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C6CA" w14:textId="77777777" w:rsidR="006F24FE" w:rsidRDefault="006F24FE" w:rsidP="006F24FE">
      <w:pPr>
        <w:pStyle w:val="Heading1"/>
      </w:pPr>
      <w:r>
        <w:t>Congressional Elections DA</w:t>
      </w:r>
    </w:p>
    <w:p w14:paraId="7AC3B7C9" w14:textId="1FCE8D44" w:rsidR="007819A6" w:rsidRPr="007819A6" w:rsidRDefault="007819A6" w:rsidP="007819A6">
      <w:pPr>
        <w:pStyle w:val="Heading2"/>
      </w:pPr>
      <w:r>
        <w:lastRenderedPageBreak/>
        <w:t>Notes</w:t>
      </w:r>
    </w:p>
    <w:p w14:paraId="6B8A18BF" w14:textId="2A3C50AE" w:rsidR="007819A6" w:rsidRDefault="007819A6" w:rsidP="007819A6">
      <w:r>
        <w:t>This disadvantage argues that Democrats will win the Senate or House and that will prevent Trump from implementing his agenda, with a variety of impacts. Obviously “Harris wins” really throws a wrench into this argument, but we did not have time to cut the hypothetical “Harris agenda good” version. Nor to resolve some of the other complications caused by the Biden dropout. There are a variety of link/internal links, but the best and most well-developed as of now is the big tech backlash argument.</w:t>
      </w:r>
    </w:p>
    <w:p w14:paraId="0EE50C24" w14:textId="66EFFD1F" w:rsidR="007819A6" w:rsidRPr="007819A6" w:rsidRDefault="007819A6" w:rsidP="007819A6">
      <w:r>
        <w:t xml:space="preserve">Thanks to </w:t>
      </w:r>
      <w:proofErr w:type="spellStart"/>
      <w:r>
        <w:t>Aanya</w:t>
      </w:r>
      <w:proofErr w:type="spellEnd"/>
      <w:r>
        <w:t xml:space="preserve"> S, Aidan O, Akhil, Alex, Emma, Kristin, Luke, Sahil, Sean, Tara, Vikrant and Zarar for completing this file. They did well on what was already a tough assignment, that was dramatically altered when Biden dropped from the race. </w:t>
      </w:r>
    </w:p>
    <w:p w14:paraId="47CA57D2" w14:textId="199B6D7B" w:rsidR="006F24FE" w:rsidRDefault="006F24FE" w:rsidP="006F24FE">
      <w:pPr>
        <w:pStyle w:val="Heading3"/>
      </w:pPr>
      <w:r>
        <w:lastRenderedPageBreak/>
        <w:t>1NC</w:t>
      </w:r>
    </w:p>
    <w:p w14:paraId="3897E796" w14:textId="77777777" w:rsidR="006F24FE" w:rsidRDefault="006F24FE" w:rsidP="006F24FE">
      <w:pPr>
        <w:pStyle w:val="Heading4"/>
      </w:pPr>
      <w:r>
        <w:t xml:space="preserve">Democrats winning every key Senate race. </w:t>
      </w:r>
    </w:p>
    <w:p w14:paraId="369C263B" w14:textId="77777777" w:rsidR="006F24FE" w:rsidRDefault="006F24FE" w:rsidP="006F24FE">
      <w:r>
        <w:rPr>
          <w:rStyle w:val="Style13ptBold"/>
        </w:rPr>
        <w:t>Harrison 7/19</w:t>
      </w:r>
      <w:r>
        <w:t xml:space="preserve"> </w:t>
      </w:r>
      <w:r w:rsidRPr="002375A4">
        <w:t xml:space="preserve">[Thomas F. Harrison; </w:t>
      </w:r>
      <w:r>
        <w:t>political writer</w:t>
      </w:r>
      <w:r w:rsidRPr="002375A4">
        <w:t>;</w:t>
      </w:r>
      <w:r>
        <w:t xml:space="preserve"> citing Shiro </w:t>
      </w:r>
      <w:proofErr w:type="spellStart"/>
      <w:r>
        <w:t>Kuriwaki</w:t>
      </w:r>
      <w:proofErr w:type="spellEnd"/>
      <w:r>
        <w:t>; Yale Professor;</w:t>
      </w:r>
      <w:r w:rsidRPr="002375A4">
        <w:t xml:space="preserve"> 7-19-2024; Many Trump voters back Senate Democrats, making the chamber a toss-up in the fall; No Publication; https://www.courthousenews.com/many-trump-voters-back-senate-democrats-making-the-chamber-a-toss-up-in-the-fall/; 7-20-2024; AO]</w:t>
      </w:r>
    </w:p>
    <w:p w14:paraId="1F737CE1" w14:textId="77777777" w:rsidR="006F24FE" w:rsidRPr="002375A4" w:rsidRDefault="006F24FE" w:rsidP="006F24FE">
      <w:pPr>
        <w:rPr>
          <w:sz w:val="16"/>
        </w:rPr>
      </w:pPr>
      <w:r w:rsidRPr="002375A4">
        <w:rPr>
          <w:rStyle w:val="StyleUnderline"/>
          <w:highlight w:val="cyan"/>
        </w:rPr>
        <w:t>On paper, winning</w:t>
      </w:r>
      <w:r w:rsidRPr="002375A4">
        <w:rPr>
          <w:rStyle w:val="StyleUnderline"/>
        </w:rPr>
        <w:t xml:space="preserve"> back the </w:t>
      </w:r>
      <w:r w:rsidRPr="002375A4">
        <w:rPr>
          <w:rStyle w:val="StyleUnderline"/>
          <w:highlight w:val="cyan"/>
        </w:rPr>
        <w:t>Senate</w:t>
      </w:r>
      <w:r w:rsidRPr="002375A4">
        <w:rPr>
          <w:rStyle w:val="StyleUnderline"/>
        </w:rPr>
        <w:t xml:space="preserve"> should be </w:t>
      </w:r>
      <w:r w:rsidRPr="002375A4">
        <w:rPr>
          <w:rStyle w:val="StyleUnderline"/>
          <w:highlight w:val="cyan"/>
        </w:rPr>
        <w:t xml:space="preserve">a </w:t>
      </w:r>
      <w:r w:rsidRPr="002375A4">
        <w:rPr>
          <w:rStyle w:val="Emphasis"/>
          <w:highlight w:val="cyan"/>
        </w:rPr>
        <w:t>cakewalk for</w:t>
      </w:r>
      <w:r w:rsidRPr="002375A4">
        <w:rPr>
          <w:rStyle w:val="Emphasis"/>
        </w:rPr>
        <w:t xml:space="preserve"> the </w:t>
      </w:r>
      <w:r w:rsidRPr="002375A4">
        <w:rPr>
          <w:rStyle w:val="Emphasis"/>
          <w:highlight w:val="cyan"/>
        </w:rPr>
        <w:t>GOP</w:t>
      </w:r>
      <w:r w:rsidRPr="002375A4">
        <w:rPr>
          <w:rStyle w:val="StyleUnderline"/>
        </w:rPr>
        <w:t xml:space="preserve"> this year</w:t>
      </w:r>
      <w:r w:rsidRPr="002375A4">
        <w:rPr>
          <w:sz w:val="16"/>
        </w:rPr>
        <w:t xml:space="preserve">: The party is defending only 11 relatively safe seats while the Democrats </w:t>
      </w:r>
      <w:proofErr w:type="gramStart"/>
      <w:r w:rsidRPr="002375A4">
        <w:rPr>
          <w:sz w:val="16"/>
        </w:rPr>
        <w:t>have to</w:t>
      </w:r>
      <w:proofErr w:type="gramEnd"/>
      <w:r w:rsidRPr="002375A4">
        <w:rPr>
          <w:sz w:val="16"/>
        </w:rPr>
        <w:t xml:space="preserve"> defend 23 seats, many of them in red or purple states, at a time when their presidential standard-bearer is struggling.</w:t>
      </w:r>
    </w:p>
    <w:p w14:paraId="2C8A763E" w14:textId="77777777" w:rsidR="006F24FE" w:rsidRPr="002375A4" w:rsidRDefault="006F24FE" w:rsidP="006F24FE">
      <w:pPr>
        <w:rPr>
          <w:sz w:val="16"/>
        </w:rPr>
      </w:pPr>
      <w:r w:rsidRPr="002375A4">
        <w:rPr>
          <w:sz w:val="16"/>
        </w:rPr>
        <w:t xml:space="preserve">And </w:t>
      </w:r>
      <w:r w:rsidRPr="002375A4">
        <w:rPr>
          <w:rStyle w:val="StyleUnderline"/>
        </w:rPr>
        <w:t xml:space="preserve">yet, </w:t>
      </w:r>
      <w:r w:rsidRPr="002375A4">
        <w:rPr>
          <w:rStyle w:val="StyleUnderline"/>
          <w:highlight w:val="cyan"/>
        </w:rPr>
        <w:t xml:space="preserve">thanks to </w:t>
      </w:r>
      <w:r w:rsidRPr="002375A4">
        <w:rPr>
          <w:rStyle w:val="Emphasis"/>
          <w:highlight w:val="cyan"/>
        </w:rPr>
        <w:t>ticket-splitters</w:t>
      </w:r>
      <w:r w:rsidRPr="002375A4">
        <w:rPr>
          <w:rStyle w:val="StyleUnderline"/>
          <w:highlight w:val="cyan"/>
        </w:rPr>
        <w:t>, Democratic</w:t>
      </w:r>
      <w:r w:rsidRPr="002375A4">
        <w:rPr>
          <w:rStyle w:val="StyleUnderline"/>
        </w:rPr>
        <w:t xml:space="preserve"> Senate </w:t>
      </w:r>
      <w:r w:rsidRPr="002375A4">
        <w:rPr>
          <w:rStyle w:val="StyleUnderline"/>
          <w:highlight w:val="cyan"/>
        </w:rPr>
        <w:t>candidates</w:t>
      </w:r>
      <w:r w:rsidRPr="002375A4">
        <w:rPr>
          <w:rStyle w:val="StyleUnderline"/>
        </w:rPr>
        <w:t xml:space="preserve"> are </w:t>
      </w:r>
      <w:r w:rsidRPr="002375A4">
        <w:rPr>
          <w:rStyle w:val="StyleUnderline"/>
          <w:highlight w:val="cyan"/>
        </w:rPr>
        <w:t>ahead in</w:t>
      </w:r>
      <w:r w:rsidRPr="002375A4">
        <w:rPr>
          <w:rStyle w:val="StyleUnderline"/>
        </w:rPr>
        <w:t xml:space="preserve"> almost </w:t>
      </w:r>
      <w:proofErr w:type="gramStart"/>
      <w:r w:rsidRPr="002375A4">
        <w:rPr>
          <w:rStyle w:val="Emphasis"/>
          <w:highlight w:val="cyan"/>
        </w:rPr>
        <w:t>all</w:t>
      </w:r>
      <w:r w:rsidRPr="002375A4">
        <w:rPr>
          <w:rStyle w:val="Emphasis"/>
        </w:rPr>
        <w:t xml:space="preserve"> of</w:t>
      </w:r>
      <w:proofErr w:type="gramEnd"/>
      <w:r w:rsidRPr="002375A4">
        <w:rPr>
          <w:rStyle w:val="Emphasis"/>
        </w:rPr>
        <w:t xml:space="preserve"> their </w:t>
      </w:r>
      <w:r w:rsidRPr="002375A4">
        <w:rPr>
          <w:rStyle w:val="Emphasis"/>
          <w:highlight w:val="cyan"/>
        </w:rPr>
        <w:t>races</w:t>
      </w:r>
      <w:r w:rsidRPr="002375A4">
        <w:rPr>
          <w:sz w:val="16"/>
        </w:rPr>
        <w:t xml:space="preserve"> — sometimes </w:t>
      </w:r>
      <w:r w:rsidRPr="002375A4">
        <w:rPr>
          <w:rStyle w:val="StyleUnderline"/>
          <w:highlight w:val="cyan"/>
        </w:rPr>
        <w:t>polling</w:t>
      </w:r>
      <w:r w:rsidRPr="002375A4">
        <w:rPr>
          <w:rStyle w:val="StyleUnderline"/>
        </w:rPr>
        <w:t xml:space="preserve"> dramatically </w:t>
      </w:r>
      <w:r w:rsidRPr="002375A4">
        <w:rPr>
          <w:rStyle w:val="StyleUnderline"/>
          <w:highlight w:val="cyan"/>
        </w:rPr>
        <w:t>better than</w:t>
      </w:r>
      <w:r w:rsidRPr="002375A4">
        <w:rPr>
          <w:rStyle w:val="StyleUnderline"/>
        </w:rPr>
        <w:t xml:space="preserve"> President Joe </w:t>
      </w:r>
      <w:r w:rsidRPr="002375A4">
        <w:rPr>
          <w:rStyle w:val="StyleUnderline"/>
          <w:highlight w:val="cyan"/>
        </w:rPr>
        <w:t>Biden</w:t>
      </w:r>
      <w:r w:rsidRPr="002375A4">
        <w:rPr>
          <w:sz w:val="16"/>
        </w:rPr>
        <w:t>.</w:t>
      </w:r>
    </w:p>
    <w:p w14:paraId="56E6EC55" w14:textId="77777777" w:rsidR="006F24FE" w:rsidRPr="002375A4" w:rsidRDefault="006F24FE" w:rsidP="006F24FE">
      <w:pPr>
        <w:rPr>
          <w:sz w:val="16"/>
        </w:rPr>
      </w:pPr>
      <w:r w:rsidRPr="002375A4">
        <w:rPr>
          <w:sz w:val="16"/>
        </w:rPr>
        <w:t xml:space="preserve">“It’s important to remember that </w:t>
      </w:r>
      <w:r w:rsidRPr="002375A4">
        <w:rPr>
          <w:rStyle w:val="StyleUnderline"/>
          <w:highlight w:val="cyan"/>
        </w:rPr>
        <w:t>not all Trump voters</w:t>
      </w:r>
      <w:r w:rsidRPr="002375A4">
        <w:rPr>
          <w:rStyle w:val="StyleUnderline"/>
        </w:rPr>
        <w:t xml:space="preserve"> are </w:t>
      </w:r>
      <w:r w:rsidRPr="002375A4">
        <w:rPr>
          <w:rStyle w:val="StyleUnderline"/>
          <w:highlight w:val="cyan"/>
        </w:rPr>
        <w:t>alike</w:t>
      </w:r>
      <w:r w:rsidRPr="002375A4">
        <w:rPr>
          <w:sz w:val="16"/>
        </w:rPr>
        <w:t xml:space="preserve">,” Macdonald said. “Some of them vote for Trump enthusiastically while wearing a hat, but </w:t>
      </w:r>
      <w:r w:rsidRPr="002375A4">
        <w:rPr>
          <w:rStyle w:val="StyleUnderline"/>
        </w:rPr>
        <w:t>others vote reluctantly while holding their nose</w:t>
      </w:r>
      <w:r w:rsidRPr="002375A4">
        <w:rPr>
          <w:sz w:val="16"/>
        </w:rPr>
        <w:t>.”</w:t>
      </w:r>
    </w:p>
    <w:p w14:paraId="7405617A" w14:textId="77777777" w:rsidR="006F24FE" w:rsidRPr="002375A4" w:rsidRDefault="006F24FE" w:rsidP="006F24FE">
      <w:pPr>
        <w:rPr>
          <w:sz w:val="16"/>
        </w:rPr>
      </w:pPr>
      <w:r w:rsidRPr="002375A4">
        <w:rPr>
          <w:sz w:val="16"/>
        </w:rPr>
        <w:t>Back in the 1970s, it wasn’t unusual for 25% or more of voters to split their tickets, according to Andrew Smith, director of the University of New Hampshire Survey Center. In both the 1972 and 1984 elections, Democrats picked up two seats in the Senate even though Republicans won the presidency in a 49-state landslide. As late as 1996, Democratic President Bill Clinton easily won reelection while Republicans added two Senate seats.</w:t>
      </w:r>
    </w:p>
    <w:p w14:paraId="0D79750B" w14:textId="77777777" w:rsidR="006F24FE" w:rsidRPr="002375A4" w:rsidRDefault="006F24FE" w:rsidP="006F24FE">
      <w:pPr>
        <w:rPr>
          <w:sz w:val="16"/>
        </w:rPr>
      </w:pPr>
      <w:r w:rsidRPr="002375A4">
        <w:rPr>
          <w:sz w:val="16"/>
        </w:rPr>
        <w:t>In fact, from 1968 to 2000, at least 10 states in every election backed presidential and Senate candidates of different parties. But this phenomenon didn’t happen anywhere in 2016, suggesting a dramatic hardening of partisanship. In 2020 it happened in only one state: Maine, which voted for Biden but gave a fifth Senate term to Susan Collins — one of the country’s most liberal Republicans.</w:t>
      </w:r>
    </w:p>
    <w:p w14:paraId="078BD3E2" w14:textId="77777777" w:rsidR="006F24FE" w:rsidRPr="002375A4" w:rsidRDefault="006F24FE" w:rsidP="006F24FE">
      <w:pPr>
        <w:rPr>
          <w:rStyle w:val="StyleUnderline"/>
        </w:rPr>
      </w:pPr>
      <w:r w:rsidRPr="002375A4">
        <w:rPr>
          <w:sz w:val="16"/>
        </w:rPr>
        <w:t xml:space="preserve">If the current polls are to be believed, though, </w:t>
      </w:r>
      <w:r w:rsidRPr="002375A4">
        <w:rPr>
          <w:rStyle w:val="StyleUnderline"/>
        </w:rPr>
        <w:t>2024 could once again see a raft of states opt for strange bedfellows.  </w:t>
      </w:r>
    </w:p>
    <w:p w14:paraId="1A4C3103" w14:textId="77777777" w:rsidR="006F24FE" w:rsidRPr="002375A4" w:rsidRDefault="006F24FE" w:rsidP="006F24FE">
      <w:pPr>
        <w:rPr>
          <w:sz w:val="16"/>
        </w:rPr>
      </w:pPr>
      <w:r w:rsidRPr="002375A4">
        <w:rPr>
          <w:sz w:val="16"/>
        </w:rPr>
        <w:t xml:space="preserve">Nowhere is the difference starker than in </w:t>
      </w:r>
      <w:r w:rsidRPr="002375A4">
        <w:rPr>
          <w:rStyle w:val="StyleUnderline"/>
          <w:highlight w:val="cyan"/>
        </w:rPr>
        <w:t>Montana</w:t>
      </w:r>
      <w:r w:rsidRPr="002375A4">
        <w:rPr>
          <w:sz w:val="16"/>
        </w:rPr>
        <w:t xml:space="preserve">, where polls show </w:t>
      </w:r>
      <w:r w:rsidRPr="002375A4">
        <w:rPr>
          <w:rStyle w:val="StyleUnderline"/>
        </w:rPr>
        <w:t xml:space="preserve">Democratic </w:t>
      </w:r>
      <w:r w:rsidRPr="002375A4">
        <w:rPr>
          <w:rStyle w:val="StyleUnderline"/>
          <w:highlight w:val="cyan"/>
        </w:rPr>
        <w:t>Senator</w:t>
      </w:r>
      <w:r w:rsidRPr="002375A4">
        <w:rPr>
          <w:rStyle w:val="StyleUnderline"/>
        </w:rPr>
        <w:t xml:space="preserve"> Jon </w:t>
      </w:r>
      <w:r w:rsidRPr="002375A4">
        <w:rPr>
          <w:rStyle w:val="StyleUnderline"/>
          <w:highlight w:val="cyan"/>
        </w:rPr>
        <w:t>Tester</w:t>
      </w:r>
      <w:r w:rsidRPr="002375A4">
        <w:rPr>
          <w:rStyle w:val="StyleUnderline"/>
        </w:rPr>
        <w:t xml:space="preserve"> with a </w:t>
      </w:r>
      <w:r w:rsidRPr="002375A4">
        <w:rPr>
          <w:rStyle w:val="StyleUnderline"/>
          <w:highlight w:val="cyan"/>
        </w:rPr>
        <w:t>lead</w:t>
      </w:r>
      <w:r w:rsidRPr="002375A4">
        <w:rPr>
          <w:rStyle w:val="StyleUnderline"/>
        </w:rPr>
        <w:t xml:space="preserve"> of between 2 and </w:t>
      </w:r>
      <w:r w:rsidRPr="002375A4">
        <w:rPr>
          <w:rStyle w:val="Emphasis"/>
          <w:highlight w:val="cyan"/>
        </w:rPr>
        <w:t>9 points</w:t>
      </w:r>
      <w:r w:rsidRPr="002375A4">
        <w:rPr>
          <w:rStyle w:val="StyleUnderline"/>
        </w:rPr>
        <w:t xml:space="preserve"> even though </w:t>
      </w:r>
      <w:r w:rsidRPr="002375A4">
        <w:rPr>
          <w:rStyle w:val="StyleUnderline"/>
          <w:highlight w:val="cyan"/>
        </w:rPr>
        <w:t>Biden</w:t>
      </w:r>
      <w:r w:rsidRPr="002375A4">
        <w:rPr>
          <w:rStyle w:val="StyleUnderline"/>
        </w:rPr>
        <w:t xml:space="preserve"> is </w:t>
      </w:r>
      <w:r w:rsidRPr="002375A4">
        <w:rPr>
          <w:rStyle w:val="StyleUnderline"/>
          <w:highlight w:val="cyan"/>
        </w:rPr>
        <w:t>losing</w:t>
      </w:r>
      <w:r w:rsidRPr="002375A4">
        <w:rPr>
          <w:rStyle w:val="StyleUnderline"/>
        </w:rPr>
        <w:t xml:space="preserve"> the state </w:t>
      </w:r>
      <w:r w:rsidRPr="002375A4">
        <w:rPr>
          <w:rStyle w:val="Emphasis"/>
          <w:highlight w:val="cyan"/>
        </w:rPr>
        <w:t>by 21</w:t>
      </w:r>
      <w:r w:rsidRPr="002375A4">
        <w:rPr>
          <w:sz w:val="16"/>
        </w:rPr>
        <w:t>, according to RealClearPolitics.</w:t>
      </w:r>
    </w:p>
    <w:p w14:paraId="7801047F" w14:textId="77777777" w:rsidR="006F24FE" w:rsidRPr="002375A4" w:rsidRDefault="006F24FE" w:rsidP="006F24FE">
      <w:pPr>
        <w:rPr>
          <w:rStyle w:val="StyleUnderline"/>
        </w:rPr>
      </w:pPr>
      <w:r w:rsidRPr="002375A4">
        <w:rPr>
          <w:rStyle w:val="StyleUnderline"/>
        </w:rPr>
        <w:t xml:space="preserve">In </w:t>
      </w:r>
      <w:r w:rsidRPr="002375A4">
        <w:rPr>
          <w:rStyle w:val="StyleUnderline"/>
          <w:highlight w:val="cyan"/>
        </w:rPr>
        <w:t>Ohio</w:t>
      </w:r>
      <w:r w:rsidRPr="002375A4">
        <w:rPr>
          <w:rStyle w:val="StyleUnderline"/>
        </w:rPr>
        <w:t xml:space="preserve">, Democratic </w:t>
      </w:r>
      <w:r w:rsidRPr="002375A4">
        <w:rPr>
          <w:rStyle w:val="StyleUnderline"/>
          <w:highlight w:val="cyan"/>
        </w:rPr>
        <w:t>Senator</w:t>
      </w:r>
      <w:r w:rsidRPr="002375A4">
        <w:rPr>
          <w:rStyle w:val="StyleUnderline"/>
        </w:rPr>
        <w:t xml:space="preserve"> Sherrod </w:t>
      </w:r>
      <w:r w:rsidRPr="002375A4">
        <w:rPr>
          <w:rStyle w:val="StyleUnderline"/>
          <w:highlight w:val="cyan"/>
        </w:rPr>
        <w:t>Brown</w:t>
      </w:r>
      <w:r w:rsidRPr="002375A4">
        <w:rPr>
          <w:rStyle w:val="StyleUnderline"/>
        </w:rPr>
        <w:t xml:space="preserve"> is </w:t>
      </w:r>
      <w:r w:rsidRPr="002375A4">
        <w:rPr>
          <w:rStyle w:val="StyleUnderline"/>
          <w:highlight w:val="cyan"/>
        </w:rPr>
        <w:t>up by 5</w:t>
      </w:r>
      <w:r w:rsidRPr="002375A4">
        <w:rPr>
          <w:rStyle w:val="StyleUnderline"/>
        </w:rPr>
        <w:t xml:space="preserve"> points, even though </w:t>
      </w:r>
      <w:r w:rsidRPr="002375A4">
        <w:rPr>
          <w:rStyle w:val="StyleUnderline"/>
          <w:highlight w:val="cyan"/>
        </w:rPr>
        <w:t>Biden</w:t>
      </w:r>
      <w:r w:rsidRPr="002375A4">
        <w:rPr>
          <w:rStyle w:val="StyleUnderline"/>
        </w:rPr>
        <w:t xml:space="preserve"> is </w:t>
      </w:r>
      <w:r w:rsidRPr="002375A4">
        <w:rPr>
          <w:rStyle w:val="StyleUnderline"/>
          <w:highlight w:val="cyan"/>
        </w:rPr>
        <w:t>down</w:t>
      </w:r>
      <w:r w:rsidRPr="002375A4">
        <w:rPr>
          <w:rStyle w:val="StyleUnderline"/>
        </w:rPr>
        <w:t xml:space="preserve"> by </w:t>
      </w:r>
      <w:r w:rsidRPr="002375A4">
        <w:rPr>
          <w:rStyle w:val="StyleUnderline"/>
          <w:highlight w:val="cyan"/>
        </w:rPr>
        <w:t>10</w:t>
      </w:r>
      <w:r w:rsidRPr="002375A4">
        <w:rPr>
          <w:rStyle w:val="StyleUnderline"/>
        </w:rPr>
        <w:t>.</w:t>
      </w:r>
    </w:p>
    <w:p w14:paraId="5A16761E" w14:textId="77777777" w:rsidR="006F24FE" w:rsidRPr="002375A4" w:rsidRDefault="006F24FE" w:rsidP="006F24FE">
      <w:pPr>
        <w:rPr>
          <w:sz w:val="16"/>
        </w:rPr>
      </w:pPr>
      <w:r w:rsidRPr="002375A4">
        <w:rPr>
          <w:sz w:val="16"/>
        </w:rPr>
        <w:t xml:space="preserve">And </w:t>
      </w:r>
      <w:r w:rsidRPr="002375A4">
        <w:rPr>
          <w:rStyle w:val="StyleUnderline"/>
          <w:highlight w:val="cyan"/>
        </w:rPr>
        <w:t xml:space="preserve">the </w:t>
      </w:r>
      <w:r w:rsidRPr="002375A4">
        <w:rPr>
          <w:rStyle w:val="Emphasis"/>
          <w:highlight w:val="cyan"/>
        </w:rPr>
        <w:t>pattern is repeating</w:t>
      </w:r>
      <w:r w:rsidRPr="002375A4">
        <w:rPr>
          <w:rStyle w:val="StyleUnderline"/>
          <w:highlight w:val="cyan"/>
        </w:rPr>
        <w:t xml:space="preserve"> in other swing states</w:t>
      </w:r>
      <w:r w:rsidRPr="002375A4">
        <w:rPr>
          <w:rStyle w:val="StyleUnderline"/>
        </w:rPr>
        <w:t xml:space="preserve">. In </w:t>
      </w:r>
      <w:r w:rsidRPr="002375A4">
        <w:rPr>
          <w:rStyle w:val="StyleUnderline"/>
          <w:highlight w:val="cyan"/>
        </w:rPr>
        <w:t>Arizona</w:t>
      </w:r>
      <w:r w:rsidRPr="002375A4">
        <w:rPr>
          <w:rStyle w:val="StyleUnderline"/>
        </w:rPr>
        <w:t xml:space="preserve"> and </w:t>
      </w:r>
      <w:r w:rsidRPr="002375A4">
        <w:rPr>
          <w:rStyle w:val="StyleUnderline"/>
          <w:highlight w:val="cyan"/>
        </w:rPr>
        <w:t>Nevada</w:t>
      </w:r>
      <w:r w:rsidRPr="002375A4">
        <w:rPr>
          <w:rStyle w:val="StyleUnderline"/>
        </w:rPr>
        <w:t xml:space="preserve">, the averages show Democratic Senate candidates Ruben Gallego and Jacky Rosen ahead by 5 points, while Biden trails in both states by 3 or more. In </w:t>
      </w:r>
      <w:r w:rsidRPr="002375A4">
        <w:rPr>
          <w:rStyle w:val="StyleUnderline"/>
          <w:highlight w:val="cyan"/>
        </w:rPr>
        <w:t>Pennsylvania</w:t>
      </w:r>
      <w:r w:rsidRPr="002375A4">
        <w:rPr>
          <w:rStyle w:val="StyleUnderline"/>
        </w:rPr>
        <w:t xml:space="preserve">, Democrat Bob Casey leads his Senate race by 5 points while Biden trails by 3 points. In </w:t>
      </w:r>
      <w:r w:rsidRPr="002375A4">
        <w:rPr>
          <w:rStyle w:val="StyleUnderline"/>
          <w:highlight w:val="cyan"/>
        </w:rPr>
        <w:t>Wisconsin</w:t>
      </w:r>
      <w:r w:rsidRPr="002375A4">
        <w:rPr>
          <w:rStyle w:val="StyleUnderline"/>
        </w:rPr>
        <w:t xml:space="preserve">, Biden and Trump are tied, but incumbent Democratic Senator Tammy Baldwin is leading Republican businessman Eric </w:t>
      </w:r>
      <w:proofErr w:type="spellStart"/>
      <w:r w:rsidRPr="002375A4">
        <w:rPr>
          <w:rStyle w:val="StyleUnderline"/>
        </w:rPr>
        <w:t>Hovde</w:t>
      </w:r>
      <w:proofErr w:type="spellEnd"/>
      <w:r w:rsidRPr="002375A4">
        <w:rPr>
          <w:rStyle w:val="StyleUnderline"/>
        </w:rPr>
        <w:t xml:space="preserve"> by 8 points</w:t>
      </w:r>
      <w:r w:rsidRPr="002375A4">
        <w:rPr>
          <w:sz w:val="16"/>
        </w:rPr>
        <w:t>.</w:t>
      </w:r>
    </w:p>
    <w:p w14:paraId="2ABE5203" w14:textId="77777777" w:rsidR="006F24FE" w:rsidRPr="002375A4" w:rsidRDefault="006F24FE" w:rsidP="006F24FE">
      <w:pPr>
        <w:rPr>
          <w:sz w:val="16"/>
        </w:rPr>
      </w:pPr>
      <w:r w:rsidRPr="002375A4">
        <w:rPr>
          <w:sz w:val="16"/>
        </w:rPr>
        <w:t xml:space="preserve">This is a dramatic contrast to 2020, when only 3% of voters split their ticket between presidential and congressional candidates, according to Shiro </w:t>
      </w:r>
      <w:proofErr w:type="spellStart"/>
      <w:r w:rsidRPr="002375A4">
        <w:rPr>
          <w:sz w:val="16"/>
        </w:rPr>
        <w:t>Kuriwaki</w:t>
      </w:r>
      <w:proofErr w:type="spellEnd"/>
      <w:r w:rsidRPr="002375A4">
        <w:rPr>
          <w:sz w:val="16"/>
        </w:rPr>
        <w:t>, a Yale University professor who wrote his dissertation on ticket-splitting. “That’s the lowest number since surveys began in the 1950s,” he said.</w:t>
      </w:r>
    </w:p>
    <w:p w14:paraId="625D1341" w14:textId="77777777" w:rsidR="006F24FE" w:rsidRPr="002375A4" w:rsidRDefault="006F24FE" w:rsidP="006F24FE">
      <w:pPr>
        <w:rPr>
          <w:sz w:val="16"/>
        </w:rPr>
      </w:pPr>
      <w:r w:rsidRPr="002375A4">
        <w:rPr>
          <w:sz w:val="16"/>
        </w:rPr>
        <w:t xml:space="preserve">In the past, political scientists have had two theories to explain ticket-splitting, according to Macdonald. One is that voters want divided government </w:t>
      </w:r>
      <w:proofErr w:type="gramStart"/>
      <w:r w:rsidRPr="002375A4">
        <w:rPr>
          <w:sz w:val="16"/>
        </w:rPr>
        <w:t>in order to</w:t>
      </w:r>
      <w:proofErr w:type="gramEnd"/>
      <w:r w:rsidRPr="002375A4">
        <w:rPr>
          <w:sz w:val="16"/>
        </w:rPr>
        <w:t xml:space="preserve"> balance extreme tendencies. In 1996, for instance, some Republican congressional candidates explicitly made the argument that Clinton would likely be </w:t>
      </w:r>
      <w:proofErr w:type="gramStart"/>
      <w:r w:rsidRPr="002375A4">
        <w:rPr>
          <w:sz w:val="16"/>
        </w:rPr>
        <w:t>reelected</w:t>
      </w:r>
      <w:proofErr w:type="gramEnd"/>
      <w:r w:rsidRPr="002375A4">
        <w:rPr>
          <w:sz w:val="16"/>
        </w:rPr>
        <w:t xml:space="preserve"> and a Republican Congress was needed to keep him in check.</w:t>
      </w:r>
    </w:p>
    <w:p w14:paraId="27B8A079" w14:textId="77777777" w:rsidR="006F24FE" w:rsidRDefault="006F24FE" w:rsidP="006F24FE">
      <w:pPr>
        <w:rPr>
          <w:sz w:val="16"/>
        </w:rPr>
      </w:pPr>
      <w:r w:rsidRPr="002375A4">
        <w:rPr>
          <w:sz w:val="16"/>
        </w:rPr>
        <w:t xml:space="preserve">Under this theory, </w:t>
      </w:r>
      <w:r w:rsidRPr="002375A4">
        <w:rPr>
          <w:rStyle w:val="StyleUnderline"/>
        </w:rPr>
        <w:t xml:space="preserve">large numbers of </w:t>
      </w:r>
      <w:r w:rsidRPr="002375A4">
        <w:rPr>
          <w:rStyle w:val="StyleUnderline"/>
          <w:highlight w:val="cyan"/>
        </w:rPr>
        <w:t>voters want to fire Biden</w:t>
      </w:r>
      <w:r w:rsidRPr="002375A4">
        <w:rPr>
          <w:rStyle w:val="StyleUnderline"/>
        </w:rPr>
        <w:t xml:space="preserve"> this year, but </w:t>
      </w:r>
      <w:r w:rsidRPr="002375A4">
        <w:rPr>
          <w:rStyle w:val="StyleUnderline"/>
          <w:highlight w:val="cyan"/>
        </w:rPr>
        <w:t xml:space="preserve">they are </w:t>
      </w:r>
      <w:r w:rsidRPr="002375A4">
        <w:rPr>
          <w:rStyle w:val="Emphasis"/>
          <w:highlight w:val="cyan"/>
        </w:rPr>
        <w:t>wary of Trump’s</w:t>
      </w:r>
      <w:r w:rsidRPr="002375A4">
        <w:rPr>
          <w:rStyle w:val="Emphasis"/>
        </w:rPr>
        <w:t xml:space="preserve"> potential </w:t>
      </w:r>
      <w:r w:rsidRPr="002375A4">
        <w:rPr>
          <w:rStyle w:val="Emphasis"/>
          <w:highlight w:val="cyan"/>
        </w:rPr>
        <w:t>extremism</w:t>
      </w:r>
      <w:r w:rsidRPr="002375A4">
        <w:rPr>
          <w:rStyle w:val="StyleUnderline"/>
        </w:rPr>
        <w:t xml:space="preserve"> and </w:t>
      </w:r>
      <w:r w:rsidRPr="002375A4">
        <w:rPr>
          <w:rStyle w:val="StyleUnderline"/>
          <w:highlight w:val="cyan"/>
        </w:rPr>
        <w:t>want</w:t>
      </w:r>
      <w:r w:rsidRPr="002375A4">
        <w:rPr>
          <w:rStyle w:val="StyleUnderline"/>
        </w:rPr>
        <w:t xml:space="preserve"> a </w:t>
      </w:r>
      <w:r w:rsidRPr="002375A4">
        <w:rPr>
          <w:rStyle w:val="StyleUnderline"/>
          <w:highlight w:val="cyan"/>
        </w:rPr>
        <w:t>Democratic Congress</w:t>
      </w:r>
      <w:r w:rsidRPr="002375A4">
        <w:rPr>
          <w:rStyle w:val="StyleUnderline"/>
        </w:rPr>
        <w:t xml:space="preserve"> as an insurance policy </w:t>
      </w:r>
      <w:r w:rsidRPr="002375A4">
        <w:rPr>
          <w:rStyle w:val="StyleUnderline"/>
          <w:highlight w:val="cyan"/>
        </w:rPr>
        <w:t xml:space="preserve">to </w:t>
      </w:r>
      <w:r w:rsidRPr="002375A4">
        <w:rPr>
          <w:rStyle w:val="Emphasis"/>
          <w:highlight w:val="cyan"/>
        </w:rPr>
        <w:t>rein him in</w:t>
      </w:r>
      <w:r w:rsidRPr="002375A4">
        <w:rPr>
          <w:sz w:val="16"/>
        </w:rPr>
        <w:t>.</w:t>
      </w:r>
    </w:p>
    <w:p w14:paraId="70F0FF19" w14:textId="77777777" w:rsidR="006F24FE" w:rsidRPr="003A658C" w:rsidRDefault="006F24FE" w:rsidP="006F24FE">
      <w:pPr>
        <w:pStyle w:val="Heading4"/>
        <w:rPr>
          <w:rStyle w:val="Style13ptBold"/>
          <w:b/>
          <w:bCs w:val="0"/>
        </w:rPr>
      </w:pPr>
      <w:r>
        <w:rPr>
          <w:rStyle w:val="Style13ptBold"/>
          <w:b/>
          <w:bCs w:val="0"/>
        </w:rPr>
        <w:lastRenderedPageBreak/>
        <w:t>Big tech backlashes to the plan.</w:t>
      </w:r>
    </w:p>
    <w:p w14:paraId="68774450" w14:textId="77777777" w:rsidR="006F24FE" w:rsidRDefault="006F24FE" w:rsidP="006F24FE">
      <w:r>
        <w:rPr>
          <w:rStyle w:val="Style13ptBold"/>
        </w:rPr>
        <w:t>Barnett 21</w:t>
      </w:r>
      <w:r>
        <w:t xml:space="preserve"> </w:t>
      </w:r>
      <w:r w:rsidRPr="001B7EF5">
        <w:t xml:space="preserve">[Jonathan M. Barnett; </w:t>
      </w:r>
      <w:r>
        <w:t xml:space="preserve">Torrey H. </w:t>
      </w:r>
      <w:r w:rsidRPr="003B444A">
        <w:t>Webb Professor of Law at the Gould School of Law, University of Southern California</w:t>
      </w:r>
      <w:r w:rsidRPr="001B7EF5">
        <w:t xml:space="preserve">; </w:t>
      </w:r>
      <w:r>
        <w:t>2021</w:t>
      </w:r>
      <w:r w:rsidRPr="001B7EF5">
        <w:t xml:space="preserve">; Why </w:t>
      </w:r>
      <w:r w:rsidRPr="007D102D">
        <w:rPr>
          <w:rStyle w:val="StyleUnderline"/>
        </w:rPr>
        <w:t>Big Tech Likes Weak IP</w:t>
      </w:r>
      <w:r w:rsidRPr="001B7EF5">
        <w:t>; Cato Institute; https://www.cato.org/regulation/spring-2021/why-big-tech-likes-weak-ip; 7-2</w:t>
      </w:r>
      <w:r>
        <w:t>5</w:t>
      </w:r>
      <w:r w:rsidRPr="001B7EF5">
        <w:t>-2024; AO]</w:t>
      </w:r>
    </w:p>
    <w:p w14:paraId="42848FFF" w14:textId="77777777" w:rsidR="006F24FE" w:rsidRPr="002E2D83" w:rsidRDefault="006F24FE" w:rsidP="006F24FE">
      <w:pPr>
        <w:rPr>
          <w:u w:val="single"/>
        </w:rPr>
      </w:pPr>
      <w:r w:rsidRPr="001B7EF5">
        <w:rPr>
          <w:sz w:val="16"/>
        </w:rPr>
        <w:t xml:space="preserve">Lobbying behavior/ To test this hypothesis, I reviewed and gathered evidence on the lobbying behavior of various technology-intensive industries. </w:t>
      </w:r>
      <w:r w:rsidRPr="001B7EF5">
        <w:rPr>
          <w:rStyle w:val="StyleUnderline"/>
          <w:highlight w:val="cyan"/>
        </w:rPr>
        <w:t>Historical examples show</w:t>
      </w:r>
      <w:r w:rsidRPr="001B7EF5">
        <w:rPr>
          <w:rStyle w:val="StyleUnderline"/>
        </w:rPr>
        <w:t xml:space="preserve"> that large, integrated </w:t>
      </w:r>
      <w:r w:rsidRPr="001B7EF5">
        <w:rPr>
          <w:rStyle w:val="StyleUnderline"/>
          <w:highlight w:val="cyan"/>
        </w:rPr>
        <w:t xml:space="preserve">firms </w:t>
      </w:r>
      <w:r w:rsidRPr="001B7EF5">
        <w:rPr>
          <w:rStyle w:val="Emphasis"/>
          <w:highlight w:val="cyan"/>
        </w:rPr>
        <w:t>resisted strong patent protection</w:t>
      </w:r>
      <w:r w:rsidRPr="001B7EF5">
        <w:rPr>
          <w:sz w:val="16"/>
        </w:rPr>
        <w:t xml:space="preserve"> in the late 19th-century railroad industry, as did large, integrated firms like IBM in the computing industry of the 1960s and 1970s. </w:t>
      </w:r>
      <w:r w:rsidRPr="001B7EF5">
        <w:rPr>
          <w:rStyle w:val="StyleUnderline"/>
        </w:rPr>
        <w:t>Both industries have in common the fact that incumbents offered a bundled package of intangible and tangible assets and therefore resisted patent protection that facilitated entry by suppliers of discrete components of that package</w:t>
      </w:r>
      <w:r w:rsidRPr="001B7EF5">
        <w:rPr>
          <w:sz w:val="16"/>
        </w:rPr>
        <w:t xml:space="preserve">. More recent evidence shows that some of the </w:t>
      </w:r>
      <w:r w:rsidRPr="001B7EF5">
        <w:rPr>
          <w:rStyle w:val="StyleUnderline"/>
          <w:highlight w:val="cyan"/>
        </w:rPr>
        <w:t>largest technology firms</w:t>
      </w:r>
      <w:r w:rsidRPr="001B7EF5">
        <w:rPr>
          <w:rStyle w:val="StyleUnderline"/>
        </w:rPr>
        <w:t xml:space="preserve"> were among the </w:t>
      </w:r>
      <w:r w:rsidRPr="001B7EF5">
        <w:rPr>
          <w:rStyle w:val="Emphasis"/>
          <w:highlight w:val="cyan"/>
        </w:rPr>
        <w:t xml:space="preserve">most vigorous supporters </w:t>
      </w:r>
      <w:r w:rsidRPr="001B7EF5">
        <w:rPr>
          <w:rStyle w:val="StyleUnderline"/>
          <w:highlight w:val="cyan"/>
        </w:rPr>
        <w:t>of</w:t>
      </w:r>
      <w:r w:rsidRPr="001B7EF5">
        <w:rPr>
          <w:rStyle w:val="StyleUnderline"/>
        </w:rPr>
        <w:t xml:space="preserve"> the America Invents Act</w:t>
      </w:r>
      <w:r w:rsidRPr="001B7EF5">
        <w:rPr>
          <w:sz w:val="16"/>
        </w:rPr>
        <w:t xml:space="preserve">. Enacted in 2011, that statute </w:t>
      </w:r>
      <w:r w:rsidRPr="001B7EF5">
        <w:rPr>
          <w:rStyle w:val="StyleUnderline"/>
        </w:rPr>
        <w:t xml:space="preserve">substantially </w:t>
      </w:r>
      <w:r w:rsidRPr="001B7EF5">
        <w:rPr>
          <w:rStyle w:val="StyleUnderline"/>
          <w:highlight w:val="cyan"/>
        </w:rPr>
        <w:t>expanded opportunities</w:t>
      </w:r>
      <w:r w:rsidRPr="001B7EF5">
        <w:rPr>
          <w:rStyle w:val="StyleUnderline"/>
        </w:rPr>
        <w:t xml:space="preserve"> for third parties </w:t>
      </w:r>
      <w:r w:rsidRPr="001B7EF5">
        <w:rPr>
          <w:rStyle w:val="StyleUnderline"/>
          <w:highlight w:val="cyan"/>
        </w:rPr>
        <w:t xml:space="preserve">to </w:t>
      </w:r>
      <w:r w:rsidRPr="001B7EF5">
        <w:rPr>
          <w:rStyle w:val="Emphasis"/>
          <w:highlight w:val="cyan"/>
        </w:rPr>
        <w:t>contest the validity of patents</w:t>
      </w:r>
      <w:r w:rsidRPr="001B7EF5">
        <w:rPr>
          <w:sz w:val="16"/>
        </w:rPr>
        <w:t xml:space="preserve">, principally through the Patent Trial and Appeal Board (PTAB). </w:t>
      </w:r>
      <w:r w:rsidRPr="001B7EF5">
        <w:rPr>
          <w:rStyle w:val="StyleUnderline"/>
        </w:rPr>
        <w:t xml:space="preserve">It is likely not accidental that </w:t>
      </w:r>
      <w:r w:rsidRPr="001B7EF5">
        <w:rPr>
          <w:rStyle w:val="StyleUnderline"/>
          <w:highlight w:val="cyan"/>
        </w:rPr>
        <w:t>these</w:t>
      </w:r>
      <w:r w:rsidRPr="001B7EF5">
        <w:rPr>
          <w:rStyle w:val="StyleUnderline"/>
        </w:rPr>
        <w:t xml:space="preserve"> same </w:t>
      </w:r>
      <w:r w:rsidRPr="001B7EF5">
        <w:rPr>
          <w:rStyle w:val="StyleUnderline"/>
          <w:highlight w:val="cyan"/>
        </w:rPr>
        <w:t>firms</w:t>
      </w:r>
      <w:r w:rsidRPr="001B7EF5">
        <w:rPr>
          <w:rStyle w:val="StyleUnderline"/>
        </w:rPr>
        <w:t xml:space="preserve"> have been among the </w:t>
      </w:r>
      <w:r w:rsidRPr="001B7EF5">
        <w:rPr>
          <w:rStyle w:val="StyleUnderline"/>
          <w:highlight w:val="cyan"/>
        </w:rPr>
        <w:t>most active petitioners</w:t>
      </w:r>
      <w:r w:rsidRPr="001B7EF5">
        <w:rPr>
          <w:rStyle w:val="StyleUnderline"/>
        </w:rPr>
        <w:t xml:space="preserve"> at the PTAB seeking </w:t>
      </w:r>
      <w:r w:rsidRPr="001B7EF5">
        <w:rPr>
          <w:rStyle w:val="StyleUnderline"/>
          <w:highlight w:val="cyan"/>
        </w:rPr>
        <w:t>to invalidate issued patents</w:t>
      </w:r>
      <w:r w:rsidRPr="001B7EF5">
        <w:rPr>
          <w:rStyle w:val="StyleUnderline"/>
        </w:rPr>
        <w:t>.</w:t>
      </w:r>
    </w:p>
    <w:p w14:paraId="729508CB" w14:textId="77777777" w:rsidR="006F24FE" w:rsidRPr="0018671E" w:rsidRDefault="006F24FE" w:rsidP="006F24FE">
      <w:pPr>
        <w:pStyle w:val="Heading4"/>
        <w:rPr>
          <w:rFonts w:cs="Calibri"/>
        </w:rPr>
      </w:pPr>
      <w:r>
        <w:rPr>
          <w:rFonts w:cs="Calibri"/>
        </w:rPr>
        <w:t>That unleashes an onslaught against Dems.</w:t>
      </w:r>
    </w:p>
    <w:p w14:paraId="5A7F47CF" w14:textId="77777777" w:rsidR="006F24FE" w:rsidRPr="0018671E" w:rsidRDefault="006F24FE" w:rsidP="006F24FE">
      <w:pPr>
        <w:rPr>
          <w:rStyle w:val="Style13ptBold"/>
        </w:rPr>
      </w:pPr>
      <w:r>
        <w:rPr>
          <w:rStyle w:val="Style13ptBold"/>
        </w:rPr>
        <w:t>McKinnon et al 22</w:t>
      </w:r>
    </w:p>
    <w:p w14:paraId="5FF2B7F9" w14:textId="77777777" w:rsidR="006F24FE" w:rsidRPr="00CF0C57" w:rsidRDefault="006F24FE" w:rsidP="006F24FE">
      <w:pPr>
        <w:rPr>
          <w:sz w:val="16"/>
        </w:rPr>
      </w:pPr>
      <w:r w:rsidRPr="0018671E">
        <w:rPr>
          <w:sz w:val="16"/>
        </w:rPr>
        <w:t>[(</w:t>
      </w:r>
      <w:r>
        <w:rPr>
          <w:sz w:val="16"/>
        </w:rPr>
        <w:t>John</w:t>
      </w:r>
      <w:r w:rsidRPr="0018671E">
        <w:rPr>
          <w:sz w:val="16"/>
        </w:rPr>
        <w:t xml:space="preserve">, </w:t>
      </w:r>
      <w:r>
        <w:rPr>
          <w:sz w:val="16"/>
        </w:rPr>
        <w:t>covered tech policy for the Wall Street Journal and has</w:t>
      </w:r>
      <w:r w:rsidRPr="0058635C">
        <w:rPr>
          <w:color w:val="555555"/>
        </w:rPr>
        <w:t xml:space="preserve"> </w:t>
      </w:r>
      <w:r w:rsidRPr="0058635C">
        <w:rPr>
          <w:sz w:val="16"/>
        </w:rPr>
        <w:t>written extensively about the political backlash against big tech</w:t>
      </w:r>
      <w:r>
        <w:rPr>
          <w:sz w:val="16"/>
        </w:rPr>
        <w:t xml:space="preserve"> and </w:t>
      </w:r>
      <w:r w:rsidRPr="0058635C">
        <w:rPr>
          <w:sz w:val="16"/>
        </w:rPr>
        <w:t>the antitrust investigations into the companies</w:t>
      </w:r>
      <w:r w:rsidRPr="0018671E">
        <w:rPr>
          <w:sz w:val="16"/>
        </w:rPr>
        <w:t>.) “</w:t>
      </w:r>
      <w:r>
        <w:rPr>
          <w:sz w:val="16"/>
        </w:rPr>
        <w:t>Big Tech Has Spent $36 million on Ads to Torpedo Antitrust Bill</w:t>
      </w:r>
      <w:r w:rsidRPr="0018671E">
        <w:rPr>
          <w:sz w:val="16"/>
        </w:rPr>
        <w:t xml:space="preserve">.”, </w:t>
      </w:r>
      <w:r>
        <w:rPr>
          <w:sz w:val="16"/>
        </w:rPr>
        <w:t>WSJ</w:t>
      </w:r>
      <w:r w:rsidRPr="0018671E">
        <w:rPr>
          <w:sz w:val="16"/>
        </w:rPr>
        <w:t xml:space="preserve">, </w:t>
      </w:r>
      <w:r>
        <w:rPr>
          <w:sz w:val="16"/>
        </w:rPr>
        <w:t>6-9-22</w:t>
      </w:r>
      <w:r w:rsidRPr="0018671E">
        <w:rPr>
          <w:sz w:val="16"/>
        </w:rPr>
        <w:t xml:space="preserve">, </w:t>
      </w:r>
      <w:r w:rsidRPr="0058635C">
        <w:rPr>
          <w:sz w:val="16"/>
        </w:rPr>
        <w:t>https://www.wsj.com/articles/big-tech-has-spent-36-million-on-ads-to-torpedo-antitrust-bill-11654767000</w:t>
      </w:r>
      <w:r w:rsidRPr="0018671E">
        <w:rPr>
          <w:sz w:val="16"/>
        </w:rPr>
        <w:t>]//LR</w:t>
      </w:r>
    </w:p>
    <w:p w14:paraId="7D88BB3F" w14:textId="77777777" w:rsidR="006F24FE" w:rsidRPr="00861D67" w:rsidRDefault="006F24FE" w:rsidP="006F24FE">
      <w:pPr>
        <w:rPr>
          <w:sz w:val="16"/>
        </w:rPr>
      </w:pPr>
      <w:r w:rsidRPr="00550D9B">
        <w:rPr>
          <w:sz w:val="16"/>
        </w:rPr>
        <w:t>WASHINGTON—</w:t>
      </w:r>
      <w:r w:rsidRPr="00861D67">
        <w:rPr>
          <w:rStyle w:val="StyleUnderline"/>
        </w:rPr>
        <w:t xml:space="preserve">Advocacy </w:t>
      </w:r>
      <w:r w:rsidRPr="00550D9B">
        <w:rPr>
          <w:rStyle w:val="StyleUnderline"/>
          <w:highlight w:val="cyan"/>
        </w:rPr>
        <w:t xml:space="preserve">groups </w:t>
      </w:r>
      <w:r w:rsidRPr="00550D9B">
        <w:rPr>
          <w:rStyle w:val="Emphasis"/>
          <w:highlight w:val="cyan"/>
        </w:rPr>
        <w:t>bankrolled by big tech</w:t>
      </w:r>
      <w:r w:rsidRPr="00550D9B">
        <w:rPr>
          <w:rStyle w:val="Emphasis"/>
        </w:rPr>
        <w:t>nology</w:t>
      </w:r>
      <w:r w:rsidRPr="00861D67">
        <w:rPr>
          <w:rStyle w:val="StyleUnderline"/>
        </w:rPr>
        <w:t xml:space="preserve"> companies have </w:t>
      </w:r>
      <w:r w:rsidRPr="00550D9B">
        <w:rPr>
          <w:rStyle w:val="StyleUnderline"/>
          <w:highlight w:val="cyan"/>
        </w:rPr>
        <w:t>poured</w:t>
      </w:r>
      <w:r w:rsidRPr="00861D67">
        <w:rPr>
          <w:rStyle w:val="StyleUnderline"/>
        </w:rPr>
        <w:t xml:space="preserve"> at least $</w:t>
      </w:r>
      <w:r w:rsidRPr="00550D9B">
        <w:rPr>
          <w:rStyle w:val="StyleUnderline"/>
          <w:highlight w:val="cyan"/>
        </w:rPr>
        <w:t>36</w:t>
      </w:r>
      <w:r w:rsidRPr="00861D67">
        <w:rPr>
          <w:rStyle w:val="StyleUnderline"/>
        </w:rPr>
        <w:t xml:space="preserve">.4 </w:t>
      </w:r>
      <w:r w:rsidRPr="00550D9B">
        <w:rPr>
          <w:rStyle w:val="StyleUnderline"/>
          <w:highlight w:val="cyan"/>
        </w:rPr>
        <w:t>million into</w:t>
      </w:r>
      <w:r w:rsidRPr="00861D67">
        <w:rPr>
          <w:rStyle w:val="StyleUnderline"/>
        </w:rPr>
        <w:t xml:space="preserve"> TV and internet </w:t>
      </w:r>
      <w:r w:rsidRPr="00550D9B">
        <w:rPr>
          <w:rStyle w:val="StyleUnderline"/>
          <w:highlight w:val="cyan"/>
        </w:rPr>
        <w:t>ads opposing antitrust legislation</w:t>
      </w:r>
      <w:r w:rsidRPr="00550D9B">
        <w:rPr>
          <w:sz w:val="16"/>
        </w:rPr>
        <w:t xml:space="preserve"> that would bar dominant tech platforms from favoring their own products and services, according to a Wall Street Journal analysis. By comparison, groups supporting the antitrust legislation have spent about $193,000, according to a Journal analysis of data collected by </w:t>
      </w:r>
      <w:proofErr w:type="spellStart"/>
      <w:r w:rsidRPr="00550D9B">
        <w:rPr>
          <w:sz w:val="16"/>
        </w:rPr>
        <w:t>AdImpact</w:t>
      </w:r>
      <w:proofErr w:type="spellEnd"/>
      <w:r w:rsidRPr="00550D9B">
        <w:rPr>
          <w:sz w:val="16"/>
        </w:rPr>
        <w:t xml:space="preserve">, an ad-tracking service. </w:t>
      </w:r>
      <w:r w:rsidRPr="00861D67">
        <w:rPr>
          <w:rStyle w:val="StyleUnderline"/>
        </w:rPr>
        <w:t xml:space="preserve">Much of the tech industry spending—$13.7 million, or almost 40%—has come since May 1, </w:t>
      </w:r>
      <w:r w:rsidRPr="0058635C">
        <w:rPr>
          <w:rStyle w:val="StyleUnderline"/>
          <w:highlight w:val="cyan"/>
        </w:rPr>
        <w:t xml:space="preserve">ahead of a </w:t>
      </w:r>
      <w:r w:rsidRPr="0058635C">
        <w:rPr>
          <w:rStyle w:val="Emphasis"/>
          <w:highlight w:val="cyan"/>
        </w:rPr>
        <w:t>possible floor vote</w:t>
      </w:r>
      <w:r w:rsidRPr="00861D67">
        <w:rPr>
          <w:rStyle w:val="StyleUnderline"/>
        </w:rPr>
        <w:t xml:space="preserve"> this summer</w:t>
      </w:r>
      <w:r>
        <w:rPr>
          <w:rStyle w:val="StyleUnderline"/>
        </w:rPr>
        <w:t xml:space="preserve"> </w:t>
      </w:r>
      <w:r w:rsidRPr="00861D67">
        <w:rPr>
          <w:rStyle w:val="StyleUnderline"/>
        </w:rPr>
        <w:t xml:space="preserve">on the bill, which has </w:t>
      </w:r>
      <w:r w:rsidRPr="0058635C">
        <w:rPr>
          <w:rStyle w:val="StyleUnderline"/>
          <w:highlight w:val="cyan"/>
        </w:rPr>
        <w:t>bipartisan support.</w:t>
      </w:r>
      <w:r>
        <w:rPr>
          <w:rStyle w:val="StyleUnderline"/>
        </w:rPr>
        <w:t xml:space="preserve"> </w:t>
      </w:r>
      <w:r w:rsidRPr="00550D9B">
        <w:rPr>
          <w:sz w:val="16"/>
        </w:rPr>
        <w:t>The spending marks one of the</w:t>
      </w:r>
      <w:r w:rsidRPr="00861D67">
        <w:rPr>
          <w:rStyle w:val="StyleUnderline"/>
        </w:rPr>
        <w:t xml:space="preserve"> biggest ad campaigns by the powerful tech industry in recent years</w:t>
      </w:r>
      <w:r w:rsidRPr="00550D9B">
        <w:rPr>
          <w:sz w:val="16"/>
        </w:rPr>
        <w:t xml:space="preserve"> and reflects its </w:t>
      </w:r>
      <w:r w:rsidRPr="0058635C">
        <w:rPr>
          <w:rStyle w:val="StyleUnderline"/>
          <w:highlight w:val="cyan"/>
        </w:rPr>
        <w:t>fear of the disruptive potential</w:t>
      </w:r>
      <w:r w:rsidRPr="00861D67">
        <w:rPr>
          <w:rStyle w:val="StyleUnderline"/>
        </w:rPr>
        <w:t xml:space="preserve"> of tougher antitrust laws.</w:t>
      </w:r>
      <w:r>
        <w:rPr>
          <w:rStyle w:val="StyleUnderline"/>
        </w:rPr>
        <w:t xml:space="preserve"> </w:t>
      </w:r>
      <w:r w:rsidRPr="00550D9B">
        <w:rPr>
          <w:sz w:val="16"/>
        </w:rPr>
        <w:t xml:space="preserve">“This is without question one of the most significant campaigns the association has embarked on in recent years, because it’s one of the most radical policy proposals to regulate a leading sector of the U.S. economy,” said Matt </w:t>
      </w:r>
      <w:proofErr w:type="spellStart"/>
      <w:r w:rsidRPr="00550D9B">
        <w:rPr>
          <w:sz w:val="16"/>
        </w:rPr>
        <w:t>Schruers</w:t>
      </w:r>
      <w:proofErr w:type="spellEnd"/>
      <w:r w:rsidRPr="00550D9B">
        <w:rPr>
          <w:sz w:val="16"/>
        </w:rPr>
        <w:t xml:space="preserve">, president of the Computer and Communications Industry Association, which has spent more than $23 million, the most of any group. CCIA didn’t disclose which companies provided funding for its ad campaign, saying only that “the association is funding the campaign.” CCIA lists Alphabet Inc.’s Google, Amazon.com Inc., Apple Inc. and Meta Platforms Inc.’s Facebook among its members. </w:t>
      </w:r>
      <w:r w:rsidRPr="00861D67">
        <w:rPr>
          <w:rStyle w:val="StyleUnderline"/>
        </w:rPr>
        <w:t xml:space="preserve">CCIA’s </w:t>
      </w:r>
      <w:r w:rsidRPr="00861D67">
        <w:rPr>
          <w:rStyle w:val="StyleUnderline"/>
          <w:highlight w:val="cyan"/>
        </w:rPr>
        <w:t>ads</w:t>
      </w:r>
      <w:r w:rsidRPr="00861D67">
        <w:rPr>
          <w:rStyle w:val="StyleUnderline"/>
        </w:rPr>
        <w:t xml:space="preserve"> have included </w:t>
      </w:r>
      <w:r w:rsidRPr="00861D67">
        <w:rPr>
          <w:rStyle w:val="StyleUnderline"/>
          <w:highlight w:val="cyan"/>
        </w:rPr>
        <w:t>mentions of Amazon</w:t>
      </w:r>
      <w:r w:rsidRPr="00861D67">
        <w:rPr>
          <w:rStyle w:val="StyleUnderline"/>
        </w:rPr>
        <w:t xml:space="preserve"> as well as </w:t>
      </w:r>
      <w:r w:rsidRPr="00861D67">
        <w:rPr>
          <w:rStyle w:val="StyleUnderline"/>
          <w:highlight w:val="cyan"/>
        </w:rPr>
        <w:t xml:space="preserve">Google and </w:t>
      </w:r>
      <w:r w:rsidRPr="00861D67">
        <w:rPr>
          <w:rStyle w:val="Emphasis"/>
          <w:highlight w:val="cyan"/>
        </w:rPr>
        <w:t>“your phone</w:t>
      </w:r>
      <w:r w:rsidRPr="00861D67">
        <w:rPr>
          <w:rStyle w:val="StyleUnderline"/>
        </w:rPr>
        <w:t>.”</w:t>
      </w:r>
      <w:r>
        <w:rPr>
          <w:rStyle w:val="StyleUnderline"/>
        </w:rPr>
        <w:t xml:space="preserve"> </w:t>
      </w:r>
      <w:r w:rsidRPr="00861D67">
        <w:rPr>
          <w:sz w:val="16"/>
        </w:rPr>
        <w:t>The bill targets dominant tech platforms, including Amazon’s e-commerce site, Google’s search engine, Apple’s App Store and Facebook.</w:t>
      </w:r>
      <w:r w:rsidRPr="00550D9B">
        <w:rPr>
          <w:sz w:val="16"/>
        </w:rPr>
        <w:t xml:space="preserve"> </w:t>
      </w:r>
      <w:r w:rsidRPr="00861D67">
        <w:rPr>
          <w:sz w:val="16"/>
        </w:rPr>
        <w:t xml:space="preserve">Those </w:t>
      </w:r>
      <w:r w:rsidRPr="00861D67">
        <w:rPr>
          <w:rStyle w:val="StyleUnderline"/>
        </w:rPr>
        <w:t xml:space="preserve">companies have been </w:t>
      </w:r>
      <w:r w:rsidRPr="00861D67">
        <w:rPr>
          <w:rStyle w:val="StyleUnderline"/>
          <w:highlight w:val="cyan"/>
        </w:rPr>
        <w:t xml:space="preserve">working for months to </w:t>
      </w:r>
      <w:r w:rsidRPr="00861D67">
        <w:rPr>
          <w:rStyle w:val="Emphasis"/>
          <w:highlight w:val="cyan"/>
        </w:rPr>
        <w:t>stop</w:t>
      </w:r>
      <w:r w:rsidRPr="00861D67">
        <w:rPr>
          <w:rStyle w:val="Emphasis"/>
        </w:rPr>
        <w:t xml:space="preserve"> or alter </w:t>
      </w:r>
      <w:r w:rsidRPr="00861D67">
        <w:rPr>
          <w:rStyle w:val="Emphasis"/>
          <w:highlight w:val="cyan"/>
        </w:rPr>
        <w:t>the bill</w:t>
      </w:r>
      <w:r w:rsidRPr="00861D67">
        <w:rPr>
          <w:rStyle w:val="Emphasis"/>
        </w:rPr>
        <w:t>,</w:t>
      </w:r>
      <w:r w:rsidRPr="00861D67">
        <w:rPr>
          <w:rStyle w:val="StyleUnderline"/>
        </w:rPr>
        <w:t xml:space="preserve"> deploying teams of lobbyists and top executives</w:t>
      </w:r>
      <w:r w:rsidRPr="00861D67">
        <w:rPr>
          <w:sz w:val="16"/>
        </w:rPr>
        <w:t xml:space="preserve"> to Washington. The $36.4 million spent by groups opposing the legislation </w:t>
      </w:r>
      <w:proofErr w:type="gramStart"/>
      <w:r w:rsidRPr="00861D67">
        <w:rPr>
          <w:sz w:val="16"/>
        </w:rPr>
        <w:t>dates back to</w:t>
      </w:r>
      <w:proofErr w:type="gramEnd"/>
      <w:r w:rsidRPr="00861D67">
        <w:rPr>
          <w:sz w:val="16"/>
        </w:rPr>
        <w:t xml:space="preserve"> Jan. 1, 2021.</w:t>
      </w:r>
      <w:r w:rsidRPr="00550D9B">
        <w:rPr>
          <w:sz w:val="16"/>
        </w:rPr>
        <w:t xml:space="preserve"> Google’s voluntary disclosure of its memberships for 2021 includes CCIA. Amazon also disclosed that it made payments of $10,000 or more to CCIA in 2021. </w:t>
      </w:r>
      <w:r w:rsidRPr="00861D67">
        <w:rPr>
          <w:rStyle w:val="StyleUnderline"/>
        </w:rPr>
        <w:t>Many of th</w:t>
      </w:r>
      <w:r w:rsidRPr="0058635C">
        <w:rPr>
          <w:rStyle w:val="StyleUnderline"/>
        </w:rPr>
        <w:t>e</w:t>
      </w:r>
      <w:r w:rsidRPr="00861D67">
        <w:rPr>
          <w:rStyle w:val="StyleUnderline"/>
        </w:rPr>
        <w:t xml:space="preserve"> </w:t>
      </w:r>
      <w:r w:rsidRPr="0058635C">
        <w:rPr>
          <w:rStyle w:val="StyleUnderline"/>
          <w:highlight w:val="cyan"/>
        </w:rPr>
        <w:t xml:space="preserve">ads are running in lawmakers’ </w:t>
      </w:r>
      <w:r w:rsidRPr="0058635C">
        <w:rPr>
          <w:rStyle w:val="Emphasis"/>
          <w:highlight w:val="cyan"/>
        </w:rPr>
        <w:t>home states and districts</w:t>
      </w:r>
      <w:r w:rsidRPr="00550D9B">
        <w:rPr>
          <w:rStyle w:val="Emphasis"/>
        </w:rPr>
        <w:t>.</w:t>
      </w:r>
      <w:r w:rsidRPr="00861D67">
        <w:rPr>
          <w:rStyle w:val="StyleUnderline"/>
        </w:rPr>
        <w:t xml:space="preserve"> They aim to </w:t>
      </w:r>
      <w:r w:rsidRPr="0058635C">
        <w:rPr>
          <w:rStyle w:val="StyleUnderline"/>
          <w:highlight w:val="cyan"/>
        </w:rPr>
        <w:t>convince voters</w:t>
      </w:r>
      <w:r w:rsidRPr="00861D67">
        <w:rPr>
          <w:rStyle w:val="StyleUnderline"/>
        </w:rPr>
        <w:t xml:space="preserve"> that </w:t>
      </w:r>
      <w:r w:rsidRPr="0058635C">
        <w:rPr>
          <w:rStyle w:val="StyleUnderline"/>
          <w:highlight w:val="cyan"/>
        </w:rPr>
        <w:t>easing antitrust</w:t>
      </w:r>
      <w:r w:rsidRPr="00861D67">
        <w:rPr>
          <w:rStyle w:val="StyleUnderline"/>
        </w:rPr>
        <w:t xml:space="preserve"> standards would </w:t>
      </w:r>
      <w:r w:rsidRPr="0058635C">
        <w:rPr>
          <w:rStyle w:val="StyleUnderline"/>
          <w:highlight w:val="cyan"/>
        </w:rPr>
        <w:t xml:space="preserve">contribute to inflation, </w:t>
      </w:r>
      <w:r w:rsidRPr="0058635C">
        <w:rPr>
          <w:rStyle w:val="Emphasis"/>
          <w:highlight w:val="cyan"/>
        </w:rPr>
        <w:t>weaken America</w:t>
      </w:r>
      <w:r w:rsidRPr="00550D9B">
        <w:rPr>
          <w:rStyle w:val="Emphasis"/>
        </w:rPr>
        <w:t>’s hand</w:t>
      </w:r>
      <w:r w:rsidRPr="00861D67">
        <w:rPr>
          <w:rStyle w:val="StyleUnderline"/>
        </w:rPr>
        <w:t xml:space="preserve"> </w:t>
      </w:r>
      <w:r w:rsidRPr="0058635C">
        <w:rPr>
          <w:rStyle w:val="StyleUnderline"/>
          <w:highlight w:val="cyan"/>
        </w:rPr>
        <w:t>versus China</w:t>
      </w:r>
      <w:r w:rsidRPr="00861D67">
        <w:rPr>
          <w:rStyle w:val="StyleUnderline"/>
        </w:rPr>
        <w:t xml:space="preserve"> or hurt consumers and small businesses</w:t>
      </w:r>
      <w:r w:rsidRPr="00550D9B">
        <w:rPr>
          <w:sz w:val="16"/>
        </w:rPr>
        <w:t xml:space="preserve"> by disrupting popular online services such as Amazon Prime or Google Maps. Sponsors led by Sens. Amy Klobuchar (D., Minn.) and Chuck Grassley (R., Iowa) held a press conference on Wednesday to push back on the campaign, saying it is distorting the bill’s impacts. “We’re confronted with these big tech companies spending tens of millions of dollars on ads and also on front groups to spread falsehoods about our bill,” Mr. Grassley said. “Obviously they want to protect the status quo, which allows them to expand their influence.” Ms. Klobuchar insisted the bill has the necessary votes to succeed on the Senate floor. “We have momentum despite all the money being spent against us,” she said. The bill passed a Senate committee earlier this year </w:t>
      </w:r>
      <w:r w:rsidRPr="00550D9B">
        <w:rPr>
          <w:sz w:val="16"/>
        </w:rPr>
        <w:lastRenderedPageBreak/>
        <w:t xml:space="preserve">on a bipartisan basis, although some supporters said at the time that they wanted changes. It “is specifically designed to target a small number of specific companies, most of which are headquartered in my home state,” Sen. Dianne Feinstein (D., Calif.) said at the time. </w:t>
      </w:r>
      <w:r w:rsidRPr="00861D67">
        <w:rPr>
          <w:rStyle w:val="StyleUnderline"/>
        </w:rPr>
        <w:t xml:space="preserve">Supporters, including some smaller technology companies, contend the platforms’ dominant position gives them </w:t>
      </w:r>
      <w:r w:rsidRPr="00550D9B">
        <w:rPr>
          <w:rStyle w:val="Emphasis"/>
        </w:rPr>
        <w:t>unchecked power to influence</w:t>
      </w:r>
      <w:r w:rsidRPr="00861D67">
        <w:rPr>
          <w:rStyle w:val="StyleUnderline"/>
        </w:rPr>
        <w:t xml:space="preserve"> the fate of other businesses</w:t>
      </w:r>
      <w:r w:rsidRPr="00550D9B">
        <w:rPr>
          <w:sz w:val="16"/>
        </w:rPr>
        <w:t xml:space="preserve">. They say restricting the platforms’ conduct would carry significant benefits. The bill was endorsed by the Biden administration’s Justice Department. </w:t>
      </w:r>
      <w:r w:rsidRPr="0058635C">
        <w:rPr>
          <w:rStyle w:val="StyleUnderline"/>
        </w:rPr>
        <w:t>Amazon, Google and Apple</w:t>
      </w:r>
      <w:r w:rsidRPr="00861D67">
        <w:rPr>
          <w:rStyle w:val="StyleUnderline"/>
        </w:rPr>
        <w:t xml:space="preserve"> say the legislation would make it harder to offer popular services</w:t>
      </w:r>
      <w:r w:rsidRPr="00550D9B">
        <w:rPr>
          <w:sz w:val="16"/>
        </w:rPr>
        <w:t xml:space="preserve">, and that it is fair for e-marketplaces, search engines and app stores to profit off their own innovations. Meta Platforms hasn’t taken a public position on the Senate legislation, and a spokesman declined to comment. Senate Majority Leader Chuck Schumer (D., N.Y.) hasn’t publicly committed to holding a vote on the bill. However, Mr. Schumer recently told Ms. Klobuchar and Senate Judiciary Committee Chairman Dick Durbin (D., Ill.) that he intends to bring it up for a vote on the Senate floor early this summer, a Democratic aide familiar with the conversation said. The ad-campaign spending has largely been divided among industry trade groups such as CCIA and the Consumer Technology Association, as well as conservative-leaning groups such as Taxpayers Protection Alliance and </w:t>
      </w:r>
      <w:proofErr w:type="spellStart"/>
      <w:r w:rsidRPr="00550D9B">
        <w:rPr>
          <w:sz w:val="16"/>
        </w:rPr>
        <w:t>NetChoice</w:t>
      </w:r>
      <w:proofErr w:type="spellEnd"/>
      <w:r w:rsidRPr="00550D9B">
        <w:rPr>
          <w:sz w:val="16"/>
        </w:rPr>
        <w:t>. “</w:t>
      </w:r>
      <w:r w:rsidRPr="00550D9B">
        <w:rPr>
          <w:rStyle w:val="StyleUnderline"/>
        </w:rPr>
        <w:t xml:space="preserve">Washington politicians have a law that could </w:t>
      </w:r>
      <w:r w:rsidRPr="0058635C">
        <w:rPr>
          <w:rStyle w:val="StyleUnderline"/>
          <w:highlight w:val="cyan"/>
        </w:rPr>
        <w:t>break Prime’s guaranteed two-day free delivery</w:t>
      </w:r>
      <w:r w:rsidRPr="00550D9B">
        <w:rPr>
          <w:sz w:val="16"/>
        </w:rPr>
        <w:t xml:space="preserve"> and threaten our fragile economic recovery,” said one ad by CCIA, referring to Amazon’s fee-based membership program. “</w:t>
      </w:r>
      <w:r w:rsidRPr="0058635C">
        <w:rPr>
          <w:rStyle w:val="Emphasis"/>
          <w:highlight w:val="cyan"/>
        </w:rPr>
        <w:t>Tell your senators,</w:t>
      </w:r>
      <w:r w:rsidRPr="0058635C">
        <w:rPr>
          <w:rStyle w:val="StyleUnderline"/>
          <w:highlight w:val="cyan"/>
        </w:rPr>
        <w:t xml:space="preserve"> don’t break our Prime</w:t>
      </w:r>
      <w:r w:rsidRPr="00550D9B">
        <w:rPr>
          <w:rStyle w:val="StyleUnderline"/>
        </w:rPr>
        <w:t>.”</w:t>
      </w:r>
      <w:r w:rsidRPr="00550D9B">
        <w:rPr>
          <w:sz w:val="16"/>
        </w:rPr>
        <w:t xml:space="preserve"> </w:t>
      </w:r>
      <w:r w:rsidRPr="00861D67">
        <w:rPr>
          <w:sz w:val="16"/>
        </w:rPr>
        <w:t xml:space="preserve">CCIA touts research suggesting that its </w:t>
      </w:r>
      <w:r w:rsidRPr="00861D67">
        <w:rPr>
          <w:rStyle w:val="StyleUnderline"/>
        </w:rPr>
        <w:t xml:space="preserve">ad </w:t>
      </w:r>
      <w:r w:rsidRPr="00861D67">
        <w:rPr>
          <w:rStyle w:val="StyleUnderline"/>
          <w:highlight w:val="cyan"/>
        </w:rPr>
        <w:t>campaign already has cut into public support</w:t>
      </w:r>
      <w:r w:rsidRPr="00861D67">
        <w:rPr>
          <w:rStyle w:val="StyleUnderline"/>
        </w:rPr>
        <w:t xml:space="preserve"> for the antitrust crackdown.</w:t>
      </w:r>
      <w:r>
        <w:rPr>
          <w:rStyle w:val="StyleUnderline"/>
        </w:rPr>
        <w:t xml:space="preserve"> </w:t>
      </w:r>
      <w:r w:rsidRPr="00861D67">
        <w:rPr>
          <w:sz w:val="16"/>
        </w:rPr>
        <w:t>Other industry-backed ads focus on what opponents say would be the bill’s impact on small businesses and national security.</w:t>
      </w:r>
      <w:r w:rsidRPr="00550D9B">
        <w:rPr>
          <w:sz w:val="16"/>
        </w:rPr>
        <w:t xml:space="preserve"> </w:t>
      </w:r>
      <w:r w:rsidRPr="00861D67">
        <w:rPr>
          <w:sz w:val="16"/>
        </w:rPr>
        <w:t>“The left’s radical liberal bill would take away the digital tools small businesses rely on, empower China to beat America in the race for new technologies, and increase the risk of cyberattacks. Why would Senate conservatives support this dangerous bill?” says an ad from Taxpayers Protection Alliance.</w:t>
      </w:r>
      <w:r w:rsidRPr="00550D9B">
        <w:rPr>
          <w:sz w:val="16"/>
        </w:rPr>
        <w:t xml:space="preserve"> </w:t>
      </w:r>
      <w:r w:rsidRPr="00861D67">
        <w:rPr>
          <w:sz w:val="16"/>
        </w:rPr>
        <w:t>Tech companies are hoping to cement opposition to the bill among Republicans, who generally oppose</w:t>
      </w:r>
      <w:r w:rsidRPr="00550D9B">
        <w:rPr>
          <w:sz w:val="16"/>
        </w:rPr>
        <w:t xml:space="preserve"> </w:t>
      </w:r>
      <w:r w:rsidRPr="00861D67">
        <w:rPr>
          <w:sz w:val="16"/>
        </w:rPr>
        <w:t>toughening of antitrust laws but have often complained that major tech platforms censor conservative voices.</w:t>
      </w:r>
      <w:r w:rsidRPr="00550D9B">
        <w:rPr>
          <w:sz w:val="16"/>
        </w:rPr>
        <w:t xml:space="preserve"> </w:t>
      </w:r>
      <w:r w:rsidRPr="00861D67">
        <w:rPr>
          <w:sz w:val="16"/>
        </w:rPr>
        <w:t>“Conservative politicians and groups backing this legislation due to understandable grievances with certain tech companies are making an incalculable error,” said Patrick Hedger, executive director of the Taxpayers Protection Alliance. It has run most of its $7.4 million total advertising in the last six weeks, the Journal’s analysis showed.</w:t>
      </w:r>
      <w:r w:rsidRPr="00550D9B">
        <w:rPr>
          <w:sz w:val="16"/>
        </w:rPr>
        <w:t xml:space="preserve"> </w:t>
      </w:r>
      <w:r w:rsidRPr="00861D67">
        <w:rPr>
          <w:sz w:val="16"/>
        </w:rPr>
        <w:t>One state that industry allies have targeted is Texas, according to a person familiar with the matter.</w:t>
      </w:r>
      <w:r w:rsidRPr="00550D9B">
        <w:rPr>
          <w:sz w:val="16"/>
        </w:rPr>
        <w:t xml:space="preserve"> </w:t>
      </w:r>
      <w:r w:rsidRPr="00861D67">
        <w:rPr>
          <w:sz w:val="16"/>
        </w:rPr>
        <w:t>Sen. Ted Cruz (R., Texas) “is still reviewing the bill, because he continues to be concerned about anticompetitive conduct by some big tech companies towards American consumers, and in many instances conservatives,” a Cruz spokesman said.</w:t>
      </w:r>
      <w:r w:rsidRPr="00550D9B">
        <w:rPr>
          <w:sz w:val="16"/>
        </w:rPr>
        <w:t xml:space="preserve"> </w:t>
      </w:r>
      <w:r w:rsidRPr="00861D67">
        <w:rPr>
          <w:sz w:val="16"/>
        </w:rPr>
        <w:t>The state’s other senator, Republican Sen. John Cornyn, opposes the legislation, citing the potential national security consequences.</w:t>
      </w:r>
      <w:r w:rsidRPr="00550D9B">
        <w:rPr>
          <w:sz w:val="16"/>
        </w:rPr>
        <w:t xml:space="preserve"> </w:t>
      </w:r>
      <w:r w:rsidRPr="00861D67">
        <w:rPr>
          <w:sz w:val="16"/>
        </w:rPr>
        <w:t>“The last thing we should be doing is weakening America’s ability to compete in a global economy,” he said at a hearing earlier this year.</w:t>
      </w:r>
      <w:r w:rsidRPr="00550D9B">
        <w:rPr>
          <w:sz w:val="16"/>
        </w:rPr>
        <w:t xml:space="preserve"> </w:t>
      </w:r>
      <w:r w:rsidRPr="00861D67">
        <w:rPr>
          <w:sz w:val="16"/>
        </w:rPr>
        <w:t>The bill’s supporters say the proposals would boost economic competitiveness without preventing platforms from offering popular services.</w:t>
      </w:r>
      <w:r w:rsidRPr="00550D9B">
        <w:rPr>
          <w:sz w:val="16"/>
        </w:rPr>
        <w:t xml:space="preserve"> </w:t>
      </w:r>
      <w:r w:rsidRPr="00861D67">
        <w:rPr>
          <w:sz w:val="16"/>
        </w:rPr>
        <w:t xml:space="preserve">The </w:t>
      </w:r>
      <w:r w:rsidRPr="00861D67">
        <w:rPr>
          <w:rStyle w:val="StyleUnderline"/>
        </w:rPr>
        <w:t xml:space="preserve">ads are also </w:t>
      </w:r>
      <w:r w:rsidRPr="00861D67">
        <w:rPr>
          <w:rStyle w:val="StyleUnderline"/>
          <w:highlight w:val="cyan"/>
        </w:rPr>
        <w:t>running in states where incumbent Senate Dem</w:t>
      </w:r>
      <w:r w:rsidRPr="00861D67">
        <w:rPr>
          <w:rStyle w:val="StyleUnderline"/>
        </w:rPr>
        <w:t>ocrat</w:t>
      </w:r>
      <w:r w:rsidRPr="00861D67">
        <w:rPr>
          <w:rStyle w:val="StyleUnderline"/>
          <w:highlight w:val="cyan"/>
        </w:rPr>
        <w:t>s</w:t>
      </w:r>
      <w:r w:rsidRPr="00861D67">
        <w:rPr>
          <w:rStyle w:val="StyleUnderline"/>
        </w:rPr>
        <w:t xml:space="preserve"> are </w:t>
      </w:r>
      <w:r w:rsidRPr="00861D67">
        <w:rPr>
          <w:rStyle w:val="Emphasis"/>
          <w:highlight w:val="cyan"/>
        </w:rPr>
        <w:t>facing re-election fights</w:t>
      </w:r>
      <w:r w:rsidRPr="00861D67">
        <w:rPr>
          <w:rStyle w:val="StyleUnderline"/>
        </w:rPr>
        <w:t>, such as New Hampshire, home to Sen. Maggie Hassan</w:t>
      </w:r>
      <w:r w:rsidRPr="00861D67">
        <w:rPr>
          <w:sz w:val="16"/>
        </w:rPr>
        <w:t>, who hasn’t taken a public position on the legislation.</w:t>
      </w:r>
      <w:r w:rsidRPr="00550D9B">
        <w:rPr>
          <w:sz w:val="16"/>
        </w:rPr>
        <w:t xml:space="preserve"> </w:t>
      </w:r>
      <w:r w:rsidRPr="00861D67">
        <w:rPr>
          <w:sz w:val="16"/>
        </w:rPr>
        <w:t>A spokesperson said Ms. Hassan is reviewing the legislation and “has a strong record of standing up to some of the worst practices of Big Tech.”</w:t>
      </w:r>
      <w:r w:rsidRPr="00550D9B">
        <w:rPr>
          <w:sz w:val="16"/>
        </w:rPr>
        <w:t xml:space="preserve"> </w:t>
      </w:r>
      <w:r w:rsidRPr="00861D67">
        <w:rPr>
          <w:sz w:val="16"/>
        </w:rPr>
        <w:t>Tech companies “know that if the bills came to the floor for a vote, they would pass, and so big tech lobby groups are scrambling to try to prevent that from happening,” said Sacha Haworth, executive director of the Tech Oversight Project, one of the groups that has run ads supporting the legislation.</w:t>
      </w:r>
      <w:r w:rsidRPr="00550D9B">
        <w:rPr>
          <w:sz w:val="16"/>
        </w:rPr>
        <w:t xml:space="preserve"> </w:t>
      </w:r>
      <w:r w:rsidRPr="00861D67">
        <w:rPr>
          <w:sz w:val="16"/>
        </w:rPr>
        <w:t>The group’s funding comes in part from the Economic Security Project, an entity backed by Chris Hughes, the billionaire former Facebook executive.</w:t>
      </w:r>
    </w:p>
    <w:p w14:paraId="01846065" w14:textId="77777777" w:rsidR="006F24FE" w:rsidRDefault="006F24FE" w:rsidP="006F24FE">
      <w:pPr>
        <w:pStyle w:val="Heading4"/>
      </w:pPr>
      <w:r>
        <w:t>Senate control means Trump causes climate catastrophe by 2030.</w:t>
      </w:r>
    </w:p>
    <w:p w14:paraId="4E72A396" w14:textId="77777777" w:rsidR="006F24FE" w:rsidRPr="00B95B12" w:rsidRDefault="006F24FE" w:rsidP="006F24FE">
      <w:proofErr w:type="spellStart"/>
      <w:r w:rsidRPr="00B95B12">
        <w:rPr>
          <w:rStyle w:val="Style13ptBold"/>
        </w:rPr>
        <w:t>Joselow</w:t>
      </w:r>
      <w:proofErr w:type="spellEnd"/>
      <w:r>
        <w:rPr>
          <w:rStyle w:val="Style13ptBold"/>
        </w:rPr>
        <w:t xml:space="preserve"> </w:t>
      </w:r>
      <w:r w:rsidRPr="00B95B12">
        <w:rPr>
          <w:rStyle w:val="Style13ptBold"/>
        </w:rPr>
        <w:t>’24</w:t>
      </w:r>
      <w:r w:rsidRPr="00B95B12">
        <w:t xml:space="preserve"> [Maxine </w:t>
      </w:r>
      <w:proofErr w:type="spellStart"/>
      <w:r w:rsidRPr="00B95B12">
        <w:t>Joselow</w:t>
      </w:r>
      <w:proofErr w:type="spellEnd"/>
      <w:r w:rsidRPr="00B95B12">
        <w:t>, Reporter and staff writer for The Washington Post, July 18</w:t>
      </w:r>
      <w:proofErr w:type="gramStart"/>
      <w:r w:rsidRPr="00B95B12">
        <w:t xml:space="preserve"> 2024</w:t>
      </w:r>
      <w:proofErr w:type="gramEnd"/>
      <w:r w:rsidRPr="00B95B12">
        <w:t xml:space="preserve">, “How a Republican election sweep could transform U.S. climate policy”, The Washington Post, </w:t>
      </w:r>
      <w:r w:rsidRPr="00B47DB0">
        <w:t xml:space="preserve">https://www.washingtonpost.com/climate-environment/2024/07/18/republican-election-sweep-climate-policy/] // </w:t>
      </w:r>
      <w:proofErr w:type="spellStart"/>
      <w:r w:rsidRPr="00B47DB0">
        <w:t>tara</w:t>
      </w:r>
      <w:proofErr w:type="spellEnd"/>
    </w:p>
    <w:p w14:paraId="1EFA815F" w14:textId="77777777" w:rsidR="006F24FE" w:rsidRPr="00B47DB0" w:rsidRDefault="006F24FE" w:rsidP="006F24FE">
      <w:pPr>
        <w:rPr>
          <w:sz w:val="16"/>
        </w:rPr>
      </w:pPr>
      <w:r w:rsidRPr="00B47DB0">
        <w:rPr>
          <w:sz w:val="16"/>
        </w:rPr>
        <w:t>Going after green energy</w:t>
      </w:r>
    </w:p>
    <w:p w14:paraId="0B41CA38" w14:textId="77777777" w:rsidR="006F24FE" w:rsidRPr="00B47DB0" w:rsidRDefault="006F24FE" w:rsidP="006F24FE">
      <w:pPr>
        <w:rPr>
          <w:sz w:val="16"/>
        </w:rPr>
      </w:pPr>
      <w:r w:rsidRPr="00B47DB0">
        <w:rPr>
          <w:sz w:val="16"/>
        </w:rPr>
        <w:t xml:space="preserve">One of the most controversial proposals in </w:t>
      </w:r>
      <w:r w:rsidRPr="00B47DB0">
        <w:rPr>
          <w:rStyle w:val="StyleUnderline"/>
          <w:highlight w:val="cyan"/>
        </w:rPr>
        <w:t>Project 2025</w:t>
      </w:r>
      <w:r w:rsidRPr="00B47DB0">
        <w:rPr>
          <w:sz w:val="16"/>
        </w:rPr>
        <w:t xml:space="preserve"> is a recommendation to </w:t>
      </w:r>
      <w:r w:rsidRPr="00B47DB0">
        <w:rPr>
          <w:rStyle w:val="StyleUnderline"/>
          <w:highlight w:val="cyan"/>
        </w:rPr>
        <w:t>repeal</w:t>
      </w:r>
      <w:r w:rsidRPr="00B47DB0">
        <w:rPr>
          <w:sz w:val="16"/>
        </w:rPr>
        <w:t xml:space="preserve"> </w:t>
      </w:r>
      <w:r w:rsidRPr="00B47DB0">
        <w:rPr>
          <w:sz w:val="16"/>
          <w:highlight w:val="cyan"/>
        </w:rPr>
        <w:t>Biden’s signature</w:t>
      </w:r>
      <w:r w:rsidRPr="00B47DB0">
        <w:rPr>
          <w:sz w:val="16"/>
        </w:rPr>
        <w:t xml:space="preserve"> 2022 </w:t>
      </w:r>
      <w:r w:rsidRPr="00B47DB0">
        <w:rPr>
          <w:sz w:val="16"/>
          <w:highlight w:val="cyan"/>
        </w:rPr>
        <w:t>climate law</w:t>
      </w:r>
      <w:r w:rsidRPr="00B47DB0">
        <w:rPr>
          <w:sz w:val="16"/>
        </w:rPr>
        <w:t xml:space="preserve">, the </w:t>
      </w:r>
      <w:r w:rsidRPr="006A07DD">
        <w:rPr>
          <w:rStyle w:val="StyleUnderline"/>
        </w:rPr>
        <w:t>Inflation Reduction Act.</w:t>
      </w:r>
      <w:r w:rsidRPr="00B47DB0">
        <w:rPr>
          <w:sz w:val="16"/>
        </w:rPr>
        <w:t xml:space="preserve"> The </w:t>
      </w:r>
      <w:r w:rsidRPr="006A07DD">
        <w:rPr>
          <w:rStyle w:val="StyleUnderline"/>
        </w:rPr>
        <w:t>law has poured billions</w:t>
      </w:r>
      <w:r w:rsidRPr="00B47DB0">
        <w:rPr>
          <w:sz w:val="16"/>
        </w:rPr>
        <w:t xml:space="preserve"> of dollars </w:t>
      </w:r>
      <w:r w:rsidRPr="006A07DD">
        <w:rPr>
          <w:rStyle w:val="StyleUnderline"/>
        </w:rPr>
        <w:t xml:space="preserve">into </w:t>
      </w:r>
      <w:r w:rsidRPr="00B47DB0">
        <w:rPr>
          <w:rStyle w:val="StyleUnderline"/>
          <w:highlight w:val="cyan"/>
        </w:rPr>
        <w:t>boosting green technologies</w:t>
      </w:r>
      <w:r w:rsidRPr="006A07DD">
        <w:rPr>
          <w:rStyle w:val="StyleUnderline"/>
        </w:rPr>
        <w:t xml:space="preserve"> such as wind turbines, solar panels and electric vehicles, </w:t>
      </w:r>
      <w:r w:rsidRPr="00B47DB0">
        <w:rPr>
          <w:sz w:val="16"/>
        </w:rPr>
        <w:t>with most of the new investments in Republican-led states and congressional districts.</w:t>
      </w:r>
    </w:p>
    <w:p w14:paraId="75F77C5D" w14:textId="77777777" w:rsidR="006F24FE" w:rsidRPr="00B47DB0" w:rsidRDefault="006F24FE" w:rsidP="006F24FE">
      <w:pPr>
        <w:rPr>
          <w:sz w:val="16"/>
        </w:rPr>
      </w:pPr>
      <w:r w:rsidRPr="00DD43C7">
        <w:rPr>
          <w:rStyle w:val="StyleUnderline"/>
        </w:rPr>
        <w:t>To fully repeal the tax credits</w:t>
      </w:r>
      <w:r w:rsidRPr="00B47DB0">
        <w:rPr>
          <w:sz w:val="16"/>
        </w:rPr>
        <w:t xml:space="preserve"> for these green technologies, </w:t>
      </w:r>
      <w:r w:rsidRPr="00B47DB0">
        <w:rPr>
          <w:sz w:val="16"/>
          <w:highlight w:val="cyan"/>
        </w:rPr>
        <w:t>Tr</w:t>
      </w:r>
      <w:r w:rsidRPr="00B47DB0">
        <w:rPr>
          <w:rStyle w:val="StyleUnderline"/>
          <w:highlight w:val="cyan"/>
        </w:rPr>
        <w:t>ump would need</w:t>
      </w:r>
      <w:r w:rsidRPr="00DD43C7">
        <w:rPr>
          <w:rStyle w:val="StyleUnderline"/>
        </w:rPr>
        <w:t xml:space="preserve"> Republican </w:t>
      </w:r>
      <w:r w:rsidRPr="00B47DB0">
        <w:rPr>
          <w:rStyle w:val="StyleUnderline"/>
          <w:highlight w:val="cyan"/>
        </w:rPr>
        <w:t>lawmakers to pass new legislation.</w:t>
      </w:r>
      <w:r w:rsidRPr="00B47DB0">
        <w:rPr>
          <w:sz w:val="16"/>
        </w:rPr>
        <w:t xml:space="preserve"> But even without Congress, Trump could direct the Treasury Department to significantly limit which companies could claim the credits.</w:t>
      </w:r>
    </w:p>
    <w:p w14:paraId="326AFA91" w14:textId="77777777" w:rsidR="006F24FE" w:rsidRPr="00DD43C7" w:rsidRDefault="006F24FE" w:rsidP="006F24FE">
      <w:pPr>
        <w:rPr>
          <w:u w:val="single"/>
        </w:rPr>
      </w:pPr>
      <w:r w:rsidRPr="00B47DB0">
        <w:rPr>
          <w:sz w:val="16"/>
        </w:rPr>
        <w:lastRenderedPageBreak/>
        <w:t xml:space="preserve">The subsidy for </w:t>
      </w:r>
      <w:r w:rsidRPr="00DD43C7">
        <w:rPr>
          <w:rStyle w:val="StyleUnderline"/>
        </w:rPr>
        <w:t>electric vehicles would probably be a top target.</w:t>
      </w:r>
      <w:r w:rsidRPr="00B47DB0">
        <w:rPr>
          <w:sz w:val="16"/>
        </w:rPr>
        <w:t xml:space="preserve"> Trump has repeatedly railed against EVs, falsely claiming they don’t work. His vice-presidential pick, Sen. J.D. </w:t>
      </w:r>
      <w:r w:rsidRPr="00DD43C7">
        <w:rPr>
          <w:rStyle w:val="StyleUnderline"/>
        </w:rPr>
        <w:t>Vance</w:t>
      </w:r>
      <w:r w:rsidRPr="00B47DB0">
        <w:rPr>
          <w:sz w:val="16"/>
        </w:rPr>
        <w:t xml:space="preserve"> (R-Ohio), </w:t>
      </w:r>
      <w:r w:rsidRPr="00DD43C7">
        <w:rPr>
          <w:rStyle w:val="StyleUnderline"/>
        </w:rPr>
        <w:t>introduced a bill last year to scrap the EV credit and replace it with an incentive for American-made vehicles powered by gasoline and diesel.</w:t>
      </w:r>
    </w:p>
    <w:p w14:paraId="4D1B4D0A" w14:textId="77777777" w:rsidR="006F24FE" w:rsidRPr="00B47DB0" w:rsidRDefault="006F24FE" w:rsidP="006F24FE">
      <w:pPr>
        <w:rPr>
          <w:sz w:val="16"/>
        </w:rPr>
      </w:pPr>
      <w:r w:rsidRPr="00B47DB0">
        <w:rPr>
          <w:sz w:val="16"/>
        </w:rPr>
        <w:t>It remains unclear, however, whether Silicon Valley tech moguls could soften Trump’s stance on EVs. Vance has ties to tech billionaire Peter Thiel, who has invested in a start-up that designed an electric sports car, while Tesla CEO Elon Musk has endorsed Trump and plans to steer roughly $45 million a month to a pro-Trump super PAC, the Wall Street Journal reported.</w:t>
      </w:r>
    </w:p>
    <w:p w14:paraId="2B675399" w14:textId="77777777" w:rsidR="006F24FE" w:rsidRPr="00B47DB0" w:rsidRDefault="006F24FE" w:rsidP="006F24FE">
      <w:pPr>
        <w:rPr>
          <w:sz w:val="16"/>
        </w:rPr>
      </w:pPr>
      <w:r w:rsidRPr="00B47DB0">
        <w:rPr>
          <w:sz w:val="16"/>
        </w:rPr>
        <w:t>“Musk could weigh in, but at the end of the day, I have a really hard time thinking that Trump and his administration would change their views on this,” said a former Trump administration energy official who spoke on the condition of anonymity because he was not authorized to comment publicly.</w:t>
      </w:r>
    </w:p>
    <w:p w14:paraId="35FEDBB1" w14:textId="77777777" w:rsidR="006F24FE" w:rsidRPr="00B47DB0" w:rsidRDefault="006F24FE" w:rsidP="006F24FE">
      <w:pPr>
        <w:rPr>
          <w:sz w:val="16"/>
        </w:rPr>
      </w:pPr>
      <w:r w:rsidRPr="00B47DB0">
        <w:rPr>
          <w:sz w:val="16"/>
        </w:rPr>
        <w:t xml:space="preserve">Another former Trump official, Alex </w:t>
      </w:r>
      <w:proofErr w:type="spellStart"/>
      <w:r w:rsidRPr="00B47DB0">
        <w:rPr>
          <w:sz w:val="16"/>
        </w:rPr>
        <w:t>Herrgott</w:t>
      </w:r>
      <w:proofErr w:type="spellEnd"/>
      <w:r w:rsidRPr="00B47DB0">
        <w:rPr>
          <w:sz w:val="16"/>
        </w:rPr>
        <w:t>, said many green-energy projects still received federal permits during the Trump administration, and because of market forces, their costs would continue to fall in a second Trump term.</w:t>
      </w:r>
    </w:p>
    <w:p w14:paraId="0D3ED73E" w14:textId="77777777" w:rsidR="006F24FE" w:rsidRPr="00B47DB0" w:rsidRDefault="006F24FE" w:rsidP="006F24FE">
      <w:pPr>
        <w:rPr>
          <w:sz w:val="16"/>
        </w:rPr>
      </w:pPr>
      <w:r w:rsidRPr="00B47DB0">
        <w:rPr>
          <w:sz w:val="16"/>
        </w:rPr>
        <w:t xml:space="preserve">“There is no doubt that </w:t>
      </w:r>
      <w:r w:rsidRPr="00DD43C7">
        <w:rPr>
          <w:rStyle w:val="StyleUnderline"/>
        </w:rPr>
        <w:t xml:space="preserve">a second </w:t>
      </w:r>
      <w:r w:rsidRPr="00B47DB0">
        <w:rPr>
          <w:rStyle w:val="StyleUnderline"/>
          <w:highlight w:val="cyan"/>
        </w:rPr>
        <w:t>Trump</w:t>
      </w:r>
      <w:r w:rsidRPr="00DD43C7">
        <w:rPr>
          <w:rStyle w:val="StyleUnderline"/>
        </w:rPr>
        <w:t xml:space="preserve"> administration </w:t>
      </w:r>
      <w:r w:rsidRPr="00B47DB0">
        <w:rPr>
          <w:rStyle w:val="StyleUnderline"/>
          <w:highlight w:val="cyan"/>
        </w:rPr>
        <w:t>would pick up where it left of</w:t>
      </w:r>
      <w:r w:rsidRPr="00DD43C7">
        <w:rPr>
          <w:rStyle w:val="StyleUnderline"/>
        </w:rPr>
        <w:t xml:space="preserve">f — whether it was conventional energy, </w:t>
      </w:r>
      <w:r w:rsidRPr="00B47DB0">
        <w:rPr>
          <w:rStyle w:val="StyleUnderline"/>
          <w:highlight w:val="cyan"/>
        </w:rPr>
        <w:t>oil and gas pipelines</w:t>
      </w:r>
      <w:r w:rsidRPr="00DD43C7">
        <w:rPr>
          <w:rStyle w:val="StyleUnderline"/>
        </w:rPr>
        <w:t>, or</w:t>
      </w:r>
      <w:r w:rsidRPr="00B47DB0">
        <w:rPr>
          <w:sz w:val="16"/>
        </w:rPr>
        <w:t xml:space="preserve"> the market-dictated acceleration of the </w:t>
      </w:r>
      <w:r w:rsidRPr="00DD43C7">
        <w:rPr>
          <w:rStyle w:val="StyleUnderline"/>
        </w:rPr>
        <w:t>renewable energy</w:t>
      </w:r>
      <w:r w:rsidRPr="00B47DB0">
        <w:rPr>
          <w:sz w:val="16"/>
        </w:rPr>
        <w:t xml:space="preserve"> transition,” said </w:t>
      </w:r>
      <w:proofErr w:type="spellStart"/>
      <w:r w:rsidRPr="00B47DB0">
        <w:rPr>
          <w:sz w:val="16"/>
        </w:rPr>
        <w:t>Herrgott</w:t>
      </w:r>
      <w:proofErr w:type="spellEnd"/>
      <w:r w:rsidRPr="00B47DB0">
        <w:rPr>
          <w:sz w:val="16"/>
        </w:rPr>
        <w:t>, who served as executive director of the Federal Permitting Improvement Steering Council under Trump and now leads the nonprofit Permitting Institute.</w:t>
      </w:r>
    </w:p>
    <w:p w14:paraId="3ED41301" w14:textId="77777777" w:rsidR="006F24FE" w:rsidRPr="00B47DB0" w:rsidRDefault="006F24FE" w:rsidP="006F24FE">
      <w:pPr>
        <w:rPr>
          <w:sz w:val="16"/>
        </w:rPr>
      </w:pPr>
      <w:r w:rsidRPr="00B47DB0">
        <w:rPr>
          <w:sz w:val="16"/>
        </w:rPr>
        <w:t xml:space="preserve">It is difficult to predict how these and other decisions could affect the level of carbon emissions in Earth’s atmosphere, the main driver of global warming. But a recent analysis by Carbon Brief, a United Kingdom-based climate policy and science publication, found that </w:t>
      </w:r>
      <w:r w:rsidRPr="00DD43C7">
        <w:rPr>
          <w:rStyle w:val="StyleUnderline"/>
        </w:rPr>
        <w:t xml:space="preserve">a </w:t>
      </w:r>
      <w:r w:rsidRPr="00B47DB0">
        <w:rPr>
          <w:rStyle w:val="StyleUnderline"/>
          <w:highlight w:val="cyan"/>
        </w:rPr>
        <w:t>Trump</w:t>
      </w:r>
      <w:r w:rsidRPr="00DD43C7">
        <w:rPr>
          <w:rStyle w:val="StyleUnderline"/>
        </w:rPr>
        <w:t xml:space="preserve"> win in November </w:t>
      </w:r>
      <w:r w:rsidRPr="00B47DB0">
        <w:rPr>
          <w:rStyle w:val="StyleUnderline"/>
          <w:highlight w:val="cyan"/>
        </w:rPr>
        <w:t>could cause an additional 4 billion metric tons of</w:t>
      </w:r>
      <w:r w:rsidRPr="00DD43C7">
        <w:rPr>
          <w:rStyle w:val="StyleUnderline"/>
        </w:rPr>
        <w:t xml:space="preserve"> carbon </w:t>
      </w:r>
      <w:r w:rsidRPr="00B47DB0">
        <w:rPr>
          <w:rStyle w:val="StyleUnderline"/>
          <w:highlight w:val="cyan"/>
        </w:rPr>
        <w:t>emissions by 2030</w:t>
      </w:r>
      <w:r w:rsidRPr="00B47DB0">
        <w:rPr>
          <w:sz w:val="16"/>
        </w:rPr>
        <w:t xml:space="preserve"> — equivalent to the combined annual emissions of the European Union and Japan.</w:t>
      </w:r>
    </w:p>
    <w:p w14:paraId="68E9F104" w14:textId="77777777" w:rsidR="006F24FE" w:rsidRDefault="006F24FE" w:rsidP="006F24FE">
      <w:pPr>
        <w:rPr>
          <w:rStyle w:val="StyleUnderline"/>
        </w:rPr>
      </w:pPr>
      <w:r w:rsidRPr="00B47DB0">
        <w:rPr>
          <w:sz w:val="16"/>
        </w:rPr>
        <w:t>“</w:t>
      </w:r>
      <w:r w:rsidRPr="00B47DB0">
        <w:rPr>
          <w:rStyle w:val="Emphasis"/>
          <w:highlight w:val="cyan"/>
        </w:rPr>
        <w:t>A Republican sweep</w:t>
      </w:r>
      <w:r w:rsidRPr="00DD43C7">
        <w:rPr>
          <w:rStyle w:val="Emphasis"/>
        </w:rPr>
        <w:t xml:space="preserve"> in November’s election </w:t>
      </w:r>
      <w:r w:rsidRPr="00B47DB0">
        <w:rPr>
          <w:rStyle w:val="Emphasis"/>
          <w:highlight w:val="cyan"/>
        </w:rPr>
        <w:t xml:space="preserve">would avoid </w:t>
      </w:r>
      <w:r w:rsidRPr="00B47DB0">
        <w:rPr>
          <w:rStyle w:val="Emphasis"/>
        </w:rPr>
        <w:t xml:space="preserve">congressional </w:t>
      </w:r>
      <w:r w:rsidRPr="00B47DB0">
        <w:rPr>
          <w:rStyle w:val="Emphasis"/>
          <w:highlight w:val="cyan"/>
        </w:rPr>
        <w:t>roadblocks to Trump rolling back all of Biden’s climate legacy</w:t>
      </w:r>
      <w:r w:rsidRPr="00B47DB0">
        <w:rPr>
          <w:sz w:val="16"/>
        </w:rPr>
        <w:t xml:space="preserve">,” Simon Evans, deputy editor and senior policy editor at Carbon Brief, said in an email. “Under those conditions, </w:t>
      </w:r>
      <w:r w:rsidRPr="00DD43C7">
        <w:rPr>
          <w:rStyle w:val="StyleUnderline"/>
        </w:rPr>
        <w:t xml:space="preserve">Trump could push the U.S. towards the extra 4 billion tons of CO2 emissions by 2030 that we modeled — </w:t>
      </w:r>
      <w:r w:rsidRPr="00B47DB0">
        <w:rPr>
          <w:rStyle w:val="StyleUnderline"/>
          <w:highlight w:val="cyan"/>
        </w:rPr>
        <w:t>and</w:t>
      </w:r>
      <w:r w:rsidRPr="00DD43C7">
        <w:rPr>
          <w:rStyle w:val="StyleUnderline"/>
        </w:rPr>
        <w:t xml:space="preserve"> potentially </w:t>
      </w:r>
      <w:r w:rsidRPr="00B47DB0">
        <w:rPr>
          <w:rStyle w:val="StyleUnderline"/>
          <w:highlight w:val="cyan"/>
        </w:rPr>
        <w:t>beyond</w:t>
      </w:r>
      <w:r w:rsidRPr="00DD43C7">
        <w:rPr>
          <w:rStyle w:val="StyleUnderline"/>
        </w:rPr>
        <w:t>.”</w:t>
      </w:r>
    </w:p>
    <w:p w14:paraId="71D0169E" w14:textId="77777777" w:rsidR="006F24FE" w:rsidRPr="00C23E1F" w:rsidRDefault="006F24FE" w:rsidP="006F24FE">
      <w:pPr>
        <w:pStyle w:val="Heading4"/>
        <w:rPr>
          <w:rFonts w:asciiTheme="minorHAnsi" w:hAnsiTheme="minorHAnsi" w:cstheme="minorHAnsi"/>
        </w:rPr>
      </w:pPr>
      <w:r w:rsidRPr="00C23E1F">
        <w:rPr>
          <w:rFonts w:asciiTheme="minorHAnsi" w:hAnsiTheme="minorHAnsi" w:cstheme="minorHAnsi"/>
        </w:rPr>
        <w:t xml:space="preserve">Warming causes </w:t>
      </w:r>
      <w:r w:rsidRPr="00C23E1F">
        <w:rPr>
          <w:rFonts w:asciiTheme="minorHAnsi" w:hAnsiTheme="minorHAnsi" w:cstheme="minorHAnsi"/>
          <w:u w:val="single"/>
        </w:rPr>
        <w:t>extinction</w:t>
      </w:r>
      <w:r w:rsidRPr="00C23E1F">
        <w:rPr>
          <w:rFonts w:asciiTheme="minorHAnsi" w:hAnsiTheme="minorHAnsi" w:cstheme="minorHAnsi"/>
        </w:rPr>
        <w:t xml:space="preserve">---feedback loops and tipping points make it </w:t>
      </w:r>
      <w:r w:rsidRPr="00C23E1F">
        <w:rPr>
          <w:rFonts w:asciiTheme="minorHAnsi" w:hAnsiTheme="minorHAnsi" w:cstheme="minorHAnsi"/>
          <w:u w:val="single"/>
        </w:rPr>
        <w:t>rapid</w:t>
      </w:r>
      <w:r w:rsidRPr="00C23E1F">
        <w:rPr>
          <w:rFonts w:asciiTheme="minorHAnsi" w:hAnsiTheme="minorHAnsi" w:cstheme="minorHAnsi"/>
        </w:rPr>
        <w:t xml:space="preserve"> and </w:t>
      </w:r>
      <w:r w:rsidRPr="00C23E1F">
        <w:rPr>
          <w:rFonts w:asciiTheme="minorHAnsi" w:hAnsiTheme="minorHAnsi" w:cstheme="minorHAnsi"/>
          <w:u w:val="single"/>
        </w:rPr>
        <w:t>catastrophic</w:t>
      </w:r>
      <w:r w:rsidRPr="00C23E1F">
        <w:rPr>
          <w:rFonts w:asciiTheme="minorHAnsi" w:hAnsiTheme="minorHAnsi" w:cstheme="minorHAnsi"/>
        </w:rPr>
        <w:t>.</w:t>
      </w:r>
    </w:p>
    <w:p w14:paraId="5700A861" w14:textId="77777777" w:rsidR="006F24FE" w:rsidRPr="00C23E1F" w:rsidRDefault="006F24FE" w:rsidP="006F24FE">
      <w:pPr>
        <w:rPr>
          <w:rFonts w:asciiTheme="minorHAnsi" w:hAnsiTheme="minorHAnsi" w:cstheme="minorHAnsi"/>
        </w:rPr>
      </w:pPr>
      <w:r w:rsidRPr="00C23E1F">
        <w:rPr>
          <w:rFonts w:asciiTheme="minorHAnsi" w:hAnsiTheme="minorHAnsi" w:cstheme="minorHAnsi"/>
        </w:rPr>
        <w:t xml:space="preserve">Luke </w:t>
      </w:r>
      <w:r w:rsidRPr="00C23E1F">
        <w:rPr>
          <w:rStyle w:val="Style13ptBold"/>
          <w:rFonts w:asciiTheme="minorHAnsi" w:hAnsiTheme="minorHAnsi" w:cstheme="minorHAnsi"/>
        </w:rPr>
        <w:t>Kemp ’22</w:t>
      </w:r>
      <w:r w:rsidRPr="00C23E1F">
        <w:rPr>
          <w:rFonts w:asciiTheme="minorHAnsi" w:hAnsiTheme="minorHAnsi" w:cstheme="minorHAnsi"/>
        </w:rPr>
        <w:t xml:space="preserve"> [August 1; Research Affiliate at the Center for Study of Existential Risk at the University of Cambridge, </w:t>
      </w:r>
      <w:proofErr w:type="spellStart"/>
      <w:proofErr w:type="gramStart"/>
      <w:r w:rsidRPr="00C23E1F">
        <w:rPr>
          <w:rFonts w:asciiTheme="minorHAnsi" w:hAnsiTheme="minorHAnsi" w:cstheme="minorHAnsi"/>
        </w:rPr>
        <w:t>Ph.D</w:t>
      </w:r>
      <w:proofErr w:type="spellEnd"/>
      <w:proofErr w:type="gramEnd"/>
      <w:r w:rsidRPr="00C23E1F">
        <w:rPr>
          <w:rFonts w:asciiTheme="minorHAnsi" w:hAnsiTheme="minorHAnsi" w:cstheme="minorHAnsi"/>
        </w:rPr>
        <w:t xml:space="preserve">; Chi Xu; Joanna </w:t>
      </w:r>
      <w:proofErr w:type="spellStart"/>
      <w:r w:rsidRPr="00C23E1F">
        <w:rPr>
          <w:rFonts w:asciiTheme="minorHAnsi" w:hAnsiTheme="minorHAnsi" w:cstheme="minorHAnsi"/>
        </w:rPr>
        <w:t>Depledge</w:t>
      </w:r>
      <w:proofErr w:type="spellEnd"/>
      <w:r w:rsidRPr="00C23E1F">
        <w:rPr>
          <w:rFonts w:asciiTheme="minorHAnsi" w:hAnsiTheme="minorHAnsi" w:cstheme="minorHAnsi"/>
        </w:rPr>
        <w:t xml:space="preserve">; Timothy </w:t>
      </w:r>
      <w:proofErr w:type="spellStart"/>
      <w:r w:rsidRPr="00C23E1F">
        <w:rPr>
          <w:rFonts w:asciiTheme="minorHAnsi" w:hAnsiTheme="minorHAnsi" w:cstheme="minorHAnsi"/>
        </w:rPr>
        <w:t>Lenton</w:t>
      </w:r>
      <w:proofErr w:type="spellEnd"/>
      <w:r w:rsidRPr="00C23E1F">
        <w:rPr>
          <w:rFonts w:asciiTheme="minorHAnsi" w:hAnsiTheme="minorHAnsi" w:cstheme="minorHAnsi"/>
        </w:rPr>
        <w:t xml:space="preserve">; “Climate Endgame: Exploring catastrophic climate change scenarios,” https://www.pnas.org/doi/10.1073/pnas.2108146119] </w:t>
      </w:r>
    </w:p>
    <w:p w14:paraId="4F486A2D"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Although </w:t>
      </w:r>
      <w:r w:rsidRPr="00C23E1F">
        <w:rPr>
          <w:rStyle w:val="StyleUnderline"/>
          <w:rFonts w:asciiTheme="minorHAnsi" w:hAnsiTheme="minorHAnsi" w:cstheme="minorHAnsi"/>
        </w:rPr>
        <w:t>bad-to-worst case scenarios</w:t>
      </w:r>
      <w:r w:rsidRPr="00C23E1F">
        <w:rPr>
          <w:rFonts w:asciiTheme="minorHAnsi" w:hAnsiTheme="minorHAnsi" w:cstheme="minorHAnsi"/>
          <w:sz w:val="16"/>
        </w:rPr>
        <w:t xml:space="preserve"> remain underexplored </w:t>
      </w:r>
      <w:r w:rsidRPr="00C23E1F">
        <w:rPr>
          <w:rStyle w:val="StyleUnderline"/>
          <w:rFonts w:asciiTheme="minorHAnsi" w:hAnsiTheme="minorHAnsi" w:cstheme="minorHAnsi"/>
        </w:rPr>
        <w:t xml:space="preserve">in the </w:t>
      </w:r>
      <w:r w:rsidRPr="00C23E1F">
        <w:rPr>
          <w:rStyle w:val="Emphasis"/>
          <w:rFonts w:asciiTheme="minorHAnsi" w:hAnsiTheme="minorHAnsi" w:cstheme="minorHAnsi"/>
        </w:rPr>
        <w:t>scientific literature</w:t>
      </w:r>
      <w:r w:rsidRPr="00C23E1F">
        <w:rPr>
          <w:rFonts w:asciiTheme="minorHAnsi" w:hAnsiTheme="minorHAnsi" w:cstheme="minorHAnsi"/>
          <w:sz w:val="16"/>
        </w:rPr>
        <w:t xml:space="preserve">, statements labeling </w:t>
      </w:r>
      <w:r w:rsidRPr="00E5367E">
        <w:rPr>
          <w:rStyle w:val="Emphasis"/>
          <w:rFonts w:asciiTheme="minorHAnsi" w:hAnsiTheme="minorHAnsi" w:cstheme="minorHAnsi"/>
          <w:highlight w:val="cyan"/>
        </w:rPr>
        <w:t>climate</w:t>
      </w:r>
      <w:r w:rsidRPr="00C23E1F">
        <w:rPr>
          <w:rStyle w:val="StyleUnderline"/>
          <w:rFonts w:asciiTheme="minorHAnsi" w:hAnsiTheme="minorHAnsi" w:cstheme="minorHAnsi"/>
        </w:rPr>
        <w:t xml:space="preserve"> change </w:t>
      </w:r>
      <w:r w:rsidRPr="00E5367E">
        <w:rPr>
          <w:rStyle w:val="StyleUnderline"/>
          <w:rFonts w:asciiTheme="minorHAnsi" w:hAnsiTheme="minorHAnsi" w:cstheme="minorHAnsi"/>
          <w:highlight w:val="cyan"/>
        </w:rPr>
        <w:t>as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catastrophic</w:t>
      </w:r>
      <w:r w:rsidRPr="00C23E1F">
        <w:rPr>
          <w:rFonts w:asciiTheme="minorHAnsi" w:hAnsiTheme="minorHAnsi" w:cstheme="minorHAnsi"/>
          <w:sz w:val="16"/>
        </w:rPr>
        <w:t xml:space="preserve"> are not uncommon. UN Secretary-General António Guterres called climate change </w:t>
      </w:r>
      <w:r w:rsidRPr="00C23E1F">
        <w:rPr>
          <w:rStyle w:val="StyleUnderline"/>
          <w:rFonts w:asciiTheme="minorHAnsi" w:hAnsiTheme="minorHAnsi" w:cstheme="minorHAnsi"/>
        </w:rPr>
        <w:t>an</w:t>
      </w:r>
      <w:r w:rsidRPr="00C23E1F">
        <w:rPr>
          <w:rFonts w:asciiTheme="minorHAnsi" w:hAnsiTheme="minorHAnsi" w:cstheme="minorHAnsi"/>
          <w:sz w:val="16"/>
        </w:rPr>
        <w:t xml:space="preserve"> “</w:t>
      </w:r>
      <w:r w:rsidRPr="00E5367E">
        <w:rPr>
          <w:rStyle w:val="Emphasis"/>
          <w:rFonts w:asciiTheme="minorHAnsi" w:hAnsiTheme="minorHAnsi" w:cstheme="minorHAnsi"/>
          <w:highlight w:val="cyan"/>
        </w:rPr>
        <w:t>existential</w:t>
      </w:r>
      <w:r w:rsidRPr="00C23E1F">
        <w:rPr>
          <w:rStyle w:val="Emphasis"/>
          <w:rFonts w:asciiTheme="minorHAnsi" w:hAnsiTheme="minorHAnsi" w:cstheme="minorHAnsi"/>
        </w:rPr>
        <w:t xml:space="preserve"> threat</w:t>
      </w:r>
      <w:r w:rsidRPr="00C23E1F">
        <w:rPr>
          <w:rStyle w:val="StyleUnderline"/>
          <w:rFonts w:asciiTheme="minorHAnsi" w:hAnsiTheme="minorHAnsi" w:cstheme="minorHAnsi"/>
        </w:rPr>
        <w:t>.</w:t>
      </w:r>
      <w:r w:rsidRPr="00C23E1F">
        <w:rPr>
          <w:rFonts w:asciiTheme="minorHAnsi" w:hAnsiTheme="minorHAnsi" w:cstheme="minorHAnsi"/>
          <w:sz w:val="16"/>
        </w:rPr>
        <w:t>” Academic studies have warned that warming above 5 °C is likely to be “</w:t>
      </w:r>
      <w:r w:rsidRPr="00C23E1F">
        <w:rPr>
          <w:rStyle w:val="StyleUnderline"/>
          <w:rFonts w:asciiTheme="minorHAnsi" w:hAnsiTheme="minorHAnsi" w:cstheme="minorHAnsi"/>
        </w:rPr>
        <w:t>beyond catastrophic</w:t>
      </w:r>
      <w:r w:rsidRPr="00C23E1F">
        <w:rPr>
          <w:rFonts w:asciiTheme="minorHAnsi" w:hAnsiTheme="minorHAnsi" w:cstheme="minorHAnsi"/>
          <w:sz w:val="16"/>
        </w:rPr>
        <w:t xml:space="preserve">” (50), and above 6 °C constitutes “an </w:t>
      </w:r>
      <w:r w:rsidRPr="00C23E1F">
        <w:rPr>
          <w:rStyle w:val="StyleUnderline"/>
          <w:rFonts w:asciiTheme="minorHAnsi" w:hAnsiTheme="minorHAnsi" w:cstheme="minorHAnsi"/>
        </w:rPr>
        <w:t xml:space="preserve">indisputable </w:t>
      </w:r>
      <w:r w:rsidRPr="00E5367E">
        <w:rPr>
          <w:rStyle w:val="StyleUnderline"/>
          <w:rFonts w:asciiTheme="minorHAnsi" w:hAnsiTheme="minorHAnsi" w:cstheme="minorHAnsi"/>
          <w:highlight w:val="cyan"/>
        </w:rPr>
        <w:t>global catastrophe</w:t>
      </w:r>
      <w:r w:rsidRPr="00C23E1F">
        <w:rPr>
          <w:rFonts w:asciiTheme="minorHAnsi" w:hAnsiTheme="minorHAnsi" w:cstheme="minorHAnsi"/>
          <w:sz w:val="16"/>
        </w:rPr>
        <w:t>” (9).</w:t>
      </w:r>
    </w:p>
    <w:p w14:paraId="281E317E"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Current discussions over climate catastrophe are undermined by unclear terminology. The term “catastrophic climate change” has not been conclusively defined. </w:t>
      </w:r>
      <w:r w:rsidRPr="00C23E1F">
        <w:rPr>
          <w:rStyle w:val="StyleUnderline"/>
          <w:rFonts w:asciiTheme="minorHAnsi" w:hAnsiTheme="minorHAnsi" w:cstheme="minorHAnsi"/>
        </w:rPr>
        <w:t>An existential</w:t>
      </w:r>
      <w:r w:rsidRPr="00C23E1F">
        <w:rPr>
          <w:rFonts w:asciiTheme="minorHAnsi" w:hAnsiTheme="minorHAnsi" w:cstheme="minorHAnsi"/>
          <w:sz w:val="16"/>
        </w:rPr>
        <w:t xml:space="preserve"> </w:t>
      </w:r>
      <w:r w:rsidRPr="00C23E1F">
        <w:rPr>
          <w:rStyle w:val="StyleUnderline"/>
          <w:rFonts w:asciiTheme="minorHAnsi" w:hAnsiTheme="minorHAnsi" w:cstheme="minorHAnsi"/>
        </w:rPr>
        <w:t>risk</w:t>
      </w:r>
      <w:r w:rsidRPr="00C23E1F">
        <w:rPr>
          <w:rFonts w:asciiTheme="minorHAnsi" w:hAnsiTheme="minorHAnsi" w:cstheme="minorHAnsi"/>
          <w:sz w:val="16"/>
        </w:rPr>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295D6CE4"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C23E1F">
        <w:rPr>
          <w:rStyle w:val="StyleUnderline"/>
          <w:rFonts w:asciiTheme="minorHAnsi" w:hAnsiTheme="minorHAnsi" w:cstheme="minorHAnsi"/>
        </w:rPr>
        <w:t xml:space="preserve">global </w:t>
      </w:r>
      <w:r w:rsidRPr="00C23E1F">
        <w:rPr>
          <w:rStyle w:val="StyleUnderline"/>
          <w:rFonts w:asciiTheme="minorHAnsi" w:hAnsiTheme="minorHAnsi" w:cstheme="minorHAnsi"/>
        </w:rPr>
        <w:lastRenderedPageBreak/>
        <w:t>catastrophic and decimation risks</w:t>
      </w:r>
      <w:r w:rsidRPr="00C23E1F">
        <w:rPr>
          <w:rFonts w:asciiTheme="minorHAnsi" w:hAnsiTheme="minorHAnsi" w:cstheme="minorHAnsi"/>
          <w:sz w:val="16"/>
        </w:rPr>
        <w:t xml:space="preserve"> are intended as general heuristics and not concrete numerical boundaries. Other factors such as morbidity, and cultural and </w:t>
      </w:r>
      <w:r w:rsidRPr="00C23E1F">
        <w:rPr>
          <w:rStyle w:val="StyleUnderline"/>
          <w:rFonts w:asciiTheme="minorHAnsi" w:hAnsiTheme="minorHAnsi" w:cstheme="minorHAnsi"/>
        </w:rPr>
        <w:t>economic loss</w:t>
      </w:r>
      <w:r w:rsidRPr="00C23E1F">
        <w:rPr>
          <w:rFonts w:asciiTheme="minorHAnsi" w:hAnsiTheme="minorHAnsi" w:cstheme="minorHAnsi"/>
          <w:sz w:val="16"/>
        </w:rPr>
        <w:t>, need to be considered.</w:t>
      </w:r>
    </w:p>
    <w:p w14:paraId="00273090"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C23E1F">
        <w:rPr>
          <w:rStyle w:val="StyleUnderline"/>
          <w:rFonts w:asciiTheme="minorHAnsi" w:hAnsiTheme="minorHAnsi" w:cstheme="minorHAnsi"/>
        </w:rPr>
        <w:t xml:space="preserve">: </w:t>
      </w:r>
      <w:r w:rsidRPr="00C23E1F">
        <w:rPr>
          <w:rStyle w:val="Emphasis"/>
          <w:rFonts w:asciiTheme="minorHAnsi" w:hAnsiTheme="minorHAnsi" w:cstheme="minorHAnsi"/>
        </w:rPr>
        <w:t>hazard</w:t>
      </w:r>
      <w:r w:rsidRPr="00C23E1F">
        <w:rPr>
          <w:rStyle w:val="StyleUnderline"/>
          <w:rFonts w:asciiTheme="minorHAnsi" w:hAnsiTheme="minorHAnsi" w:cstheme="minorHAnsi"/>
        </w:rPr>
        <w:t xml:space="preserve">, exposure, </w:t>
      </w:r>
      <w:r w:rsidRPr="00C23E1F">
        <w:rPr>
          <w:rStyle w:val="Emphasis"/>
          <w:rFonts w:asciiTheme="minorHAnsi" w:hAnsiTheme="minorHAnsi" w:cstheme="minorHAnsi"/>
        </w:rPr>
        <w:t>vulnerability</w:t>
      </w:r>
      <w:r w:rsidRPr="00C23E1F">
        <w:rPr>
          <w:rStyle w:val="StyleUnderline"/>
          <w:rFonts w:asciiTheme="minorHAnsi" w:hAnsiTheme="minorHAnsi" w:cstheme="minorHAnsi"/>
        </w:rPr>
        <w:t>, and response</w:t>
      </w:r>
      <w:r w:rsidRPr="00C23E1F">
        <w:rPr>
          <w:rFonts w:asciiTheme="minorHAnsi" w:hAnsiTheme="minorHAnsi" w:cstheme="minorHAnsi"/>
          <w:sz w:val="16"/>
        </w:rPr>
        <w:t xml:space="preserve"> (3).</w:t>
      </w:r>
    </w:p>
    <w:p w14:paraId="7A7EAD98"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We have set global </w:t>
      </w:r>
      <w:r w:rsidRPr="00C23E1F">
        <w:rPr>
          <w:rStyle w:val="StyleUnderline"/>
          <w:rFonts w:asciiTheme="minorHAnsi" w:hAnsiTheme="minorHAnsi" w:cstheme="minorHAnsi"/>
        </w:rPr>
        <w:t>warming of 3 °C or more</w:t>
      </w:r>
      <w:r w:rsidRPr="00C23E1F">
        <w:rPr>
          <w:rFonts w:asciiTheme="minorHAnsi" w:hAnsiTheme="minorHAnsi" w:cstheme="minorHAnsi"/>
          <w:sz w:val="16"/>
        </w:rPr>
        <w:t xml:space="preserve"> by the end of the century as a marker for extreme climate change. This threshold is chosen for four reasons: </w:t>
      </w:r>
      <w:r w:rsidRPr="00C23E1F">
        <w:rPr>
          <w:rStyle w:val="StyleUnderline"/>
          <w:rFonts w:asciiTheme="minorHAnsi" w:hAnsiTheme="minorHAnsi" w:cstheme="minorHAnsi"/>
        </w:rPr>
        <w:t xml:space="preserve">Such a </w:t>
      </w:r>
      <w:r w:rsidRPr="00E5367E">
        <w:rPr>
          <w:rStyle w:val="Emphasis"/>
          <w:rFonts w:asciiTheme="minorHAnsi" w:hAnsiTheme="minorHAnsi" w:cstheme="minorHAnsi"/>
          <w:highlight w:val="cyan"/>
        </w:rPr>
        <w:t>temp</w:t>
      </w:r>
      <w:r w:rsidRPr="00C23E1F">
        <w:rPr>
          <w:rStyle w:val="Emphasis"/>
          <w:rFonts w:asciiTheme="minorHAnsi" w:hAnsiTheme="minorHAnsi" w:cstheme="minorHAnsi"/>
        </w:rPr>
        <w:t>erature</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rise</w:t>
      </w:r>
      <w:r w:rsidRPr="00C23E1F">
        <w:rPr>
          <w:rFonts w:asciiTheme="minorHAnsi" w:hAnsiTheme="minorHAnsi" w:cstheme="minorHAnsi"/>
          <w:sz w:val="16"/>
        </w:rPr>
        <w:t xml:space="preserve"> well </w:t>
      </w:r>
      <w:r w:rsidRPr="00E5367E">
        <w:rPr>
          <w:rStyle w:val="Emphasis"/>
          <w:rFonts w:asciiTheme="minorHAnsi" w:hAnsiTheme="minorHAnsi" w:cstheme="minorHAnsi"/>
          <w:highlight w:val="cyan"/>
        </w:rPr>
        <w:t>exceeds</w:t>
      </w:r>
      <w:r w:rsidRPr="00C23E1F">
        <w:rPr>
          <w:rStyle w:val="StyleUnderline"/>
          <w:rFonts w:asciiTheme="minorHAnsi" w:hAnsiTheme="minorHAnsi" w:cstheme="minorHAnsi"/>
        </w:rPr>
        <w:t xml:space="preserve"> internationally agreed </w:t>
      </w:r>
      <w:r w:rsidRPr="00E5367E">
        <w:rPr>
          <w:rStyle w:val="Emphasis"/>
          <w:rFonts w:asciiTheme="minorHAnsi" w:hAnsiTheme="minorHAnsi" w:cstheme="minorHAnsi"/>
          <w:highlight w:val="cyan"/>
        </w:rPr>
        <w:t>targets</w:t>
      </w:r>
      <w:r w:rsidRPr="00C23E1F">
        <w:rPr>
          <w:rFonts w:asciiTheme="minorHAnsi" w:hAnsiTheme="minorHAnsi" w:cstheme="minorHAnsi"/>
          <w:sz w:val="16"/>
        </w:rPr>
        <w:t xml:space="preserve">, all the </w:t>
      </w:r>
      <w:r w:rsidRPr="00C23E1F">
        <w:rPr>
          <w:rStyle w:val="StyleUnderline"/>
          <w:rFonts w:asciiTheme="minorHAnsi" w:hAnsiTheme="minorHAnsi" w:cstheme="minorHAnsi"/>
        </w:rPr>
        <w:t xml:space="preserve">IPCC “reasons for </w:t>
      </w:r>
      <w:r w:rsidRPr="00C23E1F">
        <w:rPr>
          <w:rStyle w:val="Emphasis"/>
          <w:rFonts w:asciiTheme="minorHAnsi" w:hAnsiTheme="minorHAnsi" w:cstheme="minorHAnsi"/>
        </w:rPr>
        <w:t>concern</w:t>
      </w:r>
      <w:r w:rsidRPr="00C23E1F">
        <w:rPr>
          <w:rStyle w:val="StyleUnderline"/>
          <w:rFonts w:asciiTheme="minorHAnsi" w:hAnsiTheme="minorHAnsi" w:cstheme="minorHAnsi"/>
        </w:rPr>
        <w:t>”</w:t>
      </w:r>
      <w:r w:rsidRPr="00C23E1F">
        <w:rPr>
          <w:rFonts w:asciiTheme="minorHAnsi" w:hAnsiTheme="minorHAnsi" w:cstheme="minorHAnsi"/>
          <w:sz w:val="16"/>
        </w:rPr>
        <w:t xml:space="preserve"> in climate impacts </w:t>
      </w:r>
      <w:r w:rsidRPr="00C23E1F">
        <w:rPr>
          <w:rStyle w:val="StyleUnderline"/>
          <w:rFonts w:asciiTheme="minorHAnsi" w:hAnsiTheme="minorHAnsi" w:cstheme="minorHAnsi"/>
        </w:rPr>
        <w:t>are</w:t>
      </w:r>
      <w:r w:rsidRPr="00C23E1F">
        <w:rPr>
          <w:rFonts w:asciiTheme="minorHAnsi" w:hAnsiTheme="minorHAnsi" w:cstheme="minorHAnsi"/>
          <w:sz w:val="16"/>
        </w:rPr>
        <w:t xml:space="preserve"> either “high” or </w:t>
      </w:r>
      <w:r w:rsidRPr="00C23E1F">
        <w:rPr>
          <w:rStyle w:val="StyleUnderline"/>
          <w:rFonts w:asciiTheme="minorHAnsi" w:hAnsiTheme="minorHAnsi" w:cstheme="minorHAnsi"/>
        </w:rPr>
        <w:t>“</w:t>
      </w:r>
      <w:r w:rsidRPr="00C23E1F">
        <w:rPr>
          <w:rStyle w:val="Emphasis"/>
          <w:rFonts w:asciiTheme="minorHAnsi" w:hAnsiTheme="minorHAnsi" w:cstheme="minorHAnsi"/>
        </w:rPr>
        <w:t>very high</w:t>
      </w:r>
      <w:r w:rsidRPr="00C23E1F">
        <w:rPr>
          <w:rStyle w:val="StyleUnderline"/>
          <w:rFonts w:asciiTheme="minorHAnsi" w:hAnsiTheme="minorHAnsi" w:cstheme="minorHAnsi"/>
        </w:rPr>
        <w:t>” risk</w:t>
      </w:r>
      <w:r w:rsidRPr="00C23E1F">
        <w:rPr>
          <w:rFonts w:asciiTheme="minorHAnsi" w:hAnsiTheme="minorHAnsi" w:cstheme="minorHAnsi"/>
          <w:sz w:val="16"/>
        </w:rPr>
        <w:t xml:space="preserve"> between 2 °C and 3 °C, there are substantially heightened risks of </w:t>
      </w:r>
      <w:r w:rsidRPr="00E5367E">
        <w:rPr>
          <w:rStyle w:val="Emphasis"/>
          <w:rFonts w:asciiTheme="minorHAnsi" w:hAnsiTheme="minorHAnsi" w:cstheme="minorHAnsi"/>
          <w:highlight w:val="cyan"/>
        </w:rPr>
        <w:t>self-amplifying</w:t>
      </w:r>
      <w:r w:rsidRPr="00E5367E">
        <w:rPr>
          <w:rStyle w:val="StyleUnderline"/>
          <w:rFonts w:asciiTheme="minorHAnsi" w:hAnsiTheme="minorHAnsi" w:cstheme="minorHAnsi"/>
          <w:highlight w:val="cyan"/>
        </w:rPr>
        <w:t xml:space="preserve"> changes</w:t>
      </w:r>
      <w:r w:rsidRPr="00C23E1F">
        <w:rPr>
          <w:rStyle w:val="StyleUnderline"/>
          <w:rFonts w:asciiTheme="minorHAnsi" w:hAnsiTheme="minorHAnsi" w:cstheme="minorHAnsi"/>
        </w:rPr>
        <w:t xml:space="preserve"> that would </w:t>
      </w:r>
      <w:r w:rsidRPr="00E5367E">
        <w:rPr>
          <w:rStyle w:val="StyleUnderline"/>
          <w:rFonts w:asciiTheme="minorHAnsi" w:hAnsiTheme="minorHAnsi" w:cstheme="minorHAnsi"/>
          <w:highlight w:val="cyan"/>
        </w:rPr>
        <w:t xml:space="preserve">make it </w:t>
      </w:r>
      <w:r w:rsidRPr="00E5367E">
        <w:rPr>
          <w:rStyle w:val="Emphasis"/>
          <w:rFonts w:asciiTheme="minorHAnsi" w:hAnsiTheme="minorHAnsi" w:cstheme="minorHAnsi"/>
          <w:highlight w:val="cyan"/>
        </w:rPr>
        <w:t>impossible to limit</w:t>
      </w:r>
      <w:r w:rsidRPr="00C23E1F">
        <w:rPr>
          <w:rStyle w:val="StyleUnderline"/>
          <w:rFonts w:asciiTheme="minorHAnsi" w:hAnsiTheme="minorHAnsi" w:cstheme="minorHAnsi"/>
        </w:rPr>
        <w:t xml:space="preserve"> warming to 3 °C,</w:t>
      </w:r>
      <w:r w:rsidRPr="00C23E1F">
        <w:rPr>
          <w:rFonts w:asciiTheme="minorHAnsi" w:hAnsiTheme="minorHAnsi" w:cstheme="minorHAnsi"/>
          <w:sz w:val="16"/>
        </w:rPr>
        <w:t xml:space="preserve"> and </w:t>
      </w:r>
      <w:r w:rsidRPr="00C23E1F">
        <w:rPr>
          <w:rStyle w:val="StyleUnderline"/>
          <w:rFonts w:asciiTheme="minorHAnsi" w:hAnsiTheme="minorHAnsi" w:cstheme="minorHAnsi"/>
        </w:rPr>
        <w:t>these</w:t>
      </w:r>
      <w:r w:rsidRPr="00C23E1F">
        <w:rPr>
          <w:rFonts w:asciiTheme="minorHAnsi" w:hAnsiTheme="minorHAnsi" w:cstheme="minorHAnsi"/>
          <w:sz w:val="16"/>
        </w:rPr>
        <w:t xml:space="preserve"> levels </w:t>
      </w:r>
      <w:r w:rsidRPr="00C23E1F">
        <w:rPr>
          <w:rStyle w:val="StyleUnderline"/>
          <w:rFonts w:asciiTheme="minorHAnsi" w:hAnsiTheme="minorHAnsi" w:cstheme="minorHAnsi"/>
        </w:rPr>
        <w:t>relate to far greater uncertainty</w:t>
      </w:r>
      <w:r w:rsidRPr="00C23E1F">
        <w:rPr>
          <w:rFonts w:asciiTheme="minorHAnsi" w:hAnsiTheme="minorHAnsi" w:cstheme="minorHAnsi"/>
          <w:sz w:val="16"/>
        </w:rPr>
        <w:t xml:space="preserve"> in impacts.</w:t>
      </w:r>
    </w:p>
    <w:p w14:paraId="68D6A3A4"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Key Research Thus Far</w:t>
      </w:r>
    </w:p>
    <w:p w14:paraId="0D50C9BC"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6F57EE23"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We know that </w:t>
      </w:r>
      <w:r w:rsidRPr="00E5367E">
        <w:rPr>
          <w:rStyle w:val="Emphasis"/>
          <w:rFonts w:asciiTheme="minorHAnsi" w:hAnsiTheme="minorHAnsi" w:cstheme="minorHAnsi"/>
          <w:highlight w:val="cyan"/>
        </w:rPr>
        <w:t>health risks worsen</w:t>
      </w:r>
      <w:r w:rsidRPr="00E5367E">
        <w:rPr>
          <w:rStyle w:val="StyleUnderline"/>
          <w:rFonts w:asciiTheme="minorHAnsi" w:hAnsiTheme="minorHAnsi" w:cstheme="minorHAnsi"/>
          <w:highlight w:val="cyan"/>
        </w:rPr>
        <w:t xml:space="preserve"> with</w:t>
      </w:r>
      <w:r w:rsidRPr="00C23E1F">
        <w:rPr>
          <w:rStyle w:val="StyleUnderline"/>
          <w:rFonts w:asciiTheme="minorHAnsi" w:hAnsiTheme="minorHAnsi" w:cstheme="minorHAnsi"/>
        </w:rPr>
        <w:t xml:space="preserve"> rising temperatures </w:t>
      </w:r>
      <w:r w:rsidRPr="00C23E1F">
        <w:rPr>
          <w:rFonts w:asciiTheme="minorHAnsi" w:hAnsiTheme="minorHAnsi" w:cstheme="minorHAnsi"/>
          <w:sz w:val="16"/>
        </w:rPr>
        <w:t>(54). For example, there is already an increasing probability of multiple “</w:t>
      </w:r>
      <w:r w:rsidRPr="00C23E1F">
        <w:rPr>
          <w:rStyle w:val="StyleUnderline"/>
          <w:rFonts w:asciiTheme="minorHAnsi" w:hAnsiTheme="minorHAnsi" w:cstheme="minorHAnsi"/>
        </w:rPr>
        <w:t>breadbasket failures</w:t>
      </w:r>
      <w:r w:rsidRPr="00C23E1F">
        <w:rPr>
          <w:rFonts w:asciiTheme="minorHAnsi" w:hAnsiTheme="minorHAnsi" w:cstheme="minorHAnsi"/>
          <w:sz w:val="16"/>
        </w:rPr>
        <w:t xml:space="preserve">” (causing a </w:t>
      </w:r>
      <w:r w:rsidRPr="00E5367E">
        <w:rPr>
          <w:rStyle w:val="Emphasis"/>
          <w:rFonts w:asciiTheme="minorHAnsi" w:hAnsiTheme="minorHAnsi" w:cstheme="minorHAnsi"/>
          <w:highlight w:val="cyan"/>
        </w:rPr>
        <w:t>food</w:t>
      </w:r>
      <w:r w:rsidRPr="00C23E1F">
        <w:rPr>
          <w:rStyle w:val="Emphasis"/>
          <w:rFonts w:asciiTheme="minorHAnsi" w:hAnsiTheme="minorHAnsi" w:cstheme="minorHAnsi"/>
        </w:rPr>
        <w:t xml:space="preserve"> price shock</w:t>
      </w:r>
      <w:r w:rsidRPr="00C23E1F">
        <w:rPr>
          <w:rFonts w:asciiTheme="minorHAnsi" w:hAnsiTheme="minorHAnsi" w:cstheme="minorHAnsi"/>
          <w:sz w:val="16"/>
        </w:rPr>
        <w:t xml:space="preserve">) with higher temperatures (55). For the top four maize-producing regions (accounting for 87% of maize production), the </w:t>
      </w:r>
      <w:r w:rsidRPr="00C23E1F">
        <w:rPr>
          <w:rStyle w:val="StyleUnderline"/>
          <w:rFonts w:asciiTheme="minorHAnsi" w:hAnsiTheme="minorHAnsi" w:cstheme="minorHAnsi"/>
        </w:rPr>
        <w:t>likelihood of production losses</w:t>
      </w:r>
      <w:r w:rsidRPr="00C23E1F">
        <w:rPr>
          <w:rFonts w:asciiTheme="minorHAnsi" w:hAnsiTheme="minorHAnsi" w:cstheme="minorHAnsi"/>
          <w:sz w:val="16"/>
        </w:rPr>
        <w:t xml:space="preserve"> greater than 10% </w:t>
      </w:r>
      <w:r w:rsidRPr="00C23E1F">
        <w:rPr>
          <w:rStyle w:val="StyleUnderline"/>
          <w:rFonts w:asciiTheme="minorHAnsi" w:hAnsiTheme="minorHAnsi" w:cstheme="minorHAnsi"/>
        </w:rPr>
        <w:t>jumps</w:t>
      </w:r>
      <w:r w:rsidRPr="00C23E1F">
        <w:rPr>
          <w:rFonts w:asciiTheme="minorHAnsi" w:hAnsiTheme="minorHAnsi" w:cstheme="minorHAnsi"/>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E5367E">
        <w:rPr>
          <w:rStyle w:val="Emphasis"/>
          <w:rFonts w:asciiTheme="minorHAnsi" w:hAnsiTheme="minorHAnsi" w:cstheme="minorHAnsi"/>
          <w:highlight w:val="cyan"/>
        </w:rPr>
        <w:t>extreme heat</w:t>
      </w:r>
      <w:r w:rsidRPr="00C23E1F">
        <w:rPr>
          <w:rStyle w:val="StyleUnderline"/>
          <w:rFonts w:asciiTheme="minorHAnsi" w:hAnsiTheme="minorHAnsi" w:cstheme="minorHAnsi"/>
        </w:rPr>
        <w:t xml:space="preserve"> and humidity</w:t>
      </w:r>
      <w:r w:rsidRPr="00C23E1F">
        <w:rPr>
          <w:rFonts w:asciiTheme="minorHAnsi" w:hAnsiTheme="minorHAnsi" w:cstheme="minorHAnsi"/>
          <w:sz w:val="16"/>
        </w:rPr>
        <w:t xml:space="preserve"> (6). SI Appendix provides further details on several key studies of extreme climate change.</w:t>
      </w:r>
    </w:p>
    <w:p w14:paraId="1B57A170"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The IPCC reports synthesize peer-reviewed literature regarding climate change, impacts and vulnerabilities, and mitigation. Despite identifying 15 </w:t>
      </w:r>
      <w:r w:rsidRPr="00C23E1F">
        <w:rPr>
          <w:rStyle w:val="StyleUnderline"/>
          <w:rFonts w:asciiTheme="minorHAnsi" w:hAnsiTheme="minorHAnsi" w:cstheme="minorHAnsi"/>
        </w:rPr>
        <w:t xml:space="preserve">tipping elements in </w:t>
      </w:r>
      <w:r w:rsidRPr="00C23E1F">
        <w:rPr>
          <w:rStyle w:val="Emphasis"/>
          <w:rFonts w:asciiTheme="minorHAnsi" w:hAnsiTheme="minorHAnsi" w:cstheme="minorHAnsi"/>
        </w:rPr>
        <w:t>biosphere, oceans</w:t>
      </w:r>
      <w:r w:rsidRPr="00C23E1F">
        <w:rPr>
          <w:rStyle w:val="StyleUnderline"/>
          <w:rFonts w:asciiTheme="minorHAnsi" w:hAnsiTheme="minorHAnsi" w:cstheme="minorHAnsi"/>
        </w:rPr>
        <w:t>, and cryosphere</w:t>
      </w:r>
      <w:r w:rsidRPr="00C23E1F">
        <w:rPr>
          <w:rFonts w:asciiTheme="minorHAnsi" w:hAnsiTheme="minorHAnsi" w:cstheme="minorHAnsi"/>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C23E1F">
        <w:rPr>
          <w:rStyle w:val="StyleUnderline"/>
          <w:rFonts w:asciiTheme="minorHAnsi" w:hAnsiTheme="minorHAnsi" w:cstheme="minorHAnsi"/>
        </w:rPr>
        <w:t>reasons for concern</w:t>
      </w:r>
      <w:r w:rsidRPr="00C23E1F">
        <w:rPr>
          <w:rFonts w:asciiTheme="minorHAnsi" w:hAnsiTheme="minorHAnsi" w:cstheme="minorHAnsi"/>
          <w:sz w:val="16"/>
        </w:rPr>
        <w:t xml:space="preserve">” syntheses that have been reported since 2001. These syntheses were designed to inform determination of what is “dangerous </w:t>
      </w:r>
      <w:r w:rsidRPr="00C23E1F">
        <w:rPr>
          <w:rStyle w:val="StyleUnderline"/>
          <w:rFonts w:asciiTheme="minorHAnsi" w:hAnsiTheme="minorHAnsi" w:cstheme="minorHAnsi"/>
        </w:rPr>
        <w:t>anthropogenic interference</w:t>
      </w:r>
      <w:r w:rsidRPr="00C23E1F">
        <w:rPr>
          <w:rFonts w:asciiTheme="minorHAnsi" w:hAnsiTheme="minorHAnsi" w:cstheme="minorHAnsi"/>
          <w:sz w:val="16"/>
        </w:rPr>
        <w:t xml:space="preserve">” with the climate system, that the UNFCCC aims to prevent. The five concerns are unique and </w:t>
      </w:r>
      <w:r w:rsidRPr="00C23E1F">
        <w:rPr>
          <w:rStyle w:val="StyleUnderline"/>
          <w:rFonts w:asciiTheme="minorHAnsi" w:hAnsiTheme="minorHAnsi" w:cstheme="minorHAnsi"/>
        </w:rPr>
        <w:t xml:space="preserve">threatened </w:t>
      </w:r>
      <w:r w:rsidRPr="00E5367E">
        <w:rPr>
          <w:rStyle w:val="Emphasis"/>
          <w:rFonts w:asciiTheme="minorHAnsi" w:hAnsiTheme="minorHAnsi" w:cstheme="minorHAnsi"/>
          <w:highlight w:val="cyan"/>
        </w:rPr>
        <w:t>ecosystems</w:t>
      </w:r>
      <w:r w:rsidRPr="00C23E1F">
        <w:rPr>
          <w:rFonts w:asciiTheme="minorHAnsi" w:hAnsiTheme="minorHAnsi" w:cstheme="minorHAnsi"/>
          <w:sz w:val="16"/>
        </w:rPr>
        <w:t xml:space="preserve">, frequency and severity of </w:t>
      </w:r>
      <w:r w:rsidRPr="00E5367E">
        <w:rPr>
          <w:rStyle w:val="StyleUnderline"/>
          <w:rFonts w:asciiTheme="minorHAnsi" w:hAnsiTheme="minorHAnsi" w:cstheme="minorHAnsi"/>
          <w:highlight w:val="cyan"/>
        </w:rPr>
        <w:t xml:space="preserve">extreme </w:t>
      </w:r>
      <w:r w:rsidRPr="00E5367E">
        <w:rPr>
          <w:rStyle w:val="Emphasis"/>
          <w:rFonts w:asciiTheme="minorHAnsi" w:hAnsiTheme="minorHAnsi" w:cstheme="minorHAnsi"/>
          <w:highlight w:val="cyan"/>
        </w:rPr>
        <w:t>weather</w:t>
      </w:r>
      <w:r w:rsidRPr="00C23E1F">
        <w:rPr>
          <w:rStyle w:val="StyleUnderline"/>
          <w:rFonts w:asciiTheme="minorHAnsi" w:hAnsiTheme="minorHAnsi" w:cstheme="minorHAnsi"/>
        </w:rPr>
        <w:t xml:space="preserve"> events</w:t>
      </w:r>
      <w:r w:rsidRPr="00C23E1F">
        <w:rPr>
          <w:rFonts w:asciiTheme="minorHAnsi" w:hAnsiTheme="minorHAnsi" w:cstheme="minorHAnsi"/>
          <w:sz w:val="16"/>
        </w:rPr>
        <w:t xml:space="preserve">, global distribution and balance of impacts, total </w:t>
      </w:r>
      <w:r w:rsidRPr="00C23E1F">
        <w:rPr>
          <w:rStyle w:val="StyleUnderline"/>
          <w:rFonts w:asciiTheme="minorHAnsi" w:hAnsiTheme="minorHAnsi" w:cstheme="minorHAnsi"/>
        </w:rPr>
        <w:t>economic and ecological impact</w:t>
      </w:r>
      <w:r w:rsidRPr="00C23E1F">
        <w:rPr>
          <w:rFonts w:asciiTheme="minorHAnsi" w:hAnsiTheme="minorHAnsi" w:cstheme="minorHAnsi"/>
          <w:sz w:val="16"/>
        </w:rPr>
        <w:t xml:space="preserve">, and </w:t>
      </w:r>
      <w:r w:rsidRPr="00C23E1F">
        <w:rPr>
          <w:rStyle w:val="Emphasis"/>
          <w:rFonts w:asciiTheme="minorHAnsi" w:hAnsiTheme="minorHAnsi" w:cstheme="minorHAnsi"/>
        </w:rPr>
        <w:t>irreversible</w:t>
      </w:r>
      <w:r w:rsidRPr="00C23E1F">
        <w:rPr>
          <w:rFonts w:asciiTheme="minorHAnsi" w:hAnsiTheme="minorHAnsi" w:cstheme="minorHAnsi"/>
          <w:sz w:val="16"/>
        </w:rPr>
        <w:t xml:space="preserve">, large-scale, </w:t>
      </w:r>
      <w:r w:rsidRPr="00C23E1F">
        <w:rPr>
          <w:rStyle w:val="StyleUnderline"/>
          <w:rFonts w:asciiTheme="minorHAnsi" w:hAnsiTheme="minorHAnsi" w:cstheme="minorHAnsi"/>
        </w:rPr>
        <w:t xml:space="preserve">abrupt </w:t>
      </w:r>
      <w:r w:rsidRPr="00E5367E">
        <w:rPr>
          <w:rStyle w:val="StyleUnderline"/>
          <w:rFonts w:asciiTheme="minorHAnsi" w:hAnsiTheme="minorHAnsi" w:cstheme="minorHAnsi"/>
          <w:highlight w:val="cyan"/>
        </w:rPr>
        <w:t>transitions</w:t>
      </w:r>
      <w:r w:rsidRPr="00C23E1F">
        <w:rPr>
          <w:rFonts w:asciiTheme="minorHAnsi" w:hAnsiTheme="minorHAnsi" w:cstheme="minorHAnsi"/>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E5367E">
        <w:rPr>
          <w:rStyle w:val="StyleUnderline"/>
          <w:rFonts w:asciiTheme="minorHAnsi" w:hAnsiTheme="minorHAnsi" w:cstheme="minorHAnsi"/>
          <w:highlight w:val="cyan"/>
        </w:rPr>
        <w:t>All</w:t>
      </w:r>
      <w:r w:rsidRPr="00C23E1F">
        <w:rPr>
          <w:rStyle w:val="StyleUnderline"/>
          <w:rFonts w:asciiTheme="minorHAnsi" w:hAnsiTheme="minorHAnsi" w:cstheme="minorHAnsi"/>
        </w:rPr>
        <w:t xml:space="preserve"> five </w:t>
      </w:r>
      <w:r w:rsidRPr="00E5367E">
        <w:rPr>
          <w:rStyle w:val="Emphasis"/>
          <w:rFonts w:asciiTheme="minorHAnsi" w:hAnsiTheme="minorHAnsi" w:cstheme="minorHAnsi"/>
          <w:highlight w:val="cyan"/>
        </w:rPr>
        <w:t>concerns are</w:t>
      </w:r>
      <w:r w:rsidRPr="00C23E1F">
        <w:rPr>
          <w:rStyle w:val="StyleUnderline"/>
          <w:rFonts w:asciiTheme="minorHAnsi" w:hAnsiTheme="minorHAnsi" w:cstheme="minorHAnsi"/>
        </w:rPr>
        <w:t xml:space="preserve"> now</w:t>
      </w:r>
      <w:r w:rsidRPr="00C23E1F">
        <w:rPr>
          <w:rFonts w:asciiTheme="minorHAnsi" w:hAnsiTheme="minorHAnsi" w:cstheme="minorHAnsi"/>
          <w:sz w:val="16"/>
        </w:rPr>
        <w:t xml:space="preserve"> at “high” or “</w:t>
      </w:r>
      <w:r w:rsidRPr="00E5367E">
        <w:rPr>
          <w:rStyle w:val="Emphasis"/>
          <w:rFonts w:asciiTheme="minorHAnsi" w:hAnsiTheme="minorHAnsi" w:cstheme="minorHAnsi"/>
          <w:highlight w:val="cyan"/>
        </w:rPr>
        <w:t>very high</w:t>
      </w:r>
      <w:r w:rsidRPr="00E5367E">
        <w:rPr>
          <w:rFonts w:asciiTheme="minorHAnsi" w:hAnsiTheme="minorHAnsi" w:cstheme="minorHAnsi"/>
          <w:sz w:val="16"/>
          <w:highlight w:val="cyan"/>
        </w:rPr>
        <w:t>”</w:t>
      </w:r>
      <w:r w:rsidRPr="00C23E1F">
        <w:rPr>
          <w:rFonts w:asciiTheme="minorHAnsi" w:hAnsiTheme="minorHAnsi" w:cstheme="minorHAnsi"/>
          <w:sz w:val="16"/>
        </w:rPr>
        <w:t xml:space="preserve"> for 2 °C to 3 °C of warming (57).</w:t>
      </w:r>
    </w:p>
    <w:p w14:paraId="0BD90EBF"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A Sample Research Agenda: Extreme Earth System States, Mass Mortality, Societal Fragility, and Integrated Climate Catastrophe Assessments</w:t>
      </w:r>
    </w:p>
    <w:p w14:paraId="21176CB0"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We suggest a research agenda for catastrophic climate change that focuses on four key strands:</w:t>
      </w:r>
    </w:p>
    <w:p w14:paraId="1AB1515D"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Understanding extreme climate change dynamics and impacts in the long term</w:t>
      </w:r>
    </w:p>
    <w:p w14:paraId="1F8B23D2"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Exploring climate-triggered pathways to mass morbidity and mortality</w:t>
      </w:r>
    </w:p>
    <w:p w14:paraId="37E9EA42"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Investigating social fragility: </w:t>
      </w:r>
      <w:r w:rsidRPr="00C23E1F">
        <w:rPr>
          <w:rStyle w:val="StyleUnderline"/>
          <w:rFonts w:asciiTheme="minorHAnsi" w:hAnsiTheme="minorHAnsi" w:cstheme="minorHAnsi"/>
        </w:rPr>
        <w:t xml:space="preserve">vulnerabilities, </w:t>
      </w:r>
      <w:r w:rsidRPr="00C23E1F">
        <w:rPr>
          <w:rStyle w:val="Emphasis"/>
          <w:rFonts w:asciiTheme="minorHAnsi" w:hAnsiTheme="minorHAnsi" w:cstheme="minorHAnsi"/>
        </w:rPr>
        <w:t>risk cascades</w:t>
      </w:r>
      <w:r w:rsidRPr="00C23E1F">
        <w:rPr>
          <w:rFonts w:asciiTheme="minorHAnsi" w:hAnsiTheme="minorHAnsi" w:cstheme="minorHAnsi"/>
          <w:sz w:val="16"/>
        </w:rPr>
        <w:t>, and risk responses</w:t>
      </w:r>
    </w:p>
    <w:p w14:paraId="23CCBDF2"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Synthesizing the research findings into “integrated catastrophe assessments”</w:t>
      </w:r>
    </w:p>
    <w:p w14:paraId="009FA9D6"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Our proposed agenda learns from and builds on integrated assessment models that are being adapted to better assess large-scale harms. A range of tipping points have been assessed (58–60), with effects varying from a 10% chance of doubling the social cost of carbon (61) up to an </w:t>
      </w:r>
      <w:r w:rsidRPr="00C23E1F">
        <w:rPr>
          <w:rFonts w:asciiTheme="minorHAnsi" w:hAnsiTheme="minorHAnsi" w:cstheme="minorHAnsi"/>
          <w:sz w:val="16"/>
        </w:rPr>
        <w:lastRenderedPageBreak/>
        <w:t>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08431DB5"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11D76D9E"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Finally, we invite other scholars to revise and improve upon this proposed agenda.</w:t>
      </w:r>
    </w:p>
    <w:p w14:paraId="1095029B"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Extreme Earth System States.</w:t>
      </w:r>
    </w:p>
    <w:p w14:paraId="3F91B8FB"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We need to understand potential long-term states of the Earth system under extreme climate change. This means mapping different “</w:t>
      </w:r>
      <w:r w:rsidRPr="00C23E1F">
        <w:rPr>
          <w:rStyle w:val="StyleUnderline"/>
          <w:rFonts w:asciiTheme="minorHAnsi" w:hAnsiTheme="minorHAnsi" w:cstheme="minorHAnsi"/>
        </w:rPr>
        <w:t>Hothouse Earth</w:t>
      </w:r>
      <w:r w:rsidRPr="00C23E1F">
        <w:rPr>
          <w:rFonts w:asciiTheme="minorHAnsi" w:hAnsiTheme="minorHAnsi" w:cstheme="minorHAnsi"/>
          <w:sz w:val="16"/>
        </w:rPr>
        <w:t xml:space="preserve">” scenarios (21) or other extreme scenarios, such as alternative circulation regimes or </w:t>
      </w:r>
      <w:r w:rsidRPr="00E5367E">
        <w:rPr>
          <w:rStyle w:val="StyleUnderline"/>
          <w:rFonts w:asciiTheme="minorHAnsi" w:hAnsiTheme="minorHAnsi" w:cstheme="minorHAnsi"/>
          <w:highlight w:val="cyan"/>
        </w:rPr>
        <w:t xml:space="preserve">large, </w:t>
      </w:r>
      <w:r w:rsidRPr="00E5367E">
        <w:rPr>
          <w:rStyle w:val="Emphasis"/>
          <w:rFonts w:asciiTheme="minorHAnsi" w:hAnsiTheme="minorHAnsi" w:cstheme="minorHAnsi"/>
          <w:highlight w:val="cyan"/>
        </w:rPr>
        <w:t>irreversible changes</w:t>
      </w:r>
      <w:r w:rsidRPr="00C23E1F">
        <w:rPr>
          <w:rStyle w:val="StyleUnderline"/>
          <w:rFonts w:asciiTheme="minorHAnsi" w:hAnsiTheme="minorHAnsi" w:cstheme="minorHAnsi"/>
        </w:rPr>
        <w:t xml:space="preserve"> in ice cover and sea level</w:t>
      </w:r>
      <w:r w:rsidRPr="00C23E1F">
        <w:rPr>
          <w:rFonts w:asciiTheme="minorHAnsi" w:hAnsiTheme="minorHAnsi" w:cstheme="minorHAnsi"/>
          <w:sz w:val="16"/>
        </w:rPr>
        <w:t xml:space="preserve">. This research will require consideration of long-term climate dynamics and their impacts on other planetary-level processes. Research suggests that previous </w:t>
      </w:r>
      <w:r w:rsidRPr="00C23E1F">
        <w:rPr>
          <w:rStyle w:val="StyleUnderline"/>
          <w:rFonts w:asciiTheme="minorHAnsi" w:hAnsiTheme="minorHAnsi" w:cstheme="minorHAnsi"/>
        </w:rPr>
        <w:t>mass extinction events</w:t>
      </w:r>
      <w:r w:rsidRPr="00C23E1F">
        <w:rPr>
          <w:rFonts w:asciiTheme="minorHAnsi" w:hAnsiTheme="minorHAnsi" w:cstheme="minorHAnsi"/>
          <w:sz w:val="16"/>
        </w:rPr>
        <w:t xml:space="preserve"> occurred due to </w:t>
      </w:r>
      <w:r w:rsidRPr="00C23E1F">
        <w:rPr>
          <w:rStyle w:val="Emphasis"/>
          <w:rFonts w:asciiTheme="minorHAnsi" w:hAnsiTheme="minorHAnsi" w:cstheme="minorHAnsi"/>
        </w:rPr>
        <w:t>threshold effects</w:t>
      </w:r>
      <w:r w:rsidRPr="00C23E1F">
        <w:rPr>
          <w:rFonts w:asciiTheme="minorHAnsi" w:hAnsiTheme="minorHAnsi" w:cstheme="minorHAnsi"/>
          <w:sz w:val="16"/>
        </w:rPr>
        <w:t xml:space="preserve"> in the carbon cycle that </w:t>
      </w:r>
      <w:r w:rsidRPr="00C23E1F">
        <w:rPr>
          <w:rStyle w:val="Emphasis"/>
          <w:rFonts w:asciiTheme="minorHAnsi" w:hAnsiTheme="minorHAnsi" w:cstheme="minorHAnsi"/>
        </w:rPr>
        <w:t>we could cross</w:t>
      </w:r>
      <w:r w:rsidRPr="00C23E1F">
        <w:rPr>
          <w:rStyle w:val="StyleUnderline"/>
          <w:rFonts w:asciiTheme="minorHAnsi" w:hAnsiTheme="minorHAnsi" w:cstheme="minorHAnsi"/>
        </w:rPr>
        <w:t xml:space="preserve"> this century</w:t>
      </w:r>
      <w:r w:rsidRPr="00C23E1F">
        <w:rPr>
          <w:rFonts w:asciiTheme="minorHAnsi" w:hAnsiTheme="minorHAnsi" w:cstheme="minorHAnsi"/>
          <w:sz w:val="16"/>
        </w:rPr>
        <w:t xml:space="preserve"> (40, 63). Key impacts in previous mass extinctions, such as </w:t>
      </w:r>
      <w:r w:rsidRPr="00C23E1F">
        <w:rPr>
          <w:rStyle w:val="StyleUnderline"/>
          <w:rFonts w:asciiTheme="minorHAnsi" w:hAnsiTheme="minorHAnsi" w:cstheme="minorHAnsi"/>
        </w:rPr>
        <w:t>ocean hypoxia and anoxia</w:t>
      </w:r>
      <w:r w:rsidRPr="00C23E1F">
        <w:rPr>
          <w:rFonts w:asciiTheme="minorHAnsi" w:hAnsiTheme="minorHAnsi" w:cstheme="minorHAnsi"/>
          <w:sz w:val="16"/>
        </w:rPr>
        <w:t xml:space="preserve">, could also </w:t>
      </w:r>
      <w:r w:rsidRPr="00C23E1F">
        <w:rPr>
          <w:rStyle w:val="Emphasis"/>
          <w:rFonts w:asciiTheme="minorHAnsi" w:hAnsiTheme="minorHAnsi" w:cstheme="minorHAnsi"/>
        </w:rPr>
        <w:t>escalate</w:t>
      </w:r>
      <w:r w:rsidRPr="00C23E1F">
        <w:rPr>
          <w:rFonts w:asciiTheme="minorHAnsi" w:hAnsiTheme="minorHAnsi" w:cstheme="minorHAnsi"/>
          <w:sz w:val="16"/>
        </w:rPr>
        <w:t xml:space="preserve"> in the longer term (40, 64).</w:t>
      </w:r>
    </w:p>
    <w:p w14:paraId="54724E03"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Studying potential tipping points and irreversible “committed” changes of ecological and climate systems is essential. For instance, modeling of the </w:t>
      </w:r>
      <w:r w:rsidRPr="00C23E1F">
        <w:rPr>
          <w:rStyle w:val="StyleUnderline"/>
          <w:rFonts w:asciiTheme="minorHAnsi" w:hAnsiTheme="minorHAnsi" w:cstheme="minorHAnsi"/>
        </w:rPr>
        <w:t xml:space="preserve">Antarctic </w:t>
      </w:r>
      <w:r w:rsidRPr="00E5367E">
        <w:rPr>
          <w:rStyle w:val="Emphasis"/>
          <w:rFonts w:asciiTheme="minorHAnsi" w:hAnsiTheme="minorHAnsi" w:cstheme="minorHAnsi"/>
          <w:highlight w:val="cyan"/>
        </w:rPr>
        <w:t>ice sheet</w:t>
      </w:r>
      <w:r w:rsidRPr="00C23E1F">
        <w:rPr>
          <w:rFonts w:asciiTheme="minorHAnsi" w:hAnsiTheme="minorHAnsi" w:cstheme="minorHAnsi"/>
          <w:sz w:val="16"/>
        </w:rPr>
        <w:t xml:space="preserve"> suggests there are several tipping points that exhibit hysteresis (65). </w:t>
      </w:r>
      <w:r w:rsidRPr="00C23E1F">
        <w:rPr>
          <w:rStyle w:val="Emphasis"/>
          <w:rFonts w:asciiTheme="minorHAnsi" w:hAnsiTheme="minorHAnsi" w:cstheme="minorHAnsi"/>
        </w:rPr>
        <w:t xml:space="preserve">Irreversible </w:t>
      </w:r>
      <w:r w:rsidRPr="00E5367E">
        <w:rPr>
          <w:rStyle w:val="Emphasis"/>
          <w:rFonts w:asciiTheme="minorHAnsi" w:hAnsiTheme="minorHAnsi" w:cstheme="minorHAnsi"/>
          <w:highlight w:val="cyan"/>
        </w:rPr>
        <w:t>loss</w:t>
      </w:r>
      <w:r w:rsidRPr="00C23E1F">
        <w:rPr>
          <w:rFonts w:asciiTheme="minorHAnsi" w:hAnsiTheme="minorHAnsi" w:cstheme="minorHAnsi"/>
          <w:sz w:val="16"/>
        </w:rPr>
        <w:t xml:space="preserve"> of the West Antarctic ice sheet was </w:t>
      </w:r>
      <w:r w:rsidRPr="00C23E1F">
        <w:rPr>
          <w:rStyle w:val="StyleUnderline"/>
          <w:rFonts w:asciiTheme="minorHAnsi" w:hAnsiTheme="minorHAnsi" w:cstheme="minorHAnsi"/>
        </w:rPr>
        <w:t>found</w:t>
      </w:r>
      <w:r w:rsidRPr="00C23E1F">
        <w:rPr>
          <w:rFonts w:asciiTheme="minorHAnsi" w:hAnsiTheme="minorHAnsi" w:cstheme="minorHAnsi"/>
          <w:sz w:val="16"/>
        </w:rPr>
        <w:t xml:space="preserve"> to be triggered </w:t>
      </w:r>
      <w:r w:rsidRPr="00C23E1F">
        <w:rPr>
          <w:rStyle w:val="StyleUnderline"/>
          <w:rFonts w:asciiTheme="minorHAnsi" w:hAnsiTheme="minorHAnsi" w:cstheme="minorHAnsi"/>
        </w:rPr>
        <w:t>at</w:t>
      </w:r>
      <w:r w:rsidRPr="00C23E1F">
        <w:rPr>
          <w:rFonts w:asciiTheme="minorHAnsi" w:hAnsiTheme="minorHAnsi" w:cstheme="minorHAnsi"/>
          <w:sz w:val="16"/>
        </w:rPr>
        <w:t xml:space="preserve"> </w:t>
      </w:r>
      <w:r w:rsidRPr="00C23E1F">
        <w:rPr>
          <w:rFonts w:ascii="Cambria Math" w:hAnsi="Cambria Math" w:cs="Cambria Math"/>
          <w:sz w:val="16"/>
        </w:rPr>
        <w:t>∼</w:t>
      </w:r>
      <w:r w:rsidRPr="00C23E1F">
        <w:rPr>
          <w:rStyle w:val="StyleUnderline"/>
          <w:rFonts w:asciiTheme="minorHAnsi" w:hAnsiTheme="minorHAnsi" w:cstheme="minorHAnsi"/>
        </w:rPr>
        <w:t>2 °</w:t>
      </w:r>
      <w:r w:rsidRPr="00C23E1F">
        <w:rPr>
          <w:rFonts w:asciiTheme="minorHAnsi" w:hAnsiTheme="minorHAnsi" w:cstheme="minorHAnsi"/>
          <w:sz w:val="16"/>
        </w:rPr>
        <w:t xml:space="preserve">C global warming, and the current ice sheet configuration </w:t>
      </w:r>
      <w:r w:rsidRPr="00C23E1F">
        <w:rPr>
          <w:rStyle w:val="StyleUnderline"/>
          <w:rFonts w:asciiTheme="minorHAnsi" w:hAnsiTheme="minorHAnsi" w:cstheme="minorHAnsi"/>
        </w:rPr>
        <w:t>cannot be regained</w:t>
      </w:r>
      <w:r w:rsidRPr="00C23E1F">
        <w:rPr>
          <w:rFonts w:asciiTheme="minorHAnsi" w:hAnsiTheme="minorHAnsi" w:cstheme="minorHAnsi"/>
          <w:sz w:val="16"/>
        </w:rPr>
        <w:t xml:space="preserve"> even if temperatures return to present-day levels. At a 6 °C to 9 °C rise in global temperature, slow, </w:t>
      </w:r>
      <w:r w:rsidRPr="00C23E1F">
        <w:rPr>
          <w:rStyle w:val="StyleUnderline"/>
          <w:rFonts w:asciiTheme="minorHAnsi" w:hAnsiTheme="minorHAnsi" w:cstheme="minorHAnsi"/>
        </w:rPr>
        <w:t>irreversible loss of the East Antarctic ice sheet</w:t>
      </w:r>
      <w:r w:rsidRPr="00C23E1F">
        <w:rPr>
          <w:rFonts w:asciiTheme="minorHAnsi" w:hAnsiTheme="minorHAnsi" w:cstheme="minorHAnsi"/>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C23E1F">
        <w:rPr>
          <w:rStyle w:val="StyleUnderline"/>
          <w:rFonts w:asciiTheme="minorHAnsi" w:hAnsiTheme="minorHAnsi" w:cstheme="minorHAnsi"/>
        </w:rPr>
        <w:t>consideration of wider planetary boundaries</w:t>
      </w:r>
      <w:r w:rsidRPr="00C23E1F">
        <w:rPr>
          <w:rFonts w:asciiTheme="minorHAnsi" w:hAnsiTheme="minorHAnsi" w:cstheme="minorHAnsi"/>
          <w:sz w:val="16"/>
        </w:rPr>
        <w:t xml:space="preserve">, such as biodiversity, that will </w:t>
      </w:r>
      <w:r w:rsidRPr="00C23E1F">
        <w:rPr>
          <w:rStyle w:val="StyleUnderline"/>
          <w:rFonts w:asciiTheme="minorHAnsi" w:hAnsiTheme="minorHAnsi" w:cstheme="minorHAnsi"/>
        </w:rPr>
        <w:t xml:space="preserve">influence </w:t>
      </w:r>
      <w:r w:rsidRPr="00E5367E">
        <w:rPr>
          <w:rStyle w:val="Emphasis"/>
          <w:rFonts w:asciiTheme="minorHAnsi" w:hAnsiTheme="minorHAnsi" w:cstheme="minorHAnsi"/>
          <w:highlight w:val="cyan"/>
        </w:rPr>
        <w:t>tipping points</w:t>
      </w:r>
      <w:r w:rsidRPr="00C23E1F">
        <w:rPr>
          <w:rFonts w:asciiTheme="minorHAnsi" w:hAnsiTheme="minorHAnsi" w:cstheme="minorHAnsi"/>
          <w:sz w:val="16"/>
        </w:rPr>
        <w:t xml:space="preserve"> (66), </w:t>
      </w:r>
      <w:proofErr w:type="gramStart"/>
      <w:r w:rsidRPr="00E5367E">
        <w:rPr>
          <w:rStyle w:val="Emphasis"/>
          <w:rFonts w:asciiTheme="minorHAnsi" w:hAnsiTheme="minorHAnsi" w:cstheme="minorHAnsi"/>
          <w:highlight w:val="cyan"/>
        </w:rPr>
        <w:t>feedbacks</w:t>
      </w:r>
      <w:proofErr w:type="gramEnd"/>
      <w:r w:rsidRPr="00E5367E">
        <w:rPr>
          <w:rStyle w:val="StyleUnderline"/>
          <w:rFonts w:asciiTheme="minorHAnsi" w:hAnsiTheme="minorHAnsi" w:cstheme="minorHAnsi"/>
          <w:highlight w:val="cyan"/>
        </w:rPr>
        <w:t xml:space="preserve"> beyond the climate</w:t>
      </w:r>
      <w:r w:rsidRPr="00C23E1F">
        <w:rPr>
          <w:rFonts w:asciiTheme="minorHAnsi" w:hAnsiTheme="minorHAnsi" w:cstheme="minorHAnsi"/>
          <w:sz w:val="16"/>
        </w:rPr>
        <w:t xml:space="preserve"> system, and how </w:t>
      </w:r>
      <w:r w:rsidRPr="00C23E1F">
        <w:rPr>
          <w:rStyle w:val="StyleUnderline"/>
          <w:rFonts w:asciiTheme="minorHAnsi" w:hAnsiTheme="minorHAnsi" w:cstheme="minorHAnsi"/>
        </w:rPr>
        <w:t>tipping elements</w:t>
      </w:r>
      <w:r w:rsidRPr="00C23E1F">
        <w:rPr>
          <w:rFonts w:asciiTheme="minorHAnsi" w:hAnsiTheme="minorHAnsi" w:cstheme="minorHAnsi"/>
          <w:sz w:val="16"/>
        </w:rPr>
        <w:t xml:space="preserve"> could </w:t>
      </w:r>
      <w:r w:rsidRPr="00E5367E">
        <w:rPr>
          <w:rStyle w:val="Emphasis"/>
          <w:rFonts w:asciiTheme="minorHAnsi" w:hAnsiTheme="minorHAnsi" w:cstheme="minorHAnsi"/>
          <w:highlight w:val="cyan"/>
        </w:rPr>
        <w:t>cascade</w:t>
      </w:r>
      <w:r w:rsidRPr="00C23E1F">
        <w:rPr>
          <w:rStyle w:val="Emphasis"/>
          <w:rFonts w:asciiTheme="minorHAnsi" w:hAnsiTheme="minorHAnsi" w:cstheme="minorHAnsi"/>
        </w:rPr>
        <w:t xml:space="preserve"> together</w:t>
      </w:r>
      <w:r w:rsidRPr="00C23E1F">
        <w:rPr>
          <w:rFonts w:asciiTheme="minorHAnsi" w:hAnsiTheme="minorHAnsi" w:cstheme="minorHAnsi"/>
          <w:sz w:val="16"/>
        </w:rPr>
        <w:t xml:space="preserve"> (67).</w:t>
      </w:r>
    </w:p>
    <w:p w14:paraId="40279CA3" w14:textId="77777777" w:rsidR="006F24FE" w:rsidRPr="00C23E1F" w:rsidRDefault="006F24FE" w:rsidP="006F24FE">
      <w:pPr>
        <w:rPr>
          <w:rFonts w:asciiTheme="minorHAnsi" w:hAnsiTheme="minorHAnsi" w:cstheme="minorHAnsi"/>
          <w:sz w:val="16"/>
        </w:rPr>
      </w:pPr>
      <w:r w:rsidRPr="00C23E1F">
        <w:rPr>
          <w:rStyle w:val="StyleUnderline"/>
          <w:rFonts w:asciiTheme="minorHAnsi" w:hAnsiTheme="minorHAnsi" w:cstheme="minorHAnsi"/>
        </w:rPr>
        <w:t>Mass</w:t>
      </w:r>
      <w:r w:rsidRPr="00C23E1F">
        <w:rPr>
          <w:rFonts w:asciiTheme="minorHAnsi" w:hAnsiTheme="minorHAnsi" w:cstheme="minorHAnsi"/>
          <w:sz w:val="16"/>
        </w:rPr>
        <w:t xml:space="preserve"> Morbidity and </w:t>
      </w:r>
      <w:r w:rsidRPr="00C23E1F">
        <w:rPr>
          <w:rStyle w:val="StyleUnderline"/>
          <w:rFonts w:asciiTheme="minorHAnsi" w:hAnsiTheme="minorHAnsi" w:cstheme="minorHAnsi"/>
        </w:rPr>
        <w:t>Mortality</w:t>
      </w:r>
      <w:r w:rsidRPr="00C23E1F">
        <w:rPr>
          <w:rFonts w:asciiTheme="minorHAnsi" w:hAnsiTheme="minorHAnsi" w:cstheme="minorHAnsi"/>
          <w:sz w:val="16"/>
        </w:rPr>
        <w:t>.</w:t>
      </w:r>
    </w:p>
    <w:p w14:paraId="4AB0E0FF" w14:textId="77777777" w:rsidR="006F24FE" w:rsidRPr="00C23E1F" w:rsidRDefault="006F24FE" w:rsidP="006F24FE">
      <w:pPr>
        <w:rPr>
          <w:rStyle w:val="StyleUnderline"/>
          <w:rFonts w:asciiTheme="minorHAnsi" w:hAnsiTheme="minorHAnsi" w:cstheme="minorHAnsi"/>
        </w:rPr>
      </w:pPr>
      <w:r w:rsidRPr="00C23E1F">
        <w:rPr>
          <w:rFonts w:asciiTheme="minorHAnsi" w:hAnsiTheme="minorHAnsi" w:cstheme="minorHAnsi"/>
          <w:sz w:val="16"/>
        </w:rPr>
        <w:t xml:space="preserve">There are many potential contributors to climate-induced morbidity and mortality, but the “four horsemen” of the climate change end game are likely to be famine and undernutrition, </w:t>
      </w:r>
      <w:r w:rsidRPr="00C23E1F">
        <w:rPr>
          <w:rStyle w:val="StyleUnderline"/>
          <w:rFonts w:asciiTheme="minorHAnsi" w:hAnsiTheme="minorHAnsi" w:cstheme="minorHAnsi"/>
        </w:rPr>
        <w:t xml:space="preserve">extreme weather events, </w:t>
      </w:r>
      <w:r w:rsidRPr="00C23E1F">
        <w:rPr>
          <w:rStyle w:val="Emphasis"/>
          <w:rFonts w:asciiTheme="minorHAnsi" w:hAnsiTheme="minorHAnsi" w:cstheme="minorHAnsi"/>
        </w:rPr>
        <w:t>conflict</w:t>
      </w:r>
      <w:r w:rsidRPr="00C23E1F">
        <w:rPr>
          <w:rStyle w:val="StyleUnderline"/>
          <w:rFonts w:asciiTheme="minorHAnsi" w:hAnsiTheme="minorHAnsi" w:cstheme="minorHAnsi"/>
        </w:rPr>
        <w:t xml:space="preserve">, and vector-borne </w:t>
      </w:r>
      <w:r w:rsidRPr="00C23E1F">
        <w:rPr>
          <w:rStyle w:val="Emphasis"/>
          <w:rFonts w:asciiTheme="minorHAnsi" w:hAnsiTheme="minorHAnsi" w:cstheme="minorHAnsi"/>
        </w:rPr>
        <w:t>diseases</w:t>
      </w:r>
      <w:r w:rsidRPr="00C23E1F">
        <w:rPr>
          <w:rStyle w:val="StyleUnderline"/>
          <w:rFonts w:asciiTheme="minorHAnsi" w:hAnsiTheme="minorHAnsi" w:cstheme="minorHAnsi"/>
        </w:rPr>
        <w:t>.</w:t>
      </w:r>
      <w:r w:rsidRPr="00C23E1F">
        <w:rPr>
          <w:rFonts w:asciiTheme="minorHAnsi" w:hAnsiTheme="minorHAnsi" w:cstheme="minorHAnsi"/>
          <w:sz w:val="16"/>
        </w:rPr>
        <w:t xml:space="preserve"> These will be </w:t>
      </w:r>
      <w:r w:rsidRPr="00C23E1F">
        <w:rPr>
          <w:rStyle w:val="StyleUnderline"/>
          <w:rFonts w:asciiTheme="minorHAnsi" w:hAnsiTheme="minorHAnsi" w:cstheme="minorHAnsi"/>
        </w:rPr>
        <w:t>worsened by additional risks</w:t>
      </w:r>
      <w:r w:rsidRPr="00C23E1F">
        <w:rPr>
          <w:rFonts w:asciiTheme="minorHAnsi" w:hAnsiTheme="minorHAnsi" w:cstheme="minorHAnsi"/>
          <w:sz w:val="16"/>
        </w:rPr>
        <w:t xml:space="preserve"> and impacts </w:t>
      </w:r>
      <w:r w:rsidRPr="00C23E1F">
        <w:rPr>
          <w:rStyle w:val="StyleUnderline"/>
          <w:rFonts w:asciiTheme="minorHAnsi" w:hAnsiTheme="minorHAnsi" w:cstheme="minorHAnsi"/>
        </w:rPr>
        <w:t>such as</w:t>
      </w:r>
      <w:r w:rsidRPr="00C23E1F">
        <w:rPr>
          <w:rFonts w:asciiTheme="minorHAnsi" w:hAnsiTheme="minorHAnsi" w:cstheme="minorHAnsi"/>
          <w:sz w:val="16"/>
        </w:rPr>
        <w:t xml:space="preserve"> mortality from </w:t>
      </w:r>
      <w:r w:rsidRPr="00C23E1F">
        <w:rPr>
          <w:rStyle w:val="Emphasis"/>
          <w:rFonts w:asciiTheme="minorHAnsi" w:hAnsiTheme="minorHAnsi" w:cstheme="minorHAnsi"/>
        </w:rPr>
        <w:t>air pollution</w:t>
      </w:r>
      <w:r w:rsidRPr="00C23E1F">
        <w:rPr>
          <w:rStyle w:val="StyleUnderline"/>
          <w:rFonts w:asciiTheme="minorHAnsi" w:hAnsiTheme="minorHAnsi" w:cstheme="minorHAnsi"/>
        </w:rPr>
        <w:t xml:space="preserve"> and sea level rise.</w:t>
      </w:r>
    </w:p>
    <w:p w14:paraId="7EB470EC"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6B5D0937"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6B376A01"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Societal Fragility: Vulnerabilities, Risk Cascades, and Risk Responses.</w:t>
      </w:r>
    </w:p>
    <w:p w14:paraId="47EA9F46"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0EED2476" w14:textId="77777777" w:rsidR="006F24FE" w:rsidRPr="00C23E1F" w:rsidRDefault="006F24FE" w:rsidP="006F24FE">
      <w:pPr>
        <w:rPr>
          <w:rStyle w:val="Emphasis"/>
          <w:rFonts w:asciiTheme="minorHAnsi" w:hAnsiTheme="minorHAnsi" w:cstheme="minorHAnsi"/>
        </w:rPr>
      </w:pPr>
      <w:r w:rsidRPr="00C23E1F">
        <w:rPr>
          <w:rStyle w:val="StyleUnderline"/>
          <w:rFonts w:asciiTheme="minorHAnsi" w:hAnsiTheme="minorHAnsi" w:cstheme="minorHAnsi"/>
        </w:rPr>
        <w:t xml:space="preserve">Societal </w:t>
      </w:r>
      <w:r w:rsidRPr="00C23E1F">
        <w:rPr>
          <w:rStyle w:val="Emphasis"/>
          <w:rFonts w:asciiTheme="minorHAnsi" w:hAnsiTheme="minorHAnsi" w:cstheme="minorHAnsi"/>
        </w:rPr>
        <w:t>risk cascades</w:t>
      </w:r>
      <w:r w:rsidRPr="00C23E1F">
        <w:rPr>
          <w:rStyle w:val="StyleUnderline"/>
          <w:rFonts w:asciiTheme="minorHAnsi" w:hAnsiTheme="minorHAnsi" w:cstheme="minorHAnsi"/>
        </w:rPr>
        <w:t xml:space="preserve"> could involve </w:t>
      </w:r>
      <w:r w:rsidRPr="00E5367E">
        <w:rPr>
          <w:rStyle w:val="StyleUnderline"/>
          <w:rFonts w:asciiTheme="minorHAnsi" w:hAnsiTheme="minorHAnsi" w:cstheme="minorHAnsi"/>
          <w:highlight w:val="cyan"/>
        </w:rPr>
        <w:t>conflict, disease</w:t>
      </w:r>
      <w:r w:rsidRPr="00C23E1F">
        <w:rPr>
          <w:rStyle w:val="StyleUnderline"/>
          <w:rFonts w:asciiTheme="minorHAnsi" w:hAnsiTheme="minorHAnsi" w:cstheme="minorHAnsi"/>
        </w:rPr>
        <w:t xml:space="preserve">, </w:t>
      </w:r>
      <w:r w:rsidRPr="00E5367E">
        <w:rPr>
          <w:rStyle w:val="Emphasis"/>
          <w:rFonts w:asciiTheme="minorHAnsi" w:hAnsiTheme="minorHAnsi" w:cstheme="minorHAnsi"/>
          <w:highlight w:val="cyan"/>
        </w:rPr>
        <w:t>political change</w:t>
      </w:r>
      <w:r w:rsidRPr="00C23E1F">
        <w:rPr>
          <w:rStyle w:val="StyleUnderline"/>
          <w:rFonts w:asciiTheme="minorHAnsi" w:hAnsiTheme="minorHAnsi" w:cstheme="minorHAnsi"/>
        </w:rPr>
        <w:t xml:space="preserve">, and economic </w:t>
      </w:r>
      <w:r w:rsidRPr="00C23E1F">
        <w:rPr>
          <w:rStyle w:val="Emphasis"/>
          <w:rFonts w:asciiTheme="minorHAnsi" w:hAnsiTheme="minorHAnsi" w:cstheme="minorHAnsi"/>
        </w:rPr>
        <w:t>crises</w:t>
      </w:r>
      <w:r w:rsidRPr="00C23E1F">
        <w:rPr>
          <w:rFonts w:asciiTheme="minorHAnsi" w:hAnsiTheme="minorHAnsi" w:cstheme="minorHAnsi"/>
          <w:sz w:val="16"/>
        </w:rPr>
        <w:t xml:space="preserve">. Climate change has a </w:t>
      </w:r>
      <w:r w:rsidRPr="00C23E1F">
        <w:rPr>
          <w:rStyle w:val="StyleUnderline"/>
          <w:rFonts w:asciiTheme="minorHAnsi" w:hAnsiTheme="minorHAnsi" w:cstheme="minorHAnsi"/>
        </w:rPr>
        <w:t xml:space="preserve">complicated relationship with </w:t>
      </w:r>
      <w:r w:rsidRPr="00C23E1F">
        <w:rPr>
          <w:rStyle w:val="Emphasis"/>
          <w:rFonts w:asciiTheme="minorHAnsi" w:hAnsiTheme="minorHAnsi" w:cstheme="minorHAnsi"/>
        </w:rPr>
        <w:t>conflict</w:t>
      </w:r>
      <w:r w:rsidRPr="00C23E1F">
        <w:rPr>
          <w:rFonts w:asciiTheme="minorHAnsi" w:hAnsiTheme="minorHAnsi" w:cstheme="minorHAnsi"/>
          <w:sz w:val="16"/>
        </w:rPr>
        <w:t xml:space="preserve">, including, possibly, as a risk factor (74) especially </w:t>
      </w:r>
      <w:r w:rsidRPr="00C23E1F">
        <w:rPr>
          <w:rStyle w:val="StyleUnderline"/>
          <w:rFonts w:asciiTheme="minorHAnsi" w:hAnsiTheme="minorHAnsi" w:cstheme="minorHAnsi"/>
        </w:rPr>
        <w:t>in areas with</w:t>
      </w:r>
      <w:r w:rsidRPr="00C23E1F">
        <w:rPr>
          <w:rFonts w:asciiTheme="minorHAnsi" w:hAnsiTheme="minorHAnsi" w:cstheme="minorHAnsi"/>
          <w:sz w:val="16"/>
        </w:rPr>
        <w:t xml:space="preserve"> preexisting </w:t>
      </w:r>
      <w:r w:rsidRPr="00C23E1F">
        <w:rPr>
          <w:rStyle w:val="StyleUnderline"/>
          <w:rFonts w:asciiTheme="minorHAnsi" w:hAnsiTheme="minorHAnsi" w:cstheme="minorHAnsi"/>
        </w:rPr>
        <w:lastRenderedPageBreak/>
        <w:t>ethnic conflict</w:t>
      </w:r>
      <w:r w:rsidRPr="00C23E1F">
        <w:rPr>
          <w:rFonts w:asciiTheme="minorHAnsi" w:hAnsiTheme="minorHAnsi" w:cstheme="minorHAnsi"/>
          <w:sz w:val="16"/>
        </w:rPr>
        <w:t xml:space="preserve"> (75). Climate change could affect the </w:t>
      </w:r>
      <w:r w:rsidRPr="00C23E1F">
        <w:rPr>
          <w:rStyle w:val="StyleUnderline"/>
          <w:rFonts w:asciiTheme="minorHAnsi" w:hAnsiTheme="minorHAnsi" w:cstheme="minorHAnsi"/>
        </w:rPr>
        <w:t>spread</w:t>
      </w:r>
      <w:r w:rsidRPr="00C23E1F">
        <w:rPr>
          <w:rFonts w:asciiTheme="minorHAnsi" w:hAnsiTheme="minorHAnsi" w:cstheme="minorHAnsi"/>
          <w:sz w:val="16"/>
        </w:rPr>
        <w:t xml:space="preserve"> and </w:t>
      </w:r>
      <w:r w:rsidRPr="00C23E1F">
        <w:rPr>
          <w:rStyle w:val="StyleUnderline"/>
          <w:rFonts w:asciiTheme="minorHAnsi" w:hAnsiTheme="minorHAnsi" w:cstheme="minorHAnsi"/>
        </w:rPr>
        <w:t>transmission of infectious disease</w:t>
      </w:r>
      <w:r w:rsidRPr="00C23E1F">
        <w:rPr>
          <w:rFonts w:asciiTheme="minorHAnsi" w:hAnsiTheme="minorHAnsi" w:cstheme="minorHAnsi"/>
          <w:sz w:val="16"/>
        </w:rPr>
        <w:t xml:space="preserve">s, as well as the expansion and severity of different </w:t>
      </w:r>
      <w:r w:rsidRPr="00C23E1F">
        <w:rPr>
          <w:rStyle w:val="Emphasis"/>
          <w:rFonts w:asciiTheme="minorHAnsi" w:hAnsiTheme="minorHAnsi" w:cstheme="minorHAnsi"/>
        </w:rPr>
        <w:t>zoonotic infections</w:t>
      </w:r>
      <w:r w:rsidRPr="00C23E1F">
        <w:rPr>
          <w:rFonts w:asciiTheme="minorHAnsi" w:hAnsiTheme="minorHAnsi" w:cstheme="minorHAnsi"/>
          <w:sz w:val="16"/>
        </w:rPr>
        <w:t xml:space="preserve"> (76), creating conditions for </w:t>
      </w:r>
      <w:r w:rsidRPr="00E5367E">
        <w:rPr>
          <w:rStyle w:val="Emphasis"/>
          <w:rFonts w:asciiTheme="minorHAnsi" w:hAnsiTheme="minorHAnsi" w:cstheme="minorHAnsi"/>
          <w:highlight w:val="cyan"/>
        </w:rPr>
        <w:t>novel outbreaks</w:t>
      </w:r>
      <w:r w:rsidRPr="00C23E1F">
        <w:rPr>
          <w:rStyle w:val="StyleUnderline"/>
          <w:rFonts w:asciiTheme="minorHAnsi" w:hAnsiTheme="minorHAnsi" w:cstheme="minorHAnsi"/>
        </w:rPr>
        <w:t xml:space="preserve"> and infections</w:t>
      </w:r>
      <w:r w:rsidRPr="00C23E1F">
        <w:rPr>
          <w:rFonts w:asciiTheme="minorHAnsi" w:hAnsiTheme="minorHAnsi" w:cstheme="minorHAnsi"/>
          <w:sz w:val="16"/>
        </w:rPr>
        <w:t xml:space="preserve"> (6,77). </w:t>
      </w:r>
      <w:r w:rsidRPr="00C23E1F">
        <w:rPr>
          <w:rStyle w:val="StyleUnderline"/>
          <w:rFonts w:asciiTheme="minorHAnsi" w:hAnsiTheme="minorHAnsi" w:cstheme="minorHAnsi"/>
        </w:rPr>
        <w:t>Epidemics</w:t>
      </w:r>
      <w:r w:rsidRPr="00C23E1F">
        <w:rPr>
          <w:rFonts w:asciiTheme="minorHAnsi" w:hAnsiTheme="minorHAnsi" w:cstheme="minorHAnsi"/>
          <w:sz w:val="16"/>
        </w:rPr>
        <w:t xml:space="preserve"> can, in turn, </w:t>
      </w:r>
      <w:r w:rsidRPr="00C23E1F">
        <w:rPr>
          <w:rStyle w:val="StyleUnderline"/>
          <w:rFonts w:asciiTheme="minorHAnsi" w:hAnsiTheme="minorHAnsi" w:cstheme="minorHAnsi"/>
        </w:rPr>
        <w:t xml:space="preserve">trigger cascading </w:t>
      </w:r>
      <w:r w:rsidRPr="00C23E1F">
        <w:rPr>
          <w:rStyle w:val="Emphasis"/>
          <w:rFonts w:asciiTheme="minorHAnsi" w:hAnsiTheme="minorHAnsi" w:cstheme="minorHAnsi"/>
        </w:rPr>
        <w:t>impacts</w:t>
      </w:r>
      <w:r w:rsidRPr="00C23E1F">
        <w:rPr>
          <w:rFonts w:asciiTheme="minorHAnsi" w:hAnsiTheme="minorHAnsi" w:cstheme="minorHAnsi"/>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C23E1F">
        <w:rPr>
          <w:rStyle w:val="StyleUnderline"/>
          <w:rFonts w:asciiTheme="minorHAnsi" w:hAnsiTheme="minorHAnsi" w:cstheme="minorHAnsi"/>
        </w:rPr>
        <w:t>financial tail risks</w:t>
      </w:r>
      <w:r w:rsidRPr="00C23E1F">
        <w:rPr>
          <w:rFonts w:asciiTheme="minorHAnsi" w:hAnsiTheme="minorHAnsi" w:cstheme="minorHAnsi"/>
          <w:sz w:val="16"/>
        </w:rPr>
        <w:t xml:space="preserve">, such as the possibility </w:t>
      </w:r>
      <w:r w:rsidRPr="00C23E1F">
        <w:rPr>
          <w:rStyle w:val="StyleUnderline"/>
          <w:rFonts w:asciiTheme="minorHAnsi" w:hAnsiTheme="minorHAnsi" w:cstheme="minorHAnsi"/>
        </w:rPr>
        <w:t xml:space="preserve">of global </w:t>
      </w:r>
      <w:r w:rsidRPr="00E5367E">
        <w:rPr>
          <w:rStyle w:val="Emphasis"/>
          <w:rFonts w:asciiTheme="minorHAnsi" w:hAnsiTheme="minorHAnsi" w:cstheme="minorHAnsi"/>
          <w:highlight w:val="cyan"/>
        </w:rPr>
        <w:t>financial crises.</w:t>
      </w:r>
    </w:p>
    <w:p w14:paraId="3A9C8927"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Past studies could be drawn upon to investigate societal risk. Relatively small, regional climate changes are linked to the transformation and even </w:t>
      </w:r>
      <w:r w:rsidRPr="00E5367E">
        <w:rPr>
          <w:rStyle w:val="Emphasis"/>
          <w:rFonts w:asciiTheme="minorHAnsi" w:hAnsiTheme="minorHAnsi" w:cstheme="minorHAnsi"/>
          <w:highlight w:val="cyan"/>
        </w:rPr>
        <w:t>collapse</w:t>
      </w:r>
      <w:r w:rsidRPr="00E5367E">
        <w:rPr>
          <w:rStyle w:val="StyleUnderline"/>
          <w:rFonts w:asciiTheme="minorHAnsi" w:hAnsiTheme="minorHAnsi" w:cstheme="minorHAnsi"/>
          <w:highlight w:val="cyan"/>
        </w:rPr>
        <w:t xml:space="preserve"> of</w:t>
      </w:r>
      <w:r w:rsidRPr="00C23E1F">
        <w:rPr>
          <w:rFonts w:asciiTheme="minorHAnsi" w:hAnsiTheme="minorHAnsi" w:cstheme="minorHAnsi"/>
          <w:sz w:val="16"/>
        </w:rPr>
        <w:t xml:space="preserve"> previous </w:t>
      </w:r>
      <w:r w:rsidRPr="00E5367E">
        <w:rPr>
          <w:rStyle w:val="StyleUnderline"/>
          <w:rFonts w:asciiTheme="minorHAnsi" w:hAnsiTheme="minorHAnsi" w:cstheme="minorHAnsi"/>
          <w:highlight w:val="cyan"/>
        </w:rPr>
        <w:t>societies</w:t>
      </w:r>
      <w:r w:rsidRPr="00C23E1F">
        <w:rPr>
          <w:rFonts w:asciiTheme="minorHAnsi" w:hAnsiTheme="minorHAnsi" w:cstheme="minorHAnsi"/>
          <w:sz w:val="16"/>
        </w:rPr>
        <w:t xml:space="preserve"> (79, 80). This could be </w:t>
      </w:r>
      <w:r w:rsidRPr="00C23E1F">
        <w:rPr>
          <w:rStyle w:val="StyleUnderline"/>
          <w:rFonts w:asciiTheme="minorHAnsi" w:hAnsiTheme="minorHAnsi" w:cstheme="minorHAnsi"/>
        </w:rPr>
        <w:t xml:space="preserve">due to </w:t>
      </w:r>
      <w:r w:rsidRPr="00C23E1F">
        <w:rPr>
          <w:rStyle w:val="Emphasis"/>
          <w:rFonts w:asciiTheme="minorHAnsi" w:hAnsiTheme="minorHAnsi" w:cstheme="minorHAnsi"/>
        </w:rPr>
        <w:t>declining resilience</w:t>
      </w:r>
      <w:r w:rsidRPr="00C23E1F">
        <w:rPr>
          <w:rStyle w:val="StyleUnderline"/>
          <w:rFonts w:asciiTheme="minorHAnsi" w:hAnsiTheme="minorHAnsi" w:cstheme="minorHAnsi"/>
        </w:rPr>
        <w:t xml:space="preserve"> and</w:t>
      </w:r>
      <w:r w:rsidRPr="00C23E1F">
        <w:rPr>
          <w:rFonts w:asciiTheme="minorHAnsi" w:hAnsiTheme="minorHAnsi" w:cstheme="minorHAnsi"/>
          <w:sz w:val="16"/>
        </w:rPr>
        <w:t xml:space="preserve"> the passing of </w:t>
      </w:r>
      <w:r w:rsidRPr="00C23E1F">
        <w:rPr>
          <w:rStyle w:val="Emphasis"/>
          <w:rFonts w:asciiTheme="minorHAnsi" w:hAnsiTheme="minorHAnsi" w:cstheme="minorHAnsi"/>
        </w:rPr>
        <w:t xml:space="preserve">tipping points </w:t>
      </w:r>
      <w:r w:rsidRPr="00C23E1F">
        <w:rPr>
          <w:rFonts w:asciiTheme="minorHAnsi" w:hAnsiTheme="minorHAnsi" w:cstheme="minorHAnsi"/>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22465F2F"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 xml:space="preserve">The characteristics and vulnerabilities of a modern globalized world where food and transport distribution systems can buffer against traumas will need to feature in work on societal sensitivity. Such large, </w:t>
      </w:r>
      <w:r w:rsidRPr="00C23E1F">
        <w:rPr>
          <w:rStyle w:val="StyleUnderline"/>
          <w:rFonts w:asciiTheme="minorHAnsi" w:hAnsiTheme="minorHAnsi" w:cstheme="minorHAnsi"/>
        </w:rPr>
        <w:t>interconnected systems bring</w:t>
      </w:r>
      <w:r w:rsidRPr="00C23E1F">
        <w:rPr>
          <w:rFonts w:asciiTheme="minorHAnsi" w:hAnsiTheme="minorHAnsi" w:cstheme="minorHAnsi"/>
          <w:sz w:val="16"/>
        </w:rPr>
        <w:t xml:space="preserve"> their own sources of </w:t>
      </w:r>
      <w:r w:rsidRPr="00C23E1F">
        <w:rPr>
          <w:rStyle w:val="StyleUnderline"/>
          <w:rFonts w:asciiTheme="minorHAnsi" w:hAnsiTheme="minorHAnsi" w:cstheme="minorHAnsi"/>
        </w:rPr>
        <w:t>fragility</w:t>
      </w:r>
      <w:r w:rsidRPr="00C23E1F">
        <w:rPr>
          <w:rFonts w:asciiTheme="minorHAnsi" w:hAnsiTheme="minorHAnsi" w:cstheme="minorHAnsi"/>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00BE4287"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Fig. 3.</w:t>
      </w:r>
    </w:p>
    <w:p w14:paraId="1E0AEE37" w14:textId="77777777" w:rsidR="006F24FE" w:rsidRPr="00C23E1F" w:rsidRDefault="006F24FE" w:rsidP="006F24FE">
      <w:pPr>
        <w:rPr>
          <w:rFonts w:asciiTheme="minorHAnsi" w:hAnsiTheme="minorHAnsi" w:cstheme="minorHAnsi"/>
          <w:sz w:val="16"/>
        </w:rPr>
      </w:pPr>
      <w:r w:rsidRPr="00C23E1F">
        <w:rPr>
          <w:rStyle w:val="StyleUnderline"/>
          <w:rFonts w:asciiTheme="minorHAnsi" w:hAnsiTheme="minorHAnsi" w:cstheme="minorHAnsi"/>
        </w:rPr>
        <w:t xml:space="preserve">Cascading </w:t>
      </w:r>
      <w:r w:rsidRPr="00C23E1F">
        <w:rPr>
          <w:rStyle w:val="Emphasis"/>
          <w:rFonts w:asciiTheme="minorHAnsi" w:hAnsiTheme="minorHAnsi" w:cstheme="minorHAnsi"/>
        </w:rPr>
        <w:t>global climate failure</w:t>
      </w:r>
      <w:r w:rsidRPr="00C23E1F">
        <w:rPr>
          <w:rFonts w:asciiTheme="minorHAnsi" w:hAnsiTheme="minorHAnsi" w:cstheme="minorHAnsi"/>
          <w:sz w:val="16"/>
        </w:rPr>
        <w:t xml:space="preserve">. This is a causal loop diagram, in which a complete line represents a positive polarity (e.g., </w:t>
      </w:r>
      <w:r w:rsidRPr="00C23E1F">
        <w:rPr>
          <w:rStyle w:val="Emphasis"/>
          <w:rFonts w:asciiTheme="minorHAnsi" w:hAnsiTheme="minorHAnsi" w:cstheme="minorHAnsi"/>
        </w:rPr>
        <w:t>amplifying feedback</w:t>
      </w:r>
      <w:r w:rsidRPr="00C23E1F">
        <w:rPr>
          <w:rFonts w:asciiTheme="minorHAnsi" w:hAnsiTheme="minorHAnsi" w:cstheme="minorHAnsi"/>
          <w:sz w:val="16"/>
        </w:rPr>
        <w:t>; not necessarily positive in a normative sense) and a dotted line denotes a negative polarity (meaning a dampening feedback). See SI Appendix for further information.</w:t>
      </w:r>
    </w:p>
    <w:p w14:paraId="24617E2A"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Integrated Catastrophic Assessments.</w:t>
      </w:r>
    </w:p>
    <w:p w14:paraId="4B31C97E" w14:textId="77777777" w:rsidR="006F24FE" w:rsidRPr="00C23E1F" w:rsidRDefault="006F24FE" w:rsidP="006F24FE">
      <w:pPr>
        <w:rPr>
          <w:rFonts w:asciiTheme="minorHAnsi" w:hAnsiTheme="minorHAnsi" w:cstheme="minorHAnsi"/>
          <w:sz w:val="16"/>
        </w:rPr>
      </w:pPr>
      <w:r w:rsidRPr="00C23E1F">
        <w:rPr>
          <w:rFonts w:asciiTheme="minorHAnsi" w:hAnsiTheme="minorHAnsi" w:cstheme="minorHAnsi"/>
          <w:sz w:val="16"/>
        </w:rPr>
        <w:t>Climate change will unfold in a world of changing ecosystems, geopolitics, and technology. Could we even see “</w:t>
      </w:r>
      <w:r w:rsidRPr="00C23E1F">
        <w:rPr>
          <w:rStyle w:val="StyleUnderline"/>
          <w:rFonts w:asciiTheme="minorHAnsi" w:hAnsiTheme="minorHAnsi" w:cstheme="minorHAnsi"/>
        </w:rPr>
        <w:t xml:space="preserve">warm </w:t>
      </w:r>
      <w:r w:rsidRPr="00E5367E">
        <w:rPr>
          <w:rStyle w:val="StyleUnderline"/>
          <w:rFonts w:asciiTheme="minorHAnsi" w:hAnsiTheme="minorHAnsi" w:cstheme="minorHAnsi"/>
          <w:highlight w:val="cyan"/>
        </w:rPr>
        <w:t>wars</w:t>
      </w:r>
      <w:r w:rsidRPr="00C23E1F">
        <w:rPr>
          <w:rFonts w:asciiTheme="minorHAnsi" w:hAnsiTheme="minorHAnsi" w:cstheme="minorHAnsi"/>
          <w:sz w:val="16"/>
        </w:rPr>
        <w:t>”—</w:t>
      </w:r>
      <w:r w:rsidRPr="00C23E1F">
        <w:rPr>
          <w:rStyle w:val="StyleUnderline"/>
          <w:rFonts w:asciiTheme="minorHAnsi" w:hAnsiTheme="minorHAnsi" w:cstheme="minorHAnsi"/>
        </w:rPr>
        <w:t xml:space="preserve">technologically enhanced </w:t>
      </w:r>
      <w:r w:rsidRPr="00C23E1F">
        <w:rPr>
          <w:rStyle w:val="Emphasis"/>
          <w:rFonts w:asciiTheme="minorHAnsi" w:hAnsiTheme="minorHAnsi" w:cstheme="minorHAnsi"/>
        </w:rPr>
        <w:t>great power conflicts</w:t>
      </w:r>
      <w:r w:rsidRPr="00C23E1F">
        <w:rPr>
          <w:rStyle w:val="StyleUnderline"/>
          <w:rFonts w:asciiTheme="minorHAnsi" w:hAnsiTheme="minorHAnsi" w:cstheme="minorHAnsi"/>
        </w:rPr>
        <w:t xml:space="preserve"> </w:t>
      </w:r>
      <w:r w:rsidRPr="00E5367E">
        <w:rPr>
          <w:rStyle w:val="StyleUnderline"/>
          <w:rFonts w:asciiTheme="minorHAnsi" w:hAnsiTheme="minorHAnsi" w:cstheme="minorHAnsi"/>
          <w:highlight w:val="cyan"/>
        </w:rPr>
        <w:t>over</w:t>
      </w:r>
      <w:r w:rsidRPr="00C23E1F">
        <w:rPr>
          <w:rStyle w:val="StyleUnderline"/>
          <w:rFonts w:asciiTheme="minorHAnsi" w:hAnsiTheme="minorHAnsi" w:cstheme="minorHAnsi"/>
        </w:rPr>
        <w:t xml:space="preserve"> </w:t>
      </w:r>
      <w:r w:rsidRPr="00C23E1F">
        <w:rPr>
          <w:rFonts w:asciiTheme="minorHAnsi" w:hAnsiTheme="minorHAnsi" w:cstheme="minorHAnsi"/>
          <w:sz w:val="16"/>
        </w:rPr>
        <w:t xml:space="preserve">dwindling carbon budgets, climate impacts, or </w:t>
      </w:r>
      <w:r w:rsidRPr="00E5367E">
        <w:rPr>
          <w:rStyle w:val="StyleUnderline"/>
          <w:rFonts w:asciiTheme="minorHAnsi" w:hAnsiTheme="minorHAnsi" w:cstheme="minorHAnsi"/>
          <w:highlight w:val="cyan"/>
        </w:rPr>
        <w:t>SRM</w:t>
      </w:r>
      <w:r w:rsidRPr="00C23E1F">
        <w:rPr>
          <w:rFonts w:asciiTheme="minorHAnsi" w:hAnsiTheme="minorHAnsi" w:cstheme="minorHAnsi"/>
          <w:sz w:val="16"/>
        </w:rPr>
        <w:t xml:space="preserve"> experiments? Such developments and scenarios need to be considered to build a full picture of climate dangers. Climate change could reinforce other interacting threats, including </w:t>
      </w:r>
      <w:r w:rsidRPr="00C23E1F">
        <w:rPr>
          <w:rStyle w:val="StyleUnderline"/>
          <w:rFonts w:asciiTheme="minorHAnsi" w:hAnsiTheme="minorHAnsi" w:cstheme="minorHAnsi"/>
        </w:rPr>
        <w:t xml:space="preserve">rising </w:t>
      </w:r>
      <w:r w:rsidRPr="00E5367E">
        <w:rPr>
          <w:rStyle w:val="Emphasis"/>
          <w:rFonts w:asciiTheme="minorHAnsi" w:hAnsiTheme="minorHAnsi" w:cstheme="minorHAnsi"/>
          <w:highlight w:val="cyan"/>
        </w:rPr>
        <w:t>inequality</w:t>
      </w:r>
      <w:r w:rsidRPr="00C23E1F">
        <w:rPr>
          <w:rStyle w:val="StyleUnderline"/>
          <w:rFonts w:asciiTheme="minorHAnsi" w:hAnsiTheme="minorHAnsi" w:cstheme="minorHAnsi"/>
        </w:rPr>
        <w:t xml:space="preserve">, demographic stresses, </w:t>
      </w:r>
      <w:r w:rsidRPr="00E5367E">
        <w:rPr>
          <w:rStyle w:val="Emphasis"/>
          <w:rFonts w:asciiTheme="minorHAnsi" w:hAnsiTheme="minorHAnsi" w:cstheme="minorHAnsi"/>
          <w:highlight w:val="cyan"/>
        </w:rPr>
        <w:t>misinfo</w:t>
      </w:r>
      <w:r w:rsidRPr="00C23E1F">
        <w:rPr>
          <w:rStyle w:val="Emphasis"/>
          <w:rFonts w:asciiTheme="minorHAnsi" w:hAnsiTheme="minorHAnsi" w:cstheme="minorHAnsi"/>
        </w:rPr>
        <w:t>rmation</w:t>
      </w:r>
      <w:r w:rsidRPr="00C23E1F">
        <w:rPr>
          <w:rStyle w:val="StyleUnderline"/>
          <w:rFonts w:asciiTheme="minorHAnsi" w:hAnsiTheme="minorHAnsi" w:cstheme="minorHAnsi"/>
        </w:rPr>
        <w:t xml:space="preserve">, new </w:t>
      </w:r>
      <w:r w:rsidRPr="00C23E1F">
        <w:rPr>
          <w:rStyle w:val="Emphasis"/>
          <w:rFonts w:asciiTheme="minorHAnsi" w:hAnsiTheme="minorHAnsi" w:cstheme="minorHAnsi"/>
        </w:rPr>
        <w:t xml:space="preserve">destructive </w:t>
      </w:r>
      <w:r w:rsidRPr="00E5367E">
        <w:rPr>
          <w:rStyle w:val="Emphasis"/>
          <w:rFonts w:asciiTheme="minorHAnsi" w:hAnsiTheme="minorHAnsi" w:cstheme="minorHAnsi"/>
          <w:highlight w:val="cyan"/>
        </w:rPr>
        <w:t>weapons</w:t>
      </w:r>
      <w:r w:rsidRPr="00E5367E">
        <w:rPr>
          <w:rStyle w:val="StyleUnderline"/>
          <w:rFonts w:asciiTheme="minorHAnsi" w:hAnsiTheme="minorHAnsi" w:cstheme="minorHAnsi"/>
          <w:highlight w:val="cyan"/>
        </w:rPr>
        <w:t>, and</w:t>
      </w:r>
      <w:r w:rsidRPr="00C23E1F">
        <w:rPr>
          <w:rStyle w:val="StyleUnderline"/>
          <w:rFonts w:asciiTheme="minorHAnsi" w:hAnsiTheme="minorHAnsi" w:cstheme="minorHAnsi"/>
        </w:rPr>
        <w:t xml:space="preserve"> the </w:t>
      </w:r>
      <w:r w:rsidRPr="00E5367E">
        <w:rPr>
          <w:rStyle w:val="Emphasis"/>
          <w:rFonts w:asciiTheme="minorHAnsi" w:hAnsiTheme="minorHAnsi" w:cstheme="minorHAnsi"/>
          <w:highlight w:val="cyan"/>
        </w:rPr>
        <w:t>overshoot</w:t>
      </w:r>
      <w:r w:rsidRPr="00C23E1F">
        <w:rPr>
          <w:rStyle w:val="StyleUnderline"/>
          <w:rFonts w:asciiTheme="minorHAnsi" w:hAnsiTheme="minorHAnsi" w:cstheme="minorHAnsi"/>
        </w:rPr>
        <w:t xml:space="preserve"> of other planetary boundaries</w:t>
      </w:r>
      <w:r w:rsidRPr="00C23E1F">
        <w:rPr>
          <w:rFonts w:asciiTheme="minorHAnsi" w:hAnsiTheme="minorHAnsi" w:cstheme="minorHAnsi"/>
          <w:sz w:val="16"/>
        </w:rPr>
        <w:t xml:space="preserve"> (85). There are also </w:t>
      </w:r>
      <w:r w:rsidRPr="00C23E1F">
        <w:rPr>
          <w:rStyle w:val="StyleUnderline"/>
          <w:rFonts w:asciiTheme="minorHAnsi" w:hAnsiTheme="minorHAnsi" w:cstheme="minorHAnsi"/>
        </w:rPr>
        <w:t xml:space="preserve">natural </w:t>
      </w:r>
      <w:r w:rsidRPr="00E5367E">
        <w:rPr>
          <w:rStyle w:val="Emphasis"/>
          <w:rFonts w:asciiTheme="minorHAnsi" w:hAnsiTheme="minorHAnsi" w:cstheme="minorHAnsi"/>
          <w:highlight w:val="cyan"/>
        </w:rPr>
        <w:t>shocks</w:t>
      </w:r>
      <w:r w:rsidRPr="00C23E1F">
        <w:rPr>
          <w:rFonts w:asciiTheme="minorHAnsi" w:hAnsiTheme="minorHAnsi" w:cstheme="minorHAnsi"/>
          <w:sz w:val="16"/>
        </w:rPr>
        <w:t xml:space="preserve">, such as </w:t>
      </w:r>
      <w:r w:rsidRPr="00E5367E">
        <w:rPr>
          <w:rStyle w:val="Emphasis"/>
          <w:rFonts w:asciiTheme="minorHAnsi" w:hAnsiTheme="minorHAnsi" w:cstheme="minorHAnsi"/>
          <w:highlight w:val="cyan"/>
        </w:rPr>
        <w:t>solar flares</w:t>
      </w:r>
      <w:r w:rsidRPr="00E5367E">
        <w:rPr>
          <w:rStyle w:val="StyleUnderline"/>
          <w:rFonts w:asciiTheme="minorHAnsi" w:hAnsiTheme="minorHAnsi" w:cstheme="minorHAnsi"/>
          <w:highlight w:val="cyan"/>
        </w:rPr>
        <w:t xml:space="preserve"> and</w:t>
      </w:r>
      <w:r w:rsidRPr="00C23E1F">
        <w:rPr>
          <w:rFonts w:asciiTheme="minorHAnsi" w:hAnsiTheme="minorHAnsi" w:cstheme="minorHAnsi"/>
          <w:sz w:val="16"/>
        </w:rPr>
        <w:t xml:space="preserve"> high-impact </w:t>
      </w:r>
      <w:r w:rsidRPr="00E5367E">
        <w:rPr>
          <w:rStyle w:val="Emphasis"/>
          <w:rFonts w:asciiTheme="minorHAnsi" w:hAnsiTheme="minorHAnsi" w:cstheme="minorHAnsi"/>
          <w:highlight w:val="cyan"/>
        </w:rPr>
        <w:t>volcan</w:t>
      </w:r>
      <w:r w:rsidRPr="00C23E1F">
        <w:rPr>
          <w:rStyle w:val="Emphasis"/>
          <w:rFonts w:asciiTheme="minorHAnsi" w:hAnsiTheme="minorHAnsi" w:cstheme="minorHAnsi"/>
        </w:rPr>
        <w:t>ic erupti</w:t>
      </w:r>
      <w:r w:rsidRPr="00E5367E">
        <w:rPr>
          <w:rStyle w:val="Emphasis"/>
          <w:rFonts w:asciiTheme="minorHAnsi" w:hAnsiTheme="minorHAnsi" w:cstheme="minorHAnsi"/>
          <w:highlight w:val="cyan"/>
        </w:rPr>
        <w:t>o</w:t>
      </w:r>
      <w:r w:rsidRPr="00C23E1F">
        <w:rPr>
          <w:rStyle w:val="Emphasis"/>
          <w:rFonts w:asciiTheme="minorHAnsi" w:hAnsiTheme="minorHAnsi" w:cstheme="minorHAnsi"/>
        </w:rPr>
        <w:t>n</w:t>
      </w:r>
      <w:r w:rsidRPr="00E5367E">
        <w:rPr>
          <w:rStyle w:val="Emphasis"/>
          <w:rFonts w:asciiTheme="minorHAnsi" w:hAnsiTheme="minorHAnsi" w:cstheme="minorHAnsi"/>
          <w:highlight w:val="cyan"/>
        </w:rPr>
        <w:t>s</w:t>
      </w:r>
      <w:r w:rsidRPr="00C23E1F">
        <w:rPr>
          <w:rFonts w:asciiTheme="minorHAnsi" w:hAnsiTheme="minorHAnsi" w:cstheme="minorHAnsi"/>
          <w:sz w:val="16"/>
        </w:rPr>
        <w:t>, that present possible deadly synchronicities (86). Exploring these is vital, and a range of “standardized catastrophic scenarios” would facilitate assessment.</w:t>
      </w:r>
    </w:p>
    <w:p w14:paraId="500BB9C2" w14:textId="77777777" w:rsidR="006F24FE" w:rsidRPr="004B7252" w:rsidRDefault="006F24FE" w:rsidP="006F24FE"/>
    <w:p w14:paraId="6CE21493" w14:textId="77777777" w:rsidR="006F24FE" w:rsidRDefault="006F24FE" w:rsidP="006F24FE">
      <w:pPr>
        <w:pStyle w:val="Heading3"/>
      </w:pPr>
      <w:r>
        <w:lastRenderedPageBreak/>
        <w:t>UQ --- Dems Win --- Senate</w:t>
      </w:r>
    </w:p>
    <w:p w14:paraId="383C4815" w14:textId="77777777" w:rsidR="006F24FE" w:rsidRPr="00784AD7" w:rsidRDefault="006F24FE" w:rsidP="006F24FE">
      <w:pPr>
        <w:pStyle w:val="Heading4"/>
      </w:pPr>
      <w:r w:rsidRPr="00784AD7">
        <w:t xml:space="preserve">Dems </w:t>
      </w:r>
      <w:proofErr w:type="gramStart"/>
      <w:r w:rsidRPr="00784AD7">
        <w:t>lead</w:t>
      </w:r>
      <w:proofErr w:type="gramEnd"/>
      <w:r w:rsidRPr="00784AD7">
        <w:t>.</w:t>
      </w:r>
    </w:p>
    <w:p w14:paraId="7BA6310E" w14:textId="77777777" w:rsidR="006F24FE" w:rsidRPr="00784AD7" w:rsidRDefault="006F24FE" w:rsidP="006F24FE">
      <w:r w:rsidRPr="00784AD7">
        <w:rPr>
          <w:rStyle w:val="Style13ptBold"/>
        </w:rPr>
        <w:t xml:space="preserve">Weaver and Bolton 7-17 </w:t>
      </w:r>
      <w:r w:rsidRPr="00784AD7">
        <w:t>[Al and Alexander; 7-17-2024; “Republicans fear Trump may not have Senate coattails”; https://thehill.com/homenews/senate/4776060-republicans-trump-senate-polls/] Vikrant</w:t>
      </w:r>
    </w:p>
    <w:p w14:paraId="31B4E7B7" w14:textId="77777777" w:rsidR="006F24FE" w:rsidRPr="00784AD7" w:rsidRDefault="006F24FE" w:rsidP="006F24FE">
      <w:pPr>
        <w:rPr>
          <w:sz w:val="16"/>
        </w:rPr>
      </w:pPr>
      <w:r w:rsidRPr="00784AD7">
        <w:rPr>
          <w:sz w:val="16"/>
        </w:rPr>
        <w:t xml:space="preserve">MILWAUKEE — Senate Republicans were riding high after President Biden’s implosion on the debate stage in Atlanta — but they were soon confronted with polling showing </w:t>
      </w:r>
      <w:r w:rsidRPr="00784AD7">
        <w:rPr>
          <w:rStyle w:val="StyleUnderline"/>
          <w:highlight w:val="green"/>
        </w:rPr>
        <w:t xml:space="preserve">Democratic incumbents leading in </w:t>
      </w:r>
      <w:r w:rsidRPr="00784AD7">
        <w:rPr>
          <w:rStyle w:val="Emphasis"/>
          <w:highlight w:val="green"/>
        </w:rPr>
        <w:t>every</w:t>
      </w:r>
      <w:r w:rsidRPr="00784AD7">
        <w:rPr>
          <w:rStyle w:val="Emphasis"/>
        </w:rPr>
        <w:t xml:space="preserve"> single </w:t>
      </w:r>
      <w:r w:rsidRPr="00784AD7">
        <w:rPr>
          <w:rStyle w:val="Emphasis"/>
          <w:highlight w:val="green"/>
        </w:rPr>
        <w:t>battleground state</w:t>
      </w:r>
      <w:r w:rsidRPr="00784AD7">
        <w:rPr>
          <w:rStyle w:val="StyleUnderline"/>
        </w:rPr>
        <w:t xml:space="preserve"> except Montana</w:t>
      </w:r>
      <w:r w:rsidRPr="00784AD7">
        <w:rPr>
          <w:sz w:val="16"/>
        </w:rPr>
        <w:t>.</w:t>
      </w:r>
    </w:p>
    <w:p w14:paraId="042A141A" w14:textId="77777777" w:rsidR="006F24FE" w:rsidRPr="00784AD7" w:rsidRDefault="006F24FE" w:rsidP="006F24FE">
      <w:pPr>
        <w:rPr>
          <w:sz w:val="16"/>
        </w:rPr>
      </w:pPr>
      <w:r w:rsidRPr="00784AD7">
        <w:rPr>
          <w:sz w:val="16"/>
        </w:rPr>
        <w:t xml:space="preserve">The polling showing Senate Democratic candidates doing better than the beleaguered Biden in their respective states raised alarms among GOP lawmakers that former President </w:t>
      </w:r>
      <w:r w:rsidRPr="00784AD7">
        <w:rPr>
          <w:rStyle w:val="StyleUnderline"/>
          <w:highlight w:val="green"/>
        </w:rPr>
        <w:t>Trump</w:t>
      </w:r>
      <w:r w:rsidRPr="00784AD7">
        <w:rPr>
          <w:rStyle w:val="StyleUnderline"/>
        </w:rPr>
        <w:t xml:space="preserve"> may </w:t>
      </w:r>
      <w:r w:rsidRPr="00784AD7">
        <w:rPr>
          <w:rStyle w:val="StyleUnderline"/>
          <w:highlight w:val="green"/>
        </w:rPr>
        <w:t xml:space="preserve">not have </w:t>
      </w:r>
      <w:r w:rsidRPr="00784AD7">
        <w:rPr>
          <w:rStyle w:val="Emphasis"/>
          <w:highlight w:val="green"/>
        </w:rPr>
        <w:t>long enough coattails</w:t>
      </w:r>
      <w:r w:rsidRPr="00784AD7">
        <w:rPr>
          <w:rStyle w:val="StyleUnderline"/>
        </w:rPr>
        <w:t xml:space="preserve"> when it comes to Senate races</w:t>
      </w:r>
      <w:r w:rsidRPr="00784AD7">
        <w:rPr>
          <w:sz w:val="16"/>
        </w:rPr>
        <w:t>.</w:t>
      </w:r>
    </w:p>
    <w:p w14:paraId="5D51DAE6" w14:textId="77777777" w:rsidR="006F24FE" w:rsidRPr="00784AD7" w:rsidRDefault="006F24FE" w:rsidP="006F24FE">
      <w:pPr>
        <w:rPr>
          <w:sz w:val="16"/>
        </w:rPr>
      </w:pPr>
      <w:r w:rsidRPr="00784AD7">
        <w:rPr>
          <w:sz w:val="16"/>
        </w:rPr>
        <w:t xml:space="preserve">National Republican Senatorial Committee (NRSC) Chair Steve </w:t>
      </w:r>
      <w:proofErr w:type="spellStart"/>
      <w:r w:rsidRPr="00784AD7">
        <w:rPr>
          <w:sz w:val="16"/>
        </w:rPr>
        <w:t>Daines</w:t>
      </w:r>
      <w:proofErr w:type="spellEnd"/>
      <w:r w:rsidRPr="00784AD7">
        <w:rPr>
          <w:sz w:val="16"/>
        </w:rPr>
        <w:t xml:space="preserve"> (R-Mont.) says the </w:t>
      </w:r>
      <w:r w:rsidRPr="00784AD7">
        <w:rPr>
          <w:rStyle w:val="StyleUnderline"/>
        </w:rPr>
        <w:t xml:space="preserve">Democrats’ </w:t>
      </w:r>
      <w:r w:rsidRPr="00784AD7">
        <w:rPr>
          <w:rStyle w:val="StyleUnderline"/>
          <w:highlight w:val="green"/>
        </w:rPr>
        <w:t>advantage in</w:t>
      </w:r>
      <w:r w:rsidRPr="00784AD7">
        <w:rPr>
          <w:rStyle w:val="StyleUnderline"/>
        </w:rPr>
        <w:t xml:space="preserve"> key states such as </w:t>
      </w:r>
      <w:r w:rsidRPr="00784AD7">
        <w:rPr>
          <w:rStyle w:val="Emphasis"/>
          <w:highlight w:val="green"/>
        </w:rPr>
        <w:t>Ohio</w:t>
      </w:r>
      <w:r w:rsidRPr="00784AD7">
        <w:rPr>
          <w:rStyle w:val="StyleUnderline"/>
        </w:rPr>
        <w:t xml:space="preserve">, </w:t>
      </w:r>
      <w:r w:rsidRPr="00784AD7">
        <w:rPr>
          <w:rStyle w:val="Emphasis"/>
          <w:highlight w:val="green"/>
        </w:rPr>
        <w:t>Nevada</w:t>
      </w:r>
      <w:r w:rsidRPr="00784AD7">
        <w:rPr>
          <w:rStyle w:val="StyleUnderline"/>
        </w:rPr>
        <w:t xml:space="preserve">, </w:t>
      </w:r>
      <w:r w:rsidRPr="00784AD7">
        <w:rPr>
          <w:rStyle w:val="Emphasis"/>
          <w:highlight w:val="green"/>
        </w:rPr>
        <w:t>Pennsylvania</w:t>
      </w:r>
      <w:r w:rsidRPr="00784AD7">
        <w:rPr>
          <w:rStyle w:val="StyleUnderline"/>
        </w:rPr>
        <w:t xml:space="preserve"> and </w:t>
      </w:r>
      <w:r w:rsidRPr="00784AD7">
        <w:rPr>
          <w:rStyle w:val="Emphasis"/>
          <w:highlight w:val="green"/>
        </w:rPr>
        <w:t>Wisconsin</w:t>
      </w:r>
      <w:r w:rsidRPr="00784AD7">
        <w:rPr>
          <w:rStyle w:val="StyleUnderline"/>
        </w:rPr>
        <w:t xml:space="preserve"> </w:t>
      </w:r>
      <w:proofErr w:type="gramStart"/>
      <w:r w:rsidRPr="00784AD7">
        <w:rPr>
          <w:rStyle w:val="StyleUnderline"/>
        </w:rPr>
        <w:t>is</w:t>
      </w:r>
      <w:proofErr w:type="gramEnd"/>
      <w:r w:rsidRPr="00784AD7">
        <w:rPr>
          <w:rStyle w:val="StyleUnderline"/>
        </w:rPr>
        <w:t xml:space="preserve"> simply a </w:t>
      </w:r>
      <w:r w:rsidRPr="00784AD7">
        <w:rPr>
          <w:rStyle w:val="StyleUnderline"/>
          <w:highlight w:val="green"/>
        </w:rPr>
        <w:t xml:space="preserve">matter of </w:t>
      </w:r>
      <w:r w:rsidRPr="00784AD7">
        <w:rPr>
          <w:rStyle w:val="Emphasis"/>
          <w:highlight w:val="green"/>
        </w:rPr>
        <w:t>incumbents’</w:t>
      </w:r>
      <w:r w:rsidRPr="00784AD7">
        <w:rPr>
          <w:rStyle w:val="Emphasis"/>
        </w:rPr>
        <w:t xml:space="preserve"> </w:t>
      </w:r>
      <w:r w:rsidRPr="00784AD7">
        <w:rPr>
          <w:rStyle w:val="Emphasis"/>
          <w:highlight w:val="green"/>
        </w:rPr>
        <w:t>name</w:t>
      </w:r>
      <w:r w:rsidRPr="00784AD7">
        <w:rPr>
          <w:sz w:val="16"/>
        </w:rPr>
        <w:t xml:space="preserve"> ID.</w:t>
      </w:r>
    </w:p>
    <w:p w14:paraId="28477EE6" w14:textId="77777777" w:rsidR="006F24FE" w:rsidRPr="00784AD7" w:rsidRDefault="006F24FE" w:rsidP="006F24FE">
      <w:pPr>
        <w:rPr>
          <w:sz w:val="16"/>
        </w:rPr>
      </w:pPr>
      <w:proofErr w:type="spellStart"/>
      <w:r w:rsidRPr="00784AD7">
        <w:rPr>
          <w:sz w:val="16"/>
        </w:rPr>
        <w:t>Daines</w:t>
      </w:r>
      <w:proofErr w:type="spellEnd"/>
      <w:r w:rsidRPr="00784AD7">
        <w:rPr>
          <w:sz w:val="16"/>
        </w:rPr>
        <w:t xml:space="preserve"> points out that </w:t>
      </w:r>
      <w:r w:rsidRPr="00784AD7">
        <w:rPr>
          <w:rStyle w:val="StyleUnderline"/>
          <w:highlight w:val="green"/>
        </w:rPr>
        <w:t>Republican</w:t>
      </w:r>
      <w:r w:rsidRPr="00784AD7">
        <w:rPr>
          <w:sz w:val="16"/>
        </w:rPr>
        <w:t xml:space="preserve"> candidates are polling more </w:t>
      </w:r>
      <w:r w:rsidRPr="00784AD7">
        <w:rPr>
          <w:rStyle w:val="StyleUnderline"/>
          <w:highlight w:val="green"/>
        </w:rPr>
        <w:t>close</w:t>
      </w:r>
      <w:r w:rsidRPr="00784AD7">
        <w:rPr>
          <w:rStyle w:val="StyleUnderline"/>
        </w:rPr>
        <w:t xml:space="preserve">ly </w:t>
      </w:r>
      <w:r w:rsidRPr="00784AD7">
        <w:rPr>
          <w:rStyle w:val="StyleUnderline"/>
          <w:highlight w:val="green"/>
        </w:rPr>
        <w:t>to</w:t>
      </w:r>
      <w:r w:rsidRPr="00784AD7">
        <w:rPr>
          <w:rStyle w:val="StyleUnderline"/>
        </w:rPr>
        <w:t xml:space="preserve"> their Democratic </w:t>
      </w:r>
      <w:r w:rsidRPr="00784AD7">
        <w:rPr>
          <w:rStyle w:val="StyleUnderline"/>
          <w:highlight w:val="green"/>
        </w:rPr>
        <w:t xml:space="preserve">opponents in </w:t>
      </w:r>
      <w:r w:rsidRPr="00784AD7">
        <w:rPr>
          <w:rStyle w:val="Emphasis"/>
        </w:rPr>
        <w:t>open-seat</w:t>
      </w:r>
      <w:r w:rsidRPr="00784AD7">
        <w:rPr>
          <w:rStyle w:val="StyleUnderline"/>
        </w:rPr>
        <w:t xml:space="preserve"> races in </w:t>
      </w:r>
      <w:r w:rsidRPr="00784AD7">
        <w:rPr>
          <w:rStyle w:val="Emphasis"/>
          <w:highlight w:val="green"/>
        </w:rPr>
        <w:t>Arizona</w:t>
      </w:r>
      <w:r w:rsidRPr="00784AD7">
        <w:rPr>
          <w:rStyle w:val="StyleUnderline"/>
        </w:rPr>
        <w:t xml:space="preserve"> and </w:t>
      </w:r>
      <w:r w:rsidRPr="00784AD7">
        <w:rPr>
          <w:rStyle w:val="Emphasis"/>
          <w:highlight w:val="green"/>
        </w:rPr>
        <w:t>Michigan</w:t>
      </w:r>
      <w:r w:rsidRPr="00784AD7">
        <w:rPr>
          <w:sz w:val="16"/>
        </w:rPr>
        <w:t>.</w:t>
      </w:r>
    </w:p>
    <w:p w14:paraId="59DC131F" w14:textId="77777777" w:rsidR="006F24FE" w:rsidRPr="00784AD7" w:rsidRDefault="006F24FE" w:rsidP="006F24FE">
      <w:pPr>
        <w:rPr>
          <w:sz w:val="16"/>
        </w:rPr>
      </w:pPr>
      <w:r w:rsidRPr="00784AD7">
        <w:rPr>
          <w:sz w:val="16"/>
        </w:rPr>
        <w:t>But the stubborn fact remains that Democratic Senate candidates have run well ahead of Biden for months, suggesting that while voters have a poor opinion of Biden, that view isn’t translating to Democrats more widely.</w:t>
      </w:r>
    </w:p>
    <w:p w14:paraId="6AD676BC" w14:textId="77777777" w:rsidR="006F24FE" w:rsidRPr="00784AD7" w:rsidRDefault="006F24FE" w:rsidP="006F24FE">
      <w:pPr>
        <w:rPr>
          <w:sz w:val="16"/>
        </w:rPr>
      </w:pPr>
      <w:r w:rsidRPr="00784AD7">
        <w:rPr>
          <w:sz w:val="16"/>
        </w:rPr>
        <w:t>A pair of polls by The New York Times/Siena College showed a pair of Democrats — Sens. Bob Casey (Pa.) and Tim Kaine (Va.) — outperforming Biden by 14 percentage points and 15 percentage points in their respective states.</w:t>
      </w:r>
    </w:p>
    <w:p w14:paraId="4095E868" w14:textId="77777777" w:rsidR="006F24FE" w:rsidRPr="00784AD7" w:rsidRDefault="006F24FE" w:rsidP="006F24FE">
      <w:pPr>
        <w:rPr>
          <w:sz w:val="16"/>
        </w:rPr>
      </w:pPr>
      <w:r w:rsidRPr="00784AD7">
        <w:rPr>
          <w:sz w:val="16"/>
        </w:rPr>
        <w:t>The recent public polls reflect the sobering reality check Republican senators got when they attended a special briefing on the 2024 political landscape at the NRSC’s headquarters in Washington last week.</w:t>
      </w:r>
    </w:p>
    <w:p w14:paraId="5201BD04" w14:textId="77777777" w:rsidR="006F24FE" w:rsidRPr="00784AD7" w:rsidRDefault="006F24FE" w:rsidP="006F24FE">
      <w:pPr>
        <w:rPr>
          <w:sz w:val="16"/>
        </w:rPr>
      </w:pPr>
      <w:r w:rsidRPr="00784AD7">
        <w:rPr>
          <w:sz w:val="16"/>
        </w:rPr>
        <w:t xml:space="preserve">“We’re going to continue to run like we’re 5 points behind, because right now, the polls show that. But it’s not lost on us that as we turn the corner into Labor Day and to the finish, you’re going to see these races tighten up,” </w:t>
      </w:r>
      <w:proofErr w:type="spellStart"/>
      <w:r w:rsidRPr="00784AD7">
        <w:rPr>
          <w:sz w:val="16"/>
        </w:rPr>
        <w:t>Daines</w:t>
      </w:r>
      <w:proofErr w:type="spellEnd"/>
      <w:r w:rsidRPr="00784AD7">
        <w:rPr>
          <w:sz w:val="16"/>
        </w:rPr>
        <w:t xml:space="preserve"> said, noting that of the past 69 Senate races, 68 have mirrored the results of the presidential race. Sen. Susan Collins’s (R-Maine) reelection win in 2020 was the lone exception. </w:t>
      </w:r>
    </w:p>
    <w:p w14:paraId="27BD1720" w14:textId="77777777" w:rsidR="006F24FE" w:rsidRPr="00784AD7" w:rsidRDefault="006F24FE" w:rsidP="006F24FE">
      <w:pPr>
        <w:rPr>
          <w:sz w:val="16"/>
        </w:rPr>
      </w:pPr>
      <w:r w:rsidRPr="00784AD7">
        <w:rPr>
          <w:sz w:val="16"/>
        </w:rPr>
        <w:t>“You’re always concerned by that. Always concerned,” he said of the possibility that trend gets bucked. “That’s why there’s an intensity and a work ethic right now at the NRSC and amongst our candidates unlike any before.”</w:t>
      </w:r>
    </w:p>
    <w:p w14:paraId="1C2CE3D8" w14:textId="77777777" w:rsidR="006F24FE" w:rsidRPr="00784AD7" w:rsidRDefault="006F24FE" w:rsidP="006F24FE">
      <w:pPr>
        <w:rPr>
          <w:sz w:val="16"/>
        </w:rPr>
      </w:pPr>
      <w:r w:rsidRPr="00784AD7">
        <w:rPr>
          <w:sz w:val="16"/>
        </w:rPr>
        <w:t xml:space="preserve">One Republican senator who attended the meeting said a mix of internal and high-quality public polling has </w:t>
      </w:r>
      <w:r w:rsidRPr="00784AD7">
        <w:rPr>
          <w:rStyle w:val="StyleUnderline"/>
          <w:highlight w:val="green"/>
        </w:rPr>
        <w:t>Montana Republican</w:t>
      </w:r>
      <w:r w:rsidRPr="00784AD7">
        <w:rPr>
          <w:sz w:val="16"/>
        </w:rPr>
        <w:t xml:space="preserve"> candidate Tim Sheehy </w:t>
      </w:r>
      <w:r w:rsidRPr="00784AD7">
        <w:rPr>
          <w:rStyle w:val="StyleUnderline"/>
          <w:highlight w:val="green"/>
        </w:rPr>
        <w:t>leading</w:t>
      </w:r>
      <w:r w:rsidRPr="00784AD7">
        <w:rPr>
          <w:sz w:val="16"/>
        </w:rPr>
        <w:t xml:space="preserve"> Sen. Jon Tester (D-Mont.) </w:t>
      </w:r>
      <w:r w:rsidRPr="00784AD7">
        <w:rPr>
          <w:rStyle w:val="StyleUnderline"/>
          <w:highlight w:val="green"/>
        </w:rPr>
        <w:t>by only 3 points</w:t>
      </w:r>
      <w:r w:rsidRPr="00784AD7">
        <w:rPr>
          <w:sz w:val="16"/>
        </w:rPr>
        <w:t xml:space="preserve"> despite Trump leading Biden in the state by 21 points — a margin reflected in The Hill/Decision Desk HQ’s (DDHQ) average of polls.</w:t>
      </w:r>
    </w:p>
    <w:p w14:paraId="012D984F" w14:textId="77777777" w:rsidR="006F24FE" w:rsidRPr="00784AD7" w:rsidRDefault="006F24FE" w:rsidP="006F24FE">
      <w:pPr>
        <w:pStyle w:val="Heading4"/>
      </w:pPr>
      <w:r w:rsidRPr="00784AD7">
        <w:t>Democratic candidates lead now---</w:t>
      </w:r>
      <w:r w:rsidRPr="00784AD7">
        <w:rPr>
          <w:u w:val="single"/>
        </w:rPr>
        <w:t>Polls</w:t>
      </w:r>
      <w:r w:rsidRPr="00784AD7">
        <w:t>.</w:t>
      </w:r>
    </w:p>
    <w:p w14:paraId="4D38C313" w14:textId="77777777" w:rsidR="006F24FE" w:rsidRPr="00784AD7" w:rsidRDefault="006F24FE" w:rsidP="006F24FE">
      <w:r w:rsidRPr="00784AD7">
        <w:rPr>
          <w:rStyle w:val="Style13ptBold"/>
        </w:rPr>
        <w:t>Rivers and Bialik 7-15</w:t>
      </w:r>
      <w:r w:rsidRPr="00784AD7">
        <w:t xml:space="preserve"> [Douglas and Carl; Douglas Rivers is a Chief Scientist, Carl Bialik is the U.S. Politics Editor and Vice President of Data Science; 7-15-2024; “Times/SAY24 swing-state polls show Biden trailing and Democratic Senate candidates leading”; https://today.yougov.com/politics/articles/50061-postdebate-times-say24-swing-state-polls-biden-trails-democratic-senate-candidates-lead] Vikrant</w:t>
      </w:r>
    </w:p>
    <w:p w14:paraId="15A08879" w14:textId="77777777" w:rsidR="006F24FE" w:rsidRDefault="006F24FE" w:rsidP="006F24FE">
      <w:pPr>
        <w:rPr>
          <w:sz w:val="16"/>
        </w:rPr>
      </w:pPr>
      <w:r w:rsidRPr="00784AD7">
        <w:rPr>
          <w:sz w:val="16"/>
        </w:rPr>
        <w:t xml:space="preserve">The positive news for </w:t>
      </w:r>
      <w:r w:rsidRPr="00784AD7">
        <w:rPr>
          <w:rStyle w:val="StyleUnderline"/>
          <w:highlight w:val="green"/>
        </w:rPr>
        <w:t>Democrats in</w:t>
      </w:r>
      <w:r w:rsidRPr="00784AD7">
        <w:rPr>
          <w:rStyle w:val="StyleUnderline"/>
        </w:rPr>
        <w:t xml:space="preserve"> the </w:t>
      </w:r>
      <w:r w:rsidRPr="00784AD7">
        <w:rPr>
          <w:rStyle w:val="Emphasis"/>
          <w:highlight w:val="green"/>
        </w:rPr>
        <w:t>poll</w:t>
      </w:r>
      <w:r w:rsidRPr="00784AD7">
        <w:rPr>
          <w:rStyle w:val="StyleUnderline"/>
        </w:rPr>
        <w:t xml:space="preserve"> is the performance </w:t>
      </w:r>
      <w:r w:rsidRPr="00784AD7">
        <w:rPr>
          <w:rStyle w:val="StyleUnderline"/>
          <w:highlight w:val="green"/>
        </w:rPr>
        <w:t>of</w:t>
      </w:r>
      <w:r w:rsidRPr="00784AD7">
        <w:rPr>
          <w:rStyle w:val="StyleUnderline"/>
        </w:rPr>
        <w:t xml:space="preserve"> their </w:t>
      </w:r>
      <w:r w:rsidRPr="00784AD7">
        <w:rPr>
          <w:rStyle w:val="Emphasis"/>
          <w:highlight w:val="green"/>
        </w:rPr>
        <w:t>Senate candidates</w:t>
      </w:r>
      <w:r w:rsidRPr="00784AD7">
        <w:rPr>
          <w:rStyle w:val="StyleUnderline"/>
          <w:highlight w:val="green"/>
        </w:rPr>
        <w:t xml:space="preserve"> in</w:t>
      </w:r>
      <w:r w:rsidRPr="00784AD7">
        <w:rPr>
          <w:rStyle w:val="StyleUnderline"/>
        </w:rPr>
        <w:t xml:space="preserve"> the same states</w:t>
      </w:r>
      <w:r w:rsidRPr="00784AD7">
        <w:rPr>
          <w:sz w:val="16"/>
        </w:rPr>
        <w:t xml:space="preserve">. There are </w:t>
      </w:r>
      <w:r w:rsidRPr="00784AD7">
        <w:rPr>
          <w:rStyle w:val="StyleUnderline"/>
        </w:rPr>
        <w:t xml:space="preserve">Senate races in </w:t>
      </w:r>
      <w:r w:rsidRPr="00784AD7">
        <w:rPr>
          <w:rStyle w:val="Emphasis"/>
          <w:highlight w:val="green"/>
        </w:rPr>
        <w:t>Arizona</w:t>
      </w:r>
      <w:r w:rsidRPr="00784AD7">
        <w:rPr>
          <w:rStyle w:val="StyleUnderline"/>
        </w:rPr>
        <w:t xml:space="preserve">, </w:t>
      </w:r>
      <w:r w:rsidRPr="00784AD7">
        <w:rPr>
          <w:rStyle w:val="Emphasis"/>
          <w:highlight w:val="green"/>
        </w:rPr>
        <w:t>Michigan</w:t>
      </w:r>
      <w:r w:rsidRPr="00784AD7">
        <w:rPr>
          <w:rStyle w:val="StyleUnderline"/>
        </w:rPr>
        <w:t xml:space="preserve">, </w:t>
      </w:r>
      <w:r w:rsidRPr="00784AD7">
        <w:rPr>
          <w:rStyle w:val="Emphasis"/>
          <w:highlight w:val="green"/>
        </w:rPr>
        <w:t>Nevada</w:t>
      </w:r>
      <w:r w:rsidRPr="00784AD7">
        <w:rPr>
          <w:rStyle w:val="StyleUnderline"/>
        </w:rPr>
        <w:t xml:space="preserve">, </w:t>
      </w:r>
      <w:r w:rsidRPr="00784AD7">
        <w:rPr>
          <w:rStyle w:val="Emphasis"/>
          <w:highlight w:val="green"/>
        </w:rPr>
        <w:t>Pennsylvania</w:t>
      </w:r>
      <w:r w:rsidRPr="00784AD7">
        <w:rPr>
          <w:rStyle w:val="StyleUnderline"/>
        </w:rPr>
        <w:t xml:space="preserve">, and </w:t>
      </w:r>
      <w:r w:rsidRPr="00784AD7">
        <w:rPr>
          <w:rStyle w:val="Emphasis"/>
          <w:highlight w:val="green"/>
        </w:rPr>
        <w:t>Wisconsin</w:t>
      </w:r>
      <w:r w:rsidRPr="00784AD7">
        <w:rPr>
          <w:sz w:val="16"/>
        </w:rPr>
        <w:t xml:space="preserve"> this year. In each state a Democrat holds the seat now; two are open races and three seats are being defended by incumbent Democrats. And in </w:t>
      </w:r>
      <w:r w:rsidRPr="00784AD7">
        <w:rPr>
          <w:rStyle w:val="StyleUnderline"/>
        </w:rPr>
        <w:t xml:space="preserve">each state </w:t>
      </w:r>
      <w:r w:rsidRPr="00784AD7">
        <w:rPr>
          <w:rStyle w:val="StyleUnderline"/>
        </w:rPr>
        <w:lastRenderedPageBreak/>
        <w:t xml:space="preserve">the Democratic candidate is </w:t>
      </w:r>
      <w:r w:rsidRPr="00784AD7">
        <w:rPr>
          <w:rStyle w:val="StyleUnderline"/>
          <w:highlight w:val="green"/>
        </w:rPr>
        <w:t xml:space="preserve">running ahead of </w:t>
      </w:r>
      <w:r w:rsidRPr="00784AD7">
        <w:rPr>
          <w:rStyle w:val="Emphasis"/>
          <w:highlight w:val="green"/>
        </w:rPr>
        <w:t>Biden</w:t>
      </w:r>
      <w:r w:rsidRPr="00784AD7">
        <w:rPr>
          <w:rStyle w:val="StyleUnderline"/>
        </w:rPr>
        <w:t xml:space="preserve">, while </w:t>
      </w:r>
      <w:r w:rsidRPr="00784AD7">
        <w:rPr>
          <w:rStyle w:val="Emphasis"/>
          <w:highlight w:val="green"/>
        </w:rPr>
        <w:t>leading</w:t>
      </w:r>
      <w:r w:rsidRPr="00784AD7">
        <w:rPr>
          <w:rStyle w:val="StyleUnderline"/>
        </w:rPr>
        <w:t xml:space="preserve"> their </w:t>
      </w:r>
      <w:r w:rsidRPr="00784AD7">
        <w:rPr>
          <w:rStyle w:val="Emphasis"/>
          <w:highlight w:val="green"/>
        </w:rPr>
        <w:t>Republican opponent</w:t>
      </w:r>
      <w:r w:rsidRPr="00784AD7">
        <w:rPr>
          <w:rStyle w:val="StyleUnderline"/>
          <w:highlight w:val="green"/>
        </w:rPr>
        <w:t xml:space="preserve"> by</w:t>
      </w:r>
      <w:r w:rsidRPr="00784AD7">
        <w:rPr>
          <w:rStyle w:val="StyleUnderline"/>
        </w:rPr>
        <w:t xml:space="preserve"> a margin of </w:t>
      </w:r>
      <w:r w:rsidRPr="00784AD7">
        <w:rPr>
          <w:rStyle w:val="StyleUnderline"/>
          <w:highlight w:val="green"/>
        </w:rPr>
        <w:t xml:space="preserve">at least </w:t>
      </w:r>
      <w:r w:rsidRPr="00784AD7">
        <w:rPr>
          <w:rStyle w:val="Emphasis"/>
          <w:highlight w:val="green"/>
        </w:rPr>
        <w:t>7 points</w:t>
      </w:r>
      <w:r w:rsidRPr="00784AD7">
        <w:rPr>
          <w:sz w:val="16"/>
        </w:rPr>
        <w:t>.</w:t>
      </w:r>
    </w:p>
    <w:p w14:paraId="4AA03D5C" w14:textId="77777777" w:rsidR="006F24FE" w:rsidRDefault="006F24FE" w:rsidP="006F24FE">
      <w:pPr>
        <w:pStyle w:val="Heading3"/>
      </w:pPr>
      <w:r>
        <w:lastRenderedPageBreak/>
        <w:t>UQ --- Dems Win --- Senate</w:t>
      </w:r>
    </w:p>
    <w:p w14:paraId="005EBD21" w14:textId="77777777" w:rsidR="006F24FE" w:rsidRDefault="006F24FE" w:rsidP="006F24FE">
      <w:pPr>
        <w:pStyle w:val="Heading4"/>
      </w:pPr>
      <w:r>
        <w:t xml:space="preserve">Dems are ahead in the </w:t>
      </w:r>
      <w:proofErr w:type="gramStart"/>
      <w:r>
        <w:t>Senate</w:t>
      </w:r>
      <w:proofErr w:type="gramEnd"/>
      <w:r>
        <w:t xml:space="preserve"> but the margin is narrow.</w:t>
      </w:r>
    </w:p>
    <w:p w14:paraId="4D8A5223" w14:textId="77777777" w:rsidR="006F24FE" w:rsidRDefault="006F24FE" w:rsidP="006F24FE">
      <w:r w:rsidRPr="00A03FB5">
        <w:rPr>
          <w:rStyle w:val="Style13ptBold"/>
        </w:rPr>
        <w:t xml:space="preserve">Brownstein 7/9 </w:t>
      </w:r>
      <w:r>
        <w:t>Ronald July 9 Ronald Brownstein is a CNN senior political analyst, regularly appearing across the network’s programming and special political coverage. Brownstein is Atlantic Media’s Editorial Director for Strategic Partnerships, in charge of long-term editorial strategy. He also writes a weekly column and regularly contributes other pieces for the National Journal, contributes to Quartz, and The Atlantic, and coordinates political coverage and activities across publications produced by Atlantic Media. CNN “</w:t>
      </w:r>
      <w:r w:rsidRPr="00A03FB5">
        <w:t>How Biden’s 2024 choice could reshape the Senate and Supreme Court for years</w:t>
      </w:r>
      <w:r>
        <w:t xml:space="preserve">” </w:t>
      </w:r>
      <w:hyperlink r:id="rId8" w:history="1">
        <w:r w:rsidRPr="0047253A">
          <w:rPr>
            <w:rStyle w:val="Hyperlink"/>
          </w:rPr>
          <w:t>https://www.cnn.com/2024/07/09/politics/senate-races-biden-analysis/index.html</w:t>
        </w:r>
      </w:hyperlink>
      <w:r>
        <w:t xml:space="preserve"> ZMR</w:t>
      </w:r>
    </w:p>
    <w:p w14:paraId="4E7DD691" w14:textId="77777777" w:rsidR="006F24FE" w:rsidRPr="00AE5411" w:rsidRDefault="006F24FE" w:rsidP="006F24FE">
      <w:pPr>
        <w:rPr>
          <w:rStyle w:val="StyleUnderline"/>
        </w:rPr>
      </w:pPr>
      <w:r w:rsidRPr="00AE5411">
        <w:rPr>
          <w:rStyle w:val="StyleUnderline"/>
        </w:rPr>
        <w:t xml:space="preserve">So far, </w:t>
      </w:r>
      <w:r w:rsidRPr="00204FEC">
        <w:rPr>
          <w:rStyle w:val="StyleUnderline"/>
          <w:highlight w:val="cyan"/>
        </w:rPr>
        <w:t>Dem</w:t>
      </w:r>
      <w:r w:rsidRPr="00AE5411">
        <w:rPr>
          <w:rStyle w:val="StyleUnderline"/>
        </w:rPr>
        <w:t xml:space="preserve">ocratic </w:t>
      </w:r>
      <w:r w:rsidRPr="00204FEC">
        <w:rPr>
          <w:rStyle w:val="StyleUnderline"/>
          <w:highlight w:val="cyan"/>
        </w:rPr>
        <w:t>anxiety about the</w:t>
      </w:r>
      <w:r w:rsidRPr="00AE5411">
        <w:rPr>
          <w:rStyle w:val="StyleUnderline"/>
        </w:rPr>
        <w:t xml:space="preserve"> presidential race’s </w:t>
      </w:r>
      <w:r w:rsidRPr="00204FEC">
        <w:rPr>
          <w:rStyle w:val="StyleUnderline"/>
          <w:highlight w:val="cyan"/>
        </w:rPr>
        <w:t>impact on</w:t>
      </w:r>
      <w:r w:rsidRPr="00AE5411">
        <w:rPr>
          <w:rStyle w:val="StyleUnderline"/>
        </w:rPr>
        <w:t xml:space="preserve"> the </w:t>
      </w:r>
      <w:r w:rsidRPr="00204FEC">
        <w:rPr>
          <w:rStyle w:val="StyleUnderline"/>
          <w:highlight w:val="cyan"/>
        </w:rPr>
        <w:t>Senate has been muted</w:t>
      </w:r>
      <w:r w:rsidRPr="00AE5411">
        <w:rPr>
          <w:rStyle w:val="StyleUnderline"/>
        </w:rPr>
        <w:t xml:space="preserve"> because public </w:t>
      </w:r>
      <w:r w:rsidRPr="00204FEC">
        <w:rPr>
          <w:rStyle w:val="StyleUnderline"/>
          <w:highlight w:val="cyan"/>
        </w:rPr>
        <w:t>polling</w:t>
      </w:r>
      <w:r w:rsidRPr="00AE5411">
        <w:rPr>
          <w:rStyle w:val="StyleUnderline"/>
        </w:rPr>
        <w:t xml:space="preserve"> has almost invariably </w:t>
      </w:r>
      <w:r w:rsidRPr="00204FEC">
        <w:rPr>
          <w:rStyle w:val="StyleUnderline"/>
          <w:highlight w:val="cyan"/>
        </w:rPr>
        <w:t>shown</w:t>
      </w:r>
      <w:r w:rsidRPr="00AE5411">
        <w:rPr>
          <w:rStyle w:val="StyleUnderline"/>
        </w:rPr>
        <w:t xml:space="preserve"> their </w:t>
      </w:r>
      <w:r w:rsidRPr="00204FEC">
        <w:rPr>
          <w:rStyle w:val="StyleUnderline"/>
          <w:highlight w:val="cyan"/>
        </w:rPr>
        <w:t>candidates</w:t>
      </w:r>
      <w:r w:rsidRPr="00AE5411">
        <w:rPr>
          <w:rStyle w:val="StyleUnderline"/>
        </w:rPr>
        <w:t xml:space="preserve"> still </w:t>
      </w:r>
      <w:r w:rsidRPr="00204FEC">
        <w:rPr>
          <w:rStyle w:val="Emphasis"/>
          <w:highlight w:val="cyan"/>
        </w:rPr>
        <w:t>leading in the key states where Biden has fallen</w:t>
      </w:r>
      <w:r w:rsidRPr="00AE5411">
        <w:rPr>
          <w:rStyle w:val="StyleUnderline"/>
        </w:rPr>
        <w:t xml:space="preserve"> behind former President Donald Trump. But recent history raises deep questions about whether Democratic Senate candidates can continue to levitate as far above the presidential ticket as polls now show.</w:t>
      </w:r>
    </w:p>
    <w:p w14:paraId="4C9D5656" w14:textId="77777777" w:rsidR="006F24FE" w:rsidRPr="00AE5411" w:rsidRDefault="006F24FE" w:rsidP="006F24FE">
      <w:pPr>
        <w:rPr>
          <w:sz w:val="16"/>
        </w:rPr>
      </w:pPr>
      <w:r w:rsidRPr="00A03FB5">
        <w:rPr>
          <w:sz w:val="16"/>
        </w:rPr>
        <w:t>Throughout this century, but especially over roughly the past decade,</w:t>
      </w:r>
      <w:r w:rsidRPr="00A03FB5">
        <w:rPr>
          <w:rStyle w:val="StyleUnderline"/>
          <w:sz w:val="16"/>
        </w:rPr>
        <w:t xml:space="preserve"> </w:t>
      </w:r>
      <w:r w:rsidRPr="00204FEC">
        <w:rPr>
          <w:rStyle w:val="StyleUnderline"/>
          <w:highlight w:val="cyan"/>
        </w:rPr>
        <w:t>it has grown</w:t>
      </w:r>
      <w:r w:rsidRPr="00AE5411">
        <w:rPr>
          <w:rStyle w:val="StyleUnderline"/>
        </w:rPr>
        <w:t xml:space="preserve"> increasingly </w:t>
      </w:r>
      <w:r w:rsidRPr="00204FEC">
        <w:rPr>
          <w:rStyle w:val="StyleUnderline"/>
          <w:highlight w:val="cyan"/>
        </w:rPr>
        <w:t>difficult for Senate candidates</w:t>
      </w:r>
      <w:r w:rsidRPr="00AE5411">
        <w:rPr>
          <w:rStyle w:val="StyleUnderline"/>
        </w:rPr>
        <w:t xml:space="preserve"> in either party </w:t>
      </w:r>
      <w:r w:rsidRPr="00204FEC">
        <w:rPr>
          <w:rStyle w:val="StyleUnderline"/>
          <w:highlight w:val="cyan"/>
        </w:rPr>
        <w:t>to win in states that</w:t>
      </w:r>
      <w:r w:rsidRPr="00AE5411">
        <w:rPr>
          <w:rStyle w:val="StyleUnderline"/>
        </w:rPr>
        <w:t xml:space="preserve"> usually </w:t>
      </w:r>
      <w:r w:rsidRPr="00204FEC">
        <w:rPr>
          <w:rStyle w:val="Emphasis"/>
          <w:highlight w:val="cyan"/>
        </w:rPr>
        <w:t>vote for the other side</w:t>
      </w:r>
      <w:r w:rsidRPr="00AE5411">
        <w:rPr>
          <w:rStyle w:val="StyleUnderline"/>
        </w:rPr>
        <w:t xml:space="preserve"> in presidential contests</w:t>
      </w:r>
      <w:r w:rsidRPr="00AE5411">
        <w:rPr>
          <w:sz w:val="16"/>
        </w:rPr>
        <w:t>. During the 2016 and 2020 election years, Republican Sen. Susan Collins of Maine was the only candidate, out of 69 total Senate races, who won in a state that voted the other way at the presidential level.</w:t>
      </w:r>
    </w:p>
    <w:p w14:paraId="4B05FD07" w14:textId="77777777" w:rsidR="006F24FE" w:rsidRPr="00AE5411" w:rsidRDefault="006F24FE" w:rsidP="006F24FE">
      <w:pPr>
        <w:rPr>
          <w:sz w:val="16"/>
        </w:rPr>
      </w:pPr>
      <w:r w:rsidRPr="00AE5411">
        <w:rPr>
          <w:sz w:val="16"/>
        </w:rPr>
        <w:t xml:space="preserve">This year, Democrats are defending an unusually large concentration of Senate seats in states that now appear at risk for them in the presidential contest. </w:t>
      </w:r>
      <w:r w:rsidRPr="00204FEC">
        <w:rPr>
          <w:rStyle w:val="StyleUnderline"/>
          <w:highlight w:val="cyan"/>
        </w:rPr>
        <w:t>If Dem</w:t>
      </w:r>
      <w:r w:rsidRPr="00AE5411">
        <w:rPr>
          <w:rStyle w:val="StyleUnderline"/>
        </w:rPr>
        <w:t>ocrat</w:t>
      </w:r>
      <w:r w:rsidRPr="00204FEC">
        <w:rPr>
          <w:rStyle w:val="StyleUnderline"/>
          <w:highlight w:val="cyan"/>
        </w:rPr>
        <w:t>s</w:t>
      </w:r>
      <w:r w:rsidRPr="00AE5411">
        <w:rPr>
          <w:rStyle w:val="StyleUnderline"/>
        </w:rPr>
        <w:t xml:space="preserve"> </w:t>
      </w:r>
      <w:r w:rsidRPr="00204FEC">
        <w:rPr>
          <w:rStyle w:val="StyleUnderline"/>
          <w:highlight w:val="cyan"/>
        </w:rPr>
        <w:t>lose</w:t>
      </w:r>
      <w:r w:rsidRPr="00AE5411">
        <w:rPr>
          <w:rStyle w:val="StyleUnderline"/>
        </w:rPr>
        <w:t xml:space="preserve"> a substantial number of those </w:t>
      </w:r>
      <w:r w:rsidRPr="00204FEC">
        <w:rPr>
          <w:rStyle w:val="StyleUnderline"/>
          <w:highlight w:val="cyan"/>
        </w:rPr>
        <w:t>seats this year</w:t>
      </w:r>
      <w:r w:rsidRPr="00AE5411">
        <w:rPr>
          <w:rStyle w:val="StyleUnderline"/>
        </w:rPr>
        <w:t xml:space="preserve">, </w:t>
      </w:r>
      <w:r w:rsidRPr="00204FEC">
        <w:rPr>
          <w:rStyle w:val="StyleUnderline"/>
          <w:highlight w:val="cyan"/>
        </w:rPr>
        <w:t>it could be</w:t>
      </w:r>
      <w:r w:rsidRPr="00AE5411">
        <w:rPr>
          <w:rStyle w:val="StyleUnderline"/>
        </w:rPr>
        <w:t xml:space="preserve"> very </w:t>
      </w:r>
      <w:r w:rsidRPr="00204FEC">
        <w:rPr>
          <w:rStyle w:val="StyleUnderline"/>
          <w:highlight w:val="cyan"/>
        </w:rPr>
        <w:t>difficult for them to recapture a</w:t>
      </w:r>
      <w:r w:rsidRPr="00AE5411">
        <w:rPr>
          <w:rStyle w:val="StyleUnderline"/>
        </w:rPr>
        <w:t xml:space="preserve"> Senate </w:t>
      </w:r>
      <w:r w:rsidRPr="00204FEC">
        <w:rPr>
          <w:rStyle w:val="StyleUnderline"/>
          <w:highlight w:val="cyan"/>
        </w:rPr>
        <w:t>majority before</w:t>
      </w:r>
      <w:r w:rsidRPr="00AE5411">
        <w:rPr>
          <w:rStyle w:val="StyleUnderline"/>
        </w:rPr>
        <w:t xml:space="preserve"> these same seats come up again in </w:t>
      </w:r>
      <w:r w:rsidRPr="00204FEC">
        <w:rPr>
          <w:rStyle w:val="StyleUnderline"/>
          <w:highlight w:val="cyan"/>
        </w:rPr>
        <w:t>2030.</w:t>
      </w:r>
      <w:r>
        <w:t xml:space="preserve"> </w:t>
      </w:r>
      <w:r w:rsidRPr="00AE5411">
        <w:rPr>
          <w:sz w:val="16"/>
        </w:rPr>
        <w:t>The reason is that very few of the other Senate seats Republicans now hold are in states where Democrats have a realistic chance of winning, absent a dramatic change in their political balance.</w:t>
      </w:r>
    </w:p>
    <w:p w14:paraId="3FC8E2F0" w14:textId="77777777" w:rsidR="006F24FE" w:rsidRPr="00AE5411" w:rsidRDefault="006F24FE" w:rsidP="006F24FE">
      <w:pPr>
        <w:rPr>
          <w:sz w:val="16"/>
        </w:rPr>
      </w:pPr>
      <w:r>
        <w:t>I</w:t>
      </w:r>
      <w:r w:rsidRPr="00AE5411">
        <w:rPr>
          <w:sz w:val="16"/>
        </w:rPr>
        <w:t>n turn, extended GOP control of the Senate, coupled with a return of Trump to the White House, would give the party ample time to nominate and confirm much younger replacements for Samuel Alito (74) and Clarence Thomas (76), the two oldest and most conservative Supreme Court Justices, and possibly also Sonia Sotomayor (70), the oldest Democratic-appointed justice.</w:t>
      </w:r>
    </w:p>
    <w:p w14:paraId="18B6F286" w14:textId="77777777" w:rsidR="006F24FE" w:rsidRDefault="006F24FE" w:rsidP="006F24FE">
      <w:pPr>
        <w:rPr>
          <w:sz w:val="16"/>
        </w:rPr>
      </w:pPr>
      <w:r w:rsidRPr="00A03FB5">
        <w:rPr>
          <w:sz w:val="16"/>
        </w:rPr>
        <w:t xml:space="preserve">“Because of the big sorting out of the states … </w:t>
      </w:r>
      <w:r w:rsidRPr="00204FEC">
        <w:rPr>
          <w:rStyle w:val="StyleUnderline"/>
          <w:highlight w:val="cyan"/>
        </w:rPr>
        <w:t>Dem</w:t>
      </w:r>
      <w:r w:rsidRPr="00AE5411">
        <w:rPr>
          <w:rStyle w:val="StyleUnderline"/>
        </w:rPr>
        <w:t>ocrat</w:t>
      </w:r>
      <w:r w:rsidRPr="00204FEC">
        <w:rPr>
          <w:rStyle w:val="StyleUnderline"/>
          <w:highlight w:val="cyan"/>
        </w:rPr>
        <w:t>s have</w:t>
      </w:r>
      <w:r w:rsidRPr="00AE5411">
        <w:rPr>
          <w:rStyle w:val="StyleUnderline"/>
        </w:rPr>
        <w:t xml:space="preserve"> </w:t>
      </w:r>
      <w:r w:rsidRPr="00204FEC">
        <w:rPr>
          <w:rStyle w:val="StyleUnderline"/>
          <w:highlight w:val="cyan"/>
        </w:rPr>
        <w:t>a narrow</w:t>
      </w:r>
      <w:r w:rsidRPr="00AE5411">
        <w:rPr>
          <w:rStyle w:val="StyleUnderline"/>
        </w:rPr>
        <w:t xml:space="preserve">er </w:t>
      </w:r>
      <w:r w:rsidRPr="00204FEC">
        <w:rPr>
          <w:rStyle w:val="StyleUnderline"/>
          <w:highlight w:val="cyan"/>
        </w:rPr>
        <w:t>path to a</w:t>
      </w:r>
      <w:r w:rsidRPr="00AE5411">
        <w:rPr>
          <w:rStyle w:val="StyleUnderline"/>
        </w:rPr>
        <w:t xml:space="preserve"> Senate </w:t>
      </w:r>
      <w:r w:rsidRPr="00204FEC">
        <w:rPr>
          <w:rStyle w:val="StyleUnderline"/>
          <w:highlight w:val="cyan"/>
        </w:rPr>
        <w:t>majority</w:t>
      </w:r>
      <w:r w:rsidRPr="00AE5411">
        <w:rPr>
          <w:rStyle w:val="StyleUnderline"/>
        </w:rPr>
        <w:t xml:space="preserve"> than Republicans do, which means </w:t>
      </w:r>
      <w:r w:rsidRPr="00204FEC">
        <w:rPr>
          <w:rStyle w:val="Emphasis"/>
          <w:highlight w:val="cyan"/>
        </w:rPr>
        <w:t>this year is crucial</w:t>
      </w:r>
      <w:r w:rsidRPr="00AE5411">
        <w:rPr>
          <w:rStyle w:val="StyleUnderline"/>
        </w:rPr>
        <w:t>,”</w:t>
      </w:r>
      <w:r>
        <w:t xml:space="preserve"> </w:t>
      </w:r>
      <w:r w:rsidRPr="00AE5411">
        <w:rPr>
          <w:sz w:val="16"/>
        </w:rPr>
        <w:t>said former Democratic Sen. Evan Bayh of Indiana.</w:t>
      </w:r>
      <w:r>
        <w:t xml:space="preserve"> “</w:t>
      </w:r>
      <w:r w:rsidRPr="00AE5411">
        <w:rPr>
          <w:rStyle w:val="StyleUnderline"/>
        </w:rPr>
        <w:t>The margin of error [for Democrats] is not high, and the consequences will be with us for another six years</w:t>
      </w:r>
      <w:r w:rsidRPr="00AE5411">
        <w:rPr>
          <w:sz w:val="16"/>
        </w:rPr>
        <w:t>.” If the presidential and Senate elections go badly for Democrats, Bayh added, Republicans “could change the judicial branch of government for a generation.”</w:t>
      </w:r>
    </w:p>
    <w:p w14:paraId="3D82B048" w14:textId="77777777" w:rsidR="006F24FE" w:rsidRDefault="006F24FE" w:rsidP="006F24FE">
      <w:pPr>
        <w:pStyle w:val="Heading4"/>
      </w:pPr>
      <w:r>
        <w:t xml:space="preserve">Worries about Trump's extremism push voters to elect Democrats in Congress. </w:t>
      </w:r>
    </w:p>
    <w:p w14:paraId="59B19D6F" w14:textId="77777777" w:rsidR="006F24FE" w:rsidRDefault="006F24FE" w:rsidP="006F24FE">
      <w:r>
        <w:rPr>
          <w:rStyle w:val="Style13ptBold"/>
        </w:rPr>
        <w:t>Harrison 7/19</w:t>
      </w:r>
      <w:r>
        <w:t xml:space="preserve"> </w:t>
      </w:r>
      <w:r w:rsidRPr="002375A4">
        <w:t xml:space="preserve">[Thomas F. Harrison; </w:t>
      </w:r>
      <w:r>
        <w:t>political writer</w:t>
      </w:r>
      <w:r w:rsidRPr="002375A4">
        <w:t>;</w:t>
      </w:r>
      <w:r>
        <w:t xml:space="preserve"> citing Shiro </w:t>
      </w:r>
      <w:proofErr w:type="spellStart"/>
      <w:r>
        <w:t>Kuriwaki</w:t>
      </w:r>
      <w:proofErr w:type="spellEnd"/>
      <w:r>
        <w:t>; Yale Professor;</w:t>
      </w:r>
      <w:r w:rsidRPr="002375A4">
        <w:t xml:space="preserve"> 7-19-2024; Many Trump voters back Senate Democrats, making the chamber a toss-up in the fall; No Publication; https://www.courthousenews.com/many-trump-voters-back-senate-democrats-making-the-chamber-a-toss-up-in-the-fall/; 7-20-2024; AO]</w:t>
      </w:r>
    </w:p>
    <w:p w14:paraId="0DF19F04" w14:textId="77777777" w:rsidR="006F24FE" w:rsidRPr="002375A4" w:rsidRDefault="006F24FE" w:rsidP="006F24FE">
      <w:pPr>
        <w:rPr>
          <w:sz w:val="16"/>
        </w:rPr>
      </w:pPr>
      <w:r w:rsidRPr="002375A4">
        <w:rPr>
          <w:rStyle w:val="StyleUnderline"/>
          <w:highlight w:val="cyan"/>
        </w:rPr>
        <w:t>On paper, winning</w:t>
      </w:r>
      <w:r w:rsidRPr="002375A4">
        <w:rPr>
          <w:rStyle w:val="StyleUnderline"/>
        </w:rPr>
        <w:t xml:space="preserve"> back the </w:t>
      </w:r>
      <w:r w:rsidRPr="002375A4">
        <w:rPr>
          <w:rStyle w:val="StyleUnderline"/>
          <w:highlight w:val="cyan"/>
        </w:rPr>
        <w:t>Senate</w:t>
      </w:r>
      <w:r w:rsidRPr="002375A4">
        <w:rPr>
          <w:rStyle w:val="StyleUnderline"/>
        </w:rPr>
        <w:t xml:space="preserve"> should be </w:t>
      </w:r>
      <w:r w:rsidRPr="002375A4">
        <w:rPr>
          <w:rStyle w:val="StyleUnderline"/>
          <w:highlight w:val="cyan"/>
        </w:rPr>
        <w:t xml:space="preserve">a </w:t>
      </w:r>
      <w:r w:rsidRPr="002375A4">
        <w:rPr>
          <w:rStyle w:val="Emphasis"/>
          <w:highlight w:val="cyan"/>
        </w:rPr>
        <w:t>cakewalk for</w:t>
      </w:r>
      <w:r w:rsidRPr="002375A4">
        <w:rPr>
          <w:rStyle w:val="Emphasis"/>
        </w:rPr>
        <w:t xml:space="preserve"> the </w:t>
      </w:r>
      <w:r w:rsidRPr="002375A4">
        <w:rPr>
          <w:rStyle w:val="Emphasis"/>
          <w:highlight w:val="cyan"/>
        </w:rPr>
        <w:t>GOP</w:t>
      </w:r>
      <w:r w:rsidRPr="002375A4">
        <w:rPr>
          <w:rStyle w:val="StyleUnderline"/>
        </w:rPr>
        <w:t xml:space="preserve"> this year</w:t>
      </w:r>
      <w:r w:rsidRPr="002375A4">
        <w:rPr>
          <w:sz w:val="16"/>
        </w:rPr>
        <w:t xml:space="preserve">: The party is defending only 11 relatively safe seats while the Democrats </w:t>
      </w:r>
      <w:proofErr w:type="gramStart"/>
      <w:r w:rsidRPr="002375A4">
        <w:rPr>
          <w:sz w:val="16"/>
        </w:rPr>
        <w:t>have to</w:t>
      </w:r>
      <w:proofErr w:type="gramEnd"/>
      <w:r w:rsidRPr="002375A4">
        <w:rPr>
          <w:sz w:val="16"/>
        </w:rPr>
        <w:t xml:space="preserve"> defend 23 seats, many of them in red or purple states, at a time when their presidential standard-bearer is struggling.</w:t>
      </w:r>
    </w:p>
    <w:p w14:paraId="096E2151" w14:textId="77777777" w:rsidR="006F24FE" w:rsidRPr="002375A4" w:rsidRDefault="006F24FE" w:rsidP="006F24FE">
      <w:pPr>
        <w:rPr>
          <w:sz w:val="16"/>
        </w:rPr>
      </w:pPr>
      <w:r w:rsidRPr="002375A4">
        <w:rPr>
          <w:sz w:val="16"/>
        </w:rPr>
        <w:lastRenderedPageBreak/>
        <w:t xml:space="preserve">And </w:t>
      </w:r>
      <w:r w:rsidRPr="002375A4">
        <w:rPr>
          <w:rStyle w:val="StyleUnderline"/>
        </w:rPr>
        <w:t xml:space="preserve">yet, </w:t>
      </w:r>
      <w:r w:rsidRPr="002375A4">
        <w:rPr>
          <w:rStyle w:val="StyleUnderline"/>
          <w:highlight w:val="cyan"/>
        </w:rPr>
        <w:t xml:space="preserve">thanks to </w:t>
      </w:r>
      <w:r w:rsidRPr="002375A4">
        <w:rPr>
          <w:rStyle w:val="Emphasis"/>
          <w:highlight w:val="cyan"/>
        </w:rPr>
        <w:t>ticket-splitters</w:t>
      </w:r>
      <w:r w:rsidRPr="002375A4">
        <w:rPr>
          <w:rStyle w:val="StyleUnderline"/>
          <w:highlight w:val="cyan"/>
        </w:rPr>
        <w:t>, Democratic</w:t>
      </w:r>
      <w:r w:rsidRPr="002375A4">
        <w:rPr>
          <w:rStyle w:val="StyleUnderline"/>
        </w:rPr>
        <w:t xml:space="preserve"> Senate </w:t>
      </w:r>
      <w:r w:rsidRPr="002375A4">
        <w:rPr>
          <w:rStyle w:val="StyleUnderline"/>
          <w:highlight w:val="cyan"/>
        </w:rPr>
        <w:t>candidates</w:t>
      </w:r>
      <w:r w:rsidRPr="002375A4">
        <w:rPr>
          <w:rStyle w:val="StyleUnderline"/>
        </w:rPr>
        <w:t xml:space="preserve"> are </w:t>
      </w:r>
      <w:r w:rsidRPr="002375A4">
        <w:rPr>
          <w:rStyle w:val="StyleUnderline"/>
          <w:highlight w:val="cyan"/>
        </w:rPr>
        <w:t>ahead in</w:t>
      </w:r>
      <w:r w:rsidRPr="002375A4">
        <w:rPr>
          <w:rStyle w:val="StyleUnderline"/>
        </w:rPr>
        <w:t xml:space="preserve"> almost </w:t>
      </w:r>
      <w:proofErr w:type="gramStart"/>
      <w:r w:rsidRPr="002375A4">
        <w:rPr>
          <w:rStyle w:val="Emphasis"/>
          <w:highlight w:val="cyan"/>
        </w:rPr>
        <w:t>all</w:t>
      </w:r>
      <w:r w:rsidRPr="002375A4">
        <w:rPr>
          <w:rStyle w:val="Emphasis"/>
        </w:rPr>
        <w:t xml:space="preserve"> of</w:t>
      </w:r>
      <w:proofErr w:type="gramEnd"/>
      <w:r w:rsidRPr="002375A4">
        <w:rPr>
          <w:rStyle w:val="Emphasis"/>
        </w:rPr>
        <w:t xml:space="preserve"> their </w:t>
      </w:r>
      <w:r w:rsidRPr="002375A4">
        <w:rPr>
          <w:rStyle w:val="Emphasis"/>
          <w:highlight w:val="cyan"/>
        </w:rPr>
        <w:t>races</w:t>
      </w:r>
      <w:r w:rsidRPr="002375A4">
        <w:rPr>
          <w:sz w:val="16"/>
        </w:rPr>
        <w:t xml:space="preserve"> — sometimes </w:t>
      </w:r>
      <w:r w:rsidRPr="002375A4">
        <w:rPr>
          <w:rStyle w:val="StyleUnderline"/>
          <w:highlight w:val="cyan"/>
        </w:rPr>
        <w:t>polling</w:t>
      </w:r>
      <w:r w:rsidRPr="002375A4">
        <w:rPr>
          <w:rStyle w:val="StyleUnderline"/>
        </w:rPr>
        <w:t xml:space="preserve"> dramatically </w:t>
      </w:r>
      <w:r w:rsidRPr="002375A4">
        <w:rPr>
          <w:rStyle w:val="StyleUnderline"/>
          <w:highlight w:val="cyan"/>
        </w:rPr>
        <w:t>better than</w:t>
      </w:r>
      <w:r w:rsidRPr="002375A4">
        <w:rPr>
          <w:rStyle w:val="StyleUnderline"/>
        </w:rPr>
        <w:t xml:space="preserve"> President Joe </w:t>
      </w:r>
      <w:r w:rsidRPr="002375A4">
        <w:rPr>
          <w:rStyle w:val="StyleUnderline"/>
          <w:highlight w:val="cyan"/>
        </w:rPr>
        <w:t>Biden</w:t>
      </w:r>
      <w:r w:rsidRPr="002375A4">
        <w:rPr>
          <w:sz w:val="16"/>
        </w:rPr>
        <w:t>.</w:t>
      </w:r>
    </w:p>
    <w:p w14:paraId="6100D121" w14:textId="77777777" w:rsidR="006F24FE" w:rsidRPr="002375A4" w:rsidRDefault="006F24FE" w:rsidP="006F24FE">
      <w:pPr>
        <w:rPr>
          <w:sz w:val="16"/>
        </w:rPr>
      </w:pPr>
      <w:r w:rsidRPr="002375A4">
        <w:rPr>
          <w:sz w:val="16"/>
        </w:rPr>
        <w:t xml:space="preserve">“It’s important to remember that </w:t>
      </w:r>
      <w:r w:rsidRPr="002375A4">
        <w:rPr>
          <w:rStyle w:val="StyleUnderline"/>
          <w:highlight w:val="cyan"/>
        </w:rPr>
        <w:t>not all Trump voters</w:t>
      </w:r>
      <w:r w:rsidRPr="002375A4">
        <w:rPr>
          <w:rStyle w:val="StyleUnderline"/>
        </w:rPr>
        <w:t xml:space="preserve"> are </w:t>
      </w:r>
      <w:r w:rsidRPr="002375A4">
        <w:rPr>
          <w:rStyle w:val="StyleUnderline"/>
          <w:highlight w:val="cyan"/>
        </w:rPr>
        <w:t>alike</w:t>
      </w:r>
      <w:r w:rsidRPr="002375A4">
        <w:rPr>
          <w:sz w:val="16"/>
        </w:rPr>
        <w:t xml:space="preserve">,” Macdonald said. “Some of them vote for Trump enthusiastically while wearing a hat, but </w:t>
      </w:r>
      <w:r w:rsidRPr="002375A4">
        <w:rPr>
          <w:rStyle w:val="StyleUnderline"/>
        </w:rPr>
        <w:t>others vote reluctantly while holding their nose</w:t>
      </w:r>
      <w:r w:rsidRPr="002375A4">
        <w:rPr>
          <w:sz w:val="16"/>
        </w:rPr>
        <w:t>.”</w:t>
      </w:r>
    </w:p>
    <w:p w14:paraId="7763BB5F" w14:textId="77777777" w:rsidR="006F24FE" w:rsidRPr="002375A4" w:rsidRDefault="006F24FE" w:rsidP="006F24FE">
      <w:pPr>
        <w:rPr>
          <w:sz w:val="16"/>
        </w:rPr>
      </w:pPr>
      <w:r w:rsidRPr="002375A4">
        <w:rPr>
          <w:sz w:val="16"/>
        </w:rPr>
        <w:t>Back in the 1970s, it wasn’t unusual for 25% or more of voters to split their tickets, according to Andrew Smith, director of the University of New Hampshire Survey Center. In both the 1972 and 1984 elections, Democrats picked up two seats in the Senate even though Republicans won the presidency in a 49-state landslide. As late as 1996, Democratic President Bill Clinton easily won reelection while Republicans added two Senate seats.</w:t>
      </w:r>
    </w:p>
    <w:p w14:paraId="48182A4A" w14:textId="77777777" w:rsidR="006F24FE" w:rsidRPr="002375A4" w:rsidRDefault="006F24FE" w:rsidP="006F24FE">
      <w:pPr>
        <w:rPr>
          <w:sz w:val="16"/>
        </w:rPr>
      </w:pPr>
      <w:r w:rsidRPr="002375A4">
        <w:rPr>
          <w:sz w:val="16"/>
        </w:rPr>
        <w:t>In fact, from 1968 to 2000, at least 10 states in every election backed presidential and Senate candidates of different parties. But this phenomenon didn’t happen anywhere in 2016, suggesting a dramatic hardening of partisanship. In 2020 it happened in only one state: Maine, which voted for Biden but gave a fifth Senate term to Susan Collins — one of the country’s most liberal Republicans.</w:t>
      </w:r>
    </w:p>
    <w:p w14:paraId="621B3F9C" w14:textId="77777777" w:rsidR="006F24FE" w:rsidRPr="002375A4" w:rsidRDefault="006F24FE" w:rsidP="006F24FE">
      <w:pPr>
        <w:rPr>
          <w:rStyle w:val="StyleUnderline"/>
        </w:rPr>
      </w:pPr>
      <w:r w:rsidRPr="002375A4">
        <w:rPr>
          <w:sz w:val="16"/>
        </w:rPr>
        <w:t xml:space="preserve">If the current polls are to be believed, though, </w:t>
      </w:r>
      <w:r w:rsidRPr="002375A4">
        <w:rPr>
          <w:rStyle w:val="StyleUnderline"/>
        </w:rPr>
        <w:t>2024 could once again see a raft of states opt for strange bedfellows.  </w:t>
      </w:r>
    </w:p>
    <w:p w14:paraId="4A641EA2" w14:textId="77777777" w:rsidR="006F24FE" w:rsidRPr="002375A4" w:rsidRDefault="006F24FE" w:rsidP="006F24FE">
      <w:pPr>
        <w:rPr>
          <w:sz w:val="16"/>
        </w:rPr>
      </w:pPr>
      <w:r w:rsidRPr="002375A4">
        <w:rPr>
          <w:sz w:val="16"/>
        </w:rPr>
        <w:t xml:space="preserve">Nowhere is the difference starker than in </w:t>
      </w:r>
      <w:r w:rsidRPr="002375A4">
        <w:rPr>
          <w:rStyle w:val="StyleUnderline"/>
          <w:highlight w:val="cyan"/>
        </w:rPr>
        <w:t>Montana</w:t>
      </w:r>
      <w:r w:rsidRPr="002375A4">
        <w:rPr>
          <w:sz w:val="16"/>
        </w:rPr>
        <w:t xml:space="preserve">, where polls show </w:t>
      </w:r>
      <w:r w:rsidRPr="002375A4">
        <w:rPr>
          <w:rStyle w:val="StyleUnderline"/>
        </w:rPr>
        <w:t xml:space="preserve">Democratic </w:t>
      </w:r>
      <w:r w:rsidRPr="002375A4">
        <w:rPr>
          <w:rStyle w:val="StyleUnderline"/>
          <w:highlight w:val="cyan"/>
        </w:rPr>
        <w:t>Senator</w:t>
      </w:r>
      <w:r w:rsidRPr="002375A4">
        <w:rPr>
          <w:rStyle w:val="StyleUnderline"/>
        </w:rPr>
        <w:t xml:space="preserve"> Jon </w:t>
      </w:r>
      <w:r w:rsidRPr="002375A4">
        <w:rPr>
          <w:rStyle w:val="StyleUnderline"/>
          <w:highlight w:val="cyan"/>
        </w:rPr>
        <w:t>Tester</w:t>
      </w:r>
      <w:r w:rsidRPr="002375A4">
        <w:rPr>
          <w:rStyle w:val="StyleUnderline"/>
        </w:rPr>
        <w:t xml:space="preserve"> with a </w:t>
      </w:r>
      <w:r w:rsidRPr="002375A4">
        <w:rPr>
          <w:rStyle w:val="StyleUnderline"/>
          <w:highlight w:val="cyan"/>
        </w:rPr>
        <w:t>lead</w:t>
      </w:r>
      <w:r w:rsidRPr="002375A4">
        <w:rPr>
          <w:rStyle w:val="StyleUnderline"/>
        </w:rPr>
        <w:t xml:space="preserve"> of between 2 and </w:t>
      </w:r>
      <w:r w:rsidRPr="002375A4">
        <w:rPr>
          <w:rStyle w:val="Emphasis"/>
          <w:highlight w:val="cyan"/>
        </w:rPr>
        <w:t>9 points</w:t>
      </w:r>
      <w:r w:rsidRPr="002375A4">
        <w:rPr>
          <w:rStyle w:val="StyleUnderline"/>
        </w:rPr>
        <w:t xml:space="preserve"> even though </w:t>
      </w:r>
      <w:r w:rsidRPr="002375A4">
        <w:rPr>
          <w:rStyle w:val="StyleUnderline"/>
          <w:highlight w:val="cyan"/>
        </w:rPr>
        <w:t>Biden</w:t>
      </w:r>
      <w:r w:rsidRPr="002375A4">
        <w:rPr>
          <w:rStyle w:val="StyleUnderline"/>
        </w:rPr>
        <w:t xml:space="preserve"> is </w:t>
      </w:r>
      <w:r w:rsidRPr="002375A4">
        <w:rPr>
          <w:rStyle w:val="StyleUnderline"/>
          <w:highlight w:val="cyan"/>
        </w:rPr>
        <w:t>losing</w:t>
      </w:r>
      <w:r w:rsidRPr="002375A4">
        <w:rPr>
          <w:rStyle w:val="StyleUnderline"/>
        </w:rPr>
        <w:t xml:space="preserve"> the state </w:t>
      </w:r>
      <w:r w:rsidRPr="002375A4">
        <w:rPr>
          <w:rStyle w:val="Emphasis"/>
          <w:highlight w:val="cyan"/>
        </w:rPr>
        <w:t>by 21</w:t>
      </w:r>
      <w:r w:rsidRPr="002375A4">
        <w:rPr>
          <w:sz w:val="16"/>
        </w:rPr>
        <w:t>, according to RealClearPolitics.</w:t>
      </w:r>
    </w:p>
    <w:p w14:paraId="7DF81A51" w14:textId="77777777" w:rsidR="006F24FE" w:rsidRPr="002375A4" w:rsidRDefault="006F24FE" w:rsidP="006F24FE">
      <w:pPr>
        <w:rPr>
          <w:rStyle w:val="StyleUnderline"/>
        </w:rPr>
      </w:pPr>
      <w:r w:rsidRPr="002375A4">
        <w:rPr>
          <w:rStyle w:val="StyleUnderline"/>
        </w:rPr>
        <w:t xml:space="preserve">In </w:t>
      </w:r>
      <w:r w:rsidRPr="002375A4">
        <w:rPr>
          <w:rStyle w:val="StyleUnderline"/>
          <w:highlight w:val="cyan"/>
        </w:rPr>
        <w:t>Ohio</w:t>
      </w:r>
      <w:r w:rsidRPr="002375A4">
        <w:rPr>
          <w:rStyle w:val="StyleUnderline"/>
        </w:rPr>
        <w:t xml:space="preserve">, Democratic </w:t>
      </w:r>
      <w:r w:rsidRPr="002375A4">
        <w:rPr>
          <w:rStyle w:val="StyleUnderline"/>
          <w:highlight w:val="cyan"/>
        </w:rPr>
        <w:t>Senator</w:t>
      </w:r>
      <w:r w:rsidRPr="002375A4">
        <w:rPr>
          <w:rStyle w:val="StyleUnderline"/>
        </w:rPr>
        <w:t xml:space="preserve"> Sherrod </w:t>
      </w:r>
      <w:r w:rsidRPr="002375A4">
        <w:rPr>
          <w:rStyle w:val="StyleUnderline"/>
          <w:highlight w:val="cyan"/>
        </w:rPr>
        <w:t>Brown</w:t>
      </w:r>
      <w:r w:rsidRPr="002375A4">
        <w:rPr>
          <w:rStyle w:val="StyleUnderline"/>
        </w:rPr>
        <w:t xml:space="preserve"> is </w:t>
      </w:r>
      <w:r w:rsidRPr="002375A4">
        <w:rPr>
          <w:rStyle w:val="StyleUnderline"/>
          <w:highlight w:val="cyan"/>
        </w:rPr>
        <w:t>up by 5</w:t>
      </w:r>
      <w:r w:rsidRPr="002375A4">
        <w:rPr>
          <w:rStyle w:val="StyleUnderline"/>
        </w:rPr>
        <w:t xml:space="preserve"> points, even though </w:t>
      </w:r>
      <w:r w:rsidRPr="002375A4">
        <w:rPr>
          <w:rStyle w:val="StyleUnderline"/>
          <w:highlight w:val="cyan"/>
        </w:rPr>
        <w:t>Biden</w:t>
      </w:r>
      <w:r w:rsidRPr="002375A4">
        <w:rPr>
          <w:rStyle w:val="StyleUnderline"/>
        </w:rPr>
        <w:t xml:space="preserve"> is </w:t>
      </w:r>
      <w:r w:rsidRPr="002375A4">
        <w:rPr>
          <w:rStyle w:val="StyleUnderline"/>
          <w:highlight w:val="cyan"/>
        </w:rPr>
        <w:t>down</w:t>
      </w:r>
      <w:r w:rsidRPr="002375A4">
        <w:rPr>
          <w:rStyle w:val="StyleUnderline"/>
        </w:rPr>
        <w:t xml:space="preserve"> by </w:t>
      </w:r>
      <w:r w:rsidRPr="002375A4">
        <w:rPr>
          <w:rStyle w:val="StyleUnderline"/>
          <w:highlight w:val="cyan"/>
        </w:rPr>
        <w:t>10</w:t>
      </w:r>
      <w:r w:rsidRPr="002375A4">
        <w:rPr>
          <w:rStyle w:val="StyleUnderline"/>
        </w:rPr>
        <w:t>.</w:t>
      </w:r>
    </w:p>
    <w:p w14:paraId="3216A417" w14:textId="77777777" w:rsidR="006F24FE" w:rsidRPr="002375A4" w:rsidRDefault="006F24FE" w:rsidP="006F24FE">
      <w:pPr>
        <w:rPr>
          <w:sz w:val="16"/>
        </w:rPr>
      </w:pPr>
      <w:r w:rsidRPr="002375A4">
        <w:rPr>
          <w:sz w:val="16"/>
        </w:rPr>
        <w:t xml:space="preserve">And </w:t>
      </w:r>
      <w:r w:rsidRPr="002375A4">
        <w:rPr>
          <w:rStyle w:val="StyleUnderline"/>
          <w:highlight w:val="cyan"/>
        </w:rPr>
        <w:t xml:space="preserve">the </w:t>
      </w:r>
      <w:r w:rsidRPr="002375A4">
        <w:rPr>
          <w:rStyle w:val="Emphasis"/>
          <w:highlight w:val="cyan"/>
        </w:rPr>
        <w:t>pattern is repeating</w:t>
      </w:r>
      <w:r w:rsidRPr="002375A4">
        <w:rPr>
          <w:rStyle w:val="StyleUnderline"/>
          <w:highlight w:val="cyan"/>
        </w:rPr>
        <w:t xml:space="preserve"> in other swing states</w:t>
      </w:r>
      <w:r w:rsidRPr="002375A4">
        <w:rPr>
          <w:rStyle w:val="StyleUnderline"/>
        </w:rPr>
        <w:t xml:space="preserve">. In </w:t>
      </w:r>
      <w:r w:rsidRPr="002375A4">
        <w:rPr>
          <w:rStyle w:val="StyleUnderline"/>
          <w:highlight w:val="cyan"/>
        </w:rPr>
        <w:t>Arizona</w:t>
      </w:r>
      <w:r w:rsidRPr="002375A4">
        <w:rPr>
          <w:rStyle w:val="StyleUnderline"/>
        </w:rPr>
        <w:t xml:space="preserve"> and </w:t>
      </w:r>
      <w:r w:rsidRPr="002375A4">
        <w:rPr>
          <w:rStyle w:val="StyleUnderline"/>
          <w:highlight w:val="cyan"/>
        </w:rPr>
        <w:t>Nevada</w:t>
      </w:r>
      <w:r w:rsidRPr="002375A4">
        <w:rPr>
          <w:rStyle w:val="StyleUnderline"/>
        </w:rPr>
        <w:t xml:space="preserve">, the averages show Democratic Senate candidates Ruben Gallego and Jacky Rosen ahead by 5 points, while Biden trails in both states by 3 or more. In </w:t>
      </w:r>
      <w:r w:rsidRPr="002375A4">
        <w:rPr>
          <w:rStyle w:val="StyleUnderline"/>
          <w:highlight w:val="cyan"/>
        </w:rPr>
        <w:t>Pennsylvania</w:t>
      </w:r>
      <w:r w:rsidRPr="002375A4">
        <w:rPr>
          <w:rStyle w:val="StyleUnderline"/>
        </w:rPr>
        <w:t xml:space="preserve">, Democrat Bob Casey leads his Senate race by 5 points while Biden trails by 3 points. In </w:t>
      </w:r>
      <w:r w:rsidRPr="002375A4">
        <w:rPr>
          <w:rStyle w:val="StyleUnderline"/>
          <w:highlight w:val="cyan"/>
        </w:rPr>
        <w:t>Wisconsin</w:t>
      </w:r>
      <w:r w:rsidRPr="002375A4">
        <w:rPr>
          <w:rStyle w:val="StyleUnderline"/>
        </w:rPr>
        <w:t xml:space="preserve">, Biden and Trump are tied, but incumbent Democratic Senator Tammy Baldwin is leading Republican businessman Eric </w:t>
      </w:r>
      <w:proofErr w:type="spellStart"/>
      <w:r w:rsidRPr="002375A4">
        <w:rPr>
          <w:rStyle w:val="StyleUnderline"/>
        </w:rPr>
        <w:t>Hovde</w:t>
      </w:r>
      <w:proofErr w:type="spellEnd"/>
      <w:r w:rsidRPr="002375A4">
        <w:rPr>
          <w:rStyle w:val="StyleUnderline"/>
        </w:rPr>
        <w:t xml:space="preserve"> by 8 points</w:t>
      </w:r>
      <w:r w:rsidRPr="002375A4">
        <w:rPr>
          <w:sz w:val="16"/>
        </w:rPr>
        <w:t>.</w:t>
      </w:r>
    </w:p>
    <w:p w14:paraId="29A1DA34" w14:textId="77777777" w:rsidR="006F24FE" w:rsidRPr="002375A4" w:rsidRDefault="006F24FE" w:rsidP="006F24FE">
      <w:pPr>
        <w:rPr>
          <w:sz w:val="16"/>
        </w:rPr>
      </w:pPr>
      <w:r w:rsidRPr="002375A4">
        <w:rPr>
          <w:sz w:val="16"/>
        </w:rPr>
        <w:t xml:space="preserve">This is a dramatic contrast to 2020, when only 3% of voters split their ticket between presidential and congressional candidates, according to Shiro </w:t>
      </w:r>
      <w:proofErr w:type="spellStart"/>
      <w:r w:rsidRPr="002375A4">
        <w:rPr>
          <w:sz w:val="16"/>
        </w:rPr>
        <w:t>Kuriwaki</w:t>
      </w:r>
      <w:proofErr w:type="spellEnd"/>
      <w:r w:rsidRPr="002375A4">
        <w:rPr>
          <w:sz w:val="16"/>
        </w:rPr>
        <w:t>, a Yale University professor who wrote his dissertation on ticket-splitting. “That’s the lowest number since surveys began in the 1950s,” he said.</w:t>
      </w:r>
    </w:p>
    <w:p w14:paraId="413CBA2F" w14:textId="77777777" w:rsidR="006F24FE" w:rsidRPr="002375A4" w:rsidRDefault="006F24FE" w:rsidP="006F24FE">
      <w:pPr>
        <w:rPr>
          <w:sz w:val="16"/>
        </w:rPr>
      </w:pPr>
      <w:r w:rsidRPr="002375A4">
        <w:rPr>
          <w:sz w:val="16"/>
        </w:rPr>
        <w:t xml:space="preserve">In the past, political scientists have had two theories to explain ticket-splitting, according to Macdonald. One is that voters want divided government </w:t>
      </w:r>
      <w:proofErr w:type="gramStart"/>
      <w:r w:rsidRPr="002375A4">
        <w:rPr>
          <w:sz w:val="16"/>
        </w:rPr>
        <w:t>in order to</w:t>
      </w:r>
      <w:proofErr w:type="gramEnd"/>
      <w:r w:rsidRPr="002375A4">
        <w:rPr>
          <w:sz w:val="16"/>
        </w:rPr>
        <w:t xml:space="preserve"> balance extreme tendencies. In 1996, for instance, some Republican congressional candidates explicitly made the argument that Clinton would likely be </w:t>
      </w:r>
      <w:proofErr w:type="gramStart"/>
      <w:r w:rsidRPr="002375A4">
        <w:rPr>
          <w:sz w:val="16"/>
        </w:rPr>
        <w:t>reelected</w:t>
      </w:r>
      <w:proofErr w:type="gramEnd"/>
      <w:r w:rsidRPr="002375A4">
        <w:rPr>
          <w:sz w:val="16"/>
        </w:rPr>
        <w:t xml:space="preserve"> and a Republican Congress was needed to keep him in check.</w:t>
      </w:r>
    </w:p>
    <w:p w14:paraId="51BF66E1" w14:textId="77777777" w:rsidR="006F24FE" w:rsidRDefault="006F24FE" w:rsidP="006F24FE">
      <w:pPr>
        <w:rPr>
          <w:sz w:val="16"/>
        </w:rPr>
      </w:pPr>
      <w:r w:rsidRPr="002375A4">
        <w:rPr>
          <w:sz w:val="16"/>
        </w:rPr>
        <w:t xml:space="preserve">Under this theory, </w:t>
      </w:r>
      <w:r w:rsidRPr="002375A4">
        <w:rPr>
          <w:rStyle w:val="StyleUnderline"/>
        </w:rPr>
        <w:t xml:space="preserve">large numbers of </w:t>
      </w:r>
      <w:r w:rsidRPr="002375A4">
        <w:rPr>
          <w:rStyle w:val="StyleUnderline"/>
          <w:highlight w:val="cyan"/>
        </w:rPr>
        <w:t>voters want to fire Biden</w:t>
      </w:r>
      <w:r w:rsidRPr="002375A4">
        <w:rPr>
          <w:rStyle w:val="StyleUnderline"/>
        </w:rPr>
        <w:t xml:space="preserve"> this year, but </w:t>
      </w:r>
      <w:r w:rsidRPr="002375A4">
        <w:rPr>
          <w:rStyle w:val="StyleUnderline"/>
          <w:highlight w:val="cyan"/>
        </w:rPr>
        <w:t xml:space="preserve">they are </w:t>
      </w:r>
      <w:r w:rsidRPr="002375A4">
        <w:rPr>
          <w:rStyle w:val="Emphasis"/>
          <w:highlight w:val="cyan"/>
        </w:rPr>
        <w:t>wary of Trump’s</w:t>
      </w:r>
      <w:r w:rsidRPr="002375A4">
        <w:rPr>
          <w:rStyle w:val="Emphasis"/>
        </w:rPr>
        <w:t xml:space="preserve"> potential </w:t>
      </w:r>
      <w:r w:rsidRPr="002375A4">
        <w:rPr>
          <w:rStyle w:val="Emphasis"/>
          <w:highlight w:val="cyan"/>
        </w:rPr>
        <w:t>extremism</w:t>
      </w:r>
      <w:r w:rsidRPr="002375A4">
        <w:rPr>
          <w:rStyle w:val="StyleUnderline"/>
        </w:rPr>
        <w:t xml:space="preserve"> and </w:t>
      </w:r>
      <w:r w:rsidRPr="002375A4">
        <w:rPr>
          <w:rStyle w:val="StyleUnderline"/>
          <w:highlight w:val="cyan"/>
        </w:rPr>
        <w:t>want</w:t>
      </w:r>
      <w:r w:rsidRPr="002375A4">
        <w:rPr>
          <w:rStyle w:val="StyleUnderline"/>
        </w:rPr>
        <w:t xml:space="preserve"> a </w:t>
      </w:r>
      <w:r w:rsidRPr="002375A4">
        <w:rPr>
          <w:rStyle w:val="StyleUnderline"/>
          <w:highlight w:val="cyan"/>
        </w:rPr>
        <w:t>Democratic Congress</w:t>
      </w:r>
      <w:r w:rsidRPr="002375A4">
        <w:rPr>
          <w:rStyle w:val="StyleUnderline"/>
        </w:rPr>
        <w:t xml:space="preserve"> as an insurance policy </w:t>
      </w:r>
      <w:r w:rsidRPr="002375A4">
        <w:rPr>
          <w:rStyle w:val="StyleUnderline"/>
          <w:highlight w:val="cyan"/>
        </w:rPr>
        <w:t xml:space="preserve">to </w:t>
      </w:r>
      <w:r w:rsidRPr="002375A4">
        <w:rPr>
          <w:rStyle w:val="Emphasis"/>
          <w:highlight w:val="cyan"/>
        </w:rPr>
        <w:t>rein him in</w:t>
      </w:r>
      <w:r w:rsidRPr="002375A4">
        <w:rPr>
          <w:sz w:val="16"/>
        </w:rPr>
        <w:t>.</w:t>
      </w:r>
    </w:p>
    <w:p w14:paraId="36DA9C5B" w14:textId="77777777" w:rsidR="006F24FE" w:rsidRPr="00AE5411" w:rsidRDefault="006F24FE" w:rsidP="006F24FE">
      <w:pPr>
        <w:rPr>
          <w:sz w:val="16"/>
        </w:rPr>
      </w:pPr>
    </w:p>
    <w:p w14:paraId="7BAD27FF" w14:textId="77777777" w:rsidR="006F24FE" w:rsidRDefault="006F24FE" w:rsidP="006F24FE">
      <w:pPr>
        <w:pStyle w:val="Heading4"/>
      </w:pPr>
      <w:r>
        <w:t>Democratic candidates are ahead in multiple battleground states</w:t>
      </w:r>
    </w:p>
    <w:p w14:paraId="3CE452C7" w14:textId="77777777" w:rsidR="006F24FE" w:rsidRDefault="006F24FE" w:rsidP="006F24FE">
      <w:r w:rsidRPr="00286AAA">
        <w:rPr>
          <w:rStyle w:val="Style13ptBold"/>
        </w:rPr>
        <w:t>Gans 6/10</w:t>
      </w:r>
      <w:r>
        <w:t xml:space="preserve"> Jared June 10 </w:t>
      </w:r>
      <w:r w:rsidRPr="00286AAA">
        <w:t>I’m a campaign reporter for The Hill, covering elections on the federal and state level. I’ve covered a wide range of issues concerning the 2023 and 2024 elections, especially the Republican presidential primary. I also serve as a co-author of The Hill’s Campaign Report. I started out at The Hill as a breaking news reporter in 2022 before joining the campaign team.</w:t>
      </w:r>
      <w:r>
        <w:t xml:space="preserve"> The Hill “</w:t>
      </w:r>
      <w:r w:rsidRPr="00286AAA">
        <w:t>Senate Democrats outperforming Biden raises possibility of historic split-ticket voting</w:t>
      </w:r>
      <w:r>
        <w:t xml:space="preserve">” </w:t>
      </w:r>
      <w:hyperlink r:id="rId9" w:history="1">
        <w:r w:rsidRPr="00B2561B">
          <w:rPr>
            <w:rStyle w:val="Hyperlink"/>
          </w:rPr>
          <w:t>https://thehill.com/homenews/campaign/4710984-biden-trump-rfk-senate-democrats-2024-split-ticket/</w:t>
        </w:r>
      </w:hyperlink>
      <w:r>
        <w:t xml:space="preserve"> ZMR</w:t>
      </w:r>
    </w:p>
    <w:p w14:paraId="1E4880C6" w14:textId="77777777" w:rsidR="006F24FE" w:rsidRPr="00286AAA" w:rsidRDefault="006F24FE" w:rsidP="006F24FE">
      <w:pPr>
        <w:rPr>
          <w:sz w:val="16"/>
        </w:rPr>
      </w:pPr>
      <w:r w:rsidRPr="00286AAA">
        <w:rPr>
          <w:rStyle w:val="StyleUnderline"/>
        </w:rPr>
        <w:t xml:space="preserve">Senate </w:t>
      </w:r>
      <w:r w:rsidRPr="00204FEC">
        <w:rPr>
          <w:rStyle w:val="StyleUnderline"/>
          <w:highlight w:val="cyan"/>
        </w:rPr>
        <w:t>Dem</w:t>
      </w:r>
      <w:r w:rsidRPr="00286AAA">
        <w:rPr>
          <w:rStyle w:val="StyleUnderline"/>
        </w:rPr>
        <w:t>ocrat</w:t>
      </w:r>
      <w:r w:rsidRPr="00204FEC">
        <w:rPr>
          <w:rStyle w:val="StyleUnderline"/>
          <w:highlight w:val="cyan"/>
        </w:rPr>
        <w:t>s</w:t>
      </w:r>
      <w:r w:rsidRPr="00286AAA">
        <w:rPr>
          <w:rStyle w:val="StyleUnderline"/>
        </w:rPr>
        <w:t xml:space="preserve"> </w:t>
      </w:r>
      <w:r w:rsidRPr="00204FEC">
        <w:rPr>
          <w:rStyle w:val="StyleUnderline"/>
          <w:highlight w:val="cyan"/>
        </w:rPr>
        <w:t xml:space="preserve">in </w:t>
      </w:r>
      <w:r w:rsidRPr="00286AAA">
        <w:rPr>
          <w:rStyle w:val="StyleUnderline"/>
        </w:rPr>
        <w:t xml:space="preserve">key </w:t>
      </w:r>
      <w:r w:rsidRPr="00204FEC">
        <w:rPr>
          <w:rStyle w:val="StyleUnderline"/>
          <w:highlight w:val="cyan"/>
        </w:rPr>
        <w:t>battleground states</w:t>
      </w:r>
      <w:r w:rsidRPr="00286AAA">
        <w:rPr>
          <w:rStyle w:val="StyleUnderline"/>
        </w:rPr>
        <w:t xml:space="preserve"> </w:t>
      </w:r>
      <w:r w:rsidRPr="00204FEC">
        <w:rPr>
          <w:rStyle w:val="StyleUnderline"/>
          <w:highlight w:val="cyan"/>
        </w:rPr>
        <w:t>have</w:t>
      </w:r>
      <w:r w:rsidRPr="00286AAA">
        <w:rPr>
          <w:rStyle w:val="StyleUnderline"/>
        </w:rPr>
        <w:t xml:space="preserve"> consistently </w:t>
      </w:r>
      <w:r w:rsidRPr="00204FEC">
        <w:rPr>
          <w:rStyle w:val="StyleUnderline"/>
          <w:highlight w:val="cyan"/>
        </w:rPr>
        <w:t>performed better than</w:t>
      </w:r>
      <w:r w:rsidRPr="00286AAA">
        <w:rPr>
          <w:rStyle w:val="StyleUnderline"/>
        </w:rPr>
        <w:t xml:space="preserve"> President </w:t>
      </w:r>
      <w:r w:rsidRPr="00204FEC">
        <w:rPr>
          <w:rStyle w:val="StyleUnderline"/>
          <w:highlight w:val="cyan"/>
        </w:rPr>
        <w:t>Biden</w:t>
      </w:r>
      <w:r w:rsidRPr="00286AAA">
        <w:rPr>
          <w:rStyle w:val="StyleUnderline"/>
        </w:rPr>
        <w:t xml:space="preserve"> in polls</w:t>
      </w:r>
      <w:r>
        <w:t xml:space="preserve">, </w:t>
      </w:r>
      <w:r w:rsidRPr="00286AAA">
        <w:rPr>
          <w:sz w:val="16"/>
        </w:rPr>
        <w:t>fueling speculation that November could see the highest levels of ticket-splitting in years.</w:t>
      </w:r>
    </w:p>
    <w:p w14:paraId="5E80F5A8" w14:textId="77777777" w:rsidR="006F24FE" w:rsidRPr="00286AAA" w:rsidRDefault="006F24FE" w:rsidP="006F24FE">
      <w:pPr>
        <w:rPr>
          <w:sz w:val="16"/>
        </w:rPr>
      </w:pPr>
      <w:r w:rsidRPr="00286AAA">
        <w:rPr>
          <w:sz w:val="16"/>
        </w:rPr>
        <w:lastRenderedPageBreak/>
        <w:t>Voting for different parties on the same ticket has become increasingly rare in the U.S. amid growing political polarization. While some down-ballot Democrats are polling better than the president now, observers caution the gap between them will likely shrink as the election draws closer.</w:t>
      </w:r>
    </w:p>
    <w:p w14:paraId="145D240C" w14:textId="77777777" w:rsidR="006F24FE" w:rsidRDefault="006F24FE" w:rsidP="006F24FE">
      <w:r w:rsidRPr="00286AAA">
        <w:rPr>
          <w:sz w:val="16"/>
        </w:rPr>
        <w:t xml:space="preserve">Still, the </w:t>
      </w:r>
      <w:r w:rsidRPr="00286AAA">
        <w:rPr>
          <w:rStyle w:val="StyleUnderline"/>
        </w:rPr>
        <w:t xml:space="preserve">relative </w:t>
      </w:r>
      <w:r w:rsidRPr="00204FEC">
        <w:rPr>
          <w:rStyle w:val="StyleUnderline"/>
          <w:highlight w:val="cyan"/>
        </w:rPr>
        <w:t>polling strength of</w:t>
      </w:r>
      <w:r w:rsidRPr="00286AAA">
        <w:rPr>
          <w:rStyle w:val="StyleUnderline"/>
        </w:rPr>
        <w:t xml:space="preserve"> Democratic </w:t>
      </w:r>
      <w:r w:rsidRPr="00204FEC">
        <w:rPr>
          <w:rStyle w:val="StyleUnderline"/>
          <w:highlight w:val="cyan"/>
        </w:rPr>
        <w:t>Senate candidates in</w:t>
      </w:r>
      <w:r w:rsidRPr="00286AAA">
        <w:rPr>
          <w:rStyle w:val="StyleUnderline"/>
        </w:rPr>
        <w:t xml:space="preserve"> states like </w:t>
      </w:r>
      <w:r w:rsidRPr="00204FEC">
        <w:rPr>
          <w:rStyle w:val="StyleUnderline"/>
          <w:highlight w:val="cyan"/>
        </w:rPr>
        <w:t>Montana, Ohio and Pennsylvania</w:t>
      </w:r>
      <w:r w:rsidRPr="00286AAA">
        <w:rPr>
          <w:rStyle w:val="StyleUnderline"/>
        </w:rPr>
        <w:t xml:space="preserve"> has </w:t>
      </w:r>
      <w:r w:rsidRPr="00204FEC">
        <w:rPr>
          <w:rStyle w:val="StyleUnderline"/>
          <w:highlight w:val="cyan"/>
        </w:rPr>
        <w:t>suggested</w:t>
      </w:r>
      <w:r w:rsidRPr="00286AAA">
        <w:rPr>
          <w:rStyle w:val="StyleUnderline"/>
        </w:rPr>
        <w:t xml:space="preserve"> that </w:t>
      </w:r>
      <w:r w:rsidRPr="00204FEC">
        <w:rPr>
          <w:rStyle w:val="Emphasis"/>
          <w:highlight w:val="cyan"/>
        </w:rPr>
        <w:t>at least some voters will back them</w:t>
      </w:r>
      <w:r w:rsidRPr="00286AAA">
        <w:rPr>
          <w:rStyle w:val="StyleUnderline"/>
        </w:rPr>
        <w:t xml:space="preserve"> while supporting Donald Trump</w:t>
      </w:r>
      <w:r>
        <w:t xml:space="preserve"> </w:t>
      </w:r>
      <w:r w:rsidRPr="00286AAA">
        <w:rPr>
          <w:sz w:val="16"/>
        </w:rPr>
        <w:t>or a non-Biden presidential candidate.</w:t>
      </w:r>
    </w:p>
    <w:p w14:paraId="543C970E" w14:textId="77777777" w:rsidR="006F24FE" w:rsidRDefault="006F24FE" w:rsidP="006F24FE">
      <w:r>
        <w:t>“</w:t>
      </w:r>
      <w:r w:rsidRPr="00286AAA">
        <w:rPr>
          <w:rStyle w:val="StyleUnderline"/>
        </w:rPr>
        <w:t xml:space="preserve">This is more </w:t>
      </w:r>
      <w:proofErr w:type="gramStart"/>
      <w:r w:rsidRPr="00286AAA">
        <w:rPr>
          <w:rStyle w:val="StyleUnderline"/>
        </w:rPr>
        <w:t>split-ticket</w:t>
      </w:r>
      <w:proofErr w:type="gramEnd"/>
      <w:r w:rsidRPr="00286AAA">
        <w:rPr>
          <w:rStyle w:val="StyleUnderline"/>
        </w:rPr>
        <w:t xml:space="preserve"> voting than we would traditionally see</w:t>
      </w:r>
      <w:r>
        <w:t xml:space="preserve">, </w:t>
      </w:r>
      <w:r w:rsidRPr="00286AAA">
        <w:rPr>
          <w:sz w:val="16"/>
        </w:rPr>
        <w:t xml:space="preserve">but there’s also a higher undecided factor than we would normally see. I think that plays into it,” said Matt </w:t>
      </w:r>
      <w:proofErr w:type="spellStart"/>
      <w:r w:rsidRPr="00286AAA">
        <w:rPr>
          <w:sz w:val="16"/>
        </w:rPr>
        <w:t>Taglia</w:t>
      </w:r>
      <w:proofErr w:type="spellEnd"/>
      <w:r w:rsidRPr="00286AAA">
        <w:rPr>
          <w:sz w:val="16"/>
        </w:rPr>
        <w:t>, the senior director of Emerson College Polling. “The dynamics of this race are just so different from previous elections, even from 2020.”</w:t>
      </w:r>
    </w:p>
    <w:p w14:paraId="337BE4DB" w14:textId="77777777" w:rsidR="006F24FE" w:rsidRPr="00286AAA" w:rsidRDefault="006F24FE" w:rsidP="006F24FE">
      <w:pPr>
        <w:rPr>
          <w:sz w:val="14"/>
        </w:rPr>
      </w:pPr>
      <w:r w:rsidRPr="00286AAA">
        <w:rPr>
          <w:sz w:val="14"/>
        </w:rPr>
        <w:t>As much as split-ticket voting regularly gets discussed during election seasons, it has grown increasingly rare.</w:t>
      </w:r>
    </w:p>
    <w:p w14:paraId="33076732" w14:textId="77777777" w:rsidR="006F24FE" w:rsidRPr="00286AAA" w:rsidRDefault="006F24FE" w:rsidP="006F24FE">
      <w:pPr>
        <w:rPr>
          <w:sz w:val="14"/>
        </w:rPr>
      </w:pPr>
      <w:r w:rsidRPr="00286AAA">
        <w:rPr>
          <w:sz w:val="14"/>
        </w:rPr>
        <w:t>In 1972, President Nixon defeated Democrat George McGovern in a landslide, winning 49 states. But 190 House districts elected a Democratic representative that year, according to Pew Research Center.</w:t>
      </w:r>
    </w:p>
    <w:p w14:paraId="3E0EC780" w14:textId="77777777" w:rsidR="006F24FE" w:rsidRPr="00286AAA" w:rsidRDefault="006F24FE" w:rsidP="006F24FE">
      <w:pPr>
        <w:rPr>
          <w:sz w:val="16"/>
        </w:rPr>
      </w:pPr>
      <w:r w:rsidRPr="00286AAA">
        <w:rPr>
          <w:sz w:val="16"/>
        </w:rPr>
        <w:t>In 1988, nearly 150 districts voted one way for president and another for House. But in 2012, that number was only 26.</w:t>
      </w:r>
    </w:p>
    <w:p w14:paraId="58084746" w14:textId="77777777" w:rsidR="006F24FE" w:rsidRPr="00286AAA" w:rsidRDefault="006F24FE" w:rsidP="006F24FE">
      <w:pPr>
        <w:rPr>
          <w:sz w:val="16"/>
        </w:rPr>
      </w:pPr>
      <w:r w:rsidRPr="00286AAA">
        <w:rPr>
          <w:sz w:val="16"/>
        </w:rPr>
        <w:t>The 2016 elections marked the first time in modern history that every state voted for the same party in the presidential race as their Senate race. The feat nearly repeated in 2020, when Maine was the only state to split its presidential and Senate votes, backing Biden but also reelecting Sen. Susan Collins (R).</w:t>
      </w:r>
    </w:p>
    <w:p w14:paraId="50A33719" w14:textId="77777777" w:rsidR="006F24FE" w:rsidRPr="00286AAA" w:rsidRDefault="006F24FE" w:rsidP="006F24FE">
      <w:pPr>
        <w:rPr>
          <w:sz w:val="16"/>
        </w:rPr>
      </w:pPr>
      <w:r w:rsidRPr="00286AAA">
        <w:rPr>
          <w:sz w:val="16"/>
        </w:rPr>
        <w:t>With five months still to go before Election Day 2024, polling indicates a possible return to at least somewhat higher split-ticketing.</w:t>
      </w:r>
    </w:p>
    <w:p w14:paraId="20859ECA" w14:textId="77777777" w:rsidR="006F24FE" w:rsidRPr="00286AAA" w:rsidRDefault="006F24FE" w:rsidP="006F24FE">
      <w:pPr>
        <w:rPr>
          <w:rStyle w:val="StyleUnderline"/>
        </w:rPr>
      </w:pPr>
      <w:r w:rsidRPr="00286AAA">
        <w:rPr>
          <w:sz w:val="16"/>
        </w:rPr>
        <w:t xml:space="preserve">Although polls have mostly shown Biden trailing Trump in key battleground states, </w:t>
      </w:r>
      <w:r w:rsidRPr="00286AAA">
        <w:rPr>
          <w:rStyle w:val="StyleUnderline"/>
        </w:rPr>
        <w:t>one source of optimism for Democrats has been the consistent polling advantage of their Senate candidates.</w:t>
      </w:r>
    </w:p>
    <w:p w14:paraId="412963A7" w14:textId="77777777" w:rsidR="006F24FE" w:rsidRPr="00286AAA" w:rsidRDefault="006F24FE" w:rsidP="006F24FE">
      <w:pPr>
        <w:rPr>
          <w:sz w:val="16"/>
        </w:rPr>
      </w:pPr>
      <w:r w:rsidRPr="00204FEC">
        <w:rPr>
          <w:rStyle w:val="StyleUnderline"/>
          <w:highlight w:val="cyan"/>
        </w:rPr>
        <w:t>Democratic candidates in</w:t>
      </w:r>
      <w:r w:rsidRPr="00286AAA">
        <w:rPr>
          <w:rStyle w:val="StyleUnderline"/>
        </w:rPr>
        <w:t xml:space="preserve"> most of the key states </w:t>
      </w:r>
      <w:r w:rsidRPr="00286AAA">
        <w:rPr>
          <w:sz w:val="16"/>
        </w:rPr>
        <w:t xml:space="preserve">that will determine which party controls the Senate — </w:t>
      </w:r>
      <w:r w:rsidRPr="00204FEC">
        <w:rPr>
          <w:rStyle w:val="Emphasis"/>
          <w:highlight w:val="cyan"/>
        </w:rPr>
        <w:t>Arizona, Michigan, Montana, Nevada, Ohio, Pennsylvania and Wisconsin — are ahead</w:t>
      </w:r>
      <w:r w:rsidRPr="00286AAA">
        <w:rPr>
          <w:rStyle w:val="StyleUnderline"/>
        </w:rPr>
        <w:t xml:space="preserve"> of their Republican opponents by at least a couple of points, according to the polling average</w:t>
      </w:r>
      <w:r w:rsidRPr="00286AAA">
        <w:rPr>
          <w:sz w:val="16"/>
        </w:rPr>
        <w:t xml:space="preserve"> from Decision Desk HQ/The Hill.</w:t>
      </w:r>
    </w:p>
    <w:p w14:paraId="6BE0E751" w14:textId="77777777" w:rsidR="006F24FE" w:rsidRPr="00286AAA" w:rsidRDefault="006F24FE" w:rsidP="006F24FE">
      <w:pPr>
        <w:rPr>
          <w:sz w:val="16"/>
        </w:rPr>
      </w:pPr>
      <w:r w:rsidRPr="00286AAA">
        <w:rPr>
          <w:sz w:val="16"/>
        </w:rPr>
        <w:t xml:space="preserve">Pollsters across various polling organizations are seeing this, while finding Biden behind by a few points. </w:t>
      </w:r>
    </w:p>
    <w:p w14:paraId="2E16EC9D" w14:textId="77777777" w:rsidR="006F24FE" w:rsidRPr="00286AAA" w:rsidRDefault="006F24FE" w:rsidP="006F24FE">
      <w:pPr>
        <w:rPr>
          <w:sz w:val="16"/>
        </w:rPr>
      </w:pPr>
      <w:r w:rsidRPr="00286AAA">
        <w:rPr>
          <w:sz w:val="16"/>
        </w:rPr>
        <w:t xml:space="preserve">A CBS News/YouGov poll from last month of Arizona showed Biden down by 5 points and Rep. Ruben Gallego (D-Ariz.), the likely Democratic nominee for Senate, ahead of his likely GOP opponent, Kari Lake, by more than 10. </w:t>
      </w:r>
    </w:p>
    <w:p w14:paraId="408002F3" w14:textId="77777777" w:rsidR="006F24FE" w:rsidRPr="00286AAA" w:rsidRDefault="006F24FE" w:rsidP="006F24FE">
      <w:r w:rsidRPr="00286AAA">
        <w:rPr>
          <w:sz w:val="16"/>
        </w:rPr>
        <w:t xml:space="preserve">While not as dramatic of a difference, an </w:t>
      </w:r>
      <w:r w:rsidRPr="00204FEC">
        <w:rPr>
          <w:highlight w:val="cyan"/>
        </w:rPr>
        <w:t>E</w:t>
      </w:r>
      <w:r w:rsidRPr="00204FEC">
        <w:rPr>
          <w:rStyle w:val="StyleUnderline"/>
          <w:highlight w:val="cyan"/>
        </w:rPr>
        <w:t>merson poll</w:t>
      </w:r>
      <w:r w:rsidRPr="00286AAA">
        <w:rPr>
          <w:rStyle w:val="StyleUnderline"/>
        </w:rPr>
        <w:t xml:space="preserve"> of the state from late April </w:t>
      </w:r>
      <w:r w:rsidRPr="00204FEC">
        <w:rPr>
          <w:rStyle w:val="StyleUnderline"/>
          <w:highlight w:val="cyan"/>
        </w:rPr>
        <w:t>showed Trump leading</w:t>
      </w:r>
      <w:r w:rsidRPr="00286AAA">
        <w:rPr>
          <w:rStyle w:val="StyleUnderline"/>
        </w:rPr>
        <w:t xml:space="preserve"> by 4 points </w:t>
      </w:r>
      <w:r w:rsidRPr="00204FEC">
        <w:rPr>
          <w:rStyle w:val="StyleUnderline"/>
          <w:highlight w:val="cyan"/>
        </w:rPr>
        <w:t>but Lake trailing</w:t>
      </w:r>
      <w:r w:rsidRPr="00286AAA">
        <w:rPr>
          <w:rStyle w:val="StyleUnderline"/>
        </w:rPr>
        <w:t xml:space="preserve"> by 2</w:t>
      </w:r>
      <w:r w:rsidRPr="00286AAA">
        <w:t xml:space="preserve">. </w:t>
      </w:r>
      <w:r w:rsidRPr="00286AAA">
        <w:rPr>
          <w:sz w:val="16"/>
        </w:rPr>
        <w:t xml:space="preserve">An Emerson poll of Pennsylvania showed Trump ahead by 4 points, but </w:t>
      </w:r>
      <w:r w:rsidRPr="00286AAA">
        <w:rPr>
          <w:rStyle w:val="StyleUnderline"/>
        </w:rPr>
        <w:t xml:space="preserve">Sen. Bob </w:t>
      </w:r>
      <w:r w:rsidRPr="00204FEC">
        <w:rPr>
          <w:rStyle w:val="StyleUnderline"/>
          <w:highlight w:val="cyan"/>
        </w:rPr>
        <w:t>Casey</w:t>
      </w:r>
      <w:r w:rsidRPr="00286AAA">
        <w:rPr>
          <w:rStyle w:val="StyleUnderline"/>
        </w:rPr>
        <w:t xml:space="preserve"> (D) </w:t>
      </w:r>
      <w:r w:rsidRPr="00204FEC">
        <w:rPr>
          <w:rStyle w:val="StyleUnderline"/>
          <w:highlight w:val="cyan"/>
        </w:rPr>
        <w:t>leading</w:t>
      </w:r>
      <w:r w:rsidRPr="00286AAA">
        <w:rPr>
          <w:rStyle w:val="StyleUnderline"/>
        </w:rPr>
        <w:t xml:space="preserve"> Republican David </w:t>
      </w:r>
      <w:r w:rsidRPr="00204FEC">
        <w:rPr>
          <w:rStyle w:val="StyleUnderline"/>
          <w:highlight w:val="cyan"/>
        </w:rPr>
        <w:t>McCormick by the same amount</w:t>
      </w:r>
      <w:r w:rsidRPr="00204FEC">
        <w:rPr>
          <w:highlight w:val="cyan"/>
        </w:rPr>
        <w:t>.</w:t>
      </w:r>
      <w:r w:rsidRPr="00286AAA">
        <w:t xml:space="preserve"> </w:t>
      </w:r>
    </w:p>
    <w:p w14:paraId="09FDFBCC" w14:textId="77777777" w:rsidR="006F24FE" w:rsidRPr="00286AAA" w:rsidRDefault="006F24FE" w:rsidP="006F24FE">
      <w:r w:rsidRPr="00286AAA">
        <w:rPr>
          <w:sz w:val="16"/>
        </w:rPr>
        <w:t xml:space="preserve">A New York Times/Siena College poll released last month showed </w:t>
      </w:r>
      <w:r w:rsidRPr="00286AAA">
        <w:rPr>
          <w:rStyle w:val="StyleUnderline"/>
        </w:rPr>
        <w:t>Biden with a 12-point deficit in Nevada</w:t>
      </w:r>
      <w:r w:rsidRPr="00286AAA">
        <w:t xml:space="preserve">; </w:t>
      </w:r>
      <w:r w:rsidRPr="00286AAA">
        <w:rPr>
          <w:sz w:val="16"/>
        </w:rPr>
        <w:t>if true, a concerning sign for his prospects there. But the</w:t>
      </w:r>
      <w:r w:rsidRPr="00286AAA">
        <w:rPr>
          <w:rStyle w:val="StyleUnderline"/>
          <w:sz w:val="16"/>
        </w:rPr>
        <w:t xml:space="preserve"> </w:t>
      </w:r>
      <w:r w:rsidRPr="00286AAA">
        <w:rPr>
          <w:rStyle w:val="StyleUnderline"/>
        </w:rPr>
        <w:t xml:space="preserve">same poll showed Sen. Jacky </w:t>
      </w:r>
      <w:r w:rsidRPr="00204FEC">
        <w:rPr>
          <w:rStyle w:val="StyleUnderline"/>
          <w:highlight w:val="cyan"/>
        </w:rPr>
        <w:t>Rosen</w:t>
      </w:r>
      <w:r w:rsidRPr="00286AAA">
        <w:rPr>
          <w:rStyle w:val="StyleUnderline"/>
        </w:rPr>
        <w:t xml:space="preserve"> (D) </w:t>
      </w:r>
      <w:r w:rsidRPr="00204FEC">
        <w:rPr>
          <w:rStyle w:val="StyleUnderline"/>
          <w:highlight w:val="cyan"/>
        </w:rPr>
        <w:t>ahead of her</w:t>
      </w:r>
      <w:r w:rsidRPr="00286AAA">
        <w:rPr>
          <w:rStyle w:val="StyleUnderline"/>
        </w:rPr>
        <w:t xml:space="preserve"> likely </w:t>
      </w:r>
      <w:r w:rsidRPr="00204FEC">
        <w:rPr>
          <w:rStyle w:val="StyleUnderline"/>
          <w:highlight w:val="cyan"/>
        </w:rPr>
        <w:t>challenger,</w:t>
      </w:r>
      <w:r w:rsidRPr="00286AAA">
        <w:rPr>
          <w:rStyle w:val="StyleUnderline"/>
        </w:rPr>
        <w:t xml:space="preserve"> Republican </w:t>
      </w:r>
      <w:r w:rsidRPr="00204FEC">
        <w:rPr>
          <w:rStyle w:val="StyleUnderline"/>
          <w:highlight w:val="cyan"/>
        </w:rPr>
        <w:t>Sam Brown, by 2</w:t>
      </w:r>
      <w:r w:rsidRPr="00286AAA">
        <w:rPr>
          <w:rStyle w:val="StyleUnderline"/>
        </w:rPr>
        <w:t>.</w:t>
      </w:r>
      <w:r w:rsidRPr="00286AAA">
        <w:t xml:space="preserve"> </w:t>
      </w:r>
    </w:p>
    <w:p w14:paraId="6FB17A94" w14:textId="77777777" w:rsidR="006F24FE" w:rsidRPr="00286AAA" w:rsidRDefault="006F24FE" w:rsidP="006F24FE">
      <w:pPr>
        <w:rPr>
          <w:rStyle w:val="StyleUnderline"/>
        </w:rPr>
      </w:pPr>
      <w:r w:rsidRPr="00286AAA">
        <w:rPr>
          <w:rStyle w:val="StyleUnderline"/>
        </w:rPr>
        <w:t>The differences vary somewhat by state to state and poll to poll, but the disparity has been consistent for months</w:t>
      </w:r>
      <w:r>
        <w:t xml:space="preserve">. </w:t>
      </w:r>
      <w:r w:rsidRPr="00286AAA">
        <w:rPr>
          <w:sz w:val="16"/>
        </w:rPr>
        <w:t>The dynamic is also being seen in North Carolina, where Biden trails Trump by a few points, but</w:t>
      </w:r>
      <w:r>
        <w:t xml:space="preserve"> </w:t>
      </w:r>
      <w:r w:rsidRPr="00286AAA">
        <w:rPr>
          <w:rStyle w:val="StyleUnderline"/>
        </w:rPr>
        <w:t>Democratic gubernatorial candidate Josh Stein and GOP candidate Mark Robinson are neck and neck.</w:t>
      </w:r>
    </w:p>
    <w:p w14:paraId="06B865D2" w14:textId="77777777" w:rsidR="006F24FE" w:rsidRDefault="006F24FE" w:rsidP="006F24FE">
      <w:pPr>
        <w:pStyle w:val="Heading4"/>
      </w:pPr>
      <w:r>
        <w:t xml:space="preserve">Democrats win Senate toss-up races now. </w:t>
      </w:r>
    </w:p>
    <w:p w14:paraId="6B26EBE6" w14:textId="77777777" w:rsidR="006F24FE" w:rsidRPr="00141353" w:rsidRDefault="006F24FE" w:rsidP="006F24FE">
      <w:r w:rsidRPr="00141353">
        <w:rPr>
          <w:rStyle w:val="Style13ptBold"/>
        </w:rPr>
        <w:t>Taheri 7/13</w:t>
      </w:r>
      <w:r>
        <w:t xml:space="preserve"> [Mandy; 2024; Weekend Reporter for Newsweek; Newsweek, “Democrats Chances of Winning Toss-Up Senate Races Amid Biden Fallout: Polls”, </w:t>
      </w:r>
      <w:r w:rsidRPr="00141353">
        <w:t>https://www.newsweek.com/democrats-chances-winning-toss-senate-races-amid-biden-fallout-polls-1924841</w:t>
      </w:r>
      <w:r>
        <w:t>]</w:t>
      </w:r>
    </w:p>
    <w:p w14:paraId="4F34C2C0" w14:textId="77777777" w:rsidR="006F24FE" w:rsidRPr="00141353" w:rsidRDefault="006F24FE" w:rsidP="006F24FE">
      <w:pPr>
        <w:rPr>
          <w:sz w:val="14"/>
        </w:rPr>
      </w:pPr>
      <w:r w:rsidRPr="00141353">
        <w:rPr>
          <w:sz w:val="16"/>
        </w:rPr>
        <w:lastRenderedPageBreak/>
        <w:t xml:space="preserve">As favor seems to be falling for President Joe Biden after his poor debate performance last month, down-ballot </w:t>
      </w:r>
      <w:r w:rsidRPr="00141353">
        <w:rPr>
          <w:rStyle w:val="StyleUnderline"/>
          <w:highlight w:val="cyan"/>
        </w:rPr>
        <w:t>Democrats in</w:t>
      </w:r>
      <w:r w:rsidRPr="00141353">
        <w:rPr>
          <w:rStyle w:val="StyleUnderline"/>
        </w:rPr>
        <w:t xml:space="preserve"> four </w:t>
      </w:r>
      <w:r w:rsidRPr="00141353">
        <w:rPr>
          <w:rStyle w:val="StyleUnderline"/>
          <w:highlight w:val="cyan"/>
        </w:rPr>
        <w:t>close U.S. Senate races</w:t>
      </w:r>
      <w:r w:rsidRPr="00141353">
        <w:rPr>
          <w:rStyle w:val="StyleUnderline"/>
        </w:rPr>
        <w:t xml:space="preserve"> appear to be </w:t>
      </w:r>
      <w:r w:rsidRPr="00141353">
        <w:rPr>
          <w:rStyle w:val="StyleUnderline"/>
          <w:b/>
          <w:bCs/>
          <w:highlight w:val="cyan"/>
        </w:rPr>
        <w:t>leading their Republican opponents</w:t>
      </w:r>
      <w:r w:rsidRPr="00141353">
        <w:rPr>
          <w:rStyle w:val="StyleUnderline"/>
          <w:highlight w:val="cyan"/>
        </w:rPr>
        <w:t xml:space="preserve"> in all but one state</w:t>
      </w:r>
      <w:r w:rsidRPr="00141353">
        <w:rPr>
          <w:rStyle w:val="StyleUnderline"/>
        </w:rPr>
        <w:t>, according to recent polling before and after the debate.</w:t>
      </w:r>
    </w:p>
    <w:p w14:paraId="362024AE" w14:textId="77777777" w:rsidR="006F24FE" w:rsidRPr="00141353" w:rsidRDefault="006F24FE" w:rsidP="006F24FE">
      <w:pPr>
        <w:rPr>
          <w:sz w:val="14"/>
        </w:rPr>
      </w:pPr>
      <w:r w:rsidRPr="00141353">
        <w:rPr>
          <w:sz w:val="14"/>
        </w:rPr>
        <w:t>After Biden's lackluster debate performance against former President Donald Trump on June 27 in Atlanta, panic spread within the Democratic Party. There have been growing calls for the president to drop out of the race and for another prominent Democrat to become the party's nominee. However, Biden, 81, has vowed to stay in the race, telling ABC News' George Stephanopoulos in a recent interview that he would only drop out if "Lord Almighty" tells him to.</w:t>
      </w:r>
    </w:p>
    <w:p w14:paraId="0A2BF464" w14:textId="77777777" w:rsidR="006F24FE" w:rsidRPr="00141353" w:rsidRDefault="006F24FE" w:rsidP="006F24FE">
      <w:pPr>
        <w:rPr>
          <w:sz w:val="14"/>
        </w:rPr>
      </w:pPr>
      <w:r w:rsidRPr="00141353">
        <w:rPr>
          <w:sz w:val="16"/>
        </w:rPr>
        <w:t xml:space="preserve">Despite the growing criticism that Biden faces, </w:t>
      </w:r>
      <w:r w:rsidRPr="00141353">
        <w:rPr>
          <w:rStyle w:val="StyleUnderline"/>
        </w:rPr>
        <w:t xml:space="preserve">Democratic Senate candidates appear to be pushing ahead in </w:t>
      </w:r>
      <w:r w:rsidRPr="00141353">
        <w:rPr>
          <w:rStyle w:val="StyleUnderline"/>
          <w:b/>
          <w:bCs/>
        </w:rPr>
        <w:t>three "toss-up" elections</w:t>
      </w:r>
      <w:r w:rsidRPr="00141353">
        <w:rPr>
          <w:rStyle w:val="StyleUnderline"/>
        </w:rPr>
        <w:t>, as rated by the Cook Political Report,</w:t>
      </w:r>
      <w:r w:rsidRPr="00141353">
        <w:rPr>
          <w:sz w:val="16"/>
        </w:rPr>
        <w:t xml:space="preserve"> and falling behind in one, according to pre- and post-debate polls in the states.</w:t>
      </w:r>
    </w:p>
    <w:p w14:paraId="534B5740" w14:textId="77777777" w:rsidR="006F24FE" w:rsidRPr="00141353" w:rsidRDefault="006F24FE" w:rsidP="006F24FE">
      <w:pPr>
        <w:rPr>
          <w:sz w:val="14"/>
        </w:rPr>
      </w:pPr>
      <w:r w:rsidRPr="00141353">
        <w:rPr>
          <w:sz w:val="14"/>
        </w:rPr>
        <w:t xml:space="preserve">Remington Research Group, a GOP partisan organization, conducted individual surveys of between 570 and 611 likely voters in </w:t>
      </w:r>
      <w:r w:rsidRPr="00DA43E9">
        <w:rPr>
          <w:rStyle w:val="StyleUnderline"/>
          <w:highlight w:val="cyan"/>
        </w:rPr>
        <w:t>Michigan</w:t>
      </w:r>
      <w:r w:rsidRPr="00141353">
        <w:rPr>
          <w:sz w:val="14"/>
        </w:rPr>
        <w:t>, Montana, Nevada and Ohio between June 29 and July 1. The poll, which occurred just days after the debate, has a margin of error of plus or minus 4 percentage points.</w:t>
      </w:r>
    </w:p>
    <w:p w14:paraId="0C5F1190" w14:textId="77777777" w:rsidR="006F24FE" w:rsidRPr="00141353" w:rsidRDefault="006F24FE" w:rsidP="006F24FE">
      <w:pPr>
        <w:rPr>
          <w:sz w:val="12"/>
        </w:rPr>
      </w:pPr>
      <w:r w:rsidRPr="00141353">
        <w:rPr>
          <w:sz w:val="12"/>
        </w:rPr>
        <w:t>The poll was sponsored by American Fuel &amp; Petrochemical Manufacturers, a partisan sponsor of the Republican Party.</w:t>
      </w:r>
    </w:p>
    <w:p w14:paraId="36317696" w14:textId="77777777" w:rsidR="006F24FE" w:rsidRPr="00141353" w:rsidRDefault="006F24FE" w:rsidP="006F24FE">
      <w:pPr>
        <w:rPr>
          <w:sz w:val="12"/>
        </w:rPr>
      </w:pPr>
      <w:r w:rsidRPr="00141353">
        <w:rPr>
          <w:sz w:val="12"/>
        </w:rPr>
        <w:t>Newsweek cannot confirm the specifics of the poll and has reached out to Remington for more detailed information. The poll data from Remington below is cited by The Hill and FiveThirtyEight.</w:t>
      </w:r>
    </w:p>
    <w:p w14:paraId="229F37F4" w14:textId="77777777" w:rsidR="006F24FE" w:rsidRPr="00141353" w:rsidRDefault="006F24FE" w:rsidP="006F24FE">
      <w:pPr>
        <w:rPr>
          <w:rStyle w:val="StyleUnderline"/>
        </w:rPr>
      </w:pPr>
      <w:r w:rsidRPr="00141353">
        <w:rPr>
          <w:sz w:val="16"/>
        </w:rPr>
        <w:t xml:space="preserve">The Remington post-debate poll of 584 likely voters </w:t>
      </w:r>
      <w:r w:rsidRPr="00141353">
        <w:rPr>
          <w:rStyle w:val="StyleUnderline"/>
        </w:rPr>
        <w:t xml:space="preserve">found </w:t>
      </w:r>
      <w:r w:rsidRPr="00141353">
        <w:rPr>
          <w:rStyle w:val="StyleUnderline"/>
          <w:highlight w:val="cyan"/>
        </w:rPr>
        <w:t>Democratic Representative</w:t>
      </w:r>
      <w:r w:rsidRPr="00141353">
        <w:rPr>
          <w:sz w:val="16"/>
        </w:rPr>
        <w:t xml:space="preserve"> Elissa </w:t>
      </w:r>
      <w:proofErr w:type="spellStart"/>
      <w:r w:rsidRPr="00141353">
        <w:rPr>
          <w:rStyle w:val="StyleUnderline"/>
          <w:highlight w:val="cyan"/>
        </w:rPr>
        <w:t>Slotkin</w:t>
      </w:r>
      <w:proofErr w:type="spellEnd"/>
      <w:r w:rsidRPr="00141353">
        <w:rPr>
          <w:sz w:val="16"/>
        </w:rPr>
        <w:t xml:space="preserve"> to be </w:t>
      </w:r>
      <w:r w:rsidRPr="00141353">
        <w:rPr>
          <w:rStyle w:val="StyleUnderline"/>
          <w:highlight w:val="cyan"/>
        </w:rPr>
        <w:t>leading</w:t>
      </w:r>
      <w:r w:rsidRPr="00141353">
        <w:rPr>
          <w:sz w:val="16"/>
        </w:rPr>
        <w:t xml:space="preserve"> former </w:t>
      </w:r>
      <w:r w:rsidRPr="00141353">
        <w:rPr>
          <w:rStyle w:val="StyleUnderline"/>
        </w:rPr>
        <w:t>Representative</w:t>
      </w:r>
      <w:r w:rsidRPr="00141353">
        <w:rPr>
          <w:sz w:val="16"/>
        </w:rPr>
        <w:t xml:space="preserve"> Mike </w:t>
      </w:r>
      <w:r w:rsidRPr="00141353">
        <w:rPr>
          <w:rStyle w:val="StyleUnderline"/>
        </w:rPr>
        <w:t xml:space="preserve">Rogers, a Republican, </w:t>
      </w:r>
      <w:r w:rsidRPr="00141353">
        <w:rPr>
          <w:rStyle w:val="StyleUnderline"/>
          <w:highlight w:val="cyan"/>
        </w:rPr>
        <w:t>by 4 percentage points in the state's Senate race</w:t>
      </w:r>
      <w:r w:rsidRPr="00141353">
        <w:rPr>
          <w:rStyle w:val="StyleUnderline"/>
        </w:rPr>
        <w:t xml:space="preserve">. </w:t>
      </w:r>
      <w:proofErr w:type="spellStart"/>
      <w:r w:rsidRPr="00141353">
        <w:rPr>
          <w:rStyle w:val="StyleUnderline"/>
        </w:rPr>
        <w:t>Slotkin</w:t>
      </w:r>
      <w:proofErr w:type="spellEnd"/>
      <w:r w:rsidRPr="00141353">
        <w:rPr>
          <w:rStyle w:val="StyleUnderline"/>
        </w:rPr>
        <w:t xml:space="preserve"> garnered 47 percent of the vote compared to Rogers' 43 percent.</w:t>
      </w:r>
    </w:p>
    <w:p w14:paraId="51324EDA" w14:textId="77777777" w:rsidR="006F24FE" w:rsidRPr="00141353" w:rsidRDefault="006F24FE" w:rsidP="006F24FE">
      <w:pPr>
        <w:rPr>
          <w:sz w:val="16"/>
        </w:rPr>
      </w:pPr>
      <w:r w:rsidRPr="00141353">
        <w:rPr>
          <w:sz w:val="16"/>
        </w:rPr>
        <w:t xml:space="preserve">Prior to the debate, a previous poll conducted from June 13 to 18 by Emerson College Polling/The Hill found </w:t>
      </w:r>
      <w:proofErr w:type="spellStart"/>
      <w:r w:rsidRPr="00141353">
        <w:rPr>
          <w:sz w:val="16"/>
        </w:rPr>
        <w:t>Slotkin</w:t>
      </w:r>
      <w:proofErr w:type="spellEnd"/>
      <w:r w:rsidRPr="00141353">
        <w:rPr>
          <w:sz w:val="16"/>
        </w:rPr>
        <w:t xml:space="preserve"> leading Rogers, 43 to 39 percent. That poll of 1,000 registered voters had a margin of error of plus or minus 3 percentage points.</w:t>
      </w:r>
    </w:p>
    <w:p w14:paraId="1207D86A" w14:textId="77777777" w:rsidR="006F24FE" w:rsidRPr="00141353" w:rsidRDefault="006F24FE" w:rsidP="006F24FE">
      <w:pPr>
        <w:rPr>
          <w:sz w:val="12"/>
        </w:rPr>
      </w:pPr>
      <w:proofErr w:type="spellStart"/>
      <w:r w:rsidRPr="00141353">
        <w:rPr>
          <w:sz w:val="12"/>
        </w:rPr>
        <w:t>Slotkin's</w:t>
      </w:r>
      <w:proofErr w:type="spellEnd"/>
      <w:r w:rsidRPr="00141353">
        <w:rPr>
          <w:sz w:val="12"/>
        </w:rPr>
        <w:t xml:space="preserve"> favorable polling exceeds Biden's in the state where he is neck-and-neck with Trump at 42.1 percent to Trump's 42.3 percent.</w:t>
      </w:r>
    </w:p>
    <w:p w14:paraId="52061E78" w14:textId="77777777" w:rsidR="006F24FE" w:rsidRPr="00141353" w:rsidRDefault="006F24FE" w:rsidP="006F24FE">
      <w:pPr>
        <w:rPr>
          <w:sz w:val="12"/>
        </w:rPr>
      </w:pPr>
      <w:r w:rsidRPr="00141353">
        <w:rPr>
          <w:sz w:val="12"/>
        </w:rPr>
        <w:t>Montana</w:t>
      </w:r>
    </w:p>
    <w:p w14:paraId="4FCBB1C4" w14:textId="77777777" w:rsidR="006F24FE" w:rsidRPr="00141353" w:rsidRDefault="006F24FE" w:rsidP="006F24FE">
      <w:pPr>
        <w:rPr>
          <w:sz w:val="12"/>
        </w:rPr>
      </w:pPr>
      <w:r w:rsidRPr="00141353">
        <w:rPr>
          <w:sz w:val="12"/>
        </w:rPr>
        <w:t>In Montana, Remington polled 570 likely voters, finding that Republican Tim Sheehy leads Democratic Senator Jon Tester by 5 percentage points.</w:t>
      </w:r>
    </w:p>
    <w:p w14:paraId="546F93AE" w14:textId="77777777" w:rsidR="006F24FE" w:rsidRPr="00141353" w:rsidRDefault="006F24FE" w:rsidP="006F24FE">
      <w:pPr>
        <w:rPr>
          <w:sz w:val="12"/>
        </w:rPr>
      </w:pPr>
      <w:r w:rsidRPr="00141353">
        <w:rPr>
          <w:sz w:val="12"/>
        </w:rPr>
        <w:t xml:space="preserve">A survey of 649 registered voters in Montana, conducted by Torchlight Strategies, found Sheehy leading Tester prior to the debate. Conducted between June 22 and 26, the poll, which was sponsored by the GOP-affiliated </w:t>
      </w:r>
      <w:proofErr w:type="gramStart"/>
      <w:r w:rsidRPr="00141353">
        <w:rPr>
          <w:sz w:val="12"/>
        </w:rPr>
        <w:t>Common Sense</w:t>
      </w:r>
      <w:proofErr w:type="gramEnd"/>
      <w:r w:rsidRPr="00141353">
        <w:rPr>
          <w:sz w:val="12"/>
        </w:rPr>
        <w:t xml:space="preserve"> America PAC, put Sheehy at 47 percent and Tester at 41 percent. The poll had a margin of error of plus or minus 3.9 percentage points.</w:t>
      </w:r>
    </w:p>
    <w:p w14:paraId="57814E21" w14:textId="77777777" w:rsidR="006F24FE" w:rsidRPr="00141353" w:rsidRDefault="006F24FE" w:rsidP="006F24FE">
      <w:pPr>
        <w:rPr>
          <w:sz w:val="12"/>
        </w:rPr>
      </w:pPr>
      <w:r w:rsidRPr="00141353">
        <w:rPr>
          <w:sz w:val="12"/>
        </w:rPr>
        <w:t>In the presidential election, the state is safely red, with Trump polling nearly 20 percentage points ahead of Biden, according to FiveThirtyEight's national poll aggregator.</w:t>
      </w:r>
    </w:p>
    <w:p w14:paraId="169F329D" w14:textId="77777777" w:rsidR="006F24FE" w:rsidRPr="00141353" w:rsidRDefault="006F24FE" w:rsidP="006F24FE">
      <w:pPr>
        <w:rPr>
          <w:sz w:val="12"/>
        </w:rPr>
      </w:pPr>
      <w:r w:rsidRPr="00141353">
        <w:rPr>
          <w:sz w:val="12"/>
        </w:rPr>
        <w:t>Nevada</w:t>
      </w:r>
    </w:p>
    <w:p w14:paraId="746576B7" w14:textId="77777777" w:rsidR="006F24FE" w:rsidRPr="00141353" w:rsidRDefault="006F24FE" w:rsidP="006F24FE">
      <w:pPr>
        <w:rPr>
          <w:sz w:val="16"/>
        </w:rPr>
      </w:pPr>
      <w:r w:rsidRPr="00141353">
        <w:rPr>
          <w:rStyle w:val="StyleUnderline"/>
          <w:highlight w:val="cyan"/>
        </w:rPr>
        <w:t>Democratic Nevada Senator</w:t>
      </w:r>
      <w:r w:rsidRPr="00141353">
        <w:rPr>
          <w:rStyle w:val="StyleUnderline"/>
        </w:rPr>
        <w:t xml:space="preserve"> Jacky </w:t>
      </w:r>
      <w:r w:rsidRPr="00141353">
        <w:rPr>
          <w:rStyle w:val="StyleUnderline"/>
          <w:highlight w:val="cyan"/>
        </w:rPr>
        <w:t>Rosen is ahead of Republican</w:t>
      </w:r>
      <w:r w:rsidRPr="00141353">
        <w:rPr>
          <w:rStyle w:val="StyleUnderline"/>
        </w:rPr>
        <w:t xml:space="preserve"> candidate</w:t>
      </w:r>
      <w:r w:rsidRPr="00141353">
        <w:rPr>
          <w:sz w:val="16"/>
        </w:rPr>
        <w:t xml:space="preserve"> Sam </w:t>
      </w:r>
      <w:r w:rsidRPr="00141353">
        <w:rPr>
          <w:rStyle w:val="StyleUnderline"/>
          <w:highlight w:val="cyan"/>
        </w:rPr>
        <w:t>Brown by 2 percentage points</w:t>
      </w:r>
      <w:r w:rsidRPr="00141353">
        <w:rPr>
          <w:sz w:val="16"/>
        </w:rPr>
        <w:t>, the Remington poll of 601 likely voters in the state found.</w:t>
      </w:r>
    </w:p>
    <w:p w14:paraId="738847D5" w14:textId="77777777" w:rsidR="006F24FE" w:rsidRPr="00141353" w:rsidRDefault="006F24FE" w:rsidP="006F24FE">
      <w:pPr>
        <w:rPr>
          <w:sz w:val="16"/>
        </w:rPr>
      </w:pPr>
      <w:r w:rsidRPr="00141353">
        <w:rPr>
          <w:sz w:val="16"/>
        </w:rPr>
        <w:t xml:space="preserve">Prior to the debate, an </w:t>
      </w:r>
      <w:r w:rsidRPr="00141353">
        <w:rPr>
          <w:rStyle w:val="StyleUnderline"/>
        </w:rPr>
        <w:t>Emerson College Poll</w:t>
      </w:r>
      <w:r w:rsidRPr="00141353">
        <w:rPr>
          <w:sz w:val="16"/>
        </w:rPr>
        <w:t xml:space="preserve">ing/The Hill poll of 1,000 registered voters conducted from June 13 to 18 found Rosen with a larger lead. It </w:t>
      </w:r>
      <w:r w:rsidRPr="00141353">
        <w:rPr>
          <w:rStyle w:val="StyleUnderline"/>
        </w:rPr>
        <w:t xml:space="preserve">showed </w:t>
      </w:r>
      <w:r w:rsidRPr="00141353">
        <w:rPr>
          <w:rStyle w:val="StyleUnderline"/>
          <w:highlight w:val="cyan"/>
        </w:rPr>
        <w:t>Rosen up 12 percentage points</w:t>
      </w:r>
      <w:r w:rsidRPr="00141353">
        <w:rPr>
          <w:rStyle w:val="StyleUnderline"/>
        </w:rPr>
        <w:t>: 50 percent to Brown's 38 percent</w:t>
      </w:r>
      <w:r w:rsidRPr="00141353">
        <w:rPr>
          <w:sz w:val="16"/>
        </w:rPr>
        <w:t>. The poll had a margin of error of plus or minus 3 percentage points.</w:t>
      </w:r>
    </w:p>
    <w:p w14:paraId="4E38B23C" w14:textId="77777777" w:rsidR="006F24FE" w:rsidRPr="00141353" w:rsidRDefault="006F24FE" w:rsidP="006F24FE">
      <w:pPr>
        <w:rPr>
          <w:sz w:val="16"/>
        </w:rPr>
      </w:pPr>
      <w:r w:rsidRPr="00141353">
        <w:rPr>
          <w:sz w:val="16"/>
        </w:rPr>
        <w:t xml:space="preserve">Rosen's lead contrasts with Biden's notable </w:t>
      </w:r>
      <w:proofErr w:type="gramStart"/>
      <w:r w:rsidRPr="00141353">
        <w:rPr>
          <w:sz w:val="16"/>
        </w:rPr>
        <w:t>lag behind</w:t>
      </w:r>
      <w:proofErr w:type="gramEnd"/>
      <w:r w:rsidRPr="00141353">
        <w:rPr>
          <w:sz w:val="16"/>
        </w:rPr>
        <w:t xml:space="preserve"> Trump in Nevada, where Biden is polling at around 38.7 percent compared to Trump's 43.1 percent, according to FiveThirtyEight.</w:t>
      </w:r>
    </w:p>
    <w:p w14:paraId="701A8B60" w14:textId="77777777" w:rsidR="006F24FE" w:rsidRPr="00141353" w:rsidRDefault="006F24FE" w:rsidP="006F24FE">
      <w:pPr>
        <w:rPr>
          <w:sz w:val="16"/>
        </w:rPr>
      </w:pPr>
      <w:r w:rsidRPr="00141353">
        <w:rPr>
          <w:sz w:val="16"/>
        </w:rPr>
        <w:t>Ohio</w:t>
      </w:r>
    </w:p>
    <w:p w14:paraId="4561CB13" w14:textId="77777777" w:rsidR="006F24FE" w:rsidRPr="00141353" w:rsidRDefault="006F24FE" w:rsidP="006F24FE">
      <w:pPr>
        <w:rPr>
          <w:sz w:val="16"/>
        </w:rPr>
      </w:pPr>
      <w:r w:rsidRPr="00141353">
        <w:rPr>
          <w:rStyle w:val="StyleUnderline"/>
          <w:highlight w:val="cyan"/>
        </w:rPr>
        <w:t>In Ohio</w:t>
      </w:r>
      <w:r w:rsidRPr="00141353">
        <w:rPr>
          <w:sz w:val="16"/>
        </w:rPr>
        <w:t xml:space="preserve">, incumbent </w:t>
      </w:r>
      <w:r w:rsidRPr="00DA43E9">
        <w:rPr>
          <w:rStyle w:val="StyleUnderline"/>
          <w:highlight w:val="cyan"/>
        </w:rPr>
        <w:t>Democratic Senator</w:t>
      </w:r>
      <w:r w:rsidRPr="00141353">
        <w:rPr>
          <w:rStyle w:val="StyleUnderline"/>
        </w:rPr>
        <w:t xml:space="preserve"> </w:t>
      </w:r>
      <w:r w:rsidRPr="00141353">
        <w:rPr>
          <w:sz w:val="16"/>
        </w:rPr>
        <w:t xml:space="preserve">Sherrod </w:t>
      </w:r>
      <w:r w:rsidRPr="00DA43E9">
        <w:rPr>
          <w:rStyle w:val="StyleUnderline"/>
          <w:highlight w:val="cyan"/>
        </w:rPr>
        <w:t>Brown is leading</w:t>
      </w:r>
      <w:r w:rsidRPr="00141353">
        <w:rPr>
          <w:rStyle w:val="StyleUnderline"/>
        </w:rPr>
        <w:t xml:space="preserve"> Republican candidate</w:t>
      </w:r>
      <w:r w:rsidRPr="00141353">
        <w:rPr>
          <w:sz w:val="16"/>
        </w:rPr>
        <w:t xml:space="preserve"> </w:t>
      </w:r>
      <w:r w:rsidRPr="00141353">
        <w:rPr>
          <w:rStyle w:val="StyleUnderline"/>
        </w:rPr>
        <w:t xml:space="preserve">Bernie Moreno </w:t>
      </w:r>
      <w:r w:rsidRPr="00DA43E9">
        <w:rPr>
          <w:rStyle w:val="StyleUnderline"/>
          <w:highlight w:val="cyan"/>
        </w:rPr>
        <w:t>by 6 percentage points</w:t>
      </w:r>
      <w:r w:rsidRPr="00141353">
        <w:rPr>
          <w:sz w:val="16"/>
        </w:rPr>
        <w:t>, according to the Remington poll of 611 likely Ohioan voters.</w:t>
      </w:r>
    </w:p>
    <w:p w14:paraId="53B872A4" w14:textId="77777777" w:rsidR="006F24FE" w:rsidRDefault="006F24FE" w:rsidP="006F24FE">
      <w:pPr>
        <w:rPr>
          <w:sz w:val="16"/>
        </w:rPr>
      </w:pPr>
      <w:r w:rsidRPr="00141353">
        <w:rPr>
          <w:sz w:val="16"/>
        </w:rPr>
        <w:t xml:space="preserve">From June 3 to 6, a Marist poll of 1,137 registered voters found </w:t>
      </w:r>
      <w:r w:rsidRPr="00141353">
        <w:rPr>
          <w:rStyle w:val="StyleUnderline"/>
        </w:rPr>
        <w:t>half of voters supported Brown</w:t>
      </w:r>
      <w:r w:rsidRPr="00141353">
        <w:rPr>
          <w:sz w:val="16"/>
        </w:rPr>
        <w:t xml:space="preserve">, a </w:t>
      </w:r>
      <w:proofErr w:type="gramStart"/>
      <w:r w:rsidRPr="00141353">
        <w:rPr>
          <w:sz w:val="16"/>
        </w:rPr>
        <w:t>five percentage</w:t>
      </w:r>
      <w:proofErr w:type="gramEnd"/>
      <w:r w:rsidRPr="00141353">
        <w:rPr>
          <w:sz w:val="16"/>
        </w:rPr>
        <w:t xml:space="preserve"> point lead on Moreno.</w:t>
      </w:r>
    </w:p>
    <w:p w14:paraId="6612D624" w14:textId="77777777" w:rsidR="006F24FE" w:rsidRPr="00E07BDE" w:rsidRDefault="006F24FE" w:rsidP="006F24FE"/>
    <w:p w14:paraId="7BAE17BD" w14:textId="77777777" w:rsidR="006F24FE" w:rsidRDefault="006F24FE" w:rsidP="006F24FE">
      <w:pPr>
        <w:pStyle w:val="Heading3"/>
      </w:pPr>
      <w:r>
        <w:lastRenderedPageBreak/>
        <w:t>UQ --- Dems Win --- Senate</w:t>
      </w:r>
    </w:p>
    <w:p w14:paraId="60D1A6BE" w14:textId="77777777" w:rsidR="006F24FE" w:rsidRPr="00495C50" w:rsidRDefault="006F24FE" w:rsidP="006F24FE">
      <w:pPr>
        <w:pStyle w:val="Heading4"/>
        <w:rPr>
          <w:rFonts w:cs="Calibri"/>
        </w:rPr>
      </w:pPr>
      <w:r>
        <w:rPr>
          <w:rFonts w:cs="Calibri"/>
        </w:rPr>
        <w:t>Democrats</w:t>
      </w:r>
      <w:r w:rsidRPr="00495C50">
        <w:rPr>
          <w:rFonts w:cs="Calibri"/>
        </w:rPr>
        <w:t xml:space="preserve"> </w:t>
      </w:r>
      <w:r>
        <w:rPr>
          <w:rFonts w:cs="Calibri"/>
        </w:rPr>
        <w:t>winning</w:t>
      </w:r>
      <w:r w:rsidRPr="00495C50">
        <w:rPr>
          <w:rFonts w:cs="Calibri"/>
        </w:rPr>
        <w:t xml:space="preserve"> in all key states</w:t>
      </w:r>
    </w:p>
    <w:p w14:paraId="65F6B53E" w14:textId="77777777" w:rsidR="006F24FE" w:rsidRPr="00495C50" w:rsidRDefault="006F24FE" w:rsidP="006F24FE">
      <w:r w:rsidRPr="00495C50">
        <w:rPr>
          <w:b/>
          <w:bCs/>
          <w:sz w:val="23"/>
          <w:szCs w:val="23"/>
        </w:rPr>
        <w:t xml:space="preserve">Weisman, </w:t>
      </w:r>
      <w:proofErr w:type="spellStart"/>
      <w:r w:rsidRPr="00495C50">
        <w:rPr>
          <w:b/>
          <w:bCs/>
          <w:sz w:val="23"/>
          <w:szCs w:val="23"/>
        </w:rPr>
        <w:t>Igielik</w:t>
      </w:r>
      <w:proofErr w:type="spellEnd"/>
      <w:r w:rsidRPr="00495C50">
        <w:rPr>
          <w:b/>
          <w:bCs/>
          <w:sz w:val="23"/>
          <w:szCs w:val="23"/>
        </w:rPr>
        <w:t xml:space="preserve"> ‘24</w:t>
      </w:r>
      <w:r w:rsidRPr="00495C50">
        <w:t xml:space="preserve"> </w:t>
      </w:r>
      <w:r w:rsidRPr="00495C50">
        <w:rPr>
          <w:sz w:val="14"/>
          <w:szCs w:val="14"/>
        </w:rPr>
        <w:t xml:space="preserve">(5/13/24, Jonathan Weisman is a politics writer for The New York Times, covering campaigns but with an emphasis on economic and labor policy, Ruth </w:t>
      </w:r>
      <w:proofErr w:type="spellStart"/>
      <w:r w:rsidRPr="00495C50">
        <w:rPr>
          <w:sz w:val="14"/>
          <w:szCs w:val="14"/>
        </w:rPr>
        <w:t>Igielik</w:t>
      </w:r>
      <w:proofErr w:type="spellEnd"/>
      <w:r w:rsidRPr="00495C50">
        <w:rPr>
          <w:sz w:val="14"/>
          <w:szCs w:val="14"/>
        </w:rPr>
        <w:t xml:space="preserve"> conducts polls and write about polling for The New York Times, </w:t>
      </w:r>
      <w:r w:rsidRPr="00495C50">
        <w:rPr>
          <w:i/>
          <w:iCs/>
          <w:sz w:val="14"/>
          <w:szCs w:val="14"/>
        </w:rPr>
        <w:t>“Democrats Hold Leads in 4 Crucial Races That Could Decide Senate Control”</w:t>
      </w:r>
      <w:r w:rsidRPr="00495C50">
        <w:rPr>
          <w:b/>
          <w:bCs/>
          <w:i/>
          <w:iCs/>
          <w:sz w:val="14"/>
          <w:szCs w:val="14"/>
        </w:rPr>
        <w:t xml:space="preserve"> </w:t>
      </w:r>
      <w:r w:rsidRPr="00495C50">
        <w:rPr>
          <w:sz w:val="14"/>
          <w:szCs w:val="14"/>
        </w:rPr>
        <w:t>New York Times, https://www.nytimes.com/2024/05/13/us/politics/democrats-senate-battleground-poll.html)</w:t>
      </w:r>
    </w:p>
    <w:p w14:paraId="4493ECC8" w14:textId="77777777" w:rsidR="006F24FE" w:rsidRDefault="006F24FE" w:rsidP="006F24FE">
      <w:pPr>
        <w:rPr>
          <w:u w:val="single"/>
        </w:rPr>
      </w:pPr>
      <w:r w:rsidRPr="00495C50">
        <w:rPr>
          <w:highlight w:val="cyan"/>
          <w:u w:val="single"/>
        </w:rPr>
        <w:t>Democratic candidates</w:t>
      </w:r>
      <w:r w:rsidRPr="00495C50">
        <w:rPr>
          <w:u w:val="single"/>
        </w:rPr>
        <w:t xml:space="preserve"> for the Senate in Arizona, Nevada, Pennsylvania and Wisconsin </w:t>
      </w:r>
      <w:r w:rsidRPr="00495C50">
        <w:rPr>
          <w:highlight w:val="cyan"/>
          <w:u w:val="single"/>
        </w:rPr>
        <w:t>lead their Republican rivals</w:t>
      </w:r>
      <w:r w:rsidRPr="00495C50">
        <w:rPr>
          <w:u w:val="single"/>
        </w:rPr>
        <w:t xml:space="preserve"> and are </w:t>
      </w:r>
      <w:r w:rsidRPr="00495C50">
        <w:rPr>
          <w:highlight w:val="cyan"/>
          <w:u w:val="single"/>
        </w:rPr>
        <w:t>running</w:t>
      </w:r>
      <w:r w:rsidRPr="00495C50">
        <w:rPr>
          <w:u w:val="single"/>
        </w:rPr>
        <w:t xml:space="preserve"> well </w:t>
      </w:r>
      <w:r w:rsidRPr="00495C50">
        <w:rPr>
          <w:highlight w:val="cyan"/>
          <w:u w:val="single"/>
        </w:rPr>
        <w:t xml:space="preserve">ahead of </w:t>
      </w:r>
      <w:r w:rsidRPr="00495C50">
        <w:rPr>
          <w:u w:val="single"/>
        </w:rPr>
        <w:t xml:space="preserve">President </w:t>
      </w:r>
      <w:r w:rsidRPr="00495C50">
        <w:rPr>
          <w:highlight w:val="cyan"/>
          <w:u w:val="single"/>
        </w:rPr>
        <w:t>Biden</w:t>
      </w:r>
      <w:r w:rsidRPr="00495C50">
        <w:rPr>
          <w:u w:val="single"/>
        </w:rPr>
        <w:t xml:space="preserve"> in key states where he continues to struggle, </w:t>
      </w:r>
      <w:r w:rsidRPr="00495C50">
        <w:rPr>
          <w:highlight w:val="cyan"/>
          <w:u w:val="single"/>
        </w:rPr>
        <w:t>according to polls</w:t>
      </w:r>
      <w:r w:rsidRPr="00495C50">
        <w:rPr>
          <w:u w:val="single"/>
        </w:rPr>
        <w:t xml:space="preserve"> The battleground surveys of registered voters indicate that the president’s </w:t>
      </w:r>
      <w:r w:rsidRPr="00495C50">
        <w:rPr>
          <w:highlight w:val="cyan"/>
          <w:u w:val="single"/>
        </w:rPr>
        <w:t xml:space="preserve">difficulties against </w:t>
      </w:r>
      <w:r w:rsidRPr="00495C50">
        <w:rPr>
          <w:u w:val="single"/>
        </w:rPr>
        <w:t xml:space="preserve">former </w:t>
      </w:r>
      <w:r w:rsidRPr="00495C50">
        <w:rPr>
          <w:highlight w:val="cyan"/>
          <w:u w:val="single"/>
        </w:rPr>
        <w:t>President</w:t>
      </w:r>
      <w:r w:rsidRPr="00495C50">
        <w:rPr>
          <w:u w:val="single"/>
        </w:rPr>
        <w:t xml:space="preserve"> Donald J. </w:t>
      </w:r>
      <w:r w:rsidRPr="00495C50">
        <w:rPr>
          <w:highlight w:val="cyan"/>
          <w:u w:val="single"/>
        </w:rPr>
        <w:t>Trump</w:t>
      </w:r>
      <w:r w:rsidRPr="00495C50">
        <w:rPr>
          <w:u w:val="single"/>
        </w:rPr>
        <w:t xml:space="preserve"> may </w:t>
      </w:r>
      <w:r w:rsidRPr="00495C50">
        <w:rPr>
          <w:highlight w:val="cyan"/>
          <w:u w:val="single"/>
        </w:rPr>
        <w:t>not</w:t>
      </w:r>
      <w:r w:rsidRPr="00495C50">
        <w:rPr>
          <w:u w:val="single"/>
        </w:rPr>
        <w:t xml:space="preserve"> be </w:t>
      </w:r>
      <w:r w:rsidRPr="00495C50">
        <w:rPr>
          <w:highlight w:val="cyan"/>
          <w:u w:val="single"/>
        </w:rPr>
        <w:t xml:space="preserve">enough to sink </w:t>
      </w:r>
      <w:r w:rsidRPr="00495C50">
        <w:rPr>
          <w:u w:val="single"/>
        </w:rPr>
        <w:t xml:space="preserve">other </w:t>
      </w:r>
      <w:r w:rsidRPr="00495C50">
        <w:rPr>
          <w:highlight w:val="cyan"/>
          <w:u w:val="single"/>
        </w:rPr>
        <w:t>Democrats</w:t>
      </w:r>
      <w:r w:rsidRPr="00495C50">
        <w:rPr>
          <w:u w:val="single"/>
        </w:rPr>
        <w:t xml:space="preserve">, </w:t>
      </w:r>
      <w:r w:rsidRPr="00495C50">
        <w:rPr>
          <w:highlight w:val="cyan"/>
          <w:u w:val="single"/>
        </w:rPr>
        <w:t>especially Senate incumbents</w:t>
      </w:r>
      <w:r w:rsidRPr="00495C50">
        <w:rPr>
          <w:u w:val="single"/>
        </w:rPr>
        <w:t xml:space="preserve"> who are facing less-well-known Republicans. </w:t>
      </w:r>
      <w:r w:rsidRPr="00495C50">
        <w:rPr>
          <w:sz w:val="14"/>
          <w:szCs w:val="14"/>
        </w:rPr>
        <w:t>Ticket-splitters are not abundant — about 10 percent of Trump voters back the Democratic candidate for Senate in the four states, while about 5 percent of Biden supporters back the Republican. But those voters are enough to give Democrats a chance at holding the Senate, where they currently hold a one-seat majority. To maintain control, the Democrats would have to sweep every competitive Senate seat and win the White House.</w:t>
      </w:r>
      <w:r w:rsidRPr="00495C50">
        <w:rPr>
          <w:sz w:val="16"/>
          <w:szCs w:val="12"/>
        </w:rPr>
        <w:t xml:space="preserve"> </w:t>
      </w:r>
      <w:r w:rsidRPr="00495C50">
        <w:rPr>
          <w:u w:val="single"/>
        </w:rPr>
        <w:t xml:space="preserve">In </w:t>
      </w:r>
      <w:r w:rsidRPr="00495C50">
        <w:rPr>
          <w:highlight w:val="cyan"/>
          <w:u w:val="single"/>
        </w:rPr>
        <w:t>Pennsylvania</w:t>
      </w:r>
      <w:r w:rsidRPr="00495C50">
        <w:rPr>
          <w:u w:val="single"/>
        </w:rPr>
        <w:t xml:space="preserve">, Senator </w:t>
      </w:r>
      <w:r w:rsidRPr="00495C50">
        <w:rPr>
          <w:highlight w:val="cyan"/>
          <w:u w:val="single"/>
        </w:rPr>
        <w:t>Bob Casey</w:t>
      </w:r>
      <w:r w:rsidRPr="00495C50">
        <w:rPr>
          <w:u w:val="single"/>
        </w:rPr>
        <w:t xml:space="preserve">, a </w:t>
      </w:r>
      <w:r w:rsidRPr="00495C50">
        <w:rPr>
          <w:highlight w:val="cyan"/>
          <w:u w:val="single"/>
        </w:rPr>
        <w:t>Democrat</w:t>
      </w:r>
      <w:r w:rsidRPr="00495C50">
        <w:rPr>
          <w:u w:val="single"/>
        </w:rPr>
        <w:t xml:space="preserve">, has the </w:t>
      </w:r>
      <w:r w:rsidRPr="00495C50">
        <w:rPr>
          <w:highlight w:val="cyan"/>
          <w:u w:val="single"/>
        </w:rPr>
        <w:t>support of 46 percent of voters</w:t>
      </w:r>
      <w:r w:rsidRPr="00495C50">
        <w:rPr>
          <w:u w:val="single"/>
        </w:rPr>
        <w:t xml:space="preserve">, against the 41 percent who say they back his Republican challenger, the wealthy finance executive David McCormick, although Mr. </w:t>
      </w:r>
      <w:r w:rsidRPr="00495C50">
        <w:rPr>
          <w:highlight w:val="cyan"/>
          <w:u w:val="single"/>
        </w:rPr>
        <w:t>Trump holds</w:t>
      </w:r>
      <w:r w:rsidRPr="00495C50">
        <w:rPr>
          <w:u w:val="single"/>
        </w:rPr>
        <w:t xml:space="preserve"> a slender </w:t>
      </w:r>
      <w:r w:rsidRPr="00495C50">
        <w:rPr>
          <w:highlight w:val="cyan"/>
          <w:u w:val="single"/>
        </w:rPr>
        <w:t>advantage</w:t>
      </w:r>
      <w:r w:rsidRPr="00495C50">
        <w:rPr>
          <w:u w:val="single"/>
        </w:rPr>
        <w:t xml:space="preserve"> in a head-to-head race with Mr. Biden, 47 percent to 44 percent. In </w:t>
      </w:r>
      <w:r w:rsidRPr="00495C50">
        <w:rPr>
          <w:highlight w:val="cyan"/>
          <w:u w:val="single"/>
        </w:rPr>
        <w:t>Wisconsin</w:t>
      </w:r>
      <w:r w:rsidRPr="00495C50">
        <w:rPr>
          <w:u w:val="single"/>
        </w:rPr>
        <w:t xml:space="preserve">, the </w:t>
      </w:r>
      <w:r w:rsidRPr="00495C50">
        <w:rPr>
          <w:highlight w:val="cyan"/>
          <w:u w:val="single"/>
        </w:rPr>
        <w:t xml:space="preserve">Democratic </w:t>
      </w:r>
      <w:r w:rsidRPr="00495C50">
        <w:rPr>
          <w:u w:val="single"/>
        </w:rPr>
        <w:t xml:space="preserve">incumbent, Senator </w:t>
      </w:r>
      <w:r w:rsidRPr="00495C50">
        <w:rPr>
          <w:highlight w:val="cyan"/>
          <w:u w:val="single"/>
        </w:rPr>
        <w:t>Tammy Baldwin</w:t>
      </w:r>
      <w:r w:rsidRPr="00495C50">
        <w:rPr>
          <w:u w:val="single"/>
        </w:rPr>
        <w:t xml:space="preserve">, </w:t>
      </w:r>
      <w:r w:rsidRPr="00495C50">
        <w:rPr>
          <w:highlight w:val="cyan"/>
          <w:u w:val="single"/>
        </w:rPr>
        <w:t>holds</w:t>
      </w:r>
      <w:r w:rsidRPr="00495C50">
        <w:rPr>
          <w:u w:val="single"/>
        </w:rPr>
        <w:t xml:space="preserve"> a wider, </w:t>
      </w:r>
      <w:r w:rsidRPr="00495C50">
        <w:rPr>
          <w:highlight w:val="cyan"/>
          <w:u w:val="single"/>
        </w:rPr>
        <w:t>49-percent</w:t>
      </w:r>
      <w:r w:rsidRPr="00495C50">
        <w:rPr>
          <w:u w:val="single"/>
        </w:rPr>
        <w:t>-</w:t>
      </w:r>
      <w:r w:rsidRPr="00495C50">
        <w:rPr>
          <w:highlight w:val="cyan"/>
          <w:u w:val="single"/>
        </w:rPr>
        <w:t>to</w:t>
      </w:r>
      <w:r w:rsidRPr="00495C50">
        <w:rPr>
          <w:u w:val="single"/>
        </w:rPr>
        <w:t>-</w:t>
      </w:r>
      <w:r w:rsidRPr="00495C50">
        <w:rPr>
          <w:highlight w:val="cyan"/>
          <w:u w:val="single"/>
        </w:rPr>
        <w:t>40 percent</w:t>
      </w:r>
      <w:r w:rsidRPr="00495C50">
        <w:rPr>
          <w:u w:val="single"/>
        </w:rPr>
        <w:t xml:space="preserve"> </w:t>
      </w:r>
      <w:r w:rsidRPr="00495C50">
        <w:rPr>
          <w:highlight w:val="cyan"/>
          <w:u w:val="single"/>
        </w:rPr>
        <w:t>lead</w:t>
      </w:r>
      <w:r w:rsidRPr="00495C50">
        <w:rPr>
          <w:u w:val="single"/>
        </w:rPr>
        <w:t xml:space="preserve"> over the Republican banker Eric </w:t>
      </w:r>
      <w:proofErr w:type="spellStart"/>
      <w:r w:rsidRPr="00495C50">
        <w:rPr>
          <w:u w:val="single"/>
        </w:rPr>
        <w:t>Hovde</w:t>
      </w:r>
      <w:proofErr w:type="spellEnd"/>
      <w:r w:rsidRPr="00495C50">
        <w:rPr>
          <w:u w:val="single"/>
        </w:rPr>
        <w:t xml:space="preserve">. Mr. Biden is up slightly against Mr. Trump, 47 percent to 45 percent. In </w:t>
      </w:r>
      <w:r w:rsidRPr="00495C50">
        <w:rPr>
          <w:highlight w:val="cyan"/>
          <w:u w:val="single"/>
        </w:rPr>
        <w:t>Nevada</w:t>
      </w:r>
      <w:r w:rsidRPr="00495C50">
        <w:rPr>
          <w:u w:val="single"/>
        </w:rPr>
        <w:t xml:space="preserve">, where Mr. Biden is struggling the most, Senator </w:t>
      </w:r>
      <w:r w:rsidRPr="00495C50">
        <w:rPr>
          <w:highlight w:val="cyan"/>
          <w:u w:val="single"/>
        </w:rPr>
        <w:t>Jacky Rosen, a Democrat</w:t>
      </w:r>
      <w:r w:rsidRPr="00495C50">
        <w:rPr>
          <w:u w:val="single"/>
        </w:rPr>
        <w:t xml:space="preserve">, narrowly </w:t>
      </w:r>
      <w:r w:rsidRPr="00495C50">
        <w:rPr>
          <w:highlight w:val="cyan"/>
          <w:u w:val="single"/>
        </w:rPr>
        <w:t xml:space="preserve">leads </w:t>
      </w:r>
      <w:r w:rsidRPr="00495C50">
        <w:rPr>
          <w:u w:val="single"/>
        </w:rPr>
        <w:t xml:space="preserve">her Republican </w:t>
      </w:r>
      <w:r w:rsidRPr="00495C50">
        <w:rPr>
          <w:highlight w:val="cyan"/>
          <w:u w:val="single"/>
        </w:rPr>
        <w:t>challenger</w:t>
      </w:r>
      <w:r w:rsidRPr="00495C50">
        <w:rPr>
          <w:u w:val="single"/>
        </w:rPr>
        <w:t xml:space="preserve">, Sam Brown, a wounded combat veteran, 40 percent to 38 percent, with 23 percent of registered voters undecided. </w:t>
      </w:r>
      <w:r w:rsidRPr="00495C50">
        <w:rPr>
          <w:sz w:val="14"/>
          <w:szCs w:val="14"/>
        </w:rPr>
        <w:t>In Arizona, the one battleground state polled with an open Senate seat, Representative Ruben Gallego, a Phoenix-area Democrat, leads Kari Lake, the Republican former news anchor who is closely allied with Mr. Trump, 45 percent to 41 percent, with 14 percent undecided. Mr. Trump leads Mr. Biden in Arizona, 49 percent to 42 percent</w:t>
      </w:r>
      <w:r w:rsidRPr="00495C50">
        <w:rPr>
          <w:sz w:val="16"/>
          <w:szCs w:val="16"/>
        </w:rPr>
        <w:t>.</w:t>
      </w:r>
      <w:r w:rsidRPr="00495C50">
        <w:rPr>
          <w:sz w:val="14"/>
          <w:szCs w:val="14"/>
        </w:rPr>
        <w:t xml:space="preserve"> </w:t>
      </w:r>
      <w:r w:rsidRPr="00495C50">
        <w:rPr>
          <w:u w:val="single"/>
        </w:rPr>
        <w:t xml:space="preserve">The contrasting results underscore the </w:t>
      </w:r>
      <w:r w:rsidRPr="00495C50">
        <w:rPr>
          <w:highlight w:val="cyan"/>
          <w:u w:val="single"/>
        </w:rPr>
        <w:t>power of incumbency</w:t>
      </w:r>
      <w:r w:rsidRPr="00495C50">
        <w:rPr>
          <w:u w:val="single"/>
        </w:rPr>
        <w:t xml:space="preserve">, and how it appears to be nullified in the case of a former president challenging a sitting president. </w:t>
      </w:r>
      <w:r w:rsidRPr="00495C50">
        <w:rPr>
          <w:highlight w:val="cyan"/>
          <w:u w:val="single"/>
        </w:rPr>
        <w:t>Voter after voter expressed</w:t>
      </w:r>
      <w:r w:rsidRPr="00495C50">
        <w:rPr>
          <w:u w:val="single"/>
        </w:rPr>
        <w:t xml:space="preserve"> </w:t>
      </w:r>
      <w:r w:rsidRPr="00495C50">
        <w:rPr>
          <w:highlight w:val="cyan"/>
          <w:u w:val="single"/>
        </w:rPr>
        <w:t>comfort</w:t>
      </w:r>
      <w:r w:rsidRPr="00495C50">
        <w:rPr>
          <w:u w:val="single"/>
        </w:rPr>
        <w:t xml:space="preserve"> </w:t>
      </w:r>
      <w:r w:rsidRPr="00495C50">
        <w:rPr>
          <w:highlight w:val="cyan"/>
          <w:u w:val="single"/>
        </w:rPr>
        <w:t>with</w:t>
      </w:r>
      <w:r w:rsidRPr="00495C50">
        <w:rPr>
          <w:u w:val="single"/>
        </w:rPr>
        <w:t xml:space="preserve"> the sitting </w:t>
      </w:r>
      <w:r w:rsidRPr="00495C50">
        <w:rPr>
          <w:highlight w:val="cyan"/>
          <w:u w:val="single"/>
        </w:rPr>
        <w:t>Senate Democrat</w:t>
      </w:r>
      <w:r w:rsidRPr="00495C50">
        <w:rPr>
          <w:u w:val="single"/>
        </w:rPr>
        <w:t>, and an almost complete lack of knowledge about the Republican challengers.</w:t>
      </w:r>
    </w:p>
    <w:p w14:paraId="79EF85A7" w14:textId="77777777" w:rsidR="006F24FE" w:rsidRDefault="006F24FE" w:rsidP="006F24FE">
      <w:pPr>
        <w:pStyle w:val="Heading3"/>
      </w:pPr>
      <w:r>
        <w:lastRenderedPageBreak/>
        <w:t>UQ --- Dems Win --- Senate</w:t>
      </w:r>
    </w:p>
    <w:p w14:paraId="74E73F11" w14:textId="77777777" w:rsidR="006F24FE" w:rsidRPr="0018671E" w:rsidRDefault="006F24FE" w:rsidP="006F24FE">
      <w:pPr>
        <w:pStyle w:val="Heading4"/>
        <w:rPr>
          <w:rFonts w:cs="Calibri"/>
        </w:rPr>
      </w:pPr>
      <w:r w:rsidRPr="0018671E">
        <w:rPr>
          <w:rFonts w:cs="Calibri"/>
        </w:rPr>
        <w:t xml:space="preserve">Senate Dems hold narrow fundraising edge now </w:t>
      </w:r>
    </w:p>
    <w:p w14:paraId="666B627D" w14:textId="77777777" w:rsidR="006F24FE" w:rsidRPr="0018671E" w:rsidRDefault="006F24FE" w:rsidP="006F24FE">
      <w:pPr>
        <w:rPr>
          <w:rStyle w:val="Style13ptBold"/>
        </w:rPr>
      </w:pPr>
      <w:proofErr w:type="spellStart"/>
      <w:r w:rsidRPr="0018671E">
        <w:rPr>
          <w:rStyle w:val="Style13ptBold"/>
        </w:rPr>
        <w:t>Altimari</w:t>
      </w:r>
      <w:proofErr w:type="spellEnd"/>
      <w:r w:rsidRPr="0018671E">
        <w:rPr>
          <w:rStyle w:val="Style13ptBold"/>
        </w:rPr>
        <w:t xml:space="preserve"> 24</w:t>
      </w:r>
    </w:p>
    <w:p w14:paraId="40AE443B" w14:textId="77777777" w:rsidR="006F24FE" w:rsidRPr="0018671E" w:rsidRDefault="006F24FE" w:rsidP="006F24FE">
      <w:pPr>
        <w:rPr>
          <w:sz w:val="16"/>
        </w:rPr>
      </w:pPr>
      <w:r w:rsidRPr="0018671E">
        <w:rPr>
          <w:sz w:val="16"/>
        </w:rPr>
        <w:t>[(Daniela, covers campaigns for Roll Call.) “FEC reports show Democrats with tough races ahead building cash”, Roll Call, 7-16- 2024, https://rollcall.com/2024/07/16/fec-reports-show-democrats-with-tough-races-ahead-building-cash/]//LR</w:t>
      </w:r>
    </w:p>
    <w:p w14:paraId="787C57B5" w14:textId="77777777" w:rsidR="006F24FE" w:rsidRPr="0018671E" w:rsidRDefault="006F24FE" w:rsidP="006F24FE">
      <w:pPr>
        <w:rPr>
          <w:b/>
          <w:bCs/>
          <w:sz w:val="16"/>
        </w:rPr>
      </w:pPr>
    </w:p>
    <w:p w14:paraId="553DB782" w14:textId="77777777" w:rsidR="006F24FE" w:rsidRPr="0018671E" w:rsidRDefault="006F24FE" w:rsidP="006F24FE">
      <w:pPr>
        <w:rPr>
          <w:rStyle w:val="StyleUnderline"/>
        </w:rPr>
      </w:pPr>
      <w:r w:rsidRPr="0018671E">
        <w:rPr>
          <w:rStyle w:val="StyleUnderline"/>
          <w:highlight w:val="cyan"/>
        </w:rPr>
        <w:t>Dem</w:t>
      </w:r>
      <w:r w:rsidRPr="0018671E">
        <w:rPr>
          <w:rStyle w:val="StyleUnderline"/>
        </w:rPr>
        <w:t xml:space="preserve">ocratic </w:t>
      </w:r>
      <w:r w:rsidRPr="0018671E">
        <w:rPr>
          <w:rStyle w:val="StyleUnderline"/>
          <w:highlight w:val="cyan"/>
        </w:rPr>
        <w:t>candidates for Senate</w:t>
      </w:r>
      <w:r w:rsidRPr="0018671E">
        <w:rPr>
          <w:sz w:val="16"/>
        </w:rPr>
        <w:t xml:space="preserve">, for the most part, </w:t>
      </w:r>
      <w:r w:rsidRPr="0018671E">
        <w:rPr>
          <w:rStyle w:val="Emphasis"/>
          <w:highlight w:val="cyan"/>
        </w:rPr>
        <w:t>maintained a fundraising advantage</w:t>
      </w:r>
      <w:r w:rsidRPr="0018671E">
        <w:rPr>
          <w:rStyle w:val="StyleUnderline"/>
        </w:rPr>
        <w:t xml:space="preserve"> over their Republican opponents</w:t>
      </w:r>
      <w:r w:rsidRPr="0018671E">
        <w:rPr>
          <w:sz w:val="16"/>
        </w:rPr>
        <w:t xml:space="preserve"> that continues to be a bright spot as they defend seats in Republican-leaning and swing states this year. </w:t>
      </w:r>
      <w:r w:rsidRPr="0018671E">
        <w:rPr>
          <w:rStyle w:val="StyleUnderline"/>
        </w:rPr>
        <w:t xml:space="preserve">Montana Sen. </w:t>
      </w:r>
      <w:r w:rsidRPr="0018671E">
        <w:rPr>
          <w:rStyle w:val="Emphasis"/>
        </w:rPr>
        <w:t xml:space="preserve">Jon </w:t>
      </w:r>
      <w:r w:rsidRPr="0018671E">
        <w:rPr>
          <w:rStyle w:val="Emphasis"/>
          <w:highlight w:val="cyan"/>
        </w:rPr>
        <w:t>Tester</w:t>
      </w:r>
      <w:r w:rsidRPr="0018671E">
        <w:rPr>
          <w:rStyle w:val="StyleUnderline"/>
          <w:highlight w:val="cyan"/>
        </w:rPr>
        <w:t xml:space="preserve">, </w:t>
      </w:r>
      <w:r w:rsidRPr="0018671E">
        <w:rPr>
          <w:rStyle w:val="Emphasis"/>
          <w:highlight w:val="cyan"/>
        </w:rPr>
        <w:t>one of the most vulnerable</w:t>
      </w:r>
      <w:r w:rsidRPr="0018671E">
        <w:rPr>
          <w:rStyle w:val="StyleUnderline"/>
        </w:rPr>
        <w:t xml:space="preserve"> </w:t>
      </w:r>
      <w:r w:rsidRPr="0018671E">
        <w:rPr>
          <w:sz w:val="16"/>
        </w:rPr>
        <w:t>Democrats on the ballot given his state’s Republican lean</w:t>
      </w:r>
      <w:r w:rsidRPr="0018671E">
        <w:rPr>
          <w:rStyle w:val="StyleUnderline"/>
        </w:rPr>
        <w:t xml:space="preserve">, </w:t>
      </w:r>
      <w:r w:rsidRPr="0018671E">
        <w:rPr>
          <w:rStyle w:val="StyleUnderline"/>
          <w:highlight w:val="cyan"/>
        </w:rPr>
        <w:t>raised $10.6</w:t>
      </w:r>
      <w:r w:rsidRPr="0018671E">
        <w:rPr>
          <w:rStyle w:val="StyleUnderline"/>
        </w:rPr>
        <w:t xml:space="preserve"> million in the second quarter and had $</w:t>
      </w:r>
      <w:r w:rsidRPr="0018671E">
        <w:rPr>
          <w:rStyle w:val="StyleUnderline"/>
          <w:highlight w:val="cyan"/>
        </w:rPr>
        <w:t>10.9</w:t>
      </w:r>
      <w:r w:rsidRPr="0018671E">
        <w:rPr>
          <w:rStyle w:val="StyleUnderline"/>
        </w:rPr>
        <w:t xml:space="preserve"> million </w:t>
      </w:r>
      <w:r w:rsidRPr="0018671E">
        <w:rPr>
          <w:rStyle w:val="StyleUnderline"/>
          <w:highlight w:val="cyan"/>
        </w:rPr>
        <w:t>on hand</w:t>
      </w:r>
      <w:r w:rsidRPr="0018671E">
        <w:rPr>
          <w:rStyle w:val="StyleUnderline"/>
        </w:rPr>
        <w:t xml:space="preserve"> at the end of June. His </w:t>
      </w:r>
      <w:r w:rsidRPr="0018671E">
        <w:rPr>
          <w:rStyle w:val="StyleUnderline"/>
          <w:highlight w:val="cyan"/>
        </w:rPr>
        <w:t>Republican opponent</w:t>
      </w:r>
      <w:r w:rsidRPr="0018671E">
        <w:rPr>
          <w:rStyle w:val="StyleUnderline"/>
        </w:rPr>
        <w:t xml:space="preserve">, </w:t>
      </w:r>
      <w:r w:rsidRPr="0018671E">
        <w:rPr>
          <w:rStyle w:val="Emphasis"/>
        </w:rPr>
        <w:t>Tim Sheehy</w:t>
      </w:r>
      <w:r w:rsidRPr="0018671E">
        <w:rPr>
          <w:rStyle w:val="StyleUnderline"/>
        </w:rPr>
        <w:t xml:space="preserve">, </w:t>
      </w:r>
      <w:r w:rsidRPr="0018671E">
        <w:rPr>
          <w:rStyle w:val="StyleUnderline"/>
          <w:highlight w:val="cyan"/>
        </w:rPr>
        <w:t>raised $5.3</w:t>
      </w:r>
      <w:r w:rsidRPr="0018671E">
        <w:rPr>
          <w:rStyle w:val="StyleUnderline"/>
        </w:rPr>
        <w:t xml:space="preserve"> million, including a $1 million personal loan, and had $</w:t>
      </w:r>
      <w:r w:rsidRPr="0018671E">
        <w:rPr>
          <w:rStyle w:val="StyleUnderline"/>
          <w:highlight w:val="cyan"/>
        </w:rPr>
        <w:t>3.2</w:t>
      </w:r>
      <w:r w:rsidRPr="0018671E">
        <w:rPr>
          <w:rStyle w:val="StyleUnderline"/>
        </w:rPr>
        <w:t xml:space="preserve"> million </w:t>
      </w:r>
      <w:r w:rsidRPr="0018671E">
        <w:rPr>
          <w:rStyle w:val="StyleUnderline"/>
          <w:highlight w:val="cyan"/>
        </w:rPr>
        <w:t>on hand</w:t>
      </w:r>
      <w:r w:rsidRPr="0018671E">
        <w:rPr>
          <w:sz w:val="16"/>
        </w:rPr>
        <w:t xml:space="preserve">. Inside Elections rates the race as a Toss-up. </w:t>
      </w:r>
      <w:r w:rsidRPr="0018671E">
        <w:rPr>
          <w:rStyle w:val="StyleUnderline"/>
        </w:rPr>
        <w:t xml:space="preserve">Ohio Sen. </w:t>
      </w:r>
      <w:r w:rsidRPr="0018671E">
        <w:rPr>
          <w:rStyle w:val="Emphasis"/>
        </w:rPr>
        <w:t xml:space="preserve">Sherrod </w:t>
      </w:r>
      <w:r w:rsidRPr="0018671E">
        <w:rPr>
          <w:rStyle w:val="Emphasis"/>
          <w:highlight w:val="cyan"/>
        </w:rPr>
        <w:t>Brown</w:t>
      </w:r>
      <w:r w:rsidRPr="0018671E">
        <w:rPr>
          <w:rStyle w:val="StyleUnderline"/>
        </w:rPr>
        <w:t xml:space="preserve">, also in a </w:t>
      </w:r>
      <w:r w:rsidRPr="0018671E">
        <w:rPr>
          <w:rStyle w:val="StyleUnderline"/>
          <w:highlight w:val="cyan"/>
        </w:rPr>
        <w:t>race</w:t>
      </w:r>
      <w:r w:rsidRPr="0018671E">
        <w:rPr>
          <w:rStyle w:val="StyleUnderline"/>
        </w:rPr>
        <w:t xml:space="preserve"> rated </w:t>
      </w:r>
      <w:r w:rsidRPr="0018671E">
        <w:rPr>
          <w:rStyle w:val="StyleUnderline"/>
          <w:highlight w:val="cyan"/>
        </w:rPr>
        <w:t>Toss-up</w:t>
      </w:r>
      <w:r w:rsidRPr="0018671E">
        <w:rPr>
          <w:rStyle w:val="StyleUnderline"/>
        </w:rPr>
        <w:t xml:space="preserve"> by Inside Elections, </w:t>
      </w:r>
      <w:r w:rsidRPr="0018671E">
        <w:rPr>
          <w:rStyle w:val="StyleUnderline"/>
          <w:highlight w:val="cyan"/>
        </w:rPr>
        <w:t>raised $12.8</w:t>
      </w:r>
      <w:r w:rsidRPr="0018671E">
        <w:rPr>
          <w:rStyle w:val="StyleUnderline"/>
        </w:rPr>
        <w:t xml:space="preserve"> million in the second quarter and had $</w:t>
      </w:r>
      <w:r w:rsidRPr="0018671E">
        <w:rPr>
          <w:rStyle w:val="StyleUnderline"/>
          <w:highlight w:val="cyan"/>
        </w:rPr>
        <w:t>10.7</w:t>
      </w:r>
      <w:r w:rsidRPr="0018671E">
        <w:rPr>
          <w:rStyle w:val="StyleUnderline"/>
        </w:rPr>
        <w:t xml:space="preserve"> million </w:t>
      </w:r>
      <w:r w:rsidRPr="0018671E">
        <w:rPr>
          <w:rStyle w:val="StyleUnderline"/>
          <w:highlight w:val="cyan"/>
        </w:rPr>
        <w:t>on hand</w:t>
      </w:r>
      <w:r w:rsidRPr="0018671E">
        <w:rPr>
          <w:rStyle w:val="StyleUnderline"/>
        </w:rPr>
        <w:t xml:space="preserve">. </w:t>
      </w:r>
      <w:r w:rsidRPr="0018671E">
        <w:rPr>
          <w:rStyle w:val="Emphasis"/>
        </w:rPr>
        <w:t>Bernie Moreno</w:t>
      </w:r>
      <w:r w:rsidRPr="0018671E">
        <w:rPr>
          <w:rStyle w:val="StyleUnderline"/>
        </w:rPr>
        <w:t xml:space="preserve">, his Republican </w:t>
      </w:r>
      <w:r w:rsidRPr="0018671E">
        <w:rPr>
          <w:rStyle w:val="StyleUnderline"/>
          <w:highlight w:val="cyan"/>
        </w:rPr>
        <w:t>challenger, raised $4.4</w:t>
      </w:r>
      <w:r w:rsidRPr="0018671E">
        <w:rPr>
          <w:rStyle w:val="StyleUnderline"/>
        </w:rPr>
        <w:t xml:space="preserve"> million and </w:t>
      </w:r>
      <w:r w:rsidRPr="0018671E">
        <w:rPr>
          <w:rStyle w:val="StyleUnderline"/>
          <w:highlight w:val="cyan"/>
        </w:rPr>
        <w:t>had $4.5</w:t>
      </w:r>
      <w:r w:rsidRPr="0018671E">
        <w:rPr>
          <w:rStyle w:val="StyleUnderline"/>
        </w:rPr>
        <w:t xml:space="preserve"> million </w:t>
      </w:r>
      <w:r w:rsidRPr="0018671E">
        <w:rPr>
          <w:rStyle w:val="StyleUnderline"/>
          <w:highlight w:val="cyan"/>
        </w:rPr>
        <w:t>on hand</w:t>
      </w:r>
      <w:r w:rsidRPr="0018671E">
        <w:rPr>
          <w:sz w:val="16"/>
        </w:rPr>
        <w:t xml:space="preserve">. </w:t>
      </w:r>
      <w:r w:rsidRPr="0018671E">
        <w:rPr>
          <w:rStyle w:val="StyleUnderline"/>
        </w:rPr>
        <w:t xml:space="preserve">Nevada Sen. </w:t>
      </w:r>
      <w:r w:rsidRPr="0018671E">
        <w:rPr>
          <w:rStyle w:val="Emphasis"/>
        </w:rPr>
        <w:t xml:space="preserve">Jacky </w:t>
      </w:r>
      <w:r w:rsidRPr="0018671E">
        <w:rPr>
          <w:rStyle w:val="Emphasis"/>
          <w:highlight w:val="cyan"/>
        </w:rPr>
        <w:t>Rosen</w:t>
      </w:r>
      <w:r w:rsidRPr="0018671E">
        <w:rPr>
          <w:rStyle w:val="StyleUnderline"/>
        </w:rPr>
        <w:t xml:space="preserve">, a Democrat whose </w:t>
      </w:r>
      <w:r w:rsidRPr="0018671E">
        <w:rPr>
          <w:rStyle w:val="StyleUnderline"/>
          <w:highlight w:val="cyan"/>
        </w:rPr>
        <w:t>race</w:t>
      </w:r>
      <w:r w:rsidRPr="0018671E">
        <w:rPr>
          <w:rStyle w:val="StyleUnderline"/>
        </w:rPr>
        <w:t xml:space="preserve"> is rated </w:t>
      </w:r>
      <w:r w:rsidRPr="0018671E">
        <w:rPr>
          <w:rStyle w:val="Emphasis"/>
          <w:highlight w:val="cyan"/>
        </w:rPr>
        <w:t>Tilt D</w:t>
      </w:r>
      <w:r w:rsidRPr="0018671E">
        <w:rPr>
          <w:rStyle w:val="Emphasis"/>
        </w:rPr>
        <w:t>emocratic</w:t>
      </w:r>
      <w:r w:rsidRPr="0018671E">
        <w:rPr>
          <w:rStyle w:val="StyleUnderline"/>
        </w:rPr>
        <w:t xml:space="preserve">, </w:t>
      </w:r>
      <w:r w:rsidRPr="0018671E">
        <w:rPr>
          <w:rStyle w:val="StyleUnderline"/>
          <w:highlight w:val="cyan"/>
        </w:rPr>
        <w:t>raised $7.6</w:t>
      </w:r>
      <w:r w:rsidRPr="0018671E">
        <w:rPr>
          <w:rStyle w:val="StyleUnderline"/>
        </w:rPr>
        <w:t xml:space="preserve"> million and had $</w:t>
      </w:r>
      <w:r w:rsidRPr="0018671E">
        <w:rPr>
          <w:rStyle w:val="StyleUnderline"/>
          <w:highlight w:val="cyan"/>
        </w:rPr>
        <w:t>9.5</w:t>
      </w:r>
      <w:r w:rsidRPr="0018671E">
        <w:rPr>
          <w:rStyle w:val="StyleUnderline"/>
        </w:rPr>
        <w:t xml:space="preserve"> million </w:t>
      </w:r>
      <w:r w:rsidRPr="0018671E">
        <w:rPr>
          <w:rStyle w:val="StyleUnderline"/>
          <w:highlight w:val="cyan"/>
        </w:rPr>
        <w:t>on hand</w:t>
      </w:r>
      <w:r w:rsidRPr="0018671E">
        <w:rPr>
          <w:rStyle w:val="StyleUnderline"/>
        </w:rPr>
        <w:t xml:space="preserve">, while </w:t>
      </w:r>
      <w:r w:rsidRPr="0018671E">
        <w:rPr>
          <w:rStyle w:val="StyleUnderline"/>
          <w:highlight w:val="cyan"/>
        </w:rPr>
        <w:t>Republican</w:t>
      </w:r>
      <w:r w:rsidRPr="0018671E">
        <w:rPr>
          <w:rStyle w:val="StyleUnderline"/>
        </w:rPr>
        <w:t xml:space="preserve"> </w:t>
      </w:r>
      <w:r w:rsidRPr="0018671E">
        <w:rPr>
          <w:rStyle w:val="Emphasis"/>
        </w:rPr>
        <w:t>Sam Brown</w:t>
      </w:r>
      <w:r w:rsidRPr="0018671E">
        <w:rPr>
          <w:rStyle w:val="StyleUnderline"/>
        </w:rPr>
        <w:t xml:space="preserve"> </w:t>
      </w:r>
      <w:r w:rsidRPr="0018671E">
        <w:rPr>
          <w:rStyle w:val="StyleUnderline"/>
          <w:highlight w:val="cyan"/>
        </w:rPr>
        <w:t>raised $4.1</w:t>
      </w:r>
      <w:r w:rsidRPr="0018671E">
        <w:rPr>
          <w:rStyle w:val="StyleUnderline"/>
        </w:rPr>
        <w:t xml:space="preserve"> million and </w:t>
      </w:r>
      <w:r w:rsidRPr="0018671E">
        <w:rPr>
          <w:rStyle w:val="StyleUnderline"/>
          <w:highlight w:val="cyan"/>
        </w:rPr>
        <w:t>had $3.1</w:t>
      </w:r>
      <w:r w:rsidRPr="0018671E">
        <w:rPr>
          <w:rStyle w:val="StyleUnderline"/>
        </w:rPr>
        <w:t xml:space="preserve"> million </w:t>
      </w:r>
      <w:r w:rsidRPr="0018671E">
        <w:rPr>
          <w:rStyle w:val="StyleUnderline"/>
          <w:highlight w:val="cyan"/>
        </w:rPr>
        <w:t>on hand</w:t>
      </w:r>
      <w:r w:rsidRPr="0018671E">
        <w:rPr>
          <w:rStyle w:val="StyleUnderline"/>
        </w:rPr>
        <w:t xml:space="preserve"> at the end of the quarter. </w:t>
      </w:r>
      <w:r w:rsidRPr="0018671E">
        <w:rPr>
          <w:sz w:val="16"/>
        </w:rPr>
        <w:t xml:space="preserve">In </w:t>
      </w:r>
      <w:r w:rsidRPr="0018671E">
        <w:rPr>
          <w:rStyle w:val="Emphasis"/>
          <w:highlight w:val="cyan"/>
        </w:rPr>
        <w:t>Arizona and Michigan</w:t>
      </w:r>
      <w:r w:rsidRPr="0018671E">
        <w:rPr>
          <w:rStyle w:val="StyleUnderline"/>
        </w:rPr>
        <w:t xml:space="preserve">, both </w:t>
      </w:r>
      <w:r w:rsidRPr="0018671E">
        <w:rPr>
          <w:rStyle w:val="StyleUnderline"/>
          <w:highlight w:val="cyan"/>
        </w:rPr>
        <w:t>swing states</w:t>
      </w:r>
      <w:r w:rsidRPr="0018671E">
        <w:rPr>
          <w:rStyle w:val="StyleUnderline"/>
        </w:rPr>
        <w:t xml:space="preserve"> with open Senate seats, the likely </w:t>
      </w:r>
      <w:r w:rsidRPr="0018671E">
        <w:rPr>
          <w:rStyle w:val="StyleUnderline"/>
          <w:highlight w:val="cyan"/>
        </w:rPr>
        <w:t>Democratic nominees,</w:t>
      </w:r>
      <w:r w:rsidRPr="0018671E">
        <w:rPr>
          <w:rStyle w:val="StyleUnderline"/>
        </w:rPr>
        <w:t xml:space="preserve"> Reps. </w:t>
      </w:r>
      <w:r w:rsidRPr="0018671E">
        <w:rPr>
          <w:rStyle w:val="Emphasis"/>
        </w:rPr>
        <w:t xml:space="preserve">Ruben Gallego and Elissa </w:t>
      </w:r>
      <w:proofErr w:type="spellStart"/>
      <w:r w:rsidRPr="0018671E">
        <w:rPr>
          <w:rStyle w:val="Emphasis"/>
        </w:rPr>
        <w:t>Slotkin</w:t>
      </w:r>
      <w:proofErr w:type="spellEnd"/>
      <w:r w:rsidRPr="0018671E">
        <w:rPr>
          <w:rStyle w:val="StyleUnderline"/>
        </w:rPr>
        <w:t xml:space="preserve">, respectively, </w:t>
      </w:r>
      <w:r w:rsidRPr="0018671E">
        <w:rPr>
          <w:rStyle w:val="StyleUnderline"/>
          <w:highlight w:val="cyan"/>
        </w:rPr>
        <w:t>have major cash advantages</w:t>
      </w:r>
      <w:r w:rsidRPr="0018671E">
        <w:rPr>
          <w:sz w:val="16"/>
        </w:rPr>
        <w:t xml:space="preserve"> to their Republican opponents. In Arizona</w:t>
      </w:r>
      <w:r w:rsidRPr="0018671E">
        <w:rPr>
          <w:rStyle w:val="StyleUnderline"/>
        </w:rPr>
        <w:t xml:space="preserve">, Gallego had $9.2 million on hand, while </w:t>
      </w:r>
      <w:r w:rsidRPr="0018671E">
        <w:rPr>
          <w:rStyle w:val="Emphasis"/>
        </w:rPr>
        <w:t>Kari Lake</w:t>
      </w:r>
      <w:r w:rsidRPr="0018671E">
        <w:rPr>
          <w:rStyle w:val="StyleUnderline"/>
        </w:rPr>
        <w:t xml:space="preserve">, the likely Republican nominee, had $2.8 million. In Michigan, </w:t>
      </w:r>
      <w:proofErr w:type="spellStart"/>
      <w:r w:rsidRPr="0018671E">
        <w:rPr>
          <w:rStyle w:val="StyleUnderline"/>
        </w:rPr>
        <w:t>Slotkin</w:t>
      </w:r>
      <w:proofErr w:type="spellEnd"/>
      <w:r w:rsidRPr="0018671E">
        <w:rPr>
          <w:sz w:val="16"/>
        </w:rPr>
        <w:t xml:space="preserve">, who is running in a contested Democratic primary in August, </w:t>
      </w:r>
      <w:r w:rsidRPr="0018671E">
        <w:rPr>
          <w:rStyle w:val="StyleUnderline"/>
        </w:rPr>
        <w:t xml:space="preserve">had $9.6 million on hand. Former Rep. </w:t>
      </w:r>
      <w:r w:rsidRPr="0018671E">
        <w:rPr>
          <w:rStyle w:val="Emphasis"/>
        </w:rPr>
        <w:t>Mike Rogers</w:t>
      </w:r>
      <w:r w:rsidRPr="0018671E">
        <w:rPr>
          <w:rStyle w:val="StyleUnderline"/>
        </w:rPr>
        <w:t>, the Republicans’ favored candidate, had $2.5 million on hand</w:t>
      </w:r>
      <w:r w:rsidRPr="0018671E">
        <w:rPr>
          <w:sz w:val="16"/>
        </w:rPr>
        <w:t xml:space="preserve">, while Sandy </w:t>
      </w:r>
      <w:proofErr w:type="spellStart"/>
      <w:r w:rsidRPr="0018671E">
        <w:rPr>
          <w:sz w:val="16"/>
        </w:rPr>
        <w:t>Pensler</w:t>
      </w:r>
      <w:proofErr w:type="spellEnd"/>
      <w:r w:rsidRPr="0018671E">
        <w:rPr>
          <w:sz w:val="16"/>
        </w:rPr>
        <w:t xml:space="preserve">, a businessman self-funding his campaign, had $1.1 million on hand after loaning his campaign $1.9 million last quarter. In Maryland, Democrat Angela Alsobrooks raised $5.3 million while Republican former Gov. Larry Hogan raised $5.1 million during the quarter. Alsobrooks had $3.6 million on hand at the end of June to Hogan’s $2.7 million. In some cases, Republican candidates kept pace with their Democratic opponents with help from their personal fortunes. </w:t>
      </w:r>
      <w:r w:rsidRPr="0018671E">
        <w:rPr>
          <w:rStyle w:val="StyleUnderline"/>
          <w:highlight w:val="cyan"/>
        </w:rPr>
        <w:t>Pennsylvania</w:t>
      </w:r>
      <w:r w:rsidRPr="0018671E">
        <w:rPr>
          <w:rStyle w:val="StyleUnderline"/>
        </w:rPr>
        <w:t xml:space="preserve"> Sen. </w:t>
      </w:r>
      <w:r w:rsidRPr="0018671E">
        <w:rPr>
          <w:rStyle w:val="Emphasis"/>
        </w:rPr>
        <w:t xml:space="preserve">Bob </w:t>
      </w:r>
      <w:r w:rsidRPr="0018671E">
        <w:rPr>
          <w:rStyle w:val="Emphasis"/>
          <w:highlight w:val="cyan"/>
        </w:rPr>
        <w:t>Casey</w:t>
      </w:r>
      <w:r w:rsidRPr="0018671E">
        <w:rPr>
          <w:rStyle w:val="StyleUnderline"/>
        </w:rPr>
        <w:t xml:space="preserve"> slightly </w:t>
      </w:r>
      <w:r w:rsidRPr="0018671E">
        <w:rPr>
          <w:rStyle w:val="StyleUnderline"/>
          <w:highlight w:val="cyan"/>
        </w:rPr>
        <w:t>outraised his Republican challenger</w:t>
      </w:r>
      <w:r w:rsidRPr="0018671E">
        <w:rPr>
          <w:rStyle w:val="StyleUnderline"/>
        </w:rPr>
        <w:t xml:space="preserve">, </w:t>
      </w:r>
      <w:r w:rsidRPr="0018671E">
        <w:rPr>
          <w:rStyle w:val="Emphasis"/>
        </w:rPr>
        <w:t>Dave McCormick</w:t>
      </w:r>
      <w:r w:rsidRPr="0018671E">
        <w:rPr>
          <w:sz w:val="16"/>
        </w:rPr>
        <w:t xml:space="preserve">. Casey raised $13.7 million in the first quarter, while McCormick raised $12 million, including a $3.1 million personal loan. </w:t>
      </w:r>
      <w:r w:rsidRPr="0018671E">
        <w:rPr>
          <w:rStyle w:val="StyleUnderline"/>
        </w:rPr>
        <w:t xml:space="preserve">Casey had $8.4 million on hand to McCormick’s $8 million. </w:t>
      </w:r>
      <w:r w:rsidRPr="0018671E">
        <w:rPr>
          <w:sz w:val="16"/>
        </w:rPr>
        <w:t xml:space="preserve">In </w:t>
      </w:r>
      <w:r w:rsidRPr="0018671E">
        <w:rPr>
          <w:rStyle w:val="StyleUnderline"/>
          <w:highlight w:val="cyan"/>
        </w:rPr>
        <w:t>Wisconsin</w:t>
      </w:r>
      <w:r w:rsidRPr="0018671E">
        <w:rPr>
          <w:rStyle w:val="StyleUnderline"/>
        </w:rPr>
        <w:t xml:space="preserve">, Sen. </w:t>
      </w:r>
      <w:r w:rsidRPr="0018671E">
        <w:rPr>
          <w:rStyle w:val="Emphasis"/>
        </w:rPr>
        <w:t xml:space="preserve">Tammy </w:t>
      </w:r>
      <w:r w:rsidRPr="0018671E">
        <w:rPr>
          <w:rStyle w:val="Emphasis"/>
          <w:highlight w:val="cyan"/>
        </w:rPr>
        <w:t>Baldwin</w:t>
      </w:r>
      <w:r w:rsidRPr="0018671E">
        <w:rPr>
          <w:rStyle w:val="StyleUnderline"/>
          <w:highlight w:val="cyan"/>
        </w:rPr>
        <w:t xml:space="preserve"> </w:t>
      </w:r>
      <w:r w:rsidRPr="0018671E">
        <w:rPr>
          <w:rStyle w:val="StyleUnderline"/>
        </w:rPr>
        <w:t xml:space="preserve">raised $7.5 million in the second quarter, while Republican </w:t>
      </w:r>
      <w:r w:rsidRPr="0018671E">
        <w:rPr>
          <w:rStyle w:val="Emphasis"/>
        </w:rPr>
        <w:t xml:space="preserve">Eric </w:t>
      </w:r>
      <w:proofErr w:type="spellStart"/>
      <w:r w:rsidRPr="0018671E">
        <w:rPr>
          <w:rStyle w:val="Emphasis"/>
        </w:rPr>
        <w:t>Hovde</w:t>
      </w:r>
      <w:proofErr w:type="spellEnd"/>
      <w:r w:rsidRPr="0018671E">
        <w:rPr>
          <w:rStyle w:val="StyleUnderline"/>
        </w:rPr>
        <w:t xml:space="preserve"> raised $7.3 million,</w:t>
      </w:r>
      <w:r w:rsidRPr="0018671E">
        <w:rPr>
          <w:sz w:val="16"/>
        </w:rPr>
        <w:t xml:space="preserve"> including a $5 million loan. Still, </w:t>
      </w:r>
      <w:r w:rsidRPr="0018671E">
        <w:rPr>
          <w:rStyle w:val="StyleUnderline"/>
        </w:rPr>
        <w:t xml:space="preserve">Baldwin </w:t>
      </w:r>
      <w:r w:rsidRPr="0018671E">
        <w:rPr>
          <w:rStyle w:val="StyleUnderline"/>
          <w:highlight w:val="cyan"/>
        </w:rPr>
        <w:t>had more cash in the bank.</w:t>
      </w:r>
      <w:r w:rsidRPr="0018671E">
        <w:rPr>
          <w:rStyle w:val="StyleUnderline"/>
        </w:rPr>
        <w:t xml:space="preserve"> She had $7.3 million as of June 30 to </w:t>
      </w:r>
      <w:proofErr w:type="spellStart"/>
      <w:r w:rsidRPr="0018671E">
        <w:rPr>
          <w:rStyle w:val="StyleUnderline"/>
        </w:rPr>
        <w:t>Hovde’s</w:t>
      </w:r>
      <w:proofErr w:type="spellEnd"/>
      <w:r w:rsidRPr="0018671E">
        <w:rPr>
          <w:rStyle w:val="StyleUnderline"/>
        </w:rPr>
        <w:t xml:space="preserve"> $5.4 million. </w:t>
      </w:r>
    </w:p>
    <w:p w14:paraId="3BB5E0B3" w14:textId="77777777" w:rsidR="006F24FE" w:rsidRDefault="006F24FE" w:rsidP="006F24FE">
      <w:pPr>
        <w:rPr>
          <w:b/>
          <w:bCs/>
          <w:sz w:val="26"/>
          <w:szCs w:val="26"/>
        </w:rPr>
      </w:pPr>
    </w:p>
    <w:p w14:paraId="4B7A1123" w14:textId="77777777" w:rsidR="006F24FE" w:rsidRDefault="006F24FE" w:rsidP="006F24FE">
      <w:pPr>
        <w:rPr>
          <w:b/>
          <w:bCs/>
          <w:sz w:val="26"/>
          <w:szCs w:val="26"/>
        </w:rPr>
      </w:pPr>
      <w:r w:rsidRPr="00C32EC0">
        <w:rPr>
          <w:b/>
          <w:bCs/>
          <w:sz w:val="26"/>
          <w:szCs w:val="26"/>
        </w:rPr>
        <w:t>Demo</w:t>
      </w:r>
      <w:r>
        <w:rPr>
          <w:b/>
          <w:bCs/>
          <w:sz w:val="26"/>
          <w:szCs w:val="26"/>
        </w:rPr>
        <w:t>crats win Senate --- fundraising</w:t>
      </w:r>
    </w:p>
    <w:p w14:paraId="24F04AF3" w14:textId="77777777" w:rsidR="006F24FE" w:rsidRPr="00C32EC0" w:rsidRDefault="006F24FE" w:rsidP="006F24FE">
      <w:pPr>
        <w:rPr>
          <w:b/>
          <w:bCs/>
          <w:sz w:val="26"/>
          <w:szCs w:val="26"/>
        </w:rPr>
      </w:pPr>
      <w:proofErr w:type="spellStart"/>
      <w:r w:rsidRPr="002739B8">
        <w:rPr>
          <w:b/>
          <w:bCs/>
          <w:sz w:val="26"/>
          <w:szCs w:val="26"/>
        </w:rPr>
        <w:t>Kamisar</w:t>
      </w:r>
      <w:proofErr w:type="spellEnd"/>
      <w:r>
        <w:rPr>
          <w:b/>
          <w:bCs/>
          <w:sz w:val="26"/>
          <w:szCs w:val="26"/>
        </w:rPr>
        <w:t xml:space="preserve"> 7/16 </w:t>
      </w:r>
      <w:r w:rsidRPr="002739B8">
        <w:t>[Ben</w:t>
      </w:r>
      <w:r>
        <w:t xml:space="preserve">; Ben </w:t>
      </w:r>
      <w:proofErr w:type="spellStart"/>
      <w:r>
        <w:t>Kamisar</w:t>
      </w:r>
      <w:proofErr w:type="spellEnd"/>
      <w:r>
        <w:t xml:space="preserve"> is a </w:t>
      </w:r>
      <w:r w:rsidRPr="00CC4046">
        <w:t>national political reporter at NBC News covering presidential and down-ballot elections, as well as campaign finance and other election data</w:t>
      </w:r>
      <w:r>
        <w:t xml:space="preserve">; </w:t>
      </w:r>
      <w:r w:rsidRPr="007A3861">
        <w:t>Democrats stockpile cash in key Senate and House races amid Biden’s struggles</w:t>
      </w:r>
      <w:r>
        <w:t xml:space="preserve">; </w:t>
      </w:r>
      <w:r w:rsidRPr="007A3861">
        <w:t>https://www.msn.com/en-us/news/other/democrats-stockpile-cash-in-key-senate-and-house-races-amid-biden-s-struggles/ar-BB1q6b2K?ocid=BingNewsSerp</w:t>
      </w:r>
      <w:r>
        <w:t>]</w:t>
      </w:r>
    </w:p>
    <w:p w14:paraId="317820F3" w14:textId="77777777" w:rsidR="006F24FE" w:rsidRPr="000E1C7C" w:rsidRDefault="006F24FE" w:rsidP="006F24FE">
      <w:pPr>
        <w:rPr>
          <w:u w:val="single"/>
        </w:rPr>
      </w:pPr>
      <w:r w:rsidRPr="00326926">
        <w:rPr>
          <w:highlight w:val="cyan"/>
          <w:u w:val="single"/>
        </w:rPr>
        <w:lastRenderedPageBreak/>
        <w:t>Democratic congressional candidates stockpiled serious campaign cash over the last three months</w:t>
      </w:r>
      <w:r w:rsidRPr="000E1C7C">
        <w:rPr>
          <w:u w:val="single"/>
        </w:rPr>
        <w:t xml:space="preserve">, new fundraising reports show, as </w:t>
      </w:r>
      <w:r w:rsidRPr="00326926">
        <w:rPr>
          <w:highlight w:val="cyan"/>
          <w:u w:val="single"/>
        </w:rPr>
        <w:t>the party contends with an increasingly well-funded GOP</w:t>
      </w:r>
      <w:r w:rsidRPr="000E1C7C">
        <w:rPr>
          <w:u w:val="single"/>
        </w:rPr>
        <w:t xml:space="preserve"> and looming questions about President Joe Biden’s strength at the top of the ticket. </w:t>
      </w:r>
    </w:p>
    <w:p w14:paraId="6894C77E" w14:textId="77777777" w:rsidR="006F24FE" w:rsidRPr="000E1C7C" w:rsidRDefault="006F24FE" w:rsidP="006F24FE">
      <w:pPr>
        <w:rPr>
          <w:u w:val="single"/>
        </w:rPr>
      </w:pPr>
      <w:r w:rsidRPr="000E1C7C">
        <w:rPr>
          <w:u w:val="single"/>
        </w:rPr>
        <w:t xml:space="preserve">The </w:t>
      </w:r>
      <w:r w:rsidRPr="00326926">
        <w:rPr>
          <w:highlight w:val="cyan"/>
          <w:u w:val="single"/>
        </w:rPr>
        <w:t>financial landscape is positive for Democrats broadly</w:t>
      </w:r>
      <w:r w:rsidRPr="000E1C7C">
        <w:rPr>
          <w:u w:val="single"/>
        </w:rPr>
        <w:t xml:space="preserve"> — all but one of their leading candidates in the 10 most competitive Senate races outraised their likely Republican opponents, as did virtually every leading Democratic House candidate in seats rated as “toss ups” by the nonpartisan Cook Political Report with Amy Walter. </w:t>
      </w:r>
    </w:p>
    <w:p w14:paraId="2EB615F9" w14:textId="77777777" w:rsidR="006F24FE" w:rsidRPr="00E62A42" w:rsidRDefault="006F24FE" w:rsidP="006F24FE">
      <w:pPr>
        <w:rPr>
          <w:sz w:val="16"/>
          <w:szCs w:val="16"/>
        </w:rPr>
      </w:pPr>
      <w:r w:rsidRPr="00E17660">
        <w:rPr>
          <w:sz w:val="16"/>
          <w:szCs w:val="16"/>
        </w:rPr>
        <w:t xml:space="preserve">Still, Republicans feel good about where they are, as many of their key House candidates have been collecting cash for a tough fall, while some of their top Senate candidates have been tapping into their own personal wealth </w:t>
      </w:r>
      <w:r w:rsidRPr="00E62A42">
        <w:rPr>
          <w:sz w:val="16"/>
          <w:szCs w:val="16"/>
        </w:rPr>
        <w:t>to keep pace with their opponents. And the overall Senate landscape remains friendly for the GOP.</w:t>
      </w:r>
    </w:p>
    <w:p w14:paraId="1A75CC33" w14:textId="77777777" w:rsidR="006F24FE" w:rsidRPr="00E62A42" w:rsidRDefault="006F24FE" w:rsidP="006F24FE">
      <w:pPr>
        <w:rPr>
          <w:sz w:val="16"/>
          <w:szCs w:val="16"/>
        </w:rPr>
      </w:pPr>
      <w:r w:rsidRPr="00E62A42">
        <w:rPr>
          <w:sz w:val="16"/>
          <w:szCs w:val="16"/>
        </w:rPr>
        <w:t xml:space="preserve">But it’s all taking place against historic tumult, in the wake of the assassination attempt on former President Donald Trump and as Democrats weigh whether Biden should be their presidential nominee — dramatic and difficult developments that could cast a long shadow on the November election. </w:t>
      </w:r>
    </w:p>
    <w:p w14:paraId="342772BB" w14:textId="77777777" w:rsidR="006F24FE" w:rsidRPr="00E62A42" w:rsidRDefault="006F24FE" w:rsidP="006F24FE">
      <w:pPr>
        <w:rPr>
          <w:sz w:val="16"/>
          <w:szCs w:val="16"/>
        </w:rPr>
      </w:pPr>
      <w:r w:rsidRPr="00E62A42">
        <w:rPr>
          <w:sz w:val="16"/>
          <w:szCs w:val="16"/>
        </w:rPr>
        <w:t xml:space="preserve">Democratic Senate candidates had been working to distance themselves from the top of the ticket even before Biden’s disastrous debate performance last </w:t>
      </w:r>
      <w:proofErr w:type="gramStart"/>
      <w:r w:rsidRPr="00E62A42">
        <w:rPr>
          <w:sz w:val="16"/>
          <w:szCs w:val="16"/>
        </w:rPr>
        <w:t>month, and</w:t>
      </w:r>
      <w:proofErr w:type="gramEnd"/>
      <w:r w:rsidRPr="00E62A42">
        <w:rPr>
          <w:sz w:val="16"/>
          <w:szCs w:val="16"/>
        </w:rPr>
        <w:t xml:space="preserve"> are expected to keep doing so. </w:t>
      </w:r>
    </w:p>
    <w:p w14:paraId="68693E3B" w14:textId="77777777" w:rsidR="006F24FE" w:rsidRPr="00E62A42" w:rsidRDefault="006F24FE" w:rsidP="006F24FE">
      <w:pPr>
        <w:rPr>
          <w:u w:val="single"/>
        </w:rPr>
      </w:pPr>
      <w:r w:rsidRPr="00326926">
        <w:rPr>
          <w:highlight w:val="cyan"/>
          <w:u w:val="single"/>
        </w:rPr>
        <w:t>Last week, Democratic Sen. Jon Tester</w:t>
      </w:r>
      <w:r w:rsidRPr="00E62A42">
        <w:rPr>
          <w:u w:val="single"/>
        </w:rPr>
        <w:t xml:space="preserve"> of Montana launched a TV ad saying he is “taking on everyone” to </w:t>
      </w:r>
      <w:r w:rsidRPr="00326926">
        <w:rPr>
          <w:highlight w:val="cyan"/>
          <w:u w:val="single"/>
        </w:rPr>
        <w:t>address</w:t>
      </w:r>
      <w:r w:rsidRPr="00E62A42">
        <w:rPr>
          <w:u w:val="single"/>
        </w:rPr>
        <w:t xml:space="preserve"> rising costs, adding, “</w:t>
      </w:r>
      <w:r w:rsidRPr="00326926">
        <w:rPr>
          <w:highlight w:val="cyan"/>
          <w:u w:val="single"/>
        </w:rPr>
        <w:t>I voted to force the Biden administration to expand drilling, to bring down the price of energy, made drug companies lower the cost of prescription drugs.”</w:t>
      </w:r>
    </w:p>
    <w:p w14:paraId="28855685" w14:textId="77777777" w:rsidR="006F24FE" w:rsidRPr="00E62A42" w:rsidRDefault="006F24FE" w:rsidP="006F24FE">
      <w:pPr>
        <w:rPr>
          <w:sz w:val="16"/>
          <w:szCs w:val="16"/>
        </w:rPr>
      </w:pPr>
      <w:r w:rsidRPr="00E62A42">
        <w:rPr>
          <w:sz w:val="16"/>
          <w:szCs w:val="16"/>
        </w:rPr>
        <w:t>Republicans are expected to keep tying these vulnerable Democrats to Biden. Separating themselves from the top of the ticket is arguably a more pressing challenge for Tester and Sen. Sherrod Brown of Ohio, the two Democratic senators running for re-election in states that Trump handily won in 2020.</w:t>
      </w:r>
    </w:p>
    <w:p w14:paraId="1E54F42D" w14:textId="77777777" w:rsidR="006F24FE" w:rsidRPr="00E62A42" w:rsidRDefault="006F24FE" w:rsidP="006F24FE">
      <w:pPr>
        <w:rPr>
          <w:u w:val="single"/>
        </w:rPr>
      </w:pPr>
      <w:r w:rsidRPr="00E62A42">
        <w:rPr>
          <w:u w:val="single"/>
        </w:rPr>
        <w:t xml:space="preserve">Both </w:t>
      </w:r>
      <w:r w:rsidRPr="00326926">
        <w:rPr>
          <w:highlight w:val="cyan"/>
          <w:u w:val="single"/>
        </w:rPr>
        <w:t>senators are still dominating their Republican opponents in fundraising</w:t>
      </w:r>
      <w:r w:rsidRPr="00E62A42">
        <w:rPr>
          <w:u w:val="single"/>
        </w:rPr>
        <w:t>, with Brown raising $12.8 million to GOP businessman Bernie Moreno’s $4.4 million in the second quarter. Brown ended the period with more than twice as much money in his account. Meanwhile, Tester raised $10.6 million compared with $5.3 million, including a $1 million personal loan, for Republican Tim Sheehy. And Tester ended the quarter with a campaign account more than three times larger than Sheehy's.</w:t>
      </w:r>
    </w:p>
    <w:p w14:paraId="3C281D3E" w14:textId="77777777" w:rsidR="006F24FE" w:rsidRPr="00E62A42" w:rsidRDefault="006F24FE" w:rsidP="006F24FE">
      <w:pPr>
        <w:rPr>
          <w:sz w:val="16"/>
          <w:szCs w:val="16"/>
        </w:rPr>
      </w:pPr>
      <w:r w:rsidRPr="00E62A42">
        <w:rPr>
          <w:sz w:val="16"/>
          <w:szCs w:val="16"/>
        </w:rPr>
        <w:t xml:space="preserve">Sheehy, an entrepreneur, is among the wealthy Republican candidates who have tapped their own wallets to boost their campaigns. GOP Sen. Rick Scott of Florida loaned his campaign $5.6 million; Eric </w:t>
      </w:r>
      <w:proofErr w:type="spellStart"/>
      <w:r w:rsidRPr="00E62A42">
        <w:rPr>
          <w:sz w:val="16"/>
          <w:szCs w:val="16"/>
        </w:rPr>
        <w:t>Hovde</w:t>
      </w:r>
      <w:proofErr w:type="spellEnd"/>
      <w:r w:rsidRPr="00E62A42">
        <w:rPr>
          <w:sz w:val="16"/>
          <w:szCs w:val="16"/>
        </w:rPr>
        <w:t xml:space="preserve">, a Republican running for the Senate in Wisconsin, loaned his campaign $5 million; and Dave McCormick, the Republican Senate nominee in Pennsylvania, loaned his campaign $3.1 million. </w:t>
      </w:r>
    </w:p>
    <w:p w14:paraId="69F6A485" w14:textId="77777777" w:rsidR="006F24FE" w:rsidRPr="00E62A42" w:rsidRDefault="006F24FE" w:rsidP="006F24FE">
      <w:pPr>
        <w:rPr>
          <w:u w:val="single"/>
        </w:rPr>
      </w:pPr>
      <w:r w:rsidRPr="00326926">
        <w:rPr>
          <w:highlight w:val="cyan"/>
          <w:u w:val="single"/>
        </w:rPr>
        <w:t>While some Republicans have touted money</w:t>
      </w:r>
      <w:r w:rsidRPr="00E62A42">
        <w:rPr>
          <w:u w:val="single"/>
        </w:rPr>
        <w:t xml:space="preserve"> brought in through other fundraising arms, the </w:t>
      </w:r>
      <w:r w:rsidRPr="00326926">
        <w:rPr>
          <w:highlight w:val="cyan"/>
          <w:u w:val="single"/>
        </w:rPr>
        <w:t>individual campaign reports</w:t>
      </w:r>
      <w:r w:rsidRPr="00E62A42">
        <w:rPr>
          <w:u w:val="single"/>
        </w:rPr>
        <w:t xml:space="preserve"> filed Monday </w:t>
      </w:r>
      <w:r w:rsidRPr="00326926">
        <w:rPr>
          <w:highlight w:val="cyan"/>
          <w:u w:val="single"/>
        </w:rPr>
        <w:t>showed them still falling short of their Democratic opponents</w:t>
      </w:r>
      <w:r w:rsidRPr="00E62A42">
        <w:rPr>
          <w:u w:val="single"/>
        </w:rPr>
        <w:t>. In all but one of the 10 competitive races, Democratic Senate candidates had raised more than their GOP opponents, pulling in a combined $90.6 million to Republicans’ $64.4 million.</w:t>
      </w:r>
    </w:p>
    <w:p w14:paraId="361269B8" w14:textId="77777777" w:rsidR="006F24FE" w:rsidRPr="00E62A42" w:rsidRDefault="006F24FE" w:rsidP="006F24FE">
      <w:pPr>
        <w:rPr>
          <w:u w:val="single"/>
        </w:rPr>
      </w:pPr>
      <w:r w:rsidRPr="00326926">
        <w:rPr>
          <w:highlight w:val="cyan"/>
          <w:u w:val="single"/>
        </w:rPr>
        <w:t>Democrats</w:t>
      </w:r>
      <w:r w:rsidRPr="00E62A42">
        <w:rPr>
          <w:u w:val="single"/>
        </w:rPr>
        <w:t xml:space="preserve"> also </w:t>
      </w:r>
      <w:r w:rsidRPr="00326926">
        <w:rPr>
          <w:highlight w:val="cyan"/>
          <w:u w:val="single"/>
        </w:rPr>
        <w:t>ended June with more money in their accounts in all</w:t>
      </w:r>
      <w:r w:rsidRPr="00E62A42">
        <w:rPr>
          <w:u w:val="single"/>
        </w:rPr>
        <w:t xml:space="preserve"> but two of those competitive races. The top </w:t>
      </w:r>
      <w:r w:rsidRPr="00326926">
        <w:rPr>
          <w:highlight w:val="cyan"/>
          <w:u w:val="single"/>
        </w:rPr>
        <w:t>Democrats ended</w:t>
      </w:r>
      <w:r w:rsidRPr="00E62A42">
        <w:rPr>
          <w:u w:val="single"/>
        </w:rPr>
        <w:t xml:space="preserve"> the </w:t>
      </w:r>
      <w:r w:rsidRPr="00326926">
        <w:rPr>
          <w:highlight w:val="cyan"/>
          <w:u w:val="single"/>
        </w:rPr>
        <w:t>quarter with a combined $84.4 million</w:t>
      </w:r>
      <w:r w:rsidRPr="00E62A42">
        <w:rPr>
          <w:u w:val="single"/>
        </w:rPr>
        <w:t xml:space="preserve"> on hand, compared with </w:t>
      </w:r>
      <w:proofErr w:type="gramStart"/>
      <w:r w:rsidRPr="00E62A42">
        <w:rPr>
          <w:u w:val="single"/>
        </w:rPr>
        <w:t>Republicans’</w:t>
      </w:r>
      <w:proofErr w:type="gramEnd"/>
      <w:r w:rsidRPr="00E62A42">
        <w:rPr>
          <w:u w:val="single"/>
        </w:rPr>
        <w:t xml:space="preserve"> combined $51.1 million. </w:t>
      </w:r>
    </w:p>
    <w:p w14:paraId="7B6E84CB" w14:textId="77777777" w:rsidR="006F24FE" w:rsidRPr="00E62A42" w:rsidRDefault="006F24FE" w:rsidP="006F24FE">
      <w:pPr>
        <w:rPr>
          <w:u w:val="single"/>
        </w:rPr>
      </w:pPr>
      <w:r w:rsidRPr="00E62A42">
        <w:rPr>
          <w:u w:val="single"/>
        </w:rPr>
        <w:t xml:space="preserve">“Battle tested Senate Democrats’ strong fundraising is once again a testament to the support they have earned from voters and grassroots supporters,” Democratic Senatorial Campaign Committee spokesperson Tommy Garcia said in a statement. “While each day brings new revelations about Republican Senate candidates’ lies, baggage and disqualifying flaws, </w:t>
      </w:r>
      <w:r w:rsidRPr="00B947FA">
        <w:rPr>
          <w:highlight w:val="cyan"/>
          <w:u w:val="single"/>
        </w:rPr>
        <w:t>Senate Democrats are building winning campaigns and communicating with voters</w:t>
      </w:r>
      <w:r w:rsidRPr="00E62A42">
        <w:rPr>
          <w:u w:val="single"/>
        </w:rPr>
        <w:t xml:space="preserve"> about how they are fighting for the priorities that matter most to hard working Americans.” </w:t>
      </w:r>
    </w:p>
    <w:p w14:paraId="59E94E7D" w14:textId="77777777" w:rsidR="006F24FE" w:rsidRPr="007132F2" w:rsidRDefault="006F24FE" w:rsidP="006F24FE"/>
    <w:p w14:paraId="6674FD15" w14:textId="77777777" w:rsidR="006F24FE" w:rsidRDefault="006F24FE" w:rsidP="006F24FE">
      <w:pPr>
        <w:pStyle w:val="Heading3"/>
      </w:pPr>
      <w:r>
        <w:lastRenderedPageBreak/>
        <w:t>UQ --- Dems Win --- House</w:t>
      </w:r>
    </w:p>
    <w:p w14:paraId="311DE925" w14:textId="77777777" w:rsidR="006F24FE" w:rsidRDefault="006F24FE" w:rsidP="006F24FE">
      <w:pPr>
        <w:pStyle w:val="Heading4"/>
      </w:pPr>
      <w:r>
        <w:t>Democratic candidates are outpolling---huge chance of winning house vote</w:t>
      </w:r>
    </w:p>
    <w:p w14:paraId="6385F41A" w14:textId="77777777" w:rsidR="006F24FE" w:rsidRPr="00F63F04" w:rsidRDefault="006F24FE" w:rsidP="006F24FE">
      <w:proofErr w:type="spellStart"/>
      <w:r>
        <w:rPr>
          <w:b/>
          <w:bCs/>
          <w:sz w:val="26"/>
          <w:szCs w:val="26"/>
        </w:rPr>
        <w:t>Kapur</w:t>
      </w:r>
      <w:proofErr w:type="spellEnd"/>
      <w:r>
        <w:rPr>
          <w:b/>
          <w:bCs/>
          <w:sz w:val="26"/>
          <w:szCs w:val="26"/>
        </w:rPr>
        <w:t xml:space="preserve"> ‘7-18 </w:t>
      </w:r>
      <w:r>
        <w:t>[Sahil; July 18; Capitol Hill News Reporter for NBC News, B.A in Political Science from Claremont McKenna College; NBC News; “</w:t>
      </w:r>
      <w:r w:rsidRPr="00F63F04">
        <w:t>Democrats are banking on outperforming Biden in key Senate races</w:t>
      </w:r>
      <w:r>
        <w:t xml:space="preserve">”, </w:t>
      </w:r>
      <w:hyperlink r:id="rId10" w:history="1">
        <w:r w:rsidRPr="001B7714">
          <w:rPr>
            <w:rStyle w:val="Hyperlink"/>
          </w:rPr>
          <w:t>https://www.nbcnews.com/politics/2024-election/democrats-hope-outperform-biden-swing-states-2024-elections-rcna162417</w:t>
        </w:r>
      </w:hyperlink>
      <w:r>
        <w:t xml:space="preserve">] </w:t>
      </w:r>
    </w:p>
    <w:p w14:paraId="24F2641C" w14:textId="77777777" w:rsidR="006F24FE" w:rsidRPr="00BF1368" w:rsidRDefault="006F24FE" w:rsidP="006F24FE">
      <w:pPr>
        <w:rPr>
          <w:u w:val="single"/>
        </w:rPr>
      </w:pPr>
      <w:r w:rsidRPr="00BF1368">
        <w:rPr>
          <w:sz w:val="16"/>
          <w:szCs w:val="16"/>
        </w:rPr>
        <w:t xml:space="preserve">Polls taken before and after the June 27 debate paint a consistent picture: </w:t>
      </w:r>
      <w:r w:rsidRPr="00BF1368">
        <w:rPr>
          <w:highlight w:val="cyan"/>
          <w:u w:val="single"/>
        </w:rPr>
        <w:t>Dem</w:t>
      </w:r>
      <w:r w:rsidRPr="00BF1368">
        <w:rPr>
          <w:u w:val="single"/>
        </w:rPr>
        <w:t xml:space="preserve">ocratic Senate </w:t>
      </w:r>
      <w:r w:rsidRPr="00BF1368">
        <w:rPr>
          <w:highlight w:val="cyan"/>
          <w:u w:val="single"/>
        </w:rPr>
        <w:t>candidates</w:t>
      </w:r>
      <w:r w:rsidRPr="00BF1368">
        <w:rPr>
          <w:u w:val="single"/>
        </w:rPr>
        <w:t xml:space="preserve"> in key states are </w:t>
      </w:r>
      <w:r w:rsidRPr="00BF1368">
        <w:rPr>
          <w:highlight w:val="cyan"/>
          <w:u w:val="single"/>
        </w:rPr>
        <w:t>faring well</w:t>
      </w:r>
      <w:r w:rsidRPr="00BF1368">
        <w:rPr>
          <w:u w:val="single"/>
        </w:rPr>
        <w:t xml:space="preserve"> and broadly </w:t>
      </w:r>
      <w:r w:rsidRPr="00BF1368">
        <w:rPr>
          <w:highlight w:val="cyan"/>
          <w:u w:val="single"/>
        </w:rPr>
        <w:t>leading GOP rivals</w:t>
      </w:r>
      <w:r w:rsidRPr="00BF1368">
        <w:rPr>
          <w:u w:val="single"/>
        </w:rPr>
        <w:t>, while Biden is in a dead heat with Trump or trailing him with the same set of voters. In some more recent polls, Biden has been underperforming other Democrats by 5 points to double digits.</w:t>
      </w:r>
    </w:p>
    <w:p w14:paraId="01F757C6" w14:textId="77777777" w:rsidR="006F24FE" w:rsidRPr="00BF1368" w:rsidRDefault="006F24FE" w:rsidP="006F24FE">
      <w:pPr>
        <w:rPr>
          <w:sz w:val="16"/>
          <w:szCs w:val="16"/>
        </w:rPr>
      </w:pPr>
      <w:r w:rsidRPr="00BF1368">
        <w:rPr>
          <w:sz w:val="16"/>
          <w:szCs w:val="16"/>
        </w:rPr>
        <w:t xml:space="preserve">In Michigan, a recent EPIC-MRA poll found Biden trailing Trump by 3 points, while </w:t>
      </w:r>
      <w:proofErr w:type="spellStart"/>
      <w:r w:rsidRPr="00BF1368">
        <w:rPr>
          <w:sz w:val="16"/>
          <w:szCs w:val="16"/>
        </w:rPr>
        <w:t>Slotkin</w:t>
      </w:r>
      <w:proofErr w:type="spellEnd"/>
      <w:r w:rsidRPr="00BF1368">
        <w:rPr>
          <w:sz w:val="16"/>
          <w:szCs w:val="16"/>
        </w:rPr>
        <w:t xml:space="preserve"> led Republican Senate front-runner and former congressman Mike Rogers by 2 points — both within the margin of error.</w:t>
      </w:r>
    </w:p>
    <w:p w14:paraId="08EEF2FE" w14:textId="77777777" w:rsidR="006F24FE" w:rsidRPr="00BF1368" w:rsidRDefault="006F24FE" w:rsidP="006F24FE">
      <w:pPr>
        <w:rPr>
          <w:sz w:val="16"/>
          <w:szCs w:val="16"/>
        </w:rPr>
      </w:pPr>
      <w:r w:rsidRPr="00BF1368">
        <w:rPr>
          <w:sz w:val="16"/>
          <w:szCs w:val="16"/>
        </w:rPr>
        <w:t xml:space="preserve">While </w:t>
      </w:r>
      <w:proofErr w:type="spellStart"/>
      <w:r w:rsidRPr="00BF1368">
        <w:rPr>
          <w:sz w:val="16"/>
          <w:szCs w:val="16"/>
        </w:rPr>
        <w:t>Slotkin</w:t>
      </w:r>
      <w:proofErr w:type="spellEnd"/>
      <w:r w:rsidRPr="00BF1368">
        <w:rPr>
          <w:sz w:val="16"/>
          <w:szCs w:val="16"/>
        </w:rPr>
        <w:t xml:space="preserve"> keeps some distance from Biden, Rogers has embraced his party’s nominee, vowing at the Republican convention this week to “fight alongside Donald Trump” if elected. Rogers spokesman Chris Gustafson linked </w:t>
      </w:r>
      <w:proofErr w:type="spellStart"/>
      <w:r w:rsidRPr="00BF1368">
        <w:rPr>
          <w:sz w:val="16"/>
          <w:szCs w:val="16"/>
        </w:rPr>
        <w:t>Slotkin</w:t>
      </w:r>
      <w:proofErr w:type="spellEnd"/>
      <w:r w:rsidRPr="00BF1368">
        <w:rPr>
          <w:sz w:val="16"/>
          <w:szCs w:val="16"/>
        </w:rPr>
        <w:t xml:space="preserve"> to Biden, saying: “With all of the problems Joe Biden has caused for hard-working Michigan families, his debate performance should be the least embarrassing thing about Elissa </w:t>
      </w:r>
      <w:proofErr w:type="spellStart"/>
      <w:r w:rsidRPr="00BF1368">
        <w:rPr>
          <w:sz w:val="16"/>
          <w:szCs w:val="16"/>
        </w:rPr>
        <w:t>Slotkin</w:t>
      </w:r>
      <w:proofErr w:type="spellEnd"/>
      <w:r w:rsidRPr="00BF1368">
        <w:rPr>
          <w:sz w:val="16"/>
          <w:szCs w:val="16"/>
        </w:rPr>
        <w:t xml:space="preserve"> still supporting him.”</w:t>
      </w:r>
    </w:p>
    <w:p w14:paraId="51ECA642" w14:textId="77777777" w:rsidR="006F24FE" w:rsidRPr="00BF1368" w:rsidRDefault="006F24FE" w:rsidP="006F24FE">
      <w:pPr>
        <w:rPr>
          <w:u w:val="single"/>
        </w:rPr>
      </w:pPr>
      <w:r w:rsidRPr="00BF1368">
        <w:rPr>
          <w:sz w:val="16"/>
          <w:szCs w:val="16"/>
        </w:rPr>
        <w:t>Biden has dismissed fears that he could harm the ticket,</w:t>
      </w:r>
      <w:r w:rsidRPr="00BF1368">
        <w:t xml:space="preserve"> </w:t>
      </w:r>
      <w:r w:rsidRPr="00BF1368">
        <w:rPr>
          <w:u w:val="single"/>
        </w:rPr>
        <w:t xml:space="preserve">pointing to the Democrats’ overperformance in the 2022 midterms and special elections since he took office. </w:t>
      </w:r>
      <w:r w:rsidRPr="00BF1368">
        <w:rPr>
          <w:highlight w:val="cyan"/>
          <w:u w:val="single"/>
        </w:rPr>
        <w:t>His campaign predicted the party will win</w:t>
      </w:r>
      <w:r w:rsidRPr="00BF1368">
        <w:rPr>
          <w:u w:val="single"/>
        </w:rPr>
        <w:t xml:space="preserve"> up and down the ballot.</w:t>
      </w:r>
    </w:p>
    <w:p w14:paraId="7EB31458" w14:textId="77777777" w:rsidR="006F24FE" w:rsidRPr="00BF1368" w:rsidRDefault="006F24FE" w:rsidP="006F24FE">
      <w:pPr>
        <w:rPr>
          <w:sz w:val="16"/>
          <w:szCs w:val="16"/>
        </w:rPr>
      </w:pPr>
      <w:r w:rsidRPr="00BF1368">
        <w:rPr>
          <w:u w:val="single"/>
        </w:rPr>
        <w:t xml:space="preserve">“Led by Joe Biden, </w:t>
      </w:r>
      <w:r w:rsidRPr="00BF1368">
        <w:rPr>
          <w:highlight w:val="cyan"/>
          <w:u w:val="single"/>
        </w:rPr>
        <w:t>Dem</w:t>
      </w:r>
      <w:r w:rsidRPr="00BF1368">
        <w:rPr>
          <w:u w:val="single"/>
        </w:rPr>
        <w:t>ocrat</w:t>
      </w:r>
      <w:r w:rsidRPr="00BF1368">
        <w:rPr>
          <w:highlight w:val="cyan"/>
          <w:u w:val="single"/>
        </w:rPr>
        <w:t>s</w:t>
      </w:r>
      <w:r w:rsidRPr="00BF1368">
        <w:rPr>
          <w:u w:val="single"/>
        </w:rPr>
        <w:t xml:space="preserve"> </w:t>
      </w:r>
      <w:r w:rsidRPr="00BF1368">
        <w:rPr>
          <w:highlight w:val="cyan"/>
          <w:u w:val="single"/>
        </w:rPr>
        <w:t>have an incredible agenda to run on</w:t>
      </w:r>
      <w:r w:rsidRPr="00BF1368">
        <w:rPr>
          <w:u w:val="single"/>
        </w:rPr>
        <w:t>. Republicans every single day of this cycle are forced to answer for their support for abortion bans, shipping jobs abroad, and undermining our democracy,”</w:t>
      </w:r>
      <w:r w:rsidRPr="00BF1368">
        <w:rPr>
          <w:sz w:val="16"/>
          <w:szCs w:val="16"/>
        </w:rPr>
        <w:t xml:space="preserve"> Biden campaign spokesperson Mia Ehrenberg told NBC News. “This election, whether it’s top of ticket or a state election, will be decided on the issues that matter most to voters, which is why Democrats will win this November.”</w:t>
      </w:r>
    </w:p>
    <w:p w14:paraId="372077D8" w14:textId="77777777" w:rsidR="006F24FE" w:rsidRPr="00BF1368" w:rsidRDefault="006F24FE" w:rsidP="006F24FE">
      <w:pPr>
        <w:rPr>
          <w:sz w:val="16"/>
          <w:szCs w:val="16"/>
        </w:rPr>
      </w:pPr>
      <w:r w:rsidRPr="00BF1368">
        <w:rPr>
          <w:sz w:val="16"/>
          <w:szCs w:val="16"/>
        </w:rPr>
        <w:t xml:space="preserve">Still, Democrats like </w:t>
      </w:r>
      <w:proofErr w:type="spellStart"/>
      <w:r w:rsidRPr="00BF1368">
        <w:rPr>
          <w:sz w:val="16"/>
          <w:szCs w:val="16"/>
        </w:rPr>
        <w:t>Slotkin</w:t>
      </w:r>
      <w:proofErr w:type="spellEnd"/>
      <w:r w:rsidRPr="00BF1368">
        <w:rPr>
          <w:sz w:val="16"/>
          <w:szCs w:val="16"/>
        </w:rPr>
        <w:t xml:space="preserve"> cannot afford to fully abandon Biden for risk of upsetting the scores of base voters who still passionately support him and demand that members of his party do the same. At Biden's rally in Detroit, some voters praised </w:t>
      </w:r>
      <w:proofErr w:type="spellStart"/>
      <w:r w:rsidRPr="00BF1368">
        <w:rPr>
          <w:sz w:val="16"/>
          <w:szCs w:val="16"/>
        </w:rPr>
        <w:t>Slotkin</w:t>
      </w:r>
      <w:proofErr w:type="spellEnd"/>
      <w:r w:rsidRPr="00BF1368">
        <w:rPr>
          <w:sz w:val="16"/>
          <w:szCs w:val="16"/>
        </w:rPr>
        <w:t xml:space="preserve"> and said she should have the space to run her race, but others said they wouldn’t look kindly upon candidates who are disloyal to the president.</w:t>
      </w:r>
    </w:p>
    <w:p w14:paraId="73A26751" w14:textId="77777777" w:rsidR="006F24FE" w:rsidRPr="00BF1368" w:rsidRDefault="006F24FE" w:rsidP="006F24FE">
      <w:pPr>
        <w:rPr>
          <w:sz w:val="16"/>
          <w:szCs w:val="16"/>
        </w:rPr>
      </w:pPr>
      <w:r w:rsidRPr="00BF1368">
        <w:rPr>
          <w:sz w:val="16"/>
          <w:szCs w:val="16"/>
        </w:rPr>
        <w:t xml:space="preserve">Deanna </w:t>
      </w:r>
      <w:proofErr w:type="spellStart"/>
      <w:r w:rsidRPr="00BF1368">
        <w:rPr>
          <w:sz w:val="16"/>
          <w:szCs w:val="16"/>
        </w:rPr>
        <w:t>Zapico</w:t>
      </w:r>
      <w:proofErr w:type="spellEnd"/>
      <w:r w:rsidRPr="00BF1368">
        <w:rPr>
          <w:sz w:val="16"/>
          <w:szCs w:val="16"/>
        </w:rPr>
        <w:t xml:space="preserve">, a Biden supporter who came to the rally Friday from Royal Oak, Michigan, praised </w:t>
      </w:r>
      <w:proofErr w:type="spellStart"/>
      <w:r w:rsidRPr="00BF1368">
        <w:rPr>
          <w:sz w:val="16"/>
          <w:szCs w:val="16"/>
        </w:rPr>
        <w:t>Slotkin</w:t>
      </w:r>
      <w:proofErr w:type="spellEnd"/>
      <w:r w:rsidRPr="00BF1368">
        <w:rPr>
          <w:sz w:val="16"/>
          <w:szCs w:val="16"/>
        </w:rPr>
        <w:t>.</w:t>
      </w:r>
    </w:p>
    <w:p w14:paraId="38628410" w14:textId="77777777" w:rsidR="006F24FE" w:rsidRPr="0090501B" w:rsidRDefault="006F24FE" w:rsidP="006F24FE">
      <w:pPr>
        <w:rPr>
          <w:sz w:val="16"/>
          <w:szCs w:val="16"/>
        </w:rPr>
      </w:pPr>
      <w:r w:rsidRPr="00BF1368">
        <w:rPr>
          <w:sz w:val="16"/>
          <w:szCs w:val="16"/>
        </w:rPr>
        <w:t xml:space="preserve">“Love her. She’s a </w:t>
      </w:r>
      <w:proofErr w:type="gramStart"/>
      <w:r w:rsidRPr="00BF1368">
        <w:rPr>
          <w:sz w:val="16"/>
          <w:szCs w:val="16"/>
        </w:rPr>
        <w:t>really strong</w:t>
      </w:r>
      <w:proofErr w:type="gramEnd"/>
      <w:r w:rsidRPr="00BF1368">
        <w:rPr>
          <w:sz w:val="16"/>
          <w:szCs w:val="16"/>
        </w:rPr>
        <w:t xml:space="preserve"> candidate,” </w:t>
      </w:r>
      <w:proofErr w:type="spellStart"/>
      <w:r w:rsidRPr="00BF1368">
        <w:rPr>
          <w:sz w:val="16"/>
          <w:szCs w:val="16"/>
        </w:rPr>
        <w:t>Zapico</w:t>
      </w:r>
      <w:proofErr w:type="spellEnd"/>
      <w:r w:rsidRPr="00BF1368">
        <w:rPr>
          <w:sz w:val="16"/>
          <w:szCs w:val="16"/>
        </w:rPr>
        <w:t xml:space="preserve"> said, adding that she trusts </w:t>
      </w:r>
      <w:proofErr w:type="spellStart"/>
      <w:r w:rsidRPr="00BF1368">
        <w:rPr>
          <w:sz w:val="16"/>
          <w:szCs w:val="16"/>
        </w:rPr>
        <w:t>Slotkin’s</w:t>
      </w:r>
      <w:proofErr w:type="spellEnd"/>
      <w:r w:rsidRPr="00BF1368">
        <w:rPr>
          <w:sz w:val="16"/>
          <w:szCs w:val="16"/>
        </w:rPr>
        <w:t xml:space="preserve"> judgment on not campaigning with Biden. “If she needs to do that, then she needs to do that. That’s fine. It might help her if she were here.”</w:t>
      </w:r>
    </w:p>
    <w:p w14:paraId="36713A65" w14:textId="77777777" w:rsidR="006F24FE" w:rsidRDefault="006F24FE" w:rsidP="006F24FE"/>
    <w:p w14:paraId="30DA13B4" w14:textId="77777777" w:rsidR="006F24FE" w:rsidRDefault="006F24FE" w:rsidP="006F24FE">
      <w:pPr>
        <w:pStyle w:val="Heading4"/>
      </w:pPr>
      <w:r>
        <w:t xml:space="preserve">Democrats have an advantage in the </w:t>
      </w:r>
      <w:proofErr w:type="gramStart"/>
      <w:r>
        <w:t>House</w:t>
      </w:r>
      <w:proofErr w:type="gramEnd"/>
      <w:r>
        <w:t xml:space="preserve"> but it is close – they’re only outpacing the GOP by 3 points. </w:t>
      </w:r>
    </w:p>
    <w:p w14:paraId="3932A028" w14:textId="77777777" w:rsidR="006F24FE" w:rsidRDefault="006F24FE" w:rsidP="006F24FE">
      <w:r w:rsidRPr="002465BE">
        <w:t xml:space="preserve">Chris </w:t>
      </w:r>
      <w:r w:rsidRPr="002465BE">
        <w:rPr>
          <w:rStyle w:val="Style13ptBold"/>
        </w:rPr>
        <w:t>Walker</w:t>
      </w:r>
      <w:r w:rsidRPr="002465BE">
        <w:t xml:space="preserve">, </w:t>
      </w:r>
      <w:r w:rsidRPr="002465BE">
        <w:rPr>
          <w:rStyle w:val="Style13ptBold"/>
        </w:rPr>
        <w:t>7-14-2023</w:t>
      </w:r>
      <w:r w:rsidRPr="002465BE">
        <w:t xml:space="preserve">, </w:t>
      </w:r>
      <w:r>
        <w:t>[</w:t>
      </w:r>
      <w:r w:rsidRPr="002465BE">
        <w:t>Chris Walker is a news writer at </w:t>
      </w:r>
      <w:r w:rsidRPr="002465BE">
        <w:rPr>
          <w:i/>
          <w:iCs/>
        </w:rPr>
        <w:t>Truthout</w:t>
      </w:r>
      <w:r w:rsidRPr="002465BE">
        <w:t>, and is based out of Madison, Wisconsin. Focusing on both national and local topics since the early 2000s, he has produced thousands of articles analyzing the issues of the day and their impact on the American people.</w:t>
      </w:r>
      <w:r>
        <w:t xml:space="preserve"> </w:t>
      </w:r>
      <w:r w:rsidRPr="002465BE">
        <w:t xml:space="preserve">"Democrats Have a Real Shot at Winning the House Again in 2024", Truthout, </w:t>
      </w:r>
      <w:hyperlink r:id="rId11" w:history="1">
        <w:r w:rsidRPr="00466923">
          <w:rPr>
            <w:rStyle w:val="Hyperlink"/>
          </w:rPr>
          <w:t>https://truthout.org/articles/democrats-have-a-real-shot-at-winning-the-house-again-in-2024/</w:t>
        </w:r>
      </w:hyperlink>
      <w:r>
        <w:t>, accessed 7/16/24, S.A.M]</w:t>
      </w:r>
    </w:p>
    <w:p w14:paraId="6636E81C" w14:textId="77777777" w:rsidR="006F24FE" w:rsidRPr="002465BE" w:rsidRDefault="006F24FE" w:rsidP="006F24FE">
      <w:pPr>
        <w:rPr>
          <w:sz w:val="12"/>
        </w:rPr>
      </w:pPr>
      <w:r w:rsidRPr="002465BE">
        <w:rPr>
          <w:rStyle w:val="StyleUnderline"/>
        </w:rPr>
        <w:t>The</w:t>
      </w:r>
      <w:r w:rsidRPr="002465BE">
        <w:rPr>
          <w:sz w:val="12"/>
        </w:rPr>
        <w:t xml:space="preserve"> U.S. </w:t>
      </w:r>
      <w:r w:rsidRPr="002465BE">
        <w:rPr>
          <w:rStyle w:val="StyleUnderline"/>
          <w:highlight w:val="cyan"/>
        </w:rPr>
        <w:t>House</w:t>
      </w:r>
      <w:r w:rsidRPr="002465BE">
        <w:rPr>
          <w:sz w:val="12"/>
        </w:rPr>
        <w:t xml:space="preserve"> of Representatives </w:t>
      </w:r>
      <w:r w:rsidRPr="002465BE">
        <w:rPr>
          <w:rStyle w:val="StyleUnderline"/>
          <w:highlight w:val="cyan"/>
        </w:rPr>
        <w:t>will be up for grabs</w:t>
      </w:r>
      <w:r w:rsidRPr="002465BE">
        <w:rPr>
          <w:rStyle w:val="StyleUnderline"/>
        </w:rPr>
        <w:t xml:space="preserve"> in</w:t>
      </w:r>
      <w:r w:rsidRPr="002465BE">
        <w:rPr>
          <w:sz w:val="12"/>
        </w:rPr>
        <w:t xml:space="preserve"> the </w:t>
      </w:r>
      <w:r w:rsidRPr="002465BE">
        <w:rPr>
          <w:rStyle w:val="StyleUnderline"/>
        </w:rPr>
        <w:t>2024</w:t>
      </w:r>
      <w:r w:rsidRPr="002465BE">
        <w:rPr>
          <w:sz w:val="12"/>
        </w:rPr>
        <w:t xml:space="preserve"> election </w:t>
      </w:r>
      <w:r w:rsidRPr="002465BE">
        <w:rPr>
          <w:rStyle w:val="StyleUnderline"/>
          <w:highlight w:val="cyan"/>
        </w:rPr>
        <w:t xml:space="preserve">due to </w:t>
      </w:r>
      <w:proofErr w:type="gramStart"/>
      <w:r w:rsidRPr="002465BE">
        <w:rPr>
          <w:rStyle w:val="StyleUnderline"/>
          <w:highlight w:val="cyan"/>
        </w:rPr>
        <w:t>a number of</w:t>
      </w:r>
      <w:proofErr w:type="gramEnd"/>
      <w:r w:rsidRPr="002465BE">
        <w:rPr>
          <w:rStyle w:val="StyleUnderline"/>
          <w:highlight w:val="cyan"/>
        </w:rPr>
        <w:t xml:space="preserve"> factors</w:t>
      </w:r>
      <w:r w:rsidRPr="002465BE">
        <w:rPr>
          <w:sz w:val="12"/>
        </w:rPr>
        <w:t xml:space="preserve">, including </w:t>
      </w:r>
      <w:r w:rsidRPr="002465BE">
        <w:rPr>
          <w:sz w:val="14"/>
        </w:rPr>
        <w:t>two recent court rulings.</w:t>
      </w:r>
      <w:r w:rsidRPr="002465BE">
        <w:rPr>
          <w:rStyle w:val="StyleUnderline"/>
          <w:sz w:val="14"/>
        </w:rPr>
        <w:t xml:space="preserve"> </w:t>
      </w:r>
      <w:r w:rsidRPr="002465BE">
        <w:rPr>
          <w:rStyle w:val="StyleUnderline"/>
        </w:rPr>
        <w:t>Often overshadowed</w:t>
      </w:r>
      <w:r w:rsidRPr="002465BE">
        <w:rPr>
          <w:sz w:val="12"/>
        </w:rPr>
        <w:t xml:space="preserve"> by the quadrennial presidential election, the House races will see each of the chamber’s 435 seats contested. </w:t>
      </w:r>
      <w:r w:rsidRPr="002465BE">
        <w:rPr>
          <w:rStyle w:val="StyleUnderline"/>
        </w:rPr>
        <w:t xml:space="preserve">However, due to gerrymandering and other political considerations, only </w:t>
      </w:r>
      <w:r w:rsidRPr="00DD5E3F">
        <w:rPr>
          <w:rStyle w:val="StyleUnderline"/>
          <w:highlight w:val="cyan"/>
        </w:rPr>
        <w:t>a few of those races will be contentious</w:t>
      </w:r>
      <w:r w:rsidRPr="002465BE">
        <w:rPr>
          <w:rStyle w:val="StyleUnderline"/>
        </w:rPr>
        <w:t>.</w:t>
      </w:r>
      <w:r>
        <w:rPr>
          <w:sz w:val="12"/>
        </w:rPr>
        <w:t xml:space="preserve"> </w:t>
      </w:r>
      <w:r w:rsidRPr="002465BE">
        <w:rPr>
          <w:sz w:val="12"/>
        </w:rPr>
        <w:t xml:space="preserve">Republicans </w:t>
      </w:r>
      <w:r w:rsidRPr="002465BE">
        <w:rPr>
          <w:sz w:val="12"/>
        </w:rPr>
        <w:lastRenderedPageBreak/>
        <w:t xml:space="preserve">currently control the House, winning by a razor-thin margin after a lackluster showing for the party in the 2022 midterms. To </w:t>
      </w:r>
      <w:r w:rsidRPr="00DD5E3F">
        <w:rPr>
          <w:rStyle w:val="StyleUnderline"/>
          <w:highlight w:val="cyan"/>
        </w:rPr>
        <w:t>control the chamber</w:t>
      </w:r>
      <w:r w:rsidRPr="002465BE">
        <w:rPr>
          <w:rStyle w:val="StyleUnderline"/>
        </w:rPr>
        <w:t xml:space="preserve">, </w:t>
      </w:r>
      <w:r w:rsidRPr="00DD5E3F">
        <w:rPr>
          <w:rStyle w:val="StyleUnderline"/>
          <w:highlight w:val="cyan"/>
        </w:rPr>
        <w:t>Dem</w:t>
      </w:r>
      <w:r w:rsidRPr="00DD5E3F">
        <w:rPr>
          <w:rStyle w:val="StyleUnderline"/>
        </w:rPr>
        <w:t>ocrat</w:t>
      </w:r>
      <w:r w:rsidRPr="00DD5E3F">
        <w:rPr>
          <w:rStyle w:val="StyleUnderline"/>
          <w:highlight w:val="cyan"/>
        </w:rPr>
        <w:t>s</w:t>
      </w:r>
      <w:r w:rsidRPr="002465BE">
        <w:rPr>
          <w:rStyle w:val="StyleUnderline"/>
        </w:rPr>
        <w:t xml:space="preserve"> </w:t>
      </w:r>
      <w:r w:rsidRPr="00DD5E3F">
        <w:rPr>
          <w:rStyle w:val="StyleUnderline"/>
          <w:highlight w:val="cyan"/>
        </w:rPr>
        <w:t xml:space="preserve">would have to flip a total of five GOP-held House seats while retaining all of the ones they currently </w:t>
      </w:r>
      <w:proofErr w:type="gramStart"/>
      <w:r w:rsidRPr="00DD5E3F">
        <w:rPr>
          <w:rStyle w:val="StyleUnderline"/>
          <w:highlight w:val="cyan"/>
        </w:rPr>
        <w:t>hold, or</w:t>
      </w:r>
      <w:proofErr w:type="gramEnd"/>
      <w:r w:rsidRPr="00DD5E3F">
        <w:rPr>
          <w:rStyle w:val="StyleUnderline"/>
          <w:highlight w:val="cyan"/>
        </w:rPr>
        <w:t xml:space="preserve"> win by</w:t>
      </w:r>
      <w:r w:rsidRPr="002465BE">
        <w:rPr>
          <w:rStyle w:val="StyleUnderline"/>
        </w:rPr>
        <w:t xml:space="preserve"> a </w:t>
      </w:r>
      <w:r w:rsidRPr="00DD5E3F">
        <w:rPr>
          <w:rStyle w:val="StyleUnderline"/>
          <w:highlight w:val="cyan"/>
        </w:rPr>
        <w:t xml:space="preserve">similar </w:t>
      </w:r>
      <w:r w:rsidRPr="00DD5E3F">
        <w:rPr>
          <w:rStyle w:val="StyleUnderline"/>
        </w:rPr>
        <w:t>mathematical</w:t>
      </w:r>
      <w:r w:rsidRPr="00DD5E3F">
        <w:rPr>
          <w:rStyle w:val="StyleUnderline"/>
          <w:highlight w:val="cyan"/>
        </w:rPr>
        <w:t xml:space="preserve"> formula</w:t>
      </w:r>
      <w:r w:rsidRPr="002465BE">
        <w:rPr>
          <w:sz w:val="12"/>
        </w:rPr>
        <w:t xml:space="preserve"> (like winning six seats while only losing one, etc.).</w:t>
      </w:r>
    </w:p>
    <w:p w14:paraId="6373623F" w14:textId="77777777" w:rsidR="006F24FE" w:rsidRDefault="006F24FE" w:rsidP="006F24FE">
      <w:pPr>
        <w:rPr>
          <w:sz w:val="12"/>
        </w:rPr>
      </w:pPr>
      <w:r w:rsidRPr="002465BE">
        <w:rPr>
          <w:sz w:val="12"/>
        </w:rPr>
        <w:t xml:space="preserve">Several factors indicate that it’s </w:t>
      </w:r>
      <w:r w:rsidRPr="002465BE">
        <w:rPr>
          <w:rStyle w:val="StyleUnderline"/>
        </w:rPr>
        <w:t xml:space="preserve">highly possible </w:t>
      </w:r>
      <w:r w:rsidRPr="00DD5E3F">
        <w:rPr>
          <w:rStyle w:val="StyleUnderline"/>
          <w:highlight w:val="cyan"/>
        </w:rPr>
        <w:t>Dem</w:t>
      </w:r>
      <w:r w:rsidRPr="002465BE">
        <w:rPr>
          <w:rStyle w:val="StyleUnderline"/>
        </w:rPr>
        <w:t>ocrat</w:t>
      </w:r>
      <w:r w:rsidRPr="00DD5E3F">
        <w:rPr>
          <w:rStyle w:val="StyleUnderline"/>
          <w:highlight w:val="cyan"/>
        </w:rPr>
        <w:t>s could be successful</w:t>
      </w:r>
      <w:r w:rsidRPr="002465BE">
        <w:rPr>
          <w:sz w:val="12"/>
        </w:rPr>
        <w:t xml:space="preserve"> in that regard.</w:t>
      </w:r>
      <w:r>
        <w:rPr>
          <w:sz w:val="12"/>
        </w:rPr>
        <w:t xml:space="preserve"> </w:t>
      </w:r>
      <w:r w:rsidRPr="002465BE">
        <w:rPr>
          <w:rStyle w:val="StyleUnderline"/>
        </w:rPr>
        <w:t>For starters</w:t>
      </w:r>
      <w:r w:rsidRPr="002465BE">
        <w:rPr>
          <w:sz w:val="12"/>
        </w:rPr>
        <w:t xml:space="preserve">, former President Donald </w:t>
      </w:r>
      <w:r w:rsidRPr="00DD5E3F">
        <w:rPr>
          <w:rStyle w:val="StyleUnderline"/>
          <w:highlight w:val="cyan"/>
        </w:rPr>
        <w:t>Trump is running for president again</w:t>
      </w:r>
      <w:r w:rsidRPr="002465BE">
        <w:rPr>
          <w:sz w:val="12"/>
        </w:rPr>
        <w:t xml:space="preserve"> next year. As the likely GOP nominee, </w:t>
      </w:r>
      <w:r w:rsidRPr="002465BE">
        <w:rPr>
          <w:rStyle w:val="Emphasis"/>
        </w:rPr>
        <w:t xml:space="preserve">Trump’s presence on the ballot will likely </w:t>
      </w:r>
      <w:r w:rsidRPr="00DD5E3F">
        <w:rPr>
          <w:rStyle w:val="Emphasis"/>
          <w:highlight w:val="cyan"/>
        </w:rPr>
        <w:t xml:space="preserve">galvanize </w:t>
      </w:r>
      <w:proofErr w:type="gramStart"/>
      <w:r w:rsidRPr="00CA1AF1">
        <w:rPr>
          <w:rStyle w:val="Emphasis"/>
        </w:rPr>
        <w:t>a number of</w:t>
      </w:r>
      <w:proofErr w:type="gramEnd"/>
      <w:r w:rsidRPr="00CA1AF1">
        <w:rPr>
          <w:rStyle w:val="Emphasis"/>
        </w:rPr>
        <w:t xml:space="preserve"> </w:t>
      </w:r>
      <w:r w:rsidRPr="00DD5E3F">
        <w:rPr>
          <w:rStyle w:val="Emphasis"/>
          <w:highlight w:val="cyan"/>
        </w:rPr>
        <w:t xml:space="preserve">eligible voters to vote </w:t>
      </w:r>
      <w:r w:rsidRPr="00CA1AF1">
        <w:rPr>
          <w:rStyle w:val="Emphasis"/>
        </w:rPr>
        <w:t>against him</w:t>
      </w:r>
      <w:r w:rsidRPr="00CA1AF1">
        <w:rPr>
          <w:rStyle w:val="StyleUnderline"/>
        </w:rPr>
        <w:t xml:space="preserve">, </w:t>
      </w:r>
      <w:r w:rsidRPr="00DD5E3F">
        <w:rPr>
          <w:rStyle w:val="StyleUnderline"/>
          <w:highlight w:val="cyan"/>
        </w:rPr>
        <w:t>as many did in</w:t>
      </w:r>
      <w:r w:rsidRPr="002465BE">
        <w:rPr>
          <w:rStyle w:val="StyleUnderline"/>
        </w:rPr>
        <w:t xml:space="preserve"> the </w:t>
      </w:r>
      <w:r w:rsidRPr="00DD5E3F">
        <w:rPr>
          <w:rStyle w:val="StyleUnderline"/>
          <w:highlight w:val="cyan"/>
        </w:rPr>
        <w:t>2020</w:t>
      </w:r>
      <w:r w:rsidRPr="002465BE">
        <w:rPr>
          <w:rStyle w:val="StyleUnderline"/>
        </w:rPr>
        <w:t xml:space="preserve"> election who later sat out the midterms last year.</w:t>
      </w:r>
      <w:r>
        <w:rPr>
          <w:rStyle w:val="StyleUnderline"/>
        </w:rPr>
        <w:t xml:space="preserve"> </w:t>
      </w:r>
      <w:r w:rsidRPr="00DD5E3F">
        <w:rPr>
          <w:rStyle w:val="Emphasis"/>
          <w:highlight w:val="cyan"/>
        </w:rPr>
        <w:t>Another factor that could motivate more people to vote</w:t>
      </w:r>
      <w:r w:rsidRPr="002465BE">
        <w:rPr>
          <w:rStyle w:val="Emphasis"/>
        </w:rPr>
        <w:t xml:space="preserve"> than did last fall is the issue of </w:t>
      </w:r>
      <w:r w:rsidRPr="00DD5E3F">
        <w:rPr>
          <w:rStyle w:val="Emphasis"/>
          <w:highlight w:val="cyan"/>
        </w:rPr>
        <w:t>abortion rights</w:t>
      </w:r>
      <w:r w:rsidRPr="002465BE">
        <w:rPr>
          <w:rStyle w:val="Emphasis"/>
        </w:rPr>
        <w:t>.</w:t>
      </w:r>
      <w:r w:rsidRPr="002465BE">
        <w:rPr>
          <w:sz w:val="12"/>
        </w:rPr>
        <w:t xml:space="preserve"> </w:t>
      </w:r>
      <w:r w:rsidRPr="002465BE">
        <w:rPr>
          <w:rStyle w:val="StyleUnderline"/>
        </w:rPr>
        <w:t>Six ballot measures were considered in as many states in 2022 regarding abortion rights, with voters taking a decisively pro-abortion stance, approving measures protecting the right in California, Michigan and Vermont and rejecting anti-abortion measures in Kentucky, Kansas and Montana.</w:t>
      </w:r>
      <w:r>
        <w:rPr>
          <w:rStyle w:val="StyleUnderline"/>
        </w:rPr>
        <w:t xml:space="preserve"> </w:t>
      </w:r>
      <w:r w:rsidRPr="002465BE">
        <w:rPr>
          <w:rStyle w:val="Emphasis"/>
        </w:rPr>
        <w:t xml:space="preserve">Next year, at least </w:t>
      </w:r>
      <w:r w:rsidRPr="00DD5E3F">
        <w:rPr>
          <w:rStyle w:val="Emphasis"/>
          <w:highlight w:val="cyan"/>
        </w:rPr>
        <w:t xml:space="preserve">two other states — New York and </w:t>
      </w:r>
      <w:r w:rsidRPr="00DD5E3F">
        <w:rPr>
          <w:rStyle w:val="StyleUnderline"/>
          <w:highlight w:val="cyan"/>
        </w:rPr>
        <w:t>Maryland</w:t>
      </w:r>
      <w:r w:rsidRPr="002465BE">
        <w:rPr>
          <w:rStyle w:val="StyleUnderline"/>
        </w:rPr>
        <w:t xml:space="preserve"> — will </w:t>
      </w:r>
      <w:r w:rsidRPr="00DD5E3F">
        <w:rPr>
          <w:rStyle w:val="StyleUnderline"/>
          <w:highlight w:val="cyan"/>
        </w:rPr>
        <w:t>have an abortion rights vote</w:t>
      </w:r>
      <w:r w:rsidRPr="002465BE">
        <w:rPr>
          <w:rStyle w:val="StyleUnderline"/>
        </w:rPr>
        <w:t xml:space="preserve">. </w:t>
      </w:r>
      <w:r w:rsidRPr="00DD5E3F">
        <w:rPr>
          <w:rStyle w:val="StyleUnderline"/>
          <w:highlight w:val="cyan"/>
        </w:rPr>
        <w:t xml:space="preserve">Four other states </w:t>
      </w:r>
      <w:r w:rsidRPr="00DD5E3F">
        <w:rPr>
          <w:rStyle w:val="StyleUnderline"/>
        </w:rPr>
        <w:t xml:space="preserve">are also </w:t>
      </w:r>
      <w:r w:rsidRPr="00DD5E3F">
        <w:rPr>
          <w:rStyle w:val="StyleUnderline"/>
          <w:highlight w:val="cyan"/>
        </w:rPr>
        <w:t xml:space="preserve">poised to put </w:t>
      </w:r>
      <w:r w:rsidRPr="00DD5E3F">
        <w:rPr>
          <w:rStyle w:val="StyleUnderline"/>
        </w:rPr>
        <w:t xml:space="preserve">the issue of </w:t>
      </w:r>
      <w:r w:rsidRPr="00DD5E3F">
        <w:rPr>
          <w:rStyle w:val="StyleUnderline"/>
          <w:highlight w:val="cyan"/>
        </w:rPr>
        <w:t>abortion on the ballot</w:t>
      </w:r>
      <w:r w:rsidRPr="002465BE">
        <w:rPr>
          <w:rStyle w:val="StyleUnderline"/>
        </w:rPr>
        <w:t xml:space="preserve">, likely </w:t>
      </w:r>
      <w:r w:rsidRPr="00DD5E3F">
        <w:rPr>
          <w:rStyle w:val="StyleUnderline"/>
          <w:highlight w:val="cyan"/>
        </w:rPr>
        <w:t xml:space="preserve">producing </w:t>
      </w:r>
      <w:r w:rsidRPr="00DD5E3F">
        <w:rPr>
          <w:rStyle w:val="StyleUnderline"/>
        </w:rPr>
        <w:t xml:space="preserve">a </w:t>
      </w:r>
      <w:r w:rsidRPr="00DD5E3F">
        <w:rPr>
          <w:rStyle w:val="StyleUnderline"/>
          <w:highlight w:val="cyan"/>
        </w:rPr>
        <w:t>higher turnout than usual,</w:t>
      </w:r>
      <w:r w:rsidRPr="002465BE">
        <w:rPr>
          <w:rStyle w:val="StyleUnderline"/>
        </w:rPr>
        <w:t xml:space="preserve"> as </w:t>
      </w:r>
      <w:proofErr w:type="gramStart"/>
      <w:r w:rsidRPr="002465BE">
        <w:rPr>
          <w:rStyle w:val="StyleUnderline"/>
        </w:rPr>
        <w:t>the vast majority of</w:t>
      </w:r>
      <w:proofErr w:type="gramEnd"/>
      <w:r w:rsidRPr="002465BE">
        <w:rPr>
          <w:rStyle w:val="StyleUnderline"/>
        </w:rPr>
        <w:t xml:space="preserve"> voters see abortion as a critical issue since the U.S. Supreme Court overturned federal abortion protections last year.</w:t>
      </w:r>
      <w:r>
        <w:rPr>
          <w:rStyle w:val="StyleUnderline"/>
        </w:rPr>
        <w:t xml:space="preserve"> </w:t>
      </w:r>
      <w:r w:rsidRPr="002465BE">
        <w:rPr>
          <w:sz w:val="12"/>
        </w:rPr>
        <w:t xml:space="preserve">Since then, </w:t>
      </w:r>
      <w:r w:rsidRPr="002465BE">
        <w:rPr>
          <w:rStyle w:val="StyleUnderline"/>
        </w:rPr>
        <w:t xml:space="preserve">the issue of abortion has </w:t>
      </w:r>
      <w:r w:rsidRPr="00DD5E3F">
        <w:rPr>
          <w:rStyle w:val="StyleUnderline"/>
          <w:highlight w:val="cyan"/>
        </w:rPr>
        <w:t>drawn higher turnout from Dem</w:t>
      </w:r>
      <w:r w:rsidRPr="002465BE">
        <w:rPr>
          <w:sz w:val="12"/>
        </w:rPr>
        <w:t xml:space="preserve">ocratic </w:t>
      </w:r>
      <w:r w:rsidRPr="00DD5E3F">
        <w:rPr>
          <w:rStyle w:val="StyleUnderline"/>
          <w:highlight w:val="cyan"/>
        </w:rPr>
        <w:t>voters</w:t>
      </w:r>
      <w:r w:rsidRPr="002465BE">
        <w:rPr>
          <w:sz w:val="12"/>
        </w:rPr>
        <w:t xml:space="preserve"> than from Republican voters, and </w:t>
      </w:r>
      <w:r w:rsidRPr="002465BE">
        <w:rPr>
          <w:rStyle w:val="StyleUnderline"/>
        </w:rPr>
        <w:t xml:space="preserve">could tip </w:t>
      </w:r>
      <w:r w:rsidRPr="002465BE">
        <w:rPr>
          <w:sz w:val="12"/>
        </w:rPr>
        <w:t xml:space="preserve">the balance in the midterms </w:t>
      </w:r>
      <w:r w:rsidRPr="002465BE">
        <w:rPr>
          <w:rStyle w:val="StyleUnderline"/>
        </w:rPr>
        <w:t>for</w:t>
      </w:r>
      <w:r w:rsidRPr="002465BE">
        <w:rPr>
          <w:sz w:val="12"/>
        </w:rPr>
        <w:t xml:space="preserve"> Democrats</w:t>
      </w:r>
    </w:p>
    <w:p w14:paraId="5C8CF030" w14:textId="77777777" w:rsidR="006F24FE" w:rsidRPr="00DD5E3F" w:rsidRDefault="006F24FE" w:rsidP="006F24FE">
      <w:pPr>
        <w:rPr>
          <w:u w:val="single"/>
        </w:rPr>
      </w:pPr>
      <w:r w:rsidRPr="002465BE">
        <w:rPr>
          <w:sz w:val="12"/>
        </w:rPr>
        <w:t>.</w:t>
      </w:r>
      <w:r>
        <w:rPr>
          <w:sz w:val="12"/>
        </w:rPr>
        <w:t xml:space="preserve"> </w:t>
      </w:r>
      <w:r w:rsidRPr="002465BE">
        <w:rPr>
          <w:rStyle w:val="Emphasis"/>
        </w:rPr>
        <w:t xml:space="preserve">Two recent </w:t>
      </w:r>
      <w:r w:rsidRPr="00DD5E3F">
        <w:rPr>
          <w:rStyle w:val="Emphasis"/>
          <w:highlight w:val="cyan"/>
        </w:rPr>
        <w:t>court rulings could also improve Dem</w:t>
      </w:r>
      <w:r w:rsidRPr="002465BE">
        <w:rPr>
          <w:rStyle w:val="Emphasis"/>
        </w:rPr>
        <w:t>ocrat</w:t>
      </w:r>
      <w:r w:rsidRPr="00DD5E3F">
        <w:rPr>
          <w:rStyle w:val="Emphasis"/>
          <w:highlight w:val="cyan"/>
        </w:rPr>
        <w:t>s’ chances</w:t>
      </w:r>
      <w:r w:rsidRPr="00DD5E3F">
        <w:rPr>
          <w:sz w:val="12"/>
          <w:highlight w:val="cyan"/>
        </w:rPr>
        <w:t>.</w:t>
      </w:r>
      <w:r w:rsidRPr="002465BE">
        <w:rPr>
          <w:sz w:val="12"/>
        </w:rPr>
        <w:t xml:space="preserve"> The U.S. </w:t>
      </w:r>
      <w:r w:rsidRPr="00DD5E3F">
        <w:rPr>
          <w:rStyle w:val="StyleUnderline"/>
          <w:highlight w:val="cyan"/>
        </w:rPr>
        <w:t>Supreme Court</w:t>
      </w:r>
      <w:r w:rsidRPr="002465BE">
        <w:rPr>
          <w:sz w:val="12"/>
        </w:rPr>
        <w:t xml:space="preserve">, in a somewhat surprising decision, </w:t>
      </w:r>
      <w:r w:rsidRPr="00DD5E3F">
        <w:rPr>
          <w:rStyle w:val="StyleUnderline"/>
          <w:highlight w:val="cyan"/>
        </w:rPr>
        <w:t>ruled in favor of the V</w:t>
      </w:r>
      <w:r w:rsidRPr="00DD5E3F">
        <w:rPr>
          <w:sz w:val="12"/>
          <w:highlight w:val="cyan"/>
        </w:rPr>
        <w:t>o</w:t>
      </w:r>
      <w:r w:rsidRPr="002465BE">
        <w:rPr>
          <w:sz w:val="12"/>
        </w:rPr>
        <w:t xml:space="preserve">ting </w:t>
      </w:r>
      <w:r w:rsidRPr="00DD5E3F">
        <w:rPr>
          <w:rStyle w:val="StyleUnderline"/>
          <w:highlight w:val="cyan"/>
        </w:rPr>
        <w:t>R</w:t>
      </w:r>
      <w:r w:rsidRPr="00DD5E3F">
        <w:rPr>
          <w:sz w:val="12"/>
          <w:highlight w:val="cyan"/>
        </w:rPr>
        <w:t>i</w:t>
      </w:r>
      <w:r w:rsidRPr="002465BE">
        <w:rPr>
          <w:sz w:val="12"/>
        </w:rPr>
        <w:t xml:space="preserve">ghts </w:t>
      </w:r>
      <w:r w:rsidRPr="00DD5E3F">
        <w:rPr>
          <w:rStyle w:val="StyleUnderline"/>
          <w:highlight w:val="cyan"/>
        </w:rPr>
        <w:t>A</w:t>
      </w:r>
      <w:r w:rsidRPr="002465BE">
        <w:rPr>
          <w:sz w:val="12"/>
        </w:rPr>
        <w:t xml:space="preserve">ct last month, </w:t>
      </w:r>
      <w:r w:rsidRPr="002465BE">
        <w:rPr>
          <w:rStyle w:val="StyleUnderline"/>
        </w:rPr>
        <w:t xml:space="preserve">finding that </w:t>
      </w:r>
      <w:r w:rsidRPr="00DD5E3F">
        <w:rPr>
          <w:rStyle w:val="StyleUnderline"/>
          <w:highlight w:val="cyan"/>
        </w:rPr>
        <w:t xml:space="preserve">Alabama had improperly diluted the votes of Black people in the state. </w:t>
      </w:r>
      <w:r w:rsidRPr="00DD5E3F">
        <w:rPr>
          <w:rStyle w:val="StyleUnderline"/>
        </w:rPr>
        <w:t>The</w:t>
      </w:r>
      <w:r w:rsidRPr="002465BE">
        <w:rPr>
          <w:rStyle w:val="StyleUnderline"/>
        </w:rPr>
        <w:t xml:space="preserve"> </w:t>
      </w:r>
      <w:r w:rsidRPr="00DD5E3F">
        <w:rPr>
          <w:rStyle w:val="StyleUnderline"/>
          <w:highlight w:val="cyan"/>
        </w:rPr>
        <w:t>Court ordered Alabama officials to redraw the map</w:t>
      </w:r>
      <w:r w:rsidRPr="002465BE">
        <w:rPr>
          <w:rStyle w:val="StyleUnderline"/>
        </w:rPr>
        <w:t>, ensuring that another Black-majority district be created</w:t>
      </w:r>
      <w:r w:rsidRPr="002465BE">
        <w:rPr>
          <w:sz w:val="12"/>
        </w:rPr>
        <w:t xml:space="preserve"> by next year’s midterm races.</w:t>
      </w:r>
      <w:r>
        <w:rPr>
          <w:sz w:val="12"/>
        </w:rPr>
        <w:t xml:space="preserve"> </w:t>
      </w:r>
      <w:r w:rsidRPr="002465BE">
        <w:rPr>
          <w:sz w:val="12"/>
        </w:rPr>
        <w:t xml:space="preserve">The </w:t>
      </w:r>
      <w:r w:rsidRPr="002465BE">
        <w:rPr>
          <w:rStyle w:val="StyleUnderline"/>
        </w:rPr>
        <w:t xml:space="preserve">ruling will mean that </w:t>
      </w:r>
      <w:r w:rsidRPr="00DD5E3F">
        <w:rPr>
          <w:rStyle w:val="StyleUnderline"/>
          <w:highlight w:val="cyan"/>
        </w:rPr>
        <w:t>Louisiana</w:t>
      </w:r>
      <w:r w:rsidRPr="002465BE">
        <w:rPr>
          <w:rStyle w:val="StyleUnderline"/>
        </w:rPr>
        <w:t xml:space="preserve">, which is embroiled in a similar lawsuit, </w:t>
      </w:r>
      <w:r w:rsidRPr="00DD5E3F">
        <w:rPr>
          <w:rStyle w:val="StyleUnderline"/>
          <w:highlight w:val="cyan"/>
        </w:rPr>
        <w:t>will also likely have to redraw its maps</w:t>
      </w:r>
      <w:r w:rsidRPr="002465BE">
        <w:rPr>
          <w:rStyle w:val="StyleUnderline"/>
        </w:rPr>
        <w:t xml:space="preserve"> to create another Black-majority district, </w:t>
      </w:r>
      <w:r w:rsidRPr="00DD5E3F">
        <w:rPr>
          <w:rStyle w:val="StyleUnderline"/>
          <w:highlight w:val="cyan"/>
        </w:rPr>
        <w:t>producing two safe Democratic-leaning districts</w:t>
      </w:r>
      <w:r w:rsidRPr="002465BE">
        <w:rPr>
          <w:sz w:val="12"/>
        </w:rPr>
        <w:t xml:space="preserve"> in the two states.</w:t>
      </w:r>
      <w:r>
        <w:rPr>
          <w:sz w:val="12"/>
        </w:rPr>
        <w:t xml:space="preserve"> </w:t>
      </w:r>
      <w:r w:rsidRPr="002465BE">
        <w:rPr>
          <w:sz w:val="12"/>
        </w:rPr>
        <w:t xml:space="preserve">This week, </w:t>
      </w:r>
      <w:r w:rsidRPr="00DD5E3F">
        <w:rPr>
          <w:sz w:val="12"/>
        </w:rPr>
        <w:t>a</w:t>
      </w:r>
      <w:r w:rsidRPr="00DD5E3F">
        <w:rPr>
          <w:sz w:val="12"/>
          <w:highlight w:val="cyan"/>
        </w:rPr>
        <w:t xml:space="preserve"> </w:t>
      </w:r>
      <w:r w:rsidRPr="00DD5E3F">
        <w:rPr>
          <w:rStyle w:val="Emphasis"/>
          <w:highlight w:val="cyan"/>
        </w:rPr>
        <w:t>ruling in</w:t>
      </w:r>
      <w:r w:rsidRPr="002465BE">
        <w:rPr>
          <w:rStyle w:val="Emphasis"/>
        </w:rPr>
        <w:t xml:space="preserve"> a </w:t>
      </w:r>
      <w:r w:rsidRPr="00DD5E3F">
        <w:rPr>
          <w:rStyle w:val="Emphasis"/>
          <w:highlight w:val="cyan"/>
        </w:rPr>
        <w:t>New York</w:t>
      </w:r>
      <w:r w:rsidRPr="002465BE">
        <w:rPr>
          <w:rStyle w:val="Emphasis"/>
        </w:rPr>
        <w:t xml:space="preserve">-based court said that a </w:t>
      </w:r>
      <w:r w:rsidRPr="00DD5E3F">
        <w:rPr>
          <w:rStyle w:val="Emphasis"/>
          <w:highlight w:val="cyan"/>
        </w:rPr>
        <w:t>previous ruling, which had benefited Republicans in</w:t>
      </w:r>
      <w:r w:rsidRPr="002465BE">
        <w:rPr>
          <w:rStyle w:val="Emphasis"/>
        </w:rPr>
        <w:t xml:space="preserve"> the </w:t>
      </w:r>
      <w:r w:rsidRPr="00DD5E3F">
        <w:rPr>
          <w:rStyle w:val="Emphasis"/>
          <w:highlight w:val="cyan"/>
        </w:rPr>
        <w:t>2020</w:t>
      </w:r>
      <w:r w:rsidRPr="002465BE">
        <w:rPr>
          <w:rStyle w:val="Emphasis"/>
        </w:rPr>
        <w:t xml:space="preserve"> House races, </w:t>
      </w:r>
      <w:r w:rsidRPr="00DD5E3F">
        <w:rPr>
          <w:rStyle w:val="Emphasis"/>
          <w:highlight w:val="cyan"/>
        </w:rPr>
        <w:t>was no longer necessary</w:t>
      </w:r>
      <w:r w:rsidRPr="002465BE">
        <w:rPr>
          <w:rStyle w:val="Emphasis"/>
        </w:rPr>
        <w:t xml:space="preserve">, and that </w:t>
      </w:r>
      <w:r w:rsidRPr="00DD5E3F">
        <w:rPr>
          <w:rStyle w:val="Emphasis"/>
          <w:highlight w:val="cyan"/>
        </w:rPr>
        <w:t>congressional boundaries had to be redrawn before 2024</w:t>
      </w:r>
      <w:r w:rsidRPr="002465BE">
        <w:rPr>
          <w:sz w:val="12"/>
        </w:rPr>
        <w:t xml:space="preserve">. The court found that a temporary fix that was employed that year to draw maps had to return to “its constitutional design,” and </w:t>
      </w:r>
      <w:r w:rsidRPr="002465BE">
        <w:rPr>
          <w:rStyle w:val="StyleUnderline"/>
        </w:rPr>
        <w:t xml:space="preserve">ordered the </w:t>
      </w:r>
      <w:r w:rsidRPr="002465BE">
        <w:rPr>
          <w:sz w:val="12"/>
        </w:rPr>
        <w:t xml:space="preserve">Independent Redistricting </w:t>
      </w:r>
      <w:r w:rsidRPr="002465BE">
        <w:rPr>
          <w:rStyle w:val="StyleUnderline"/>
        </w:rPr>
        <w:t>Commission to redraw maps for 2024.</w:t>
      </w:r>
      <w:r>
        <w:rPr>
          <w:rStyle w:val="StyleUnderline"/>
        </w:rPr>
        <w:t xml:space="preserve"> </w:t>
      </w:r>
      <w:r w:rsidRPr="002465BE">
        <w:rPr>
          <w:sz w:val="12"/>
        </w:rPr>
        <w:t xml:space="preserve">Republicans plan to appeal the ruling, but </w:t>
      </w:r>
      <w:r w:rsidRPr="00DD5E3F">
        <w:rPr>
          <w:rStyle w:val="StyleUnderline"/>
          <w:highlight w:val="cyan"/>
        </w:rPr>
        <w:t>if allowed to stand</w:t>
      </w:r>
      <w:r w:rsidRPr="002465BE">
        <w:rPr>
          <w:rStyle w:val="StyleUnderline"/>
        </w:rPr>
        <w:t xml:space="preserve">, it could </w:t>
      </w:r>
      <w:r w:rsidRPr="00DD5E3F">
        <w:rPr>
          <w:rStyle w:val="StyleUnderline"/>
          <w:highlight w:val="cyan"/>
        </w:rPr>
        <w:t>benefit Democrats by flipping around 3-4 seats</w:t>
      </w:r>
      <w:r w:rsidRPr="002465BE">
        <w:rPr>
          <w:rStyle w:val="StyleUnderline"/>
        </w:rPr>
        <w:t xml:space="preserve"> in that state next year.</w:t>
      </w:r>
    </w:p>
    <w:p w14:paraId="25E75175" w14:textId="77777777" w:rsidR="006F24FE" w:rsidRDefault="006F24FE" w:rsidP="006F24FE">
      <w:pPr>
        <w:rPr>
          <w:sz w:val="12"/>
        </w:rPr>
      </w:pPr>
      <w:r w:rsidRPr="002465BE">
        <w:rPr>
          <w:sz w:val="12"/>
        </w:rPr>
        <w:t xml:space="preserve">Finally, the number of </w:t>
      </w:r>
      <w:r w:rsidRPr="00DD5E3F">
        <w:rPr>
          <w:rStyle w:val="StyleUnderline"/>
          <w:highlight w:val="cyan"/>
        </w:rPr>
        <w:t>vulnerable districts in the House also benefits Democrats</w:t>
      </w:r>
      <w:r w:rsidRPr="002465BE">
        <w:rPr>
          <w:sz w:val="12"/>
        </w:rPr>
        <w:t xml:space="preserve">. Around </w:t>
      </w:r>
      <w:r w:rsidRPr="00DD5E3F">
        <w:rPr>
          <w:rStyle w:val="Emphasis"/>
          <w:highlight w:val="cyan"/>
        </w:rPr>
        <w:t>18 GOP candidates are defending seats they won in 2020 in districts that were won by</w:t>
      </w:r>
      <w:r w:rsidRPr="002465BE">
        <w:rPr>
          <w:rStyle w:val="Emphasis"/>
        </w:rPr>
        <w:t xml:space="preserve"> President Joe </w:t>
      </w:r>
      <w:r w:rsidRPr="00DD5E3F">
        <w:rPr>
          <w:rStyle w:val="Emphasis"/>
          <w:highlight w:val="cyan"/>
        </w:rPr>
        <w:t>Biden,</w:t>
      </w:r>
      <w:r w:rsidRPr="002465BE">
        <w:rPr>
          <w:rStyle w:val="Emphasis"/>
        </w:rPr>
        <w:t xml:space="preserve"> indicating those seats are potentially </w:t>
      </w:r>
      <w:proofErr w:type="spellStart"/>
      <w:r w:rsidRPr="002465BE">
        <w:rPr>
          <w:rStyle w:val="Emphasis"/>
        </w:rPr>
        <w:t>flippable</w:t>
      </w:r>
      <w:proofErr w:type="spellEnd"/>
      <w:r w:rsidRPr="002465BE">
        <w:rPr>
          <w:rStyle w:val="Emphasis"/>
        </w:rPr>
        <w:t xml:space="preserve">. Conversely, </w:t>
      </w:r>
      <w:r w:rsidRPr="00DD5E3F">
        <w:rPr>
          <w:rStyle w:val="Emphasis"/>
          <w:highlight w:val="cyan"/>
        </w:rPr>
        <w:t>Dem</w:t>
      </w:r>
      <w:r w:rsidRPr="002465BE">
        <w:rPr>
          <w:rStyle w:val="Emphasis"/>
        </w:rPr>
        <w:t>ocrat</w:t>
      </w:r>
      <w:r w:rsidRPr="00DD5E3F">
        <w:rPr>
          <w:rStyle w:val="Emphasis"/>
          <w:highlight w:val="cyan"/>
        </w:rPr>
        <w:t>s</w:t>
      </w:r>
      <w:r w:rsidRPr="002465BE">
        <w:rPr>
          <w:rStyle w:val="Emphasis"/>
        </w:rPr>
        <w:t xml:space="preserve"> </w:t>
      </w:r>
      <w:r w:rsidRPr="00DD5E3F">
        <w:rPr>
          <w:rStyle w:val="Emphasis"/>
          <w:highlight w:val="cyan"/>
        </w:rPr>
        <w:t>are only defending five districts that Trump won</w:t>
      </w:r>
      <w:r w:rsidRPr="002465BE">
        <w:rPr>
          <w:rStyle w:val="Emphasis"/>
        </w:rPr>
        <w:t xml:space="preserve"> that year.</w:t>
      </w:r>
      <w:r>
        <w:rPr>
          <w:rStyle w:val="Emphasis"/>
        </w:rPr>
        <w:t xml:space="preserve"> </w:t>
      </w:r>
      <w:r w:rsidRPr="002465BE">
        <w:rPr>
          <w:sz w:val="12"/>
        </w:rPr>
        <w:t xml:space="preserve">These factors indicate </w:t>
      </w:r>
      <w:r w:rsidRPr="002465BE">
        <w:rPr>
          <w:rStyle w:val="Emphasis"/>
        </w:rPr>
        <w:t xml:space="preserve">that there is </w:t>
      </w:r>
      <w:r w:rsidRPr="00DD5E3F">
        <w:rPr>
          <w:rStyle w:val="Emphasis"/>
          <w:highlight w:val="cyan"/>
        </w:rPr>
        <w:t>enough momentum for the Democratic Party to win the House</w:t>
      </w:r>
      <w:r w:rsidRPr="002465BE">
        <w:rPr>
          <w:sz w:val="12"/>
        </w:rPr>
        <w:t>, given the right conditions, in the next round of federal elections. Winning the House will be critical for the party, as their current control of the Senate might disappear next year.</w:t>
      </w:r>
      <w:r>
        <w:rPr>
          <w:sz w:val="12"/>
        </w:rPr>
        <w:t xml:space="preserve"> </w:t>
      </w:r>
      <w:r w:rsidRPr="002465BE">
        <w:rPr>
          <w:sz w:val="12"/>
        </w:rPr>
        <w:t xml:space="preserve">According to the Cook Political Report, three Senate seats currently held by Democrats are rated as “toss-ups,” meaning there is an equal chance that a Republican or Democratic candidate will win them. Meanwhile, there are no toss-up seats for Republicans, according to their ratings, and the party is likely to hold </w:t>
      </w:r>
      <w:proofErr w:type="gramStart"/>
      <w:r w:rsidRPr="002465BE">
        <w:rPr>
          <w:sz w:val="12"/>
        </w:rPr>
        <w:t>all of</w:t>
      </w:r>
      <w:proofErr w:type="gramEnd"/>
      <w:r w:rsidRPr="002465BE">
        <w:rPr>
          <w:sz w:val="12"/>
        </w:rPr>
        <w:t xml:space="preserve"> its current seats.</w:t>
      </w:r>
      <w:r>
        <w:rPr>
          <w:sz w:val="12"/>
        </w:rPr>
        <w:t xml:space="preserve"> </w:t>
      </w:r>
      <w:r w:rsidRPr="002465BE">
        <w:rPr>
          <w:rStyle w:val="StyleUnderline"/>
        </w:rPr>
        <w:t xml:space="preserve">Nationwide polling indicates </w:t>
      </w:r>
      <w:proofErr w:type="gramStart"/>
      <w:r w:rsidRPr="002465BE">
        <w:rPr>
          <w:rStyle w:val="StyleUnderline"/>
        </w:rPr>
        <w:t xml:space="preserve">both </w:t>
      </w:r>
      <w:r w:rsidRPr="00DD5E3F">
        <w:rPr>
          <w:rStyle w:val="StyleUnderline"/>
          <w:highlight w:val="cyan"/>
        </w:rPr>
        <w:t>of the major</w:t>
      </w:r>
      <w:proofErr w:type="gramEnd"/>
      <w:r w:rsidRPr="00DD5E3F">
        <w:rPr>
          <w:rStyle w:val="StyleUnderline"/>
          <w:highlight w:val="cyan"/>
        </w:rPr>
        <w:t xml:space="preserve"> political parties have equal shots</w:t>
      </w:r>
      <w:r w:rsidRPr="002465BE">
        <w:rPr>
          <w:rStyle w:val="StyleUnderline"/>
        </w:rPr>
        <w:t xml:space="preserve"> at winning the House</w:t>
      </w:r>
      <w:r w:rsidRPr="002465BE">
        <w:rPr>
          <w:sz w:val="12"/>
        </w:rPr>
        <w:t xml:space="preserve">. An </w:t>
      </w:r>
      <w:r w:rsidRPr="002465BE">
        <w:rPr>
          <w:rStyle w:val="StyleUnderline"/>
        </w:rPr>
        <w:t>Economist/YouGov poll</w:t>
      </w:r>
      <w:r w:rsidRPr="002465BE">
        <w:rPr>
          <w:sz w:val="12"/>
        </w:rPr>
        <w:t xml:space="preserve"> published this week, for example, shows that </w:t>
      </w:r>
      <w:r w:rsidRPr="00DD5E3F">
        <w:rPr>
          <w:rStyle w:val="StyleUnderline"/>
          <w:highlight w:val="cyan"/>
        </w:rPr>
        <w:t>42 percent</w:t>
      </w:r>
      <w:r w:rsidRPr="002465BE">
        <w:rPr>
          <w:rStyle w:val="StyleUnderline"/>
        </w:rPr>
        <w:t xml:space="preserve"> </w:t>
      </w:r>
      <w:r w:rsidRPr="002465BE">
        <w:rPr>
          <w:sz w:val="12"/>
        </w:rPr>
        <w:t xml:space="preserve">of voters, at this time, would prefer to vote </w:t>
      </w:r>
      <w:r w:rsidRPr="00DD5E3F">
        <w:rPr>
          <w:rStyle w:val="StyleUnderline"/>
          <w:highlight w:val="cyan"/>
        </w:rPr>
        <w:t>for a Dem</w:t>
      </w:r>
      <w:r w:rsidRPr="002465BE">
        <w:rPr>
          <w:rStyle w:val="StyleUnderline"/>
        </w:rPr>
        <w:t xml:space="preserve">ocratic </w:t>
      </w:r>
      <w:r w:rsidRPr="00DD5E3F">
        <w:rPr>
          <w:rStyle w:val="StyleUnderline"/>
          <w:highlight w:val="cyan"/>
        </w:rPr>
        <w:t>candidate</w:t>
      </w:r>
      <w:r w:rsidRPr="002465BE">
        <w:rPr>
          <w:rStyle w:val="StyleUnderline"/>
        </w:rPr>
        <w:t xml:space="preserve"> in their House race, while </w:t>
      </w:r>
      <w:r w:rsidRPr="00DD5E3F">
        <w:rPr>
          <w:rStyle w:val="StyleUnderline"/>
          <w:highlight w:val="cyan"/>
        </w:rPr>
        <w:t>40 percent</w:t>
      </w:r>
      <w:r w:rsidRPr="002465BE">
        <w:rPr>
          <w:rStyle w:val="StyleUnderline"/>
        </w:rPr>
        <w:t xml:space="preserve"> say they’d prefer the R</w:t>
      </w:r>
      <w:r w:rsidRPr="00DD5E3F">
        <w:rPr>
          <w:rStyle w:val="StyleUnderline"/>
        </w:rPr>
        <w:t>epublican</w:t>
      </w:r>
      <w:r w:rsidRPr="002465BE">
        <w:rPr>
          <w:rStyle w:val="StyleUnderline"/>
        </w:rPr>
        <w:t xml:space="preserve"> choice — a split that’s within the poll’s margin of error</w:t>
      </w:r>
      <w:r w:rsidRPr="002465BE">
        <w:rPr>
          <w:sz w:val="12"/>
        </w:rPr>
        <w:t>. Thirteen percent of voters are still undecided.</w:t>
      </w:r>
      <w:r>
        <w:rPr>
          <w:sz w:val="12"/>
        </w:rPr>
        <w:t xml:space="preserve"> </w:t>
      </w:r>
      <w:r w:rsidRPr="00DD5E3F">
        <w:rPr>
          <w:rStyle w:val="Emphasis"/>
          <w:highlight w:val="cyan"/>
        </w:rPr>
        <w:t>Other polls are showing similar spreads</w:t>
      </w:r>
      <w:r w:rsidRPr="002465BE">
        <w:rPr>
          <w:sz w:val="12"/>
        </w:rPr>
        <w:t>. An Emerson College poll shows a tie between the two parties, while an NBC News poll from June shows Democrats up by two points as well.</w:t>
      </w:r>
    </w:p>
    <w:p w14:paraId="362CBE2F" w14:textId="77777777" w:rsidR="006F24FE" w:rsidRPr="00B4795A" w:rsidRDefault="006F24FE" w:rsidP="006F24FE"/>
    <w:p w14:paraId="6D88F241" w14:textId="77777777" w:rsidR="006F24FE" w:rsidRDefault="006F24FE" w:rsidP="006F24FE">
      <w:pPr>
        <w:pStyle w:val="Heading3"/>
      </w:pPr>
      <w:r>
        <w:lastRenderedPageBreak/>
        <w:t>UQ --- Dems Win --- House</w:t>
      </w:r>
    </w:p>
    <w:p w14:paraId="39C29802" w14:textId="77777777" w:rsidR="006F24FE" w:rsidRDefault="006F24FE" w:rsidP="006F24FE">
      <w:pPr>
        <w:pStyle w:val="Heading4"/>
      </w:pPr>
      <w:r>
        <w:t>Democrats win the House --- fundraising and candidate quality.</w:t>
      </w:r>
    </w:p>
    <w:p w14:paraId="794E49E2" w14:textId="77777777" w:rsidR="006F24FE" w:rsidRPr="00887708" w:rsidRDefault="006F24FE" w:rsidP="006F24FE">
      <w:pPr>
        <w:rPr>
          <w:b/>
          <w:bCs/>
          <w:sz w:val="14"/>
          <w:szCs w:val="14"/>
        </w:rPr>
      </w:pPr>
      <w:r w:rsidRPr="00887708">
        <w:rPr>
          <w:b/>
          <w:bCs/>
          <w:sz w:val="23"/>
          <w:szCs w:val="23"/>
        </w:rPr>
        <w:t>MacFarlane ’24</w:t>
      </w:r>
      <w:r>
        <w:t xml:space="preserve"> </w:t>
      </w:r>
      <w:r w:rsidRPr="00887708">
        <w:rPr>
          <w:sz w:val="14"/>
          <w:szCs w:val="14"/>
        </w:rPr>
        <w:t xml:space="preserve">(7/23/24, Scott MacFarlane is a congressional correspondent for CBS News, reporting for all broadcasts and platforms, </w:t>
      </w:r>
      <w:r w:rsidRPr="00887708">
        <w:rPr>
          <w:i/>
          <w:iCs/>
          <w:sz w:val="14"/>
          <w:szCs w:val="14"/>
        </w:rPr>
        <w:t xml:space="preserve">“Democrats "well-positioned" to take back House and have big leg up in fundraising, campaign committee says” </w:t>
      </w:r>
      <w:r w:rsidRPr="00887708">
        <w:rPr>
          <w:sz w:val="14"/>
          <w:szCs w:val="14"/>
        </w:rPr>
        <w:t>CBS News, https://www.cbsnews.com/news/democrats-well-positioned-take-back-house-have-big-leg-up-fundraising-campaign-committee-says/)</w:t>
      </w:r>
    </w:p>
    <w:p w14:paraId="4B75560B" w14:textId="77777777" w:rsidR="006F24FE" w:rsidRPr="00A07F5E" w:rsidRDefault="006F24FE" w:rsidP="006F24FE">
      <w:pPr>
        <w:rPr>
          <w:rStyle w:val="StyleUnderline"/>
          <w:sz w:val="16"/>
        </w:rPr>
      </w:pPr>
      <w:r w:rsidRPr="00887708">
        <w:rPr>
          <w:u w:val="single"/>
        </w:rPr>
        <w:t xml:space="preserve">The memo says, "Despite a volatile month of ever-evolving political news, </w:t>
      </w:r>
      <w:r w:rsidRPr="00887708">
        <w:rPr>
          <w:highlight w:val="cyan"/>
          <w:u w:val="single"/>
        </w:rPr>
        <w:t xml:space="preserve">House Democrats remain well-positioned to win back the majority </w:t>
      </w:r>
      <w:r w:rsidRPr="00887708">
        <w:rPr>
          <w:u w:val="single"/>
        </w:rPr>
        <w:t xml:space="preserve">this fall," citing what the committee calls a "continued </w:t>
      </w:r>
      <w:r w:rsidRPr="00887708">
        <w:rPr>
          <w:highlight w:val="cyan"/>
          <w:u w:val="single"/>
        </w:rPr>
        <w:t>fundraising advantage</w:t>
      </w:r>
      <w:r w:rsidRPr="00887708">
        <w:rPr>
          <w:u w:val="single"/>
        </w:rPr>
        <w:t>."</w:t>
      </w:r>
      <w:r>
        <w:rPr>
          <w:u w:val="single"/>
        </w:rPr>
        <w:t xml:space="preserve"> </w:t>
      </w:r>
      <w:r w:rsidRPr="00887708">
        <w:rPr>
          <w:u w:val="single"/>
        </w:rPr>
        <w:t xml:space="preserve">The committee's report says the </w:t>
      </w:r>
      <w:r w:rsidRPr="00887708">
        <w:rPr>
          <w:highlight w:val="cyan"/>
          <w:u w:val="single"/>
        </w:rPr>
        <w:t>party's top challengers</w:t>
      </w:r>
      <w:r w:rsidRPr="00887708">
        <w:rPr>
          <w:u w:val="single"/>
        </w:rPr>
        <w:t xml:space="preserve"> and frontline incumbents </w:t>
      </w:r>
      <w:r w:rsidRPr="00887708">
        <w:rPr>
          <w:highlight w:val="cyan"/>
          <w:u w:val="single"/>
        </w:rPr>
        <w:t>hold</w:t>
      </w:r>
      <w:r w:rsidRPr="00887708">
        <w:rPr>
          <w:u w:val="single"/>
        </w:rPr>
        <w:t xml:space="preserve"> an average fundraising </w:t>
      </w:r>
      <w:r w:rsidRPr="00887708">
        <w:rPr>
          <w:highlight w:val="cyan"/>
          <w:u w:val="single"/>
        </w:rPr>
        <w:t>advantage</w:t>
      </w:r>
      <w:r w:rsidRPr="00887708">
        <w:rPr>
          <w:u w:val="single"/>
        </w:rPr>
        <w:t xml:space="preserve"> </w:t>
      </w:r>
      <w:r w:rsidRPr="00887708">
        <w:rPr>
          <w:highlight w:val="cyan"/>
          <w:u w:val="single"/>
        </w:rPr>
        <w:t>of</w:t>
      </w:r>
      <w:r w:rsidRPr="00887708">
        <w:rPr>
          <w:u w:val="single"/>
        </w:rPr>
        <w:t xml:space="preserve"> approximately </w:t>
      </w:r>
      <w:r w:rsidRPr="00887708">
        <w:rPr>
          <w:highlight w:val="cyan"/>
          <w:u w:val="single"/>
        </w:rPr>
        <w:t>$400,000</w:t>
      </w:r>
      <w:r w:rsidRPr="00887708">
        <w:rPr>
          <w:u w:val="single"/>
        </w:rPr>
        <w:t xml:space="preserve"> </w:t>
      </w:r>
      <w:r w:rsidRPr="00887708">
        <w:rPr>
          <w:highlight w:val="cyan"/>
          <w:u w:val="single"/>
        </w:rPr>
        <w:t>in</w:t>
      </w:r>
      <w:r w:rsidRPr="00887708">
        <w:rPr>
          <w:u w:val="single"/>
        </w:rPr>
        <w:t xml:space="preserve"> some of </w:t>
      </w:r>
      <w:r w:rsidRPr="00887708">
        <w:rPr>
          <w:highlight w:val="cyan"/>
          <w:u w:val="single"/>
        </w:rPr>
        <w:t>the</w:t>
      </w:r>
      <w:r w:rsidRPr="00887708">
        <w:rPr>
          <w:u w:val="single"/>
        </w:rPr>
        <w:t xml:space="preserve"> </w:t>
      </w:r>
      <w:r w:rsidRPr="00887708">
        <w:rPr>
          <w:highlight w:val="cyan"/>
          <w:u w:val="single"/>
        </w:rPr>
        <w:t xml:space="preserve">most competitive </w:t>
      </w:r>
      <w:r w:rsidRPr="00887708">
        <w:rPr>
          <w:u w:val="single"/>
        </w:rPr>
        <w:t xml:space="preserve">Congressional </w:t>
      </w:r>
      <w:r w:rsidRPr="00887708">
        <w:rPr>
          <w:highlight w:val="cyan"/>
          <w:u w:val="single"/>
        </w:rPr>
        <w:t>districts</w:t>
      </w:r>
      <w:r w:rsidRPr="00887708">
        <w:rPr>
          <w:u w:val="single"/>
        </w:rPr>
        <w:t xml:space="preserve"> nationwide in recent months. The memo says the most recent finalized quarterly fundraising totals show </w:t>
      </w:r>
      <w:r w:rsidRPr="00887708">
        <w:rPr>
          <w:highlight w:val="cyan"/>
          <w:u w:val="single"/>
        </w:rPr>
        <w:t>Democratic</w:t>
      </w:r>
      <w:r w:rsidRPr="00887708">
        <w:rPr>
          <w:u w:val="single"/>
        </w:rPr>
        <w:t xml:space="preserve"> </w:t>
      </w:r>
      <w:r w:rsidRPr="00887708">
        <w:rPr>
          <w:highlight w:val="cyan"/>
          <w:u w:val="single"/>
        </w:rPr>
        <w:t>candidates</w:t>
      </w:r>
      <w:r w:rsidRPr="00887708">
        <w:rPr>
          <w:u w:val="single"/>
        </w:rPr>
        <w:t xml:space="preserve"> in some of the most contentious races </w:t>
      </w:r>
      <w:r w:rsidRPr="00887708">
        <w:rPr>
          <w:highlight w:val="cyan"/>
          <w:u w:val="single"/>
        </w:rPr>
        <w:t>raised</w:t>
      </w:r>
      <w:r w:rsidRPr="00887708">
        <w:rPr>
          <w:u w:val="single"/>
        </w:rPr>
        <w:t xml:space="preserve"> an </w:t>
      </w:r>
      <w:r w:rsidRPr="00887708">
        <w:rPr>
          <w:highlight w:val="cyan"/>
          <w:u w:val="single"/>
        </w:rPr>
        <w:t>average of $1 million</w:t>
      </w:r>
      <w:r w:rsidRPr="00887708">
        <w:rPr>
          <w:u w:val="single"/>
        </w:rPr>
        <w:t xml:space="preserve"> during the most recent three-month stretch for which the party's campaign reports were made available.</w:t>
      </w:r>
      <w:r>
        <w:rPr>
          <w:u w:val="single"/>
        </w:rPr>
        <w:t xml:space="preserve"> </w:t>
      </w:r>
      <w:r w:rsidRPr="00887708">
        <w:rPr>
          <w:sz w:val="16"/>
        </w:rPr>
        <w:t xml:space="preserve">Several House Democrats facing the stiffest re-election challenges were among the first wave of Democrats to call for Mr. Biden to withdraw from the 2024 election, including Rep. Angie Craig (D-MN), Rep. Pat Ryan (D-NY) and Rep. Hillary Scholten (D-MI). Though it doesn't mention the president by name or reference his decision to bow out of the race, the DCCC memo reviewed by CBS News argues the party is cultivating diverse viewpoints among its candidates reflected in an "independent" streak. The memo says, "The message hasn't changed." </w:t>
      </w:r>
      <w:r w:rsidRPr="00887708">
        <w:rPr>
          <w:u w:val="single"/>
        </w:rPr>
        <w:t xml:space="preserve">It says, "Democrats run common sense, independent-minded candidates who reflect the diversity of our nation and are focused on kitchen table issues. For </w:t>
      </w:r>
      <w:r w:rsidRPr="00887708">
        <w:rPr>
          <w:highlight w:val="cyan"/>
          <w:u w:val="single"/>
        </w:rPr>
        <w:t>House Democrats</w:t>
      </w:r>
      <w:r w:rsidRPr="00887708">
        <w:rPr>
          <w:u w:val="single"/>
        </w:rPr>
        <w:t xml:space="preserve">, differing </w:t>
      </w:r>
      <w:r w:rsidRPr="00887708">
        <w:rPr>
          <w:highlight w:val="cyan"/>
          <w:u w:val="single"/>
        </w:rPr>
        <w:t>viewpoints</w:t>
      </w:r>
      <w:r w:rsidRPr="00887708">
        <w:rPr>
          <w:u w:val="single"/>
        </w:rPr>
        <w:t xml:space="preserve"> and candid </w:t>
      </w:r>
      <w:r w:rsidRPr="00887708">
        <w:rPr>
          <w:highlight w:val="cyan"/>
          <w:u w:val="single"/>
        </w:rPr>
        <w:t>conversations</w:t>
      </w:r>
      <w:r w:rsidRPr="00887708">
        <w:rPr>
          <w:u w:val="single"/>
        </w:rPr>
        <w:t xml:space="preserve"> are a </w:t>
      </w:r>
      <w:r w:rsidRPr="00887708">
        <w:rPr>
          <w:highlight w:val="cyan"/>
          <w:u w:val="single"/>
        </w:rPr>
        <w:t xml:space="preserve">welcome </w:t>
      </w:r>
      <w:r w:rsidRPr="00887708">
        <w:rPr>
          <w:u w:val="single"/>
        </w:rPr>
        <w:t xml:space="preserve">way </w:t>
      </w:r>
      <w:r w:rsidRPr="00887708">
        <w:rPr>
          <w:highlight w:val="cyan"/>
          <w:u w:val="single"/>
        </w:rPr>
        <w:t xml:space="preserve">to </w:t>
      </w:r>
      <w:r w:rsidRPr="00887708">
        <w:rPr>
          <w:u w:val="single"/>
        </w:rPr>
        <w:t xml:space="preserve">push towards </w:t>
      </w:r>
      <w:r w:rsidRPr="00887708">
        <w:rPr>
          <w:highlight w:val="cyan"/>
          <w:u w:val="single"/>
        </w:rPr>
        <w:t>solutions</w:t>
      </w:r>
      <w:r w:rsidRPr="00887708">
        <w:rPr>
          <w:u w:val="single"/>
        </w:rPr>
        <w:t>."</w:t>
      </w:r>
      <w:r>
        <w:rPr>
          <w:u w:val="single"/>
        </w:rPr>
        <w:t xml:space="preserve"> </w:t>
      </w:r>
      <w:r w:rsidRPr="00887708">
        <w:rPr>
          <w:highlight w:val="cyan"/>
          <w:u w:val="single"/>
        </w:rPr>
        <w:t>House Democrats</w:t>
      </w:r>
      <w:r w:rsidRPr="00887708">
        <w:rPr>
          <w:u w:val="single"/>
        </w:rPr>
        <w:t xml:space="preserve"> have been </w:t>
      </w:r>
      <w:r w:rsidRPr="00887708">
        <w:rPr>
          <w:highlight w:val="cyan"/>
          <w:u w:val="single"/>
        </w:rPr>
        <w:t>bullish</w:t>
      </w:r>
      <w:r w:rsidRPr="00887708">
        <w:rPr>
          <w:u w:val="single"/>
        </w:rPr>
        <w:t xml:space="preserve"> </w:t>
      </w:r>
      <w:r w:rsidRPr="00887708">
        <w:rPr>
          <w:highlight w:val="cyan"/>
          <w:u w:val="single"/>
        </w:rPr>
        <w:t>on</w:t>
      </w:r>
      <w:r w:rsidRPr="00887708">
        <w:rPr>
          <w:u w:val="single"/>
        </w:rPr>
        <w:t xml:space="preserve"> their prospects of </w:t>
      </w:r>
      <w:r w:rsidRPr="00887708">
        <w:rPr>
          <w:highlight w:val="cyan"/>
          <w:u w:val="single"/>
        </w:rPr>
        <w:t xml:space="preserve">re-taking </w:t>
      </w:r>
      <w:r w:rsidRPr="00887708">
        <w:rPr>
          <w:u w:val="single"/>
        </w:rPr>
        <w:t xml:space="preserve">the </w:t>
      </w:r>
      <w:r w:rsidRPr="00887708">
        <w:rPr>
          <w:highlight w:val="cyan"/>
          <w:u w:val="single"/>
        </w:rPr>
        <w:t>majority</w:t>
      </w:r>
      <w:r w:rsidRPr="00887708">
        <w:rPr>
          <w:u w:val="single"/>
        </w:rPr>
        <w:t xml:space="preserve"> in November through </w:t>
      </w:r>
      <w:r w:rsidRPr="00887708">
        <w:rPr>
          <w:highlight w:val="cyan"/>
          <w:u w:val="single"/>
        </w:rPr>
        <w:t>flipping</w:t>
      </w:r>
      <w:r w:rsidRPr="00887708">
        <w:rPr>
          <w:u w:val="single"/>
        </w:rPr>
        <w:t xml:space="preserve"> a handful of battleground districts from red-to-blue, including multiple districts in suburban </w:t>
      </w:r>
      <w:r w:rsidRPr="00887708">
        <w:rPr>
          <w:highlight w:val="cyan"/>
          <w:u w:val="single"/>
        </w:rPr>
        <w:t>New York City and California</w:t>
      </w:r>
      <w:r w:rsidRPr="00887708">
        <w:rPr>
          <w:u w:val="single"/>
        </w:rPr>
        <w:t xml:space="preserve">. </w:t>
      </w:r>
      <w:r w:rsidRPr="00887708">
        <w:rPr>
          <w:sz w:val="16"/>
        </w:rPr>
        <w:t>Campaign strategists and House incumbents questioned whether Mr. Biden's June debate performance and faltering national poll numbers were damaging the party's House campaign efforts.</w:t>
      </w:r>
    </w:p>
    <w:p w14:paraId="6F72AFE5" w14:textId="77777777" w:rsidR="006F24FE" w:rsidRPr="00315560" w:rsidRDefault="006F24FE" w:rsidP="006F24FE"/>
    <w:p w14:paraId="1DD2E479" w14:textId="77777777" w:rsidR="006F24FE" w:rsidRDefault="006F24FE" w:rsidP="006F24FE">
      <w:pPr>
        <w:pStyle w:val="Heading3"/>
      </w:pPr>
      <w:r>
        <w:lastRenderedPageBreak/>
        <w:t>UQ --- Dems Win --- Biden</w:t>
      </w:r>
    </w:p>
    <w:p w14:paraId="3E93A83C" w14:textId="77777777" w:rsidR="006F24FE" w:rsidRDefault="006F24FE" w:rsidP="006F24FE">
      <w:pPr>
        <w:pStyle w:val="Heading4"/>
      </w:pPr>
      <w:r>
        <w:t xml:space="preserve">Biden dropping out </w:t>
      </w:r>
      <w:proofErr w:type="gramStart"/>
      <w:r>
        <w:t>increases</w:t>
      </w:r>
      <w:proofErr w:type="gramEnd"/>
      <w:r>
        <w:t xml:space="preserve"> energy and fundraising – Dems win.</w:t>
      </w:r>
    </w:p>
    <w:p w14:paraId="41A9DB11" w14:textId="77777777" w:rsidR="006F24FE" w:rsidRPr="00354C59" w:rsidRDefault="006F24FE" w:rsidP="006F24FE">
      <w:pPr>
        <w:rPr>
          <w:b/>
          <w:bCs/>
        </w:rPr>
      </w:pPr>
      <w:proofErr w:type="spellStart"/>
      <w:r w:rsidRPr="00354C59">
        <w:rPr>
          <w:b/>
          <w:bCs/>
          <w:sz w:val="23"/>
          <w:szCs w:val="23"/>
        </w:rPr>
        <w:t>Mutnik</w:t>
      </w:r>
      <w:proofErr w:type="spellEnd"/>
      <w:r w:rsidRPr="00354C59">
        <w:rPr>
          <w:b/>
          <w:bCs/>
          <w:sz w:val="23"/>
          <w:szCs w:val="23"/>
        </w:rPr>
        <w:t>, Ferris ’24</w:t>
      </w:r>
      <w:r>
        <w:t xml:space="preserve"> </w:t>
      </w:r>
      <w:r w:rsidRPr="00354C59">
        <w:rPr>
          <w:sz w:val="14"/>
          <w:szCs w:val="14"/>
        </w:rPr>
        <w:t xml:space="preserve">(7/23/24, Ally </w:t>
      </w:r>
      <w:proofErr w:type="spellStart"/>
      <w:r w:rsidRPr="00354C59">
        <w:rPr>
          <w:sz w:val="14"/>
          <w:szCs w:val="14"/>
        </w:rPr>
        <w:t>Mutnick</w:t>
      </w:r>
      <w:proofErr w:type="spellEnd"/>
      <w:r w:rsidRPr="00354C59">
        <w:rPr>
          <w:sz w:val="14"/>
          <w:szCs w:val="14"/>
        </w:rPr>
        <w:t xml:space="preserve"> is a campaign reporter for POLITICO, covering House races, Sarah Ferris is a senior reporter for POLITICO’s ace Congress team, focused on House leadership. She has covered Capitol Hill since 2014, </w:t>
      </w:r>
      <w:r w:rsidRPr="00354C59">
        <w:rPr>
          <w:i/>
          <w:iCs/>
          <w:sz w:val="14"/>
          <w:szCs w:val="14"/>
        </w:rPr>
        <w:t xml:space="preserve">“Dems feared the fight for Congress was lost. Then Biden dropped out.” </w:t>
      </w:r>
      <w:r w:rsidRPr="00354C59">
        <w:rPr>
          <w:sz w:val="14"/>
          <w:szCs w:val="14"/>
        </w:rPr>
        <w:t>Politico, https://www.politico.com/news/2024/07/23/house-senate-dems-kamala-harris-00170533)</w:t>
      </w:r>
    </w:p>
    <w:p w14:paraId="2C45E9C7" w14:textId="77777777" w:rsidR="006F24FE" w:rsidRDefault="006F24FE" w:rsidP="006F24FE">
      <w:pPr>
        <w:rPr>
          <w:u w:val="single"/>
        </w:rPr>
      </w:pPr>
      <w:r w:rsidRPr="00354C59">
        <w:rPr>
          <w:highlight w:val="cyan"/>
          <w:u w:val="single"/>
        </w:rPr>
        <w:t>Congressional Democrats</w:t>
      </w:r>
      <w:r w:rsidRPr="00354C59">
        <w:rPr>
          <w:u w:val="single"/>
        </w:rPr>
        <w:t xml:space="preserve"> are cautiously coming to one conclusion: We’re </w:t>
      </w:r>
      <w:r w:rsidRPr="00354C59">
        <w:rPr>
          <w:highlight w:val="cyan"/>
          <w:u w:val="single"/>
        </w:rPr>
        <w:t>no</w:t>
      </w:r>
      <w:r w:rsidRPr="00354C59">
        <w:rPr>
          <w:u w:val="single"/>
        </w:rPr>
        <w:t xml:space="preserve"> </w:t>
      </w:r>
      <w:r w:rsidRPr="00354C59">
        <w:rPr>
          <w:highlight w:val="cyan"/>
          <w:u w:val="single"/>
        </w:rPr>
        <w:t>longer doomed</w:t>
      </w:r>
      <w:r w:rsidRPr="00354C59">
        <w:rPr>
          <w:u w:val="single"/>
        </w:rPr>
        <w:t>.</w:t>
      </w:r>
      <w:r>
        <w:rPr>
          <w:u w:val="single"/>
        </w:rPr>
        <w:t xml:space="preserve"> </w:t>
      </w:r>
      <w:r w:rsidRPr="00354C59">
        <w:rPr>
          <w:u w:val="single"/>
        </w:rPr>
        <w:t xml:space="preserve">President Joe </w:t>
      </w:r>
      <w:r w:rsidRPr="00354C59">
        <w:rPr>
          <w:highlight w:val="cyan"/>
          <w:u w:val="single"/>
        </w:rPr>
        <w:t>Biden’s</w:t>
      </w:r>
      <w:r w:rsidRPr="00354C59">
        <w:rPr>
          <w:u w:val="single"/>
        </w:rPr>
        <w:t xml:space="preserve"> </w:t>
      </w:r>
      <w:r w:rsidRPr="00354C59">
        <w:rPr>
          <w:highlight w:val="cyan"/>
          <w:u w:val="single"/>
        </w:rPr>
        <w:t>exit</w:t>
      </w:r>
      <w:r w:rsidRPr="00354C59">
        <w:rPr>
          <w:u w:val="single"/>
        </w:rPr>
        <w:t xml:space="preserve"> from the presidential race</w:t>
      </w:r>
      <w:r>
        <w:rPr>
          <w:u w:val="single"/>
        </w:rPr>
        <w:t xml:space="preserve"> </w:t>
      </w:r>
      <w:r w:rsidRPr="00354C59">
        <w:rPr>
          <w:highlight w:val="cyan"/>
          <w:u w:val="single"/>
        </w:rPr>
        <w:t>breathed new life in the fight for</w:t>
      </w:r>
      <w:r w:rsidRPr="00354C59">
        <w:rPr>
          <w:u w:val="single"/>
        </w:rPr>
        <w:t xml:space="preserve"> control of </w:t>
      </w:r>
      <w:r w:rsidRPr="00354C59">
        <w:rPr>
          <w:highlight w:val="cyan"/>
          <w:u w:val="single"/>
        </w:rPr>
        <w:t>Congress</w:t>
      </w:r>
      <w:r w:rsidRPr="00354C59">
        <w:rPr>
          <w:u w:val="single"/>
        </w:rPr>
        <w:t xml:space="preserve">, and the </w:t>
      </w:r>
      <w:r w:rsidRPr="00354C59">
        <w:rPr>
          <w:highlight w:val="cyan"/>
          <w:u w:val="single"/>
        </w:rPr>
        <w:t>party’s</w:t>
      </w:r>
      <w:r w:rsidRPr="00354C59">
        <w:rPr>
          <w:u w:val="single"/>
        </w:rPr>
        <w:t xml:space="preserve"> candidates said they feel like they once again </w:t>
      </w:r>
      <w:r w:rsidRPr="00354C59">
        <w:rPr>
          <w:highlight w:val="cyan"/>
          <w:u w:val="single"/>
        </w:rPr>
        <w:t>have a</w:t>
      </w:r>
      <w:r w:rsidRPr="00354C59">
        <w:rPr>
          <w:u w:val="single"/>
        </w:rPr>
        <w:t xml:space="preserve"> </w:t>
      </w:r>
      <w:r w:rsidRPr="00354C59">
        <w:rPr>
          <w:highlight w:val="cyan"/>
          <w:u w:val="single"/>
        </w:rPr>
        <w:t>real</w:t>
      </w:r>
      <w:r w:rsidRPr="00354C59">
        <w:rPr>
          <w:u w:val="single"/>
        </w:rPr>
        <w:t xml:space="preserve"> </w:t>
      </w:r>
      <w:r w:rsidRPr="00354C59">
        <w:rPr>
          <w:highlight w:val="cyan"/>
          <w:u w:val="single"/>
        </w:rPr>
        <w:t>chance at winning</w:t>
      </w:r>
      <w:r w:rsidRPr="00354C59">
        <w:rPr>
          <w:u w:val="single"/>
        </w:rPr>
        <w:t xml:space="preserve">. Within 24 hours, many of the most vulnerable Democratic incumbents coalesced behind Vice President </w:t>
      </w:r>
      <w:r w:rsidRPr="00354C59">
        <w:rPr>
          <w:highlight w:val="cyan"/>
          <w:u w:val="single"/>
        </w:rPr>
        <w:t>Kamala Harris</w:t>
      </w:r>
      <w:r w:rsidRPr="00354C59">
        <w:rPr>
          <w:u w:val="single"/>
        </w:rPr>
        <w:t xml:space="preserve"> as the nominee, eager to </w:t>
      </w:r>
      <w:r w:rsidRPr="00354C59">
        <w:rPr>
          <w:highlight w:val="cyan"/>
          <w:u w:val="single"/>
        </w:rPr>
        <w:t>project unity</w:t>
      </w:r>
      <w:r w:rsidRPr="00354C59">
        <w:rPr>
          <w:u w:val="single"/>
        </w:rPr>
        <w:t xml:space="preserve"> after weeks of chaos.</w:t>
      </w:r>
      <w:r>
        <w:rPr>
          <w:u w:val="single"/>
        </w:rPr>
        <w:t xml:space="preserve"> </w:t>
      </w:r>
      <w:r w:rsidRPr="00354C59">
        <w:rPr>
          <w:u w:val="single"/>
        </w:rPr>
        <w:t xml:space="preserve">Almost no one is suddenly </w:t>
      </w:r>
      <w:r w:rsidRPr="00354C59">
        <w:rPr>
          <w:highlight w:val="cyan"/>
          <w:u w:val="single"/>
        </w:rPr>
        <w:t>confident</w:t>
      </w:r>
      <w:r w:rsidRPr="00354C59">
        <w:rPr>
          <w:u w:val="single"/>
        </w:rPr>
        <w:t xml:space="preserve"> that </w:t>
      </w:r>
      <w:r w:rsidRPr="00354C59">
        <w:rPr>
          <w:highlight w:val="cyan"/>
          <w:u w:val="single"/>
        </w:rPr>
        <w:t>Harris</w:t>
      </w:r>
      <w:r w:rsidRPr="00354C59">
        <w:rPr>
          <w:u w:val="single"/>
        </w:rPr>
        <w:t xml:space="preserve"> will easily beat Trump and </w:t>
      </w:r>
      <w:r w:rsidRPr="00354C59">
        <w:rPr>
          <w:highlight w:val="cyan"/>
          <w:u w:val="single"/>
        </w:rPr>
        <w:t>boost</w:t>
      </w:r>
      <w:r w:rsidRPr="00354C59">
        <w:rPr>
          <w:u w:val="single"/>
        </w:rPr>
        <w:t xml:space="preserve"> their </w:t>
      </w:r>
      <w:r w:rsidRPr="00354C59">
        <w:rPr>
          <w:highlight w:val="cyan"/>
          <w:u w:val="single"/>
        </w:rPr>
        <w:t>chances at flipping the House</w:t>
      </w:r>
      <w:r w:rsidRPr="00354C59">
        <w:rPr>
          <w:u w:val="single"/>
        </w:rPr>
        <w:t xml:space="preserve"> (challenging) or keeping the Senate (even harder). </w:t>
      </w:r>
      <w:r w:rsidRPr="00354C59">
        <w:rPr>
          <w:sz w:val="14"/>
        </w:rPr>
        <w:t xml:space="preserve">But it’s a welcome relief from the last three weeks of panic over Biden’s vulnerabilities. And they’re moving quickly to figure out how best to deploy Harris in their own races, with Democrats starting to poll head-to-head matchups between her and Trump and at least one PAC starting to test pro-Harris messages, according to three people familiar with the plans. “It’s definitely new energy,” said Rep. Ann McLane </w:t>
      </w:r>
      <w:proofErr w:type="spellStart"/>
      <w:r w:rsidRPr="00354C59">
        <w:rPr>
          <w:sz w:val="14"/>
        </w:rPr>
        <w:t>Kuster</w:t>
      </w:r>
      <w:proofErr w:type="spellEnd"/>
      <w:r w:rsidRPr="00354C59">
        <w:rPr>
          <w:sz w:val="14"/>
        </w:rPr>
        <w:t xml:space="preserve"> (D-N.H.), the chair of the moderate New Democrat Coalition. </w:t>
      </w:r>
      <w:proofErr w:type="spellStart"/>
      <w:r w:rsidRPr="00354C59">
        <w:rPr>
          <w:sz w:val="14"/>
        </w:rPr>
        <w:t>Kuster</w:t>
      </w:r>
      <w:proofErr w:type="spellEnd"/>
      <w:r w:rsidRPr="00354C59">
        <w:rPr>
          <w:sz w:val="14"/>
        </w:rPr>
        <w:t>, who has endorsed Harris and is retiring from Congress at the end of this term, spent weeks poring over polling data in dozens of her vulnerable members’ districts. And it was bleak. “It was tough,” she said. “I think we can turn that around.” Biden’s disastrous debate performance last month, and his rapidly flagging poll numbers, had laid bare a dire situation for down-ballot candidates: To win, they would need to significantly outrun the unpopular president and figure out how to appropriately distance themselves from him. Privately, some battleground Democrats are still unsure if Harris can win their district, especially in existing</w:t>
      </w:r>
      <w:r w:rsidRPr="00354C59">
        <w:rPr>
          <w:u w:val="single"/>
        </w:rPr>
        <w:t xml:space="preserve"> Trump turf. Yet the </w:t>
      </w:r>
      <w:r w:rsidRPr="00354C59">
        <w:rPr>
          <w:highlight w:val="cyan"/>
          <w:u w:val="single"/>
        </w:rPr>
        <w:t>party’s</w:t>
      </w:r>
      <w:r w:rsidRPr="00354C59">
        <w:rPr>
          <w:u w:val="single"/>
        </w:rPr>
        <w:t xml:space="preserve"> base appears to be </w:t>
      </w:r>
      <w:r w:rsidRPr="00354C59">
        <w:rPr>
          <w:highlight w:val="cyan"/>
          <w:u w:val="single"/>
        </w:rPr>
        <w:t>enthusiastic</w:t>
      </w:r>
      <w:r w:rsidRPr="00354C59">
        <w:rPr>
          <w:u w:val="single"/>
        </w:rPr>
        <w:t xml:space="preserve"> for perhaps the first time in the 2024 campaign — and there are signs it’s not just for the presidential race. The </w:t>
      </w:r>
      <w:r w:rsidRPr="00354C59">
        <w:rPr>
          <w:highlight w:val="cyan"/>
          <w:u w:val="single"/>
        </w:rPr>
        <w:t>Senate Democratic</w:t>
      </w:r>
      <w:r w:rsidRPr="00354C59">
        <w:rPr>
          <w:u w:val="single"/>
        </w:rPr>
        <w:t xml:space="preserve"> </w:t>
      </w:r>
      <w:r w:rsidRPr="00354C59">
        <w:rPr>
          <w:highlight w:val="cyan"/>
          <w:u w:val="single"/>
        </w:rPr>
        <w:t>campaign</w:t>
      </w:r>
      <w:r w:rsidRPr="00354C59">
        <w:rPr>
          <w:u w:val="single"/>
        </w:rPr>
        <w:t xml:space="preserve"> arm had back-to back </w:t>
      </w:r>
      <w:r w:rsidRPr="00354C59">
        <w:rPr>
          <w:highlight w:val="cyan"/>
          <w:u w:val="single"/>
        </w:rPr>
        <w:t xml:space="preserve">million-dollar </w:t>
      </w:r>
      <w:r w:rsidRPr="00354C59">
        <w:rPr>
          <w:u w:val="single"/>
        </w:rPr>
        <w:t xml:space="preserve">online </w:t>
      </w:r>
      <w:r w:rsidRPr="00354C59">
        <w:rPr>
          <w:highlight w:val="cyan"/>
          <w:u w:val="single"/>
        </w:rPr>
        <w:t>fundraising days</w:t>
      </w:r>
      <w:r w:rsidRPr="00354C59">
        <w:rPr>
          <w:u w:val="single"/>
        </w:rPr>
        <w:t xml:space="preserve"> on July 21 (when Biden dropped out) and the day after, according to an aide from the committee</w:t>
      </w:r>
      <w:r w:rsidRPr="00354C59">
        <w:rPr>
          <w:sz w:val="14"/>
        </w:rPr>
        <w:t xml:space="preserve">. It was the group’s best two online fundraising days of the cycle. Similarly, </w:t>
      </w:r>
      <w:hyperlink r:id="rId12" w:tgtFrame="_blank" w:history="1">
        <w:r w:rsidRPr="00354C59">
          <w:rPr>
            <w:rStyle w:val="Hyperlink"/>
            <w:sz w:val="14"/>
          </w:rPr>
          <w:t>House Democrats’ campaign arm raised nearly $1 million online</w:t>
        </w:r>
      </w:hyperlink>
      <w:r w:rsidRPr="00354C59">
        <w:rPr>
          <w:sz w:val="14"/>
        </w:rPr>
        <w:t xml:space="preserve"> in the 24 hours after Biden’s exit in their best day of the cycle. Still, the party’s ability to win down-ballot remains tenuous. With so much still uncertain, they say it’s too early to tell whether Harris will put enough districts back in play for Democrats to have a chance of controlling at least one chamber of Congress. Still, they are relieved to be free from Biden’s baggage — particularly questions about his age and mental acuity — and allowed to run their own races at home. </w:t>
      </w:r>
      <w:r w:rsidRPr="00354C59">
        <w:rPr>
          <w:u w:val="single"/>
        </w:rPr>
        <w:t xml:space="preserve">It’s not even necessarily about Harris boosting them — it’s about </w:t>
      </w:r>
      <w:r w:rsidRPr="00354C59">
        <w:rPr>
          <w:highlight w:val="cyan"/>
          <w:u w:val="single"/>
        </w:rPr>
        <w:t>Biden not dragging them down</w:t>
      </w:r>
      <w:r w:rsidRPr="00354C59">
        <w:rPr>
          <w:u w:val="single"/>
        </w:rPr>
        <w:t>.</w:t>
      </w:r>
    </w:p>
    <w:p w14:paraId="11263F87" w14:textId="77777777" w:rsidR="006F24FE" w:rsidRDefault="006F24FE" w:rsidP="006F24FE">
      <w:pPr>
        <w:pStyle w:val="Heading3"/>
      </w:pPr>
      <w:r>
        <w:lastRenderedPageBreak/>
        <w:t>UQ --- Dems Win --- Harris</w:t>
      </w:r>
    </w:p>
    <w:p w14:paraId="035FD56B" w14:textId="77777777" w:rsidR="006F24FE" w:rsidRDefault="006F24FE" w:rsidP="006F24FE">
      <w:pPr>
        <w:pStyle w:val="Heading4"/>
      </w:pPr>
      <w:r>
        <w:t xml:space="preserve">Harris creates excitement that is helpful for House Democrats in November – </w:t>
      </w:r>
      <w:r w:rsidRPr="00CD339F">
        <w:rPr>
          <w:b w:val="0"/>
          <w:bCs/>
        </w:rPr>
        <w:t>increased fundraising and turning groups out to vote</w:t>
      </w:r>
    </w:p>
    <w:p w14:paraId="0E8B2644" w14:textId="77777777" w:rsidR="006F24FE" w:rsidRDefault="006F24FE" w:rsidP="006F24FE">
      <w:proofErr w:type="spellStart"/>
      <w:r w:rsidRPr="00CD339F">
        <w:t>Mychael</w:t>
      </w:r>
      <w:proofErr w:type="spellEnd"/>
      <w:r w:rsidRPr="00CD339F">
        <w:t xml:space="preserve"> </w:t>
      </w:r>
      <w:r w:rsidRPr="00CD339F">
        <w:rPr>
          <w:rStyle w:val="Style13ptBold"/>
        </w:rPr>
        <w:t>Schnell, 7-23-2024</w:t>
      </w:r>
      <w:r w:rsidRPr="00CD339F">
        <w:t xml:space="preserve">, </w:t>
      </w:r>
      <w:r>
        <w:t>[</w:t>
      </w:r>
      <w:proofErr w:type="spellStart"/>
      <w:r>
        <w:t>Mychael</w:t>
      </w:r>
      <w:proofErr w:type="spellEnd"/>
      <w:r>
        <w:t xml:space="preserve"> is a</w:t>
      </w:r>
      <w:r w:rsidRPr="00CD339F">
        <w:t xml:space="preserve"> congressional reporter at The Hill where </w:t>
      </w:r>
      <w:r>
        <w:t>she</w:t>
      </w:r>
      <w:r w:rsidRPr="00CD339F">
        <w:t xml:space="preserve"> </w:t>
      </w:r>
      <w:proofErr w:type="gramStart"/>
      <w:r w:rsidRPr="00CD339F">
        <w:t>cover</w:t>
      </w:r>
      <w:proofErr w:type="gramEnd"/>
      <w:r w:rsidRPr="00CD339F">
        <w:t xml:space="preserve"> the House of Representatives, focusing on both Democrats and Republicans. "Vulnerable House Democrats look to get boost from Harris", Hill, </w:t>
      </w:r>
      <w:hyperlink r:id="rId13" w:history="1">
        <w:r w:rsidRPr="00CD6529">
          <w:rPr>
            <w:rStyle w:val="Hyperlink"/>
          </w:rPr>
          <w:t>https://thehill.com/homenews/campaign/4787346-vulnerable-house-democrats-harris/</w:t>
        </w:r>
      </w:hyperlink>
      <w:r>
        <w:t>, accessed 7/23/24, S.A.M]</w:t>
      </w:r>
    </w:p>
    <w:p w14:paraId="0B47C19E" w14:textId="77777777" w:rsidR="006F24FE" w:rsidRPr="00CD339F" w:rsidRDefault="006F24FE" w:rsidP="006F24FE">
      <w:pPr>
        <w:rPr>
          <w:sz w:val="12"/>
        </w:rPr>
      </w:pPr>
      <w:r w:rsidRPr="00CD339F">
        <w:rPr>
          <w:rStyle w:val="StyleUnderline"/>
          <w:highlight w:val="cyan"/>
        </w:rPr>
        <w:t>Vulnerable House Dem</w:t>
      </w:r>
      <w:r w:rsidRPr="00CD339F">
        <w:rPr>
          <w:sz w:val="12"/>
        </w:rPr>
        <w:t>ocrat</w:t>
      </w:r>
      <w:r w:rsidRPr="00CD339F">
        <w:rPr>
          <w:rStyle w:val="StyleUnderline"/>
          <w:highlight w:val="cyan"/>
        </w:rPr>
        <w:t>s are circling the wagons around</w:t>
      </w:r>
      <w:r w:rsidRPr="00CD339F">
        <w:rPr>
          <w:rStyle w:val="StyleUnderline"/>
        </w:rPr>
        <w:t xml:space="preserve"> </w:t>
      </w:r>
      <w:r w:rsidRPr="00CD339F">
        <w:rPr>
          <w:sz w:val="12"/>
        </w:rPr>
        <w:t xml:space="preserve">Vice President </w:t>
      </w:r>
      <w:r w:rsidRPr="00CD339F">
        <w:rPr>
          <w:rStyle w:val="StyleUnderline"/>
          <w:highlight w:val="cyan"/>
        </w:rPr>
        <w:t>Harris,</w:t>
      </w:r>
      <w:r w:rsidRPr="00CD339F">
        <w:rPr>
          <w:rStyle w:val="StyleUnderline"/>
        </w:rPr>
        <w:t xml:space="preserve"> arguing that their new probable presidential nominee will only </w:t>
      </w:r>
      <w:r w:rsidRPr="00CD339F">
        <w:rPr>
          <w:rStyle w:val="StyleUnderline"/>
          <w:highlight w:val="cyan"/>
        </w:rPr>
        <w:t>increase excitement</w:t>
      </w:r>
      <w:r w:rsidRPr="00CD339F">
        <w:rPr>
          <w:rStyle w:val="StyleUnderline"/>
        </w:rPr>
        <w:t xml:space="preserve"> </w:t>
      </w:r>
      <w:r w:rsidRPr="00CD339F">
        <w:rPr>
          <w:sz w:val="12"/>
        </w:rPr>
        <w:t xml:space="preserve">for Democrats </w:t>
      </w:r>
      <w:r w:rsidRPr="00CD339F">
        <w:rPr>
          <w:rStyle w:val="StyleUnderline"/>
          <w:highlight w:val="cyan"/>
        </w:rPr>
        <w:t>up and down the ballot</w:t>
      </w:r>
      <w:r w:rsidRPr="00CD339F">
        <w:rPr>
          <w:sz w:val="12"/>
        </w:rPr>
        <w:t xml:space="preserve"> as they work to recapture the lower chamber in November. </w:t>
      </w:r>
      <w:r w:rsidRPr="00CD339F">
        <w:rPr>
          <w:rStyle w:val="Emphasis"/>
          <w:highlight w:val="cyan"/>
        </w:rPr>
        <w:t>The majority of frontliners</w:t>
      </w:r>
      <w:r w:rsidRPr="00CD339F">
        <w:rPr>
          <w:rStyle w:val="Emphasis"/>
        </w:rPr>
        <w:t xml:space="preserve"> — a </w:t>
      </w:r>
      <w:r w:rsidRPr="00CD339F">
        <w:rPr>
          <w:rStyle w:val="Emphasis"/>
          <w:highlight w:val="cyan"/>
        </w:rPr>
        <w:t>title given to vulnerable lawmakers running in the most competitive races</w:t>
      </w:r>
      <w:r w:rsidRPr="00CD339F">
        <w:rPr>
          <w:rStyle w:val="Emphasis"/>
        </w:rPr>
        <w:t xml:space="preserve"> this cycle — have </w:t>
      </w:r>
      <w:r w:rsidRPr="00CD339F">
        <w:rPr>
          <w:rStyle w:val="Emphasis"/>
          <w:highlight w:val="cyan"/>
        </w:rPr>
        <w:t>thrown their support behind Harris</w:t>
      </w:r>
      <w:r w:rsidRPr="00CD339F">
        <w:rPr>
          <w:rStyle w:val="Emphasis"/>
        </w:rPr>
        <w:t>, just one day after President Biden withdrew</w:t>
      </w:r>
      <w:r w:rsidRPr="00CD339F">
        <w:rPr>
          <w:sz w:val="12"/>
        </w:rPr>
        <w:t xml:space="preserve"> from the 2024 race and endorsed his No. 2. Asked on Monday if he is happier running with Harris at the top of the ticket rather than Biden, Rep. </w:t>
      </w:r>
      <w:r w:rsidRPr="00CD339F">
        <w:rPr>
          <w:rStyle w:val="StyleUnderline"/>
        </w:rPr>
        <w:t>Greg Landsman (D-Ohio), a frontliner who has endorsed the vice president, told The Hill: “Yes.”</w:t>
      </w:r>
      <w:r w:rsidRPr="00CD339F">
        <w:rPr>
          <w:sz w:val="12"/>
        </w:rPr>
        <w:t xml:space="preserve"> “One is, she’ll do the job well. Two, </w:t>
      </w:r>
      <w:r w:rsidRPr="00CD339F">
        <w:rPr>
          <w:rStyle w:val="StyleUnderline"/>
          <w:highlight w:val="cyan"/>
        </w:rPr>
        <w:t>she will energize an entire group of voters who have been frustrated</w:t>
      </w:r>
      <w:r w:rsidRPr="00CD339F">
        <w:rPr>
          <w:sz w:val="12"/>
        </w:rPr>
        <w:t xml:space="preserve"> for a long time,” Landsman added when pressed on his endorsement of Harris. “Been frustrated </w:t>
      </w:r>
      <w:r w:rsidRPr="00CD339F">
        <w:rPr>
          <w:rStyle w:val="StyleUnderline"/>
        </w:rPr>
        <w:t xml:space="preserve">and feeling like they’re not part of this. And some of those folks are </w:t>
      </w:r>
      <w:r w:rsidRPr="00CD339F">
        <w:rPr>
          <w:rStyle w:val="StyleUnderline"/>
          <w:highlight w:val="cyan"/>
        </w:rPr>
        <w:t>Democrats</w:t>
      </w:r>
      <w:r w:rsidRPr="00CD339F">
        <w:rPr>
          <w:rStyle w:val="StyleUnderline"/>
        </w:rPr>
        <w:t xml:space="preserve">, some of those folks are </w:t>
      </w:r>
      <w:r w:rsidRPr="00CD339F">
        <w:rPr>
          <w:rStyle w:val="StyleUnderline"/>
          <w:highlight w:val="cyan"/>
        </w:rPr>
        <w:t>young people,</w:t>
      </w:r>
      <w:r w:rsidRPr="00CD339F">
        <w:rPr>
          <w:rStyle w:val="StyleUnderline"/>
        </w:rPr>
        <w:t xml:space="preserve"> some of them are </w:t>
      </w:r>
      <w:r w:rsidRPr="00CD339F">
        <w:rPr>
          <w:rStyle w:val="StyleUnderline"/>
          <w:highlight w:val="cyan"/>
        </w:rPr>
        <w:t>independents</w:t>
      </w:r>
      <w:r w:rsidRPr="00CD339F">
        <w:rPr>
          <w:rStyle w:val="StyleUnderline"/>
        </w:rPr>
        <w:t xml:space="preserve">, some of them will be </w:t>
      </w:r>
      <w:r w:rsidRPr="00CD339F">
        <w:rPr>
          <w:rStyle w:val="StyleUnderline"/>
          <w:highlight w:val="cyan"/>
        </w:rPr>
        <w:t>moderate Republicans</w:t>
      </w:r>
      <w:r w:rsidRPr="00CD339F">
        <w:rPr>
          <w:sz w:val="12"/>
        </w:rPr>
        <w:t>.” There are, to be sure, some outliers. A handful of frontliners have stopped short of endorsing Harris’s nascent bid, with some brushing aside questions when pressed by The Hill. But the overwhelming support from the most vulnerable Democrats is a reassuring sign for Harris’s nascent campaign, which she is looking to turbocharge in the lead-up to next month’s convention in Chicago.</w:t>
      </w:r>
    </w:p>
    <w:p w14:paraId="5ADB85BE" w14:textId="77777777" w:rsidR="006F24FE" w:rsidRPr="00CD339F" w:rsidRDefault="006F24FE" w:rsidP="006F24FE">
      <w:pPr>
        <w:rPr>
          <w:u w:val="single"/>
        </w:rPr>
      </w:pPr>
      <w:r w:rsidRPr="00CD339F">
        <w:rPr>
          <w:sz w:val="12"/>
        </w:rPr>
        <w:t xml:space="preserve">Rep. </w:t>
      </w:r>
      <w:r w:rsidRPr="00CD339F">
        <w:rPr>
          <w:rStyle w:val="StyleUnderline"/>
          <w:highlight w:val="cyan"/>
        </w:rPr>
        <w:t>Steven Horsford</w:t>
      </w:r>
      <w:r w:rsidRPr="00CD339F">
        <w:rPr>
          <w:sz w:val="12"/>
        </w:rPr>
        <w:t xml:space="preserve"> (D-Nev.), a frontliner who heads the Congressional Black Caucus, </w:t>
      </w:r>
      <w:r w:rsidRPr="00CD339F">
        <w:rPr>
          <w:rStyle w:val="StyleUnderline"/>
          <w:highlight w:val="cyan"/>
        </w:rPr>
        <w:t xml:space="preserve">rejected having any concerns about Harris being a drag on down-ballot races </w:t>
      </w:r>
      <w:proofErr w:type="gramStart"/>
      <w:r w:rsidRPr="00CD339F">
        <w:rPr>
          <w:rStyle w:val="StyleUnderline"/>
          <w:highlight w:val="cyan"/>
        </w:rPr>
        <w:t>— ”absolutely</w:t>
      </w:r>
      <w:proofErr w:type="gramEnd"/>
      <w:r w:rsidRPr="00CD339F">
        <w:rPr>
          <w:rStyle w:val="StyleUnderline"/>
          <w:highlight w:val="cyan"/>
        </w:rPr>
        <w:t xml:space="preserve"> not</w:t>
      </w:r>
      <w:r w:rsidRPr="00CD339F">
        <w:rPr>
          <w:sz w:val="12"/>
        </w:rPr>
        <w:t xml:space="preserve">” — </w:t>
      </w:r>
      <w:r w:rsidRPr="00CD339F">
        <w:rPr>
          <w:rStyle w:val="StyleUnderline"/>
          <w:highlight w:val="cyan"/>
        </w:rPr>
        <w:t>citing the excitement</w:t>
      </w:r>
      <w:r w:rsidRPr="00CD339F">
        <w:rPr>
          <w:rStyle w:val="StyleUnderline"/>
        </w:rPr>
        <w:t xml:space="preserve"> among Democrats</w:t>
      </w:r>
      <w:r w:rsidRPr="00CD339F">
        <w:rPr>
          <w:sz w:val="12"/>
        </w:rPr>
        <w:t xml:space="preserve"> with their new nominee. “She’s already showing that </w:t>
      </w:r>
      <w:r w:rsidRPr="00CD339F">
        <w:rPr>
          <w:rStyle w:val="StyleUnderline"/>
        </w:rPr>
        <w:t xml:space="preserve">there’s energy and excitement that’s </w:t>
      </w:r>
      <w:proofErr w:type="spellStart"/>
      <w:r w:rsidRPr="00CD339F">
        <w:rPr>
          <w:rStyle w:val="StyleUnderline"/>
        </w:rPr>
        <w:t>gonna</w:t>
      </w:r>
      <w:proofErr w:type="spellEnd"/>
      <w:r w:rsidRPr="00CD339F">
        <w:rPr>
          <w:rStyle w:val="StyleUnderline"/>
        </w:rPr>
        <w:t xml:space="preserve"> </w:t>
      </w:r>
      <w:r w:rsidRPr="00CD339F">
        <w:rPr>
          <w:rStyle w:val="StyleUnderline"/>
          <w:highlight w:val="cyan"/>
        </w:rPr>
        <w:t>help</w:t>
      </w:r>
      <w:r w:rsidRPr="00CD339F">
        <w:rPr>
          <w:rStyle w:val="StyleUnderline"/>
        </w:rPr>
        <w:t xml:space="preserve"> the entire </w:t>
      </w:r>
      <w:r w:rsidRPr="00CD339F">
        <w:rPr>
          <w:rStyle w:val="StyleUnderline"/>
          <w:highlight w:val="cyan"/>
        </w:rPr>
        <w:t>up and down the ballot</w:t>
      </w:r>
      <w:r w:rsidRPr="00CD339F">
        <w:rPr>
          <w:sz w:val="12"/>
        </w:rPr>
        <w:t xml:space="preserve">,” he said. Biden sent shockwaves through the political universe Sunday afternoon when — after weeks of speculation following his lackluster debate performance — he announced that he would withdraw from the 2024 race and endorsed Harris as the new nominee, significantly shaking up the race just over 100 days out from Election Day. The news came after </w:t>
      </w:r>
      <w:proofErr w:type="gramStart"/>
      <w:r w:rsidRPr="00CD339F">
        <w:rPr>
          <w:sz w:val="12"/>
        </w:rPr>
        <w:t>a large number of</w:t>
      </w:r>
      <w:proofErr w:type="gramEnd"/>
      <w:r w:rsidRPr="00CD339F">
        <w:rPr>
          <w:sz w:val="12"/>
        </w:rPr>
        <w:t xml:space="preserve"> House Democrats — including many frontliners, like Landsman — called on Biden to step aside from the ticket, raising concerns about Biden’s ability to beat Trump in November. </w:t>
      </w:r>
      <w:proofErr w:type="gramStart"/>
      <w:r w:rsidRPr="00CD339F">
        <w:rPr>
          <w:rStyle w:val="StyleUnderline"/>
        </w:rPr>
        <w:t xml:space="preserve">The </w:t>
      </w:r>
      <w:r w:rsidRPr="00CD339F">
        <w:rPr>
          <w:rStyle w:val="StyleUnderline"/>
          <w:highlight w:val="cyan"/>
        </w:rPr>
        <w:t>majority of</w:t>
      </w:r>
      <w:proofErr w:type="gramEnd"/>
      <w:r w:rsidRPr="00CD339F">
        <w:rPr>
          <w:rStyle w:val="StyleUnderline"/>
          <w:highlight w:val="cyan"/>
        </w:rPr>
        <w:t xml:space="preserve"> this cycle’s 31 frontliners have backed Harris</w:t>
      </w:r>
      <w:r w:rsidRPr="00CD339F">
        <w:rPr>
          <w:sz w:val="12"/>
        </w:rPr>
        <w:t xml:space="preserve"> as the new nominee, lauding her as a strong candidate to serve as a contrast to Trump. </w:t>
      </w:r>
      <w:r w:rsidRPr="00CD339F">
        <w:rPr>
          <w:rStyle w:val="StyleUnderline"/>
        </w:rPr>
        <w:t>The</w:t>
      </w:r>
      <w:r w:rsidRPr="00CD339F">
        <w:rPr>
          <w:sz w:val="12"/>
        </w:rPr>
        <w:t xml:space="preserve"> Democratic Congressional Campaign Committee (</w:t>
      </w:r>
      <w:r w:rsidRPr="00CD339F">
        <w:rPr>
          <w:rStyle w:val="StyleUnderline"/>
          <w:highlight w:val="cyan"/>
        </w:rPr>
        <w:t>DCCC) raked in nearly $1 million in the first 24 hours after Biden’s decision</w:t>
      </w:r>
      <w:r w:rsidRPr="00CD339F">
        <w:rPr>
          <w:rStyle w:val="StyleUnderline"/>
        </w:rPr>
        <w:t xml:space="preserve">, which was </w:t>
      </w:r>
      <w:r w:rsidRPr="00CD339F">
        <w:rPr>
          <w:rStyle w:val="StyleUnderline"/>
          <w:highlight w:val="cyan"/>
        </w:rPr>
        <w:t>the campaign arm’s best day in its history</w:t>
      </w:r>
      <w:r w:rsidRPr="00CD339F">
        <w:rPr>
          <w:sz w:val="12"/>
        </w:rPr>
        <w:t xml:space="preserve">, the group announced on Monday. Harris’s campaign, meanwhile, pulled in $81 million in its first 24 hours of </w:t>
      </w:r>
      <w:proofErr w:type="spellStart"/>
      <w:proofErr w:type="gramStart"/>
      <w:r w:rsidRPr="00CD339F">
        <w:rPr>
          <w:sz w:val="12"/>
        </w:rPr>
        <w:t>existence.“</w:t>
      </w:r>
      <w:proofErr w:type="gramEnd"/>
      <w:r w:rsidRPr="00CD339F">
        <w:rPr>
          <w:rStyle w:val="StyleUnderline"/>
        </w:rPr>
        <w:t>People</w:t>
      </w:r>
      <w:proofErr w:type="spellEnd"/>
      <w:r w:rsidRPr="00CD339F">
        <w:rPr>
          <w:rStyle w:val="StyleUnderline"/>
        </w:rPr>
        <w:t xml:space="preserve"> are excited about her candidacy</w:t>
      </w:r>
      <w:r w:rsidRPr="00CD339F">
        <w:rPr>
          <w:sz w:val="12"/>
        </w:rPr>
        <w:t xml:space="preserve">,” said Rep. Abigail </w:t>
      </w:r>
      <w:proofErr w:type="spellStart"/>
      <w:r w:rsidRPr="00CD339F">
        <w:rPr>
          <w:sz w:val="12"/>
        </w:rPr>
        <w:t>Spanberger</w:t>
      </w:r>
      <w:proofErr w:type="spellEnd"/>
      <w:r w:rsidRPr="00CD339F">
        <w:rPr>
          <w:sz w:val="12"/>
        </w:rPr>
        <w:t xml:space="preserve"> (D-Va.), who served as battleground leadership representative in the House Democratic Caucus. “</w:t>
      </w:r>
      <w:r w:rsidRPr="00CD339F">
        <w:rPr>
          <w:rStyle w:val="StyleUnderline"/>
        </w:rPr>
        <w:t xml:space="preserve">All </w:t>
      </w:r>
      <w:r w:rsidRPr="00CD339F">
        <w:rPr>
          <w:rStyle w:val="StyleUnderline"/>
          <w:highlight w:val="cyan"/>
        </w:rPr>
        <w:t>of the metrics between the fundraising and</w:t>
      </w:r>
      <w:r w:rsidRPr="00CD339F">
        <w:rPr>
          <w:rStyle w:val="StyleUnderline"/>
        </w:rPr>
        <w:t xml:space="preserve"> the </w:t>
      </w:r>
      <w:r w:rsidRPr="00CD339F">
        <w:rPr>
          <w:rStyle w:val="StyleUnderline"/>
          <w:highlight w:val="cyan"/>
        </w:rPr>
        <w:t>engagement</w:t>
      </w:r>
      <w:r w:rsidRPr="00CD339F">
        <w:rPr>
          <w:rStyle w:val="StyleUnderline"/>
        </w:rPr>
        <w:t>.</w:t>
      </w:r>
      <w:r w:rsidRPr="00CD339F">
        <w:rPr>
          <w:sz w:val="12"/>
        </w:rPr>
        <w:t xml:space="preserve"> I mean, I have received incoming saying ‘how do I get a ticket to the convention?’” “I think she’s an extraordinary person and people see that,” she added. “I think </w:t>
      </w:r>
      <w:r w:rsidRPr="00CD339F">
        <w:rPr>
          <w:rStyle w:val="StyleUnderline"/>
          <w:highlight w:val="cyan"/>
        </w:rPr>
        <w:t>she will continue to generate a lot of enthusiasm</w:t>
      </w:r>
      <w:r w:rsidRPr="00CD339F">
        <w:rPr>
          <w:rStyle w:val="StyleUnderline"/>
        </w:rPr>
        <w:t xml:space="preserve"> which has</w:t>
      </w:r>
      <w:r w:rsidRPr="00CD339F">
        <w:rPr>
          <w:sz w:val="12"/>
        </w:rPr>
        <w:t xml:space="preserve">, like obvious </w:t>
      </w:r>
      <w:r w:rsidRPr="00CD339F">
        <w:rPr>
          <w:rStyle w:val="StyleUnderline"/>
          <w:highlight w:val="cyan"/>
        </w:rPr>
        <w:t>positive impact down-ballot.”</w:t>
      </w:r>
      <w:r>
        <w:rPr>
          <w:rStyle w:val="StyleUnderline"/>
        </w:rPr>
        <w:t xml:space="preserve"> </w:t>
      </w:r>
      <w:r w:rsidRPr="00CD339F">
        <w:rPr>
          <w:sz w:val="12"/>
        </w:rPr>
        <w:t xml:space="preserve">Still, however, some vulnerable Democrats are not yet taking the plunge, stopping short of backing Harris in the immediate aftermath of Biden’s decision to pass the torch. Reps. Don Davis (D-N.C.), Jared Golden (D-Maine), Vicente Gonzalez (D-Texas), Marcy Kaptur (D-Ohio), Marie </w:t>
      </w:r>
      <w:proofErr w:type="spellStart"/>
      <w:r w:rsidRPr="00CD339F">
        <w:rPr>
          <w:sz w:val="12"/>
        </w:rPr>
        <w:t>Gluesenkamp</w:t>
      </w:r>
      <w:proofErr w:type="spellEnd"/>
      <w:r w:rsidRPr="00CD339F">
        <w:rPr>
          <w:sz w:val="12"/>
        </w:rPr>
        <w:t xml:space="preserve"> Perez (D-Wash.), Josh Harder (D-Calif.) and Mary </w:t>
      </w:r>
      <w:proofErr w:type="spellStart"/>
      <w:r w:rsidRPr="00CD339F">
        <w:rPr>
          <w:sz w:val="12"/>
        </w:rPr>
        <w:t>Peltola</w:t>
      </w:r>
      <w:proofErr w:type="spellEnd"/>
      <w:r w:rsidRPr="00CD339F">
        <w:rPr>
          <w:sz w:val="12"/>
        </w:rPr>
        <w:t xml:space="preserve"> (D-Alaska) — all frontliners — have not thrown their support behind Harris, according to a tracker kept by The New York Times, omissions that are raising some eyebrows. </w:t>
      </w:r>
      <w:proofErr w:type="spellStart"/>
      <w:r w:rsidRPr="00CD339F">
        <w:rPr>
          <w:sz w:val="12"/>
        </w:rPr>
        <w:t>Peltola</w:t>
      </w:r>
      <w:proofErr w:type="spellEnd"/>
      <w:r w:rsidRPr="00CD339F">
        <w:rPr>
          <w:sz w:val="12"/>
        </w:rPr>
        <w:t xml:space="preserve"> told The Hill on Monday that she does not endorse in races — “I as a rule do not believe in endorsements” — and refused to say if she thinks Harris is a strong person to be on the Democratic ticket, pointing to the diverse nature of Alaska. “Alaska is 63 percent independent, non-partisan, undeclared. </w:t>
      </w:r>
      <w:proofErr w:type="gramStart"/>
      <w:r w:rsidRPr="00CD339F">
        <w:rPr>
          <w:sz w:val="12"/>
        </w:rPr>
        <w:t>So</w:t>
      </w:r>
      <w:proofErr w:type="gramEnd"/>
      <w:r w:rsidRPr="00CD339F">
        <w:rPr>
          <w:sz w:val="12"/>
        </w:rPr>
        <w:t xml:space="preserve"> I am not a super active person within the Democratic Party,” she said. Pressed on if she supports Harris, </w:t>
      </w:r>
      <w:proofErr w:type="spellStart"/>
      <w:r w:rsidRPr="00CD339F">
        <w:rPr>
          <w:sz w:val="12"/>
        </w:rPr>
        <w:t>Peltola</w:t>
      </w:r>
      <w:proofErr w:type="spellEnd"/>
      <w:r w:rsidRPr="00CD339F">
        <w:rPr>
          <w:sz w:val="12"/>
        </w:rPr>
        <w:t xml:space="preserve"> responded “as a human being I do support her, I do not make any endorsements though politically,” before hurrying away from reporters. Harder, meanwhile, refused to answer questions about his feelings regarding Harris, telling The Hill it was “close to naptime” for his children, whom he was walking with, and deferring to his office. </w:t>
      </w:r>
    </w:p>
    <w:p w14:paraId="32A69E78" w14:textId="77777777" w:rsidR="006F24FE" w:rsidRDefault="006F24FE" w:rsidP="006F24FE">
      <w:pPr>
        <w:rPr>
          <w:sz w:val="12"/>
        </w:rPr>
      </w:pPr>
      <w:r w:rsidRPr="00CD339F">
        <w:rPr>
          <w:sz w:val="12"/>
        </w:rPr>
        <w:t xml:space="preserve">The </w:t>
      </w:r>
      <w:r w:rsidRPr="00CD339F">
        <w:rPr>
          <w:rStyle w:val="StyleUnderline"/>
        </w:rPr>
        <w:t xml:space="preserve">focus on down-ballot races comes as both parties are in striking distance of holding </w:t>
      </w:r>
      <w:proofErr w:type="gramStart"/>
      <w:r w:rsidRPr="00CD339F">
        <w:rPr>
          <w:rStyle w:val="StyleUnderline"/>
        </w:rPr>
        <w:t>the majority of</w:t>
      </w:r>
      <w:proofErr w:type="gramEnd"/>
      <w:r w:rsidRPr="00CD339F">
        <w:rPr>
          <w:rStyle w:val="StyleUnderline"/>
        </w:rPr>
        <w:t xml:space="preserve"> the House next year</w:t>
      </w:r>
      <w:r w:rsidRPr="00CD339F">
        <w:rPr>
          <w:sz w:val="12"/>
        </w:rPr>
        <w:t>. Republicans currently hold a razor-thin margin — they can only afford to lose three votes on any party-line vote — giving either party an opportunity to win the chamber in November. Decision Desk HQ currently gives Republicans a 61 percent chance of winning back the majority this cycle. So</w:t>
      </w:r>
      <w:r w:rsidRPr="00CD339F">
        <w:rPr>
          <w:rStyle w:val="StyleUnderline"/>
        </w:rPr>
        <w:t xml:space="preserve">me </w:t>
      </w:r>
      <w:r w:rsidRPr="00CD339F">
        <w:rPr>
          <w:rStyle w:val="StyleUnderline"/>
          <w:highlight w:val="cyan"/>
        </w:rPr>
        <w:t>Democrats,</w:t>
      </w:r>
      <w:r w:rsidRPr="00CD339F">
        <w:rPr>
          <w:rStyle w:val="StyleUnderline"/>
        </w:rPr>
        <w:t xml:space="preserve"> nonetheless, are </w:t>
      </w:r>
      <w:r w:rsidRPr="00CD339F">
        <w:rPr>
          <w:rStyle w:val="StyleUnderline"/>
          <w:highlight w:val="cyan"/>
        </w:rPr>
        <w:t>viewing Harris’s newfound role as presidential nominee</w:t>
      </w:r>
      <w:r w:rsidRPr="00CD339F">
        <w:rPr>
          <w:rStyle w:val="StyleUnderline"/>
        </w:rPr>
        <w:t xml:space="preserve"> as a </w:t>
      </w:r>
      <w:r w:rsidRPr="00CD339F">
        <w:rPr>
          <w:rStyle w:val="StyleUnderline"/>
          <w:highlight w:val="cyan"/>
        </w:rPr>
        <w:t>late-stage development that is pumping some excitement into the race,</w:t>
      </w:r>
      <w:r w:rsidRPr="00CD339F">
        <w:rPr>
          <w:rStyle w:val="StyleUnderline"/>
        </w:rPr>
        <w:t xml:space="preserve"> with hopes that it is enough to help propel Democratic wins come November</w:t>
      </w:r>
      <w:r w:rsidRPr="00CD339F">
        <w:rPr>
          <w:rStyle w:val="StyleUnderline"/>
          <w:highlight w:val="cyan"/>
        </w:rPr>
        <w:t>. “She’s creating a level of excitement, enthusiasm and energy, the likes of which we have not seen</w:t>
      </w:r>
      <w:r w:rsidRPr="00CD339F">
        <w:rPr>
          <w:sz w:val="12"/>
        </w:rPr>
        <w:t>,” Horsford said, “and we have to continue to support her as we win this November.”</w:t>
      </w:r>
    </w:p>
    <w:p w14:paraId="3D1A3045" w14:textId="77777777" w:rsidR="006F24FE" w:rsidRDefault="006F24FE" w:rsidP="006F24FE">
      <w:pPr>
        <w:pStyle w:val="Heading4"/>
        <w:rPr>
          <w:b w:val="0"/>
          <w:bCs/>
        </w:rPr>
      </w:pPr>
      <w:r>
        <w:lastRenderedPageBreak/>
        <w:t xml:space="preserve">Harris is paying dividends down ballot – fundraising and enthusiasm. </w:t>
      </w:r>
    </w:p>
    <w:p w14:paraId="30BA9644" w14:textId="77777777" w:rsidR="006F24FE" w:rsidRPr="00333737" w:rsidRDefault="006F24FE" w:rsidP="006F24FE">
      <w:r w:rsidRPr="00333737">
        <w:t xml:space="preserve">Ally </w:t>
      </w:r>
      <w:proofErr w:type="spellStart"/>
      <w:r w:rsidRPr="00333737">
        <w:rPr>
          <w:rStyle w:val="Style13ptBold"/>
        </w:rPr>
        <w:t>Mutnick</w:t>
      </w:r>
      <w:proofErr w:type="spellEnd"/>
      <w:r w:rsidRPr="00333737">
        <w:rPr>
          <w:rStyle w:val="Style13ptBold"/>
        </w:rPr>
        <w:t>, 7-22-2024</w:t>
      </w:r>
      <w:r w:rsidRPr="00333737">
        <w:t xml:space="preserve">, </w:t>
      </w:r>
      <w:r>
        <w:t>[</w:t>
      </w:r>
      <w:r w:rsidRPr="00333737">
        <w:t xml:space="preserve">Ally </w:t>
      </w:r>
      <w:proofErr w:type="spellStart"/>
      <w:r w:rsidRPr="00333737">
        <w:t>Mutnick</w:t>
      </w:r>
      <w:proofErr w:type="spellEnd"/>
      <w:r w:rsidRPr="00333737">
        <w:t xml:space="preserve"> is a campaign reporter for POLITICO, covering House races</w:t>
      </w:r>
      <w:r>
        <w:t xml:space="preserve">, </w:t>
      </w:r>
      <w:r w:rsidRPr="00333737">
        <w:t xml:space="preserve">"House Democrats’ campaign arm raised $1M after Biden announced", POLITICO, </w:t>
      </w:r>
      <w:hyperlink r:id="rId14" w:history="1">
        <w:r w:rsidRPr="00CD6529">
          <w:rPr>
            <w:rStyle w:val="Hyperlink"/>
          </w:rPr>
          <w:t>https://www.politico.com/live-updates/2024/07/22/kamala-harris-campaign-biden-drop-out/dccc-online-fundraising-00170458</w:t>
        </w:r>
      </w:hyperlink>
      <w:r>
        <w:t>, accessed 7/23/24, S.A.M.]</w:t>
      </w:r>
    </w:p>
    <w:p w14:paraId="01238852" w14:textId="77777777" w:rsidR="006F24FE" w:rsidRPr="00333737" w:rsidRDefault="006F24FE" w:rsidP="006F24FE">
      <w:pPr>
        <w:rPr>
          <w:sz w:val="14"/>
        </w:rPr>
      </w:pPr>
      <w:r w:rsidRPr="00333737">
        <w:rPr>
          <w:rStyle w:val="Emphasis"/>
          <w:highlight w:val="cyan"/>
        </w:rPr>
        <w:t>House Dem</w:t>
      </w:r>
      <w:r w:rsidRPr="00333737">
        <w:rPr>
          <w:rStyle w:val="Emphasis"/>
        </w:rPr>
        <w:t>ocrat</w:t>
      </w:r>
      <w:r w:rsidRPr="00333737">
        <w:rPr>
          <w:rStyle w:val="Emphasis"/>
          <w:highlight w:val="cyan"/>
        </w:rPr>
        <w:t>s’</w:t>
      </w:r>
      <w:r w:rsidRPr="00333737">
        <w:rPr>
          <w:rStyle w:val="Emphasis"/>
        </w:rPr>
        <w:t xml:space="preserve"> campaign arm </w:t>
      </w:r>
      <w:r w:rsidRPr="00333737">
        <w:rPr>
          <w:rStyle w:val="Emphasis"/>
          <w:highlight w:val="cyan"/>
        </w:rPr>
        <w:t>raised nearly $1 million online in the first 24 hours after</w:t>
      </w:r>
      <w:r w:rsidRPr="00333737">
        <w:rPr>
          <w:rStyle w:val="Emphasis"/>
        </w:rPr>
        <w:t xml:space="preserve"> President Joe </w:t>
      </w:r>
      <w:r w:rsidRPr="00333737">
        <w:rPr>
          <w:rStyle w:val="Emphasis"/>
          <w:highlight w:val="cyan"/>
        </w:rPr>
        <w:t>Biden announced he would not seek reelection</w:t>
      </w:r>
      <w:r w:rsidRPr="00333737">
        <w:rPr>
          <w:rStyle w:val="Emphasis"/>
        </w:rPr>
        <w:t xml:space="preserve"> — the </w:t>
      </w:r>
      <w:r w:rsidRPr="00333737">
        <w:rPr>
          <w:rStyle w:val="Emphasis"/>
          <w:highlight w:val="cyan"/>
        </w:rPr>
        <w:t>group's single best online fundraising day of the cycle</w:t>
      </w:r>
      <w:r w:rsidRPr="00333737">
        <w:rPr>
          <w:rStyle w:val="Emphasis"/>
        </w:rPr>
        <w:t>.</w:t>
      </w:r>
      <w:r w:rsidRPr="00333737">
        <w:rPr>
          <w:sz w:val="14"/>
        </w:rPr>
        <w:t xml:space="preserve"> Between 3 p.m. and midnight, the Democratic Congressional Campaign Committee </w:t>
      </w:r>
      <w:r w:rsidRPr="00333737">
        <w:rPr>
          <w:rStyle w:val="StyleUnderline"/>
          <w:highlight w:val="cyan"/>
        </w:rPr>
        <w:t>raised more than $1,300 per minute</w:t>
      </w:r>
      <w:r w:rsidRPr="00333737">
        <w:rPr>
          <w:rStyle w:val="StyleUnderline"/>
        </w:rPr>
        <w:t>,</w:t>
      </w:r>
      <w:r w:rsidRPr="00333737">
        <w:rPr>
          <w:sz w:val="14"/>
        </w:rPr>
        <w:t xml:space="preserve"> according to numbers the committee shared first with POLITICO. The </w:t>
      </w:r>
      <w:r w:rsidRPr="00333737">
        <w:rPr>
          <w:rStyle w:val="StyleUnderline"/>
        </w:rPr>
        <w:t>average donation was $50, more than double its usual average</w:t>
      </w:r>
      <w:r w:rsidRPr="00333737">
        <w:rPr>
          <w:sz w:val="14"/>
        </w:rPr>
        <w:t xml:space="preserve">. The surge of cash is a comforting signal to Democrats that Vice President </w:t>
      </w:r>
      <w:r w:rsidRPr="00333737">
        <w:rPr>
          <w:rStyle w:val="StyleUnderline"/>
        </w:rPr>
        <w:t xml:space="preserve">Kamala </w:t>
      </w:r>
      <w:r w:rsidRPr="00333737">
        <w:rPr>
          <w:rStyle w:val="StyleUnderline"/>
          <w:highlight w:val="cyan"/>
        </w:rPr>
        <w:t>Harris could inject</w:t>
      </w:r>
      <w:r w:rsidRPr="00333737">
        <w:rPr>
          <w:rStyle w:val="StyleUnderline"/>
        </w:rPr>
        <w:t xml:space="preserve"> their ticket </w:t>
      </w:r>
      <w:r w:rsidRPr="00333737">
        <w:rPr>
          <w:rStyle w:val="StyleUnderline"/>
          <w:highlight w:val="cyan"/>
        </w:rPr>
        <w:t>with</w:t>
      </w:r>
      <w:r w:rsidRPr="00333737">
        <w:rPr>
          <w:rStyle w:val="StyleUnderline"/>
        </w:rPr>
        <w:t xml:space="preserve"> the kind of </w:t>
      </w:r>
      <w:r w:rsidRPr="00333737">
        <w:rPr>
          <w:rStyle w:val="StyleUnderline"/>
          <w:highlight w:val="cyan"/>
        </w:rPr>
        <w:t>enthusiasm that was lacking under Biden</w:t>
      </w:r>
      <w:r w:rsidRPr="00333737">
        <w:rPr>
          <w:sz w:val="14"/>
          <w:highlight w:val="cyan"/>
        </w:rPr>
        <w:t xml:space="preserve">. </w:t>
      </w:r>
      <w:r w:rsidRPr="00333737">
        <w:rPr>
          <w:rStyle w:val="StyleUnderline"/>
          <w:highlight w:val="cyan"/>
        </w:rPr>
        <w:t>Harris has seen a groundswell of donations</w:t>
      </w:r>
      <w:r w:rsidRPr="00333737">
        <w:rPr>
          <w:rStyle w:val="StyleUnderline"/>
        </w:rPr>
        <w:t xml:space="preserve"> of her own in the last day, and the </w:t>
      </w:r>
      <w:r w:rsidRPr="00333737">
        <w:rPr>
          <w:rStyle w:val="StyleUnderline"/>
          <w:highlight w:val="cyan"/>
        </w:rPr>
        <w:t>DCCC numbers suggest that is trickling down-ballot</w:t>
      </w:r>
      <w:r w:rsidRPr="00333737">
        <w:rPr>
          <w:rStyle w:val="StyleUnderline"/>
        </w:rPr>
        <w:t xml:space="preserve"> as well</w:t>
      </w:r>
      <w:r w:rsidRPr="00333737">
        <w:rPr>
          <w:sz w:val="14"/>
        </w:rPr>
        <w:t xml:space="preserve">. “The </w:t>
      </w:r>
      <w:r w:rsidRPr="00333737">
        <w:rPr>
          <w:rStyle w:val="Emphasis"/>
          <w:highlight w:val="cyan"/>
        </w:rPr>
        <w:t>enthusiasm from grassroots donors to elect a Democratic House Majority is at an all-time high</w:t>
      </w:r>
      <w:r w:rsidRPr="00333737">
        <w:rPr>
          <w:sz w:val="14"/>
          <w:highlight w:val="cyan"/>
        </w:rPr>
        <w:t>,"</w:t>
      </w:r>
      <w:r w:rsidRPr="00333737">
        <w:rPr>
          <w:sz w:val="14"/>
        </w:rPr>
        <w:t xml:space="preserve"> said Courtney Rice, a DCCC spokeswoman.</w:t>
      </w:r>
    </w:p>
    <w:p w14:paraId="4B316E8E" w14:textId="77777777" w:rsidR="006F24FE" w:rsidRDefault="006F24FE" w:rsidP="006F24FE">
      <w:pPr>
        <w:pStyle w:val="Heading4"/>
        <w:rPr>
          <w:b w:val="0"/>
          <w:bCs/>
        </w:rPr>
      </w:pPr>
      <w:r>
        <w:t>Harris’ fundraising goes down ballot and shifts House/Senate campaigns</w:t>
      </w:r>
    </w:p>
    <w:p w14:paraId="426B2357" w14:textId="77777777" w:rsidR="006F24FE" w:rsidRDefault="006F24FE" w:rsidP="006F24FE">
      <w:r w:rsidRPr="00E64696">
        <w:t xml:space="preserve">Hailey </w:t>
      </w:r>
      <w:r w:rsidRPr="00E64696">
        <w:rPr>
          <w:rStyle w:val="Style13ptBold"/>
        </w:rPr>
        <w:t>Fuchs and</w:t>
      </w:r>
      <w:r w:rsidRPr="00E64696">
        <w:t xml:space="preserve"> Jessica </w:t>
      </w:r>
      <w:r w:rsidRPr="00E64696">
        <w:rPr>
          <w:rStyle w:val="Style13ptBold"/>
        </w:rPr>
        <w:t>Piper, 7-22-2024,</w:t>
      </w:r>
      <w:r w:rsidRPr="00E64696">
        <w:t xml:space="preserve"> </w:t>
      </w:r>
      <w:r>
        <w:t>[</w:t>
      </w:r>
      <w:r w:rsidRPr="00E64696">
        <w:t>Hailey Fuchs</w:t>
      </w:r>
      <w:r>
        <w:t xml:space="preserve"> and Jessica Piper</w:t>
      </w:r>
      <w:r w:rsidRPr="00E64696">
        <w:t xml:space="preserve"> </w:t>
      </w:r>
      <w:r>
        <w:t>are</w:t>
      </w:r>
      <w:r w:rsidRPr="00E64696">
        <w:t xml:space="preserve"> reporter</w:t>
      </w:r>
      <w:r>
        <w:t>s</w:t>
      </w:r>
      <w:r w:rsidRPr="00E64696">
        <w:t xml:space="preserve"> at POLITICO</w:t>
      </w:r>
      <w:r>
        <w:t xml:space="preserve">, </w:t>
      </w:r>
      <w:r w:rsidRPr="00E64696">
        <w:t xml:space="preserve">"Money is flowing into down-ballot races, too", POLITICO, </w:t>
      </w:r>
      <w:hyperlink r:id="rId15" w:history="1">
        <w:r w:rsidRPr="00CD6529">
          <w:rPr>
            <w:rStyle w:val="Hyperlink"/>
          </w:rPr>
          <w:t>https://www.politico.com/live-updates/2024/07/22/kamala-harris-campaign-biden-drop-out/house-senate-dem-fundraising-00170333</w:t>
        </w:r>
      </w:hyperlink>
      <w:r>
        <w:t>, accessed 7/23/24, S.A.M.]</w:t>
      </w:r>
    </w:p>
    <w:p w14:paraId="2337992C" w14:textId="77777777" w:rsidR="006F24FE" w:rsidRPr="00E64696" w:rsidRDefault="006F24FE" w:rsidP="006F24FE">
      <w:pPr>
        <w:rPr>
          <w:sz w:val="12"/>
        </w:rPr>
      </w:pPr>
      <w:r w:rsidRPr="00E64696">
        <w:rPr>
          <w:rStyle w:val="Emphasis"/>
          <w:highlight w:val="cyan"/>
        </w:rPr>
        <w:t>Down-ballot Dem</w:t>
      </w:r>
      <w:r w:rsidRPr="00E64696">
        <w:rPr>
          <w:rStyle w:val="Emphasis"/>
        </w:rPr>
        <w:t>ocrat</w:t>
      </w:r>
      <w:r w:rsidRPr="00E64696">
        <w:rPr>
          <w:rStyle w:val="Emphasis"/>
          <w:highlight w:val="cyan"/>
        </w:rPr>
        <w:t xml:space="preserve">s </w:t>
      </w:r>
      <w:r w:rsidRPr="00EB73BF">
        <w:rPr>
          <w:rStyle w:val="Emphasis"/>
        </w:rPr>
        <w:t>are</w:t>
      </w:r>
      <w:r w:rsidRPr="00E64696">
        <w:rPr>
          <w:rStyle w:val="Emphasis"/>
          <w:highlight w:val="cyan"/>
        </w:rPr>
        <w:t xml:space="preserve"> seeing major fundraising hauls</w:t>
      </w:r>
      <w:r w:rsidRPr="00E64696">
        <w:rPr>
          <w:sz w:val="12"/>
        </w:rPr>
        <w:t xml:space="preserve">, the party’s fundraisers said. As of Monday morning, </w:t>
      </w:r>
      <w:r w:rsidRPr="00E64696">
        <w:rPr>
          <w:rStyle w:val="StyleUnderline"/>
        </w:rPr>
        <w:t xml:space="preserve">Kamala </w:t>
      </w:r>
      <w:r w:rsidRPr="00E64696">
        <w:rPr>
          <w:rStyle w:val="StyleUnderline"/>
          <w:highlight w:val="cyan"/>
        </w:rPr>
        <w:t>Harris</w:t>
      </w:r>
      <w:r w:rsidRPr="00E64696">
        <w:rPr>
          <w:rStyle w:val="StyleUnderline"/>
        </w:rPr>
        <w:t>’</w:t>
      </w:r>
      <w:r w:rsidRPr="00E64696">
        <w:rPr>
          <w:sz w:val="12"/>
        </w:rPr>
        <w:t xml:space="preserve"> nascent campaign said it had </w:t>
      </w:r>
      <w:r w:rsidRPr="00E64696">
        <w:rPr>
          <w:rStyle w:val="StyleUnderline"/>
          <w:highlight w:val="cyan"/>
        </w:rPr>
        <w:t xml:space="preserve">raised </w:t>
      </w:r>
      <w:r w:rsidRPr="00EB73BF">
        <w:rPr>
          <w:rStyle w:val="StyleUnderline"/>
        </w:rPr>
        <w:t>just shy of $</w:t>
      </w:r>
      <w:r w:rsidRPr="00E64696">
        <w:rPr>
          <w:rStyle w:val="StyleUnderline"/>
          <w:highlight w:val="cyan"/>
        </w:rPr>
        <w:t>50 million</w:t>
      </w:r>
      <w:r w:rsidRPr="00E64696">
        <w:rPr>
          <w:rStyle w:val="StyleUnderline"/>
        </w:rPr>
        <w:t xml:space="preserve"> in the wake of President Joe Biden’s decision to drop out</w:t>
      </w:r>
      <w:r w:rsidRPr="00E64696">
        <w:rPr>
          <w:sz w:val="12"/>
        </w:rPr>
        <w:t xml:space="preserve"> of the presidential race and endorse the vice president. Total </w:t>
      </w:r>
      <w:r w:rsidRPr="00E64696">
        <w:rPr>
          <w:rStyle w:val="Emphasis"/>
          <w:highlight w:val="cyan"/>
        </w:rPr>
        <w:t>online fundraising</w:t>
      </w:r>
      <w:r w:rsidRPr="00E64696">
        <w:rPr>
          <w:rStyle w:val="Emphasis"/>
        </w:rPr>
        <w:t xml:space="preserve"> on </w:t>
      </w:r>
      <w:proofErr w:type="spellStart"/>
      <w:r w:rsidRPr="00E64696">
        <w:rPr>
          <w:rStyle w:val="Emphasis"/>
        </w:rPr>
        <w:t>ActBlue</w:t>
      </w:r>
      <w:proofErr w:type="spellEnd"/>
      <w:r w:rsidRPr="00E64696">
        <w:rPr>
          <w:rStyle w:val="Emphasis"/>
        </w:rPr>
        <w:t xml:space="preserve"> </w:t>
      </w:r>
      <w:r w:rsidRPr="00E64696">
        <w:rPr>
          <w:rStyle w:val="Emphasis"/>
          <w:highlight w:val="cyan"/>
        </w:rPr>
        <w:t>hit $70 million,</w:t>
      </w:r>
      <w:r w:rsidRPr="00E64696">
        <w:rPr>
          <w:rStyle w:val="Emphasis"/>
        </w:rPr>
        <w:t xml:space="preserve"> suggesting in the ballpark of </w:t>
      </w:r>
      <w:r w:rsidRPr="00EB73BF">
        <w:rPr>
          <w:rStyle w:val="Emphasis"/>
          <w:highlight w:val="cyan"/>
        </w:rPr>
        <w:t xml:space="preserve">$20 million </w:t>
      </w:r>
      <w:r w:rsidRPr="00EB73BF">
        <w:rPr>
          <w:rStyle w:val="Emphasis"/>
        </w:rPr>
        <w:t xml:space="preserve">was raised </w:t>
      </w:r>
      <w:r w:rsidRPr="00E64696">
        <w:rPr>
          <w:rStyle w:val="Emphasis"/>
          <w:highlight w:val="cyan"/>
        </w:rPr>
        <w:t>for down-ballot Dem</w:t>
      </w:r>
      <w:r w:rsidRPr="00E64696">
        <w:rPr>
          <w:rStyle w:val="Emphasis"/>
        </w:rPr>
        <w:t>ocrat</w:t>
      </w:r>
      <w:r w:rsidRPr="00E64696">
        <w:rPr>
          <w:rStyle w:val="Emphasis"/>
          <w:highlight w:val="cyan"/>
        </w:rPr>
        <w:t xml:space="preserve">s </w:t>
      </w:r>
      <w:r w:rsidRPr="00EB73BF">
        <w:rPr>
          <w:rStyle w:val="Emphasis"/>
        </w:rPr>
        <w:t>and other groups.</w:t>
      </w:r>
      <w:r w:rsidRPr="00EB73BF">
        <w:rPr>
          <w:sz w:val="12"/>
        </w:rPr>
        <w:t xml:space="preserve"> (For comparison</w:t>
      </w:r>
      <w:r w:rsidRPr="00E64696">
        <w:rPr>
          <w:sz w:val="12"/>
        </w:rPr>
        <w:t xml:space="preserve">, </w:t>
      </w:r>
      <w:proofErr w:type="spellStart"/>
      <w:r w:rsidRPr="00E64696">
        <w:rPr>
          <w:rStyle w:val="StyleUnderline"/>
          <w:highlight w:val="cyan"/>
        </w:rPr>
        <w:t>ActBlue</w:t>
      </w:r>
      <w:proofErr w:type="spellEnd"/>
      <w:r w:rsidRPr="00E64696">
        <w:rPr>
          <w:rStyle w:val="StyleUnderline"/>
          <w:highlight w:val="cyan"/>
        </w:rPr>
        <w:t xml:space="preserve"> processed </w:t>
      </w:r>
      <w:r w:rsidRPr="00EB73BF">
        <w:rPr>
          <w:rStyle w:val="StyleUnderline"/>
        </w:rPr>
        <w:t>roughly</w:t>
      </w:r>
      <w:r w:rsidRPr="00E64696">
        <w:rPr>
          <w:rStyle w:val="StyleUnderline"/>
          <w:highlight w:val="cyan"/>
        </w:rPr>
        <w:t xml:space="preserve"> $7 million </w:t>
      </w:r>
      <w:r w:rsidRPr="00EB73BF">
        <w:rPr>
          <w:rStyle w:val="StyleUnderline"/>
        </w:rPr>
        <w:t>total donations on Saturday</w:t>
      </w:r>
      <w:r w:rsidRPr="00E64696">
        <w:rPr>
          <w:rStyle w:val="StyleUnderline"/>
        </w:rPr>
        <w:t xml:space="preserve">, </w:t>
      </w:r>
      <w:r w:rsidRPr="00E64696">
        <w:rPr>
          <w:rStyle w:val="StyleUnderline"/>
          <w:highlight w:val="cyan"/>
        </w:rPr>
        <w:t xml:space="preserve">the day before </w:t>
      </w:r>
      <w:r w:rsidRPr="00EB73BF">
        <w:rPr>
          <w:rStyle w:val="StyleUnderline"/>
        </w:rPr>
        <w:t>Biden dropped</w:t>
      </w:r>
      <w:r w:rsidRPr="00EB73BF">
        <w:rPr>
          <w:sz w:val="12"/>
        </w:rPr>
        <w:t xml:space="preserve"> out.) </w:t>
      </w:r>
      <w:r w:rsidRPr="00EB73BF">
        <w:rPr>
          <w:rStyle w:val="Emphasis"/>
        </w:rPr>
        <w:t>The</w:t>
      </w:r>
      <w:r w:rsidRPr="00E64696">
        <w:rPr>
          <w:rStyle w:val="Emphasis"/>
        </w:rPr>
        <w:t xml:space="preserve"> flood of money — which continued Monday — shows </w:t>
      </w:r>
      <w:r w:rsidRPr="00E64696">
        <w:rPr>
          <w:rStyle w:val="Emphasis"/>
          <w:highlight w:val="cyan"/>
        </w:rPr>
        <w:t>down-ballot races cashi</w:t>
      </w:r>
      <w:r w:rsidRPr="00E64696">
        <w:rPr>
          <w:rStyle w:val="Emphasis"/>
        </w:rPr>
        <w:t xml:space="preserve">ng </w:t>
      </w:r>
      <w:r w:rsidRPr="00E64696">
        <w:rPr>
          <w:rStyle w:val="Emphasis"/>
          <w:highlight w:val="cyan"/>
        </w:rPr>
        <w:t>in on the tectonic shift</w:t>
      </w:r>
      <w:r w:rsidRPr="00E64696">
        <w:rPr>
          <w:rStyle w:val="Emphasis"/>
        </w:rPr>
        <w:t xml:space="preserve"> in Democratic politics.</w:t>
      </w:r>
      <w:r w:rsidRPr="00E64696">
        <w:rPr>
          <w:sz w:val="12"/>
        </w:rPr>
        <w:t xml:space="preserve"> And it </w:t>
      </w:r>
      <w:r w:rsidRPr="00E64696">
        <w:rPr>
          <w:rStyle w:val="StyleUnderline"/>
          <w:highlight w:val="cyan"/>
        </w:rPr>
        <w:t>comes after weeks of turmoil</w:t>
      </w:r>
      <w:r w:rsidRPr="00E64696">
        <w:rPr>
          <w:sz w:val="12"/>
        </w:rPr>
        <w:t xml:space="preserve"> in which Democrats worried that </w:t>
      </w:r>
      <w:r w:rsidRPr="00E64696">
        <w:rPr>
          <w:rStyle w:val="StyleUnderline"/>
        </w:rPr>
        <w:t>Biden was barreling toward a major loss</w:t>
      </w:r>
      <w:r w:rsidRPr="00E64696">
        <w:rPr>
          <w:sz w:val="12"/>
        </w:rPr>
        <w:t xml:space="preserve"> in November that could also </w:t>
      </w:r>
      <w:r w:rsidRPr="00E64696">
        <w:rPr>
          <w:rStyle w:val="StyleUnderline"/>
        </w:rPr>
        <w:t>drag down their attempts to hold the Senate and win the House.</w:t>
      </w:r>
      <w:r>
        <w:rPr>
          <w:rStyle w:val="StyleUnderline"/>
        </w:rPr>
        <w:t xml:space="preserve"> </w:t>
      </w:r>
      <w:r w:rsidRPr="00E64696">
        <w:rPr>
          <w:sz w:val="12"/>
        </w:rPr>
        <w:t xml:space="preserve">Democratic fundraisers interviewed by POLITICO said the fundraising hauls underscored a widespread feeling that </w:t>
      </w:r>
      <w:r w:rsidRPr="00E64696">
        <w:rPr>
          <w:rStyle w:val="Emphasis"/>
          <w:highlight w:val="cyan"/>
        </w:rPr>
        <w:t>Democrats’ fates may now finally be shifting</w:t>
      </w:r>
      <w:r w:rsidRPr="00E64696">
        <w:rPr>
          <w:rStyle w:val="Emphasis"/>
        </w:rPr>
        <w:t>.</w:t>
      </w:r>
      <w:r>
        <w:rPr>
          <w:rStyle w:val="Emphasis"/>
        </w:rPr>
        <w:t xml:space="preserve"> </w:t>
      </w:r>
      <w:r w:rsidRPr="00E64696">
        <w:rPr>
          <w:sz w:val="12"/>
        </w:rPr>
        <w:t xml:space="preserve">"We're seeing </w:t>
      </w:r>
      <w:r w:rsidRPr="00E64696">
        <w:rPr>
          <w:rStyle w:val="Emphasis"/>
          <w:highlight w:val="cyan"/>
        </w:rPr>
        <w:t>House, Senate campaigns</w:t>
      </w:r>
      <w:r w:rsidRPr="00E64696">
        <w:rPr>
          <w:rStyle w:val="Emphasis"/>
        </w:rPr>
        <w:t xml:space="preserve"> and PACs having some of their </w:t>
      </w:r>
      <w:r w:rsidRPr="00E64696">
        <w:rPr>
          <w:rStyle w:val="Emphasis"/>
          <w:highlight w:val="cyan"/>
        </w:rPr>
        <w:t>best fundraising days of the cycle</w:t>
      </w:r>
      <w:r w:rsidRPr="00E64696">
        <w:rPr>
          <w:sz w:val="12"/>
          <w:highlight w:val="cyan"/>
        </w:rPr>
        <w:t>,"</w:t>
      </w:r>
      <w:r w:rsidRPr="00E64696">
        <w:rPr>
          <w:sz w:val="12"/>
        </w:rPr>
        <w:t xml:space="preserve"> said Kenneth Pennington, a partner at the Democratic fundraising firm Middle Seat. “The </w:t>
      </w:r>
      <w:r w:rsidRPr="00E64696">
        <w:rPr>
          <w:rStyle w:val="StyleUnderline"/>
        </w:rPr>
        <w:t>decision by the president</w:t>
      </w:r>
      <w:r w:rsidRPr="00E64696">
        <w:rPr>
          <w:sz w:val="12"/>
        </w:rPr>
        <w:t xml:space="preserve"> is a spark for a lot of grassroots donors … you're just seeing people respond to that with, kind of, </w:t>
      </w:r>
      <w:r w:rsidRPr="00E64696">
        <w:rPr>
          <w:rStyle w:val="StyleUnderline"/>
        </w:rPr>
        <w:t>renewed hope and optimism</w:t>
      </w:r>
      <w:r w:rsidRPr="00E64696">
        <w:rPr>
          <w:sz w:val="12"/>
        </w:rPr>
        <w:t>.”</w:t>
      </w:r>
    </w:p>
    <w:p w14:paraId="26FBFB49" w14:textId="77777777" w:rsidR="006F24FE" w:rsidRDefault="006F24FE" w:rsidP="006F24FE">
      <w:pPr>
        <w:rPr>
          <w:sz w:val="12"/>
        </w:rPr>
      </w:pPr>
      <w:r w:rsidRPr="00E64696">
        <w:rPr>
          <w:sz w:val="12"/>
        </w:rPr>
        <w:t xml:space="preserve">A spokesperson for MoveOn, the progressive advocacy group, said </w:t>
      </w:r>
      <w:r w:rsidRPr="00E64696">
        <w:rPr>
          <w:rStyle w:val="Emphasis"/>
        </w:rPr>
        <w:t xml:space="preserve">it was the </w:t>
      </w:r>
      <w:r w:rsidRPr="00E64696">
        <w:rPr>
          <w:rStyle w:val="Emphasis"/>
          <w:highlight w:val="cyan"/>
        </w:rPr>
        <w:t>strongest</w:t>
      </w:r>
      <w:r w:rsidRPr="00E64696">
        <w:rPr>
          <w:rStyle w:val="Emphasis"/>
        </w:rPr>
        <w:t xml:space="preserve"> fundraising day </w:t>
      </w:r>
      <w:r w:rsidRPr="00E64696">
        <w:rPr>
          <w:rStyle w:val="Emphasis"/>
          <w:highlight w:val="cyan"/>
        </w:rPr>
        <w:t xml:space="preserve">since Roe v. Wade </w:t>
      </w:r>
      <w:r w:rsidRPr="00EB73BF">
        <w:rPr>
          <w:rStyle w:val="Emphasis"/>
        </w:rPr>
        <w:t>was overturned in 2022.</w:t>
      </w:r>
      <w:r w:rsidRPr="00E64696">
        <w:rPr>
          <w:sz w:val="12"/>
        </w:rPr>
        <w:t xml:space="preserve"> Activist David Hogg said his organization, Leaders We Deserve, raised more than $50,000 on Sunday, its best day of the quarter so-far in small-dollar fundraising and among the group's best days of small-dollar fundraising since its launch last year. Mike </w:t>
      </w:r>
      <w:proofErr w:type="spellStart"/>
      <w:r w:rsidRPr="00E64696">
        <w:rPr>
          <w:sz w:val="12"/>
        </w:rPr>
        <w:t>Nellis</w:t>
      </w:r>
      <w:proofErr w:type="spellEnd"/>
      <w:r w:rsidRPr="00E64696">
        <w:rPr>
          <w:sz w:val="12"/>
        </w:rPr>
        <w:t xml:space="preserve">, founder of the Democratic digital firm Authentic, said that </w:t>
      </w:r>
      <w:r w:rsidRPr="00E64696">
        <w:rPr>
          <w:rStyle w:val="Emphasis"/>
          <w:highlight w:val="cyan"/>
        </w:rPr>
        <w:t>beyond a select few races, Dem</w:t>
      </w:r>
      <w:r w:rsidRPr="00E64696">
        <w:rPr>
          <w:rStyle w:val="Emphasis"/>
        </w:rPr>
        <w:t>ocratic</w:t>
      </w:r>
      <w:r w:rsidRPr="00E64696">
        <w:rPr>
          <w:rStyle w:val="Emphasis"/>
          <w:highlight w:val="cyan"/>
        </w:rPr>
        <w:t xml:space="preserve"> candidates have been struggling</w:t>
      </w:r>
      <w:r w:rsidRPr="00E64696">
        <w:rPr>
          <w:rStyle w:val="Emphasis"/>
        </w:rPr>
        <w:t xml:space="preserve"> with fundraising amid “a low-energy election.”</w:t>
      </w:r>
      <w:r w:rsidRPr="00E64696">
        <w:rPr>
          <w:sz w:val="12"/>
        </w:rPr>
        <w:t xml:space="preserve"> But his </w:t>
      </w:r>
      <w:r w:rsidRPr="00E64696">
        <w:rPr>
          <w:rStyle w:val="Emphasis"/>
          <w:highlight w:val="cyan"/>
        </w:rPr>
        <w:t xml:space="preserve">firm’s </w:t>
      </w:r>
      <w:r w:rsidRPr="00EB73BF">
        <w:rPr>
          <w:rStyle w:val="Emphasis"/>
        </w:rPr>
        <w:t>major, active c</w:t>
      </w:r>
      <w:r w:rsidRPr="00E64696">
        <w:rPr>
          <w:rStyle w:val="Emphasis"/>
          <w:highlight w:val="cyan"/>
        </w:rPr>
        <w:t xml:space="preserve">lients — in House and Senate races — saw an 800 percent increase </w:t>
      </w:r>
      <w:r w:rsidRPr="00EB73BF">
        <w:rPr>
          <w:rStyle w:val="Emphasis"/>
        </w:rPr>
        <w:t>on average</w:t>
      </w:r>
      <w:r w:rsidRPr="00E64696">
        <w:rPr>
          <w:rStyle w:val="Emphasis"/>
          <w:highlight w:val="cyan"/>
        </w:rPr>
        <w:t xml:space="preserve"> in </w:t>
      </w:r>
      <w:r w:rsidRPr="00EB73BF">
        <w:rPr>
          <w:rStyle w:val="Emphasis"/>
        </w:rPr>
        <w:t xml:space="preserve">their daily </w:t>
      </w:r>
      <w:r w:rsidRPr="00E64696">
        <w:rPr>
          <w:rStyle w:val="Emphasis"/>
          <w:highlight w:val="cyan"/>
        </w:rPr>
        <w:t>online donations</w:t>
      </w:r>
      <w:r w:rsidRPr="00E64696">
        <w:rPr>
          <w:rStyle w:val="Emphasis"/>
        </w:rPr>
        <w:t xml:space="preserve"> in the immediate aftermath of the news of Biden’s </w:t>
      </w:r>
      <w:r w:rsidRPr="00E64696">
        <w:rPr>
          <w:rStyle w:val="Emphasis"/>
        </w:rPr>
        <w:lastRenderedPageBreak/>
        <w:t>decision to drop out</w:t>
      </w:r>
      <w:r w:rsidRPr="00E64696">
        <w:rPr>
          <w:sz w:val="12"/>
        </w:rPr>
        <w:t xml:space="preserve"> of the race. He compared the success of the moment to fundraising in the wake of Donald Trump’s victory in 2016 and former Supreme Court Justice Ruth Bader Ginsburg’s death in 2020. “</w:t>
      </w:r>
      <w:r w:rsidRPr="00E64696">
        <w:rPr>
          <w:rStyle w:val="Emphasis"/>
        </w:rPr>
        <w:t>This trickled down to everybody, which I think signals a wave of Democratic enthusiasm</w:t>
      </w:r>
      <w:r w:rsidRPr="00E64696">
        <w:rPr>
          <w:sz w:val="12"/>
        </w:rPr>
        <w:t xml:space="preserve">,” said </w:t>
      </w:r>
      <w:proofErr w:type="spellStart"/>
      <w:r w:rsidRPr="00E64696">
        <w:rPr>
          <w:sz w:val="12"/>
        </w:rPr>
        <w:t>Nellis</w:t>
      </w:r>
      <w:proofErr w:type="spellEnd"/>
      <w:r w:rsidRPr="00E64696">
        <w:rPr>
          <w:sz w:val="12"/>
        </w:rPr>
        <w:t xml:space="preserve">, who has served as a Harris adviser, including in her 2020 campaign. “I think </w:t>
      </w:r>
      <w:r w:rsidRPr="00E64696">
        <w:rPr>
          <w:rStyle w:val="Emphasis"/>
          <w:highlight w:val="cyan"/>
        </w:rPr>
        <w:t>Republicans are about to have to deal with a very energized blue wave that’s coming at them hard</w:t>
      </w:r>
      <w:r w:rsidRPr="00E64696">
        <w:rPr>
          <w:sz w:val="12"/>
          <w:highlight w:val="cyan"/>
        </w:rPr>
        <w:t>.</w:t>
      </w:r>
      <w:r w:rsidRPr="00E64696">
        <w:rPr>
          <w:sz w:val="12"/>
        </w:rPr>
        <w:t xml:space="preserve"> And we’ve been taking it on the chin for the last three weeks, and I think Democrats are sick and tired.”</w:t>
      </w:r>
    </w:p>
    <w:p w14:paraId="2BE3F23E" w14:textId="77777777" w:rsidR="006F24FE" w:rsidRPr="00CD339F" w:rsidRDefault="006F24FE" w:rsidP="006F24FE">
      <w:pPr>
        <w:rPr>
          <w:sz w:val="12"/>
        </w:rPr>
      </w:pPr>
    </w:p>
    <w:p w14:paraId="62D0FC61" w14:textId="77777777" w:rsidR="006F24FE" w:rsidRDefault="006F24FE" w:rsidP="006F24FE">
      <w:pPr>
        <w:pStyle w:val="Heading4"/>
      </w:pPr>
      <w:r>
        <w:t>Harris powers down ballot races.</w:t>
      </w:r>
    </w:p>
    <w:p w14:paraId="066EF680" w14:textId="77777777" w:rsidR="006F24FE" w:rsidRDefault="006F24FE" w:rsidP="006F24FE">
      <w:r w:rsidRPr="00AF0A9B">
        <w:t xml:space="preserve">Brandon </w:t>
      </w:r>
      <w:r w:rsidRPr="00AF0A9B">
        <w:rPr>
          <w:rStyle w:val="Style13ptBold"/>
        </w:rPr>
        <w:t>Morse, 7-23-2024</w:t>
      </w:r>
      <w:r w:rsidRPr="00AF0A9B">
        <w:t xml:space="preserve">, </w:t>
      </w:r>
      <w:r>
        <w:t xml:space="preserve">[Brandon Morse is a </w:t>
      </w:r>
      <w:r w:rsidRPr="00AF0A9B">
        <w:t>Senior Editor</w:t>
      </w:r>
      <w:r>
        <w:t xml:space="preserve"> for RedState, </w:t>
      </w:r>
      <w:r w:rsidRPr="00AF0A9B">
        <w:t>Culture critic, and video creator. Host of Brandon Morse Is a Brand Risk</w:t>
      </w:r>
      <w:r>
        <w:t xml:space="preserve"> and a Right Leaning reporter, “</w:t>
      </w:r>
      <w:r w:rsidRPr="00AF0A9B">
        <w:t xml:space="preserve">The GOP Is Too Distracted by the Presidential Race to Notice It's Losing Too Many </w:t>
      </w:r>
      <w:proofErr w:type="spellStart"/>
      <w:r w:rsidRPr="00AF0A9B">
        <w:t>Downballot</w:t>
      </w:r>
      <w:proofErr w:type="spellEnd"/>
      <w:r w:rsidRPr="00AF0A9B">
        <w:t xml:space="preserve"> Races", </w:t>
      </w:r>
      <w:r>
        <w:t>RedState</w:t>
      </w:r>
      <w:r w:rsidRPr="00AF0A9B">
        <w:t xml:space="preserve">, </w:t>
      </w:r>
      <w:hyperlink r:id="rId16" w:history="1">
        <w:r w:rsidRPr="00CD6529">
          <w:rPr>
            <w:rStyle w:val="Hyperlink"/>
          </w:rPr>
          <w:t>https://redstate.com/brandon_morse/2024/07/23/republicans-are-too-distracted-by-the-presidential-race-to-notice-its-losing-too-many-downballot-races-n2177279</w:t>
        </w:r>
      </w:hyperlink>
      <w:r>
        <w:t>, accessed 7/23/24, S.A.M.]</w:t>
      </w:r>
    </w:p>
    <w:p w14:paraId="69F33722" w14:textId="77777777" w:rsidR="006F24FE" w:rsidRPr="002C4041" w:rsidRDefault="006F24FE" w:rsidP="006F24FE">
      <w:pPr>
        <w:rPr>
          <w:sz w:val="10"/>
        </w:rPr>
      </w:pPr>
      <w:r w:rsidRPr="002C4041">
        <w:rPr>
          <w:rStyle w:val="StyleUnderline"/>
        </w:rPr>
        <w:t>It was</w:t>
      </w:r>
      <w:r w:rsidRPr="002C4041">
        <w:rPr>
          <w:sz w:val="10"/>
        </w:rPr>
        <w:t xml:space="preserve"> the </w:t>
      </w:r>
      <w:r w:rsidRPr="002C4041">
        <w:rPr>
          <w:rStyle w:val="StyleUnderline"/>
          <w:highlight w:val="cyan"/>
        </w:rPr>
        <w:t>2022</w:t>
      </w:r>
      <w:r w:rsidRPr="002C4041">
        <w:rPr>
          <w:sz w:val="10"/>
        </w:rPr>
        <w:t xml:space="preserve"> midterms, and I was </w:t>
      </w:r>
      <w:r w:rsidRPr="002C4041">
        <w:rPr>
          <w:rStyle w:val="StyleUnderline"/>
          <w:highlight w:val="cyan"/>
        </w:rPr>
        <w:t>gearing up for a Republican House and Senate</w:t>
      </w:r>
      <w:r w:rsidRPr="002C4041">
        <w:rPr>
          <w:rStyle w:val="StyleUnderline"/>
        </w:rPr>
        <w:t xml:space="preserve">. Everything in front of me had me anticipating massive gains for the Party. I, along with many, learned a </w:t>
      </w:r>
      <w:r w:rsidRPr="002C4041">
        <w:rPr>
          <w:rStyle w:val="StyleUnderline"/>
          <w:highlight w:val="cyan"/>
        </w:rPr>
        <w:t xml:space="preserve">very hard lesson when the dust </w:t>
      </w:r>
      <w:proofErr w:type="gramStart"/>
      <w:r w:rsidRPr="002C4041">
        <w:rPr>
          <w:rStyle w:val="StyleUnderline"/>
          <w:highlight w:val="cyan"/>
        </w:rPr>
        <w:t>settled</w:t>
      </w:r>
      <w:proofErr w:type="gramEnd"/>
      <w:r w:rsidRPr="002C4041">
        <w:rPr>
          <w:rStyle w:val="StyleUnderline"/>
          <w:highlight w:val="cyan"/>
        </w:rPr>
        <w:t xml:space="preserve"> and the election results were finalized</w:t>
      </w:r>
      <w:r w:rsidRPr="002C4041">
        <w:rPr>
          <w:rStyle w:val="StyleUnderline"/>
        </w:rPr>
        <w:t>.</w:t>
      </w:r>
      <w:r>
        <w:rPr>
          <w:rStyle w:val="StyleUnderline"/>
        </w:rPr>
        <w:t xml:space="preserve"> </w:t>
      </w:r>
      <w:r w:rsidRPr="002C4041">
        <w:rPr>
          <w:rStyle w:val="Emphasis"/>
          <w:highlight w:val="cyan"/>
        </w:rPr>
        <w:t>Nothing is in the bag. Nothing is guaranteed. Polls aren't always even close to accurate, and moreover, your own bias will paint you a picture of the landscape with or without your consent.</w:t>
      </w:r>
      <w:r w:rsidRPr="002C4041">
        <w:rPr>
          <w:rStyle w:val="Emphasis"/>
        </w:rPr>
        <w:t xml:space="preserve"> You will rest easy in the comfort of a falsehood you really believe is the truth. Reality is oftentimes not what you think it is.</w:t>
      </w:r>
      <w:r>
        <w:rPr>
          <w:rStyle w:val="Emphasis"/>
        </w:rPr>
        <w:t xml:space="preserve"> </w:t>
      </w:r>
      <w:r w:rsidRPr="002C4041">
        <w:rPr>
          <w:sz w:val="10"/>
        </w:rPr>
        <w:t xml:space="preserve">This is why </w:t>
      </w:r>
      <w:r w:rsidRPr="002C4041">
        <w:rPr>
          <w:rStyle w:val="Emphasis"/>
          <w:highlight w:val="cyan"/>
        </w:rPr>
        <w:t>no one should rest easy about November</w:t>
      </w:r>
      <w:r w:rsidRPr="002C4041">
        <w:rPr>
          <w:rStyle w:val="Emphasis"/>
        </w:rPr>
        <w:t>.</w:t>
      </w:r>
      <w:r>
        <w:rPr>
          <w:rStyle w:val="Emphasis"/>
        </w:rPr>
        <w:t xml:space="preserve"> </w:t>
      </w:r>
      <w:r w:rsidRPr="002C4041">
        <w:rPr>
          <w:sz w:val="10"/>
        </w:rPr>
        <w:t xml:space="preserve">As my colleague Levon </w:t>
      </w:r>
      <w:proofErr w:type="spellStart"/>
      <w:r w:rsidRPr="002C4041">
        <w:rPr>
          <w:sz w:val="10"/>
        </w:rPr>
        <w:t>Satamian</w:t>
      </w:r>
      <w:proofErr w:type="spellEnd"/>
      <w:r w:rsidRPr="002C4041">
        <w:rPr>
          <w:sz w:val="10"/>
        </w:rPr>
        <w:t xml:space="preserve"> reported, Ted Cruz gave a very good warning to Republicans after experiencing the mood at the RNC:</w:t>
      </w:r>
      <w:r>
        <w:rPr>
          <w:sz w:val="10"/>
        </w:rPr>
        <w:t xml:space="preserve"> </w:t>
      </w:r>
      <w:r w:rsidRPr="002C4041">
        <w:rPr>
          <w:rStyle w:val="StyleUnderline"/>
          <w:highlight w:val="cyan"/>
        </w:rPr>
        <w:t>Republicans,</w:t>
      </w:r>
      <w:r w:rsidRPr="002C4041">
        <w:rPr>
          <w:rStyle w:val="StyleUnderline"/>
        </w:rPr>
        <w:t xml:space="preserve"> I worry, </w:t>
      </w:r>
      <w:r w:rsidRPr="002C4041">
        <w:rPr>
          <w:rStyle w:val="StyleUnderline"/>
          <w:highlight w:val="cyan"/>
        </w:rPr>
        <w:t>vastly underestimate Kamala Harris</w:t>
      </w:r>
      <w:r w:rsidRPr="002C4041">
        <w:rPr>
          <w:rStyle w:val="StyleUnderline"/>
        </w:rPr>
        <w:t>. They don’t think very highly of her. They don’t think she’s terribly bright.</w:t>
      </w:r>
      <w:r w:rsidRPr="002C4041">
        <w:rPr>
          <w:sz w:val="10"/>
        </w:rPr>
        <w:t xml:space="preserve"> When you or I bring up Kamala Harris’ name in Republican circles, people laugh. It’s immediately a punchline. I think </w:t>
      </w:r>
      <w:r w:rsidRPr="002C4041">
        <w:rPr>
          <w:rStyle w:val="StyleUnderline"/>
          <w:highlight w:val="cyan"/>
        </w:rPr>
        <w:t>people are underestimating what billions of dollars of free media of the entire corrupt corporate media complex,</w:t>
      </w:r>
      <w:r w:rsidRPr="002C4041">
        <w:rPr>
          <w:rStyle w:val="StyleUnderline"/>
        </w:rPr>
        <w:t xml:space="preserve"> pitching her as a combination of Mother Teresa, Oprah and Gandhi.</w:t>
      </w:r>
      <w:r>
        <w:rPr>
          <w:rStyle w:val="StyleUnderline"/>
        </w:rPr>
        <w:t xml:space="preserve"> </w:t>
      </w:r>
      <w:r w:rsidRPr="002C4041">
        <w:rPr>
          <w:sz w:val="10"/>
        </w:rPr>
        <w:t>Now, I still think Trump wins in November. But this is not a layup. It is not given. And what’s coming in front of us look, if you’re a Democrat, what makes you nervous is chaos, and this much chaos 100 days out is scary. But you know what? Even more scary is going into an election where you’re almost certain to lose, which is where Biden was.</w:t>
      </w:r>
      <w:r>
        <w:rPr>
          <w:sz w:val="10"/>
        </w:rPr>
        <w:t xml:space="preserve"> </w:t>
      </w:r>
      <w:r w:rsidRPr="002C4041">
        <w:rPr>
          <w:sz w:val="10"/>
        </w:rPr>
        <w:t xml:space="preserve">If you look at the front page of RedState right now, you'll see a ton of articles that spell disaster for the Democrat Party. Even as I speak, there are tweets on X that indicate a massive disadvantage for the DNC's new emergency candidate, Kamala Harris. </w:t>
      </w:r>
    </w:p>
    <w:p w14:paraId="3296FAC1" w14:textId="77777777" w:rsidR="006F24FE" w:rsidRPr="002C4041" w:rsidRDefault="006F24FE" w:rsidP="006F24FE">
      <w:pPr>
        <w:rPr>
          <w:rStyle w:val="StyleUnderline"/>
        </w:rPr>
      </w:pPr>
      <w:r w:rsidRPr="002C4041">
        <w:rPr>
          <w:sz w:val="10"/>
        </w:rPr>
        <w:t xml:space="preserve">I'm in agreement with Cruz that </w:t>
      </w:r>
      <w:r w:rsidRPr="002C4041">
        <w:rPr>
          <w:rStyle w:val="StyleUnderline"/>
          <w:highlight w:val="cyan"/>
        </w:rPr>
        <w:t>Trump will still likely win</w:t>
      </w:r>
      <w:r w:rsidRPr="002C4041">
        <w:rPr>
          <w:sz w:val="10"/>
        </w:rPr>
        <w:t xml:space="preserve"> this. There's a stellar amount of momentum for the Trump campaign thanks to a fantastic debate appearance and an assassination attempt. </w:t>
      </w:r>
      <w:r w:rsidRPr="002C4041">
        <w:rPr>
          <w:rStyle w:val="StyleUnderline"/>
        </w:rPr>
        <w:t xml:space="preserve">While nothing is written in stone, I don't count out dark miracles. As Cruz said, the power of the Democrat-loyal media complex is undeniable. The Democrats might be tripping over their own feet, but the media can spin it to make it look like dancing and low-info voters will believe them. </w:t>
      </w:r>
      <w:r w:rsidRPr="002C4041">
        <w:rPr>
          <w:rStyle w:val="StyleUnderline"/>
          <w:highlight w:val="cyan"/>
        </w:rPr>
        <w:t>But</w:t>
      </w:r>
      <w:r w:rsidRPr="002C4041">
        <w:rPr>
          <w:sz w:val="10"/>
        </w:rPr>
        <w:t xml:space="preserve"> while the Harris campaign is fighting a very steep uphill battle, </w:t>
      </w:r>
      <w:r w:rsidRPr="002C4041">
        <w:rPr>
          <w:rStyle w:val="Emphasis"/>
          <w:highlight w:val="cyan"/>
        </w:rPr>
        <w:t>the down ballot races are still a bit more of a toss-up</w:t>
      </w:r>
      <w:r w:rsidRPr="002C4041">
        <w:rPr>
          <w:rStyle w:val="Emphasis"/>
        </w:rPr>
        <w:t xml:space="preserve">. They were a bit on the iffy side for Democrats with Biden in charge, but </w:t>
      </w:r>
      <w:r w:rsidRPr="002C4041">
        <w:rPr>
          <w:rStyle w:val="Emphasis"/>
          <w:highlight w:val="cyan"/>
        </w:rPr>
        <w:t>with Harris there can be new energy</w:t>
      </w:r>
      <w:r w:rsidRPr="002C4041">
        <w:rPr>
          <w:rStyle w:val="Emphasis"/>
        </w:rPr>
        <w:t xml:space="preserve"> infused into them.</w:t>
      </w:r>
      <w:r w:rsidRPr="002C4041">
        <w:rPr>
          <w:sz w:val="10"/>
        </w:rPr>
        <w:t xml:space="preserve"> Now, </w:t>
      </w:r>
      <w:r w:rsidRPr="002C4041">
        <w:rPr>
          <w:rStyle w:val="StyleUnderline"/>
        </w:rPr>
        <w:t>Democrats can throw Biden under every bus they can find and pass the failures of the Democrat Party off on him while signaling that Harris is a new leader for a new day.</w:t>
      </w:r>
      <w:r>
        <w:rPr>
          <w:rStyle w:val="StyleUnderline"/>
        </w:rPr>
        <w:t xml:space="preserve"> </w:t>
      </w:r>
      <w:r w:rsidRPr="002C4041">
        <w:rPr>
          <w:sz w:val="10"/>
        </w:rPr>
        <w:t xml:space="preserve">As the New York Post wrote on Monday, </w:t>
      </w:r>
      <w:r w:rsidRPr="002C4041">
        <w:rPr>
          <w:rStyle w:val="Emphasis"/>
          <w:highlight w:val="cyan"/>
        </w:rPr>
        <w:t>Democrats aren't as focused on Harris as they are all the other elections around the country</w:t>
      </w:r>
      <w:r w:rsidRPr="002C4041">
        <w:rPr>
          <w:rStyle w:val="Emphasis"/>
        </w:rPr>
        <w:t>:</w:t>
      </w:r>
      <w:r>
        <w:rPr>
          <w:rStyle w:val="Emphasis"/>
        </w:rPr>
        <w:t xml:space="preserve"> </w:t>
      </w:r>
      <w:r w:rsidRPr="002C4041">
        <w:rPr>
          <w:rStyle w:val="StyleUnderline"/>
        </w:rPr>
        <w:t xml:space="preserve">By </w:t>
      </w:r>
      <w:r w:rsidRPr="002C4041">
        <w:rPr>
          <w:rStyle w:val="StyleUnderline"/>
          <w:highlight w:val="cyan"/>
        </w:rPr>
        <w:t>rallying around Kamala Harris, Democrats are setting themselves up for a replay of Hillary Clinton’s 2016 defeat — and they’re OK with that.</w:t>
      </w:r>
      <w:r>
        <w:rPr>
          <w:rStyle w:val="StyleUnderline"/>
        </w:rPr>
        <w:t xml:space="preserve"> </w:t>
      </w:r>
      <w:r w:rsidRPr="002C4041">
        <w:rPr>
          <w:rStyle w:val="StyleUnderline"/>
        </w:rPr>
        <w:t xml:space="preserve">As humiliating as </w:t>
      </w:r>
      <w:r w:rsidRPr="002C4041">
        <w:rPr>
          <w:rStyle w:val="StyleUnderline"/>
          <w:highlight w:val="cyan"/>
        </w:rPr>
        <w:t>Clinton</w:t>
      </w:r>
      <w:r w:rsidRPr="002C4041">
        <w:rPr>
          <w:rStyle w:val="StyleUnderline"/>
        </w:rPr>
        <w:t xml:space="preserve">’s loss to Trump was, she </w:t>
      </w:r>
      <w:r w:rsidRPr="002C4041">
        <w:rPr>
          <w:rStyle w:val="StyleUnderline"/>
          <w:highlight w:val="cyan"/>
        </w:rPr>
        <w:t>didn’t drag down congressional Democrats, who gained six seats in the House and two in the Senate that year.</w:t>
      </w:r>
    </w:p>
    <w:p w14:paraId="651E8B10" w14:textId="77777777" w:rsidR="006F24FE" w:rsidRDefault="006F24FE" w:rsidP="006F24FE">
      <w:pPr>
        <w:rPr>
          <w:rStyle w:val="Emphasis"/>
        </w:rPr>
      </w:pPr>
      <w:r w:rsidRPr="002C4041">
        <w:rPr>
          <w:sz w:val="10"/>
        </w:rPr>
        <w:t>Former House Speaker Nancy Pelosi was hell-bent on ending President Biden’s re-election bid because she knew how much damage he’d do to down-ballot Democrats.</w:t>
      </w:r>
      <w:r>
        <w:rPr>
          <w:sz w:val="10"/>
        </w:rPr>
        <w:t xml:space="preserve"> </w:t>
      </w:r>
      <w:r w:rsidRPr="002C4041">
        <w:rPr>
          <w:rStyle w:val="Emphasis"/>
        </w:rPr>
        <w:t xml:space="preserve">A memo went out from the DCCC indicating that polling shows </w:t>
      </w:r>
      <w:r w:rsidRPr="002C4041">
        <w:rPr>
          <w:rStyle w:val="Emphasis"/>
          <w:highlight w:val="cyan"/>
        </w:rPr>
        <w:t>Democrats are "overperforming" in battleground polls with Democrats leading Republicans by an average of eight points</w:t>
      </w:r>
      <w:r w:rsidRPr="002C4041">
        <w:rPr>
          <w:rStyle w:val="Emphasis"/>
        </w:rPr>
        <w:t xml:space="preserve">, and they </w:t>
      </w:r>
      <w:r w:rsidRPr="002C4041">
        <w:rPr>
          <w:rStyle w:val="Emphasis"/>
          <w:highlight w:val="cyan"/>
        </w:rPr>
        <w:t xml:space="preserve">don't expect that momentum </w:t>
      </w:r>
      <w:r w:rsidRPr="002C4041">
        <w:rPr>
          <w:rStyle w:val="Emphasis"/>
          <w:highlight w:val="cyan"/>
        </w:rPr>
        <w:lastRenderedPageBreak/>
        <w:t xml:space="preserve">to fade. </w:t>
      </w:r>
      <w:r w:rsidRPr="002C4041">
        <w:rPr>
          <w:sz w:val="10"/>
          <w:highlight w:val="cyan"/>
        </w:rPr>
        <w:t>It</w:t>
      </w:r>
      <w:r w:rsidRPr="002C4041">
        <w:rPr>
          <w:sz w:val="10"/>
        </w:rPr>
        <w:t xml:space="preserve"> should also be noted that these numbers were released in June, so this is not calculating the effect Harris might have here, as Cohen isn't here, which could very well be a boon.</w:t>
      </w:r>
      <w:r>
        <w:rPr>
          <w:sz w:val="10"/>
        </w:rPr>
        <w:t xml:space="preserve"> </w:t>
      </w:r>
      <w:r w:rsidRPr="002C4041">
        <w:rPr>
          <w:rStyle w:val="Emphasis"/>
        </w:rPr>
        <w:t xml:space="preserve">The bottom line here is that you're not coasting to victory here. You're still in the thick of a very intense fight, and </w:t>
      </w:r>
      <w:r w:rsidRPr="002C4041">
        <w:rPr>
          <w:rStyle w:val="Emphasis"/>
          <w:highlight w:val="cyan"/>
        </w:rPr>
        <w:t>while Republicans might be winning the shiniest of all the races, it will mean little if we lose the more local ones and Republicans are currently losing too many of them.</w:t>
      </w:r>
      <w:r w:rsidRPr="002C4041">
        <w:rPr>
          <w:rStyle w:val="Emphasis"/>
        </w:rPr>
        <w:t xml:space="preserve"> All politics is ultimately local, and </w:t>
      </w:r>
      <w:r w:rsidRPr="002C4041">
        <w:rPr>
          <w:rStyle w:val="Emphasis"/>
          <w:highlight w:val="cyan"/>
        </w:rPr>
        <w:t>if Trump doesn't have the Republicans at his back that are willing to support him and his aims, then Trump's second term will be a disappointing one.</w:t>
      </w:r>
      <w:r w:rsidRPr="002C4041">
        <w:rPr>
          <w:rStyle w:val="Emphasis"/>
        </w:rPr>
        <w:t xml:space="preserve"> </w:t>
      </w:r>
    </w:p>
    <w:p w14:paraId="5FC9D38E" w14:textId="77777777" w:rsidR="006F24FE" w:rsidRDefault="006F24FE" w:rsidP="006F24FE">
      <w:pPr>
        <w:pStyle w:val="Heading4"/>
      </w:pPr>
      <w:r>
        <w:t>Senate candidates outran Biden, and Harris will help energize voters.</w:t>
      </w:r>
    </w:p>
    <w:p w14:paraId="5CC5DA42" w14:textId="77777777" w:rsidR="006F24FE" w:rsidRDefault="006F24FE" w:rsidP="006F24FE">
      <w:r w:rsidRPr="001D23E8">
        <w:t xml:space="preserve">Paul </w:t>
      </w:r>
      <w:r w:rsidRPr="001D23E8">
        <w:rPr>
          <w:rStyle w:val="Style13ptBold"/>
        </w:rPr>
        <w:t>Kane, 7-25-2024,</w:t>
      </w:r>
      <w:r w:rsidRPr="001D23E8">
        <w:t xml:space="preserve"> </w:t>
      </w:r>
      <w:r>
        <w:t>[</w:t>
      </w:r>
      <w:r w:rsidRPr="001D23E8">
        <w:t xml:space="preserve">"Democrats Hope Bad Polls Were A Biden Problem, Not A Policy Problem", Washington Post, </w:t>
      </w:r>
      <w:hyperlink r:id="rId17" w:history="1">
        <w:r w:rsidRPr="00852F22">
          <w:rPr>
            <w:rStyle w:val="Hyperlink"/>
          </w:rPr>
          <w:t>https://www.washingtonpost.com/politics/2024/07/25/biden-age-congress-democrats-senate-house/</w:t>
        </w:r>
      </w:hyperlink>
      <w:r>
        <w:t>, accessed 7/25/24, S.A.M.]</w:t>
      </w:r>
    </w:p>
    <w:p w14:paraId="2D52F07E" w14:textId="77777777" w:rsidR="006F24FE" w:rsidRPr="00B76F1A" w:rsidRDefault="006F24FE" w:rsidP="006F24FE">
      <w:pPr>
        <w:rPr>
          <w:sz w:val="12"/>
        </w:rPr>
      </w:pPr>
      <w:r w:rsidRPr="00B76F1A">
        <w:rPr>
          <w:sz w:val="12"/>
        </w:rPr>
        <w:t xml:space="preserve">Now, </w:t>
      </w:r>
      <w:r w:rsidRPr="00B76F1A">
        <w:rPr>
          <w:rStyle w:val="StyleUnderline"/>
          <w:highlight w:val="cyan"/>
        </w:rPr>
        <w:t>with Biden stepping aside and</w:t>
      </w:r>
      <w:r w:rsidRPr="00B76F1A">
        <w:rPr>
          <w:sz w:val="12"/>
        </w:rPr>
        <w:t xml:space="preserve"> Vice President </w:t>
      </w:r>
      <w:r w:rsidRPr="00B76F1A">
        <w:rPr>
          <w:rStyle w:val="StyleUnderline"/>
          <w:highlight w:val="cyan"/>
        </w:rPr>
        <w:t>Harris taking the mantle as the likely nominee</w:t>
      </w:r>
      <w:r w:rsidRPr="00B76F1A">
        <w:rPr>
          <w:sz w:val="12"/>
          <w:highlight w:val="cyan"/>
        </w:rPr>
        <w:t xml:space="preserve">, </w:t>
      </w:r>
      <w:r w:rsidRPr="00B76F1A">
        <w:rPr>
          <w:rStyle w:val="StyleUnderline"/>
          <w:highlight w:val="cyan"/>
        </w:rPr>
        <w:t>Democrats will find out whether the president’s strugg</w:t>
      </w:r>
      <w:r w:rsidRPr="001D23E8">
        <w:rPr>
          <w:rStyle w:val="StyleUnderline"/>
        </w:rPr>
        <w:t xml:space="preserve">le with voters this year </w:t>
      </w:r>
      <w:r w:rsidRPr="00B76F1A">
        <w:rPr>
          <w:rStyle w:val="StyleUnderline"/>
          <w:highlight w:val="cyan"/>
        </w:rPr>
        <w:t>was something unique to him</w:t>
      </w:r>
      <w:r w:rsidRPr="00B76F1A">
        <w:rPr>
          <w:sz w:val="12"/>
        </w:rPr>
        <w:t xml:space="preserve"> and his frailty. Polling has been a bit uneven since Biden’s withdrawal on Sunday, but </w:t>
      </w:r>
      <w:r w:rsidRPr="00B76F1A">
        <w:rPr>
          <w:rStyle w:val="Emphasis"/>
          <w:highlight w:val="cyan"/>
        </w:rPr>
        <w:t>several surveys seem to suggest that the v</w:t>
      </w:r>
      <w:r w:rsidRPr="00B76F1A">
        <w:rPr>
          <w:rStyle w:val="Emphasis"/>
        </w:rPr>
        <w:t>ice</w:t>
      </w:r>
      <w:r w:rsidRPr="001D23E8">
        <w:rPr>
          <w:rStyle w:val="Emphasis"/>
        </w:rPr>
        <w:t xml:space="preserve"> </w:t>
      </w:r>
      <w:r w:rsidRPr="00B76F1A">
        <w:rPr>
          <w:rStyle w:val="Emphasis"/>
          <w:highlight w:val="cyan"/>
        </w:rPr>
        <w:t>p</w:t>
      </w:r>
      <w:r w:rsidRPr="001D23E8">
        <w:rPr>
          <w:rStyle w:val="Emphasis"/>
        </w:rPr>
        <w:t xml:space="preserve">resident has </w:t>
      </w:r>
      <w:r w:rsidRPr="00B76F1A">
        <w:rPr>
          <w:rStyle w:val="Emphasis"/>
          <w:highlight w:val="cyan"/>
        </w:rPr>
        <w:t>energized Dem</w:t>
      </w:r>
      <w:r w:rsidRPr="001D23E8">
        <w:rPr>
          <w:rStyle w:val="Emphasis"/>
        </w:rPr>
        <w:t>ocrat</w:t>
      </w:r>
      <w:r w:rsidRPr="00B76F1A">
        <w:rPr>
          <w:rStyle w:val="Emphasis"/>
          <w:highlight w:val="cyan"/>
        </w:rPr>
        <w:t>s</w:t>
      </w:r>
      <w:r w:rsidRPr="001D23E8">
        <w:rPr>
          <w:rStyle w:val="Emphasis"/>
        </w:rPr>
        <w:t xml:space="preserve"> </w:t>
      </w:r>
      <w:r w:rsidRPr="00B76F1A">
        <w:rPr>
          <w:rStyle w:val="Emphasis"/>
          <w:highlight w:val="cyan"/>
        </w:rPr>
        <w:t>and pulled back some voters</w:t>
      </w:r>
      <w:r w:rsidRPr="001D23E8">
        <w:rPr>
          <w:rStyle w:val="Emphasis"/>
        </w:rPr>
        <w:t xml:space="preserve"> who had preferred a third-party choice rather than Biden.</w:t>
      </w:r>
      <w:r>
        <w:rPr>
          <w:rStyle w:val="Emphasis"/>
        </w:rPr>
        <w:t xml:space="preserve"> </w:t>
      </w:r>
      <w:r w:rsidRPr="001D23E8">
        <w:rPr>
          <w:rStyle w:val="StyleUnderline"/>
        </w:rPr>
        <w:t>Democrats believe their message and their campaigns were properly structured, but that their messenger had his own unique flaws</w:t>
      </w:r>
      <w:r w:rsidRPr="00B76F1A">
        <w:rPr>
          <w:sz w:val="12"/>
        </w:rPr>
        <w:t xml:space="preserve">. Democrats are betting that </w:t>
      </w:r>
      <w:r w:rsidRPr="001D23E8">
        <w:rPr>
          <w:rStyle w:val="StyleUnderline"/>
        </w:rPr>
        <w:t>Harris,</w:t>
      </w:r>
      <w:r w:rsidRPr="00B76F1A">
        <w:rPr>
          <w:sz w:val="12"/>
        </w:rPr>
        <w:t xml:space="preserve"> 59, </w:t>
      </w:r>
      <w:r w:rsidRPr="001D23E8">
        <w:rPr>
          <w:rStyle w:val="StyleUnderline"/>
        </w:rPr>
        <w:t>can re-</w:t>
      </w:r>
      <w:r w:rsidRPr="00B76F1A">
        <w:rPr>
          <w:rStyle w:val="StyleUnderline"/>
          <w:highlight w:val="cyan"/>
        </w:rPr>
        <w:t xml:space="preserve">energize a liberal coalition </w:t>
      </w:r>
      <w:r w:rsidRPr="00B76F1A">
        <w:rPr>
          <w:rStyle w:val="StyleUnderline"/>
        </w:rPr>
        <w:t>t</w:t>
      </w:r>
      <w:r w:rsidRPr="001D23E8">
        <w:rPr>
          <w:rStyle w:val="StyleUnderline"/>
        </w:rPr>
        <w:t>hat has delivered popular-vote victories in four straight presidential elections and replicate their defeat of Trump</w:t>
      </w:r>
      <w:r w:rsidRPr="00B76F1A">
        <w:rPr>
          <w:sz w:val="12"/>
        </w:rPr>
        <w:t xml:space="preserve"> four years ago. “I have never seen such a quick reversal of an emotional state. The anti-Trump coalition was just waiting to be reactivated. We are back,” Sen. Brian Schatz (D-Hawaii) said after Harris and allies raised $250 million in two days. Rep. Chrissy </w:t>
      </w:r>
      <w:proofErr w:type="spellStart"/>
      <w:r w:rsidRPr="00B76F1A">
        <w:rPr>
          <w:sz w:val="12"/>
        </w:rPr>
        <w:t>Houlahan</w:t>
      </w:r>
      <w:proofErr w:type="spellEnd"/>
      <w:r w:rsidRPr="00B76F1A">
        <w:rPr>
          <w:sz w:val="12"/>
        </w:rPr>
        <w:t xml:space="preserve"> (D-Pa.), an early Biden endorser in 2020, cited the June 27 debate as “the pivot point” from which Democrats could not escape questions about the president’s ability to serve another four years. “We as Democrats have an enormous record to run on,” </w:t>
      </w:r>
      <w:proofErr w:type="spellStart"/>
      <w:r w:rsidRPr="00B76F1A">
        <w:rPr>
          <w:sz w:val="12"/>
        </w:rPr>
        <w:t>Houlahan</w:t>
      </w:r>
      <w:proofErr w:type="spellEnd"/>
      <w:r w:rsidRPr="00B76F1A">
        <w:rPr>
          <w:sz w:val="12"/>
        </w:rPr>
        <w:t xml:space="preserve"> said in an interview, saying those accomplishments got drowned out by voter perceptions of the 81-year-old incumbent’s ability to perform the job. “We were constantly talking about the debate,” she added. With Harris at the top of the ticket, Democrats hope the gloomy issue of Biden’s age will fade or even shift onto the backs of GOP candidates supporting the 78-year-old Trump, with his own questions about fitness to serve into 2029. “We can talk about the future,” Schatz said, accusing Republicans of a social policy agenda that would take America back to “the late 1950s.” Republicans dismiss the argument that Biden was the only thing dragging down Democrats as overly hyped. They argue that overlooks how poorly voters viewed Biden’s handling of key issues such as inflation and the border for several years before his debate debacle last month.</w:t>
      </w:r>
    </w:p>
    <w:p w14:paraId="61E0D56F" w14:textId="77777777" w:rsidR="006F24FE" w:rsidRPr="00B76F1A" w:rsidRDefault="006F24FE" w:rsidP="006F24FE">
      <w:pPr>
        <w:rPr>
          <w:sz w:val="12"/>
        </w:rPr>
      </w:pPr>
      <w:r w:rsidRPr="00B76F1A">
        <w:rPr>
          <w:sz w:val="12"/>
        </w:rPr>
        <w:t xml:space="preserve">“Obviously, </w:t>
      </w:r>
      <w:r w:rsidRPr="00B76F1A">
        <w:rPr>
          <w:rStyle w:val="StyleUnderline"/>
          <w:highlight w:val="cyan"/>
        </w:rPr>
        <w:t>Biden’s age and everything were pulling down his support, but the policies that he embraced are the same policies that Harris has embraced</w:t>
      </w:r>
      <w:r w:rsidRPr="001D23E8">
        <w:rPr>
          <w:rStyle w:val="StyleUnderline"/>
        </w:rPr>
        <w:t>,” Sen. John Cornyn (R-Tex.) told reporters on Tuesday.</w:t>
      </w:r>
      <w:r>
        <w:rPr>
          <w:rStyle w:val="StyleUnderline"/>
        </w:rPr>
        <w:t xml:space="preserve"> </w:t>
      </w:r>
      <w:r w:rsidRPr="001D23E8">
        <w:rPr>
          <w:rStyle w:val="StyleUnderline"/>
        </w:rPr>
        <w:t>Cornyn, who is running to be Senate Republican leader next year, said he would welcome a campaign that was</w:t>
      </w:r>
      <w:r w:rsidRPr="00B76F1A">
        <w:rPr>
          <w:sz w:val="12"/>
        </w:rPr>
        <w:t xml:space="preserve"> less of a “personality race” and </w:t>
      </w:r>
      <w:r w:rsidRPr="001D23E8">
        <w:rPr>
          <w:rStyle w:val="StyleUnderline"/>
        </w:rPr>
        <w:t>focused more on</w:t>
      </w:r>
      <w:r w:rsidRPr="00B76F1A">
        <w:rPr>
          <w:sz w:val="12"/>
        </w:rPr>
        <w:t xml:space="preserve"> those </w:t>
      </w:r>
      <w:r w:rsidRPr="001D23E8">
        <w:rPr>
          <w:rStyle w:val="StyleUnderline"/>
        </w:rPr>
        <w:t xml:space="preserve">policy </w:t>
      </w:r>
      <w:r w:rsidRPr="00B76F1A">
        <w:rPr>
          <w:sz w:val="12"/>
        </w:rPr>
        <w:t xml:space="preserve">issues. </w:t>
      </w:r>
      <w:r w:rsidRPr="001D23E8">
        <w:rPr>
          <w:rStyle w:val="Emphasis"/>
        </w:rPr>
        <w:t xml:space="preserve">Yet </w:t>
      </w:r>
      <w:r w:rsidRPr="00B76F1A">
        <w:rPr>
          <w:rStyle w:val="Emphasis"/>
          <w:highlight w:val="cyan"/>
        </w:rPr>
        <w:t>for almost a year, GOP challengers have pounded away at Democratic candidates in those same battleground states on those issues, with only marginal impact so far</w:t>
      </w:r>
      <w:r w:rsidRPr="001D23E8">
        <w:rPr>
          <w:rStyle w:val="Emphasis"/>
        </w:rPr>
        <w:t>.</w:t>
      </w:r>
      <w:r>
        <w:rPr>
          <w:rStyle w:val="Emphasis"/>
        </w:rPr>
        <w:t xml:space="preserve"> </w:t>
      </w:r>
      <w:r w:rsidRPr="00B76F1A">
        <w:rPr>
          <w:sz w:val="12"/>
        </w:rPr>
        <w:t xml:space="preserve">In </w:t>
      </w:r>
      <w:r w:rsidRPr="00B76F1A">
        <w:rPr>
          <w:rStyle w:val="StyleUnderline"/>
          <w:highlight w:val="cyan"/>
        </w:rPr>
        <w:t>Pennsylvania, both Casey and McCormick have been airing television ads steadily</w:t>
      </w:r>
      <w:r w:rsidRPr="001D23E8">
        <w:rPr>
          <w:rStyle w:val="StyleUnderline"/>
        </w:rPr>
        <w:t xml:space="preserve"> since the early spring. Their campaigns spent a combined $18 million in the second quarter, with </w:t>
      </w:r>
      <w:r w:rsidRPr="00B76F1A">
        <w:rPr>
          <w:rStyle w:val="StyleUnderline"/>
          <w:highlight w:val="cyan"/>
        </w:rPr>
        <w:t>Casey holding an almost 2-to-1 edge</w:t>
      </w:r>
      <w:r w:rsidRPr="001D23E8">
        <w:rPr>
          <w:rStyle w:val="StyleUnderline"/>
        </w:rPr>
        <w:t xml:space="preserve">, </w:t>
      </w:r>
      <w:r w:rsidRPr="00B76F1A">
        <w:rPr>
          <w:sz w:val="12"/>
        </w:rPr>
        <w:t xml:space="preserve">but outside super PACs are also flooding the airwaves. </w:t>
      </w:r>
      <w:r w:rsidRPr="00B76F1A">
        <w:rPr>
          <w:rStyle w:val="StyleUnderline"/>
          <w:highlight w:val="cyan"/>
        </w:rPr>
        <w:t>After McCormick won his primary</w:t>
      </w:r>
      <w:r w:rsidRPr="001D23E8">
        <w:rPr>
          <w:rStyle w:val="StyleUnderline"/>
        </w:rPr>
        <w:t xml:space="preserve"> in late April, </w:t>
      </w:r>
      <w:r w:rsidRPr="00B76F1A">
        <w:rPr>
          <w:rStyle w:val="StyleUnderline"/>
          <w:highlight w:val="cyan"/>
        </w:rPr>
        <w:t>the race had closed to a narrow 46-41 lead for the Democratic incumbent</w:t>
      </w:r>
      <w:r w:rsidRPr="00B76F1A">
        <w:rPr>
          <w:sz w:val="12"/>
        </w:rPr>
        <w:t xml:space="preserve">, according to the Times-Sienna poll. </w:t>
      </w:r>
      <w:r w:rsidRPr="00B76F1A">
        <w:rPr>
          <w:rStyle w:val="StyleUnderline"/>
          <w:highlight w:val="cyan"/>
        </w:rPr>
        <w:t>That grew to</w:t>
      </w:r>
      <w:r w:rsidRPr="00B76F1A">
        <w:rPr>
          <w:sz w:val="12"/>
        </w:rPr>
        <w:t xml:space="preserve"> Casey receiving </w:t>
      </w:r>
      <w:r w:rsidRPr="00B76F1A">
        <w:rPr>
          <w:rStyle w:val="StyleUnderline"/>
          <w:highlight w:val="cyan"/>
        </w:rPr>
        <w:t>50 percent against</w:t>
      </w:r>
      <w:r w:rsidRPr="00B76F1A">
        <w:rPr>
          <w:sz w:val="12"/>
        </w:rPr>
        <w:t xml:space="preserve"> McCormick’s </w:t>
      </w:r>
      <w:r w:rsidRPr="00B76F1A">
        <w:rPr>
          <w:rStyle w:val="StyleUnderline"/>
          <w:highlight w:val="cyan"/>
        </w:rPr>
        <w:t>39 percent</w:t>
      </w:r>
      <w:r w:rsidRPr="00B76F1A">
        <w:rPr>
          <w:sz w:val="12"/>
        </w:rPr>
        <w:t xml:space="preserve"> in their poll released last week. </w:t>
      </w:r>
      <w:r w:rsidRPr="001D23E8">
        <w:rPr>
          <w:rStyle w:val="StyleUnderline"/>
        </w:rPr>
        <w:t>Other, less reliable polls showed Casey with leads in a similar range after Biden’s debate flop.</w:t>
      </w:r>
      <w:r>
        <w:rPr>
          <w:rStyle w:val="StyleUnderline"/>
        </w:rPr>
        <w:t xml:space="preserve"> </w:t>
      </w:r>
      <w:r w:rsidRPr="00B76F1A">
        <w:rPr>
          <w:sz w:val="12"/>
        </w:rPr>
        <w:t>Meanwhile, Pennsylvanians have remained sour on Biden almost the entire year, favoring Trump 47 to 44 percent in the early May poll and almost identically 48 to 44 percent after the debate.</w:t>
      </w:r>
    </w:p>
    <w:p w14:paraId="0968DDFE" w14:textId="77777777" w:rsidR="006F24FE" w:rsidRDefault="006F24FE" w:rsidP="006F24FE">
      <w:pPr>
        <w:rPr>
          <w:rStyle w:val="StyleUnderline"/>
        </w:rPr>
      </w:pPr>
      <w:r w:rsidRPr="00B76F1A">
        <w:rPr>
          <w:rStyle w:val="Emphasis"/>
          <w:highlight w:val="cyan"/>
        </w:rPr>
        <w:t>Kaine saw a similar development</w:t>
      </w:r>
      <w:r w:rsidRPr="001D23E8">
        <w:rPr>
          <w:rStyle w:val="Emphasis"/>
        </w:rPr>
        <w:t xml:space="preserve"> in his race. “</w:t>
      </w:r>
      <w:r w:rsidRPr="00B76F1A">
        <w:rPr>
          <w:rStyle w:val="Emphasis"/>
          <w:highlight w:val="cyan"/>
        </w:rPr>
        <w:t>After the debate, for some weird reason, I’m going up and [the presidential race] went back to a dead head</w:t>
      </w:r>
      <w:r w:rsidRPr="001D23E8">
        <w:rPr>
          <w:rStyle w:val="Emphasis"/>
        </w:rPr>
        <w:t>,”</w:t>
      </w:r>
      <w:r w:rsidRPr="00B76F1A">
        <w:rPr>
          <w:sz w:val="12"/>
        </w:rPr>
        <w:t xml:space="preserve"> he said Wednesday. In Wisconsin, as Biden’s numbers moved up a bit in the spring into a narrow lead and then down again after the debate, </w:t>
      </w:r>
      <w:r w:rsidRPr="00B76F1A">
        <w:rPr>
          <w:rStyle w:val="StyleUnderline"/>
          <w:highlight w:val="cyan"/>
        </w:rPr>
        <w:t>Sen</w:t>
      </w:r>
      <w:r w:rsidRPr="001D23E8">
        <w:rPr>
          <w:rStyle w:val="StyleUnderline"/>
        </w:rPr>
        <w:t xml:space="preserve">. Tammy Baldwin (D-Wis.) </w:t>
      </w:r>
      <w:r w:rsidRPr="00B76F1A">
        <w:rPr>
          <w:rStyle w:val="StyleUnderline"/>
          <w:highlight w:val="cyan"/>
        </w:rPr>
        <w:t>has maintained a steady lead over her GOP foe of about 5 percent</w:t>
      </w:r>
      <w:r w:rsidRPr="00B76F1A">
        <w:rPr>
          <w:rStyle w:val="StyleUnderline"/>
        </w:rPr>
        <w:t>age points or</w:t>
      </w:r>
      <w:r w:rsidRPr="001D23E8">
        <w:rPr>
          <w:rStyle w:val="StyleUnderline"/>
        </w:rPr>
        <w:t xml:space="preserve"> more.</w:t>
      </w:r>
      <w:r>
        <w:rPr>
          <w:rStyle w:val="StyleUnderline"/>
        </w:rPr>
        <w:t xml:space="preserve"> </w:t>
      </w:r>
      <w:r w:rsidRPr="00B76F1A">
        <w:rPr>
          <w:sz w:val="12"/>
        </w:rPr>
        <w:t xml:space="preserve">The </w:t>
      </w:r>
      <w:r w:rsidRPr="00B76F1A">
        <w:rPr>
          <w:rStyle w:val="StyleUnderline"/>
          <w:highlight w:val="cyan"/>
        </w:rPr>
        <w:t>Marquette</w:t>
      </w:r>
      <w:r w:rsidRPr="00B76F1A">
        <w:rPr>
          <w:sz w:val="12"/>
        </w:rPr>
        <w:t xml:space="preserve"> poll, considered the state’s most reliable, showed that 41 percent of voters had a favorable view of Baldwin in the fall, versus 43 percent that viewed her unfavorably. By mid-June, after millions had been spent trying to tarnish her image, Baldwin’s favorability ratings had climbed to 45 to 44 percent unfavorable. That </w:t>
      </w:r>
      <w:r w:rsidRPr="00B76F1A">
        <w:rPr>
          <w:rStyle w:val="StyleUnderline"/>
          <w:highlight w:val="cyan"/>
        </w:rPr>
        <w:t>poll gave her a nine-point lead among likely voters</w:t>
      </w:r>
      <w:r w:rsidRPr="00B76F1A">
        <w:rPr>
          <w:rStyle w:val="StyleUnderline"/>
        </w:rPr>
        <w:t xml:space="preserve">, as independents favored </w:t>
      </w:r>
      <w:r w:rsidRPr="00B76F1A">
        <w:rPr>
          <w:rStyle w:val="StyleUnderline"/>
        </w:rPr>
        <w:lastRenderedPageBreak/>
        <w:t xml:space="preserve">her by 4 percentage points against banking executive Eric </w:t>
      </w:r>
      <w:proofErr w:type="spellStart"/>
      <w:r w:rsidRPr="00B76F1A">
        <w:rPr>
          <w:rStyle w:val="StyleUnderline"/>
        </w:rPr>
        <w:t>Hovde</w:t>
      </w:r>
      <w:proofErr w:type="spellEnd"/>
      <w:r w:rsidRPr="00B76F1A">
        <w:rPr>
          <w:sz w:val="12"/>
        </w:rPr>
        <w:t xml:space="preserve">. Biden trailed Trump by 16 percentage points among independents in a head-to-head match. </w:t>
      </w:r>
      <w:r w:rsidRPr="00B76F1A">
        <w:rPr>
          <w:rStyle w:val="Emphasis"/>
        </w:rPr>
        <w:t xml:space="preserve">Democratic advisers working on Senate races said </w:t>
      </w:r>
      <w:r w:rsidRPr="00B76F1A">
        <w:rPr>
          <w:rStyle w:val="Emphasis"/>
          <w:highlight w:val="cyan"/>
        </w:rPr>
        <w:t>the most competitive races mirrored the relative steadiness of</w:t>
      </w:r>
      <w:r w:rsidRPr="00B76F1A">
        <w:rPr>
          <w:rStyle w:val="Emphasis"/>
        </w:rPr>
        <w:t xml:space="preserve"> Democratic candidates in </w:t>
      </w:r>
      <w:r w:rsidRPr="00B76F1A">
        <w:rPr>
          <w:rStyle w:val="Emphasis"/>
          <w:highlight w:val="cyan"/>
        </w:rPr>
        <w:t>Pennsylvania, Virginia and Wisconsin,</w:t>
      </w:r>
      <w:r w:rsidRPr="00B76F1A">
        <w:rPr>
          <w:rStyle w:val="Emphasis"/>
        </w:rPr>
        <w:t xml:space="preserve"> </w:t>
      </w:r>
      <w:r w:rsidRPr="00B76F1A">
        <w:rPr>
          <w:sz w:val="12"/>
        </w:rPr>
        <w:t xml:space="preserve">despite Biden’s own decline in many of these states. </w:t>
      </w:r>
      <w:r w:rsidRPr="00B76F1A">
        <w:rPr>
          <w:rStyle w:val="StyleUnderline"/>
          <w:highlight w:val="cyan"/>
        </w:rPr>
        <w:t>The D</w:t>
      </w:r>
      <w:r w:rsidRPr="00B76F1A">
        <w:rPr>
          <w:sz w:val="12"/>
        </w:rPr>
        <w:t xml:space="preserve">emocratic </w:t>
      </w:r>
      <w:r w:rsidRPr="00B76F1A">
        <w:rPr>
          <w:rStyle w:val="StyleUnderline"/>
          <w:highlight w:val="cyan"/>
        </w:rPr>
        <w:t>C</w:t>
      </w:r>
      <w:r w:rsidRPr="00B76F1A">
        <w:rPr>
          <w:sz w:val="12"/>
        </w:rPr>
        <w:t xml:space="preserve">ongressional </w:t>
      </w:r>
      <w:r w:rsidRPr="00B76F1A">
        <w:rPr>
          <w:rStyle w:val="StyleUnderline"/>
          <w:highlight w:val="cyan"/>
        </w:rPr>
        <w:t>C</w:t>
      </w:r>
      <w:r w:rsidRPr="00B76F1A">
        <w:rPr>
          <w:sz w:val="12"/>
        </w:rPr>
        <w:t xml:space="preserve">ampaign </w:t>
      </w:r>
      <w:r w:rsidRPr="00B76F1A">
        <w:rPr>
          <w:rStyle w:val="StyleUnderline"/>
          <w:highlight w:val="cyan"/>
        </w:rPr>
        <w:t>C</w:t>
      </w:r>
      <w:r w:rsidRPr="00B76F1A">
        <w:rPr>
          <w:sz w:val="12"/>
        </w:rPr>
        <w:t xml:space="preserve">ommittee, in a memo about the state of the race for the House majority, said </w:t>
      </w:r>
      <w:r w:rsidRPr="00B76F1A">
        <w:rPr>
          <w:rStyle w:val="Emphasis"/>
        </w:rPr>
        <w:t xml:space="preserve">that its </w:t>
      </w:r>
      <w:r w:rsidRPr="00B76F1A">
        <w:rPr>
          <w:rStyle w:val="Emphasis"/>
          <w:highlight w:val="cyan"/>
        </w:rPr>
        <w:t>top-priority incumbents</w:t>
      </w:r>
      <w:r w:rsidRPr="00B76F1A">
        <w:rPr>
          <w:rStyle w:val="Emphasis"/>
        </w:rPr>
        <w:t xml:space="preserve"> in competitive districts — </w:t>
      </w:r>
      <w:r w:rsidRPr="00B76F1A">
        <w:rPr>
          <w:rStyle w:val="Emphasis"/>
          <w:highlight w:val="cyan"/>
        </w:rPr>
        <w:t>called “Frontliners</w:t>
      </w:r>
      <w:r w:rsidRPr="00B76F1A">
        <w:rPr>
          <w:rStyle w:val="Emphasis"/>
        </w:rPr>
        <w:t xml:space="preserve">” — had also </w:t>
      </w:r>
      <w:r w:rsidRPr="00B76F1A">
        <w:rPr>
          <w:rStyle w:val="Emphasis"/>
          <w:highlight w:val="cyan"/>
        </w:rPr>
        <w:t>maintained a political resiliency t</w:t>
      </w:r>
      <w:r w:rsidRPr="00B76F1A">
        <w:rPr>
          <w:rStyle w:val="Emphasis"/>
        </w:rPr>
        <w:t>hroughout the tumultuous spring and summer.</w:t>
      </w:r>
      <w:r>
        <w:rPr>
          <w:rStyle w:val="Emphasis"/>
        </w:rPr>
        <w:t xml:space="preserve"> </w:t>
      </w:r>
      <w:r w:rsidRPr="00B76F1A">
        <w:rPr>
          <w:rStyle w:val="StyleUnderline"/>
          <w:highlight w:val="cyan"/>
        </w:rPr>
        <w:t>They held steady</w:t>
      </w:r>
      <w:r w:rsidRPr="00B76F1A">
        <w:rPr>
          <w:sz w:val="12"/>
        </w:rPr>
        <w:t xml:space="preserve"> leads into mid-July, along with top Democratic challengers to GOP House incumbents, according to the DCCC, which said it had “</w:t>
      </w:r>
      <w:r w:rsidRPr="00B76F1A">
        <w:rPr>
          <w:rStyle w:val="StyleUnderline"/>
          <w:highlight w:val="cyan"/>
        </w:rPr>
        <w:t>no poll showing atrophy</w:t>
      </w:r>
      <w:r w:rsidRPr="00B76F1A">
        <w:rPr>
          <w:rStyle w:val="StyleUnderline"/>
        </w:rPr>
        <w:t xml:space="preserve"> in their support” </w:t>
      </w:r>
      <w:r w:rsidRPr="00B76F1A">
        <w:rPr>
          <w:rStyle w:val="StyleUnderline"/>
          <w:highlight w:val="cyan"/>
        </w:rPr>
        <w:t>after the debate.</w:t>
      </w:r>
      <w:r>
        <w:rPr>
          <w:rStyle w:val="StyleUnderline"/>
        </w:rPr>
        <w:t xml:space="preserve"> </w:t>
      </w:r>
    </w:p>
    <w:p w14:paraId="17190483" w14:textId="77777777" w:rsidR="006F24FE" w:rsidRDefault="006F24FE" w:rsidP="006F24FE">
      <w:pPr>
        <w:pStyle w:val="Heading3"/>
      </w:pPr>
      <w:r>
        <w:lastRenderedPageBreak/>
        <w:t>UQ --- Dems Win --- Fundraising</w:t>
      </w:r>
    </w:p>
    <w:p w14:paraId="35CEC1A6" w14:textId="77777777" w:rsidR="006F24FE" w:rsidRDefault="006F24FE" w:rsidP="006F24FE">
      <w:pPr>
        <w:pStyle w:val="Heading4"/>
      </w:pPr>
      <w:r>
        <w:t xml:space="preserve">Dems have a </w:t>
      </w:r>
      <w:r w:rsidRPr="00071E44">
        <w:rPr>
          <w:u w:val="single"/>
        </w:rPr>
        <w:t>financial</w:t>
      </w:r>
      <w:r>
        <w:t xml:space="preserve"> edge---that’s </w:t>
      </w:r>
      <w:r w:rsidRPr="00071E44">
        <w:rPr>
          <w:u w:val="single"/>
        </w:rPr>
        <w:t>key</w:t>
      </w:r>
      <w:r>
        <w:t xml:space="preserve"> to allowing them to </w:t>
      </w:r>
      <w:r w:rsidRPr="00071E44">
        <w:rPr>
          <w:u w:val="single"/>
        </w:rPr>
        <w:t>win</w:t>
      </w:r>
      <w:r>
        <w:t xml:space="preserve"> the House and Senate.</w:t>
      </w:r>
    </w:p>
    <w:p w14:paraId="57E7CFA6" w14:textId="77777777" w:rsidR="006F24FE" w:rsidRPr="00AC02DF" w:rsidRDefault="006F24FE" w:rsidP="006F24FE">
      <w:r>
        <w:t xml:space="preserve">David </w:t>
      </w:r>
      <w:r w:rsidRPr="00AC02DF">
        <w:rPr>
          <w:rStyle w:val="Style13ptBold"/>
        </w:rPr>
        <w:t>Wright ‘7/16</w:t>
      </w:r>
      <w:r>
        <w:t xml:space="preserve"> [July 16, 2024; David Wright is a writer and editor for CNN Politics. He covers the 2016 campaign as a breaking news reporter, </w:t>
      </w:r>
      <w:proofErr w:type="gramStart"/>
      <w:r>
        <w:t>and also</w:t>
      </w:r>
      <w:proofErr w:type="gramEnd"/>
      <w:r>
        <w:t xml:space="preserve"> provides political newsgathering and television production. “Vulnerable Democrats outraise GOP opponents again, Trump sees Silicon Valley cash surge and other second-quarter takeaways,” CNN; </w:t>
      </w:r>
      <w:r w:rsidRPr="00AC02DF">
        <w:t>https://www.cnn.com/2024/07/16/politics/fundraising-takeaways-democrats-trump/index.html</w:t>
      </w:r>
    </w:p>
    <w:p w14:paraId="7316050B" w14:textId="77777777" w:rsidR="006F24FE" w:rsidRPr="00071E44" w:rsidRDefault="006F24FE" w:rsidP="006F24FE">
      <w:pPr>
        <w:rPr>
          <w:rStyle w:val="StyleUnderline"/>
        </w:rPr>
      </w:pPr>
      <w:r w:rsidRPr="00071E44">
        <w:rPr>
          <w:rStyle w:val="StyleUnderline"/>
          <w:highlight w:val="cyan"/>
        </w:rPr>
        <w:t xml:space="preserve">Senate Democrats maintain </w:t>
      </w:r>
      <w:r w:rsidRPr="00071E44">
        <w:rPr>
          <w:rStyle w:val="Emphasis"/>
          <w:highlight w:val="cyan"/>
        </w:rPr>
        <w:t>financial edge</w:t>
      </w:r>
    </w:p>
    <w:p w14:paraId="2ECC6CDC" w14:textId="77777777" w:rsidR="006F24FE" w:rsidRPr="00071E44" w:rsidRDefault="006F24FE" w:rsidP="006F24FE">
      <w:pPr>
        <w:rPr>
          <w:sz w:val="16"/>
        </w:rPr>
      </w:pPr>
      <w:r w:rsidRPr="00071E44">
        <w:rPr>
          <w:sz w:val="16"/>
        </w:rPr>
        <w:t xml:space="preserve">In the second quarter, Senate Democrats continued to </w:t>
      </w:r>
      <w:r w:rsidRPr="00071E44">
        <w:rPr>
          <w:rStyle w:val="StyleUnderline"/>
          <w:highlight w:val="cyan"/>
        </w:rPr>
        <w:t>display</w:t>
      </w:r>
      <w:r w:rsidRPr="00071E44">
        <w:rPr>
          <w:rStyle w:val="StyleUnderline"/>
        </w:rPr>
        <w:t xml:space="preserve"> the </w:t>
      </w:r>
      <w:r w:rsidRPr="00071E44">
        <w:rPr>
          <w:rStyle w:val="Emphasis"/>
          <w:highlight w:val="cyan"/>
        </w:rPr>
        <w:t>fundraising prowess</w:t>
      </w:r>
      <w:r w:rsidRPr="00071E44">
        <w:rPr>
          <w:rStyle w:val="StyleUnderline"/>
          <w:highlight w:val="cyan"/>
        </w:rPr>
        <w:t xml:space="preserve"> that’s </w:t>
      </w:r>
      <w:r w:rsidRPr="00071E44">
        <w:rPr>
          <w:rStyle w:val="Emphasis"/>
          <w:highlight w:val="cyan"/>
        </w:rPr>
        <w:t>powered</w:t>
      </w:r>
      <w:r w:rsidRPr="00071E44">
        <w:rPr>
          <w:rStyle w:val="StyleUnderline"/>
          <w:highlight w:val="cyan"/>
        </w:rPr>
        <w:t xml:space="preserve"> the party to </w:t>
      </w:r>
      <w:r w:rsidRPr="00071E44">
        <w:rPr>
          <w:rStyle w:val="Emphasis"/>
          <w:highlight w:val="cyan"/>
        </w:rPr>
        <w:t>success</w:t>
      </w:r>
      <w:r w:rsidRPr="00071E44">
        <w:rPr>
          <w:rStyle w:val="StyleUnderline"/>
          <w:highlight w:val="cyan"/>
        </w:rPr>
        <w:t xml:space="preserve"> in</w:t>
      </w:r>
      <w:r w:rsidRPr="00071E44">
        <w:rPr>
          <w:rStyle w:val="StyleUnderline"/>
        </w:rPr>
        <w:t xml:space="preserve"> </w:t>
      </w:r>
      <w:r w:rsidRPr="00071E44">
        <w:rPr>
          <w:rStyle w:val="Emphasis"/>
          <w:highlight w:val="cyan"/>
        </w:rPr>
        <w:t>recent cycles</w:t>
      </w:r>
      <w:r w:rsidRPr="00071E44">
        <w:rPr>
          <w:rStyle w:val="StyleUnderline"/>
          <w:highlight w:val="cyan"/>
        </w:rPr>
        <w:t xml:space="preserve"> </w:t>
      </w:r>
      <w:r w:rsidRPr="00071E44">
        <w:rPr>
          <w:rStyle w:val="StyleUnderline"/>
        </w:rPr>
        <w:t xml:space="preserve">as they try to </w:t>
      </w:r>
      <w:r w:rsidRPr="00071E44">
        <w:rPr>
          <w:rStyle w:val="Emphasis"/>
        </w:rPr>
        <w:t>defend</w:t>
      </w:r>
      <w:r w:rsidRPr="00071E44">
        <w:rPr>
          <w:rStyle w:val="StyleUnderline"/>
        </w:rPr>
        <w:t xml:space="preserve"> their narrow </w:t>
      </w:r>
      <w:r w:rsidRPr="00071E44">
        <w:rPr>
          <w:rStyle w:val="Emphasis"/>
        </w:rPr>
        <w:t>majority</w:t>
      </w:r>
      <w:r w:rsidRPr="00071E44">
        <w:rPr>
          <w:sz w:val="16"/>
        </w:rPr>
        <w:t xml:space="preserve">. Democrats </w:t>
      </w:r>
      <w:r w:rsidRPr="00071E44">
        <w:rPr>
          <w:rStyle w:val="Emphasis"/>
          <w:highlight w:val="cyan"/>
        </w:rPr>
        <w:t>outraised</w:t>
      </w:r>
      <w:r w:rsidRPr="00071E44">
        <w:rPr>
          <w:rStyle w:val="StyleUnderline"/>
        </w:rPr>
        <w:t xml:space="preserve"> their </w:t>
      </w:r>
      <w:r w:rsidRPr="00071E44">
        <w:rPr>
          <w:rStyle w:val="Emphasis"/>
        </w:rPr>
        <w:t>Republican</w:t>
      </w:r>
      <w:r w:rsidRPr="00071E44">
        <w:rPr>
          <w:rStyle w:val="StyleUnderline"/>
        </w:rPr>
        <w:t xml:space="preserve"> opponents</w:t>
      </w:r>
      <w:r w:rsidRPr="00071E44">
        <w:rPr>
          <w:sz w:val="16"/>
        </w:rPr>
        <w:t xml:space="preserve"> </w:t>
      </w:r>
      <w:r w:rsidRPr="00071E44">
        <w:rPr>
          <w:rStyle w:val="StyleUnderline"/>
          <w:highlight w:val="cyan"/>
        </w:rPr>
        <w:t>in</w:t>
      </w:r>
      <w:r w:rsidRPr="00071E44">
        <w:rPr>
          <w:rStyle w:val="StyleUnderline"/>
        </w:rPr>
        <w:t xml:space="preserve"> the </w:t>
      </w:r>
      <w:r w:rsidRPr="00071E44">
        <w:rPr>
          <w:rStyle w:val="Emphasis"/>
          <w:highlight w:val="cyan"/>
        </w:rPr>
        <w:t>nine</w:t>
      </w:r>
      <w:r w:rsidRPr="00071E44">
        <w:rPr>
          <w:rStyle w:val="StyleUnderline"/>
          <w:highlight w:val="cyan"/>
        </w:rPr>
        <w:t xml:space="preserve"> competitive </w:t>
      </w:r>
      <w:r w:rsidRPr="00071E44">
        <w:rPr>
          <w:rStyle w:val="Emphasis"/>
          <w:highlight w:val="cyan"/>
        </w:rPr>
        <w:t>Senate races</w:t>
      </w:r>
      <w:r w:rsidRPr="00071E44">
        <w:rPr>
          <w:sz w:val="16"/>
        </w:rPr>
        <w:t xml:space="preserve"> on CNN’s list of the 10 seats most likely to flip.</w:t>
      </w:r>
    </w:p>
    <w:p w14:paraId="7379031E" w14:textId="77777777" w:rsidR="006F24FE" w:rsidRPr="00071E44" w:rsidRDefault="006F24FE" w:rsidP="006F24FE">
      <w:pPr>
        <w:rPr>
          <w:sz w:val="16"/>
        </w:rPr>
      </w:pPr>
      <w:r w:rsidRPr="00071E44">
        <w:rPr>
          <w:sz w:val="16"/>
        </w:rPr>
        <w:t xml:space="preserve">Ohio Sen. Sherrod </w:t>
      </w:r>
      <w:r w:rsidRPr="00071E44">
        <w:rPr>
          <w:rStyle w:val="StyleUnderline"/>
        </w:rPr>
        <w:t>Brown</w:t>
      </w:r>
      <w:r w:rsidRPr="00071E44">
        <w:rPr>
          <w:sz w:val="16"/>
        </w:rPr>
        <w:t xml:space="preserve">, one of the party’s most vulnerable incumbents, </w:t>
      </w:r>
      <w:r w:rsidRPr="00071E44">
        <w:rPr>
          <w:rStyle w:val="StyleUnderline"/>
        </w:rPr>
        <w:t>raised $12.8 million</w:t>
      </w:r>
      <w:r w:rsidRPr="00071E44">
        <w:rPr>
          <w:sz w:val="16"/>
        </w:rPr>
        <w:t xml:space="preserve">, the most of any Senate incumbent in the quarter. And Montana Sen. Jon </w:t>
      </w:r>
      <w:r w:rsidRPr="00071E44">
        <w:rPr>
          <w:rStyle w:val="StyleUnderline"/>
        </w:rPr>
        <w:t>Tester</w:t>
      </w:r>
      <w:r w:rsidRPr="00071E44">
        <w:rPr>
          <w:sz w:val="16"/>
        </w:rPr>
        <w:t xml:space="preserve"> - the only other Democrat besides Brown seeking reelection in a state won by Trump in 2020 - also </w:t>
      </w:r>
      <w:r w:rsidRPr="00071E44">
        <w:rPr>
          <w:rStyle w:val="StyleUnderline"/>
        </w:rPr>
        <w:t xml:space="preserve">had a </w:t>
      </w:r>
      <w:r w:rsidRPr="00071E44">
        <w:rPr>
          <w:rStyle w:val="Emphasis"/>
        </w:rPr>
        <w:t>strong quarter</w:t>
      </w:r>
      <w:r w:rsidRPr="00071E44">
        <w:rPr>
          <w:rStyle w:val="StyleUnderline"/>
        </w:rPr>
        <w:t>, raising $10.6 million</w:t>
      </w:r>
      <w:r w:rsidRPr="00071E44">
        <w:rPr>
          <w:sz w:val="16"/>
        </w:rPr>
        <w:t>.</w:t>
      </w:r>
    </w:p>
    <w:p w14:paraId="047995E1" w14:textId="77777777" w:rsidR="006F24FE" w:rsidRPr="00071E44" w:rsidRDefault="006F24FE" w:rsidP="006F24FE">
      <w:pPr>
        <w:rPr>
          <w:sz w:val="16"/>
        </w:rPr>
      </w:pPr>
      <w:r w:rsidRPr="00071E44">
        <w:rPr>
          <w:sz w:val="16"/>
        </w:rPr>
        <w:t xml:space="preserve">President Joe Biden looks on as he </w:t>
      </w:r>
      <w:proofErr w:type="gramStart"/>
      <w:r w:rsidRPr="00071E44">
        <w:rPr>
          <w:sz w:val="16"/>
        </w:rPr>
        <w:t>deliver</w:t>
      </w:r>
      <w:proofErr w:type="gramEnd"/>
      <w:r w:rsidRPr="00071E44">
        <w:rPr>
          <w:sz w:val="16"/>
        </w:rPr>
        <w:t xml:space="preserve"> remarks at the Westwood Park YMCA in Nashua, New Hampshire, May 21, 2024.</w:t>
      </w:r>
    </w:p>
    <w:p w14:paraId="47779581" w14:textId="77777777" w:rsidR="006F24FE" w:rsidRPr="00071E44" w:rsidRDefault="006F24FE" w:rsidP="006F24FE">
      <w:pPr>
        <w:rPr>
          <w:sz w:val="16"/>
        </w:rPr>
      </w:pPr>
      <w:r w:rsidRPr="00071E44">
        <w:rPr>
          <w:rStyle w:val="StyleUnderline"/>
        </w:rPr>
        <w:t xml:space="preserve">Vulnerable </w:t>
      </w:r>
      <w:r w:rsidRPr="00071E44">
        <w:rPr>
          <w:rStyle w:val="Emphasis"/>
        </w:rPr>
        <w:t>Democrats</w:t>
      </w:r>
      <w:r w:rsidRPr="00071E44">
        <w:rPr>
          <w:rStyle w:val="StyleUnderline"/>
        </w:rPr>
        <w:t xml:space="preserve"> have also </w:t>
      </w:r>
      <w:r w:rsidRPr="00071E44">
        <w:rPr>
          <w:rStyle w:val="StyleUnderline"/>
          <w:highlight w:val="cyan"/>
        </w:rPr>
        <w:t xml:space="preserve">stockpiled </w:t>
      </w:r>
      <w:r w:rsidRPr="00071E44">
        <w:rPr>
          <w:rStyle w:val="Emphasis"/>
          <w:highlight w:val="cyan"/>
        </w:rPr>
        <w:t>large war chests</w:t>
      </w:r>
      <w:r w:rsidRPr="00071E44">
        <w:rPr>
          <w:sz w:val="16"/>
        </w:rPr>
        <w:t xml:space="preserve"> as the campaign season approaches the crucial fall months. Three Democratic senators </w:t>
      </w:r>
      <w:r w:rsidRPr="00071E44">
        <w:rPr>
          <w:rStyle w:val="StyleUnderline"/>
        </w:rPr>
        <w:t xml:space="preserve">reported at least </w:t>
      </w:r>
      <w:r w:rsidRPr="00071E44">
        <w:rPr>
          <w:rStyle w:val="Emphasis"/>
        </w:rPr>
        <w:t>$10 million</w:t>
      </w:r>
      <w:r w:rsidRPr="00071E44">
        <w:rPr>
          <w:rStyle w:val="StyleUnderline"/>
        </w:rPr>
        <w:t xml:space="preserve"> on hand on June 30</w:t>
      </w:r>
      <w:r w:rsidRPr="00071E44">
        <w:rPr>
          <w:sz w:val="16"/>
        </w:rPr>
        <w:t xml:space="preserve"> – Brown, Tester and Nevada Sen. Jacky Rosen. Several other Democrats also had </w:t>
      </w:r>
      <w:r w:rsidRPr="00071E44">
        <w:rPr>
          <w:rStyle w:val="StyleUnderline"/>
        </w:rPr>
        <w:t xml:space="preserve">nearly $10 million in </w:t>
      </w:r>
      <w:r w:rsidRPr="00071E44">
        <w:rPr>
          <w:rStyle w:val="Emphasis"/>
        </w:rPr>
        <w:t>cash</w:t>
      </w:r>
      <w:r w:rsidRPr="00071E44">
        <w:rPr>
          <w:sz w:val="16"/>
        </w:rPr>
        <w:t xml:space="preserve">, including Arizona Rep. Ruben Gallego ($9.4 million), Michigan Rep. Elissa </w:t>
      </w:r>
      <w:proofErr w:type="spellStart"/>
      <w:r w:rsidRPr="00071E44">
        <w:rPr>
          <w:sz w:val="16"/>
        </w:rPr>
        <w:t>Slotkin</w:t>
      </w:r>
      <w:proofErr w:type="spellEnd"/>
      <w:r w:rsidRPr="00071E44">
        <w:rPr>
          <w:sz w:val="16"/>
        </w:rPr>
        <w:t xml:space="preserve"> ($9.6 million) and Pennsylvania Sen. Bob Casey ($8.4 million)</w:t>
      </w:r>
    </w:p>
    <w:p w14:paraId="51AF5B9D" w14:textId="77777777" w:rsidR="006F24FE" w:rsidRPr="00071E44" w:rsidRDefault="006F24FE" w:rsidP="006F24FE">
      <w:pPr>
        <w:rPr>
          <w:sz w:val="16"/>
        </w:rPr>
      </w:pPr>
      <w:r w:rsidRPr="00071E44">
        <w:rPr>
          <w:sz w:val="16"/>
        </w:rPr>
        <w:t xml:space="preserve">Countering those efforts, Senate Republican hopefuls continued to mix personal contributions into their second-quarter fundraising. Four candidates - Tim Sheehy in Montana, Eric </w:t>
      </w:r>
      <w:proofErr w:type="spellStart"/>
      <w:r w:rsidRPr="00071E44">
        <w:rPr>
          <w:sz w:val="16"/>
        </w:rPr>
        <w:t>Hovde</w:t>
      </w:r>
      <w:proofErr w:type="spellEnd"/>
      <w:r w:rsidRPr="00071E44">
        <w:rPr>
          <w:sz w:val="16"/>
        </w:rPr>
        <w:t xml:space="preserve"> in Wisconsin, Dave McCormick in Pennsylvania and Bernie Moreno in Ohio – each loaned his campaign at least $1 million during the period. </w:t>
      </w:r>
      <w:proofErr w:type="spellStart"/>
      <w:r w:rsidRPr="00071E44">
        <w:rPr>
          <w:sz w:val="16"/>
        </w:rPr>
        <w:t>Hovde</w:t>
      </w:r>
      <w:proofErr w:type="spellEnd"/>
      <w:r w:rsidRPr="00071E44">
        <w:rPr>
          <w:sz w:val="16"/>
        </w:rPr>
        <w:t>, a banking executive, has loaned his campaign $13 million since entering the race in February.</w:t>
      </w:r>
    </w:p>
    <w:p w14:paraId="4F5A8980" w14:textId="77777777" w:rsidR="006F24FE" w:rsidRPr="00071E44" w:rsidRDefault="006F24FE" w:rsidP="006F24FE">
      <w:pPr>
        <w:rPr>
          <w:sz w:val="16"/>
        </w:rPr>
      </w:pPr>
      <w:r w:rsidRPr="00071E44">
        <w:rPr>
          <w:sz w:val="16"/>
        </w:rPr>
        <w:t>Even as they enjoyed strong fundraising, however, many Senate Democrats burned through their cash in the second quarter, spending heavily on early advertising campaigns and laying the groundwork for highly competitive fall races.</w:t>
      </w:r>
    </w:p>
    <w:p w14:paraId="5F59C9D1" w14:textId="77777777" w:rsidR="006F24FE" w:rsidRPr="00071E44" w:rsidRDefault="006F24FE" w:rsidP="006F24FE">
      <w:pPr>
        <w:rPr>
          <w:sz w:val="16"/>
        </w:rPr>
      </w:pPr>
      <w:r w:rsidRPr="00071E44">
        <w:rPr>
          <w:sz w:val="16"/>
        </w:rPr>
        <w:t>Four of the party’s vulnerable incumbents – Tester, Casey, Rosen and Wisconsin Sen. Tammy Baldwin – spent at least $10 million over the three-month period. And Brown spent more than $18 million, cutting into his cash stockpile despite his strong fundraising. All five spent more than they raised.</w:t>
      </w:r>
    </w:p>
    <w:p w14:paraId="12A03A5C" w14:textId="77777777" w:rsidR="006F24FE" w:rsidRPr="00071E44" w:rsidRDefault="006F24FE" w:rsidP="006F24FE">
      <w:pPr>
        <w:rPr>
          <w:rStyle w:val="StyleUnderline"/>
        </w:rPr>
      </w:pPr>
      <w:r w:rsidRPr="00AC02DF">
        <w:rPr>
          <w:rStyle w:val="StyleUnderline"/>
          <w:highlight w:val="cyan"/>
        </w:rPr>
        <w:t xml:space="preserve">House Democrats in </w:t>
      </w:r>
      <w:r w:rsidRPr="00AC02DF">
        <w:rPr>
          <w:rStyle w:val="Emphasis"/>
          <w:highlight w:val="cyan"/>
        </w:rPr>
        <w:t>most competitive</w:t>
      </w:r>
      <w:r w:rsidRPr="00AC02DF">
        <w:rPr>
          <w:rStyle w:val="StyleUnderline"/>
          <w:highlight w:val="cyan"/>
        </w:rPr>
        <w:t xml:space="preserve"> races </w:t>
      </w:r>
      <w:r w:rsidRPr="00AC02DF">
        <w:rPr>
          <w:rStyle w:val="Emphasis"/>
          <w:highlight w:val="cyan"/>
        </w:rPr>
        <w:t>post big hauls</w:t>
      </w:r>
    </w:p>
    <w:p w14:paraId="27EB9053" w14:textId="77777777" w:rsidR="006F24FE" w:rsidRPr="00071E44" w:rsidRDefault="006F24FE" w:rsidP="006F24FE">
      <w:pPr>
        <w:rPr>
          <w:rStyle w:val="StyleUnderline"/>
        </w:rPr>
      </w:pPr>
      <w:r w:rsidRPr="00071E44">
        <w:rPr>
          <w:sz w:val="16"/>
        </w:rPr>
        <w:t xml:space="preserve">A highly </w:t>
      </w:r>
      <w:r w:rsidRPr="00071E44">
        <w:rPr>
          <w:rStyle w:val="StyleUnderline"/>
        </w:rPr>
        <w:t xml:space="preserve">competitive battle is also </w:t>
      </w:r>
      <w:r w:rsidRPr="00071E44">
        <w:rPr>
          <w:rStyle w:val="Emphasis"/>
        </w:rPr>
        <w:t>underway</w:t>
      </w:r>
      <w:r w:rsidRPr="00071E44">
        <w:rPr>
          <w:rStyle w:val="StyleUnderline"/>
        </w:rPr>
        <w:t xml:space="preserve"> for the </w:t>
      </w:r>
      <w:r w:rsidRPr="00071E44">
        <w:rPr>
          <w:rStyle w:val="Emphasis"/>
        </w:rPr>
        <w:t>House</w:t>
      </w:r>
      <w:r w:rsidRPr="00071E44">
        <w:rPr>
          <w:sz w:val="16"/>
        </w:rPr>
        <w:t xml:space="preserve">, where </w:t>
      </w:r>
      <w:r w:rsidRPr="00071E44">
        <w:rPr>
          <w:rStyle w:val="StyleUnderline"/>
        </w:rPr>
        <w:t xml:space="preserve">Republicans hold a razor-thin majority, and </w:t>
      </w:r>
      <w:r w:rsidRPr="00AC02DF">
        <w:rPr>
          <w:rStyle w:val="Emphasis"/>
          <w:highlight w:val="cyan"/>
        </w:rPr>
        <w:t>Democrats</w:t>
      </w:r>
      <w:r w:rsidRPr="00AC02DF">
        <w:rPr>
          <w:rStyle w:val="StyleUnderline"/>
          <w:highlight w:val="cyan"/>
        </w:rPr>
        <w:t xml:space="preserve"> hold the </w:t>
      </w:r>
      <w:r w:rsidRPr="00AC02DF">
        <w:rPr>
          <w:rStyle w:val="Emphasis"/>
          <w:highlight w:val="cyan"/>
        </w:rPr>
        <w:t>financial edge</w:t>
      </w:r>
      <w:r w:rsidRPr="00AC02DF">
        <w:rPr>
          <w:rStyle w:val="StyleUnderline"/>
          <w:highlight w:val="cyan"/>
        </w:rPr>
        <w:t xml:space="preserve"> there as well.</w:t>
      </w:r>
    </w:p>
    <w:p w14:paraId="130C7CC6" w14:textId="77777777" w:rsidR="006F24FE" w:rsidRPr="00071E44" w:rsidRDefault="006F24FE" w:rsidP="006F24FE">
      <w:pPr>
        <w:rPr>
          <w:rStyle w:val="StyleUnderline"/>
        </w:rPr>
      </w:pPr>
      <w:r w:rsidRPr="00071E44">
        <w:rPr>
          <w:sz w:val="16"/>
        </w:rPr>
        <w:t xml:space="preserve">Democratic </w:t>
      </w:r>
      <w:r w:rsidRPr="00071E44">
        <w:rPr>
          <w:rStyle w:val="StyleUnderline"/>
        </w:rPr>
        <w:t xml:space="preserve">candidates </w:t>
      </w:r>
      <w:r w:rsidRPr="00AC02DF">
        <w:rPr>
          <w:rStyle w:val="Emphasis"/>
          <w:highlight w:val="cyan"/>
        </w:rPr>
        <w:t>outraised</w:t>
      </w:r>
      <w:r w:rsidRPr="00AC02DF">
        <w:rPr>
          <w:rStyle w:val="StyleUnderline"/>
          <w:highlight w:val="cyan"/>
        </w:rPr>
        <w:t xml:space="preserve"> their </w:t>
      </w:r>
      <w:r w:rsidRPr="00AC02DF">
        <w:rPr>
          <w:rStyle w:val="Emphasis"/>
          <w:highlight w:val="cyan"/>
        </w:rPr>
        <w:t>GOP opponents</w:t>
      </w:r>
      <w:r w:rsidRPr="00AC02DF">
        <w:rPr>
          <w:rStyle w:val="StyleUnderline"/>
          <w:highlight w:val="cyan"/>
        </w:rPr>
        <w:t xml:space="preserve"> in </w:t>
      </w:r>
      <w:r w:rsidRPr="00AC02DF">
        <w:rPr>
          <w:rStyle w:val="Emphasis"/>
          <w:highlight w:val="cyan"/>
        </w:rPr>
        <w:t>21</w:t>
      </w:r>
      <w:r w:rsidRPr="00AC02DF">
        <w:rPr>
          <w:rStyle w:val="StyleUnderline"/>
          <w:highlight w:val="cyan"/>
        </w:rPr>
        <w:t xml:space="preserve"> of the </w:t>
      </w:r>
      <w:r w:rsidRPr="00AC02DF">
        <w:rPr>
          <w:rStyle w:val="Emphasis"/>
          <w:highlight w:val="cyan"/>
        </w:rPr>
        <w:t>22</w:t>
      </w:r>
      <w:r w:rsidRPr="00AC02DF">
        <w:rPr>
          <w:rStyle w:val="StyleUnderline"/>
          <w:highlight w:val="cyan"/>
        </w:rPr>
        <w:t xml:space="preserve"> of the House races</w:t>
      </w:r>
      <w:r w:rsidRPr="00071E44">
        <w:rPr>
          <w:sz w:val="16"/>
        </w:rPr>
        <w:t xml:space="preserve"> currently </w:t>
      </w:r>
      <w:r w:rsidRPr="00071E44">
        <w:rPr>
          <w:rStyle w:val="StyleUnderline"/>
        </w:rPr>
        <w:t xml:space="preserve">rated </w:t>
      </w:r>
      <w:r w:rsidRPr="00AC02DF">
        <w:rPr>
          <w:rStyle w:val="StyleUnderline"/>
          <w:highlight w:val="cyan"/>
        </w:rPr>
        <w:t xml:space="preserve">as </w:t>
      </w:r>
      <w:r w:rsidRPr="00AC02DF">
        <w:rPr>
          <w:rStyle w:val="Emphasis"/>
          <w:highlight w:val="cyan"/>
        </w:rPr>
        <w:t>Toss-ups</w:t>
      </w:r>
      <w:r w:rsidRPr="00071E44">
        <w:rPr>
          <w:sz w:val="16"/>
        </w:rPr>
        <w:t xml:space="preserve"> by The Cook Political Report with Amy Walter, the </w:t>
      </w:r>
      <w:r w:rsidRPr="00071E44">
        <w:rPr>
          <w:rStyle w:val="StyleUnderline"/>
        </w:rPr>
        <w:t xml:space="preserve">most </w:t>
      </w:r>
      <w:r w:rsidRPr="00071E44">
        <w:rPr>
          <w:rStyle w:val="Emphasis"/>
        </w:rPr>
        <w:t>competitive</w:t>
      </w:r>
      <w:r w:rsidRPr="00071E44">
        <w:rPr>
          <w:rStyle w:val="StyleUnderline"/>
        </w:rPr>
        <w:t xml:space="preserve"> category</w:t>
      </w:r>
      <w:r w:rsidRPr="00071E44">
        <w:rPr>
          <w:sz w:val="16"/>
        </w:rPr>
        <w:t xml:space="preserve">. Arizona Rep. David </w:t>
      </w:r>
      <w:proofErr w:type="spellStart"/>
      <w:r w:rsidRPr="00071E44">
        <w:rPr>
          <w:sz w:val="16"/>
        </w:rPr>
        <w:t>Schweikert</w:t>
      </w:r>
      <w:proofErr w:type="spellEnd"/>
      <w:r w:rsidRPr="00071E44">
        <w:rPr>
          <w:sz w:val="16"/>
        </w:rPr>
        <w:t xml:space="preserve"> was the lone Republican in this group to lead in second-quarter fundraising – but the </w:t>
      </w:r>
      <w:r w:rsidRPr="00AC02DF">
        <w:rPr>
          <w:rStyle w:val="StyleUnderline"/>
          <w:highlight w:val="cyan"/>
        </w:rPr>
        <w:t xml:space="preserve">fractured </w:t>
      </w:r>
      <w:r w:rsidRPr="00AC02DF">
        <w:rPr>
          <w:rStyle w:val="Emphasis"/>
          <w:highlight w:val="cyan"/>
        </w:rPr>
        <w:t>field</w:t>
      </w:r>
      <w:r w:rsidRPr="00071E44">
        <w:rPr>
          <w:rStyle w:val="StyleUnderline"/>
        </w:rPr>
        <w:t xml:space="preserve"> of Democrats competing </w:t>
      </w:r>
      <w:r w:rsidRPr="00AC02DF">
        <w:rPr>
          <w:rStyle w:val="StyleUnderline"/>
          <w:highlight w:val="cyan"/>
        </w:rPr>
        <w:t>in</w:t>
      </w:r>
      <w:r w:rsidRPr="00071E44">
        <w:rPr>
          <w:rStyle w:val="StyleUnderline"/>
        </w:rPr>
        <w:t xml:space="preserve"> the July 30 </w:t>
      </w:r>
      <w:r w:rsidRPr="00AC02DF">
        <w:rPr>
          <w:rStyle w:val="Emphasis"/>
          <w:highlight w:val="cyan"/>
        </w:rPr>
        <w:t>primary</w:t>
      </w:r>
      <w:r w:rsidRPr="00071E44">
        <w:rPr>
          <w:rStyle w:val="StyleUnderline"/>
        </w:rPr>
        <w:t xml:space="preserve"> </w:t>
      </w:r>
      <w:r w:rsidRPr="00AC02DF">
        <w:rPr>
          <w:rStyle w:val="StyleUnderline"/>
          <w:highlight w:val="cyan"/>
        </w:rPr>
        <w:t xml:space="preserve">combined to </w:t>
      </w:r>
      <w:r w:rsidRPr="00AC02DF">
        <w:rPr>
          <w:rStyle w:val="Emphasis"/>
          <w:highlight w:val="cyan"/>
        </w:rPr>
        <w:t>outraise</w:t>
      </w:r>
      <w:r w:rsidRPr="00AC02DF">
        <w:rPr>
          <w:rStyle w:val="StyleUnderline"/>
          <w:highlight w:val="cyan"/>
        </w:rPr>
        <w:t xml:space="preserve"> him.</w:t>
      </w:r>
    </w:p>
    <w:p w14:paraId="611B6961" w14:textId="77777777" w:rsidR="006F24FE" w:rsidRPr="00071E44" w:rsidRDefault="006F24FE" w:rsidP="006F24FE">
      <w:pPr>
        <w:rPr>
          <w:sz w:val="16"/>
        </w:rPr>
      </w:pPr>
      <w:r w:rsidRPr="00071E44">
        <w:rPr>
          <w:sz w:val="16"/>
        </w:rPr>
        <w:lastRenderedPageBreak/>
        <w:t xml:space="preserve">Underscoring Democrats’ fundraising strength, 11 of their candidates in the Toss-up races also </w:t>
      </w:r>
      <w:r w:rsidRPr="00071E44">
        <w:rPr>
          <w:rStyle w:val="StyleUnderline"/>
        </w:rPr>
        <w:t xml:space="preserve">reported </w:t>
      </w:r>
      <w:r w:rsidRPr="00071E44">
        <w:rPr>
          <w:rStyle w:val="Emphasis"/>
        </w:rPr>
        <w:t>war chests</w:t>
      </w:r>
      <w:r w:rsidRPr="00071E44">
        <w:rPr>
          <w:rStyle w:val="StyleUnderline"/>
        </w:rPr>
        <w:t xml:space="preserve"> of $3 million or more, and five of those topped $4 million</w:t>
      </w:r>
      <w:r w:rsidRPr="00071E44">
        <w:rPr>
          <w:sz w:val="16"/>
        </w:rPr>
        <w:t>. Only three Republicans in Toss-up races entered July with cash-on-hand totals of more than $3 million.</w:t>
      </w:r>
    </w:p>
    <w:p w14:paraId="73A6A9F1" w14:textId="77777777" w:rsidR="006F24FE" w:rsidRPr="00071E44" w:rsidRDefault="006F24FE" w:rsidP="006F24FE">
      <w:pPr>
        <w:rPr>
          <w:sz w:val="16"/>
        </w:rPr>
      </w:pPr>
      <w:r w:rsidRPr="00071E44">
        <w:rPr>
          <w:sz w:val="16"/>
        </w:rPr>
        <w:t xml:space="preserve">California and New York are </w:t>
      </w:r>
      <w:r w:rsidRPr="00071E44">
        <w:rPr>
          <w:rStyle w:val="StyleUnderline"/>
        </w:rPr>
        <w:t xml:space="preserve">home to </w:t>
      </w:r>
      <w:r w:rsidRPr="00AC02DF">
        <w:rPr>
          <w:rStyle w:val="Emphasis"/>
          <w:highlight w:val="cyan"/>
        </w:rPr>
        <w:t>several</w:t>
      </w:r>
      <w:r w:rsidRPr="00AC02DF">
        <w:rPr>
          <w:rStyle w:val="StyleUnderline"/>
          <w:highlight w:val="cyan"/>
        </w:rPr>
        <w:t xml:space="preserve"> competitive House races</w:t>
      </w:r>
      <w:r w:rsidRPr="00071E44">
        <w:rPr>
          <w:rStyle w:val="StyleUnderline"/>
        </w:rPr>
        <w:t xml:space="preserve"> that could </w:t>
      </w:r>
      <w:r w:rsidRPr="00AC02DF">
        <w:rPr>
          <w:rStyle w:val="Emphasis"/>
          <w:highlight w:val="cyan"/>
        </w:rPr>
        <w:t>determine</w:t>
      </w:r>
      <w:r w:rsidRPr="00AC02DF">
        <w:rPr>
          <w:rStyle w:val="StyleUnderline"/>
          <w:highlight w:val="cyan"/>
        </w:rPr>
        <w:t xml:space="preserve"> which party controls</w:t>
      </w:r>
      <w:r w:rsidRPr="00071E44">
        <w:rPr>
          <w:rStyle w:val="StyleUnderline"/>
        </w:rPr>
        <w:t xml:space="preserve"> the </w:t>
      </w:r>
      <w:r w:rsidRPr="00AC02DF">
        <w:rPr>
          <w:rStyle w:val="Emphasis"/>
          <w:highlight w:val="cyan"/>
        </w:rPr>
        <w:t>chamber</w:t>
      </w:r>
      <w:r w:rsidRPr="00071E44">
        <w:rPr>
          <w:rStyle w:val="StyleUnderline"/>
        </w:rPr>
        <w:t xml:space="preserve"> next year, and </w:t>
      </w:r>
      <w:r w:rsidRPr="00AC02DF">
        <w:rPr>
          <w:rStyle w:val="StyleUnderline"/>
          <w:highlight w:val="cyan"/>
        </w:rPr>
        <w:t xml:space="preserve">Democrats </w:t>
      </w:r>
      <w:r w:rsidRPr="00AC02DF">
        <w:rPr>
          <w:rStyle w:val="Emphasis"/>
          <w:highlight w:val="cyan"/>
        </w:rPr>
        <w:t>outpaced</w:t>
      </w:r>
      <w:r w:rsidRPr="00071E44">
        <w:rPr>
          <w:rStyle w:val="StyleUnderline"/>
        </w:rPr>
        <w:t xml:space="preserve"> their Republicans </w:t>
      </w:r>
      <w:r w:rsidRPr="00AC02DF">
        <w:rPr>
          <w:rStyle w:val="StyleUnderline"/>
          <w:highlight w:val="cyan"/>
        </w:rPr>
        <w:t xml:space="preserve">opponents in these </w:t>
      </w:r>
      <w:r w:rsidRPr="00AC02DF">
        <w:rPr>
          <w:rStyle w:val="Emphasis"/>
          <w:highlight w:val="cyan"/>
        </w:rPr>
        <w:t xml:space="preserve">crucial </w:t>
      </w:r>
      <w:r w:rsidRPr="00071E44">
        <w:rPr>
          <w:rStyle w:val="Emphasis"/>
          <w:highlight w:val="cyan"/>
        </w:rPr>
        <w:t>Toss-up contests</w:t>
      </w:r>
      <w:r w:rsidRPr="00071E44">
        <w:rPr>
          <w:sz w:val="16"/>
        </w:rPr>
        <w:t>.</w:t>
      </w:r>
    </w:p>
    <w:p w14:paraId="5BD27E7B" w14:textId="77777777" w:rsidR="006F24FE" w:rsidRPr="00071E44" w:rsidRDefault="006F24FE" w:rsidP="006F24FE">
      <w:pPr>
        <w:rPr>
          <w:sz w:val="16"/>
        </w:rPr>
      </w:pPr>
      <w:r w:rsidRPr="00071E44">
        <w:rPr>
          <w:sz w:val="16"/>
        </w:rPr>
        <w:t xml:space="preserve">In California’s 41st Congressional District, Democrat Will Rollins </w:t>
      </w:r>
      <w:proofErr w:type="gramStart"/>
      <w:r w:rsidRPr="00071E44">
        <w:rPr>
          <w:sz w:val="16"/>
        </w:rPr>
        <w:t>outraised</w:t>
      </w:r>
      <w:proofErr w:type="gramEnd"/>
      <w:r w:rsidRPr="00071E44">
        <w:rPr>
          <w:sz w:val="16"/>
        </w:rPr>
        <w:t xml:space="preserve"> longtime GOP Rep. Ken Calvert by about $850,000, while three other battleground California Democrats each raised about $1 million or more.</w:t>
      </w:r>
    </w:p>
    <w:p w14:paraId="354B1F28" w14:textId="77777777" w:rsidR="006F24FE" w:rsidRDefault="006F24FE" w:rsidP="006F24FE">
      <w:pPr>
        <w:rPr>
          <w:sz w:val="16"/>
        </w:rPr>
      </w:pPr>
      <w:r w:rsidRPr="00071E44">
        <w:rPr>
          <w:sz w:val="16"/>
        </w:rPr>
        <w:t xml:space="preserve">In New York, meanwhile, a trio of freshman House Republicans – Reps. Anthony </w:t>
      </w:r>
      <w:proofErr w:type="spellStart"/>
      <w:r w:rsidRPr="00071E44">
        <w:rPr>
          <w:sz w:val="16"/>
        </w:rPr>
        <w:t>D’Esposito</w:t>
      </w:r>
      <w:proofErr w:type="spellEnd"/>
      <w:r w:rsidRPr="00071E44">
        <w:rPr>
          <w:sz w:val="16"/>
        </w:rPr>
        <w:t>, Mike Lawler and Marc Molinaro – were all outraised by their Democratic challengers and reported less cash on hand.</w:t>
      </w:r>
    </w:p>
    <w:p w14:paraId="1DF71FA5" w14:textId="77777777" w:rsidR="006F24FE" w:rsidRPr="003C167D" w:rsidRDefault="006F24FE" w:rsidP="006F24FE"/>
    <w:p w14:paraId="2C85B5D0" w14:textId="77777777" w:rsidR="006F24FE" w:rsidRDefault="006F24FE" w:rsidP="006F24FE">
      <w:pPr>
        <w:pStyle w:val="Heading3"/>
      </w:pPr>
      <w:r>
        <w:lastRenderedPageBreak/>
        <w:t>UQ --- Dems Win --- Ticket Splitting</w:t>
      </w:r>
    </w:p>
    <w:p w14:paraId="209CC13C" w14:textId="77777777" w:rsidR="006F24FE" w:rsidRDefault="006F24FE" w:rsidP="006F24FE">
      <w:pPr>
        <w:pStyle w:val="Heading4"/>
      </w:pPr>
      <w:r>
        <w:t xml:space="preserve">Even if Trump is winning </w:t>
      </w:r>
      <w:proofErr w:type="spellStart"/>
      <w:r>
        <w:t>dems</w:t>
      </w:r>
      <w:proofErr w:type="spellEnd"/>
      <w:r>
        <w:t xml:space="preserve"> will still control the senate</w:t>
      </w:r>
    </w:p>
    <w:p w14:paraId="38ADD804" w14:textId="77777777" w:rsidR="006F24FE" w:rsidRDefault="006F24FE" w:rsidP="006F24FE">
      <w:r w:rsidRPr="006E5FBC">
        <w:rPr>
          <w:rStyle w:val="Style13ptBold"/>
        </w:rPr>
        <w:t>Harrison 7/3</w:t>
      </w:r>
      <w:r>
        <w:t xml:space="preserve"> Thomas F. July 3 </w:t>
      </w:r>
      <w:r w:rsidRPr="002D2AF8">
        <w:t xml:space="preserve">Tom Harrison is a legal and political reporter based in Boston. His regular beats include the Massachusetts state courts and the U.S. Court of Appeals for the First Circuit. Prior to joining Courthouse News, Tom was editor and publisher of the second-bestselling legal periodical in the U.S. </w:t>
      </w:r>
      <w:r>
        <w:t>Courthouse News Service “</w:t>
      </w:r>
      <w:r w:rsidRPr="002D2AF8">
        <w:t>Many Trump voters back Senate Democrats, making the chamber a toss-up in the fall</w:t>
      </w:r>
      <w:r>
        <w:t xml:space="preserve">” </w:t>
      </w:r>
      <w:hyperlink r:id="rId18" w:history="1">
        <w:r w:rsidRPr="0047253A">
          <w:rPr>
            <w:rStyle w:val="Hyperlink"/>
          </w:rPr>
          <w:t>https://www.courthousenews.com/many-trump-voters-back-senate-democrats-making-the-chamber-a-toss-up-in-the-fall/</w:t>
        </w:r>
      </w:hyperlink>
      <w:r>
        <w:t xml:space="preserve"> ZMR</w:t>
      </w:r>
    </w:p>
    <w:p w14:paraId="0044D44B" w14:textId="77777777" w:rsidR="006F24FE" w:rsidRPr="006E5FBC" w:rsidRDefault="006F24FE" w:rsidP="006F24FE">
      <w:pPr>
        <w:rPr>
          <w:sz w:val="14"/>
        </w:rPr>
      </w:pPr>
      <w:r w:rsidRPr="006E5FBC">
        <w:rPr>
          <w:sz w:val="14"/>
        </w:rPr>
        <w:t xml:space="preserve">Five, 10, and even </w:t>
      </w:r>
      <w:r w:rsidRPr="00204FEC">
        <w:rPr>
          <w:rStyle w:val="StyleUnderline"/>
          <w:highlight w:val="cyan"/>
        </w:rPr>
        <w:t>15% or more</w:t>
      </w:r>
      <w:r w:rsidRPr="001B4715">
        <w:rPr>
          <w:rStyle w:val="StyleUnderline"/>
        </w:rPr>
        <w:t xml:space="preserve"> of </w:t>
      </w:r>
      <w:r w:rsidRPr="00204FEC">
        <w:rPr>
          <w:rStyle w:val="StyleUnderline"/>
          <w:highlight w:val="cyan"/>
        </w:rPr>
        <w:t>swing-state voters</w:t>
      </w:r>
      <w:r w:rsidRPr="001B4715">
        <w:rPr>
          <w:rStyle w:val="StyleUnderline"/>
        </w:rPr>
        <w:t xml:space="preserve"> are telling pollsters that they plan </w:t>
      </w:r>
      <w:r w:rsidRPr="002D2AF8">
        <w:rPr>
          <w:rStyle w:val="StyleUnderline"/>
        </w:rPr>
        <w:t xml:space="preserve">to </w:t>
      </w:r>
      <w:r w:rsidRPr="00204FEC">
        <w:rPr>
          <w:rStyle w:val="StyleUnderline"/>
          <w:highlight w:val="cyan"/>
        </w:rPr>
        <w:t>support</w:t>
      </w:r>
      <w:r w:rsidRPr="001B4715">
        <w:rPr>
          <w:rStyle w:val="StyleUnderline"/>
        </w:rPr>
        <w:t xml:space="preserve"> Donald </w:t>
      </w:r>
      <w:r w:rsidRPr="00204FEC">
        <w:rPr>
          <w:rStyle w:val="StyleUnderline"/>
          <w:highlight w:val="cyan"/>
        </w:rPr>
        <w:t>Trump for president and a Democrat for</w:t>
      </w:r>
      <w:r w:rsidRPr="001B4715">
        <w:rPr>
          <w:rStyle w:val="StyleUnderline"/>
        </w:rPr>
        <w:t xml:space="preserve"> the U.S. </w:t>
      </w:r>
      <w:r w:rsidRPr="00204FEC">
        <w:rPr>
          <w:rStyle w:val="StyleUnderline"/>
          <w:highlight w:val="cyan"/>
        </w:rPr>
        <w:t>Senate</w:t>
      </w:r>
      <w:r w:rsidRPr="001B4715">
        <w:rPr>
          <w:rStyle w:val="StyleUnderline"/>
        </w:rPr>
        <w:t xml:space="preserve"> this November, making the battle for control of the country's upper chamber a nail-biter</w:t>
      </w:r>
      <w:r w:rsidRPr="006E5FBC">
        <w:rPr>
          <w:sz w:val="14"/>
        </w:rPr>
        <w:t>. Around the country, “</w:t>
      </w:r>
      <w:r w:rsidRPr="001B4715">
        <w:rPr>
          <w:rStyle w:val="StyleUnderline"/>
        </w:rPr>
        <w:t xml:space="preserve">we’re </w:t>
      </w:r>
      <w:r w:rsidRPr="00204FEC">
        <w:rPr>
          <w:rStyle w:val="Emphasis"/>
          <w:highlight w:val="cyan"/>
        </w:rPr>
        <w:t>seeing a rebound of ticket-splitting</w:t>
      </w:r>
      <w:r w:rsidRPr="001B4715">
        <w:rPr>
          <w:rStyle w:val="StyleUnderline"/>
        </w:rPr>
        <w:t>,” said David Macdonald, a political science professor at the University of Florid</w:t>
      </w:r>
      <w:r w:rsidRPr="006E5FBC">
        <w:rPr>
          <w:sz w:val="14"/>
        </w:rPr>
        <w:t>a. Divided loyalties on the ballot were common 50 years ago, but they all but died out in the last few elections. Their sudden comeback is giving Republican congressional hopefuls heartburn.</w:t>
      </w:r>
    </w:p>
    <w:p w14:paraId="6B90F59E" w14:textId="77777777" w:rsidR="006F24FE" w:rsidRPr="006E5FBC" w:rsidRDefault="006F24FE" w:rsidP="006F24FE">
      <w:pPr>
        <w:rPr>
          <w:sz w:val="14"/>
        </w:rPr>
      </w:pPr>
      <w:r w:rsidRPr="006E5FBC">
        <w:rPr>
          <w:sz w:val="14"/>
        </w:rPr>
        <w:t xml:space="preserve">On paper, </w:t>
      </w:r>
      <w:r w:rsidRPr="001B4715">
        <w:rPr>
          <w:rStyle w:val="StyleUnderline"/>
        </w:rPr>
        <w:t xml:space="preserve">winning back the Senate should be a cakewalk for the GOP this year: The party is defending only 11 relatively safe seats while the Democrats </w:t>
      </w:r>
      <w:proofErr w:type="gramStart"/>
      <w:r w:rsidRPr="001B4715">
        <w:rPr>
          <w:rStyle w:val="StyleUnderline"/>
        </w:rPr>
        <w:t>have to</w:t>
      </w:r>
      <w:proofErr w:type="gramEnd"/>
      <w:r w:rsidRPr="001B4715">
        <w:rPr>
          <w:rStyle w:val="StyleUnderline"/>
        </w:rPr>
        <w:t xml:space="preserve"> defend 23 seats</w:t>
      </w:r>
      <w:r w:rsidRPr="006E5FBC">
        <w:rPr>
          <w:sz w:val="14"/>
        </w:rPr>
        <w:t xml:space="preserve">, many of them in red or purple states, at a time when their presidential standard-bearer is struggling. And yet, </w:t>
      </w:r>
      <w:r w:rsidRPr="00204FEC">
        <w:rPr>
          <w:rStyle w:val="StyleUnderline"/>
          <w:highlight w:val="cyan"/>
        </w:rPr>
        <w:t>thanks to ticket-splitters, Dem</w:t>
      </w:r>
      <w:r w:rsidRPr="001B4715">
        <w:rPr>
          <w:rStyle w:val="StyleUnderline"/>
        </w:rPr>
        <w:t xml:space="preserve">ocratic Senate candidates </w:t>
      </w:r>
      <w:r w:rsidRPr="00204FEC">
        <w:rPr>
          <w:rStyle w:val="StyleUnderline"/>
          <w:highlight w:val="cyan"/>
        </w:rPr>
        <w:t>are ahead in</w:t>
      </w:r>
      <w:r w:rsidRPr="001B4715">
        <w:rPr>
          <w:rStyle w:val="StyleUnderline"/>
        </w:rPr>
        <w:t xml:space="preserve"> almost </w:t>
      </w:r>
      <w:proofErr w:type="gramStart"/>
      <w:r w:rsidRPr="00204FEC">
        <w:rPr>
          <w:rStyle w:val="Emphasis"/>
          <w:highlight w:val="cyan"/>
        </w:rPr>
        <w:t>all of</w:t>
      </w:r>
      <w:proofErr w:type="gramEnd"/>
      <w:r w:rsidRPr="00204FEC">
        <w:rPr>
          <w:rStyle w:val="Emphasis"/>
          <w:highlight w:val="cyan"/>
        </w:rPr>
        <w:t xml:space="preserve"> their races</w:t>
      </w:r>
      <w:r w:rsidRPr="001B4715">
        <w:rPr>
          <w:rStyle w:val="StyleUnderline"/>
        </w:rPr>
        <w:t xml:space="preserve"> — sometimes polling </w:t>
      </w:r>
      <w:r w:rsidRPr="002D2AF8">
        <w:rPr>
          <w:rStyle w:val="StyleUnderline"/>
        </w:rPr>
        <w:t>dramatically</w:t>
      </w:r>
      <w:r w:rsidRPr="00204FEC">
        <w:rPr>
          <w:rStyle w:val="StyleUnderline"/>
          <w:highlight w:val="cyan"/>
        </w:rPr>
        <w:t xml:space="preserve"> better than</w:t>
      </w:r>
      <w:r w:rsidRPr="001B4715">
        <w:rPr>
          <w:rStyle w:val="StyleUnderline"/>
        </w:rPr>
        <w:t xml:space="preserve"> President Joe </w:t>
      </w:r>
      <w:r w:rsidRPr="00204FEC">
        <w:rPr>
          <w:rStyle w:val="StyleUnderline"/>
          <w:highlight w:val="cyan"/>
        </w:rPr>
        <w:t>Biden</w:t>
      </w:r>
      <w:r w:rsidRPr="006E5FBC">
        <w:rPr>
          <w:sz w:val="14"/>
        </w:rPr>
        <w:t>. “It’s important to remember that not all Trump voters are alike,” Macdonald said. “Some of them vote for Trump enthusiastically while wearing a hat, but others vote reluctantly while holding their nose.”</w:t>
      </w:r>
    </w:p>
    <w:p w14:paraId="332BAD54" w14:textId="77777777" w:rsidR="006F24FE" w:rsidRPr="006E5FBC" w:rsidRDefault="006F24FE" w:rsidP="006F24FE">
      <w:pPr>
        <w:rPr>
          <w:sz w:val="14"/>
        </w:rPr>
      </w:pPr>
      <w:r w:rsidRPr="006E5FBC">
        <w:rPr>
          <w:sz w:val="14"/>
        </w:rPr>
        <w:t xml:space="preserve">Back in the 1970s, it wasn’t unusual for 25% or more of voters to split their tickets, according to Andrew Smith, director of the University of New Hampshire Survey Center. In both the 1972 and 1984 elections, Democrats picked up two seats in the Senate even though Republicans won the presidency in a 49-state landslide. As late as 1996, Democratic President Bill Clinton easily won reelection while Republicans added two Senate seats. In fact, from 1968 to 2000, at least 10 states in every election backed presidential and Senate candidates of different parties. But this phenomenon didn’t happen anywhere in 2016, suggesting a dramatic hardening of partisanship. In 2020 it happened in only one state: Maine, which voted for Biden but gave a fifth Senate term to Susan Collins — one of the country’s most liberal Republicans. If the current polls are to be believed, though, 2024 could once again see a raft of states opt for strange bedfellows. </w:t>
      </w:r>
    </w:p>
    <w:p w14:paraId="2DA54C34" w14:textId="77777777" w:rsidR="006F24FE" w:rsidRPr="001B4715" w:rsidRDefault="006F24FE" w:rsidP="006F24FE">
      <w:pPr>
        <w:rPr>
          <w:sz w:val="16"/>
        </w:rPr>
      </w:pPr>
      <w:r w:rsidRPr="001B4715">
        <w:rPr>
          <w:rStyle w:val="StyleUnderline"/>
        </w:rPr>
        <w:t xml:space="preserve">Nowhere is the difference starker than in Montana, where polls show Democratic Senator Jon </w:t>
      </w:r>
      <w:r w:rsidRPr="00204FEC">
        <w:rPr>
          <w:rStyle w:val="StyleUnderline"/>
          <w:highlight w:val="cyan"/>
        </w:rPr>
        <w:t>Tester with a lead of</w:t>
      </w:r>
      <w:r w:rsidRPr="001B4715">
        <w:rPr>
          <w:rStyle w:val="StyleUnderline"/>
        </w:rPr>
        <w:t xml:space="preserve"> between </w:t>
      </w:r>
      <w:r w:rsidRPr="00204FEC">
        <w:rPr>
          <w:rStyle w:val="StyleUnderline"/>
          <w:highlight w:val="cyan"/>
        </w:rPr>
        <w:t>2 and 9 points</w:t>
      </w:r>
      <w:r w:rsidRPr="001B4715">
        <w:rPr>
          <w:rStyle w:val="StyleUnderline"/>
        </w:rPr>
        <w:t xml:space="preserve"> even though Biden is losing the state by 21</w:t>
      </w:r>
      <w:r w:rsidRPr="006E5FBC">
        <w:rPr>
          <w:sz w:val="14"/>
        </w:rPr>
        <w:t xml:space="preserve">, according to RealClearPolitics. </w:t>
      </w:r>
      <w:r w:rsidRPr="001B4715">
        <w:rPr>
          <w:rStyle w:val="StyleUnderline"/>
        </w:rPr>
        <w:t xml:space="preserve">In Ohio, Democratic Senator Sherrod </w:t>
      </w:r>
      <w:r w:rsidRPr="00204FEC">
        <w:rPr>
          <w:rStyle w:val="StyleUnderline"/>
          <w:highlight w:val="cyan"/>
        </w:rPr>
        <w:t>Brown is up by 5 points</w:t>
      </w:r>
      <w:r w:rsidRPr="001B4715">
        <w:rPr>
          <w:rStyle w:val="StyleUnderline"/>
        </w:rPr>
        <w:t xml:space="preserve">, even though Biden is down by 10. And the </w:t>
      </w:r>
      <w:r w:rsidRPr="00204FEC">
        <w:rPr>
          <w:rStyle w:val="Emphasis"/>
          <w:highlight w:val="cyan"/>
        </w:rPr>
        <w:t>pattern is repeating in other swing states</w:t>
      </w:r>
      <w:r w:rsidRPr="001B4715">
        <w:t xml:space="preserve">. </w:t>
      </w:r>
      <w:r w:rsidRPr="001B4715">
        <w:rPr>
          <w:sz w:val="16"/>
        </w:rPr>
        <w:t xml:space="preserve">In Arizona and Nevada, the averages show Democratic Senate candidates Ruben Gallego and Jacky Rosen ahead by 5 points, while Biden trails in both states by 3 or more. In Pennsylvania, Democrat Bob Casey leads his Senate race by 5 points while Biden trails by 3 points. In Wisconsin, Biden and Trump are tied, but incumbent Democratic Senator Tammy Baldwin is leading Republican businessman Eric </w:t>
      </w:r>
      <w:proofErr w:type="spellStart"/>
      <w:r w:rsidRPr="001B4715">
        <w:rPr>
          <w:sz w:val="16"/>
        </w:rPr>
        <w:t>Hovde</w:t>
      </w:r>
      <w:proofErr w:type="spellEnd"/>
      <w:r w:rsidRPr="001B4715">
        <w:rPr>
          <w:sz w:val="16"/>
        </w:rPr>
        <w:t xml:space="preserve"> by 8 points.</w:t>
      </w:r>
    </w:p>
    <w:p w14:paraId="396934D1" w14:textId="77777777" w:rsidR="006F24FE" w:rsidRDefault="006F24FE" w:rsidP="006F24FE">
      <w:pPr>
        <w:pStyle w:val="Heading4"/>
      </w:pPr>
      <w:r w:rsidRPr="00AF50FC">
        <w:t>Consistency of polling across swing states proves ticket-splitting.</w:t>
      </w:r>
    </w:p>
    <w:p w14:paraId="141C0C2C" w14:textId="77777777" w:rsidR="006F24FE" w:rsidRPr="00AF50FC" w:rsidRDefault="006F24FE" w:rsidP="006F24FE">
      <w:pPr>
        <w:rPr>
          <w:rStyle w:val="Style13ptBold"/>
        </w:rPr>
      </w:pPr>
      <w:r w:rsidRPr="00AF50FC">
        <w:rPr>
          <w:rStyle w:val="Style13ptBold"/>
        </w:rPr>
        <w:t>Gans’ 24</w:t>
      </w:r>
    </w:p>
    <w:p w14:paraId="130BAA16" w14:textId="77777777" w:rsidR="006F24FE" w:rsidRDefault="006F24FE" w:rsidP="006F24FE">
      <w:r>
        <w:t>[Jared, June 10, “</w:t>
      </w:r>
      <w:r w:rsidRPr="00AF50FC">
        <w:t>Senate Democrats outperforming Biden raises possibility of historic split-ticket voting</w:t>
      </w:r>
      <w:r>
        <w:t xml:space="preserve">”, </w:t>
      </w:r>
      <w:r w:rsidRPr="00AF50FC">
        <w:t>https://thehill.com/homenews/campaign/4710984-biden-trump-rfk-senate-democrats-2024-split-ticket/</w:t>
      </w:r>
      <w:r>
        <w:t>]</w:t>
      </w:r>
    </w:p>
    <w:p w14:paraId="4188C703" w14:textId="77777777" w:rsidR="006F24FE" w:rsidRPr="00AF50FC" w:rsidRDefault="006F24FE" w:rsidP="006F24FE">
      <w:pPr>
        <w:rPr>
          <w:sz w:val="16"/>
        </w:rPr>
      </w:pPr>
      <w:r w:rsidRPr="00AF50FC">
        <w:rPr>
          <w:sz w:val="16"/>
        </w:rPr>
        <w:t xml:space="preserve">Senate </w:t>
      </w:r>
      <w:r w:rsidRPr="00AF50FC">
        <w:rPr>
          <w:rStyle w:val="StyleUnderline"/>
        </w:rPr>
        <w:t>Democrats in</w:t>
      </w:r>
      <w:r w:rsidRPr="00AF50FC">
        <w:rPr>
          <w:sz w:val="16"/>
        </w:rPr>
        <w:t xml:space="preserve"> key </w:t>
      </w:r>
      <w:r w:rsidRPr="00AF50FC">
        <w:rPr>
          <w:rStyle w:val="StyleUnderline"/>
        </w:rPr>
        <w:t>battleground states have consistently performed better than</w:t>
      </w:r>
      <w:r w:rsidRPr="00AF50FC">
        <w:rPr>
          <w:sz w:val="16"/>
        </w:rPr>
        <w:t xml:space="preserve"> President </w:t>
      </w:r>
      <w:r w:rsidRPr="00AF50FC">
        <w:rPr>
          <w:rStyle w:val="StyleUnderline"/>
        </w:rPr>
        <w:t>Biden in polls</w:t>
      </w:r>
      <w:r w:rsidRPr="00AF50FC">
        <w:rPr>
          <w:sz w:val="16"/>
        </w:rPr>
        <w:t>, fueling speculation that November could see the highest levels of ticket-splitting in years.</w:t>
      </w:r>
      <w:r>
        <w:rPr>
          <w:sz w:val="16"/>
        </w:rPr>
        <w:t xml:space="preserve"> </w:t>
      </w:r>
      <w:r w:rsidRPr="00AF50FC">
        <w:rPr>
          <w:sz w:val="16"/>
        </w:rPr>
        <w:t>Voting for different parties on the same ticket has become increasingly rare in the U.S. amid growing political polarization. While some down-ballot Democrats are polling better than the president now, observers caution the gap between them will likely shrink as the election draws closer.</w:t>
      </w:r>
      <w:r>
        <w:rPr>
          <w:sz w:val="16"/>
        </w:rPr>
        <w:t xml:space="preserve"> </w:t>
      </w:r>
      <w:r w:rsidRPr="00AF50FC">
        <w:rPr>
          <w:sz w:val="16"/>
        </w:rPr>
        <w:t xml:space="preserve">Still, </w:t>
      </w:r>
      <w:r w:rsidRPr="00AF50FC">
        <w:rPr>
          <w:rStyle w:val="StyleUnderline"/>
        </w:rPr>
        <w:t>the</w:t>
      </w:r>
      <w:r w:rsidRPr="00AF50FC">
        <w:rPr>
          <w:sz w:val="16"/>
        </w:rPr>
        <w:t xml:space="preserve"> relative </w:t>
      </w:r>
      <w:r w:rsidRPr="00AF50FC">
        <w:rPr>
          <w:rStyle w:val="StyleUnderline"/>
        </w:rPr>
        <w:t>polling strength of Democratic Senate candidates in</w:t>
      </w:r>
      <w:r w:rsidRPr="00AF50FC">
        <w:rPr>
          <w:sz w:val="16"/>
        </w:rPr>
        <w:t xml:space="preserve"> states like </w:t>
      </w:r>
      <w:r w:rsidRPr="00AF50FC">
        <w:rPr>
          <w:rStyle w:val="StyleUnderline"/>
        </w:rPr>
        <w:t>Montana, Ohio and Pennsylvania has suggested that</w:t>
      </w:r>
      <w:r w:rsidRPr="00AF50FC">
        <w:rPr>
          <w:sz w:val="16"/>
        </w:rPr>
        <w:t xml:space="preserve"> at least </w:t>
      </w:r>
      <w:r w:rsidRPr="00AF50FC">
        <w:rPr>
          <w:rStyle w:val="StyleUnderline"/>
        </w:rPr>
        <w:t>some voters will back them while supporting</w:t>
      </w:r>
      <w:r w:rsidRPr="00AF50FC">
        <w:rPr>
          <w:sz w:val="16"/>
        </w:rPr>
        <w:t xml:space="preserve"> Donald </w:t>
      </w:r>
      <w:r w:rsidRPr="00AF50FC">
        <w:rPr>
          <w:rStyle w:val="StyleUnderline"/>
        </w:rPr>
        <w:t>Trump</w:t>
      </w:r>
      <w:r w:rsidRPr="00AF50FC">
        <w:rPr>
          <w:sz w:val="16"/>
        </w:rPr>
        <w:t xml:space="preserve"> or a non-Biden presidential candidate.</w:t>
      </w:r>
      <w:r>
        <w:rPr>
          <w:sz w:val="16"/>
        </w:rPr>
        <w:t xml:space="preserve"> </w:t>
      </w:r>
      <w:r w:rsidRPr="00AF50FC">
        <w:rPr>
          <w:sz w:val="16"/>
        </w:rPr>
        <w:t xml:space="preserve">“This is more </w:t>
      </w:r>
      <w:proofErr w:type="gramStart"/>
      <w:r w:rsidRPr="00AF50FC">
        <w:rPr>
          <w:sz w:val="16"/>
        </w:rPr>
        <w:t>split-ticket</w:t>
      </w:r>
      <w:proofErr w:type="gramEnd"/>
      <w:r w:rsidRPr="00AF50FC">
        <w:rPr>
          <w:sz w:val="16"/>
        </w:rPr>
        <w:t xml:space="preserve"> </w:t>
      </w:r>
      <w:r w:rsidRPr="00AF50FC">
        <w:rPr>
          <w:sz w:val="16"/>
        </w:rPr>
        <w:lastRenderedPageBreak/>
        <w:t xml:space="preserve">voting than we would traditionally see, but </w:t>
      </w:r>
      <w:r w:rsidRPr="00AF50FC">
        <w:rPr>
          <w:rStyle w:val="StyleUnderline"/>
        </w:rPr>
        <w:t>there’s</w:t>
      </w:r>
      <w:r w:rsidRPr="00AF50FC">
        <w:rPr>
          <w:sz w:val="16"/>
        </w:rPr>
        <w:t xml:space="preserve"> also </w:t>
      </w:r>
      <w:r w:rsidRPr="00AF50FC">
        <w:rPr>
          <w:rStyle w:val="StyleUnderline"/>
        </w:rPr>
        <w:t>a higher undecided factor than we would normally see.</w:t>
      </w:r>
      <w:r w:rsidRPr="00AF50FC">
        <w:rPr>
          <w:sz w:val="16"/>
        </w:rPr>
        <w:t xml:space="preserve"> I think that plays into it,” said Matt </w:t>
      </w:r>
      <w:proofErr w:type="spellStart"/>
      <w:r w:rsidRPr="00AF50FC">
        <w:rPr>
          <w:rStyle w:val="StyleUnderline"/>
        </w:rPr>
        <w:t>Taglia</w:t>
      </w:r>
      <w:proofErr w:type="spellEnd"/>
      <w:r w:rsidRPr="00AF50FC">
        <w:rPr>
          <w:rStyle w:val="StyleUnderline"/>
        </w:rPr>
        <w:t>, the senior director of Emerson College Polling</w:t>
      </w:r>
      <w:r w:rsidRPr="00AF50FC">
        <w:rPr>
          <w:sz w:val="16"/>
        </w:rPr>
        <w:t>. “</w:t>
      </w:r>
      <w:r w:rsidRPr="00AF50FC">
        <w:rPr>
          <w:rStyle w:val="StyleUnderline"/>
        </w:rPr>
        <w:t>The dynamics of this race are just so different from previous elections, even from 2020</w:t>
      </w:r>
      <w:r w:rsidRPr="00AF50FC">
        <w:rPr>
          <w:sz w:val="16"/>
        </w:rPr>
        <w:t>.”</w:t>
      </w:r>
      <w:r>
        <w:rPr>
          <w:sz w:val="16"/>
        </w:rPr>
        <w:t xml:space="preserve"> </w:t>
      </w:r>
      <w:r w:rsidRPr="00AF50FC">
        <w:rPr>
          <w:sz w:val="16"/>
        </w:rPr>
        <w:t>As much as split-ticket voting regularly gets discussed during election seasons, it has grown increasingly rare.</w:t>
      </w:r>
      <w:r>
        <w:rPr>
          <w:sz w:val="16"/>
        </w:rPr>
        <w:t xml:space="preserve"> </w:t>
      </w:r>
      <w:r w:rsidRPr="00AF50FC">
        <w:rPr>
          <w:sz w:val="16"/>
        </w:rPr>
        <w:t>In 1972, President Nixon defeated Democrat George McGovern in a landslide, winning 49 states. But 190 House districts elected a Democratic representative that year, according to Pew Research Center.</w:t>
      </w:r>
      <w:r>
        <w:rPr>
          <w:sz w:val="16"/>
        </w:rPr>
        <w:t xml:space="preserve"> </w:t>
      </w:r>
      <w:r w:rsidRPr="00AF50FC">
        <w:rPr>
          <w:sz w:val="16"/>
        </w:rPr>
        <w:t>In 1988, nearly 150 districts voted one way for president and another for House. But in 2012, that number was only 26.</w:t>
      </w:r>
      <w:r>
        <w:rPr>
          <w:sz w:val="16"/>
        </w:rPr>
        <w:t xml:space="preserve"> </w:t>
      </w:r>
      <w:r w:rsidRPr="00AF50FC">
        <w:rPr>
          <w:sz w:val="16"/>
        </w:rPr>
        <w:t>The 2016 elections marked the first time in modern history that every state voted for the same party in the presidential race as their Senate race. The feat nearly repeated in 2020, when Maine was the only state to split its presidential and Senate votes, backing Biden but also reelecting Sen. Susan Collins (R).</w:t>
      </w:r>
      <w:r>
        <w:rPr>
          <w:sz w:val="16"/>
        </w:rPr>
        <w:t xml:space="preserve"> </w:t>
      </w:r>
      <w:r w:rsidRPr="00AF50FC">
        <w:rPr>
          <w:sz w:val="16"/>
        </w:rPr>
        <w:t xml:space="preserve">With five months still to go before Election Day 2024, </w:t>
      </w:r>
      <w:r w:rsidRPr="00AF50FC">
        <w:rPr>
          <w:rStyle w:val="StyleUnderline"/>
        </w:rPr>
        <w:t xml:space="preserve">polling indicates a </w:t>
      </w:r>
      <w:r w:rsidRPr="00AF50FC">
        <w:rPr>
          <w:sz w:val="16"/>
        </w:rPr>
        <w:t xml:space="preserve">possible </w:t>
      </w:r>
      <w:r w:rsidRPr="00AF50FC">
        <w:rPr>
          <w:rStyle w:val="StyleUnderline"/>
        </w:rPr>
        <w:t xml:space="preserve">return to </w:t>
      </w:r>
      <w:r w:rsidRPr="00AF50FC">
        <w:rPr>
          <w:sz w:val="16"/>
        </w:rPr>
        <w:t>at least somewhat higher</w:t>
      </w:r>
      <w:r w:rsidRPr="00AF50FC">
        <w:rPr>
          <w:rStyle w:val="StyleUnderline"/>
        </w:rPr>
        <w:t xml:space="preserve"> split-ticketing</w:t>
      </w:r>
      <w:r w:rsidRPr="00AF50FC">
        <w:rPr>
          <w:sz w:val="16"/>
        </w:rPr>
        <w:t>.</w:t>
      </w:r>
      <w:r>
        <w:rPr>
          <w:sz w:val="16"/>
        </w:rPr>
        <w:t xml:space="preserve"> </w:t>
      </w:r>
      <w:r w:rsidRPr="00AF50FC">
        <w:rPr>
          <w:sz w:val="16"/>
        </w:rPr>
        <w:t>Although polls have mostly shown Biden trailing Trump in key battleground states, one source of optimism for Democrats has been the consistent polling advantage of their Senate candidates.</w:t>
      </w:r>
      <w:r>
        <w:rPr>
          <w:sz w:val="16"/>
        </w:rPr>
        <w:t xml:space="preserve"> </w:t>
      </w:r>
      <w:r w:rsidRPr="00AF50FC">
        <w:rPr>
          <w:rStyle w:val="StyleUnderline"/>
        </w:rPr>
        <w:t>Democratic candidates in most of the key states</w:t>
      </w:r>
      <w:r w:rsidRPr="00AF50FC">
        <w:rPr>
          <w:sz w:val="16"/>
        </w:rPr>
        <w:t xml:space="preserve"> that will determine which party controls the Senate — </w:t>
      </w:r>
      <w:r w:rsidRPr="00AF50FC">
        <w:rPr>
          <w:rStyle w:val="StyleUnderline"/>
        </w:rPr>
        <w:t>Arizona, Michigan, Montana, Nevada, Ohio, Pennsylvania and Wisconsin — are ahead of their Republican opponents by at least a couple of points</w:t>
      </w:r>
      <w:r w:rsidRPr="00AF50FC">
        <w:rPr>
          <w:sz w:val="16"/>
        </w:rPr>
        <w:t>, according to the polling average from Decision Desk HQ/The Hill.</w:t>
      </w:r>
      <w:r>
        <w:rPr>
          <w:sz w:val="16"/>
        </w:rPr>
        <w:t xml:space="preserve"> </w:t>
      </w:r>
      <w:r w:rsidRPr="00AF50FC">
        <w:rPr>
          <w:sz w:val="16"/>
        </w:rPr>
        <w:t>Pollsters across various polling organizations are seeing this, while finding Biden behind by a few points.</w:t>
      </w:r>
      <w:r>
        <w:rPr>
          <w:sz w:val="16"/>
        </w:rPr>
        <w:t xml:space="preserve"> </w:t>
      </w:r>
      <w:r w:rsidRPr="00AF50FC">
        <w:rPr>
          <w:sz w:val="16"/>
        </w:rPr>
        <w:t>A CBS News/YouGov poll from last month of Arizona showed Biden down by 5 points and Rep. Ruben Gallego (D-Ariz.), the likely Democratic nominee for Senate, ahead of his likely GOP opponent, Kari Lake, by more than 10.</w:t>
      </w:r>
      <w:r>
        <w:rPr>
          <w:sz w:val="16"/>
        </w:rPr>
        <w:t xml:space="preserve"> </w:t>
      </w:r>
      <w:r w:rsidRPr="00AF50FC">
        <w:rPr>
          <w:sz w:val="16"/>
        </w:rPr>
        <w:t>While not as dramatic of a difference, an Emerson poll of the state from late April showed Trump leading by 4 points but Lake trailing by 2. An Emerson poll of Pennsylvania showed Trump ahead by 4 points, but Sen. Bob Casey (D) leading Republican David McCormick by the same amount.</w:t>
      </w:r>
      <w:r>
        <w:rPr>
          <w:sz w:val="16"/>
        </w:rPr>
        <w:t xml:space="preserve"> </w:t>
      </w:r>
      <w:r w:rsidRPr="00AF50FC">
        <w:rPr>
          <w:sz w:val="16"/>
        </w:rPr>
        <w:t>A New York Times/Siena College poll released last month showed Biden with a 12-point deficit in Nevada; if true, a concerning sign for his prospects there. But the same poll showed Sen. Jacky Rosen (D) ahead of her likely challenger, Republican Sam Brown, by 2.</w:t>
      </w:r>
      <w:r>
        <w:rPr>
          <w:sz w:val="16"/>
        </w:rPr>
        <w:t xml:space="preserve"> </w:t>
      </w:r>
      <w:r w:rsidRPr="00AF50FC">
        <w:rPr>
          <w:sz w:val="16"/>
        </w:rPr>
        <w:t xml:space="preserve">The differences vary somewhat by state to state and poll to poll, but </w:t>
      </w:r>
      <w:r w:rsidRPr="00AF50FC">
        <w:rPr>
          <w:rStyle w:val="Emphasis"/>
        </w:rPr>
        <w:t>the disparity has been consistent for months</w:t>
      </w:r>
      <w:r w:rsidRPr="00AF50FC">
        <w:rPr>
          <w:sz w:val="16"/>
        </w:rPr>
        <w:t>. The dynamic is also being seen in North Carolina, where Biden trails Trump by a few points, but Democratic gubernatorial candidate Josh Stein and GOP candidate Mark Robinson are neck and neck.</w:t>
      </w:r>
      <w:r>
        <w:rPr>
          <w:sz w:val="16"/>
        </w:rPr>
        <w:t xml:space="preserve"> </w:t>
      </w:r>
      <w:proofErr w:type="spellStart"/>
      <w:r w:rsidRPr="00AF50FC">
        <w:rPr>
          <w:sz w:val="16"/>
        </w:rPr>
        <w:t>Taglia</w:t>
      </w:r>
      <w:proofErr w:type="spellEnd"/>
      <w:r w:rsidRPr="00AF50FC">
        <w:rPr>
          <w:sz w:val="16"/>
        </w:rPr>
        <w:t xml:space="preserve"> said </w:t>
      </w:r>
      <w:r w:rsidRPr="00AF50FC">
        <w:rPr>
          <w:rStyle w:val="StyleUnderline"/>
        </w:rPr>
        <w:t>the disparity is being fueled by certain Trump voters and self-identifying Republicans backing Democratic Senate candidates</w:t>
      </w:r>
      <w:r w:rsidRPr="00AF50FC">
        <w:rPr>
          <w:sz w:val="16"/>
        </w:rPr>
        <w:t xml:space="preserve">. He added that </w:t>
      </w:r>
      <w:r w:rsidRPr="00AF50FC">
        <w:rPr>
          <w:rStyle w:val="StyleUnderline"/>
        </w:rPr>
        <w:t>independents are also leaning toward these candidates</w:t>
      </w:r>
      <w:r w:rsidRPr="00AF50FC">
        <w:rPr>
          <w:sz w:val="16"/>
        </w:rPr>
        <w:t>, giving them the edge.</w:t>
      </w:r>
    </w:p>
    <w:p w14:paraId="3747A0B2" w14:textId="77777777" w:rsidR="006F24FE" w:rsidRPr="00E07BDE" w:rsidRDefault="006F24FE" w:rsidP="006F24FE"/>
    <w:p w14:paraId="51ECA800" w14:textId="77777777" w:rsidR="006F24FE" w:rsidRDefault="006F24FE" w:rsidP="006F24FE">
      <w:pPr>
        <w:pStyle w:val="Heading3"/>
      </w:pPr>
      <w:r>
        <w:lastRenderedPageBreak/>
        <w:t>UQ --- Dems Win --- State/Special Elections</w:t>
      </w:r>
    </w:p>
    <w:p w14:paraId="7EF5F1F2" w14:textId="77777777" w:rsidR="006F24FE" w:rsidRPr="00495C50" w:rsidRDefault="006F24FE" w:rsidP="006F24FE">
      <w:pPr>
        <w:pStyle w:val="Heading4"/>
        <w:rPr>
          <w:rFonts w:cs="Calibri"/>
        </w:rPr>
      </w:pPr>
      <w:r w:rsidRPr="00495C50">
        <w:rPr>
          <w:rFonts w:cs="Calibri"/>
        </w:rPr>
        <w:t xml:space="preserve">Democratic victory in </w:t>
      </w:r>
      <w:r>
        <w:rPr>
          <w:rFonts w:cs="Calibri"/>
        </w:rPr>
        <w:t>special elections</w:t>
      </w:r>
      <w:r w:rsidRPr="00495C50">
        <w:rPr>
          <w:rFonts w:cs="Calibri"/>
        </w:rPr>
        <w:t xml:space="preserve"> </w:t>
      </w:r>
      <w:r>
        <w:rPr>
          <w:rFonts w:cs="Calibri"/>
        </w:rPr>
        <w:t>creating</w:t>
      </w:r>
      <w:r w:rsidRPr="00495C50">
        <w:rPr>
          <w:rFonts w:cs="Calibri"/>
        </w:rPr>
        <w:t xml:space="preserve"> momentum for </w:t>
      </w:r>
      <w:r>
        <w:rPr>
          <w:rFonts w:cs="Calibri"/>
        </w:rPr>
        <w:t>C</w:t>
      </w:r>
      <w:r w:rsidRPr="00495C50">
        <w:rPr>
          <w:rFonts w:cs="Calibri"/>
        </w:rPr>
        <w:t xml:space="preserve">ongressional </w:t>
      </w:r>
    </w:p>
    <w:p w14:paraId="3C4FCAF9" w14:textId="77777777" w:rsidR="006F24FE" w:rsidRPr="00495C50" w:rsidRDefault="006F24FE" w:rsidP="006F24FE">
      <w:pPr>
        <w:rPr>
          <w:sz w:val="14"/>
          <w:szCs w:val="14"/>
        </w:rPr>
      </w:pPr>
      <w:r w:rsidRPr="00495C50">
        <w:rPr>
          <w:b/>
          <w:bCs/>
          <w:sz w:val="23"/>
          <w:szCs w:val="23"/>
        </w:rPr>
        <w:t>Milligan ’24</w:t>
      </w:r>
      <w:r w:rsidRPr="00495C50">
        <w:t xml:space="preserve"> </w:t>
      </w:r>
      <w:r w:rsidRPr="00495C50">
        <w:rPr>
          <w:sz w:val="14"/>
          <w:szCs w:val="14"/>
        </w:rPr>
        <w:t xml:space="preserve">(2/16/24, Susan Milligan is senior political writer at U.S. News &amp; World Report. She has covered domestic and foreign politics for 35 years, </w:t>
      </w:r>
      <w:r w:rsidRPr="00495C50">
        <w:rPr>
          <w:i/>
          <w:iCs/>
          <w:sz w:val="14"/>
          <w:szCs w:val="14"/>
        </w:rPr>
        <w:t xml:space="preserve">“Democrats Are Trailing Everywhere </w:t>
      </w:r>
      <w:proofErr w:type="gramStart"/>
      <w:r w:rsidRPr="00495C50">
        <w:rPr>
          <w:i/>
          <w:iCs/>
          <w:sz w:val="14"/>
          <w:szCs w:val="14"/>
        </w:rPr>
        <w:t>But</w:t>
      </w:r>
      <w:proofErr w:type="gramEnd"/>
      <w:r w:rsidRPr="00495C50">
        <w:rPr>
          <w:i/>
          <w:iCs/>
          <w:sz w:val="14"/>
          <w:szCs w:val="14"/>
        </w:rPr>
        <w:t xml:space="preserve"> at the Ballot Box” </w:t>
      </w:r>
      <w:r w:rsidRPr="00495C50">
        <w:rPr>
          <w:sz w:val="14"/>
          <w:szCs w:val="14"/>
        </w:rPr>
        <w:t>U.S. News, https://www.usnews.com/news/the-report/articles/2024-02-16/democrats-are-trailing-everywhere-but-at-the-ballot-box)</w:t>
      </w:r>
    </w:p>
    <w:p w14:paraId="5C2A8840" w14:textId="77777777" w:rsidR="006F24FE" w:rsidRPr="00495C50" w:rsidRDefault="006F24FE" w:rsidP="006F24FE">
      <w:pPr>
        <w:rPr>
          <w:sz w:val="14"/>
        </w:rPr>
      </w:pPr>
      <w:r w:rsidRPr="00495C50">
        <w:rPr>
          <w:u w:val="single"/>
        </w:rPr>
        <w:t xml:space="preserve">Across the country, </w:t>
      </w:r>
      <w:r w:rsidRPr="00495C50">
        <w:rPr>
          <w:highlight w:val="cyan"/>
          <w:u w:val="single"/>
        </w:rPr>
        <w:t xml:space="preserve">Democrats are winning </w:t>
      </w:r>
      <w:r w:rsidRPr="00495C50">
        <w:rPr>
          <w:u w:val="single"/>
        </w:rPr>
        <w:t xml:space="preserve">special </w:t>
      </w:r>
      <w:r w:rsidRPr="00495C50">
        <w:rPr>
          <w:highlight w:val="cyan"/>
          <w:u w:val="single"/>
        </w:rPr>
        <w:t>elections</w:t>
      </w:r>
      <w:r w:rsidRPr="00495C50">
        <w:rPr>
          <w:u w:val="single"/>
        </w:rPr>
        <w:t xml:space="preserve"> </w:t>
      </w:r>
      <w:r w:rsidRPr="00495C50">
        <w:rPr>
          <w:highlight w:val="cyan"/>
          <w:u w:val="single"/>
        </w:rPr>
        <w:t>and</w:t>
      </w:r>
      <w:r w:rsidRPr="00495C50">
        <w:rPr>
          <w:u w:val="single"/>
        </w:rPr>
        <w:t xml:space="preserve"> </w:t>
      </w:r>
      <w:r w:rsidRPr="00495C50">
        <w:rPr>
          <w:highlight w:val="cyan"/>
          <w:u w:val="single"/>
        </w:rPr>
        <w:t>overperforming</w:t>
      </w:r>
      <w:r w:rsidRPr="00495C50">
        <w:rPr>
          <w:u w:val="single"/>
        </w:rPr>
        <w:t xml:space="preserve"> in elections they have predictably lost.</w:t>
      </w:r>
      <w:r w:rsidRPr="00495C50">
        <w:rPr>
          <w:sz w:val="14"/>
        </w:rPr>
        <w:t xml:space="preserve"> And it's fueling optimism among Democrats looking at a challenging election year for both the White House and Congress. </w:t>
      </w:r>
      <w:r w:rsidRPr="00495C50">
        <w:rPr>
          <w:u w:val="single"/>
        </w:rPr>
        <w:t xml:space="preserve">"Polls don't vote. </w:t>
      </w:r>
      <w:r w:rsidRPr="00495C50">
        <w:rPr>
          <w:highlight w:val="cyan"/>
          <w:u w:val="single"/>
        </w:rPr>
        <w:t>People vote</w:t>
      </w:r>
      <w:r w:rsidRPr="00495C50">
        <w:rPr>
          <w:u w:val="single"/>
        </w:rPr>
        <w:t>. And that's what's been happening," says Democratic Rep. Jim McGovern, a veteran lawmaker from Massachusetts who has served in both the minority and the majority. Despite what the polls say, "</w:t>
      </w:r>
      <w:r w:rsidRPr="00495C50">
        <w:rPr>
          <w:highlight w:val="cyan"/>
          <w:u w:val="single"/>
        </w:rPr>
        <w:t>people have been voting</w:t>
      </w:r>
      <w:r w:rsidRPr="00495C50">
        <w:rPr>
          <w:u w:val="single"/>
        </w:rPr>
        <w:t xml:space="preserve">, and </w:t>
      </w:r>
      <w:r w:rsidRPr="00495C50">
        <w:rPr>
          <w:highlight w:val="cyan"/>
          <w:u w:val="single"/>
        </w:rPr>
        <w:t>they've</w:t>
      </w:r>
      <w:r w:rsidRPr="00495C50">
        <w:rPr>
          <w:u w:val="single"/>
        </w:rPr>
        <w:t xml:space="preserve"> been </w:t>
      </w:r>
      <w:r w:rsidRPr="00495C50">
        <w:rPr>
          <w:highlight w:val="cyan"/>
          <w:u w:val="single"/>
        </w:rPr>
        <w:t>voting Democratic</w:t>
      </w:r>
      <w:r w:rsidRPr="00495C50">
        <w:rPr>
          <w:u w:val="single"/>
        </w:rPr>
        <w:t xml:space="preserve">. I feel </w:t>
      </w:r>
      <w:proofErr w:type="gramStart"/>
      <w:r w:rsidRPr="00495C50">
        <w:rPr>
          <w:u w:val="single"/>
        </w:rPr>
        <w:t>really good</w:t>
      </w:r>
      <w:proofErr w:type="gramEnd"/>
      <w:r w:rsidRPr="00495C50">
        <w:rPr>
          <w:u w:val="single"/>
        </w:rPr>
        <w:t xml:space="preserve"> about November – and not just about the president. I feel really good about us </w:t>
      </w:r>
      <w:r w:rsidRPr="00495C50">
        <w:rPr>
          <w:highlight w:val="cyan"/>
          <w:u w:val="single"/>
        </w:rPr>
        <w:t>taking back the House</w:t>
      </w:r>
      <w:r w:rsidRPr="00495C50">
        <w:rPr>
          <w:u w:val="single"/>
        </w:rPr>
        <w:t xml:space="preserve">." </w:t>
      </w:r>
      <w:r w:rsidRPr="00495C50">
        <w:rPr>
          <w:sz w:val="14"/>
        </w:rPr>
        <w:t xml:space="preserve">Experts caution that a special election win in New York – particularly a district Biden won in 2020, albeit when the district was drawn to be more Democratic-friendly – does not a national movement make. The president still has abysmally low approval ratings, and national and battleground state polls show him in a tight race with his likely fall opponent, former President Donald Trump. "I think that Democrats would be making a lot of assumptions if they, A, took their great joy from this result as some sort of bellwether for November or, B, thought there was some kind of playbook that came out of it" to win races in districts in other parts of the country, says Syracuse University professor Grant </w:t>
      </w:r>
      <w:proofErr w:type="spellStart"/>
      <w:r w:rsidRPr="00495C50">
        <w:rPr>
          <w:sz w:val="14"/>
        </w:rPr>
        <w:t>Reeher</w:t>
      </w:r>
      <w:proofErr w:type="spellEnd"/>
      <w:r w:rsidRPr="00495C50">
        <w:rPr>
          <w:sz w:val="14"/>
        </w:rPr>
        <w:t xml:space="preserve">. In a 2022 election season when Democrats did surprisingly well, they fared poorly in blue New York, </w:t>
      </w:r>
      <w:proofErr w:type="spellStart"/>
      <w:r w:rsidRPr="00495C50">
        <w:rPr>
          <w:sz w:val="14"/>
        </w:rPr>
        <w:t>Reeher</w:t>
      </w:r>
      <w:proofErr w:type="spellEnd"/>
      <w:r w:rsidRPr="00495C50">
        <w:rPr>
          <w:sz w:val="14"/>
        </w:rPr>
        <w:t xml:space="preserve"> notes, losing four congressional seats to Republicans. Tuesday's special election could just be the state returning to its mostly Democratic roots, he says. And the immigration issue – which Democrats are trying to seize as their own, focusing on House Republicans' refusal to consider a bipartisan border security package negotiated by the Senate – remains a vulnerability for both Biden and congressional Democrats. But the numbers that matter – </w:t>
      </w:r>
      <w:r w:rsidRPr="00495C50">
        <w:rPr>
          <w:highlight w:val="cyan"/>
          <w:u w:val="single"/>
        </w:rPr>
        <w:t>performances</w:t>
      </w:r>
      <w:r w:rsidRPr="00495C50">
        <w:rPr>
          <w:u w:val="single"/>
        </w:rPr>
        <w:t xml:space="preserve"> </w:t>
      </w:r>
      <w:r w:rsidRPr="00495C50">
        <w:rPr>
          <w:highlight w:val="cyan"/>
          <w:u w:val="single"/>
        </w:rPr>
        <w:t>in</w:t>
      </w:r>
      <w:r w:rsidRPr="00495C50">
        <w:rPr>
          <w:u w:val="single"/>
        </w:rPr>
        <w:t xml:space="preserve"> contests ranging from mayoral and </w:t>
      </w:r>
      <w:r w:rsidRPr="00495C50">
        <w:rPr>
          <w:highlight w:val="cyan"/>
          <w:u w:val="single"/>
        </w:rPr>
        <w:t>state legislative races</w:t>
      </w:r>
      <w:r w:rsidRPr="00495C50">
        <w:rPr>
          <w:u w:val="single"/>
        </w:rPr>
        <w:t xml:space="preserve"> to presidential primaries – </w:t>
      </w:r>
      <w:r w:rsidRPr="00495C50">
        <w:rPr>
          <w:highlight w:val="cyan"/>
          <w:u w:val="single"/>
        </w:rPr>
        <w:t>give</w:t>
      </w:r>
      <w:r w:rsidRPr="00495C50">
        <w:rPr>
          <w:u w:val="single"/>
        </w:rPr>
        <w:t xml:space="preserve"> still-nervous </w:t>
      </w:r>
      <w:r w:rsidRPr="00495C50">
        <w:rPr>
          <w:highlight w:val="cyan"/>
          <w:u w:val="single"/>
        </w:rPr>
        <w:t xml:space="preserve">Democrats </w:t>
      </w:r>
      <w:r w:rsidRPr="00495C50">
        <w:rPr>
          <w:u w:val="single"/>
        </w:rPr>
        <w:t xml:space="preserve">reason to </w:t>
      </w:r>
      <w:r w:rsidRPr="00495C50">
        <w:rPr>
          <w:highlight w:val="cyan"/>
          <w:u w:val="single"/>
        </w:rPr>
        <w:t>hope</w:t>
      </w:r>
      <w:r w:rsidRPr="00495C50">
        <w:rPr>
          <w:u w:val="single"/>
        </w:rPr>
        <w:t xml:space="preserve">.  </w:t>
      </w:r>
      <w:r w:rsidRPr="00495C50">
        <w:rPr>
          <w:sz w:val="14"/>
        </w:rPr>
        <w:t>In November</w:t>
      </w:r>
      <w:r w:rsidRPr="00495C50">
        <w:rPr>
          <w:u w:val="single"/>
        </w:rPr>
        <w:t xml:space="preserve">, </w:t>
      </w:r>
      <w:r w:rsidRPr="00495C50">
        <w:rPr>
          <w:highlight w:val="cyan"/>
          <w:u w:val="single"/>
        </w:rPr>
        <w:t>Democrats flipped the Virginia state House, gained seats in the New Jersey state</w:t>
      </w:r>
      <w:r w:rsidRPr="00495C50">
        <w:rPr>
          <w:u w:val="single"/>
        </w:rPr>
        <w:t xml:space="preserve"> </w:t>
      </w:r>
      <w:r w:rsidRPr="00495C50">
        <w:rPr>
          <w:highlight w:val="cyan"/>
          <w:u w:val="single"/>
        </w:rPr>
        <w:t>legislature</w:t>
      </w:r>
      <w:r w:rsidRPr="00495C50">
        <w:rPr>
          <w:u w:val="single"/>
        </w:rPr>
        <w:t xml:space="preserve">, </w:t>
      </w:r>
      <w:r w:rsidRPr="00495C50">
        <w:rPr>
          <w:highlight w:val="cyan"/>
          <w:u w:val="single"/>
        </w:rPr>
        <w:t>held onto the governorship in deep red Kentucky</w:t>
      </w:r>
      <w:r w:rsidRPr="00495C50">
        <w:rPr>
          <w:u w:val="single"/>
        </w:rPr>
        <w:t xml:space="preserve">, and won city council and school board races across the country. Last month, </w:t>
      </w:r>
      <w:r w:rsidRPr="00495C50">
        <w:rPr>
          <w:highlight w:val="cyan"/>
          <w:u w:val="single"/>
        </w:rPr>
        <w:t>Democrats picked up a critical state House</w:t>
      </w:r>
      <w:r w:rsidRPr="00495C50">
        <w:rPr>
          <w:u w:val="single"/>
        </w:rPr>
        <w:t xml:space="preserve"> </w:t>
      </w:r>
      <w:r w:rsidRPr="00495C50">
        <w:rPr>
          <w:highlight w:val="cyan"/>
          <w:u w:val="single"/>
        </w:rPr>
        <w:t>seat in Orlando</w:t>
      </w:r>
      <w:r w:rsidRPr="00495C50">
        <w:rPr>
          <w:u w:val="single"/>
        </w:rPr>
        <w:t xml:space="preserve">, Florida – an important indicator of political mood in the I-4 corridor, home to many Hispanics. Nationally, </w:t>
      </w:r>
      <w:r w:rsidRPr="00495C50">
        <w:rPr>
          <w:highlight w:val="cyan"/>
          <w:u w:val="single"/>
        </w:rPr>
        <w:t>Democrats are outpacing Republicans</w:t>
      </w:r>
      <w:r w:rsidRPr="00495C50">
        <w:rPr>
          <w:u w:val="single"/>
        </w:rPr>
        <w:t xml:space="preserve"> in voter registration, going from trailing the GOP in September (28% Republican registration and 24% Democratic registration) to leading in January (27% Democratic registration versus 25% Republican registration), </w:t>
      </w:r>
      <w:hyperlink r:id="rId19" w:tgtFrame="_blank" w:history="1">
        <w:r w:rsidRPr="00495C50">
          <w:rPr>
            <w:rStyle w:val="Hyperlink"/>
          </w:rPr>
          <w:t>according to Gallup</w:t>
        </w:r>
      </w:hyperlink>
      <w:r w:rsidRPr="00495C50">
        <w:rPr>
          <w:u w:val="single"/>
        </w:rPr>
        <w:t xml:space="preserve">. </w:t>
      </w:r>
      <w:r w:rsidRPr="00495C50">
        <w:rPr>
          <w:sz w:val="14"/>
          <w:szCs w:val="14"/>
        </w:rPr>
        <w:t>Tuesday was a big night for Democrats as well.</w:t>
      </w:r>
      <w:r w:rsidRPr="00495C50">
        <w:rPr>
          <w:sz w:val="14"/>
        </w:rPr>
        <w:t xml:space="preserve"> Not only did Suozzi shrink the GOP's already whisper-thin majority in the House with his win in New York, but Democrat Jim </w:t>
      </w:r>
      <w:proofErr w:type="spellStart"/>
      <w:r w:rsidRPr="00495C50">
        <w:rPr>
          <w:sz w:val="14"/>
        </w:rPr>
        <w:t>Prokopiak</w:t>
      </w:r>
      <w:proofErr w:type="spellEnd"/>
      <w:r w:rsidRPr="00495C50">
        <w:rPr>
          <w:sz w:val="14"/>
        </w:rPr>
        <w:t xml:space="preserve"> ensured Democratic control of Pennsylvania’s state House with a blowout </w:t>
      </w:r>
      <w:hyperlink r:id="rId20" w:tgtFrame="_blank" w:history="1">
        <w:r w:rsidRPr="00495C50">
          <w:rPr>
            <w:rStyle w:val="Hyperlink"/>
            <w:sz w:val="14"/>
          </w:rPr>
          <w:t>68%-32% win</w:t>
        </w:r>
      </w:hyperlink>
      <w:r w:rsidRPr="00495C50">
        <w:rPr>
          <w:sz w:val="14"/>
        </w:rPr>
        <w:t xml:space="preserve"> over Republican Candace Cabanas in a race predicted to be much closer. The win was the sixth special election victory for Democrats in Pennsylvania, allowing them to retain control of a chamber they flipped in 2022.</w:t>
      </w:r>
    </w:p>
    <w:p w14:paraId="66B9D843" w14:textId="77777777" w:rsidR="006F24FE" w:rsidRDefault="006F24FE" w:rsidP="006F24FE">
      <w:pPr>
        <w:pStyle w:val="Heading3"/>
      </w:pPr>
      <w:r>
        <w:lastRenderedPageBreak/>
        <w:t>UQ --- Dems Win --- GOP Infighting</w:t>
      </w:r>
    </w:p>
    <w:p w14:paraId="02AA7A74" w14:textId="77777777" w:rsidR="006F24FE" w:rsidRPr="00495C50" w:rsidRDefault="006F24FE" w:rsidP="006F24FE">
      <w:pPr>
        <w:pStyle w:val="Heading4"/>
        <w:rPr>
          <w:rFonts w:cs="Calibri"/>
        </w:rPr>
      </w:pPr>
      <w:r w:rsidRPr="00495C50">
        <w:rPr>
          <w:rFonts w:cs="Calibri"/>
        </w:rPr>
        <w:t xml:space="preserve">Republicans vulnerable </w:t>
      </w:r>
      <w:r>
        <w:rPr>
          <w:rFonts w:cs="Calibri"/>
        </w:rPr>
        <w:t>-- infighting</w:t>
      </w:r>
    </w:p>
    <w:p w14:paraId="61286E22" w14:textId="77777777" w:rsidR="006F24FE" w:rsidRPr="00495C50" w:rsidRDefault="006F24FE" w:rsidP="006F24FE">
      <w:proofErr w:type="spellStart"/>
      <w:r w:rsidRPr="00495C50">
        <w:rPr>
          <w:b/>
          <w:bCs/>
          <w:sz w:val="23"/>
          <w:szCs w:val="23"/>
        </w:rPr>
        <w:t>Popli</w:t>
      </w:r>
      <w:proofErr w:type="spellEnd"/>
      <w:r w:rsidRPr="00495C50">
        <w:rPr>
          <w:b/>
          <w:bCs/>
          <w:sz w:val="23"/>
          <w:szCs w:val="23"/>
        </w:rPr>
        <w:t xml:space="preserve"> ’24</w:t>
      </w:r>
      <w:r w:rsidRPr="00495C50">
        <w:t xml:space="preserve"> </w:t>
      </w:r>
      <w:r w:rsidRPr="00495C50">
        <w:rPr>
          <w:sz w:val="14"/>
          <w:szCs w:val="14"/>
        </w:rPr>
        <w:t xml:space="preserve">(4/3/24, Nik </w:t>
      </w:r>
      <w:proofErr w:type="spellStart"/>
      <w:r w:rsidRPr="00495C50">
        <w:rPr>
          <w:sz w:val="14"/>
          <w:szCs w:val="14"/>
        </w:rPr>
        <w:t>Popli</w:t>
      </w:r>
      <w:proofErr w:type="spellEnd"/>
      <w:r w:rsidRPr="00495C50">
        <w:rPr>
          <w:sz w:val="14"/>
          <w:szCs w:val="14"/>
        </w:rPr>
        <w:t xml:space="preserve"> is a reporter at TIME, based in the Washington, D.C. bureau. He covers economic policy and national politics, focusing on Congress, technology, and the economy, </w:t>
      </w:r>
      <w:r w:rsidRPr="00495C50">
        <w:rPr>
          <w:i/>
          <w:iCs/>
          <w:sz w:val="14"/>
          <w:szCs w:val="14"/>
        </w:rPr>
        <w:t xml:space="preserve">“Republicans Worry They Could Lose the House—Before the Election” </w:t>
      </w:r>
      <w:r w:rsidRPr="00495C50">
        <w:rPr>
          <w:sz w:val="14"/>
          <w:szCs w:val="14"/>
        </w:rPr>
        <w:t>TIME, https://time.com/6962988/republicans-house-majority-election-democrats/)</w:t>
      </w:r>
    </w:p>
    <w:p w14:paraId="6715FED2" w14:textId="77777777" w:rsidR="006F24FE" w:rsidRDefault="006F24FE" w:rsidP="006F24FE">
      <w:pPr>
        <w:rPr>
          <w:u w:val="single"/>
        </w:rPr>
      </w:pPr>
      <w:r w:rsidRPr="00495C50">
        <w:rPr>
          <w:u w:val="single"/>
        </w:rPr>
        <w:t xml:space="preserve">Sixteen months later, as the </w:t>
      </w:r>
      <w:r w:rsidRPr="00495C50">
        <w:rPr>
          <w:highlight w:val="cyan"/>
          <w:u w:val="single"/>
        </w:rPr>
        <w:t xml:space="preserve">Republican majority has shrunk </w:t>
      </w:r>
      <w:r w:rsidRPr="00657FC0">
        <w:rPr>
          <w:u w:val="single"/>
        </w:rPr>
        <w:t>even further</w:t>
      </w:r>
      <w:r w:rsidRPr="00495C50">
        <w:rPr>
          <w:u w:val="single"/>
        </w:rPr>
        <w:t xml:space="preserve">, House Speaker </w:t>
      </w:r>
      <w:r w:rsidRPr="00495C50">
        <w:rPr>
          <w:highlight w:val="cyan"/>
          <w:u w:val="single"/>
        </w:rPr>
        <w:t>Mike Johnson</w:t>
      </w:r>
      <w:r w:rsidRPr="00495C50">
        <w:rPr>
          <w:u w:val="single"/>
        </w:rPr>
        <w:t xml:space="preserve"> is </w:t>
      </w:r>
      <w:r w:rsidRPr="00495C50">
        <w:rPr>
          <w:highlight w:val="cyan"/>
          <w:u w:val="single"/>
        </w:rPr>
        <w:t>admitting</w:t>
      </w:r>
      <w:r w:rsidRPr="00495C50">
        <w:rPr>
          <w:u w:val="single"/>
        </w:rPr>
        <w:t xml:space="preserve"> that possibility. He told Fox News on Monday that </w:t>
      </w:r>
      <w:r w:rsidRPr="00657FC0">
        <w:rPr>
          <w:u w:val="single"/>
        </w:rPr>
        <w:t xml:space="preserve">there </w:t>
      </w:r>
      <w:r w:rsidRPr="00657FC0">
        <w:rPr>
          <w:highlight w:val="cyan"/>
          <w:u w:val="single"/>
        </w:rPr>
        <w:t>is a</w:t>
      </w:r>
      <w:r w:rsidRPr="00495C50">
        <w:rPr>
          <w:u w:val="single"/>
        </w:rPr>
        <w:t xml:space="preserve"> slim </w:t>
      </w:r>
      <w:r w:rsidRPr="00495C50">
        <w:rPr>
          <w:highlight w:val="cyan"/>
          <w:u w:val="single"/>
        </w:rPr>
        <w:t>chance</w:t>
      </w:r>
      <w:r w:rsidRPr="00495C50">
        <w:rPr>
          <w:u w:val="single"/>
        </w:rPr>
        <w:t xml:space="preserve"> he could </w:t>
      </w:r>
      <w:r w:rsidRPr="00495C50">
        <w:rPr>
          <w:highlight w:val="cyan"/>
          <w:u w:val="single"/>
        </w:rPr>
        <w:t>lose the speakership to Democratic</w:t>
      </w:r>
      <w:r w:rsidRPr="00495C50">
        <w:rPr>
          <w:u w:val="single"/>
        </w:rPr>
        <w:t xml:space="preserve"> </w:t>
      </w:r>
      <w:r w:rsidRPr="00495C50">
        <w:rPr>
          <w:highlight w:val="cyan"/>
          <w:u w:val="single"/>
        </w:rPr>
        <w:t>House</w:t>
      </w:r>
      <w:r w:rsidRPr="00495C50">
        <w:rPr>
          <w:u w:val="single"/>
        </w:rPr>
        <w:t xml:space="preserve"> </w:t>
      </w:r>
      <w:r w:rsidRPr="00495C50">
        <w:rPr>
          <w:sz w:val="16"/>
        </w:rPr>
        <w:t xml:space="preserve">leader </w:t>
      </w:r>
      <w:hyperlink r:id="rId21" w:history="1">
        <w:r w:rsidRPr="00495C50">
          <w:rPr>
            <w:rStyle w:val="Hyperlink"/>
            <w:sz w:val="16"/>
          </w:rPr>
          <w:t>Hakeem Jeffries</w:t>
        </w:r>
      </w:hyperlink>
      <w:r w:rsidRPr="00495C50">
        <w:rPr>
          <w:sz w:val="16"/>
        </w:rPr>
        <w:t xml:space="preserve"> in the next few weeks amid a wave of early retirements. "That's a risk,” Johnson said of Democrats taking control of the House. </w:t>
      </w:r>
      <w:r w:rsidRPr="00495C50">
        <w:rPr>
          <w:u w:val="single"/>
        </w:rPr>
        <w:t xml:space="preserve">Already </w:t>
      </w:r>
      <w:r w:rsidRPr="00495C50">
        <w:rPr>
          <w:highlight w:val="cyan"/>
          <w:u w:val="single"/>
        </w:rPr>
        <w:t>three Republican</w:t>
      </w:r>
      <w:r w:rsidRPr="00495C50">
        <w:rPr>
          <w:u w:val="single"/>
        </w:rPr>
        <w:t xml:space="preserve"> </w:t>
      </w:r>
      <w:r w:rsidRPr="00495C50">
        <w:rPr>
          <w:highlight w:val="cyan"/>
          <w:u w:val="single"/>
        </w:rPr>
        <w:t xml:space="preserve">lawmakers </w:t>
      </w:r>
      <w:r w:rsidRPr="00495C50">
        <w:rPr>
          <w:u w:val="single"/>
        </w:rPr>
        <w:t xml:space="preserve">have </w:t>
      </w:r>
      <w:r w:rsidRPr="00495C50">
        <w:rPr>
          <w:highlight w:val="cyan"/>
          <w:u w:val="single"/>
        </w:rPr>
        <w:t>resigned</w:t>
      </w:r>
      <w:r w:rsidRPr="00495C50">
        <w:rPr>
          <w:u w:val="single"/>
        </w:rPr>
        <w:t xml:space="preserve"> from their posts mid-term—Reps. </w:t>
      </w:r>
      <w:hyperlink r:id="rId22" w:history="1">
        <w:r w:rsidRPr="00495C50">
          <w:rPr>
            <w:rStyle w:val="Hyperlink"/>
            <w:sz w:val="16"/>
          </w:rPr>
          <w:t>Kevin McCarthy</w:t>
        </w:r>
      </w:hyperlink>
      <w:r w:rsidRPr="00495C50">
        <w:rPr>
          <w:u w:val="single"/>
        </w:rPr>
        <w:t xml:space="preserve">, Bill Johnson, and Ken Buck. A fourth Republican, Rep. Mike </w:t>
      </w:r>
      <w:r w:rsidRPr="00495C50">
        <w:rPr>
          <w:highlight w:val="cyan"/>
          <w:u w:val="single"/>
        </w:rPr>
        <w:t>Gallagher of Wisconsin</w:t>
      </w:r>
      <w:r w:rsidRPr="00495C50">
        <w:rPr>
          <w:u w:val="single"/>
        </w:rPr>
        <w:t xml:space="preserve">, is expected </w:t>
      </w:r>
      <w:r w:rsidRPr="00495C50">
        <w:rPr>
          <w:highlight w:val="cyan"/>
          <w:u w:val="single"/>
        </w:rPr>
        <w:t>to step down</w:t>
      </w:r>
      <w:r w:rsidRPr="00495C50">
        <w:rPr>
          <w:u w:val="single"/>
        </w:rPr>
        <w:t xml:space="preserve"> </w:t>
      </w:r>
      <w:r w:rsidRPr="00495C50">
        <w:rPr>
          <w:highlight w:val="cyan"/>
          <w:u w:val="single"/>
        </w:rPr>
        <w:t>in</w:t>
      </w:r>
      <w:r w:rsidRPr="00495C50">
        <w:rPr>
          <w:u w:val="single"/>
        </w:rPr>
        <w:t xml:space="preserve"> mid-</w:t>
      </w:r>
      <w:r w:rsidRPr="00495C50">
        <w:rPr>
          <w:highlight w:val="cyan"/>
          <w:u w:val="single"/>
        </w:rPr>
        <w:t>April</w:t>
      </w:r>
      <w:r w:rsidRPr="00495C50">
        <w:rPr>
          <w:u w:val="single"/>
        </w:rPr>
        <w:t xml:space="preserve">, bringing the party’s former nine-seat </w:t>
      </w:r>
      <w:r w:rsidRPr="00495C50">
        <w:rPr>
          <w:highlight w:val="cyan"/>
          <w:u w:val="single"/>
        </w:rPr>
        <w:t>majority down to just 217-213</w:t>
      </w:r>
      <w:r w:rsidRPr="00495C50">
        <w:rPr>
          <w:u w:val="single"/>
        </w:rPr>
        <w:t xml:space="preserve"> as Republicans </w:t>
      </w:r>
      <w:r w:rsidRPr="00495C50">
        <w:rPr>
          <w:highlight w:val="cyan"/>
          <w:u w:val="single"/>
        </w:rPr>
        <w:t>lost a fifth seat</w:t>
      </w:r>
      <w:r w:rsidRPr="00495C50">
        <w:rPr>
          <w:u w:val="single"/>
        </w:rPr>
        <w:t xml:space="preserve"> after </w:t>
      </w:r>
      <w:hyperlink r:id="rId23" w:history="1">
        <w:r w:rsidRPr="00495C50">
          <w:rPr>
            <w:rStyle w:val="Hyperlink"/>
            <w:sz w:val="16"/>
          </w:rPr>
          <w:t>George Santos</w:t>
        </w:r>
      </w:hyperlink>
      <w:r w:rsidRPr="00495C50">
        <w:rPr>
          <w:u w:val="single"/>
        </w:rPr>
        <w:t xml:space="preserve"> was expelled from the House. </w:t>
      </w:r>
      <w:r w:rsidRPr="00495C50">
        <w:rPr>
          <w:sz w:val="16"/>
        </w:rPr>
        <w:t xml:space="preserve">The spate of early departures means that Republicans can soon only afford to lose one single vote when all lawmakers are present and voting, since 216 votes would constitute a majority. The shrinking Republican majority has raised concerns among some in the party about the potential for an unprecedented shift in power mid-Congress. </w:t>
      </w:r>
      <w:r w:rsidRPr="00495C50">
        <w:rPr>
          <w:u w:val="single"/>
        </w:rPr>
        <w:t xml:space="preserve">“It's very feasible that </w:t>
      </w:r>
      <w:r w:rsidRPr="00495C50">
        <w:rPr>
          <w:highlight w:val="cyan"/>
          <w:u w:val="single"/>
        </w:rPr>
        <w:t>Democrats will be running the House before the election</w:t>
      </w:r>
      <w:r w:rsidRPr="00495C50">
        <w:rPr>
          <w:u w:val="single"/>
        </w:rPr>
        <w:t xml:space="preserve">,” says Brian Darling, a GOP strategist and former counsel to Sen. Rand Paul. </w:t>
      </w:r>
      <w:r w:rsidRPr="00495C50">
        <w:rPr>
          <w:sz w:val="16"/>
        </w:rPr>
        <w:t xml:space="preserve">“It's time for Republicans to have a team meeting and say, ‘okay, guys, this majority is falling apart and if you keep acting like this, we're not going to have a majority.’” </w:t>
      </w:r>
      <w:r w:rsidRPr="00495C50">
        <w:rPr>
          <w:u w:val="single"/>
        </w:rPr>
        <w:t xml:space="preserve">As Republicans grapple with the ongoing wave of early retirements, </w:t>
      </w:r>
      <w:r w:rsidRPr="00495C50">
        <w:rPr>
          <w:highlight w:val="cyan"/>
          <w:u w:val="single"/>
        </w:rPr>
        <w:t xml:space="preserve">party </w:t>
      </w:r>
      <w:r w:rsidRPr="00495C50">
        <w:rPr>
          <w:u w:val="single"/>
        </w:rPr>
        <w:t xml:space="preserve">leadership </w:t>
      </w:r>
      <w:r w:rsidRPr="00495C50">
        <w:rPr>
          <w:highlight w:val="cyan"/>
          <w:u w:val="single"/>
        </w:rPr>
        <w:t>has little room for error</w:t>
      </w:r>
      <w:r w:rsidRPr="00495C50">
        <w:rPr>
          <w:u w:val="single"/>
        </w:rPr>
        <w:t xml:space="preserve"> as even a single additional departure could tip the scales in favor of the Democrats, which has never happened in the middle of a congressional term. Buck, who stepped down in March due to what he called growing dysfunction in Congress, has hinted that </w:t>
      </w:r>
      <w:r w:rsidRPr="00495C50">
        <w:rPr>
          <w:highlight w:val="cyan"/>
          <w:u w:val="single"/>
        </w:rPr>
        <w:t xml:space="preserve">Republicans </w:t>
      </w:r>
      <w:r w:rsidRPr="00495C50">
        <w:rPr>
          <w:u w:val="single"/>
        </w:rPr>
        <w:t xml:space="preserve">could </w:t>
      </w:r>
      <w:r w:rsidRPr="00495C50">
        <w:rPr>
          <w:highlight w:val="cyan"/>
          <w:u w:val="single"/>
        </w:rPr>
        <w:t>see more resignations</w:t>
      </w:r>
      <w:r w:rsidRPr="00495C50">
        <w:rPr>
          <w:u w:val="single"/>
        </w:rPr>
        <w:t xml:space="preserve"> in the coming months if bitter </w:t>
      </w:r>
      <w:r w:rsidRPr="00495C50">
        <w:rPr>
          <w:highlight w:val="cyan"/>
          <w:u w:val="single"/>
        </w:rPr>
        <w:t>divisions</w:t>
      </w:r>
      <w:r w:rsidRPr="00495C50">
        <w:rPr>
          <w:u w:val="single"/>
        </w:rPr>
        <w:t xml:space="preserve"> </w:t>
      </w:r>
      <w:r w:rsidRPr="00495C50">
        <w:rPr>
          <w:highlight w:val="cyan"/>
          <w:u w:val="single"/>
        </w:rPr>
        <w:t xml:space="preserve">inside </w:t>
      </w:r>
      <w:r w:rsidRPr="00495C50">
        <w:rPr>
          <w:u w:val="single"/>
        </w:rPr>
        <w:t xml:space="preserve">the </w:t>
      </w:r>
      <w:r w:rsidRPr="00495C50">
        <w:rPr>
          <w:highlight w:val="cyan"/>
          <w:u w:val="single"/>
        </w:rPr>
        <w:t xml:space="preserve">GOP </w:t>
      </w:r>
      <w:r w:rsidRPr="00495C50">
        <w:rPr>
          <w:u w:val="single"/>
        </w:rPr>
        <w:t xml:space="preserve">continue to </w:t>
      </w:r>
      <w:r w:rsidRPr="00495C50">
        <w:rPr>
          <w:highlight w:val="cyan"/>
          <w:u w:val="single"/>
        </w:rPr>
        <w:t>escalate</w:t>
      </w:r>
      <w:r w:rsidRPr="00495C50">
        <w:rPr>
          <w:u w:val="single"/>
        </w:rPr>
        <w:t xml:space="preserve">. </w:t>
      </w:r>
      <w:r w:rsidRPr="00495C50">
        <w:rPr>
          <w:sz w:val="16"/>
        </w:rPr>
        <w:t>“Republicans would be smart to be worried,” says Matthew Green, a politics professor at Catholic University. “I don't think the odds are very high that the Republicans will lose their majority, but it is a much bigger possibility now than it's ever been. And I think it's clear that the Republican leadership is worried about it.</w:t>
      </w:r>
      <w:r w:rsidRPr="00495C50">
        <w:rPr>
          <w:u w:val="single"/>
        </w:rPr>
        <w:t xml:space="preserve">” Green adds that if another Republican resigns or experiences an unexpected health crisis leading to their absence from voting, then </w:t>
      </w:r>
      <w:r w:rsidRPr="00495C50">
        <w:rPr>
          <w:highlight w:val="cyan"/>
          <w:u w:val="single"/>
        </w:rPr>
        <w:t>Democrats</w:t>
      </w:r>
      <w:r w:rsidRPr="00495C50">
        <w:rPr>
          <w:u w:val="single"/>
        </w:rPr>
        <w:t xml:space="preserve"> could </w:t>
      </w:r>
      <w:r w:rsidRPr="00495C50">
        <w:rPr>
          <w:highlight w:val="cyan"/>
          <w:u w:val="single"/>
        </w:rPr>
        <w:t>secure</w:t>
      </w:r>
      <w:r w:rsidRPr="00495C50">
        <w:rPr>
          <w:u w:val="single"/>
        </w:rPr>
        <w:t xml:space="preserve"> the </w:t>
      </w:r>
      <w:r w:rsidRPr="00495C50">
        <w:rPr>
          <w:highlight w:val="cyan"/>
          <w:u w:val="single"/>
        </w:rPr>
        <w:t>majority</w:t>
      </w:r>
      <w:r w:rsidRPr="00495C50">
        <w:rPr>
          <w:u w:val="single"/>
        </w:rPr>
        <w:t xml:space="preserve"> </w:t>
      </w:r>
      <w:r w:rsidRPr="00495C50">
        <w:rPr>
          <w:highlight w:val="cyan"/>
          <w:u w:val="single"/>
        </w:rPr>
        <w:t xml:space="preserve">before </w:t>
      </w:r>
      <w:r w:rsidRPr="00495C50">
        <w:rPr>
          <w:u w:val="single"/>
        </w:rPr>
        <w:t xml:space="preserve">the </w:t>
      </w:r>
      <w:r w:rsidRPr="00495C50">
        <w:rPr>
          <w:highlight w:val="cyan"/>
          <w:u w:val="single"/>
        </w:rPr>
        <w:t>November</w:t>
      </w:r>
      <w:r w:rsidRPr="00495C50">
        <w:rPr>
          <w:u w:val="single"/>
        </w:rPr>
        <w:t xml:space="preserve"> elections. It </w:t>
      </w:r>
      <w:r w:rsidRPr="00495C50">
        <w:rPr>
          <w:sz w:val="16"/>
        </w:rPr>
        <w:t xml:space="preserve">would be the first time such a shift has happened in the House mid-term, with the closest parallel coming in 1930 when Republicans lost their slim majority before the session began after several members died and Democrats won special elections to replace them. </w:t>
      </w:r>
      <w:r w:rsidRPr="00495C50">
        <w:rPr>
          <w:u w:val="single"/>
        </w:rPr>
        <w:t xml:space="preserve">Complicating matters, some </w:t>
      </w:r>
      <w:r w:rsidRPr="00495C50">
        <w:rPr>
          <w:highlight w:val="cyan"/>
          <w:u w:val="single"/>
        </w:rPr>
        <w:t>Republicans</w:t>
      </w:r>
      <w:r w:rsidRPr="00495C50">
        <w:rPr>
          <w:u w:val="single"/>
        </w:rPr>
        <w:t xml:space="preserve"> are already </w:t>
      </w:r>
      <w:r w:rsidRPr="00495C50">
        <w:rPr>
          <w:highlight w:val="cyan"/>
          <w:u w:val="single"/>
        </w:rPr>
        <w:t>considering</w:t>
      </w:r>
      <w:r w:rsidRPr="00495C50">
        <w:rPr>
          <w:u w:val="single"/>
        </w:rPr>
        <w:t xml:space="preserve"> strategies to </w:t>
      </w:r>
      <w:r w:rsidRPr="00495C50">
        <w:rPr>
          <w:highlight w:val="cyan"/>
          <w:u w:val="single"/>
        </w:rPr>
        <w:t>remove Johnson</w:t>
      </w:r>
      <w:r w:rsidRPr="00495C50">
        <w:rPr>
          <w:u w:val="single"/>
        </w:rPr>
        <w:t xml:space="preserve"> from his leadership position and trigger a vote for a new Speaker of the House. Rep. Marjorie Taylor Greene, a far-right Georgia Republican, </w:t>
      </w:r>
      <w:hyperlink r:id="rId24" w:history="1">
        <w:r w:rsidRPr="00495C50">
          <w:rPr>
            <w:rStyle w:val="Hyperlink"/>
            <w:sz w:val="16"/>
          </w:rPr>
          <w:t>filed a surprise motion to vacate</w:t>
        </w:r>
      </w:hyperlink>
      <w:r w:rsidRPr="00495C50">
        <w:rPr>
          <w:u w:val="single"/>
        </w:rPr>
        <w:t xml:space="preserve"> the speakership on March 22 after Johnson had to rely on Democratic votes to pass a critical government funding package. The move could set up a </w:t>
      </w:r>
      <w:r w:rsidRPr="00495C50">
        <w:rPr>
          <w:highlight w:val="cyan"/>
          <w:u w:val="single"/>
        </w:rPr>
        <w:t>risky leadership vote</w:t>
      </w:r>
      <w:r w:rsidRPr="00495C50">
        <w:rPr>
          <w:u w:val="single"/>
        </w:rPr>
        <w:t xml:space="preserve"> that would test the unity of the Republican conference. “If we </w:t>
      </w:r>
      <w:r w:rsidRPr="00495C50">
        <w:rPr>
          <w:highlight w:val="cyan"/>
          <w:u w:val="single"/>
        </w:rPr>
        <w:t>vacated this speaker</w:t>
      </w:r>
      <w:r w:rsidRPr="00495C50">
        <w:rPr>
          <w:u w:val="single"/>
        </w:rPr>
        <w:t xml:space="preserve">, we’d </w:t>
      </w:r>
      <w:r w:rsidRPr="00495C50">
        <w:rPr>
          <w:highlight w:val="cyan"/>
          <w:u w:val="single"/>
        </w:rPr>
        <w:t>end up with a Democrat</w:t>
      </w:r>
      <w:r w:rsidRPr="00495C50">
        <w:rPr>
          <w:u w:val="single"/>
        </w:rPr>
        <w:t xml:space="preserve">,” Rep. Matt </w:t>
      </w:r>
      <w:proofErr w:type="spellStart"/>
      <w:r w:rsidRPr="00495C50">
        <w:rPr>
          <w:u w:val="single"/>
        </w:rPr>
        <w:t>Gaetz</w:t>
      </w:r>
      <w:proofErr w:type="spellEnd"/>
      <w:r w:rsidRPr="00495C50">
        <w:rPr>
          <w:u w:val="single"/>
        </w:rPr>
        <w:t xml:space="preserve">, a Florida Republican, warned immediately after Greene triggered the motion, adding that he believes some </w:t>
      </w:r>
      <w:r w:rsidRPr="00495C50">
        <w:rPr>
          <w:highlight w:val="cyan"/>
          <w:u w:val="single"/>
        </w:rPr>
        <w:t>Republicans would vote for Jeffries</w:t>
      </w:r>
      <w:r w:rsidRPr="00495C50">
        <w:rPr>
          <w:u w:val="single"/>
        </w:rPr>
        <w:t xml:space="preserve">. </w:t>
      </w:r>
    </w:p>
    <w:p w14:paraId="51DDA16B" w14:textId="77777777" w:rsidR="006F24FE" w:rsidRDefault="006F24FE" w:rsidP="006F24FE">
      <w:pPr>
        <w:pStyle w:val="Heading3"/>
      </w:pPr>
      <w:r>
        <w:lastRenderedPageBreak/>
        <w:t>UQ --- Dems Win --- Nebraska</w:t>
      </w:r>
    </w:p>
    <w:p w14:paraId="3E866BA0" w14:textId="77777777" w:rsidR="006F24FE" w:rsidRDefault="006F24FE" w:rsidP="006F24FE">
      <w:pPr>
        <w:pStyle w:val="Heading4"/>
      </w:pPr>
      <w:r>
        <w:t>Nebraska is a sleeper flip for Democrats!</w:t>
      </w:r>
    </w:p>
    <w:p w14:paraId="45DBA63A" w14:textId="77777777" w:rsidR="006F24FE" w:rsidRDefault="006F24FE" w:rsidP="006F24FE">
      <w:r w:rsidRPr="001F2A37">
        <w:t xml:space="preserve">Prem </w:t>
      </w:r>
      <w:proofErr w:type="spellStart"/>
      <w:r w:rsidRPr="001F2A37">
        <w:rPr>
          <w:rStyle w:val="Style13ptBold"/>
        </w:rPr>
        <w:t>Thakker</w:t>
      </w:r>
      <w:proofErr w:type="spellEnd"/>
      <w:r w:rsidRPr="001F2A37">
        <w:rPr>
          <w:rStyle w:val="Style13ptBold"/>
        </w:rPr>
        <w:t>, 7-23-2024,</w:t>
      </w:r>
      <w:r w:rsidRPr="001F2A37">
        <w:t xml:space="preserve"> </w:t>
      </w:r>
      <w:r>
        <w:t>[</w:t>
      </w:r>
      <w:r w:rsidRPr="001F2A37">
        <w:t xml:space="preserve">Prem </w:t>
      </w:r>
      <w:proofErr w:type="spellStart"/>
      <w:r w:rsidRPr="001F2A37">
        <w:t>Thakker</w:t>
      </w:r>
      <w:proofErr w:type="spellEnd"/>
      <w:r w:rsidRPr="001F2A37">
        <w:t xml:space="preserve"> is a politics reporter for The Intercept</w:t>
      </w:r>
      <w:r>
        <w:t xml:space="preserve">, </w:t>
      </w:r>
      <w:r w:rsidRPr="001F2A37">
        <w:t xml:space="preserve">"As Republicans’ 2024 Strategy Is Upended, Poll Shows Nebraska Senate Seat May Be Up for Grabs", Intercept, </w:t>
      </w:r>
      <w:hyperlink r:id="rId25" w:history="1">
        <w:r w:rsidRPr="00852F22">
          <w:rPr>
            <w:rStyle w:val="Hyperlink"/>
          </w:rPr>
          <w:t>https://theintercept.com/2024/07/23/nebraska-senate-dan-osborn-deb-fischer/</w:t>
        </w:r>
      </w:hyperlink>
      <w:r>
        <w:t>, accessed 7/25/24, S.A.M]</w:t>
      </w:r>
    </w:p>
    <w:p w14:paraId="1684D564" w14:textId="77777777" w:rsidR="006F24FE" w:rsidRPr="001F2A37" w:rsidRDefault="006F24FE" w:rsidP="006F24FE">
      <w:pPr>
        <w:rPr>
          <w:sz w:val="10"/>
        </w:rPr>
      </w:pPr>
      <w:r w:rsidRPr="001F2A37">
        <w:rPr>
          <w:rStyle w:val="StyleUnderline"/>
          <w:highlight w:val="cyan"/>
        </w:rPr>
        <w:t>WITH</w:t>
      </w:r>
      <w:r w:rsidRPr="001F2A37">
        <w:rPr>
          <w:rStyle w:val="StyleUnderline"/>
        </w:rPr>
        <w:t xml:space="preserve"> PRESIDENT</w:t>
      </w:r>
      <w:r w:rsidRPr="001F2A37">
        <w:rPr>
          <w:sz w:val="10"/>
        </w:rPr>
        <w:t xml:space="preserve"> JOE </w:t>
      </w:r>
      <w:r w:rsidRPr="001F2A37">
        <w:rPr>
          <w:rStyle w:val="StyleUnderline"/>
          <w:highlight w:val="cyan"/>
        </w:rPr>
        <w:t>Biden’s departure from</w:t>
      </w:r>
      <w:r w:rsidRPr="001F2A37">
        <w:rPr>
          <w:sz w:val="10"/>
        </w:rPr>
        <w:t xml:space="preserve"> the </w:t>
      </w:r>
      <w:r w:rsidRPr="001F2A37">
        <w:rPr>
          <w:rStyle w:val="StyleUnderline"/>
          <w:highlight w:val="cyan"/>
        </w:rPr>
        <w:t>2024</w:t>
      </w:r>
      <w:r w:rsidRPr="001F2A37">
        <w:rPr>
          <w:rStyle w:val="StyleUnderline"/>
        </w:rPr>
        <w:t xml:space="preserve"> </w:t>
      </w:r>
      <w:r w:rsidRPr="001F2A37">
        <w:rPr>
          <w:sz w:val="10"/>
        </w:rPr>
        <w:t xml:space="preserve">race, </w:t>
      </w:r>
      <w:r w:rsidRPr="001F2A37">
        <w:rPr>
          <w:rStyle w:val="StyleUnderline"/>
          <w:highlight w:val="cyan"/>
        </w:rPr>
        <w:t>Republicans are scrambling to recalibrate</w:t>
      </w:r>
      <w:r w:rsidRPr="001F2A37">
        <w:rPr>
          <w:rStyle w:val="StyleUnderline"/>
        </w:rPr>
        <w:t xml:space="preserve"> </w:t>
      </w:r>
      <w:r w:rsidRPr="001F2A37">
        <w:rPr>
          <w:sz w:val="10"/>
        </w:rPr>
        <w:t xml:space="preserve">their electoral strategy, which was premised on the idea that Biden’s unpopularity would sink down-ballot candidates, allowing the GOP to flip control of the Senate. </w:t>
      </w:r>
      <w:r w:rsidRPr="001F2A37">
        <w:rPr>
          <w:rStyle w:val="Emphasis"/>
          <w:highlight w:val="cyan"/>
        </w:rPr>
        <w:t>A recent poll out of Nebraska, meanwhile, suggests that at least one Senate assumed to be reliably Republican may be up for grabs</w:t>
      </w:r>
      <w:r w:rsidRPr="001F2A37">
        <w:rPr>
          <w:rStyle w:val="Emphasis"/>
        </w:rPr>
        <w:t>.</w:t>
      </w:r>
      <w:r>
        <w:rPr>
          <w:rStyle w:val="Emphasis"/>
        </w:rPr>
        <w:t xml:space="preserve"> </w:t>
      </w:r>
      <w:r w:rsidRPr="001F2A37">
        <w:rPr>
          <w:rStyle w:val="StyleUnderline"/>
        </w:rPr>
        <w:t xml:space="preserve">In a poll conducted before Biden’s decision not to seek reelection, </w:t>
      </w:r>
      <w:r w:rsidRPr="001F2A37">
        <w:rPr>
          <w:rStyle w:val="StyleUnderline"/>
          <w:highlight w:val="cyan"/>
        </w:rPr>
        <w:t>Dan Osborn, a Nebraska labor leader running as an independent, tied with two-term incumbent Republican Sen.</w:t>
      </w:r>
      <w:r w:rsidRPr="001F2A37">
        <w:rPr>
          <w:rStyle w:val="StyleUnderline"/>
        </w:rPr>
        <w:t xml:space="preserve"> Deb </w:t>
      </w:r>
      <w:r w:rsidRPr="001F2A37">
        <w:rPr>
          <w:rStyle w:val="StyleUnderline"/>
          <w:highlight w:val="cyan"/>
        </w:rPr>
        <w:t>Fischer.</w:t>
      </w:r>
      <w:r>
        <w:rPr>
          <w:rStyle w:val="StyleUnderline"/>
        </w:rPr>
        <w:t xml:space="preserve"> </w:t>
      </w:r>
      <w:r w:rsidRPr="001F2A37">
        <w:rPr>
          <w:rStyle w:val="Emphasis"/>
          <w:highlight w:val="cyan"/>
        </w:rPr>
        <w:t>The poll</w:t>
      </w:r>
      <w:r w:rsidRPr="001F2A37">
        <w:rPr>
          <w:rStyle w:val="Emphasis"/>
        </w:rPr>
        <w:t xml:space="preserve"> — commissioned by the Osborn campaign, </w:t>
      </w:r>
      <w:r w:rsidRPr="001F2A37">
        <w:rPr>
          <w:rStyle w:val="Emphasis"/>
          <w:highlight w:val="cyan"/>
        </w:rPr>
        <w:t>conducted by Impact Research, and advised by Republican firm Red Wave Strategy Group</w:t>
      </w:r>
      <w:r w:rsidRPr="001F2A37">
        <w:rPr>
          <w:rStyle w:val="Emphasis"/>
        </w:rPr>
        <w:t xml:space="preserve"> — shows the </w:t>
      </w:r>
      <w:r w:rsidRPr="001F2A37">
        <w:rPr>
          <w:rStyle w:val="Emphasis"/>
          <w:highlight w:val="cyan"/>
        </w:rPr>
        <w:t>Senate candidates tied at 42-42.</w:t>
      </w:r>
      <w:r w:rsidRPr="001F2A37">
        <w:rPr>
          <w:sz w:val="10"/>
        </w:rPr>
        <w:t xml:space="preserve"> When respondents were asked how they would vote in the Senate race given an independent versus a Republican, </w:t>
      </w:r>
      <w:r w:rsidRPr="001F2A37">
        <w:rPr>
          <w:rStyle w:val="StyleUnderline"/>
        </w:rPr>
        <w:t>57 percent of Republicans and 54 percent of Trump voters said they were open to voting for an independent.</w:t>
      </w:r>
      <w:r>
        <w:rPr>
          <w:rStyle w:val="StyleUnderline"/>
        </w:rPr>
        <w:t xml:space="preserve"> </w:t>
      </w:r>
      <w:r w:rsidRPr="001F2A37">
        <w:rPr>
          <w:rStyle w:val="StyleUnderline"/>
        </w:rPr>
        <w:t>Statewide, survey respondents said they preferred former President Donald Trump to Biden, 59 to 36.</w:t>
      </w:r>
      <w:r w:rsidRPr="001F2A37">
        <w:rPr>
          <w:sz w:val="10"/>
        </w:rPr>
        <w:t xml:space="preserve"> And in parts of the state where the presidential race was tighter, voters showed even more enthusiasm for Osborn. In Nebraska’s 2nd Congressional District, which includes Omaha, Trump led Biden 49-47 in a head-to-head matchup, while Osborn bested Fischer 44-40.</w:t>
      </w:r>
      <w:r>
        <w:rPr>
          <w:sz w:val="10"/>
        </w:rPr>
        <w:t xml:space="preserve"> </w:t>
      </w:r>
      <w:r w:rsidRPr="001F2A37">
        <w:rPr>
          <w:sz w:val="10"/>
        </w:rPr>
        <w:t xml:space="preserve">Three of the four independents currently in the Senate caucus with the Democrats, while the fourth, Arizona Sen. Kyrsten Sinema, is aligned with Democrats for committee purposes. </w:t>
      </w:r>
      <w:r w:rsidRPr="001F2A37">
        <w:rPr>
          <w:rStyle w:val="StyleUnderline"/>
          <w:highlight w:val="cyan"/>
        </w:rPr>
        <w:t>Osborn,</w:t>
      </w:r>
      <w:r w:rsidRPr="001F2A37">
        <w:rPr>
          <w:rStyle w:val="StyleUnderline"/>
        </w:rPr>
        <w:t xml:space="preserve"> for his part, has </w:t>
      </w:r>
      <w:r w:rsidRPr="001F2A37">
        <w:rPr>
          <w:rStyle w:val="StyleUnderline"/>
          <w:highlight w:val="cyan"/>
        </w:rPr>
        <w:t>declined to accept the endorsement of either major party, though many of his policy priorities align with positions traditionally adopted by Democrats</w:t>
      </w:r>
      <w:r w:rsidRPr="001F2A37">
        <w:rPr>
          <w:sz w:val="10"/>
        </w:rPr>
        <w:t>. Democratic officials in Nebraska had considered supporting Osborn’s candidacy and did not field a Democratic candidate against him in the primaries. Just one day after the state primaries, Osborn said he would not accept the party’s endorsement, prompting state officials to publish a statement saying Osborn “betrayed” their trust. While the party later said it intended to field a write-in candidate against Osborn and Fischer for the general election, that has not yet happened.</w:t>
      </w:r>
      <w:r>
        <w:rPr>
          <w:sz w:val="10"/>
        </w:rPr>
        <w:t xml:space="preserve"> </w:t>
      </w:r>
      <w:r w:rsidRPr="001F2A37">
        <w:rPr>
          <w:sz w:val="10"/>
        </w:rPr>
        <w:t xml:space="preserve">Unlike the 73-year-old Fischer, who has served in politics for more than two decades, </w:t>
      </w:r>
      <w:r w:rsidRPr="001F2A37">
        <w:rPr>
          <w:rStyle w:val="StyleUnderline"/>
        </w:rPr>
        <w:t xml:space="preserve">Osborn would be a first-time politician. The 48-year-old military veteran is best known as a labor leader. He was the president of the Bakery, Confectionery, Tobacco Workers, and Grain Millers International Union Local 50G. Two years ago, Osborn helped lead workers in a strike against food giant Kellogg’s that lasted more than two months </w:t>
      </w:r>
      <w:proofErr w:type="gramStart"/>
      <w:r w:rsidRPr="001F2A37">
        <w:rPr>
          <w:rStyle w:val="StyleUnderline"/>
        </w:rPr>
        <w:t>and also</w:t>
      </w:r>
      <w:proofErr w:type="gramEnd"/>
      <w:r w:rsidRPr="001F2A37">
        <w:rPr>
          <w:rStyle w:val="StyleUnderline"/>
        </w:rPr>
        <w:t xml:space="preserve"> included factories in Michigan, Pennsylvania, and Tennessee. Last month, he won the endorsement of the United Auto Workers union.</w:t>
      </w:r>
      <w:r>
        <w:rPr>
          <w:rStyle w:val="StyleUnderline"/>
        </w:rPr>
        <w:t xml:space="preserve"> </w:t>
      </w:r>
      <w:r w:rsidRPr="001F2A37">
        <w:rPr>
          <w:sz w:val="10"/>
        </w:rPr>
        <w:t>His platform includes raising pay for service members, confronting agricultural consolidation, and legalizing medical marijuana. He also calls to pass the Protecting the Right to Organize Act and oppose “extreme national measures to ban abortion.” He also urges rail safety reform, including measures like requiring two-person crews and increasing fines for violating rail safety laws — reforms floated after the disastrous Norfolk Southern derailment in East Palestine, Ohio, last year.</w:t>
      </w:r>
    </w:p>
    <w:p w14:paraId="00FB1A66" w14:textId="77777777" w:rsidR="006F24FE" w:rsidRDefault="006F24FE" w:rsidP="006F24FE">
      <w:pPr>
        <w:rPr>
          <w:rStyle w:val="StyleUnderline"/>
        </w:rPr>
      </w:pPr>
      <w:r w:rsidRPr="001F2A37">
        <w:rPr>
          <w:rStyle w:val="StyleUnderline"/>
          <w:highlight w:val="cyan"/>
        </w:rPr>
        <w:t>Osborn,</w:t>
      </w:r>
      <w:r w:rsidRPr="001F2A37">
        <w:rPr>
          <w:rStyle w:val="StyleUnderline"/>
        </w:rPr>
        <w:t xml:space="preserve"> who launched his campaign in October, </w:t>
      </w:r>
      <w:r w:rsidRPr="001F2A37">
        <w:rPr>
          <w:rStyle w:val="StyleUnderline"/>
          <w:highlight w:val="cyan"/>
        </w:rPr>
        <w:t>raised $1,035,249</w:t>
      </w:r>
      <w:r w:rsidRPr="001F2A37">
        <w:rPr>
          <w:rStyle w:val="StyleUnderline"/>
        </w:rPr>
        <w:t xml:space="preserve"> from roughly 31,000 donors in the second quarter of 2024, between April 1 and July 30 — making the average contribution $33. </w:t>
      </w:r>
      <w:r w:rsidRPr="001F2A37">
        <w:rPr>
          <w:rStyle w:val="StyleUnderline"/>
          <w:highlight w:val="cyan"/>
        </w:rPr>
        <w:t>Fischer’s campaign, meanwhile, raised $678,985 over the same period,</w:t>
      </w:r>
      <w:r w:rsidRPr="001F2A37">
        <w:rPr>
          <w:rStyle w:val="StyleUnderline"/>
        </w:rPr>
        <w:t xml:space="preserve"> according to campaign finance reports.</w:t>
      </w:r>
      <w:r>
        <w:rPr>
          <w:rStyle w:val="StyleUnderline"/>
        </w:rPr>
        <w:t xml:space="preserve"> </w:t>
      </w:r>
      <w:r w:rsidRPr="001F2A37">
        <w:rPr>
          <w:rStyle w:val="Emphasis"/>
          <w:highlight w:val="cyan"/>
        </w:rPr>
        <w:t>While the state has been a Republican stronghold</w:t>
      </w:r>
      <w:r w:rsidRPr="001F2A37">
        <w:rPr>
          <w:rStyle w:val="Emphasis"/>
        </w:rPr>
        <w:t xml:space="preserve"> for years, </w:t>
      </w:r>
      <w:r w:rsidRPr="001F2A37">
        <w:rPr>
          <w:rStyle w:val="Emphasis"/>
          <w:highlight w:val="cyan"/>
        </w:rPr>
        <w:t>respondents to the recent poll were not as enthused about Fischer</w:t>
      </w:r>
      <w:r w:rsidRPr="001F2A37">
        <w:rPr>
          <w:rStyle w:val="Emphasis"/>
        </w:rPr>
        <w:t xml:space="preserve"> herself did not have as strong a foothold in the recent poll. Her favorability rating was a net negative two, and </w:t>
      </w:r>
      <w:r w:rsidRPr="001F2A37">
        <w:rPr>
          <w:rStyle w:val="Emphasis"/>
          <w:highlight w:val="cyan"/>
        </w:rPr>
        <w:t>roughly as many voters said they preferred “someone else</w:t>
      </w:r>
      <w:r w:rsidRPr="001F2A37">
        <w:rPr>
          <w:rStyle w:val="Emphasis"/>
        </w:rPr>
        <w:t xml:space="preserve">” (40 percent) </w:t>
      </w:r>
      <w:r w:rsidRPr="001F2A37">
        <w:rPr>
          <w:rStyle w:val="Emphasis"/>
          <w:highlight w:val="cyan"/>
        </w:rPr>
        <w:t>to reelecting Fischer</w:t>
      </w:r>
      <w:r w:rsidRPr="001F2A37">
        <w:rPr>
          <w:rStyle w:val="Emphasis"/>
        </w:rPr>
        <w:t xml:space="preserve"> (41 percent). Moreover, 68 percent of respondents said they are open to supporting an independent candidate</w:t>
      </w:r>
      <w:r w:rsidRPr="001F2A37">
        <w:rPr>
          <w:sz w:val="10"/>
        </w:rPr>
        <w:t xml:space="preserve"> for Senate, while just 21 percent said they would only support a Republican.</w:t>
      </w:r>
      <w:r>
        <w:rPr>
          <w:sz w:val="10"/>
        </w:rPr>
        <w:t xml:space="preserve"> </w:t>
      </w:r>
      <w:r w:rsidRPr="001F2A37">
        <w:rPr>
          <w:sz w:val="10"/>
        </w:rPr>
        <w:t>Osborn also led in the poll among those registered with neither party, earning the support of 65 percent of independents, while Fischer got only 16 percent.</w:t>
      </w:r>
      <w:r>
        <w:rPr>
          <w:sz w:val="10"/>
        </w:rPr>
        <w:t xml:space="preserve"> </w:t>
      </w:r>
      <w:r w:rsidRPr="001F2A37">
        <w:rPr>
          <w:rStyle w:val="StyleUnderline"/>
          <w:highlight w:val="cyan"/>
        </w:rPr>
        <w:t>Three earlier polls for the race showed mixed results</w:t>
      </w:r>
      <w:r w:rsidRPr="001F2A37">
        <w:rPr>
          <w:rStyle w:val="StyleUnderline"/>
        </w:rPr>
        <w:t>, with a recent survey giving Fischer a significant edge while previous ones showed a much tighter contest.</w:t>
      </w:r>
      <w:r>
        <w:rPr>
          <w:rStyle w:val="StyleUnderline"/>
        </w:rPr>
        <w:t xml:space="preserve"> </w:t>
      </w:r>
      <w:r w:rsidRPr="001F2A37">
        <w:rPr>
          <w:sz w:val="10"/>
        </w:rPr>
        <w:t>A poll commissioned by the Fischer campaign earlier this month showed the incumbent beating Osborn by 26 percentage points. More than 75 percent of respondents, however, said they had no opinion of Osborn, didn’t know who he was, or declined to share an opinion of him. Conversely, only 14 percent of respondents did not know who Fischer was. The poll otherwise followed trends, showing Trump beating Biden by 19 points.</w:t>
      </w:r>
      <w:r>
        <w:rPr>
          <w:sz w:val="10"/>
        </w:rPr>
        <w:t xml:space="preserve"> </w:t>
      </w:r>
      <w:r w:rsidRPr="001F2A37">
        <w:rPr>
          <w:rStyle w:val="StyleUnderline"/>
          <w:highlight w:val="cyan"/>
        </w:rPr>
        <w:t>A November survey had Osborn leading Fischer by a slim 2 points,</w:t>
      </w:r>
      <w:r w:rsidRPr="001F2A37">
        <w:rPr>
          <w:rStyle w:val="StyleUnderline"/>
        </w:rPr>
        <w:t xml:space="preserve"> with respondents responding more favorably to Osborn’s background than Fischer’s. </w:t>
      </w:r>
      <w:r w:rsidRPr="001F2A37">
        <w:rPr>
          <w:rStyle w:val="StyleUnderline"/>
          <w:highlight w:val="cyan"/>
        </w:rPr>
        <w:t xml:space="preserve">Another poll conducted in late April showed Osborn trailing Fischer </w:t>
      </w:r>
      <w:r w:rsidRPr="001F2A37">
        <w:rPr>
          <w:rStyle w:val="StyleUnderline"/>
          <w:highlight w:val="cyan"/>
        </w:rPr>
        <w:lastRenderedPageBreak/>
        <w:t>by 4 points</w:t>
      </w:r>
      <w:r w:rsidRPr="001F2A37">
        <w:rPr>
          <w:rStyle w:val="StyleUnderline"/>
        </w:rPr>
        <w:t>, with 30 percent of voters undecided.</w:t>
      </w:r>
      <w:r>
        <w:rPr>
          <w:rStyle w:val="StyleUnderline"/>
        </w:rPr>
        <w:t xml:space="preserve"> </w:t>
      </w:r>
      <w:r w:rsidRPr="001F2A37">
        <w:rPr>
          <w:rStyle w:val="StyleUnderline"/>
        </w:rPr>
        <w:t xml:space="preserve">Now as Republicans’ nationwide strategy has been upended by Biden’s exit from the presidential race, </w:t>
      </w:r>
      <w:r w:rsidRPr="001F2A37">
        <w:rPr>
          <w:rStyle w:val="StyleUnderline"/>
          <w:highlight w:val="cyan"/>
        </w:rPr>
        <w:t>the latest poll suggests that the Fischer campaign may have cause for concern as well.</w:t>
      </w:r>
    </w:p>
    <w:p w14:paraId="3C306FF4" w14:textId="77777777" w:rsidR="006F24FE" w:rsidRPr="006F5C7D" w:rsidRDefault="006F24FE" w:rsidP="006F24FE"/>
    <w:p w14:paraId="2943C6A0" w14:textId="77777777" w:rsidR="006F24FE" w:rsidRDefault="006F24FE" w:rsidP="006F24FE">
      <w:pPr>
        <w:pStyle w:val="Heading3"/>
      </w:pPr>
      <w:r>
        <w:lastRenderedPageBreak/>
        <w:t>Link --- Anti Trust</w:t>
      </w:r>
    </w:p>
    <w:p w14:paraId="2827A50B" w14:textId="77777777" w:rsidR="006F24FE" w:rsidRDefault="006F24FE" w:rsidP="006F24FE">
      <w:pPr>
        <w:pStyle w:val="Heading4"/>
      </w:pPr>
      <w:r>
        <w:t xml:space="preserve">Voters support antitrust policies. </w:t>
      </w:r>
    </w:p>
    <w:p w14:paraId="13F36453" w14:textId="77777777" w:rsidR="006F24FE" w:rsidRDefault="006F24FE" w:rsidP="006F24FE">
      <w:r w:rsidRPr="00624DBE">
        <w:rPr>
          <w:rStyle w:val="Style13ptBold"/>
        </w:rPr>
        <w:t>Klar</w:t>
      </w:r>
      <w:r>
        <w:t xml:space="preserve"> ‘20</w:t>
      </w:r>
      <w:r w:rsidRPr="00624DBE">
        <w:rPr>
          <w:rStyle w:val="Style13ptBold"/>
        </w:rPr>
        <w:t>22</w:t>
      </w:r>
      <w:r>
        <w:t xml:space="preserve"> [Rebecca; July 29; Author at The Hill; The Hill, “</w:t>
      </w:r>
      <w:r w:rsidRPr="00624DBE">
        <w:t>Majority of Democratic, Republican voters support key antitrust bills: poll</w:t>
      </w:r>
      <w:r>
        <w:t xml:space="preserve">”, </w:t>
      </w:r>
      <w:hyperlink r:id="rId26" w:history="1">
        <w:r w:rsidRPr="0055614C">
          <w:rPr>
            <w:rStyle w:val="Hyperlink"/>
          </w:rPr>
          <w:t>https://thehill.com/policy/technology/3578477-majority-of-democratic-republican-voters-support-key-antitrust-bills-poll/</w:t>
        </w:r>
      </w:hyperlink>
      <w:r>
        <w:t>]</w:t>
      </w:r>
    </w:p>
    <w:p w14:paraId="7B5C8902" w14:textId="77777777" w:rsidR="006F24FE" w:rsidRPr="00E4720B" w:rsidRDefault="006F24FE" w:rsidP="006F24FE">
      <w:pPr>
        <w:rPr>
          <w:sz w:val="16"/>
        </w:rPr>
      </w:pPr>
      <w:r w:rsidRPr="00E4720B">
        <w:rPr>
          <w:rStyle w:val="StyleUnderline"/>
          <w:highlight w:val="cyan"/>
        </w:rPr>
        <w:t>A</w:t>
      </w:r>
      <w:r w:rsidRPr="00E4720B">
        <w:rPr>
          <w:rStyle w:val="StyleUnderline"/>
        </w:rPr>
        <w:t xml:space="preserve"> new </w:t>
      </w:r>
      <w:r w:rsidRPr="00E4720B">
        <w:rPr>
          <w:rStyle w:val="StyleUnderline"/>
          <w:highlight w:val="cyan"/>
        </w:rPr>
        <w:t>poll found overwhelming support from voters in both parties for</w:t>
      </w:r>
      <w:r w:rsidRPr="00E4720B">
        <w:rPr>
          <w:rStyle w:val="StyleUnderline"/>
        </w:rPr>
        <w:t xml:space="preserve"> two key </w:t>
      </w:r>
      <w:r w:rsidRPr="00E4720B">
        <w:rPr>
          <w:rStyle w:val="StyleUnderline"/>
          <w:highlight w:val="cyan"/>
        </w:rPr>
        <w:t>antitrust</w:t>
      </w:r>
      <w:r w:rsidRPr="00E4720B">
        <w:rPr>
          <w:rStyle w:val="StyleUnderline"/>
        </w:rPr>
        <w:t xml:space="preserve"> </w:t>
      </w:r>
      <w:r w:rsidRPr="00E4720B">
        <w:rPr>
          <w:rStyle w:val="StyleUnderline"/>
          <w:highlight w:val="cyan"/>
        </w:rPr>
        <w:t>bills</w:t>
      </w:r>
      <w:r w:rsidRPr="00E4720B">
        <w:rPr>
          <w:sz w:val="16"/>
        </w:rPr>
        <w:t xml:space="preserve"> that are facing a dwindling deadline to pass this year. </w:t>
      </w:r>
    </w:p>
    <w:p w14:paraId="28010F29" w14:textId="77777777" w:rsidR="006F24FE" w:rsidRPr="00E4720B" w:rsidRDefault="006F24FE" w:rsidP="006F24FE">
      <w:pPr>
        <w:rPr>
          <w:rStyle w:val="StyleUnderline"/>
        </w:rPr>
      </w:pPr>
      <w:r w:rsidRPr="00E4720B">
        <w:rPr>
          <w:sz w:val="16"/>
        </w:rPr>
        <w:t xml:space="preserve">The survey of registered voters was conducted by Edison Research for the Tech Oversight Project, a group pushing for antitrust reform that is primarily funded by the Omidyar Network and the Economic Security Project. </w:t>
      </w:r>
      <w:r w:rsidRPr="00E4720B">
        <w:rPr>
          <w:rStyle w:val="StyleUnderline"/>
        </w:rPr>
        <w:t xml:space="preserve">The poll asked voters about their support for two proposals </w:t>
      </w:r>
      <w:r w:rsidRPr="00E4720B">
        <w:rPr>
          <w:rStyle w:val="StyleUnderline"/>
          <w:highlight w:val="cyan"/>
        </w:rPr>
        <w:t>that target</w:t>
      </w:r>
      <w:r w:rsidRPr="00E4720B">
        <w:rPr>
          <w:rStyle w:val="StyleUnderline"/>
        </w:rPr>
        <w:t xml:space="preserve"> the </w:t>
      </w:r>
      <w:r w:rsidRPr="00E4720B">
        <w:rPr>
          <w:rStyle w:val="StyleUnderline"/>
          <w:highlight w:val="cyan"/>
        </w:rPr>
        <w:t>market power of dominant tech firms.</w:t>
      </w:r>
      <w:r w:rsidRPr="00E4720B">
        <w:rPr>
          <w:rStyle w:val="StyleUnderline"/>
        </w:rPr>
        <w:t xml:space="preserve"> </w:t>
      </w:r>
    </w:p>
    <w:p w14:paraId="4BAF4DEB" w14:textId="77777777" w:rsidR="006F24FE" w:rsidRPr="00E4720B" w:rsidRDefault="006F24FE" w:rsidP="006F24FE">
      <w:pPr>
        <w:rPr>
          <w:rStyle w:val="StyleUnderline"/>
        </w:rPr>
      </w:pPr>
      <w:r w:rsidRPr="00E4720B">
        <w:rPr>
          <w:sz w:val="16"/>
        </w:rPr>
        <w:t xml:space="preserve">Asked about the American Innovation and Choice Online Act, a bipartisan bill that would limit tech giants from preferring their own products and services over rivals’, </w:t>
      </w:r>
      <w:r w:rsidRPr="00E4720B">
        <w:rPr>
          <w:rStyle w:val="StyleUnderline"/>
        </w:rPr>
        <w:t xml:space="preserve">nearly </w:t>
      </w:r>
      <w:r w:rsidRPr="00E4720B">
        <w:rPr>
          <w:rStyle w:val="StyleUnderline"/>
          <w:highlight w:val="cyan"/>
        </w:rPr>
        <w:t>73 percent</w:t>
      </w:r>
      <w:r w:rsidRPr="00E4720B">
        <w:rPr>
          <w:rStyle w:val="StyleUnderline"/>
        </w:rPr>
        <w:t xml:space="preserve"> of respondents </w:t>
      </w:r>
      <w:r w:rsidRPr="00E4720B">
        <w:rPr>
          <w:rStyle w:val="StyleUnderline"/>
          <w:highlight w:val="cyan"/>
        </w:rPr>
        <w:t>said they</w:t>
      </w:r>
      <w:r w:rsidRPr="00E4720B">
        <w:rPr>
          <w:rStyle w:val="StyleUnderline"/>
        </w:rPr>
        <w:t xml:space="preserve"> lean toward </w:t>
      </w:r>
      <w:r w:rsidRPr="00E4720B">
        <w:rPr>
          <w:rStyle w:val="StyleUnderline"/>
          <w:highlight w:val="cyan"/>
        </w:rPr>
        <w:t>supporti</w:t>
      </w:r>
      <w:r w:rsidRPr="00E4720B">
        <w:rPr>
          <w:rStyle w:val="StyleUnderline"/>
        </w:rPr>
        <w:t xml:space="preserve">ng </w:t>
      </w:r>
      <w:r w:rsidRPr="00E4720B">
        <w:rPr>
          <w:rStyle w:val="StyleUnderline"/>
          <w:highlight w:val="cyan"/>
        </w:rPr>
        <w:t>the bill.</w:t>
      </w:r>
      <w:r w:rsidRPr="00E4720B">
        <w:rPr>
          <w:rStyle w:val="StyleUnderline"/>
        </w:rPr>
        <w:t xml:space="preserve"> </w:t>
      </w:r>
    </w:p>
    <w:p w14:paraId="1F4D08CA" w14:textId="77777777" w:rsidR="006F24FE" w:rsidRPr="00E4720B" w:rsidRDefault="006F24FE" w:rsidP="006F24FE">
      <w:pPr>
        <w:rPr>
          <w:sz w:val="16"/>
        </w:rPr>
      </w:pPr>
      <w:r w:rsidRPr="00E4720B">
        <w:rPr>
          <w:sz w:val="16"/>
        </w:rPr>
        <w:t xml:space="preserve">The proposal, sponsored by Sens. Amy Klobuchar (D-Minn.) and Chuck Grassley (R-Iowa), advanced out of the Senate Judiciary Committee with bipartisan support earlier this year but has yet to be called for a floor vote. </w:t>
      </w:r>
    </w:p>
    <w:p w14:paraId="6956EDBE" w14:textId="77777777" w:rsidR="006F24FE" w:rsidRPr="00E4720B" w:rsidRDefault="006F24FE" w:rsidP="006F24FE">
      <w:pPr>
        <w:rPr>
          <w:sz w:val="16"/>
        </w:rPr>
      </w:pPr>
      <w:r w:rsidRPr="00E4720B">
        <w:rPr>
          <w:sz w:val="16"/>
        </w:rPr>
        <w:t xml:space="preserve">Asked about the Open App Markets Act, a bill that targets dominant app stores, more than 74 percent of respondents said they would lean toward supporting the legislation. </w:t>
      </w:r>
    </w:p>
    <w:p w14:paraId="46EB9359" w14:textId="77777777" w:rsidR="006F24FE" w:rsidRPr="00E4720B" w:rsidRDefault="006F24FE" w:rsidP="006F24FE">
      <w:pPr>
        <w:rPr>
          <w:sz w:val="16"/>
        </w:rPr>
      </w:pPr>
      <w:r w:rsidRPr="00E4720B">
        <w:rPr>
          <w:sz w:val="16"/>
        </w:rPr>
        <w:t>The app store bill, led by Klobuchar and Sens. Richard Blumenthal (D-Conn.) and Marsha Blackburn (R-Tenn.), also advanced out of the committee with broad bipartisan support. But it has not been called for a floor vote either, despite ongoing pressure from supporters for leadership to call both bills to a vote.</w:t>
      </w:r>
    </w:p>
    <w:p w14:paraId="5680AACD" w14:textId="77777777" w:rsidR="006F24FE" w:rsidRPr="00E4720B" w:rsidRDefault="006F24FE" w:rsidP="006F24FE">
      <w:pPr>
        <w:rPr>
          <w:sz w:val="16"/>
        </w:rPr>
      </w:pPr>
      <w:r w:rsidRPr="00E4720B">
        <w:rPr>
          <w:rStyle w:val="StyleUnderline"/>
        </w:rPr>
        <w:t xml:space="preserve">The </w:t>
      </w:r>
      <w:r w:rsidRPr="00E4720B">
        <w:rPr>
          <w:rStyle w:val="StyleUnderline"/>
          <w:highlight w:val="cyan"/>
        </w:rPr>
        <w:t>support</w:t>
      </w:r>
      <w:r w:rsidRPr="00E4720B">
        <w:rPr>
          <w:rStyle w:val="StyleUnderline"/>
        </w:rPr>
        <w:t xml:space="preserve"> for the bills in the poll </w:t>
      </w:r>
      <w:r w:rsidRPr="00E4720B">
        <w:rPr>
          <w:rStyle w:val="StyleUnderline"/>
          <w:highlight w:val="cyan"/>
        </w:rPr>
        <w:t>was</w:t>
      </w:r>
      <w:r w:rsidRPr="00E4720B">
        <w:rPr>
          <w:rStyle w:val="StyleUnderline"/>
        </w:rPr>
        <w:t xml:space="preserve"> fairly </w:t>
      </w:r>
      <w:r w:rsidRPr="00E4720B">
        <w:rPr>
          <w:rStyle w:val="StyleUnderline"/>
          <w:highlight w:val="cyan"/>
        </w:rPr>
        <w:t>split among Democratic and Republican voters</w:t>
      </w:r>
      <w:r w:rsidRPr="00E4720B">
        <w:rPr>
          <w:rStyle w:val="StyleUnderline"/>
        </w:rPr>
        <w:t>. Nearly 76 percent of Democrats said they support the American Innovation and Choice Online Act, as did roughly 70 percent of surveyed Republicans,</w:t>
      </w:r>
      <w:r w:rsidRPr="00E4720B">
        <w:rPr>
          <w:sz w:val="16"/>
        </w:rPr>
        <w:t xml:space="preserve"> according to the poll.</w:t>
      </w:r>
    </w:p>
    <w:p w14:paraId="212562C6" w14:textId="77777777" w:rsidR="006F24FE" w:rsidRPr="00E4720B" w:rsidRDefault="006F24FE" w:rsidP="006F24FE">
      <w:pPr>
        <w:rPr>
          <w:sz w:val="16"/>
        </w:rPr>
      </w:pPr>
      <w:r w:rsidRPr="00E4720B">
        <w:rPr>
          <w:rStyle w:val="StyleUnderline"/>
        </w:rPr>
        <w:t>Support for the Open App Markets Act had a similar breakdown, with nearly 78 percent of Democrats and 73 percent of Republicans saying they support the proposal</w:t>
      </w:r>
      <w:r w:rsidRPr="00E4720B">
        <w:rPr>
          <w:sz w:val="16"/>
        </w:rPr>
        <w:t xml:space="preserve">, according to the poll. </w:t>
      </w:r>
    </w:p>
    <w:p w14:paraId="324B19C7" w14:textId="77777777" w:rsidR="006F24FE" w:rsidRDefault="006F24FE" w:rsidP="006F24FE"/>
    <w:p w14:paraId="0628A497" w14:textId="77777777" w:rsidR="006F24FE" w:rsidRPr="004C281C" w:rsidRDefault="006F24FE" w:rsidP="006F24FE">
      <w:pPr>
        <w:pStyle w:val="Heading4"/>
      </w:pPr>
      <w:r w:rsidRPr="004C281C">
        <w:t xml:space="preserve">The public is demanding antitrust reform. </w:t>
      </w:r>
    </w:p>
    <w:p w14:paraId="603ED84B" w14:textId="77777777" w:rsidR="006F24FE" w:rsidRPr="004C281C" w:rsidRDefault="006F24FE" w:rsidP="006F24FE">
      <w:r w:rsidRPr="004C281C">
        <w:rPr>
          <w:b/>
          <w:bCs/>
          <w:sz w:val="26"/>
          <w:szCs w:val="26"/>
        </w:rPr>
        <w:t>Katz 20</w:t>
      </w:r>
      <w:r w:rsidRPr="004C281C">
        <w:t xml:space="preserve"> [Ariel, Associate Professor of Law at the University of Toronto, “The Chicago School and the Forgotten Political Dimension of Antitrust Law,” </w:t>
      </w:r>
      <w:hyperlink r:id="rId27" w:history="1">
        <w:r w:rsidRPr="004C281C">
          <w:rPr>
            <w:rStyle w:val="Hyperlink"/>
          </w:rPr>
          <w:t>https://lawreview.uchicago.edu/sites/lawreview.uchicago.edu/files/Katz_PoliticalDimension_87UCLR413.pdf</w:t>
        </w:r>
      </w:hyperlink>
      <w:r w:rsidRPr="004C281C">
        <w:t xml:space="preserve">] </w:t>
      </w:r>
    </w:p>
    <w:p w14:paraId="65FCB239" w14:textId="77777777" w:rsidR="006F24FE" w:rsidRPr="004C281C" w:rsidRDefault="006F24FE" w:rsidP="006F24FE">
      <w:pPr>
        <w:rPr>
          <w:u w:val="single"/>
        </w:rPr>
      </w:pPr>
      <w:r w:rsidRPr="004C281C">
        <w:rPr>
          <w:u w:val="single"/>
        </w:rPr>
        <w:t xml:space="preserve">Moreover, in a democracy, the success of the </w:t>
      </w:r>
      <w:r w:rsidRPr="004C281C">
        <w:rPr>
          <w:highlight w:val="cyan"/>
          <w:u w:val="single"/>
        </w:rPr>
        <w:t>antitrust</w:t>
      </w:r>
      <w:r w:rsidRPr="004C281C">
        <w:rPr>
          <w:u w:val="single"/>
        </w:rPr>
        <w:t xml:space="preserve"> enterprise </w:t>
      </w:r>
      <w:r w:rsidRPr="004C281C">
        <w:rPr>
          <w:highlight w:val="cyan"/>
          <w:u w:val="single"/>
        </w:rPr>
        <w:t>depends on the public’s</w:t>
      </w:r>
      <w:r w:rsidRPr="004C281C">
        <w:rPr>
          <w:u w:val="single"/>
        </w:rPr>
        <w:t xml:space="preserve"> continuing </w:t>
      </w:r>
      <w:r w:rsidRPr="004C281C">
        <w:rPr>
          <w:highlight w:val="cyan"/>
          <w:u w:val="single"/>
        </w:rPr>
        <w:t>support</w:t>
      </w:r>
      <w:r w:rsidRPr="004C281C">
        <w:rPr>
          <w:u w:val="single"/>
        </w:rPr>
        <w:t xml:space="preserve">. </w:t>
      </w:r>
      <w:proofErr w:type="gramStart"/>
      <w:r w:rsidRPr="004C281C">
        <w:rPr>
          <w:u w:val="single"/>
        </w:rPr>
        <w:t>But,</w:t>
      </w:r>
      <w:proofErr w:type="gramEnd"/>
      <w:r w:rsidRPr="004C281C">
        <w:rPr>
          <w:u w:val="single"/>
        </w:rPr>
        <w:t xml:space="preserve"> as Daniel Crane noted recently:</w:t>
      </w:r>
    </w:p>
    <w:p w14:paraId="2A4E3403" w14:textId="77777777" w:rsidR="006F24FE" w:rsidRPr="004C281C" w:rsidRDefault="006F24FE" w:rsidP="006F24FE">
      <w:pPr>
        <w:rPr>
          <w:u w:val="single"/>
        </w:rPr>
      </w:pPr>
      <w:r w:rsidRPr="004C281C">
        <w:rPr>
          <w:highlight w:val="cyan"/>
          <w:u w:val="single"/>
        </w:rPr>
        <w:t>The</w:t>
      </w:r>
      <w:r w:rsidRPr="004C281C">
        <w:rPr>
          <w:u w:val="single"/>
        </w:rPr>
        <w:t xml:space="preserve"> bipartisan </w:t>
      </w:r>
      <w:r w:rsidRPr="004C281C">
        <w:rPr>
          <w:highlight w:val="cyan"/>
          <w:u w:val="single"/>
        </w:rPr>
        <w:t>consensus</w:t>
      </w:r>
      <w:r w:rsidRPr="004C281C">
        <w:rPr>
          <w:u w:val="single"/>
        </w:rPr>
        <w:t xml:space="preserve"> that </w:t>
      </w:r>
      <w:r w:rsidRPr="004C281C">
        <w:rPr>
          <w:highlight w:val="cyan"/>
          <w:u w:val="single"/>
        </w:rPr>
        <w:t>antitrust should</w:t>
      </w:r>
      <w:r w:rsidRPr="004C281C">
        <w:rPr>
          <w:u w:val="single"/>
        </w:rPr>
        <w:t xml:space="preserve"> solely </w:t>
      </w:r>
      <w:r w:rsidRPr="004C281C">
        <w:rPr>
          <w:highlight w:val="cyan"/>
          <w:u w:val="single"/>
        </w:rPr>
        <w:t>focus on</w:t>
      </w:r>
      <w:r w:rsidRPr="004C281C">
        <w:rPr>
          <w:u w:val="single"/>
        </w:rPr>
        <w:t xml:space="preserve"> economic efficiency and </w:t>
      </w:r>
      <w:r w:rsidRPr="004C281C">
        <w:rPr>
          <w:highlight w:val="cyan"/>
          <w:u w:val="single"/>
        </w:rPr>
        <w:t>consumer welfare has</w:t>
      </w:r>
      <w:r w:rsidRPr="004C281C">
        <w:rPr>
          <w:u w:val="single"/>
        </w:rPr>
        <w:t xml:space="preserve"> quite suddenly </w:t>
      </w:r>
      <w:r w:rsidRPr="004C281C">
        <w:rPr>
          <w:highlight w:val="cyan"/>
          <w:u w:val="single"/>
        </w:rPr>
        <w:t>come under attack</w:t>
      </w:r>
      <w:r w:rsidRPr="004C281C">
        <w:rPr>
          <w:u w:val="single"/>
        </w:rPr>
        <w:t xml:space="preserve"> from prominent voices [</w:t>
      </w:r>
      <w:r w:rsidRPr="004C281C">
        <w:rPr>
          <w:highlight w:val="cyan"/>
          <w:u w:val="single"/>
        </w:rPr>
        <w:t>from</w:t>
      </w:r>
      <w:r w:rsidRPr="004C281C">
        <w:rPr>
          <w:u w:val="single"/>
        </w:rPr>
        <w:t xml:space="preserve"> </w:t>
      </w:r>
      <w:r w:rsidRPr="004C281C">
        <w:rPr>
          <w:highlight w:val="cyan"/>
          <w:u w:val="single"/>
        </w:rPr>
        <w:t>the</w:t>
      </w:r>
      <w:r w:rsidRPr="004C281C">
        <w:rPr>
          <w:u w:val="single"/>
        </w:rPr>
        <w:t xml:space="preserve"> political </w:t>
      </w:r>
      <w:r w:rsidRPr="004C281C">
        <w:rPr>
          <w:highlight w:val="cyan"/>
          <w:u w:val="single"/>
        </w:rPr>
        <w:t>left and right</w:t>
      </w:r>
      <w:r w:rsidRPr="004C281C">
        <w:rPr>
          <w:u w:val="single"/>
        </w:rPr>
        <w:t xml:space="preserve">] </w:t>
      </w:r>
      <w:r w:rsidRPr="004C281C">
        <w:rPr>
          <w:highlight w:val="cyan"/>
          <w:u w:val="single"/>
        </w:rPr>
        <w:t>calling for</w:t>
      </w:r>
      <w:r w:rsidRPr="004C281C">
        <w:rPr>
          <w:u w:val="single"/>
        </w:rPr>
        <w:t xml:space="preserve"> a dramatically </w:t>
      </w:r>
      <w:r w:rsidRPr="004C281C">
        <w:rPr>
          <w:highlight w:val="cyan"/>
          <w:u w:val="single"/>
        </w:rPr>
        <w:t>enhanced role</w:t>
      </w:r>
      <w:r w:rsidRPr="004C281C">
        <w:rPr>
          <w:u w:val="single"/>
        </w:rPr>
        <w:t xml:space="preserve"> for antitrust law </w:t>
      </w:r>
      <w:r w:rsidRPr="004C281C">
        <w:rPr>
          <w:highlight w:val="cyan"/>
          <w:u w:val="single"/>
        </w:rPr>
        <w:t>in mediating a variety of</w:t>
      </w:r>
      <w:r w:rsidRPr="004C281C">
        <w:rPr>
          <w:u w:val="single"/>
        </w:rPr>
        <w:t xml:space="preserve"> social, economic, and </w:t>
      </w:r>
      <w:r w:rsidRPr="004C281C">
        <w:rPr>
          <w:highlight w:val="cyan"/>
          <w:u w:val="single"/>
        </w:rPr>
        <w:t>political friction</w:t>
      </w:r>
      <w:r w:rsidRPr="004C281C">
        <w:rPr>
          <w:u w:val="single"/>
        </w:rPr>
        <w:t xml:space="preserve"> points, including employment, wealth inequality, data privacy and security, and democratic values.164</w:t>
      </w:r>
    </w:p>
    <w:p w14:paraId="152E21DF" w14:textId="77777777" w:rsidR="006F24FE" w:rsidRPr="004C281C" w:rsidRDefault="006F24FE" w:rsidP="006F24FE">
      <w:pPr>
        <w:rPr>
          <w:u w:val="single"/>
        </w:rPr>
      </w:pPr>
      <w:r w:rsidRPr="004C281C">
        <w:rPr>
          <w:u w:val="single"/>
        </w:rPr>
        <w:t xml:space="preserve">Crane also describes how “the </w:t>
      </w:r>
      <w:r w:rsidRPr="004C281C">
        <w:rPr>
          <w:highlight w:val="cyan"/>
          <w:u w:val="single"/>
        </w:rPr>
        <w:t>rising tide</w:t>
      </w:r>
      <w:r w:rsidRPr="004C281C">
        <w:rPr>
          <w:u w:val="single"/>
        </w:rPr>
        <w:t xml:space="preserve"> of calls </w:t>
      </w:r>
      <w:r w:rsidRPr="004C281C">
        <w:rPr>
          <w:highlight w:val="cyan"/>
          <w:u w:val="single"/>
        </w:rPr>
        <w:t xml:space="preserve">for a radically different version of antitrust has led to a circling of </w:t>
      </w:r>
      <w:r w:rsidRPr="004C281C">
        <w:rPr>
          <w:u w:val="single"/>
        </w:rPr>
        <w:t xml:space="preserve">[the </w:t>
      </w:r>
      <w:r w:rsidRPr="004C281C">
        <w:rPr>
          <w:highlight w:val="cyan"/>
          <w:u w:val="single"/>
        </w:rPr>
        <w:t>bipartisan antitrust</w:t>
      </w:r>
      <w:r w:rsidRPr="004C281C">
        <w:rPr>
          <w:u w:val="single"/>
        </w:rPr>
        <w:t xml:space="preserve">] establishment wagons around the consumer-welfare standard” </w:t>
      </w:r>
      <w:r w:rsidRPr="004C281C">
        <w:rPr>
          <w:u w:val="single"/>
        </w:rPr>
        <w:lastRenderedPageBreak/>
        <w:t>despite major disagreements within this establishment on the meaning and implementation of that standard.165</w:t>
      </w:r>
    </w:p>
    <w:p w14:paraId="25D62621" w14:textId="77777777" w:rsidR="006F24FE" w:rsidRPr="004C281C" w:rsidRDefault="006F24FE" w:rsidP="006F24FE">
      <w:pPr>
        <w:rPr>
          <w:u w:val="single"/>
        </w:rPr>
      </w:pPr>
      <w:r w:rsidRPr="004C281C">
        <w:rPr>
          <w:u w:val="single"/>
        </w:rPr>
        <w:t xml:space="preserve">Such a </w:t>
      </w:r>
      <w:r w:rsidRPr="004C281C">
        <w:rPr>
          <w:highlight w:val="cyan"/>
          <w:u w:val="single"/>
        </w:rPr>
        <w:t>response</w:t>
      </w:r>
      <w:r w:rsidRPr="004C281C">
        <w:rPr>
          <w:u w:val="single"/>
        </w:rPr>
        <w:t xml:space="preserve"> by the establishment </w:t>
      </w:r>
      <w:r w:rsidRPr="004C281C">
        <w:rPr>
          <w:highlight w:val="cyan"/>
          <w:u w:val="single"/>
        </w:rPr>
        <w:t xml:space="preserve">may not be </w:t>
      </w:r>
      <w:r w:rsidRPr="004C281C">
        <w:rPr>
          <w:u w:val="single"/>
        </w:rPr>
        <w:t xml:space="preserve">the most </w:t>
      </w:r>
      <w:r w:rsidRPr="004C281C">
        <w:rPr>
          <w:highlight w:val="cyan"/>
          <w:u w:val="single"/>
        </w:rPr>
        <w:t>productive</w:t>
      </w:r>
      <w:r w:rsidRPr="004C281C">
        <w:rPr>
          <w:u w:val="single"/>
        </w:rPr>
        <w:t xml:space="preserve">. If </w:t>
      </w:r>
      <w:r w:rsidRPr="004C281C">
        <w:rPr>
          <w:highlight w:val="cyan"/>
          <w:u w:val="single"/>
        </w:rPr>
        <w:t>dissatisfaction with</w:t>
      </w:r>
      <w:r w:rsidRPr="004C281C">
        <w:rPr>
          <w:u w:val="single"/>
        </w:rPr>
        <w:t xml:space="preserve"> the current </w:t>
      </w:r>
      <w:r w:rsidRPr="004C281C">
        <w:rPr>
          <w:highlight w:val="cyan"/>
          <w:u w:val="single"/>
        </w:rPr>
        <w:t>antitrust</w:t>
      </w:r>
      <w:r w:rsidRPr="004C281C">
        <w:rPr>
          <w:u w:val="single"/>
        </w:rPr>
        <w:t xml:space="preserve"> status quo </w:t>
      </w:r>
      <w:r w:rsidRPr="004C281C">
        <w:rPr>
          <w:highlight w:val="cyan"/>
          <w:u w:val="single"/>
        </w:rPr>
        <w:t>becomes a shared view of the political left and</w:t>
      </w:r>
      <w:r w:rsidRPr="004C281C">
        <w:rPr>
          <w:u w:val="single"/>
        </w:rPr>
        <w:t xml:space="preserve"> the </w:t>
      </w:r>
      <w:r w:rsidRPr="004C281C">
        <w:rPr>
          <w:highlight w:val="cyan"/>
          <w:u w:val="single"/>
        </w:rPr>
        <w:t>right</w:t>
      </w:r>
      <w:r w:rsidRPr="004C281C">
        <w:rPr>
          <w:u w:val="single"/>
        </w:rPr>
        <w:t xml:space="preserve"> in a period when they seem incapable of finding common ground on almost any issue,</w:t>
      </w:r>
      <w:r w:rsidRPr="004C281C">
        <w:t xml:space="preserve"> </w:t>
      </w:r>
      <w:r w:rsidRPr="004C281C">
        <w:rPr>
          <w:sz w:val="16"/>
          <w:szCs w:val="16"/>
        </w:rPr>
        <w:t xml:space="preserve">then insisting that the status quo is just </w:t>
      </w:r>
      <w:proofErr w:type="gramStart"/>
      <w:r w:rsidRPr="004C281C">
        <w:rPr>
          <w:sz w:val="16"/>
          <w:szCs w:val="16"/>
        </w:rPr>
        <w:t>fine</w:t>
      </w:r>
      <w:proofErr w:type="gramEnd"/>
      <w:r w:rsidRPr="004C281C">
        <w:rPr>
          <w:sz w:val="16"/>
          <w:szCs w:val="16"/>
        </w:rPr>
        <w:t xml:space="preserve"> and that the criticism is based on fundamental misunderstanding of existing </w:t>
      </w:r>
      <w:proofErr w:type="spellStart"/>
      <w:r w:rsidRPr="004C281C">
        <w:rPr>
          <w:sz w:val="16"/>
          <w:szCs w:val="16"/>
        </w:rPr>
        <w:t>antitrust’s</w:t>
      </w:r>
      <w:proofErr w:type="spellEnd"/>
      <w:r w:rsidRPr="004C281C">
        <w:rPr>
          <w:sz w:val="16"/>
          <w:szCs w:val="16"/>
        </w:rPr>
        <w:t xml:space="preserve"> greatness may not be very persuasive. </w:t>
      </w:r>
      <w:r w:rsidRPr="004C281C">
        <w:rPr>
          <w:u w:val="single"/>
        </w:rPr>
        <w:t xml:space="preserve">Put differently, </w:t>
      </w:r>
      <w:r w:rsidRPr="004C281C">
        <w:rPr>
          <w:highlight w:val="cyan"/>
          <w:u w:val="single"/>
        </w:rPr>
        <w:t>if</w:t>
      </w:r>
      <w:r w:rsidRPr="004C281C">
        <w:rPr>
          <w:u w:val="single"/>
        </w:rPr>
        <w:t xml:space="preserve"> growing swaths of </w:t>
      </w:r>
      <w:r w:rsidRPr="004C281C">
        <w:rPr>
          <w:highlight w:val="cyan"/>
          <w:u w:val="single"/>
        </w:rPr>
        <w:t>the public become concerned about</w:t>
      </w:r>
      <w:r w:rsidRPr="004C281C">
        <w:rPr>
          <w:u w:val="single"/>
        </w:rPr>
        <w:t xml:space="preserve"> the </w:t>
      </w:r>
      <w:r w:rsidRPr="004C281C">
        <w:rPr>
          <w:highlight w:val="cyan"/>
          <w:u w:val="single"/>
        </w:rPr>
        <w:t>distribution of power</w:t>
      </w:r>
      <w:r w:rsidRPr="004C281C">
        <w:rPr>
          <w:u w:val="single"/>
        </w:rPr>
        <w:t xml:space="preserve"> and its exercise, then </w:t>
      </w:r>
      <w:r w:rsidRPr="004C281C">
        <w:rPr>
          <w:highlight w:val="cyan"/>
          <w:u w:val="single"/>
        </w:rPr>
        <w:t>telling them</w:t>
      </w:r>
      <w:r w:rsidRPr="004C281C">
        <w:rPr>
          <w:u w:val="single"/>
        </w:rPr>
        <w:t xml:space="preserve"> that </w:t>
      </w:r>
      <w:r w:rsidRPr="004C281C">
        <w:rPr>
          <w:highlight w:val="cyan"/>
          <w:u w:val="single"/>
        </w:rPr>
        <w:t>antitrust should only care about efficiency</w:t>
      </w:r>
      <w:r w:rsidRPr="004C281C">
        <w:rPr>
          <w:u w:val="single"/>
        </w:rPr>
        <w:t xml:space="preserve"> may cause them to abandon their support for the antitrust enterprise altogether.</w:t>
      </w:r>
    </w:p>
    <w:p w14:paraId="238189B8" w14:textId="77777777" w:rsidR="006F24FE" w:rsidRPr="004C281C" w:rsidRDefault="006F24FE" w:rsidP="006F24FE">
      <w:pPr>
        <w:rPr>
          <w:u w:val="single"/>
        </w:rPr>
      </w:pPr>
      <w:r w:rsidRPr="004C281C">
        <w:rPr>
          <w:u w:val="single"/>
        </w:rPr>
        <w:t xml:space="preserve">Furthermore, </w:t>
      </w:r>
      <w:r w:rsidRPr="004C281C">
        <w:rPr>
          <w:highlight w:val="cyan"/>
          <w:u w:val="single"/>
        </w:rPr>
        <w:t>there may be</w:t>
      </w:r>
      <w:r w:rsidRPr="004C281C">
        <w:rPr>
          <w:u w:val="single"/>
        </w:rPr>
        <w:t xml:space="preserve"> other </w:t>
      </w:r>
      <w:r w:rsidRPr="004C281C">
        <w:rPr>
          <w:highlight w:val="cyan"/>
          <w:u w:val="single"/>
        </w:rPr>
        <w:t xml:space="preserve">costs to ignoring </w:t>
      </w:r>
      <w:proofErr w:type="spellStart"/>
      <w:r w:rsidRPr="004C281C">
        <w:rPr>
          <w:highlight w:val="cyan"/>
          <w:u w:val="single"/>
        </w:rPr>
        <w:t>antitrust’s</w:t>
      </w:r>
      <w:proofErr w:type="spellEnd"/>
      <w:r w:rsidRPr="004C281C">
        <w:rPr>
          <w:highlight w:val="cyan"/>
          <w:u w:val="single"/>
        </w:rPr>
        <w:t xml:space="preserve"> political dimension</w:t>
      </w:r>
      <w:r w:rsidRPr="004C281C">
        <w:rPr>
          <w:u w:val="single"/>
        </w:rPr>
        <w:t xml:space="preserve">. One of the </w:t>
      </w:r>
      <w:r w:rsidRPr="004C281C">
        <w:rPr>
          <w:highlight w:val="cyan"/>
          <w:u w:val="single"/>
        </w:rPr>
        <w:t>motivations</w:t>
      </w:r>
      <w:r w:rsidRPr="004C281C">
        <w:rPr>
          <w:u w:val="single"/>
        </w:rPr>
        <w:t xml:space="preserve"> for adopting the antitrust laws (and the reasons why the antitrust enterprise also gained the support of business) </w:t>
      </w:r>
      <w:r w:rsidRPr="004C281C">
        <w:rPr>
          <w:highlight w:val="cyan"/>
          <w:u w:val="single"/>
        </w:rPr>
        <w:t>was the realization that the ills</w:t>
      </w:r>
      <w:r w:rsidRPr="004C281C">
        <w:rPr>
          <w:u w:val="single"/>
        </w:rPr>
        <w:t xml:space="preserve"> of monopoly, not only high prices, but also the helplessness of those who have little choice but to depend on the monopoly, </w:t>
      </w:r>
      <w:r w:rsidRPr="004C281C">
        <w:rPr>
          <w:highlight w:val="cyan"/>
          <w:u w:val="single"/>
        </w:rPr>
        <w:t>may lead to social unrest</w:t>
      </w:r>
      <w:r w:rsidRPr="004C281C">
        <w:rPr>
          <w:u w:val="single"/>
        </w:rPr>
        <w:t xml:space="preserve">. In the worst case, this might lead to a </w:t>
      </w:r>
      <w:r w:rsidRPr="004C281C">
        <w:rPr>
          <w:highlight w:val="cyan"/>
          <w:u w:val="single"/>
        </w:rPr>
        <w:t>loss of credibility for democratic governance and</w:t>
      </w:r>
      <w:r w:rsidRPr="004C281C">
        <w:rPr>
          <w:u w:val="single"/>
        </w:rPr>
        <w:t xml:space="preserve"> even to the rise of </w:t>
      </w:r>
      <w:r w:rsidRPr="004C281C">
        <w:rPr>
          <w:highlight w:val="cyan"/>
          <w:u w:val="single"/>
        </w:rPr>
        <w:t>totalitarianism</w:t>
      </w:r>
      <w:r w:rsidRPr="004C281C">
        <w:rPr>
          <w:u w:val="single"/>
        </w:rPr>
        <w:t xml:space="preserve">, or at least to excessive intervention of the government in the operation of markets, either </w:t>
      </w:r>
      <w:r w:rsidRPr="004C281C">
        <w:rPr>
          <w:highlight w:val="cyan"/>
          <w:u w:val="single"/>
        </w:rPr>
        <w:t>by</w:t>
      </w:r>
      <w:r w:rsidRPr="004C281C">
        <w:rPr>
          <w:u w:val="single"/>
        </w:rPr>
        <w:t xml:space="preserve"> way of </w:t>
      </w:r>
      <w:r w:rsidRPr="004C281C">
        <w:rPr>
          <w:highlight w:val="cyan"/>
          <w:u w:val="single"/>
        </w:rPr>
        <w:t>overregulation or central planning</w:t>
      </w:r>
      <w:r w:rsidRPr="004C281C">
        <w:rPr>
          <w:u w:val="single"/>
        </w:rPr>
        <w:t xml:space="preserve">. Thus, </w:t>
      </w:r>
      <w:r w:rsidRPr="004C281C">
        <w:rPr>
          <w:highlight w:val="cyan"/>
          <w:u w:val="single"/>
        </w:rPr>
        <w:t>the alternative to</w:t>
      </w:r>
      <w:r w:rsidRPr="004C281C">
        <w:rPr>
          <w:u w:val="single"/>
        </w:rPr>
        <w:t xml:space="preserve"> vigorously enforced </w:t>
      </w:r>
      <w:r w:rsidRPr="004C281C">
        <w:rPr>
          <w:highlight w:val="cyan"/>
          <w:u w:val="single"/>
        </w:rPr>
        <w:t>competition laws is not</w:t>
      </w:r>
      <w:r w:rsidRPr="004C281C">
        <w:rPr>
          <w:u w:val="single"/>
        </w:rPr>
        <w:t xml:space="preserve"> the classic economist’s liberal </w:t>
      </w:r>
      <w:r w:rsidRPr="004C281C">
        <w:rPr>
          <w:highlight w:val="cyan"/>
          <w:u w:val="single"/>
        </w:rPr>
        <w:t>laissez-faire utopia,</w:t>
      </w:r>
      <w:r w:rsidRPr="004C281C">
        <w:rPr>
          <w:u w:val="single"/>
        </w:rPr>
        <w:t xml:space="preserve"> but a society that is neither free nor productive.</w:t>
      </w:r>
    </w:p>
    <w:p w14:paraId="3B8D277E" w14:textId="77777777" w:rsidR="006F24FE" w:rsidRDefault="006F24FE" w:rsidP="006F24FE">
      <w:pPr>
        <w:rPr>
          <w:u w:val="single"/>
        </w:rPr>
      </w:pPr>
      <w:r w:rsidRPr="004C281C">
        <w:rPr>
          <w:u w:val="single"/>
        </w:rPr>
        <w:t xml:space="preserve">To the extent that the present crisis of liberal democracy and the rise of illiberal tendencies in </w:t>
      </w:r>
      <w:r w:rsidRPr="004C281C">
        <w:rPr>
          <w:highlight w:val="cyan"/>
          <w:u w:val="single"/>
        </w:rPr>
        <w:t>many countries</w:t>
      </w:r>
      <w:r w:rsidRPr="004C281C">
        <w:rPr>
          <w:u w:val="single"/>
        </w:rPr>
        <w:t xml:space="preserve"> is </w:t>
      </w:r>
      <w:r w:rsidRPr="004C281C">
        <w:rPr>
          <w:highlight w:val="cyan"/>
          <w:u w:val="single"/>
        </w:rPr>
        <w:t>connected</w:t>
      </w:r>
      <w:r w:rsidRPr="004C281C">
        <w:rPr>
          <w:u w:val="single"/>
        </w:rPr>
        <w:t xml:space="preserve">, at least in part, </w:t>
      </w:r>
      <w:r w:rsidRPr="004C281C">
        <w:rPr>
          <w:highlight w:val="cyan"/>
          <w:u w:val="single"/>
        </w:rPr>
        <w:t>to</w:t>
      </w:r>
      <w:r w:rsidRPr="004C281C">
        <w:rPr>
          <w:u w:val="single"/>
        </w:rPr>
        <w:t xml:space="preserve"> the reign of </w:t>
      </w:r>
      <w:r w:rsidRPr="004C281C">
        <w:rPr>
          <w:highlight w:val="cyan"/>
          <w:u w:val="single"/>
        </w:rPr>
        <w:t>Chicago</w:t>
      </w:r>
      <w:r w:rsidRPr="004C281C">
        <w:rPr>
          <w:u w:val="single"/>
        </w:rPr>
        <w:t xml:space="preserve"> School economics</w:t>
      </w:r>
      <w:r w:rsidRPr="004C281C">
        <w:t xml:space="preserve"> </w:t>
      </w:r>
      <w:r w:rsidRPr="004C281C">
        <w:rPr>
          <w:sz w:val="16"/>
          <w:szCs w:val="16"/>
        </w:rPr>
        <w:t xml:space="preserve">(and other neoliberal prescriptions) and the frustration of those who found themselves waiting in vain for economic benefits to trickle down, then insisting on a business-as-usual approach to antitrust law and policy may come with a high price. In other words, </w:t>
      </w:r>
      <w:r w:rsidRPr="004C281C">
        <w:rPr>
          <w:u w:val="single"/>
        </w:rPr>
        <w:t xml:space="preserve">however </w:t>
      </w:r>
      <w:r w:rsidRPr="004C281C">
        <w:rPr>
          <w:highlight w:val="cyan"/>
          <w:u w:val="single"/>
        </w:rPr>
        <w:t xml:space="preserve">skeptical one might be about the desirability of acknowledging </w:t>
      </w:r>
      <w:proofErr w:type="spellStart"/>
      <w:r w:rsidRPr="004C281C">
        <w:rPr>
          <w:highlight w:val="cyan"/>
          <w:u w:val="single"/>
        </w:rPr>
        <w:t>antitrust’s</w:t>
      </w:r>
      <w:proofErr w:type="spellEnd"/>
      <w:r w:rsidRPr="004C281C">
        <w:rPr>
          <w:highlight w:val="cyan"/>
          <w:u w:val="single"/>
        </w:rPr>
        <w:t xml:space="preserve"> political dimension</w:t>
      </w:r>
      <w:r w:rsidRPr="004C281C">
        <w:rPr>
          <w:u w:val="single"/>
        </w:rPr>
        <w:t>, the alternative—ignoring it— might be worse.</w:t>
      </w:r>
    </w:p>
    <w:p w14:paraId="3130E9D6" w14:textId="77777777" w:rsidR="006F24FE" w:rsidRDefault="006F24FE" w:rsidP="006F24FE">
      <w:pPr>
        <w:pStyle w:val="Heading4"/>
      </w:pPr>
      <w:r>
        <w:t xml:space="preserve">The public </w:t>
      </w:r>
      <w:proofErr w:type="gramStart"/>
      <w:r>
        <w:t>actually supports</w:t>
      </w:r>
      <w:proofErr w:type="gramEnd"/>
      <w:r>
        <w:t xml:space="preserve"> antitrust laws---oppose monopolies</w:t>
      </w:r>
    </w:p>
    <w:p w14:paraId="3C878126" w14:textId="77777777" w:rsidR="006F24FE" w:rsidRDefault="006F24FE" w:rsidP="006F24FE">
      <w:r>
        <w:rPr>
          <w:b/>
          <w:bCs/>
          <w:sz w:val="26"/>
          <w:szCs w:val="26"/>
        </w:rPr>
        <w:t xml:space="preserve">Orth ’23 </w:t>
      </w:r>
      <w:r>
        <w:t xml:space="preserve">[Taylor; November 6; Data journalist and public opinion researcher who covers national polling on news, PhD in Sociology from Stanford; YouGov; “Most Americans Oppose Monopolies and Support Antitrust Laws”, </w:t>
      </w:r>
      <w:hyperlink r:id="rId28" w:history="1">
        <w:r w:rsidRPr="00D95596">
          <w:rPr>
            <w:rStyle w:val="Hyperlink"/>
          </w:rPr>
          <w:t>https://today.yougov.com/economy/articles/47798-most-americans-oppose-monopolies-and-support-antitrust-laws</w:t>
        </w:r>
      </w:hyperlink>
      <w:r>
        <w:t xml:space="preserve">] </w:t>
      </w:r>
    </w:p>
    <w:p w14:paraId="35725071" w14:textId="77777777" w:rsidR="006F24FE" w:rsidRPr="00684937" w:rsidRDefault="006F24FE" w:rsidP="006F24FE">
      <w:r w:rsidRPr="00684937">
        <w:rPr>
          <w:u w:val="single"/>
        </w:rPr>
        <w:t>This year, the Federal Trade Commission (</w:t>
      </w:r>
      <w:r w:rsidRPr="00684937">
        <w:rPr>
          <w:highlight w:val="cyan"/>
          <w:u w:val="single"/>
        </w:rPr>
        <w:t>FTC</w:t>
      </w:r>
      <w:r w:rsidRPr="00684937">
        <w:rPr>
          <w:u w:val="single"/>
        </w:rPr>
        <w:t xml:space="preserve">) </w:t>
      </w:r>
      <w:r w:rsidRPr="00684937">
        <w:rPr>
          <w:highlight w:val="cyan"/>
          <w:u w:val="single"/>
        </w:rPr>
        <w:t>has stepped up its enforcement of antitrust laws</w:t>
      </w:r>
      <w:r w:rsidRPr="00684937">
        <w:rPr>
          <w:u w:val="single"/>
        </w:rPr>
        <w:t xml:space="preserve">, bringing major lawsuits against companies including Amazon, Google, and Meta. Recent YouGov </w:t>
      </w:r>
      <w:r w:rsidRPr="00684937">
        <w:rPr>
          <w:highlight w:val="cyan"/>
          <w:u w:val="single"/>
        </w:rPr>
        <w:t>polling finds that most Americans support antitrust laws</w:t>
      </w:r>
      <w:r w:rsidRPr="00684937">
        <w:rPr>
          <w:u w:val="single"/>
        </w:rPr>
        <w:t xml:space="preserve"> and believe that penalties for violating them should be increased</w:t>
      </w:r>
      <w:r w:rsidRPr="00684937">
        <w:rPr>
          <w:sz w:val="16"/>
          <w:szCs w:val="16"/>
          <w:u w:val="single"/>
        </w:rPr>
        <w:t>.</w:t>
      </w:r>
      <w:r w:rsidRPr="00684937">
        <w:rPr>
          <w:sz w:val="16"/>
          <w:szCs w:val="16"/>
        </w:rPr>
        <w:t xml:space="preserve"> The vast majority hold negative views of monopolies, and while most believe there is at least some competition within U.S. industries, more than one-third believe it is not enough. Americans are far more likely to believe stricter antitrust enforcement would help the U.S. economy rather than hurt it — and the same holds for views on the effects of stricter enforcement on consumers, workers, and small businesses. Large companies, on the other hand, are more likely to be thought to be hurt by such laws rather than helped</w:t>
      </w:r>
      <w:r w:rsidRPr="00684937">
        <w:t>.</w:t>
      </w:r>
    </w:p>
    <w:p w14:paraId="7D84DD62" w14:textId="77777777" w:rsidR="006F24FE" w:rsidRPr="00684937" w:rsidRDefault="006F24FE" w:rsidP="006F24FE">
      <w:pPr>
        <w:rPr>
          <w:u w:val="single"/>
        </w:rPr>
      </w:pPr>
      <w:r w:rsidRPr="00684937">
        <w:rPr>
          <w:u w:val="single"/>
        </w:rPr>
        <w:t xml:space="preserve">When asked broadly, most </w:t>
      </w:r>
      <w:r w:rsidRPr="00684937">
        <w:rPr>
          <w:highlight w:val="cyan"/>
          <w:u w:val="single"/>
        </w:rPr>
        <w:t>Americans</w:t>
      </w:r>
      <w:r w:rsidRPr="00684937">
        <w:rPr>
          <w:u w:val="single"/>
        </w:rPr>
        <w:t xml:space="preserve"> (67%) </w:t>
      </w:r>
      <w:r w:rsidRPr="00684937">
        <w:rPr>
          <w:highlight w:val="cyan"/>
          <w:u w:val="single"/>
        </w:rPr>
        <w:t>say it is a bad thing for a single company to dominate a market</w:t>
      </w:r>
      <w:r w:rsidRPr="00684937">
        <w:rPr>
          <w:u w:val="single"/>
        </w:rPr>
        <w:t>; just 6% say it is good, 16% say neutral, and 11% aren't sure.</w:t>
      </w:r>
    </w:p>
    <w:p w14:paraId="6D2DECBD" w14:textId="77777777" w:rsidR="006F24FE" w:rsidRPr="00684937" w:rsidRDefault="006F24FE" w:rsidP="006F24FE">
      <w:pPr>
        <w:rPr>
          <w:sz w:val="16"/>
          <w:szCs w:val="16"/>
        </w:rPr>
      </w:pPr>
      <w:r w:rsidRPr="00684937">
        <w:rPr>
          <w:sz w:val="16"/>
          <w:szCs w:val="16"/>
        </w:rPr>
        <w:t xml:space="preserve">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w:t>
      </w:r>
      <w:proofErr w:type="gramStart"/>
      <w:r w:rsidRPr="00684937">
        <w:rPr>
          <w:sz w:val="16"/>
          <w:szCs w:val="16"/>
        </w:rPr>
        <w:t>companies</w:t>
      </w:r>
      <w:proofErr w:type="gramEnd"/>
      <w:r w:rsidRPr="00684937">
        <w:rPr>
          <w:sz w:val="16"/>
          <w:szCs w:val="16"/>
        </w:rPr>
        <w:t xml:space="preserve"> charge less than small companies.</w:t>
      </w:r>
    </w:p>
    <w:p w14:paraId="15DFFD55" w14:textId="77777777" w:rsidR="006F24FE" w:rsidRPr="00684937" w:rsidRDefault="006F24FE" w:rsidP="006F24FE">
      <w:pPr>
        <w:rPr>
          <w:u w:val="single"/>
        </w:rPr>
      </w:pPr>
      <w:r w:rsidRPr="00684937">
        <w:rPr>
          <w:u w:val="single"/>
        </w:rPr>
        <w:lastRenderedPageBreak/>
        <w:t xml:space="preserve">While most </w:t>
      </w:r>
      <w:r w:rsidRPr="00684937">
        <w:rPr>
          <w:highlight w:val="cyan"/>
          <w:u w:val="single"/>
        </w:rPr>
        <w:t>Americans</w:t>
      </w:r>
      <w:r w:rsidRPr="00684937">
        <w:rPr>
          <w:u w:val="single"/>
        </w:rPr>
        <w:t xml:space="preserve"> (65%) </w:t>
      </w:r>
      <w:r w:rsidRPr="00684937">
        <w:rPr>
          <w:highlight w:val="cyan"/>
          <w:u w:val="single"/>
        </w:rPr>
        <w:t>say there is at least some competition</w:t>
      </w:r>
      <w:r w:rsidRPr="00684937">
        <w:rPr>
          <w:u w:val="single"/>
        </w:rPr>
        <w:t xml:space="preserve"> between companies within U.S. industries, just 23% say there is a "a lot" of competition. How much competition they think there is depends on the industry.</w:t>
      </w:r>
    </w:p>
    <w:p w14:paraId="4D06644B" w14:textId="77777777" w:rsidR="006F24FE" w:rsidRDefault="006F24FE" w:rsidP="006F24FE">
      <w:pPr>
        <w:rPr>
          <w:u w:val="single"/>
        </w:rPr>
      </w:pPr>
      <w:r w:rsidRPr="00684937">
        <w:rPr>
          <w:u w:val="single"/>
        </w:rPr>
        <w:t xml:space="preserve">Some of the 10 industries asked about are viewed as highly competitive, particularly the restaurant industry (56% say it has a lot of competition) and the retail industry (47%). Others, such as the pharmaceutical industry (26%) and oil and gas industry (25%) are less likely to be seen as very competitive. </w:t>
      </w:r>
      <w:r w:rsidRPr="00684937">
        <w:rPr>
          <w:highlight w:val="cyan"/>
          <w:u w:val="single"/>
        </w:rPr>
        <w:t>Despite recent antitrust cases involving tech companies, many Americans say the tech industry is highly competitive</w:t>
      </w:r>
      <w:r w:rsidRPr="00684937">
        <w:rPr>
          <w:u w:val="single"/>
        </w:rPr>
        <w:t xml:space="preserve"> (38%), though somewhat fewer say the same about the social media industry specifically (27%).</w:t>
      </w:r>
    </w:p>
    <w:p w14:paraId="094276DA" w14:textId="77777777" w:rsidR="006F24FE" w:rsidRDefault="006F24FE" w:rsidP="006F24FE">
      <w:pPr>
        <w:rPr>
          <w:u w:val="single"/>
        </w:rPr>
      </w:pPr>
    </w:p>
    <w:p w14:paraId="55D6485C" w14:textId="77777777" w:rsidR="006F24FE" w:rsidRDefault="006F24FE" w:rsidP="006F24FE">
      <w:pPr>
        <w:pStyle w:val="Heading3"/>
      </w:pPr>
      <w:r>
        <w:lastRenderedPageBreak/>
        <w:t>Link --- Anti-trust --- Blame</w:t>
      </w:r>
    </w:p>
    <w:p w14:paraId="18A2CFFC" w14:textId="77777777" w:rsidR="006F24FE" w:rsidRDefault="006F24FE" w:rsidP="006F24FE">
      <w:pPr>
        <w:pStyle w:val="Heading4"/>
      </w:pPr>
      <w:r>
        <w:t>Democrats push antitrust</w:t>
      </w:r>
    </w:p>
    <w:p w14:paraId="3911B2DD" w14:textId="77777777" w:rsidR="006F24FE" w:rsidRPr="00D408DF" w:rsidRDefault="006F24FE" w:rsidP="006F24FE">
      <w:r>
        <w:rPr>
          <w:b/>
          <w:bCs/>
          <w:sz w:val="26"/>
          <w:szCs w:val="26"/>
        </w:rPr>
        <w:t xml:space="preserve">Cameron ‘7-19 </w:t>
      </w:r>
      <w:r>
        <w:t>[Peter; July 19; Managing editor of the Badger Project; The Badger Project; “</w:t>
      </w:r>
      <w:r w:rsidRPr="00D408DF">
        <w:t>With bipartisan wind at its back, Biden Admin’s aggressive antitrust action could bring lower prices, better products, experts say. But it may take years.</w:t>
      </w:r>
      <w:r>
        <w:t xml:space="preserve">” </w:t>
      </w:r>
      <w:r w:rsidRPr="00D408DF">
        <w:t>https://themonroetimes.com/local-news/with-bipartisan-wind-at-its-back-biden-admins-aggressive-antitrust-action-could-bring-lower-prices-better-products-experts-say-but-it-may-take-years</w:t>
      </w:r>
      <w:r>
        <w:t>]</w:t>
      </w:r>
    </w:p>
    <w:p w14:paraId="7707AA97" w14:textId="77777777" w:rsidR="006F24FE" w:rsidRPr="00425CB7" w:rsidRDefault="006F24FE" w:rsidP="006F24FE">
      <w:pPr>
        <w:rPr>
          <w:sz w:val="16"/>
          <w:szCs w:val="16"/>
        </w:rPr>
      </w:pPr>
      <w:r w:rsidRPr="00425CB7">
        <w:rPr>
          <w:sz w:val="16"/>
          <w:szCs w:val="16"/>
        </w:rPr>
        <w:t>Lower prices on everything from meat to medication to airfare could be coming if a political movement to free up economic markets continues pushing forward.</w:t>
      </w:r>
    </w:p>
    <w:p w14:paraId="7C2848AE" w14:textId="77777777" w:rsidR="006F24FE" w:rsidRPr="00E01F49" w:rsidRDefault="006F24FE" w:rsidP="006F24FE">
      <w:r w:rsidRPr="00425CB7">
        <w:rPr>
          <w:sz w:val="16"/>
          <w:szCs w:val="16"/>
        </w:rPr>
        <w:t>Unlike recent administrations from both parties,</w:t>
      </w:r>
      <w:r w:rsidRPr="00E01F49">
        <w:t xml:space="preserve"> </w:t>
      </w:r>
      <w:r w:rsidRPr="00425CB7">
        <w:rPr>
          <w:u w:val="single"/>
        </w:rPr>
        <w:t xml:space="preserve">the </w:t>
      </w:r>
      <w:r w:rsidRPr="00425CB7">
        <w:rPr>
          <w:highlight w:val="cyan"/>
          <w:u w:val="single"/>
        </w:rPr>
        <w:t>Biden</w:t>
      </w:r>
      <w:r w:rsidRPr="00425CB7">
        <w:rPr>
          <w:u w:val="single"/>
        </w:rPr>
        <w:t xml:space="preserve"> Administration has </w:t>
      </w:r>
      <w:r w:rsidRPr="00425CB7">
        <w:rPr>
          <w:highlight w:val="cyan"/>
          <w:u w:val="single"/>
        </w:rPr>
        <w:t>taken an</w:t>
      </w:r>
      <w:r w:rsidRPr="00425CB7">
        <w:rPr>
          <w:u w:val="single"/>
        </w:rPr>
        <w:t xml:space="preserve"> aggressive </w:t>
      </w:r>
      <w:r w:rsidRPr="00425CB7">
        <w:rPr>
          <w:highlight w:val="cyan"/>
          <w:u w:val="single"/>
        </w:rPr>
        <w:t>approach on antitrust</w:t>
      </w:r>
      <w:r w:rsidRPr="00425CB7">
        <w:rPr>
          <w:sz w:val="16"/>
          <w:szCs w:val="16"/>
        </w:rPr>
        <w:t>, which includes the regulation of anticompetitive business practices, challenging large corporate mergers and enforcing laws aimed at keeping economic markets competitive.</w:t>
      </w:r>
    </w:p>
    <w:p w14:paraId="307935B8" w14:textId="77777777" w:rsidR="006F24FE" w:rsidRPr="00425CB7" w:rsidRDefault="006F24FE" w:rsidP="006F24FE">
      <w:pPr>
        <w:rPr>
          <w:sz w:val="16"/>
          <w:szCs w:val="16"/>
        </w:rPr>
      </w:pPr>
      <w:r w:rsidRPr="00425CB7">
        <w:rPr>
          <w:u w:val="single"/>
        </w:rPr>
        <w:t xml:space="preserve">The </w:t>
      </w:r>
      <w:r w:rsidRPr="00425CB7">
        <w:rPr>
          <w:highlight w:val="cyan"/>
          <w:u w:val="single"/>
        </w:rPr>
        <w:t>results</w:t>
      </w:r>
      <w:r w:rsidRPr="00425CB7">
        <w:rPr>
          <w:u w:val="single"/>
        </w:rPr>
        <w:t xml:space="preserve">, experts believe, may be </w:t>
      </w:r>
      <w:r w:rsidRPr="00425CB7">
        <w:rPr>
          <w:highlight w:val="cyan"/>
          <w:u w:val="single"/>
        </w:rPr>
        <w:t>lower prices</w:t>
      </w:r>
      <w:r w:rsidRPr="00425CB7">
        <w:rPr>
          <w:u w:val="single"/>
        </w:rPr>
        <w:t xml:space="preserve">, more consumer choices </w:t>
      </w:r>
      <w:r w:rsidRPr="00425CB7">
        <w:rPr>
          <w:highlight w:val="cyan"/>
          <w:u w:val="single"/>
        </w:rPr>
        <w:t>and better products</w:t>
      </w:r>
      <w:r w:rsidRPr="00425CB7">
        <w:rPr>
          <w:u w:val="single"/>
        </w:rPr>
        <w:t>.</w:t>
      </w:r>
      <w:r w:rsidRPr="00E01F49">
        <w:t xml:space="preserve"> </w:t>
      </w:r>
      <w:r w:rsidRPr="00425CB7">
        <w:rPr>
          <w:sz w:val="16"/>
          <w:szCs w:val="16"/>
        </w:rPr>
        <w:t>But those benefits may take years to arrive.</w:t>
      </w:r>
    </w:p>
    <w:p w14:paraId="350EAD16" w14:textId="77777777" w:rsidR="006F24FE" w:rsidRPr="00425CB7" w:rsidRDefault="006F24FE" w:rsidP="006F24FE">
      <w:pPr>
        <w:rPr>
          <w:sz w:val="16"/>
          <w:szCs w:val="16"/>
        </w:rPr>
      </w:pPr>
      <w:r w:rsidRPr="00425CB7">
        <w:rPr>
          <w:u w:val="single"/>
        </w:rPr>
        <w:t xml:space="preserve">One of the clearest </w:t>
      </w:r>
      <w:r w:rsidRPr="00425CB7">
        <w:rPr>
          <w:highlight w:val="cyan"/>
          <w:u w:val="single"/>
        </w:rPr>
        <w:t>indications</w:t>
      </w:r>
      <w:r w:rsidRPr="00425CB7">
        <w:rPr>
          <w:u w:val="single"/>
        </w:rPr>
        <w:t xml:space="preserve"> of that work to free up markets </w:t>
      </w:r>
      <w:r w:rsidRPr="00425CB7">
        <w:rPr>
          <w:highlight w:val="cyan"/>
          <w:u w:val="single"/>
        </w:rPr>
        <w:t>is</w:t>
      </w:r>
      <w:r w:rsidRPr="00425CB7">
        <w:rPr>
          <w:u w:val="single"/>
        </w:rPr>
        <w:t xml:space="preserve"> the 50 </w:t>
      </w:r>
      <w:r w:rsidRPr="00425CB7">
        <w:rPr>
          <w:highlight w:val="cyan"/>
          <w:u w:val="single"/>
        </w:rPr>
        <w:t>legal challenges</w:t>
      </w:r>
      <w:r w:rsidRPr="00425CB7">
        <w:rPr>
          <w:u w:val="single"/>
        </w:rPr>
        <w:t xml:space="preserve"> </w:t>
      </w:r>
      <w:r w:rsidRPr="00425CB7">
        <w:rPr>
          <w:highlight w:val="cyan"/>
          <w:u w:val="single"/>
        </w:rPr>
        <w:t>to corporate mergers</w:t>
      </w:r>
      <w:r w:rsidRPr="00425CB7">
        <w:rPr>
          <w:u w:val="single"/>
        </w:rPr>
        <w:t xml:space="preserve"> the Federal Trade Commission and </w:t>
      </w:r>
      <w:r w:rsidRPr="00425CB7">
        <w:rPr>
          <w:highlight w:val="cyan"/>
          <w:u w:val="single"/>
        </w:rPr>
        <w:t>D</w:t>
      </w:r>
      <w:r w:rsidRPr="00425CB7">
        <w:rPr>
          <w:u w:val="single"/>
        </w:rPr>
        <w:t xml:space="preserve">epartment </w:t>
      </w:r>
      <w:r w:rsidRPr="00425CB7">
        <w:rPr>
          <w:highlight w:val="cyan"/>
          <w:u w:val="single"/>
        </w:rPr>
        <w:t>o</w:t>
      </w:r>
      <w:r w:rsidRPr="00425CB7">
        <w:rPr>
          <w:u w:val="single"/>
        </w:rPr>
        <w:t xml:space="preserve">f </w:t>
      </w:r>
      <w:r w:rsidRPr="00425CB7">
        <w:rPr>
          <w:highlight w:val="cyan"/>
          <w:u w:val="single"/>
        </w:rPr>
        <w:t>J</w:t>
      </w:r>
      <w:r w:rsidRPr="00425CB7">
        <w:rPr>
          <w:u w:val="single"/>
        </w:rPr>
        <w:t xml:space="preserve">ustice’s </w:t>
      </w:r>
      <w:r w:rsidRPr="00425CB7">
        <w:rPr>
          <w:highlight w:val="cyan"/>
          <w:u w:val="single"/>
        </w:rPr>
        <w:t>antitrust division filed</w:t>
      </w:r>
      <w:r w:rsidRPr="00425CB7">
        <w:rPr>
          <w:u w:val="single"/>
        </w:rPr>
        <w:t xml:space="preserve"> in 2022</w:t>
      </w:r>
      <w:r w:rsidRPr="00425CB7">
        <w:rPr>
          <w:sz w:val="16"/>
          <w:szCs w:val="16"/>
        </w:rPr>
        <w:t>, the most recent year for which that data is available, according to a recent report from Bloomberg. That’s the most in decades.</w:t>
      </w:r>
    </w:p>
    <w:p w14:paraId="0F12E549" w14:textId="77777777" w:rsidR="006F24FE" w:rsidRPr="00425CB7" w:rsidRDefault="006F24FE" w:rsidP="006F24FE">
      <w:pPr>
        <w:rPr>
          <w:sz w:val="16"/>
          <w:szCs w:val="16"/>
        </w:rPr>
      </w:pPr>
      <w:r w:rsidRPr="00425CB7">
        <w:rPr>
          <w:u w:val="single"/>
        </w:rPr>
        <w:t xml:space="preserve">The </w:t>
      </w:r>
      <w:r w:rsidRPr="00425CB7">
        <w:rPr>
          <w:highlight w:val="cyan"/>
          <w:u w:val="single"/>
        </w:rPr>
        <w:t>push</w:t>
      </w:r>
      <w:r w:rsidRPr="00425CB7">
        <w:rPr>
          <w:u w:val="single"/>
        </w:rPr>
        <w:t xml:space="preserve"> for more marketplace competition is not only </w:t>
      </w:r>
      <w:r w:rsidRPr="00425CB7">
        <w:rPr>
          <w:highlight w:val="cyan"/>
          <w:u w:val="single"/>
        </w:rPr>
        <w:t>coming from Democrats</w:t>
      </w:r>
      <w:r w:rsidRPr="00425CB7">
        <w:rPr>
          <w:u w:val="single"/>
        </w:rPr>
        <w:t>.</w:t>
      </w:r>
      <w:r w:rsidRPr="00E01F49">
        <w:t xml:space="preserve"> </w:t>
      </w:r>
      <w:r w:rsidRPr="00425CB7">
        <w:rPr>
          <w:sz w:val="16"/>
          <w:szCs w:val="16"/>
        </w:rPr>
        <w:t xml:space="preserve">Hard-right GOP politicians such as Sen. Josh Hawley, vice presidential candidate and Sen. J.D. Vance and U.S. Rep. Matt </w:t>
      </w:r>
      <w:proofErr w:type="spellStart"/>
      <w:r w:rsidRPr="00425CB7">
        <w:rPr>
          <w:sz w:val="16"/>
          <w:szCs w:val="16"/>
        </w:rPr>
        <w:t>Gaetz</w:t>
      </w:r>
      <w:proofErr w:type="spellEnd"/>
      <w:r w:rsidRPr="00425CB7">
        <w:rPr>
          <w:sz w:val="16"/>
          <w:szCs w:val="16"/>
        </w:rPr>
        <w:t xml:space="preserve"> have sided against big business on some antitrust issues, bucking some in their own party, and some Democrats as well.</w:t>
      </w:r>
    </w:p>
    <w:p w14:paraId="62F2CF26" w14:textId="77777777" w:rsidR="006F24FE" w:rsidRPr="00425CB7" w:rsidRDefault="006F24FE" w:rsidP="006F24FE">
      <w:pPr>
        <w:rPr>
          <w:sz w:val="16"/>
          <w:szCs w:val="16"/>
        </w:rPr>
      </w:pPr>
      <w:r w:rsidRPr="00425CB7">
        <w:rPr>
          <w:sz w:val="16"/>
          <w:szCs w:val="16"/>
        </w:rPr>
        <w:t>“There is a movement, and it’s a bipartisan movement, towards doing more antitrust cases, full stop,” said Gwendolyn Lindsay Cooley, the former assistant attorney general for antitrust at the Wisconsin Department of Justice. “Particularly against Big Tech.”</w:t>
      </w:r>
    </w:p>
    <w:p w14:paraId="1801D666" w14:textId="77777777" w:rsidR="006F24FE" w:rsidRDefault="006F24FE" w:rsidP="006F24FE">
      <w:pPr>
        <w:rPr>
          <w:sz w:val="16"/>
          <w:szCs w:val="16"/>
        </w:rPr>
      </w:pPr>
      <w:r w:rsidRPr="00425CB7">
        <w:rPr>
          <w:sz w:val="16"/>
          <w:szCs w:val="16"/>
        </w:rPr>
        <w:t>Congress has generally been unwilling, or unable, to update antitrust laws, especially those pertaining to enormously influential, and enormously profitable, big tech companies such as Amazon, Apple, Microsoft, Facebook and Google.</w:t>
      </w:r>
    </w:p>
    <w:p w14:paraId="198AC89F" w14:textId="77777777" w:rsidR="006F24FE" w:rsidRPr="000756EC" w:rsidRDefault="006F24FE" w:rsidP="006F24FE"/>
    <w:p w14:paraId="7C3F2CC3" w14:textId="77777777" w:rsidR="006F24FE" w:rsidRDefault="006F24FE" w:rsidP="006F24FE">
      <w:pPr>
        <w:pStyle w:val="Heading3"/>
      </w:pPr>
      <w:r>
        <w:lastRenderedPageBreak/>
        <w:t>Link --- Anti-trust --- Big Tech</w:t>
      </w:r>
    </w:p>
    <w:p w14:paraId="1EA52D1A" w14:textId="77777777" w:rsidR="006F24FE" w:rsidRPr="00943BB0" w:rsidRDefault="006F24FE" w:rsidP="006F24FE">
      <w:pPr>
        <w:pStyle w:val="Heading4"/>
      </w:pPr>
      <w:r w:rsidRPr="00943BB0">
        <w:t xml:space="preserve">Big tech companies hate antitrust. </w:t>
      </w:r>
    </w:p>
    <w:p w14:paraId="41C00674" w14:textId="77777777" w:rsidR="006F24FE" w:rsidRPr="00644491" w:rsidRDefault="006F24FE" w:rsidP="006F24FE">
      <w:r w:rsidRPr="00E9170D">
        <w:rPr>
          <w:b/>
          <w:bCs/>
          <w:sz w:val="26"/>
          <w:szCs w:val="26"/>
        </w:rPr>
        <w:t>Kang 21</w:t>
      </w:r>
      <w:r>
        <w:t xml:space="preserve"> [Cecilia, 06/11, R</w:t>
      </w:r>
      <w:r w:rsidRPr="006F3D14">
        <w:t>eporter covering technology and regulatory policy for The New York Times, based in Washington D.C.</w:t>
      </w:r>
      <w:r>
        <w:t xml:space="preserve">; </w:t>
      </w:r>
      <w:r w:rsidRPr="00E9170D">
        <w:t>Lawmakers, Taking Aim at Big Tech, Push Sweeping Overhaul of Antitrust</w:t>
      </w:r>
      <w:r>
        <w:t xml:space="preserve">; </w:t>
      </w:r>
      <w:r w:rsidRPr="00E9170D">
        <w:t>https://www.nytimes.com/2021/06/11/technology/big-tech-antitrust-bills.html</w:t>
      </w:r>
      <w:r>
        <w:t>]</w:t>
      </w:r>
    </w:p>
    <w:p w14:paraId="7EC458F8" w14:textId="77777777" w:rsidR="006F24FE" w:rsidRPr="00ED551F" w:rsidRDefault="006F24FE" w:rsidP="006F24FE">
      <w:pPr>
        <w:rPr>
          <w:u w:val="single"/>
        </w:rPr>
      </w:pPr>
      <w:r w:rsidRPr="0025580C">
        <w:rPr>
          <w:sz w:val="16"/>
          <w:szCs w:val="16"/>
        </w:rPr>
        <w:t>WASHINGTON —</w:t>
      </w:r>
      <w:r w:rsidRPr="003B2F3B">
        <w:t xml:space="preserve"> </w:t>
      </w:r>
      <w:r w:rsidRPr="00ED551F">
        <w:rPr>
          <w:u w:val="single"/>
        </w:rPr>
        <w:t xml:space="preserve">House </w:t>
      </w:r>
      <w:r w:rsidRPr="009B62AC">
        <w:rPr>
          <w:highlight w:val="cyan"/>
          <w:u w:val="single"/>
        </w:rPr>
        <w:t>lawmakers</w:t>
      </w:r>
      <w:r w:rsidRPr="00ED551F">
        <w:rPr>
          <w:u w:val="single"/>
        </w:rPr>
        <w:t xml:space="preserve"> on Friday </w:t>
      </w:r>
      <w:r w:rsidRPr="009B62AC">
        <w:rPr>
          <w:highlight w:val="cyan"/>
          <w:u w:val="single"/>
        </w:rPr>
        <w:t>introduced sweeping antitrust legislation aimed at restraining</w:t>
      </w:r>
      <w:r w:rsidRPr="00ED551F">
        <w:rPr>
          <w:u w:val="single"/>
        </w:rPr>
        <w:t xml:space="preserve"> the power of </w:t>
      </w:r>
      <w:r w:rsidRPr="009B62AC">
        <w:rPr>
          <w:highlight w:val="cyan"/>
          <w:u w:val="single"/>
        </w:rPr>
        <w:t>Big Tech</w:t>
      </w:r>
      <w:r w:rsidRPr="00ED551F">
        <w:rPr>
          <w:u w:val="single"/>
        </w:rPr>
        <w:t xml:space="preserve"> and staving off corporate consolidation. If passed, the bills would be the most ambitious update to monopoly laws in decades.</w:t>
      </w:r>
    </w:p>
    <w:p w14:paraId="4D961136" w14:textId="77777777" w:rsidR="006F24FE" w:rsidRPr="00F667D3" w:rsidRDefault="006F24FE" w:rsidP="006F24FE">
      <w:pPr>
        <w:rPr>
          <w:u w:val="single"/>
        </w:rPr>
      </w:pPr>
      <w:r w:rsidRPr="00ED551F">
        <w:rPr>
          <w:u w:val="single"/>
        </w:rPr>
        <w:t>The bills</w:t>
      </w:r>
      <w:r w:rsidRPr="003B2F3B">
        <w:t xml:space="preserve"> </w:t>
      </w:r>
      <w:r w:rsidRPr="0025580C">
        <w:rPr>
          <w:sz w:val="16"/>
          <w:szCs w:val="16"/>
        </w:rPr>
        <w:t xml:space="preserve">— five in total </w:t>
      </w:r>
      <w:r w:rsidRPr="00364710">
        <w:rPr>
          <w:sz w:val="16"/>
          <w:szCs w:val="16"/>
        </w:rPr>
        <w:t>—</w:t>
      </w:r>
      <w:r w:rsidRPr="00F667D3">
        <w:rPr>
          <w:u w:val="single"/>
        </w:rPr>
        <w:t xml:space="preserve"> take direct aim at Amazon, Apple, Facebook and Google and their grip on online commerce, information and entertainment. The </w:t>
      </w:r>
      <w:r w:rsidRPr="009B62AC">
        <w:rPr>
          <w:highlight w:val="cyan"/>
          <w:u w:val="single"/>
        </w:rPr>
        <w:t>proposals would make it easier to break up businesses</w:t>
      </w:r>
      <w:r w:rsidRPr="00F667D3">
        <w:rPr>
          <w:u w:val="single"/>
        </w:rPr>
        <w:t xml:space="preserve"> that used their dominance in one area to get a stronghold in another, would create new hurdles for acquisitions of nascent rivals and would empower regulators with more funds to police companies.</w:t>
      </w:r>
    </w:p>
    <w:p w14:paraId="111F2CD8" w14:textId="77777777" w:rsidR="006F24FE" w:rsidRPr="00AE5D60" w:rsidRDefault="006F24FE" w:rsidP="006F24FE">
      <w:pPr>
        <w:rPr>
          <w:u w:val="single"/>
        </w:rPr>
      </w:pPr>
      <w:r w:rsidRPr="00AE5D60">
        <w:rPr>
          <w:u w:val="single"/>
        </w:rPr>
        <w:t>The legislation could reshape the way the companies operate. Facebook and Google, for instance, could have a higher bar to prove that any mergers aren’t anticompetitive. Amazon could face more scrutiny when selling its own branded products like toilet paper and clothing. Apple could have a harder time entering new lines of business that are promoted on its App Store.</w:t>
      </w:r>
    </w:p>
    <w:p w14:paraId="74082758" w14:textId="77777777" w:rsidR="006F24FE" w:rsidRPr="00554C70" w:rsidRDefault="006F24FE" w:rsidP="006F24FE">
      <w:pPr>
        <w:rPr>
          <w:u w:val="single"/>
        </w:rPr>
      </w:pPr>
      <w:r w:rsidRPr="00554C70">
        <w:rPr>
          <w:u w:val="single"/>
        </w:rPr>
        <w:t xml:space="preserve">“Right now, unregulated tech monopolies have too much power over our economy. They are in a unique position to pick winners and losers, destroy small businesses, raise prices on consumers and put folks out of work,” said Representative David </w:t>
      </w:r>
      <w:proofErr w:type="spellStart"/>
      <w:r w:rsidRPr="00554C70">
        <w:rPr>
          <w:u w:val="single"/>
        </w:rPr>
        <w:t>Cicilline</w:t>
      </w:r>
      <w:proofErr w:type="spellEnd"/>
      <w:r w:rsidRPr="00554C70">
        <w:rPr>
          <w:u w:val="single"/>
        </w:rPr>
        <w:t xml:space="preserve">, Democrat of Rhode Island and chairman of the antitrust subcommittee. “Our </w:t>
      </w:r>
      <w:r w:rsidRPr="009B62AC">
        <w:rPr>
          <w:highlight w:val="cyan"/>
          <w:u w:val="single"/>
        </w:rPr>
        <w:t>agenda will level the playing field</w:t>
      </w:r>
      <w:r w:rsidRPr="00554C70">
        <w:rPr>
          <w:u w:val="single"/>
        </w:rPr>
        <w:t xml:space="preserve"> and ensure the wealthiest, most powerful tech monopolies play by the same rules as the rest of us.”</w:t>
      </w:r>
    </w:p>
    <w:p w14:paraId="77DA42BE" w14:textId="77777777" w:rsidR="006F24FE" w:rsidRPr="00554C70" w:rsidRDefault="006F24FE" w:rsidP="006F24FE">
      <w:pPr>
        <w:rPr>
          <w:sz w:val="16"/>
          <w:szCs w:val="16"/>
        </w:rPr>
      </w:pPr>
      <w:r w:rsidRPr="00554C70">
        <w:rPr>
          <w:sz w:val="16"/>
          <w:szCs w:val="16"/>
        </w:rPr>
        <w:t>The introduction of the bills, which have some bipartisan support, is the most aggressive challenge yet from Capitol Hill to Silicon Valley’s tech giants, which have thrived for years without regulation or much restraint on the expansion of their business. Last year, the antitrust subcommittee released a scathing report about the industry after a 16-month investigation, declaring that Amazon, Apple, Facebook and Google engaged in a variety of monopolistic behavior. The proposals released on Friday try to address the concerns detailed in the report.</w:t>
      </w:r>
    </w:p>
    <w:p w14:paraId="0B3F62E5" w14:textId="77777777" w:rsidR="006F24FE" w:rsidRPr="0012181D" w:rsidRDefault="006F24FE" w:rsidP="006F24FE">
      <w:pPr>
        <w:rPr>
          <w:sz w:val="16"/>
          <w:szCs w:val="16"/>
        </w:rPr>
      </w:pPr>
      <w:r w:rsidRPr="0012181D">
        <w:rPr>
          <w:sz w:val="16"/>
          <w:szCs w:val="16"/>
        </w:rPr>
        <w:t xml:space="preserve">Representative David </w:t>
      </w:r>
      <w:proofErr w:type="spellStart"/>
      <w:r w:rsidRPr="0012181D">
        <w:rPr>
          <w:sz w:val="16"/>
          <w:szCs w:val="16"/>
        </w:rPr>
        <w:t>Cicilline</w:t>
      </w:r>
      <w:proofErr w:type="spellEnd"/>
      <w:r w:rsidRPr="0012181D">
        <w:rPr>
          <w:sz w:val="16"/>
          <w:szCs w:val="16"/>
        </w:rPr>
        <w:t xml:space="preserve"> said the bills would “level the playing field.” Credit...Justin T. </w:t>
      </w:r>
      <w:proofErr w:type="spellStart"/>
      <w:r w:rsidRPr="0012181D">
        <w:rPr>
          <w:sz w:val="16"/>
          <w:szCs w:val="16"/>
        </w:rPr>
        <w:t>Gellerson</w:t>
      </w:r>
      <w:proofErr w:type="spellEnd"/>
      <w:r w:rsidRPr="0012181D">
        <w:rPr>
          <w:sz w:val="16"/>
          <w:szCs w:val="16"/>
        </w:rPr>
        <w:t xml:space="preserve"> for The New York Times</w:t>
      </w:r>
    </w:p>
    <w:p w14:paraId="19C1A603" w14:textId="77777777" w:rsidR="006F24FE" w:rsidRPr="003B2217" w:rsidRDefault="006F24FE" w:rsidP="006F24FE">
      <w:pPr>
        <w:rPr>
          <w:u w:val="single"/>
        </w:rPr>
      </w:pPr>
      <w:r w:rsidRPr="003B2217">
        <w:rPr>
          <w:u w:val="single"/>
        </w:rPr>
        <w:t xml:space="preserve">Over the past decade, dozens of bills addressing data privacy, speech liability and children’s online safety have failed. But efforts to curb the dominance of the biggest tech companies have gained broad support in recent years. </w:t>
      </w:r>
      <w:r w:rsidRPr="009B62AC">
        <w:rPr>
          <w:highlight w:val="cyan"/>
          <w:u w:val="single"/>
        </w:rPr>
        <w:t>The Justice Department and the Federal Trade Commission during the Trump administration accused Google and Facebook of anticompetitive practices and filed lawsuits that are expected to be fought for years.</w:t>
      </w:r>
      <w:r w:rsidRPr="003B2217">
        <w:rPr>
          <w:u w:val="single"/>
        </w:rPr>
        <w:t xml:space="preserve"> Democrats and Republicans point to the dominance of a handful of firms as a root cause for the spread of disinformation, inequality in labor and wages, and haphazard rules for speech across the internet.</w:t>
      </w:r>
    </w:p>
    <w:p w14:paraId="350A8B1F" w14:textId="77777777" w:rsidR="006F24FE" w:rsidRPr="003B2217" w:rsidRDefault="006F24FE" w:rsidP="006F24FE">
      <w:pPr>
        <w:rPr>
          <w:u w:val="single"/>
        </w:rPr>
      </w:pPr>
      <w:r w:rsidRPr="003B2217">
        <w:rPr>
          <w:u w:val="single"/>
        </w:rPr>
        <w:t xml:space="preserve">The </w:t>
      </w:r>
      <w:r w:rsidRPr="009B62AC">
        <w:rPr>
          <w:highlight w:val="cyan"/>
          <w:u w:val="single"/>
        </w:rPr>
        <w:t>tech giants face similar challenges</w:t>
      </w:r>
      <w:r w:rsidRPr="003B2217">
        <w:rPr>
          <w:u w:val="single"/>
        </w:rPr>
        <w:t xml:space="preserve"> to their power across the globe, including antitrust investigations in Europe and new legislation in Australia and India to curb their power.</w:t>
      </w:r>
    </w:p>
    <w:p w14:paraId="7087E96B" w14:textId="77777777" w:rsidR="006F24FE" w:rsidRPr="003B2217" w:rsidRDefault="006F24FE" w:rsidP="006F24FE">
      <w:pPr>
        <w:rPr>
          <w:u w:val="single"/>
        </w:rPr>
      </w:pPr>
      <w:r w:rsidRPr="003B2217">
        <w:rPr>
          <w:sz w:val="16"/>
          <w:szCs w:val="16"/>
        </w:rPr>
        <w:t xml:space="preserve">“These are just the type of new laws we need to really address the problem of gatekeeper power by dominant digital platforms,” said Charlotte </w:t>
      </w:r>
      <w:proofErr w:type="spellStart"/>
      <w:r w:rsidRPr="003B2217">
        <w:rPr>
          <w:sz w:val="16"/>
          <w:szCs w:val="16"/>
        </w:rPr>
        <w:t>Slaiman</w:t>
      </w:r>
      <w:proofErr w:type="spellEnd"/>
      <w:r w:rsidRPr="003B2217">
        <w:rPr>
          <w:sz w:val="16"/>
          <w:szCs w:val="16"/>
        </w:rPr>
        <w:t>, the competition director for Public Knowledge, a public interest group.</w:t>
      </w:r>
      <w:r w:rsidRPr="003B2F3B">
        <w:t xml:space="preserve"> </w:t>
      </w:r>
      <w:r w:rsidRPr="003B2217">
        <w:rPr>
          <w:u w:val="single"/>
        </w:rPr>
        <w:t xml:space="preserve">“Big tech firms have so many powerful tools to protect their monopolies. These bills would give antitrust enforcers a few more powerful tools to </w:t>
      </w:r>
      <w:proofErr w:type="gramStart"/>
      <w:r w:rsidRPr="003B2217">
        <w:rPr>
          <w:u w:val="single"/>
        </w:rPr>
        <w:t>open up</w:t>
      </w:r>
      <w:proofErr w:type="gramEnd"/>
      <w:r w:rsidRPr="003B2217">
        <w:rPr>
          <w:u w:val="single"/>
        </w:rPr>
        <w:t xml:space="preserve"> digital platform markets for competition.”</w:t>
      </w:r>
    </w:p>
    <w:p w14:paraId="2912A0D0" w14:textId="77777777" w:rsidR="006F24FE" w:rsidRPr="006F3073" w:rsidRDefault="006F24FE" w:rsidP="006F24FE">
      <w:pPr>
        <w:rPr>
          <w:u w:val="single"/>
        </w:rPr>
      </w:pPr>
      <w:r w:rsidRPr="006F3073">
        <w:rPr>
          <w:u w:val="single"/>
        </w:rPr>
        <w:lastRenderedPageBreak/>
        <w:t xml:space="preserve">The bills set up a showdown with the tech industry’s powerful influence armies. Over the past decade, the </w:t>
      </w:r>
      <w:r w:rsidRPr="009B62AC">
        <w:rPr>
          <w:highlight w:val="cyan"/>
          <w:u w:val="single"/>
        </w:rPr>
        <w:t>industry has assembled the largest group of lobbyists</w:t>
      </w:r>
      <w:r w:rsidRPr="006F3073">
        <w:rPr>
          <w:u w:val="single"/>
        </w:rPr>
        <w:t xml:space="preserve"> in Washington, and the companies sponsor think tanks, fund academic papers and employ top antitrust litigation firms to defend their businesses.</w:t>
      </w:r>
    </w:p>
    <w:p w14:paraId="4AB01777" w14:textId="77777777" w:rsidR="006F24FE" w:rsidRPr="000728FD" w:rsidRDefault="006F24FE" w:rsidP="006F24FE">
      <w:pPr>
        <w:rPr>
          <w:sz w:val="16"/>
          <w:szCs w:val="16"/>
        </w:rPr>
      </w:pPr>
      <w:r w:rsidRPr="000728FD">
        <w:rPr>
          <w:sz w:val="16"/>
          <w:szCs w:val="16"/>
        </w:rPr>
        <w:t>Some of the proposals are likely to gain widespread support among lawmakers, including one focused on getting more funding for antitrust agencies through higher merger fees; the Senate recently passed a similar bill. Another bill that could gain traction would give consumers the ability to take their digital history to other websites, which would weaken the stranglehold that large companies like Facebook have over personal data.</w:t>
      </w:r>
    </w:p>
    <w:p w14:paraId="60810A25" w14:textId="77777777" w:rsidR="006F24FE" w:rsidRPr="008210ED" w:rsidRDefault="006F24FE" w:rsidP="006F24FE">
      <w:pPr>
        <w:rPr>
          <w:u w:val="single"/>
        </w:rPr>
      </w:pPr>
      <w:r w:rsidRPr="000728FD">
        <w:rPr>
          <w:sz w:val="16"/>
          <w:szCs w:val="16"/>
        </w:rPr>
        <w:t>But other</w:t>
      </w:r>
      <w:r w:rsidRPr="003B2F3B">
        <w:t xml:space="preserve"> </w:t>
      </w:r>
      <w:r w:rsidRPr="009B62AC">
        <w:rPr>
          <w:highlight w:val="cyan"/>
          <w:u w:val="single"/>
        </w:rPr>
        <w:t>bills will be harder to pass</w:t>
      </w:r>
      <w:r w:rsidRPr="008210ED">
        <w:rPr>
          <w:u w:val="single"/>
        </w:rPr>
        <w:t>. One would make it illegal for a company like Google, which has a dominant search engine, to own another business that relied heavily on online search.</w:t>
      </w:r>
      <w:r w:rsidRPr="003B2F3B">
        <w:t xml:space="preserve"> </w:t>
      </w:r>
      <w:r w:rsidRPr="008210ED">
        <w:rPr>
          <w:sz w:val="16"/>
          <w:szCs w:val="16"/>
        </w:rPr>
        <w:t xml:space="preserve">For example, the company would not be allowed to favor search results for its YouTube video service under the new law, and it could be required to spin off the video business if it favored it over competitors. </w:t>
      </w:r>
      <w:r w:rsidRPr="009B62AC">
        <w:rPr>
          <w:highlight w:val="cyan"/>
          <w:u w:val="single"/>
        </w:rPr>
        <w:t>Another bill would prohibit a dominant company</w:t>
      </w:r>
      <w:r w:rsidRPr="008210ED">
        <w:rPr>
          <w:u w:val="single"/>
        </w:rPr>
        <w:t xml:space="preserve"> from using its weight to exclude rivals and from demanding conditions, like buying goods and services from the company, of others that wanted access to its platform.</w:t>
      </w:r>
    </w:p>
    <w:p w14:paraId="516F0615" w14:textId="77777777" w:rsidR="006F24FE" w:rsidRPr="00B6114C" w:rsidRDefault="006F24FE" w:rsidP="006F24FE">
      <w:pPr>
        <w:rPr>
          <w:sz w:val="16"/>
          <w:szCs w:val="16"/>
        </w:rPr>
      </w:pPr>
      <w:r w:rsidRPr="00B6114C">
        <w:rPr>
          <w:sz w:val="16"/>
          <w:szCs w:val="16"/>
        </w:rPr>
        <w:t xml:space="preserve">Adam </w:t>
      </w:r>
      <w:proofErr w:type="spellStart"/>
      <w:r w:rsidRPr="00B6114C">
        <w:rPr>
          <w:sz w:val="16"/>
          <w:szCs w:val="16"/>
        </w:rPr>
        <w:t>Kovacevich</w:t>
      </w:r>
      <w:proofErr w:type="spellEnd"/>
      <w:r w:rsidRPr="00B6114C">
        <w:rPr>
          <w:sz w:val="16"/>
          <w:szCs w:val="16"/>
        </w:rPr>
        <w:t>, the head of Chamber of Progress, a lobbying group with Big Tech members, said consumers would be deprived of popular products if the bills succeeded.</w:t>
      </w:r>
    </w:p>
    <w:p w14:paraId="2B4928E6" w14:textId="77777777" w:rsidR="006F24FE" w:rsidRPr="00B6114C" w:rsidRDefault="006F24FE" w:rsidP="006F24FE">
      <w:pPr>
        <w:rPr>
          <w:u w:val="single"/>
        </w:rPr>
      </w:pPr>
      <w:r w:rsidRPr="00B6114C">
        <w:rPr>
          <w:u w:val="single"/>
        </w:rPr>
        <w:t>“</w:t>
      </w:r>
      <w:r w:rsidRPr="009B62AC">
        <w:rPr>
          <w:highlight w:val="cyan"/>
          <w:u w:val="single"/>
        </w:rPr>
        <w:t>Banning conveniences</w:t>
      </w:r>
      <w:r w:rsidRPr="00B6114C">
        <w:rPr>
          <w:u w:val="single"/>
        </w:rPr>
        <w:t xml:space="preserve"> like Amazon Basics brand batteries, Apple’s Find my Phone tool or Google Maps appearing in Google search results are ideas that </w:t>
      </w:r>
      <w:r w:rsidRPr="009B62AC">
        <w:rPr>
          <w:highlight w:val="cyan"/>
          <w:u w:val="single"/>
        </w:rPr>
        <w:t xml:space="preserve">would spark a </w:t>
      </w:r>
      <w:r w:rsidRPr="009B62AC">
        <w:rPr>
          <w:b/>
          <w:bCs/>
          <w:highlight w:val="cyan"/>
          <w:u w:val="single"/>
        </w:rPr>
        <w:t>consumer backlash</w:t>
      </w:r>
      <w:r w:rsidRPr="00B6114C">
        <w:rPr>
          <w:u w:val="single"/>
        </w:rPr>
        <w:t>,” he said.</w:t>
      </w:r>
    </w:p>
    <w:p w14:paraId="30B2CE28" w14:textId="77777777" w:rsidR="006F24FE" w:rsidRPr="00BC4850" w:rsidRDefault="006F24FE" w:rsidP="006F24FE">
      <w:pPr>
        <w:rPr>
          <w:sz w:val="16"/>
          <w:szCs w:val="16"/>
        </w:rPr>
      </w:pPr>
      <w:r w:rsidRPr="00BC4850">
        <w:rPr>
          <w:sz w:val="16"/>
          <w:szCs w:val="16"/>
        </w:rPr>
        <w:t>Facebook and Google declined to comment. Amazon and Apple didn’t immediately respond to requests for comments.</w:t>
      </w:r>
    </w:p>
    <w:p w14:paraId="569B9CC3" w14:textId="77777777" w:rsidR="006F24FE" w:rsidRPr="00BC4850" w:rsidRDefault="006F24FE" w:rsidP="006F24FE">
      <w:pPr>
        <w:rPr>
          <w:sz w:val="16"/>
          <w:szCs w:val="16"/>
        </w:rPr>
      </w:pPr>
      <w:r w:rsidRPr="00BC4850">
        <w:rPr>
          <w:sz w:val="16"/>
          <w:szCs w:val="16"/>
        </w:rPr>
        <w:t>Some smaller tech companies hailed the bills.</w:t>
      </w:r>
    </w:p>
    <w:p w14:paraId="2AD9C294" w14:textId="77777777" w:rsidR="006F24FE" w:rsidRPr="008F1BA9" w:rsidRDefault="006F24FE" w:rsidP="006F24FE">
      <w:pPr>
        <w:rPr>
          <w:u w:val="single"/>
        </w:rPr>
      </w:pPr>
      <w:r w:rsidRPr="009B62AC">
        <w:rPr>
          <w:highlight w:val="cyan"/>
          <w:u w:val="single"/>
        </w:rPr>
        <w:t>Roku</w:t>
      </w:r>
      <w:r w:rsidRPr="008F1BA9">
        <w:rPr>
          <w:u w:val="single"/>
        </w:rPr>
        <w:t xml:space="preserve">, the online streaming device maker, </w:t>
      </w:r>
      <w:r w:rsidRPr="009B62AC">
        <w:rPr>
          <w:highlight w:val="cyan"/>
          <w:u w:val="single"/>
        </w:rPr>
        <w:t>said</w:t>
      </w:r>
      <w:r w:rsidRPr="008F1BA9">
        <w:rPr>
          <w:u w:val="single"/>
        </w:rPr>
        <w:t xml:space="preserve"> in a statement that the largest </w:t>
      </w:r>
      <w:r w:rsidRPr="009B62AC">
        <w:rPr>
          <w:highlight w:val="cyan"/>
          <w:u w:val="single"/>
        </w:rPr>
        <w:t xml:space="preserve">tech companies </w:t>
      </w:r>
      <w:r w:rsidRPr="009B62AC">
        <w:rPr>
          <w:b/>
          <w:bCs/>
          <w:highlight w:val="cyan"/>
          <w:u w:val="single"/>
        </w:rPr>
        <w:t>“flagrantly ignore” existing antitrust laws</w:t>
      </w:r>
      <w:r w:rsidRPr="008F1BA9">
        <w:rPr>
          <w:u w:val="single"/>
        </w:rPr>
        <w:t xml:space="preserve"> and harmed consumers.</w:t>
      </w:r>
    </w:p>
    <w:p w14:paraId="7F0A6428" w14:textId="77777777" w:rsidR="006F24FE" w:rsidRPr="00FA1A15" w:rsidRDefault="006F24FE" w:rsidP="006F24FE">
      <w:pPr>
        <w:rPr>
          <w:u w:val="single"/>
        </w:rPr>
      </w:pPr>
      <w:r w:rsidRPr="00FA1A15">
        <w:rPr>
          <w:u w:val="single"/>
        </w:rPr>
        <w:t>“An aggressive set of reforms is needed to prevent a future where these monopolists further abuse consumer choice and hamper access to innovative and independent products,” the company said.</w:t>
      </w:r>
    </w:p>
    <w:p w14:paraId="4CB13BCE" w14:textId="77777777" w:rsidR="006F24FE" w:rsidRPr="00FA1A15" w:rsidRDefault="006F24FE" w:rsidP="006F24FE">
      <w:pPr>
        <w:rPr>
          <w:sz w:val="16"/>
          <w:szCs w:val="16"/>
        </w:rPr>
      </w:pPr>
      <w:r w:rsidRPr="00FA1A15">
        <w:rPr>
          <w:sz w:val="16"/>
          <w:szCs w:val="16"/>
        </w:rPr>
        <w:t>Antitrust experts say the bills would embolden enforcers, who have become constrained by court decisions that have narrowed interpretations of century-old antitrust laws.</w:t>
      </w:r>
    </w:p>
    <w:p w14:paraId="46502F9E" w14:textId="77777777" w:rsidR="006F24FE" w:rsidRPr="009B62AC" w:rsidRDefault="006F24FE" w:rsidP="006F24FE">
      <w:pPr>
        <w:rPr>
          <w:u w:val="single"/>
        </w:rPr>
      </w:pPr>
      <w:r w:rsidRPr="00FA1A15">
        <w:rPr>
          <w:u w:val="single"/>
        </w:rPr>
        <w:t xml:space="preserve">“This is a reaction to the fact that our </w:t>
      </w:r>
      <w:r w:rsidRPr="009B62AC">
        <w:rPr>
          <w:highlight w:val="cyan"/>
          <w:u w:val="single"/>
        </w:rPr>
        <w:t>antitrust laws have been construed so narrowly by the Supreme Court</w:t>
      </w:r>
      <w:r w:rsidRPr="00FA1A15">
        <w:rPr>
          <w:u w:val="single"/>
        </w:rPr>
        <w:t>,” said Eleanor M. Fox, a professor of law at New York University. “Because of this problem, it is very appropriate for Congress to be stepping in to prohibit and determine what’s bad and what’s good for markets.”</w:t>
      </w:r>
    </w:p>
    <w:p w14:paraId="0D3F9BD0" w14:textId="77777777" w:rsidR="006F24FE" w:rsidRDefault="006F24FE" w:rsidP="006F24FE">
      <w:pPr>
        <w:pStyle w:val="Heading3"/>
      </w:pPr>
      <w:r>
        <w:lastRenderedPageBreak/>
        <w:t>Link --- e-commerce --- Big Tech</w:t>
      </w:r>
    </w:p>
    <w:p w14:paraId="5C49451D" w14:textId="77777777" w:rsidR="006F24FE" w:rsidRDefault="006F24FE" w:rsidP="006F24FE">
      <w:pPr>
        <w:pStyle w:val="Heading4"/>
      </w:pPr>
      <w:r>
        <w:t xml:space="preserve">E-Commerce platforms </w:t>
      </w:r>
      <w:r w:rsidRPr="00E46029">
        <w:rPr>
          <w:u w:val="single"/>
        </w:rPr>
        <w:t>lobby</w:t>
      </w:r>
      <w:r>
        <w:t xml:space="preserve"> against the plan AND </w:t>
      </w:r>
      <w:r w:rsidRPr="00E46029">
        <w:rPr>
          <w:u w:val="single"/>
        </w:rPr>
        <w:t>tell</w:t>
      </w:r>
      <w:r>
        <w:t xml:space="preserve"> consumers.</w:t>
      </w:r>
    </w:p>
    <w:p w14:paraId="01ED5F7A" w14:textId="77777777" w:rsidR="006F24FE" w:rsidRPr="00E46029" w:rsidRDefault="006F24FE" w:rsidP="006F24FE">
      <w:r>
        <w:t xml:space="preserve">Ina </w:t>
      </w:r>
      <w:r w:rsidRPr="00E46029">
        <w:rPr>
          <w:rStyle w:val="Style13ptBold"/>
        </w:rPr>
        <w:t>Steiner ’22</w:t>
      </w:r>
      <w:r>
        <w:t xml:space="preserve"> [March 9, 2022; Ina Steiner is co-founder and Editor of </w:t>
      </w:r>
      <w:proofErr w:type="spellStart"/>
      <w:r>
        <w:t>EcommerceBytes</w:t>
      </w:r>
      <w:proofErr w:type="spellEnd"/>
      <w:r>
        <w:t xml:space="preserve"> and has been reporting on ecommerce since 1999. “Ecommerce Companies Oppose ‘Shop Safe’ Legislation,” </w:t>
      </w:r>
      <w:proofErr w:type="spellStart"/>
      <w:r>
        <w:t>EcommerceBytes</w:t>
      </w:r>
      <w:proofErr w:type="spellEnd"/>
      <w:r>
        <w:t xml:space="preserve">; </w:t>
      </w:r>
      <w:r w:rsidRPr="00E46029">
        <w:t>https://www.ecommercebytes.com/2022/03/09/ecommerce-companies-oppose-shop-safe-legislation/</w:t>
      </w:r>
      <w:r>
        <w:t>; $G]</w:t>
      </w:r>
    </w:p>
    <w:p w14:paraId="0A747B0E" w14:textId="77777777" w:rsidR="006F24FE" w:rsidRPr="00E46029" w:rsidRDefault="006F24FE" w:rsidP="006F24FE">
      <w:pPr>
        <w:rPr>
          <w:sz w:val="16"/>
        </w:rPr>
      </w:pPr>
      <w:r w:rsidRPr="00E46029">
        <w:rPr>
          <w:rStyle w:val="StyleUnderline"/>
          <w:highlight w:val="green"/>
        </w:rPr>
        <w:t xml:space="preserve">Craigslist, </w:t>
      </w:r>
      <w:r w:rsidRPr="00E46029">
        <w:rPr>
          <w:rStyle w:val="Emphasis"/>
          <w:highlight w:val="green"/>
        </w:rPr>
        <w:t>eBay</w:t>
      </w:r>
      <w:r w:rsidRPr="00E46029">
        <w:rPr>
          <w:rStyle w:val="StyleUnderline"/>
          <w:highlight w:val="green"/>
        </w:rPr>
        <w:t xml:space="preserve">, Etsy, </w:t>
      </w:r>
      <w:proofErr w:type="spellStart"/>
      <w:r w:rsidRPr="00E46029">
        <w:rPr>
          <w:rStyle w:val="StyleUnderline"/>
          <w:highlight w:val="green"/>
        </w:rPr>
        <w:t>HobbyDB</w:t>
      </w:r>
      <w:proofErr w:type="spellEnd"/>
      <w:r w:rsidRPr="00E46029">
        <w:rPr>
          <w:rStyle w:val="StyleUnderline"/>
          <w:highlight w:val="green"/>
        </w:rPr>
        <w:t xml:space="preserve">, </w:t>
      </w:r>
      <w:proofErr w:type="spellStart"/>
      <w:r w:rsidRPr="00E46029">
        <w:rPr>
          <w:rStyle w:val="StyleUnderline"/>
          <w:highlight w:val="green"/>
        </w:rPr>
        <w:t>Mercari</w:t>
      </w:r>
      <w:proofErr w:type="spellEnd"/>
      <w:r w:rsidRPr="00E46029">
        <w:rPr>
          <w:rStyle w:val="StyleUnderline"/>
          <w:highlight w:val="green"/>
        </w:rPr>
        <w:t xml:space="preserve">, </w:t>
      </w:r>
      <w:proofErr w:type="spellStart"/>
      <w:r w:rsidRPr="00E46029">
        <w:rPr>
          <w:rStyle w:val="StyleUnderline"/>
          <w:highlight w:val="green"/>
        </w:rPr>
        <w:t>OfferUp</w:t>
      </w:r>
      <w:proofErr w:type="spellEnd"/>
      <w:r w:rsidRPr="00E46029">
        <w:rPr>
          <w:rStyle w:val="StyleUnderline"/>
          <w:highlight w:val="green"/>
        </w:rPr>
        <w:t xml:space="preserve">, </w:t>
      </w:r>
      <w:proofErr w:type="spellStart"/>
      <w:r w:rsidRPr="00E46029">
        <w:rPr>
          <w:rStyle w:val="Emphasis"/>
          <w:highlight w:val="green"/>
        </w:rPr>
        <w:t>Poshmark</w:t>
      </w:r>
      <w:proofErr w:type="spellEnd"/>
      <w:r w:rsidRPr="00E46029">
        <w:rPr>
          <w:rStyle w:val="StyleUnderline"/>
          <w:highlight w:val="green"/>
        </w:rPr>
        <w:t>, and Shopify</w:t>
      </w:r>
      <w:r w:rsidRPr="00E46029">
        <w:rPr>
          <w:sz w:val="16"/>
        </w:rPr>
        <w:t xml:space="preserve"> are among the companies </w:t>
      </w:r>
      <w:r w:rsidRPr="00E46029">
        <w:rPr>
          <w:rStyle w:val="Emphasis"/>
          <w:highlight w:val="green"/>
        </w:rPr>
        <w:t>lobbying</w:t>
      </w:r>
      <w:r w:rsidRPr="00E46029">
        <w:rPr>
          <w:rStyle w:val="StyleUnderline"/>
          <w:highlight w:val="green"/>
        </w:rPr>
        <w:t xml:space="preserve"> Congress</w:t>
      </w:r>
      <w:r w:rsidRPr="00E46029">
        <w:rPr>
          <w:rStyle w:val="StyleUnderline"/>
        </w:rPr>
        <w:t xml:space="preserve"> </w:t>
      </w:r>
      <w:r w:rsidRPr="00E46029">
        <w:rPr>
          <w:rStyle w:val="StyleUnderline"/>
          <w:highlight w:val="green"/>
        </w:rPr>
        <w:t>about</w:t>
      </w:r>
      <w:r w:rsidRPr="00E46029">
        <w:rPr>
          <w:rStyle w:val="StyleUnderline"/>
        </w:rPr>
        <w:t xml:space="preserve"> the </w:t>
      </w:r>
      <w:r w:rsidRPr="00E46029">
        <w:rPr>
          <w:rStyle w:val="Emphasis"/>
          <w:highlight w:val="green"/>
        </w:rPr>
        <w:t>SHOP SAFE</w:t>
      </w:r>
      <w:r w:rsidRPr="00E46029">
        <w:rPr>
          <w:rStyle w:val="StyleUnderline"/>
        </w:rPr>
        <w:t xml:space="preserve"> Act</w:t>
      </w:r>
      <w:r w:rsidRPr="00E46029">
        <w:rPr>
          <w:sz w:val="16"/>
        </w:rPr>
        <w:t>, which stands for “Stopping Harmful Offers on Platforms by Screening Against Fakes in E-commerce.”</w:t>
      </w:r>
    </w:p>
    <w:p w14:paraId="31A17040" w14:textId="77777777" w:rsidR="006F24FE" w:rsidRPr="00E46029" w:rsidRDefault="006F24FE" w:rsidP="006F24FE">
      <w:pPr>
        <w:rPr>
          <w:rStyle w:val="Emphasis"/>
        </w:rPr>
      </w:pPr>
      <w:r w:rsidRPr="00E46029">
        <w:rPr>
          <w:sz w:val="16"/>
        </w:rPr>
        <w:t xml:space="preserve">The Computer &amp; Communications Industry Association was among the </w:t>
      </w:r>
      <w:r w:rsidRPr="00E46029">
        <w:rPr>
          <w:rStyle w:val="StyleUnderline"/>
          <w:highlight w:val="green"/>
        </w:rPr>
        <w:t xml:space="preserve">organizations </w:t>
      </w:r>
      <w:r w:rsidRPr="00E46029">
        <w:rPr>
          <w:rStyle w:val="Emphasis"/>
          <w:highlight w:val="green"/>
        </w:rPr>
        <w:t>opposing</w:t>
      </w:r>
      <w:r w:rsidRPr="00E46029">
        <w:rPr>
          <w:rStyle w:val="StyleUnderline"/>
          <w:highlight w:val="green"/>
        </w:rPr>
        <w:t xml:space="preserve"> the bill in a letter</w:t>
      </w:r>
      <w:r w:rsidRPr="00E46029">
        <w:rPr>
          <w:rStyle w:val="StyleUnderline"/>
        </w:rPr>
        <w:t xml:space="preserve"> to lawmakers</w:t>
      </w:r>
      <w:r w:rsidRPr="00E46029">
        <w:rPr>
          <w:sz w:val="16"/>
        </w:rPr>
        <w:t xml:space="preserve"> sent on Tuesday. It said the bill would “benefit foreign luxury brands, but harm smaller U.S. companies and consumers.”</w:t>
      </w:r>
    </w:p>
    <w:p w14:paraId="195C1F82" w14:textId="77777777" w:rsidR="006F24FE" w:rsidRPr="00E46029" w:rsidRDefault="006F24FE" w:rsidP="006F24FE">
      <w:pPr>
        <w:rPr>
          <w:rStyle w:val="StyleUnderline"/>
        </w:rPr>
      </w:pPr>
      <w:r w:rsidRPr="00E46029">
        <w:rPr>
          <w:sz w:val="16"/>
        </w:rPr>
        <w:t xml:space="preserve">Another organization, the Center for Democracy &amp; Technology (CDT) said that while the SHOP SAFE Act has the laudable goals of preventing the sale of counterfeits online and promoting consumer welfare, health, and safety, it was </w:t>
      </w:r>
      <w:r w:rsidRPr="00E46029">
        <w:rPr>
          <w:rStyle w:val="StyleUnderline"/>
          <w:highlight w:val="green"/>
        </w:rPr>
        <w:t>concerned</w:t>
      </w:r>
      <w:r w:rsidRPr="00E46029">
        <w:rPr>
          <w:rStyle w:val="StyleUnderline"/>
        </w:rPr>
        <w:t xml:space="preserve"> the </w:t>
      </w:r>
      <w:r w:rsidRPr="00E46029">
        <w:rPr>
          <w:rStyle w:val="Emphasis"/>
        </w:rPr>
        <w:t>bill</w:t>
      </w:r>
      <w:r w:rsidRPr="00E46029">
        <w:rPr>
          <w:rStyle w:val="StyleUnderline"/>
        </w:rPr>
        <w:t xml:space="preserve"> would </w:t>
      </w:r>
      <w:r w:rsidRPr="00E46029">
        <w:rPr>
          <w:rStyle w:val="StyleUnderline"/>
          <w:highlight w:val="green"/>
        </w:rPr>
        <w:t xml:space="preserve">not actually </w:t>
      </w:r>
      <w:r w:rsidRPr="00E46029">
        <w:rPr>
          <w:rStyle w:val="Emphasis"/>
          <w:highlight w:val="green"/>
        </w:rPr>
        <w:t>achieve</w:t>
      </w:r>
      <w:r w:rsidRPr="00E46029">
        <w:rPr>
          <w:rStyle w:val="StyleUnderline"/>
        </w:rPr>
        <w:t xml:space="preserve"> these </w:t>
      </w:r>
      <w:r w:rsidRPr="00E46029">
        <w:rPr>
          <w:rStyle w:val="StyleUnderline"/>
          <w:highlight w:val="green"/>
        </w:rPr>
        <w:t>goals</w:t>
      </w:r>
      <w:r w:rsidRPr="00E46029">
        <w:rPr>
          <w:rStyle w:val="StyleUnderline"/>
        </w:rPr>
        <w:t xml:space="preserve"> and said it risked </w:t>
      </w:r>
      <w:r w:rsidRPr="00E46029">
        <w:rPr>
          <w:rStyle w:val="Emphasis"/>
          <w:highlight w:val="green"/>
        </w:rPr>
        <w:t>harming</w:t>
      </w:r>
      <w:r w:rsidRPr="00E46029">
        <w:rPr>
          <w:rStyle w:val="StyleUnderline"/>
          <w:highlight w:val="green"/>
        </w:rPr>
        <w:t xml:space="preserve"> internet users and </w:t>
      </w:r>
      <w:r w:rsidRPr="00E46029">
        <w:rPr>
          <w:rStyle w:val="Emphasis"/>
          <w:highlight w:val="green"/>
        </w:rPr>
        <w:t>small businesses</w:t>
      </w:r>
      <w:r w:rsidRPr="00E46029">
        <w:rPr>
          <w:rStyle w:val="StyleUnderline"/>
        </w:rPr>
        <w:t>.</w:t>
      </w:r>
    </w:p>
    <w:p w14:paraId="7E3187C4" w14:textId="77777777" w:rsidR="006F24FE" w:rsidRPr="00E46029" w:rsidRDefault="006F24FE" w:rsidP="006F24FE">
      <w:pPr>
        <w:rPr>
          <w:sz w:val="16"/>
        </w:rPr>
      </w:pPr>
      <w:r w:rsidRPr="00E46029">
        <w:rPr>
          <w:rStyle w:val="Emphasis"/>
          <w:highlight w:val="green"/>
        </w:rPr>
        <w:t>Etsy</w:t>
      </w:r>
      <w:r w:rsidRPr="00E46029">
        <w:rPr>
          <w:rStyle w:val="StyleUnderline"/>
          <w:highlight w:val="green"/>
        </w:rPr>
        <w:t xml:space="preserve"> updated </w:t>
      </w:r>
      <w:r w:rsidRPr="00E46029">
        <w:rPr>
          <w:rStyle w:val="Emphasis"/>
          <w:highlight w:val="green"/>
        </w:rPr>
        <w:t>sellers</w:t>
      </w:r>
      <w:r w:rsidRPr="00E46029">
        <w:rPr>
          <w:rStyle w:val="StyleUnderline"/>
          <w:highlight w:val="green"/>
        </w:rPr>
        <w:t xml:space="preserve"> on the legislation in a </w:t>
      </w:r>
      <w:r w:rsidRPr="00E46029">
        <w:rPr>
          <w:rStyle w:val="Emphasis"/>
          <w:highlight w:val="green"/>
        </w:rPr>
        <w:t>corporate blog post</w:t>
      </w:r>
      <w:r w:rsidRPr="00E46029">
        <w:rPr>
          <w:sz w:val="16"/>
        </w:rPr>
        <w:t xml:space="preserve"> on Tuesday. “Congress will now spend the next couple of months debating if SHOP SAFE should be folded into a larger bill that both the Senate and House can support.”</w:t>
      </w:r>
    </w:p>
    <w:p w14:paraId="4D3261FA" w14:textId="77777777" w:rsidR="006F24FE" w:rsidRPr="00E46029" w:rsidRDefault="006F24FE" w:rsidP="006F24FE">
      <w:pPr>
        <w:rPr>
          <w:sz w:val="16"/>
        </w:rPr>
      </w:pPr>
      <w:r w:rsidRPr="00E46029">
        <w:rPr>
          <w:sz w:val="16"/>
        </w:rPr>
        <w:t xml:space="preserve">“Etsy </w:t>
      </w:r>
      <w:r w:rsidRPr="00E14B47">
        <w:rPr>
          <w:rStyle w:val="Emphasis"/>
          <w:highlight w:val="green"/>
        </w:rPr>
        <w:t>urges</w:t>
      </w:r>
      <w:r w:rsidRPr="00E14B47">
        <w:rPr>
          <w:rStyle w:val="StyleUnderline"/>
          <w:highlight w:val="green"/>
        </w:rPr>
        <w:t xml:space="preserve"> policymakers to </w:t>
      </w:r>
      <w:r w:rsidRPr="00E14B47">
        <w:rPr>
          <w:rStyle w:val="Emphasis"/>
          <w:highlight w:val="green"/>
        </w:rPr>
        <w:t>remove</w:t>
      </w:r>
      <w:r w:rsidRPr="00E14B47">
        <w:rPr>
          <w:rStyle w:val="StyleUnderline"/>
          <w:highlight w:val="green"/>
        </w:rPr>
        <w:t xml:space="preserve"> SHOP SAFE from consideration</w:t>
      </w:r>
      <w:r w:rsidRPr="00E46029">
        <w:rPr>
          <w:sz w:val="16"/>
        </w:rPr>
        <w:t xml:space="preserve"> unless it addresses the concerns raised by the millions of creative entrepreneurs we represent. We believe it is possible to protect consumers without harming the millions of small businesses that drive our economy and keep America’s entrepreneurial spirit alive and well.”</w:t>
      </w:r>
    </w:p>
    <w:p w14:paraId="20E587F8" w14:textId="77777777" w:rsidR="006F24FE" w:rsidRPr="00E46029" w:rsidRDefault="006F24FE" w:rsidP="006F24FE">
      <w:pPr>
        <w:rPr>
          <w:sz w:val="16"/>
        </w:rPr>
      </w:pPr>
      <w:r w:rsidRPr="00E46029">
        <w:rPr>
          <w:sz w:val="16"/>
        </w:rPr>
        <w:t>Among other things, SHOP SAFE would effectively require digital services to monitor their users’ posts for potential trademark infringement, the organizations purported.</w:t>
      </w:r>
    </w:p>
    <w:p w14:paraId="209DE7E6" w14:textId="77777777" w:rsidR="006F24FE" w:rsidRPr="003C167D" w:rsidRDefault="006F24FE" w:rsidP="006F24FE">
      <w:pPr>
        <w:rPr>
          <w:sz w:val="16"/>
        </w:rPr>
      </w:pPr>
      <w:r w:rsidRPr="00E46029">
        <w:rPr>
          <w:sz w:val="16"/>
        </w:rPr>
        <w:t>The letter stated: “Due to the overbreadth of the bill, consumers could be negatively impacted because smaller services and smaller sellers may cautiously err on the side of removing legitimate listings or even shut down due to compliance burdens. This runs counter to the bill’s stated goals of enhancing American competitiveness by severely limiting the opportunities for American small businesses to offer their goods and services to consumers.”</w:t>
      </w:r>
    </w:p>
    <w:p w14:paraId="64D61BDF" w14:textId="77777777" w:rsidR="006F24FE" w:rsidRDefault="006F24FE" w:rsidP="006F24FE">
      <w:pPr>
        <w:pStyle w:val="Heading4"/>
      </w:pPr>
      <w:r>
        <w:t xml:space="preserve">SHOP SAFE is too extreme – e-commerce platforms lobby against it. </w:t>
      </w:r>
    </w:p>
    <w:p w14:paraId="04F8387F" w14:textId="77777777" w:rsidR="006F24FE" w:rsidRDefault="006F24FE" w:rsidP="006F24FE">
      <w:r w:rsidRPr="000E19CB">
        <w:rPr>
          <w:rStyle w:val="Style13ptBold"/>
        </w:rPr>
        <w:t>Lima</w:t>
      </w:r>
      <w:r>
        <w:t xml:space="preserve"> ‘20</w:t>
      </w:r>
      <w:r w:rsidRPr="000E19CB">
        <w:rPr>
          <w:rStyle w:val="Style13ptBold"/>
        </w:rPr>
        <w:t>21</w:t>
      </w:r>
      <w:r>
        <w:t xml:space="preserve"> [Cristiano; November 3; Tech policy reporter writing the Technology 202 Newsletter; The Washington Post, “A ‘watered down’ counterfeit crackdown won the support of Amazon, other sites”, </w:t>
      </w:r>
      <w:hyperlink r:id="rId29" w:history="1">
        <w:r w:rsidRPr="00A425CA">
          <w:rPr>
            <w:rStyle w:val="Hyperlink"/>
          </w:rPr>
          <w:t>https://www.washingtonpost.com/politics/2021/11/03/watered-down-counterfeit-crackdown-won-support-amazon-other-sites/</w:t>
        </w:r>
      </w:hyperlink>
      <w:r>
        <w:t>]</w:t>
      </w:r>
    </w:p>
    <w:p w14:paraId="419C04A1" w14:textId="77777777" w:rsidR="006F24FE" w:rsidRPr="000E19CB" w:rsidRDefault="006F24FE" w:rsidP="006F24FE">
      <w:pPr>
        <w:rPr>
          <w:sz w:val="16"/>
        </w:rPr>
      </w:pPr>
      <w:r w:rsidRPr="0009773C">
        <w:rPr>
          <w:rStyle w:val="StyleUnderline"/>
          <w:highlight w:val="cyan"/>
        </w:rPr>
        <w:t>E-commerce companies including Amazon</w:t>
      </w:r>
      <w:r w:rsidRPr="000E19CB">
        <w:rPr>
          <w:rStyle w:val="StyleUnderline"/>
        </w:rPr>
        <w:t xml:space="preserve"> are rallying around bipartisan legislation aimed at cracking down on counterfeits sold online</w:t>
      </w:r>
      <w:r w:rsidRPr="000E19CB">
        <w:rPr>
          <w:sz w:val="16"/>
        </w:rPr>
        <w:t>, marking a shift in negotiations after months of sparring between lawmakers and the tech industry over attempts to regulate the issue.</w:t>
      </w:r>
    </w:p>
    <w:p w14:paraId="196A5993" w14:textId="77777777" w:rsidR="006F24FE" w:rsidRPr="000E19CB" w:rsidRDefault="006F24FE" w:rsidP="006F24FE">
      <w:pPr>
        <w:rPr>
          <w:sz w:val="16"/>
        </w:rPr>
      </w:pPr>
      <w:r w:rsidRPr="000E19CB">
        <w:rPr>
          <w:rStyle w:val="StyleUnderline"/>
        </w:rPr>
        <w:t xml:space="preserve">But the platforms are notably </w:t>
      </w:r>
      <w:r w:rsidRPr="0009773C">
        <w:rPr>
          <w:rStyle w:val="StyleUnderline"/>
          <w:highlight w:val="cyan"/>
        </w:rPr>
        <w:t>endorsing a</w:t>
      </w:r>
      <w:r w:rsidRPr="000E19CB">
        <w:rPr>
          <w:rStyle w:val="StyleUnderline"/>
        </w:rPr>
        <w:t xml:space="preserve"> more </w:t>
      </w:r>
      <w:r w:rsidRPr="0009773C">
        <w:rPr>
          <w:rStyle w:val="StyleUnderline"/>
          <w:highlight w:val="cyan"/>
        </w:rPr>
        <w:t xml:space="preserve">modest proposal while </w:t>
      </w:r>
      <w:r w:rsidRPr="0009773C">
        <w:rPr>
          <w:rStyle w:val="StyleUnderline"/>
          <w:b/>
          <w:bCs/>
          <w:highlight w:val="cyan"/>
        </w:rPr>
        <w:t>resisting efforts</w:t>
      </w:r>
      <w:r w:rsidRPr="000E19CB">
        <w:rPr>
          <w:rStyle w:val="StyleUnderline"/>
        </w:rPr>
        <w:t xml:space="preserve"> seen as more </w:t>
      </w:r>
      <w:r w:rsidRPr="0009773C">
        <w:rPr>
          <w:rStyle w:val="StyleUnderline"/>
          <w:b/>
          <w:bCs/>
        </w:rPr>
        <w:t>threatening</w:t>
      </w:r>
      <w:r w:rsidRPr="000E19CB">
        <w:rPr>
          <w:rStyle w:val="StyleUnderline"/>
        </w:rPr>
        <w:t xml:space="preserve"> </w:t>
      </w:r>
      <w:r w:rsidRPr="0009773C">
        <w:rPr>
          <w:rStyle w:val="StyleUnderline"/>
          <w:highlight w:val="cyan"/>
        </w:rPr>
        <w:t>that</w:t>
      </w:r>
      <w:r w:rsidRPr="000E19CB">
        <w:rPr>
          <w:rStyle w:val="StyleUnderline"/>
        </w:rPr>
        <w:t xml:space="preserve"> could </w:t>
      </w:r>
      <w:r w:rsidRPr="0009773C">
        <w:rPr>
          <w:rStyle w:val="StyleUnderline"/>
          <w:highlight w:val="cyan"/>
        </w:rPr>
        <w:t xml:space="preserve">open them up to </w:t>
      </w:r>
      <w:r w:rsidRPr="0009773C">
        <w:rPr>
          <w:rStyle w:val="StyleUnderline"/>
          <w:b/>
          <w:bCs/>
          <w:highlight w:val="cyan"/>
        </w:rPr>
        <w:t>greater legal liability</w:t>
      </w:r>
      <w:r w:rsidRPr="000E19CB">
        <w:rPr>
          <w:rStyle w:val="StyleUnderline"/>
        </w:rPr>
        <w:t xml:space="preserve"> </w:t>
      </w:r>
      <w:r w:rsidRPr="000E19CB">
        <w:rPr>
          <w:sz w:val="16"/>
        </w:rPr>
        <w:t xml:space="preserve">or make complying with new rules more challenging.  </w:t>
      </w:r>
    </w:p>
    <w:p w14:paraId="1FFB2203" w14:textId="77777777" w:rsidR="006F24FE" w:rsidRPr="000E19CB" w:rsidRDefault="006F24FE" w:rsidP="006F24FE">
      <w:pPr>
        <w:rPr>
          <w:sz w:val="16"/>
        </w:rPr>
      </w:pPr>
      <w:r w:rsidRPr="000E19CB">
        <w:rPr>
          <w:sz w:val="16"/>
        </w:rPr>
        <w:t>Amazon, Etsy and eBay in recent weeks have all come out in favor of the House version of the INFORM Consumers Act, legislation that would require digital marketplaces to verify details about third-party vendors they work with and disclose some of this information to consumers. (Jeff Bezos, who founded Amazon, owns The Washington Post.)</w:t>
      </w:r>
    </w:p>
    <w:p w14:paraId="00549D1E" w14:textId="77777777" w:rsidR="006F24FE" w:rsidRPr="000E19CB" w:rsidRDefault="006F24FE" w:rsidP="006F24FE">
      <w:pPr>
        <w:rPr>
          <w:sz w:val="16"/>
        </w:rPr>
      </w:pPr>
      <w:r w:rsidRPr="000E19CB">
        <w:rPr>
          <w:sz w:val="16"/>
        </w:rPr>
        <w:lastRenderedPageBreak/>
        <w:t xml:space="preserve">Unspoken in those announcements is the fact that </w:t>
      </w:r>
      <w:r w:rsidRPr="000E19CB">
        <w:rPr>
          <w:rStyle w:val="StyleUnderline"/>
        </w:rPr>
        <w:t xml:space="preserve">the companies have not endorsed the Senate version of </w:t>
      </w:r>
      <w:r w:rsidRPr="0009773C">
        <w:rPr>
          <w:rStyle w:val="StyleUnderline"/>
          <w:highlight w:val="cyan"/>
        </w:rPr>
        <w:t>the bill</w:t>
      </w:r>
      <w:r w:rsidRPr="000E19CB">
        <w:rPr>
          <w:rStyle w:val="StyleUnderline"/>
        </w:rPr>
        <w:t xml:space="preserve">, which would </w:t>
      </w:r>
      <w:r w:rsidRPr="0009773C">
        <w:rPr>
          <w:rStyle w:val="StyleUnderline"/>
          <w:highlight w:val="cyan"/>
        </w:rPr>
        <w:t>require platforms to verify info</w:t>
      </w:r>
      <w:r w:rsidRPr="000E19CB">
        <w:rPr>
          <w:rStyle w:val="StyleUnderline"/>
        </w:rPr>
        <w:t xml:space="preserve">rmation </w:t>
      </w:r>
      <w:r w:rsidRPr="0009773C">
        <w:rPr>
          <w:rStyle w:val="StyleUnderline"/>
          <w:highlight w:val="cyan"/>
        </w:rPr>
        <w:t>about a larger pool</w:t>
      </w:r>
      <w:r w:rsidRPr="000E19CB">
        <w:rPr>
          <w:rStyle w:val="StyleUnderline"/>
        </w:rPr>
        <w:t xml:space="preserve"> of vendors — thus </w:t>
      </w:r>
      <w:r w:rsidRPr="0009773C">
        <w:rPr>
          <w:rStyle w:val="StyleUnderline"/>
          <w:highlight w:val="cyan"/>
        </w:rPr>
        <w:t>making it</w:t>
      </w:r>
      <w:r w:rsidRPr="000E19CB">
        <w:rPr>
          <w:rStyle w:val="StyleUnderline"/>
        </w:rPr>
        <w:t xml:space="preserve"> </w:t>
      </w:r>
      <w:r w:rsidRPr="0009773C">
        <w:rPr>
          <w:rStyle w:val="StyleUnderline"/>
          <w:highlight w:val="cyan"/>
        </w:rPr>
        <w:t>more difficult</w:t>
      </w:r>
      <w:r w:rsidRPr="000E19CB">
        <w:rPr>
          <w:rStyle w:val="StyleUnderline"/>
        </w:rPr>
        <w:t xml:space="preserve"> for companies </w:t>
      </w:r>
      <w:r w:rsidRPr="0009773C">
        <w:rPr>
          <w:rStyle w:val="StyleUnderline"/>
          <w:highlight w:val="cyan"/>
        </w:rPr>
        <w:t>to comply</w:t>
      </w:r>
      <w:r w:rsidRPr="000E19CB">
        <w:rPr>
          <w:rStyle w:val="StyleUnderline"/>
        </w:rPr>
        <w:t xml:space="preserve"> with the measure. The original Senate version also did not expressly preempt state laws</w:t>
      </w:r>
      <w:r w:rsidRPr="000E19CB">
        <w:rPr>
          <w:sz w:val="16"/>
        </w:rPr>
        <w:t xml:space="preserve">, which the industry has pushed for. </w:t>
      </w:r>
    </w:p>
    <w:p w14:paraId="491C3B13" w14:textId="77777777" w:rsidR="006F24FE" w:rsidRPr="000E19CB" w:rsidRDefault="006F24FE" w:rsidP="006F24FE">
      <w:pPr>
        <w:rPr>
          <w:sz w:val="16"/>
        </w:rPr>
      </w:pPr>
      <w:r w:rsidRPr="000E19CB">
        <w:rPr>
          <w:rStyle w:val="StyleUnderline"/>
        </w:rPr>
        <w:t xml:space="preserve">Several of the </w:t>
      </w:r>
      <w:r w:rsidRPr="0009773C">
        <w:rPr>
          <w:rStyle w:val="StyleUnderline"/>
          <w:highlight w:val="cyan"/>
        </w:rPr>
        <w:t>companies</w:t>
      </w:r>
      <w:r w:rsidRPr="000E19CB">
        <w:rPr>
          <w:sz w:val="16"/>
        </w:rPr>
        <w:t xml:space="preserve">, meanwhile, </w:t>
      </w:r>
      <w:r w:rsidRPr="000E19CB">
        <w:rPr>
          <w:rStyle w:val="StyleUnderline"/>
        </w:rPr>
        <w:t xml:space="preserve">are </w:t>
      </w:r>
      <w:r w:rsidRPr="0009773C">
        <w:rPr>
          <w:rStyle w:val="StyleUnderline"/>
          <w:b/>
          <w:bCs/>
          <w:highlight w:val="cyan"/>
        </w:rPr>
        <w:t>pushing</w:t>
      </w:r>
      <w:r w:rsidRPr="0009773C">
        <w:rPr>
          <w:rStyle w:val="StyleUnderline"/>
          <w:b/>
          <w:bCs/>
        </w:rPr>
        <w:t xml:space="preserve"> back </w:t>
      </w:r>
      <w:r w:rsidRPr="0009773C">
        <w:rPr>
          <w:rStyle w:val="StyleUnderline"/>
          <w:b/>
          <w:bCs/>
          <w:highlight w:val="cyan"/>
        </w:rPr>
        <w:t>against</w:t>
      </w:r>
      <w:r w:rsidRPr="000E19CB">
        <w:rPr>
          <w:sz w:val="16"/>
        </w:rPr>
        <w:t xml:space="preserve"> a separate bill known as </w:t>
      </w:r>
      <w:r w:rsidRPr="000E19CB">
        <w:rPr>
          <w:rStyle w:val="StyleUnderline"/>
        </w:rPr>
        <w:t xml:space="preserve">the </w:t>
      </w:r>
      <w:r w:rsidRPr="0009773C">
        <w:rPr>
          <w:rStyle w:val="StyleUnderline"/>
          <w:b/>
          <w:bCs/>
          <w:highlight w:val="cyan"/>
        </w:rPr>
        <w:t>SHOP SAFE Act</w:t>
      </w:r>
      <w:r w:rsidRPr="000E19CB">
        <w:rPr>
          <w:rStyle w:val="StyleUnderline"/>
        </w:rPr>
        <w:t xml:space="preserve"> that could open digital marketplaces up to lawsuits over the sale of counterfeit goods on their sites if they don’t meet a set of “best practices” to combat them. Companies have argued </w:t>
      </w:r>
      <w:r w:rsidRPr="0009773C">
        <w:rPr>
          <w:rStyle w:val="StyleUnderline"/>
          <w:highlight w:val="cyan"/>
        </w:rPr>
        <w:t>the proposal</w:t>
      </w:r>
      <w:r w:rsidRPr="000E19CB">
        <w:rPr>
          <w:rStyle w:val="StyleUnderline"/>
        </w:rPr>
        <w:t xml:space="preserve"> could </w:t>
      </w:r>
      <w:r w:rsidRPr="0009773C">
        <w:rPr>
          <w:rStyle w:val="StyleUnderline"/>
          <w:highlight w:val="cyan"/>
        </w:rPr>
        <w:t>have</w:t>
      </w:r>
      <w:r w:rsidRPr="000E19CB">
        <w:rPr>
          <w:rStyle w:val="StyleUnderline"/>
        </w:rPr>
        <w:t xml:space="preserve"> </w:t>
      </w:r>
      <w:r w:rsidRPr="0009773C">
        <w:rPr>
          <w:rStyle w:val="StyleUnderline"/>
          <w:highlight w:val="cyan"/>
        </w:rPr>
        <w:t>unintended consequences</w:t>
      </w:r>
      <w:r w:rsidRPr="000E19CB">
        <w:rPr>
          <w:rStyle w:val="StyleUnderline"/>
        </w:rPr>
        <w:t xml:space="preserve"> on e-commerce</w:t>
      </w:r>
      <w:r w:rsidRPr="000E19CB">
        <w:rPr>
          <w:sz w:val="16"/>
        </w:rPr>
        <w:t>, while its backers have argued it is a crucial step to hold platforms accountable for counterfeit sales.</w:t>
      </w:r>
    </w:p>
    <w:p w14:paraId="5B132410" w14:textId="77777777" w:rsidR="006F24FE" w:rsidRPr="000E19CB" w:rsidRDefault="006F24FE" w:rsidP="006F24FE">
      <w:pPr>
        <w:rPr>
          <w:sz w:val="16"/>
        </w:rPr>
      </w:pPr>
      <w:r w:rsidRPr="000E19CB">
        <w:rPr>
          <w:sz w:val="16"/>
        </w:rPr>
        <w:t>The debate is coming to a head after efforts to set new rules protecting consumers against counterfeit goods and services bought online languished for years.</w:t>
      </w:r>
    </w:p>
    <w:p w14:paraId="085B7213" w14:textId="77777777" w:rsidR="006F24FE" w:rsidRPr="000E19CB" w:rsidRDefault="006F24FE" w:rsidP="006F24FE">
      <w:pPr>
        <w:rPr>
          <w:sz w:val="16"/>
        </w:rPr>
      </w:pPr>
      <w:r w:rsidRPr="000E19CB">
        <w:rPr>
          <w:sz w:val="16"/>
        </w:rPr>
        <w:t>The House Judiciary Committee recently advanced the SHOP SAFE Act, and lawmakers in the House and Senate held hearings in recent weeks discussing the INFORM Consumers Act. The flurry of activity, coupled with the recent industry endorsements, could signal lawmakers may finally have enough momentum to get some legislation passed after past failed attempts.</w:t>
      </w:r>
    </w:p>
    <w:p w14:paraId="37340AD6" w14:textId="77777777" w:rsidR="006F24FE" w:rsidRPr="000E19CB" w:rsidRDefault="006F24FE" w:rsidP="006F24FE">
      <w:pPr>
        <w:rPr>
          <w:sz w:val="16"/>
        </w:rPr>
      </w:pPr>
      <w:r w:rsidRPr="000E19CB">
        <w:rPr>
          <w:rStyle w:val="StyleUnderline"/>
        </w:rPr>
        <w:t xml:space="preserve">Tech </w:t>
      </w:r>
      <w:r w:rsidRPr="0009773C">
        <w:rPr>
          <w:rStyle w:val="StyleUnderline"/>
          <w:highlight w:val="cyan"/>
        </w:rPr>
        <w:t>companies</w:t>
      </w:r>
      <w:r w:rsidRPr="000E19CB">
        <w:rPr>
          <w:rStyle w:val="StyleUnderline"/>
        </w:rPr>
        <w:t xml:space="preserve">, including Amazon, </w:t>
      </w:r>
      <w:r w:rsidRPr="0009773C">
        <w:rPr>
          <w:rStyle w:val="StyleUnderline"/>
          <w:highlight w:val="cyan"/>
        </w:rPr>
        <w:t xml:space="preserve">have </w:t>
      </w:r>
      <w:r w:rsidRPr="0009773C">
        <w:rPr>
          <w:rStyle w:val="StyleUnderline"/>
          <w:b/>
          <w:bCs/>
          <w:highlight w:val="cyan"/>
        </w:rPr>
        <w:t>lobbied aggressively</w:t>
      </w:r>
      <w:r w:rsidRPr="0009773C">
        <w:rPr>
          <w:rStyle w:val="StyleUnderline"/>
          <w:highlight w:val="cyan"/>
        </w:rPr>
        <w:t xml:space="preserve"> against passage</w:t>
      </w:r>
      <w:r w:rsidRPr="000E19CB">
        <w:rPr>
          <w:rStyle w:val="StyleUnderline"/>
        </w:rPr>
        <w:t xml:space="preserve"> of counterfeit legislation in the past</w:t>
      </w:r>
      <w:r w:rsidRPr="000E19CB">
        <w:rPr>
          <w:sz w:val="16"/>
        </w:rPr>
        <w:t xml:space="preserve">, notably a June attempt to include the INFORM Consumers Act into a major package aimed at boosting U.S. competitiveness with China. </w:t>
      </w:r>
    </w:p>
    <w:p w14:paraId="6290759A" w14:textId="77777777" w:rsidR="006F24FE" w:rsidRPr="000E19CB" w:rsidRDefault="006F24FE" w:rsidP="006F24FE">
      <w:pPr>
        <w:rPr>
          <w:rStyle w:val="StyleUnderline"/>
        </w:rPr>
      </w:pPr>
      <w:r w:rsidRPr="000E19CB">
        <w:rPr>
          <w:sz w:val="16"/>
        </w:rPr>
        <w:t xml:space="preserve">But e-commerce companies came around on the House version of the bill after lawmakers addressed concerns that </w:t>
      </w:r>
      <w:r w:rsidRPr="000E19CB">
        <w:rPr>
          <w:rStyle w:val="StyleUnderline"/>
        </w:rPr>
        <w:t xml:space="preserve">the original bill’s more </w:t>
      </w:r>
      <w:r w:rsidRPr="0009773C">
        <w:rPr>
          <w:rStyle w:val="StyleUnderline"/>
          <w:highlight w:val="cyan"/>
        </w:rPr>
        <w:t xml:space="preserve">onerous requirements would </w:t>
      </w:r>
      <w:r w:rsidRPr="0009773C">
        <w:rPr>
          <w:rStyle w:val="StyleUnderline"/>
          <w:b/>
          <w:bCs/>
          <w:highlight w:val="cyan"/>
        </w:rPr>
        <w:t>hurt small businesses</w:t>
      </w:r>
      <w:r w:rsidRPr="000E19CB">
        <w:rPr>
          <w:rStyle w:val="StyleUnderline"/>
        </w:rPr>
        <w:t xml:space="preserve"> that might have a harder time complying with its mandates. </w:t>
      </w:r>
    </w:p>
    <w:p w14:paraId="5AFC882F" w14:textId="77777777" w:rsidR="006F24FE" w:rsidRPr="000E19CB" w:rsidRDefault="006F24FE" w:rsidP="006F24FE">
      <w:pPr>
        <w:rPr>
          <w:sz w:val="16"/>
        </w:rPr>
      </w:pPr>
      <w:r w:rsidRPr="000E19CB">
        <w:rPr>
          <w:sz w:val="16"/>
        </w:rPr>
        <w:t xml:space="preserve">“We’re thankful for the progress that’s been made on the House version of the INFORM Act and look forward to supporting its passage,” Amazon Vice President of Public Policy Brian </w:t>
      </w:r>
      <w:proofErr w:type="spellStart"/>
      <w:r w:rsidRPr="000E19CB">
        <w:rPr>
          <w:sz w:val="16"/>
        </w:rPr>
        <w:t>Huseman</w:t>
      </w:r>
      <w:proofErr w:type="spellEnd"/>
      <w:r w:rsidRPr="000E19CB">
        <w:rPr>
          <w:sz w:val="16"/>
        </w:rPr>
        <w:t xml:space="preserve"> wrote in a blog post last Wednesday, echoing similar remarks by Etsy and eBay. </w:t>
      </w:r>
    </w:p>
    <w:p w14:paraId="25015ADA" w14:textId="77777777" w:rsidR="006F24FE" w:rsidRDefault="006F24FE" w:rsidP="006F24FE">
      <w:r w:rsidRPr="000E19CB">
        <w:rPr>
          <w:sz w:val="16"/>
        </w:rPr>
        <w:t xml:space="preserve">But the </w:t>
      </w:r>
      <w:r w:rsidRPr="0009773C">
        <w:rPr>
          <w:rStyle w:val="StyleUnderline"/>
          <w:b/>
          <w:bCs/>
        </w:rPr>
        <w:t>months-long lobbying campaign</w:t>
      </w:r>
      <w:r w:rsidRPr="000E19CB">
        <w:rPr>
          <w:rStyle w:val="StyleUnderline"/>
        </w:rPr>
        <w:t xml:space="preserve"> targeting the bills hasn’t gone unnoticed</w:t>
      </w:r>
      <w:r w:rsidRPr="000E19CB">
        <w:rPr>
          <w:sz w:val="16"/>
        </w:rPr>
        <w:t>.</w:t>
      </w:r>
    </w:p>
    <w:p w14:paraId="400726A0" w14:textId="77777777" w:rsidR="006F24FE" w:rsidRPr="00B31CC2" w:rsidRDefault="006F24FE" w:rsidP="006F24FE"/>
    <w:p w14:paraId="6D61A243" w14:textId="77777777" w:rsidR="006F24FE" w:rsidRDefault="006F24FE" w:rsidP="006F24FE">
      <w:pPr>
        <w:pStyle w:val="Heading3"/>
      </w:pPr>
      <w:r>
        <w:lastRenderedPageBreak/>
        <w:t>Link --- Gen AI --- Big Tech</w:t>
      </w:r>
    </w:p>
    <w:p w14:paraId="559AD1E2" w14:textId="77777777" w:rsidR="006F24FE" w:rsidRPr="0018671E" w:rsidRDefault="006F24FE" w:rsidP="006F24FE">
      <w:pPr>
        <w:pStyle w:val="Heading4"/>
        <w:rPr>
          <w:rFonts w:cs="Calibri"/>
        </w:rPr>
      </w:pPr>
      <w:r>
        <w:rPr>
          <w:rFonts w:cs="Calibri"/>
        </w:rPr>
        <w:t>Big tech lobbying against AI licensing now</w:t>
      </w:r>
    </w:p>
    <w:p w14:paraId="2F72BA5F" w14:textId="77777777" w:rsidR="006F24FE" w:rsidRPr="0018671E" w:rsidRDefault="006F24FE" w:rsidP="006F24FE">
      <w:pPr>
        <w:rPr>
          <w:rStyle w:val="Style13ptBold"/>
        </w:rPr>
      </w:pPr>
      <w:r>
        <w:rPr>
          <w:rStyle w:val="Style13ptBold"/>
        </w:rPr>
        <w:t>Brewster 23</w:t>
      </w:r>
    </w:p>
    <w:p w14:paraId="5F649E3C" w14:textId="77777777" w:rsidR="006F24FE" w:rsidRPr="00CF0C57" w:rsidRDefault="006F24FE" w:rsidP="006F24FE">
      <w:pPr>
        <w:rPr>
          <w:sz w:val="16"/>
        </w:rPr>
      </w:pPr>
      <w:r w:rsidRPr="0018671E">
        <w:rPr>
          <w:sz w:val="16"/>
        </w:rPr>
        <w:t>[(</w:t>
      </w:r>
      <w:r>
        <w:rPr>
          <w:sz w:val="16"/>
        </w:rPr>
        <w:t>Freddy</w:t>
      </w:r>
      <w:r w:rsidRPr="0018671E">
        <w:rPr>
          <w:sz w:val="16"/>
        </w:rPr>
        <w:t xml:space="preserve">, </w:t>
      </w:r>
      <w:r w:rsidRPr="00CF0C57">
        <w:rPr>
          <w:sz w:val="16"/>
        </w:rPr>
        <w:t>freelance reporter and has been published in the </w:t>
      </w:r>
      <w:r w:rsidRPr="00CF0C57">
        <w:rPr>
          <w:i/>
          <w:iCs/>
          <w:sz w:val="16"/>
        </w:rPr>
        <w:t>Los Angeles Times</w:t>
      </w:r>
      <w:r w:rsidRPr="00CF0C57">
        <w:rPr>
          <w:sz w:val="16"/>
        </w:rPr>
        <w:t xml:space="preserve">, NBC News, </w:t>
      </w:r>
      <w:proofErr w:type="spellStart"/>
      <w:r w:rsidRPr="00CF0C57">
        <w:rPr>
          <w:sz w:val="16"/>
        </w:rPr>
        <w:t>CalMatters</w:t>
      </w:r>
      <w:proofErr w:type="spellEnd"/>
      <w:r w:rsidRPr="00CF0C57">
        <w:rPr>
          <w:sz w:val="16"/>
        </w:rPr>
        <w:t>, the </w:t>
      </w:r>
      <w:r w:rsidRPr="00CF0C57">
        <w:rPr>
          <w:i/>
          <w:iCs/>
          <w:sz w:val="16"/>
        </w:rPr>
        <w:t>Lost Coast Outpost</w:t>
      </w:r>
      <w:r w:rsidRPr="00CF0C57">
        <w:rPr>
          <w:sz w:val="16"/>
        </w:rPr>
        <w:t>, and other outlets across California</w:t>
      </w:r>
      <w:r w:rsidRPr="0018671E">
        <w:rPr>
          <w:sz w:val="16"/>
        </w:rPr>
        <w:t>.) “</w:t>
      </w:r>
      <w:r w:rsidRPr="00CF0C57">
        <w:rPr>
          <w:sz w:val="16"/>
        </w:rPr>
        <w:t>Big Tech Is Lobbying Hard to Keep Copyright Law Favorable to AI</w:t>
      </w:r>
      <w:r w:rsidRPr="0018671E">
        <w:rPr>
          <w:sz w:val="16"/>
        </w:rPr>
        <w:t xml:space="preserve">.”, </w:t>
      </w:r>
      <w:r>
        <w:rPr>
          <w:sz w:val="16"/>
        </w:rPr>
        <w:t>Jacobin</w:t>
      </w:r>
      <w:r w:rsidRPr="0018671E">
        <w:rPr>
          <w:sz w:val="16"/>
        </w:rPr>
        <w:t xml:space="preserve">, </w:t>
      </w:r>
      <w:r>
        <w:rPr>
          <w:sz w:val="16"/>
        </w:rPr>
        <w:t>11-21-23</w:t>
      </w:r>
      <w:r w:rsidRPr="0018671E">
        <w:rPr>
          <w:sz w:val="16"/>
        </w:rPr>
        <w:t xml:space="preserve">, </w:t>
      </w:r>
      <w:r w:rsidRPr="00CF0C57">
        <w:rPr>
          <w:sz w:val="16"/>
        </w:rPr>
        <w:t>https://jacobin.com/2023/11/artificial-intelligence-big-tech-lobbying-copyright-infringement-regulation/</w:t>
      </w:r>
      <w:r w:rsidRPr="0018671E">
        <w:rPr>
          <w:sz w:val="16"/>
        </w:rPr>
        <w:t>]//LR</w:t>
      </w:r>
    </w:p>
    <w:p w14:paraId="321747D4" w14:textId="77777777" w:rsidR="006F24FE" w:rsidRDefault="006F24FE" w:rsidP="006F24FE">
      <w:pPr>
        <w:rPr>
          <w:sz w:val="16"/>
        </w:rPr>
      </w:pPr>
      <w:r w:rsidRPr="00CF0C57">
        <w:rPr>
          <w:rStyle w:val="StyleUnderline"/>
          <w:highlight w:val="cyan"/>
        </w:rPr>
        <w:t>Big Tech</w:t>
      </w:r>
      <w:r w:rsidRPr="00153A52">
        <w:rPr>
          <w:rStyle w:val="StyleUnderline"/>
        </w:rPr>
        <w:t xml:space="preserve"> leaders are </w:t>
      </w:r>
      <w:r w:rsidRPr="00CF0C57">
        <w:rPr>
          <w:rStyle w:val="Emphasis"/>
          <w:highlight w:val="cyan"/>
        </w:rPr>
        <w:t>spending millions</w:t>
      </w:r>
      <w:r w:rsidRPr="00CF0C57">
        <w:rPr>
          <w:rStyle w:val="Emphasis"/>
        </w:rPr>
        <w:t xml:space="preserve"> of dollars</w:t>
      </w:r>
      <w:r w:rsidRPr="00153A52">
        <w:rPr>
          <w:rStyle w:val="StyleUnderline"/>
        </w:rPr>
        <w:t xml:space="preserve"> — and pushing dubious national security concerns — to try </w:t>
      </w:r>
      <w:r w:rsidRPr="00CF0C57">
        <w:rPr>
          <w:rStyle w:val="StyleUnderline"/>
          <w:highlight w:val="cyan"/>
        </w:rPr>
        <w:t xml:space="preserve">to </w:t>
      </w:r>
      <w:r w:rsidRPr="00CF0C57">
        <w:rPr>
          <w:rStyle w:val="Emphasis"/>
          <w:highlight w:val="cyan"/>
        </w:rPr>
        <w:t>prevent federal regulators</w:t>
      </w:r>
      <w:r w:rsidRPr="00CF0C57">
        <w:rPr>
          <w:rStyle w:val="StyleUnderline"/>
          <w:highlight w:val="cyan"/>
        </w:rPr>
        <w:t xml:space="preserve"> from forcing them to pay for the copyrighted works their companies are using to train their</w:t>
      </w:r>
      <w:r w:rsidRPr="00153A52">
        <w:rPr>
          <w:rStyle w:val="StyleUnderline"/>
        </w:rPr>
        <w:t xml:space="preserve"> artificial intelligence (</w:t>
      </w:r>
      <w:r w:rsidRPr="00CF0C57">
        <w:rPr>
          <w:rStyle w:val="StyleUnderline"/>
          <w:highlight w:val="cyan"/>
        </w:rPr>
        <w:t>AI</w:t>
      </w:r>
      <w:r w:rsidRPr="00153A52">
        <w:rPr>
          <w:rStyle w:val="StyleUnderline"/>
        </w:rPr>
        <w:t>) systems.</w:t>
      </w:r>
      <w:r w:rsidRPr="00CF0C57">
        <w:rPr>
          <w:sz w:val="16"/>
        </w:rPr>
        <w:t xml:space="preserve"> At issue is a new effort by the US Copyright Office to consider how to apply US copyright law to the nascent AI industry. The matter has triggered </w:t>
      </w:r>
      <w:r w:rsidRPr="00153A52">
        <w:rPr>
          <w:rStyle w:val="StyleUnderline"/>
        </w:rPr>
        <w:t xml:space="preserve">impassioned </w:t>
      </w:r>
      <w:r w:rsidRPr="00CF0C57">
        <w:rPr>
          <w:rStyle w:val="StyleUnderline"/>
          <w:highlight w:val="cyan"/>
        </w:rPr>
        <w:t xml:space="preserve">pushback from </w:t>
      </w:r>
      <w:r w:rsidRPr="00CF0C57">
        <w:rPr>
          <w:rStyle w:val="Emphasis"/>
          <w:highlight w:val="cyan"/>
        </w:rPr>
        <w:t>powerful tech interests</w:t>
      </w:r>
      <w:r w:rsidRPr="00153A52">
        <w:rPr>
          <w:rStyle w:val="StyleUnderline"/>
        </w:rPr>
        <w:t xml:space="preserve"> who say they must have access to people’s hard work for free, or the future of their industry will be jeopardized</w:t>
      </w:r>
      <w:r w:rsidRPr="00CF0C57">
        <w:rPr>
          <w:sz w:val="16"/>
        </w:rPr>
        <w:t xml:space="preserve">. The fight comes as artists, actors, news organizations, and others have sued AI companies using their work to train the emergent technology on how to create images in the style of certain artists, replicate voices of singers, write new literature based on copyrighted works, and many other instances in which original work is being harvested off the internet free of charge. As the AI industry is buffeted by executive shake-ups and </w:t>
      </w:r>
      <w:r w:rsidRPr="00153A52">
        <w:rPr>
          <w:rStyle w:val="StyleUnderline"/>
        </w:rPr>
        <w:t xml:space="preserve">mounting concerns that AI </w:t>
      </w:r>
      <w:r w:rsidRPr="00CF0C57">
        <w:rPr>
          <w:rStyle w:val="Emphasis"/>
        </w:rPr>
        <w:t>systems are growing too powerful</w:t>
      </w:r>
      <w:r w:rsidRPr="00153A52">
        <w:rPr>
          <w:rStyle w:val="StyleUnderline"/>
        </w:rPr>
        <w:t xml:space="preserve">, </w:t>
      </w:r>
      <w:r w:rsidRPr="00CF0C57">
        <w:rPr>
          <w:rStyle w:val="StyleUnderline"/>
          <w:highlight w:val="cyan"/>
        </w:rPr>
        <w:t>Google, Microsoft, Meta Platforms</w:t>
      </w:r>
      <w:r w:rsidRPr="00153A52">
        <w:rPr>
          <w:rStyle w:val="StyleUnderline"/>
        </w:rPr>
        <w:t>, and Big Tech venture capital firm Andreessen Horowitz have spent over $</w:t>
      </w:r>
      <w:r w:rsidRPr="00CF0C57">
        <w:rPr>
          <w:rStyle w:val="StyleUnderline"/>
          <w:highlight w:val="cyan"/>
        </w:rPr>
        <w:t>30 million lobbying lawmakers</w:t>
      </w:r>
      <w:r w:rsidRPr="00153A52">
        <w:rPr>
          <w:rStyle w:val="StyleUnderline"/>
        </w:rPr>
        <w:t xml:space="preserve"> and regulators on AI and other tech-related issue</w:t>
      </w:r>
      <w:r w:rsidRPr="00CF0C57">
        <w:rPr>
          <w:sz w:val="16"/>
        </w:rPr>
        <w:t xml:space="preserve">s. Andreessen Horowitz — which provided funding for Airbnb and </w:t>
      </w:r>
      <w:proofErr w:type="gramStart"/>
      <w:r w:rsidRPr="00CF0C57">
        <w:rPr>
          <w:sz w:val="16"/>
        </w:rPr>
        <w:t>Facebook, and</w:t>
      </w:r>
      <w:proofErr w:type="gramEnd"/>
      <w:r w:rsidRPr="00CF0C57">
        <w:rPr>
          <w:sz w:val="16"/>
        </w:rPr>
        <w:t xml:space="preserve"> helped finance Elon Musk’s takeover of Twitter — has even </w:t>
      </w:r>
      <w:r w:rsidRPr="00CF0C57">
        <w:rPr>
          <w:rStyle w:val="StyleUnderline"/>
          <w:highlight w:val="cyan"/>
        </w:rPr>
        <w:t>claimed</w:t>
      </w:r>
      <w:r w:rsidRPr="00153A52">
        <w:rPr>
          <w:rStyle w:val="StyleUnderline"/>
        </w:rPr>
        <w:t xml:space="preserve"> that </w:t>
      </w:r>
      <w:r w:rsidRPr="00CF0C57">
        <w:rPr>
          <w:rStyle w:val="StyleUnderline"/>
          <w:highlight w:val="cyan"/>
        </w:rPr>
        <w:t>if</w:t>
      </w:r>
      <w:r w:rsidRPr="00153A52">
        <w:rPr>
          <w:rStyle w:val="StyleUnderline"/>
        </w:rPr>
        <w:t xml:space="preserve"> the Copyright Office were to enforce its existing laws </w:t>
      </w:r>
      <w:r w:rsidRPr="00CF0C57">
        <w:rPr>
          <w:rStyle w:val="StyleUnderline"/>
          <w:highlight w:val="cyan"/>
        </w:rPr>
        <w:t>protecting copyrighted works</w:t>
      </w:r>
      <w:r w:rsidRPr="00153A52">
        <w:rPr>
          <w:rStyle w:val="StyleUnderline"/>
        </w:rPr>
        <w:t xml:space="preserve"> from exploitation, </w:t>
      </w:r>
      <w:r w:rsidRPr="00CF0C57">
        <w:rPr>
          <w:rStyle w:val="StyleUnderline"/>
          <w:highlight w:val="cyan"/>
        </w:rPr>
        <w:t>investment dollars</w:t>
      </w:r>
      <w:r w:rsidRPr="00153A52">
        <w:rPr>
          <w:rStyle w:val="StyleUnderline"/>
        </w:rPr>
        <w:t xml:space="preserve"> could be </w:t>
      </w:r>
      <w:r w:rsidRPr="00CF0C57">
        <w:rPr>
          <w:rStyle w:val="StyleUnderline"/>
          <w:highlight w:val="cyan"/>
        </w:rPr>
        <w:t>lost</w:t>
      </w:r>
      <w:r w:rsidRPr="00153A52">
        <w:rPr>
          <w:rStyle w:val="StyleUnderline"/>
        </w:rPr>
        <w:t xml:space="preserve"> and </w:t>
      </w:r>
      <w:r w:rsidRPr="00CF0C57">
        <w:rPr>
          <w:rStyle w:val="Emphasis"/>
        </w:rPr>
        <w:t xml:space="preserve">US </w:t>
      </w:r>
      <w:r w:rsidRPr="00CF0C57">
        <w:rPr>
          <w:rStyle w:val="Emphasis"/>
          <w:highlight w:val="cyan"/>
        </w:rPr>
        <w:t>national security</w:t>
      </w:r>
      <w:r w:rsidRPr="00153A52">
        <w:rPr>
          <w:rStyle w:val="StyleUnderline"/>
        </w:rPr>
        <w:t xml:space="preserve"> could be </w:t>
      </w:r>
      <w:r w:rsidRPr="00CF0C57">
        <w:rPr>
          <w:rStyle w:val="StyleUnderline"/>
          <w:highlight w:val="cyan"/>
        </w:rPr>
        <w:t>threatened</w:t>
      </w:r>
      <w:r w:rsidRPr="00153A52">
        <w:rPr>
          <w:rStyle w:val="StyleUnderline"/>
        </w:rPr>
        <w:t>.</w:t>
      </w:r>
      <w:r w:rsidRPr="00CF0C57">
        <w:rPr>
          <w:sz w:val="16"/>
        </w:rPr>
        <w:t xml:space="preserve"> “Over the last decade or more, there has been an enormous amount of investment — billions and billions of dollars — in the development of AI technologies, premised on an understanding that, under current copyright law, any copying necessary to extract statistical facts is permitted,” Andreessen Horowitz wrote in a comment to the Copyright Office. “A change in this regime will significantly disrupt settled expectations in this area,” the firm continued. “Those expectations have been a critical factor in the enormous investment of private capital into US-based AI companies which, in turn, has made the United States a global leader in AI. Undermining those expectations will jeopardize future investment, along with US economic competitiveness and national security.” The New York Times, the Screen Actors Guild–American Federation of Television and Radio Artists (SAG-AFTRA), the News Media Alliance, Getty Images, and other organizations and trade groups representing artists, musicians, and journalists have complained that AI companies are violating copyright law by copying their material and using it to train AI. The use of AI was a core concern during this year’s historic writers’ and actors’ strikes. “Almost all of these AI companies are ingesting copyrighted works in order to train their AI, and in most </w:t>
      </w:r>
      <w:proofErr w:type="gramStart"/>
      <w:r w:rsidRPr="00CF0C57">
        <w:rPr>
          <w:sz w:val="16"/>
        </w:rPr>
        <w:t>instances</w:t>
      </w:r>
      <w:proofErr w:type="gramEnd"/>
      <w:r w:rsidRPr="00CF0C57">
        <w:rPr>
          <w:sz w:val="16"/>
        </w:rPr>
        <w:t xml:space="preserve"> they are not licensing, they’re not getting the permission, and they’re not compensating the copyright owners for using those works,” Keith </w:t>
      </w:r>
      <w:proofErr w:type="spellStart"/>
      <w:r w:rsidRPr="00CF0C57">
        <w:rPr>
          <w:sz w:val="16"/>
        </w:rPr>
        <w:t>Kupferschmid</w:t>
      </w:r>
      <w:proofErr w:type="spellEnd"/>
      <w:r w:rsidRPr="00CF0C57">
        <w:rPr>
          <w:sz w:val="16"/>
        </w:rPr>
        <w:t xml:space="preserve">, CEO of the Copyright Alliance, told us. The Copyright Alliance, which represents over two million copyright holders and over fifteen thousand organizations, said in a comment to the Copyright Office that other than online piracy, “no copyright issue has drawn more interest from the Copyright Alliance membership than generative AI.” “Overzealous Enforcement of Copyright” The Copyright Office has roughly 440 employees tasked with examining hundreds of thousands of copyright registrations each year. Roughly five hundred thousand copyrights registrations are issued, which provide protections for original works, ideas, concepts, art, music, and other works. Last month, President Joe Biden issued an executive order requiring the US Patent and Trade Office to work with the Copyright Office on recommendations governing AI, including how copyrighted material is used to train AI. </w:t>
      </w:r>
      <w:r w:rsidRPr="00CF0C57">
        <w:rPr>
          <w:rStyle w:val="StyleUnderline"/>
        </w:rPr>
        <w:t xml:space="preserve">The Copyright Office is currently conducting a study examining a </w:t>
      </w:r>
      <w:r w:rsidRPr="00CF0C57">
        <w:rPr>
          <w:rStyle w:val="StyleUnderline"/>
          <w:highlight w:val="cyan"/>
        </w:rPr>
        <w:t>potential mandate</w:t>
      </w:r>
      <w:r w:rsidRPr="00CF0C57">
        <w:rPr>
          <w:rStyle w:val="StyleUnderline"/>
        </w:rPr>
        <w:t xml:space="preserve"> that would </w:t>
      </w:r>
      <w:r w:rsidRPr="00CF0C57">
        <w:rPr>
          <w:rStyle w:val="Emphasis"/>
          <w:highlight w:val="cyan"/>
        </w:rPr>
        <w:t>require AI developers</w:t>
      </w:r>
      <w:r w:rsidRPr="00CF0C57">
        <w:rPr>
          <w:rStyle w:val="StyleUnderline"/>
          <w:highlight w:val="cyan"/>
        </w:rPr>
        <w:t xml:space="preserve"> to disclose training materials</w:t>
      </w:r>
      <w:r w:rsidRPr="00CF0C57">
        <w:rPr>
          <w:rStyle w:val="StyleUnderline"/>
        </w:rPr>
        <w:t xml:space="preserve"> and compensation for copyright holders</w:t>
      </w:r>
      <w:r w:rsidRPr="00CF0C57">
        <w:rPr>
          <w:sz w:val="16"/>
        </w:rPr>
        <w:t xml:space="preserve"> whose works were used to train AI. The Copyright Office began soliciting public comments on August 20 and has </w:t>
      </w:r>
      <w:r w:rsidRPr="00CF0C57">
        <w:rPr>
          <w:rStyle w:val="StyleUnderline"/>
        </w:rPr>
        <w:t xml:space="preserve">received </w:t>
      </w:r>
      <w:r w:rsidRPr="00CF0C57">
        <w:rPr>
          <w:rStyle w:val="StyleUnderline"/>
          <w:highlight w:val="cyan"/>
        </w:rPr>
        <w:t>over ten thousand comments from</w:t>
      </w:r>
      <w:r w:rsidRPr="00CF0C57">
        <w:rPr>
          <w:rStyle w:val="StyleUnderline"/>
        </w:rPr>
        <w:t xml:space="preserve"> rightsholders, trade groups, AI </w:t>
      </w:r>
      <w:r w:rsidRPr="00CF0C57">
        <w:rPr>
          <w:rStyle w:val="StyleUnderline"/>
          <w:highlight w:val="cyan"/>
        </w:rPr>
        <w:t>developers, and</w:t>
      </w:r>
      <w:r w:rsidRPr="00CF0C57">
        <w:rPr>
          <w:rStyle w:val="StyleUnderline"/>
        </w:rPr>
        <w:t xml:space="preserve"> venture capital </w:t>
      </w:r>
      <w:r w:rsidRPr="00CF0C57">
        <w:rPr>
          <w:rStyle w:val="StyleUnderline"/>
          <w:highlight w:val="cyan"/>
        </w:rPr>
        <w:t>firms</w:t>
      </w:r>
      <w:r w:rsidRPr="00CF0C57">
        <w:rPr>
          <w:rStyle w:val="StyleUnderline"/>
        </w:rPr>
        <w:t xml:space="preserve">. </w:t>
      </w:r>
      <w:r w:rsidRPr="00CF0C57">
        <w:rPr>
          <w:sz w:val="16"/>
        </w:rPr>
        <w:t xml:space="preserve">Andreessen Horowitz, a </w:t>
      </w:r>
      <w:r w:rsidRPr="00CF0C57">
        <w:rPr>
          <w:rStyle w:val="StyleUnderline"/>
        </w:rPr>
        <w:t xml:space="preserve">Silicon Valley-based </w:t>
      </w:r>
      <w:r w:rsidRPr="00CF0C57">
        <w:rPr>
          <w:rStyle w:val="StyleUnderline"/>
          <w:highlight w:val="cyan"/>
        </w:rPr>
        <w:t>firm</w:t>
      </w:r>
      <w:r w:rsidRPr="00CF0C57">
        <w:rPr>
          <w:rStyle w:val="StyleUnderline"/>
        </w:rPr>
        <w:t xml:space="preserve"> that </w:t>
      </w:r>
      <w:r w:rsidRPr="00CF0C57">
        <w:rPr>
          <w:rStyle w:val="StyleUnderline"/>
          <w:highlight w:val="cyan"/>
        </w:rPr>
        <w:t>spent more than $800,000</w:t>
      </w:r>
      <w:r w:rsidRPr="00CF0C57">
        <w:rPr>
          <w:rStyle w:val="StyleUnderline"/>
        </w:rPr>
        <w:t xml:space="preserve"> in 2023 </w:t>
      </w:r>
      <w:r w:rsidRPr="00CF0C57">
        <w:rPr>
          <w:rStyle w:val="StyleUnderline"/>
          <w:highlight w:val="cyan"/>
        </w:rPr>
        <w:t>lobbying</w:t>
      </w:r>
      <w:r w:rsidRPr="00CF0C57">
        <w:rPr>
          <w:rStyle w:val="StyleUnderline"/>
        </w:rPr>
        <w:t xml:space="preserve"> the White House, </w:t>
      </w:r>
      <w:r w:rsidRPr="00CF0C57">
        <w:rPr>
          <w:rStyle w:val="StyleUnderline"/>
          <w:highlight w:val="cyan"/>
        </w:rPr>
        <w:t>lawmakers</w:t>
      </w:r>
      <w:r w:rsidRPr="00CF0C57">
        <w:rPr>
          <w:rStyle w:val="StyleUnderline"/>
        </w:rPr>
        <w:t xml:space="preserve">, and </w:t>
      </w:r>
      <w:r w:rsidRPr="00CF0C57">
        <w:rPr>
          <w:rStyle w:val="Emphasis"/>
        </w:rPr>
        <w:t xml:space="preserve">federal agencies </w:t>
      </w:r>
      <w:r w:rsidRPr="00CF0C57">
        <w:rPr>
          <w:rStyle w:val="Emphasis"/>
          <w:highlight w:val="cyan"/>
        </w:rPr>
        <w:t>on AI,</w:t>
      </w:r>
      <w:r w:rsidRPr="00CF0C57">
        <w:rPr>
          <w:rStyle w:val="StyleUnderline"/>
        </w:rPr>
        <w:t xml:space="preserve"> cryptocurrencies, and other matters</w:t>
      </w:r>
      <w:r w:rsidRPr="00CF0C57">
        <w:rPr>
          <w:sz w:val="16"/>
        </w:rPr>
        <w:t xml:space="preserve">, issued a comment with the Copyright Office on October 31. In the comment letter, the firm </w:t>
      </w:r>
      <w:r w:rsidRPr="00CF0C57">
        <w:rPr>
          <w:rStyle w:val="StyleUnderline"/>
          <w:highlight w:val="cyan"/>
        </w:rPr>
        <w:t>claims</w:t>
      </w:r>
      <w:r w:rsidRPr="00CF0C57">
        <w:rPr>
          <w:rStyle w:val="StyleUnderline"/>
        </w:rPr>
        <w:t xml:space="preserve"> that AI can revolutionize the fields of medicine, education, technology, and warfare, but </w:t>
      </w:r>
      <w:r w:rsidRPr="00CF0C57">
        <w:rPr>
          <w:rStyle w:val="Emphasis"/>
          <w:highlight w:val="cyan"/>
        </w:rPr>
        <w:t>companies need free access</w:t>
      </w:r>
      <w:r w:rsidRPr="00CF0C57">
        <w:rPr>
          <w:rStyle w:val="StyleUnderline"/>
        </w:rPr>
        <w:t xml:space="preserve"> to copyrighted material</w:t>
      </w:r>
      <w:r w:rsidRPr="00CF0C57">
        <w:rPr>
          <w:sz w:val="16"/>
        </w:rPr>
        <w:t xml:space="preserve"> to do so. </w:t>
      </w:r>
      <w:r w:rsidRPr="00CF0C57">
        <w:rPr>
          <w:rStyle w:val="StyleUnderline"/>
        </w:rPr>
        <w:t xml:space="preserve">Especially </w:t>
      </w:r>
      <w:r w:rsidRPr="00CF0C57">
        <w:rPr>
          <w:rStyle w:val="StyleUnderline"/>
          <w:highlight w:val="cyan"/>
        </w:rPr>
        <w:t>for</w:t>
      </w:r>
      <w:r w:rsidRPr="00CF0C57">
        <w:rPr>
          <w:rStyle w:val="StyleUnderline"/>
        </w:rPr>
        <w:t xml:space="preserve"> an AI technology called “</w:t>
      </w:r>
      <w:r w:rsidRPr="00CF0C57">
        <w:rPr>
          <w:rStyle w:val="StyleUnderline"/>
          <w:highlight w:val="cyan"/>
        </w:rPr>
        <w:t>L</w:t>
      </w:r>
      <w:r w:rsidRPr="00CF0C57">
        <w:rPr>
          <w:rStyle w:val="StyleUnderline"/>
        </w:rPr>
        <w:t xml:space="preserve">arge </w:t>
      </w:r>
      <w:r w:rsidRPr="00CF0C57">
        <w:rPr>
          <w:rStyle w:val="StyleUnderline"/>
          <w:highlight w:val="cyan"/>
        </w:rPr>
        <w:t>L</w:t>
      </w:r>
      <w:r w:rsidRPr="00CF0C57">
        <w:rPr>
          <w:rStyle w:val="StyleUnderline"/>
        </w:rPr>
        <w:t xml:space="preserve">anguage </w:t>
      </w:r>
      <w:r w:rsidRPr="00CF0C57">
        <w:rPr>
          <w:rStyle w:val="StyleUnderline"/>
          <w:highlight w:val="cyan"/>
        </w:rPr>
        <w:t>M</w:t>
      </w:r>
      <w:r w:rsidRPr="00CF0C57">
        <w:rPr>
          <w:rStyle w:val="StyleUnderline"/>
        </w:rPr>
        <w:t>odel</w:t>
      </w:r>
      <w:r w:rsidRPr="00CF0C57">
        <w:rPr>
          <w:rStyle w:val="StyleUnderline"/>
          <w:highlight w:val="cyan"/>
        </w:rPr>
        <w:t>s</w:t>
      </w:r>
      <w:r w:rsidRPr="00CF0C57">
        <w:rPr>
          <w:rStyle w:val="StyleUnderline"/>
        </w:rPr>
        <w:t>,</w:t>
      </w:r>
      <w:r w:rsidRPr="00CF0C57">
        <w:rPr>
          <w:sz w:val="16"/>
        </w:rPr>
        <w:t xml:space="preserve">” which is “trained on something approaching the entire corpus of the written word,” Andreessen Horowitz wrote. The </w:t>
      </w:r>
      <w:r w:rsidRPr="00CF0C57">
        <w:rPr>
          <w:sz w:val="16"/>
        </w:rPr>
        <w:lastRenderedPageBreak/>
        <w:t xml:space="preserve">firm claimed that if the Copyright Office were to make AI developers pay to use copyrighted material, it would </w:t>
      </w:r>
      <w:r w:rsidRPr="00CF0C57">
        <w:rPr>
          <w:rStyle w:val="StyleUnderline"/>
        </w:rPr>
        <w:t>risk billions of dollars in investments</w:t>
      </w:r>
      <w:r w:rsidRPr="00CF0C57">
        <w:rPr>
          <w:sz w:val="16"/>
        </w:rPr>
        <w:t xml:space="preserve"> and threaten national security. “The United States is currently at the vanguard of the AI industry as a direct result of these expectations and investments,” wrote Andreessen Horowitz. “There is a very real risk that the </w:t>
      </w:r>
      <w:r w:rsidRPr="00CF0C57">
        <w:rPr>
          <w:rStyle w:val="StyleUnderline"/>
          <w:highlight w:val="cyan"/>
        </w:rPr>
        <w:t>overzealous enforcement</w:t>
      </w:r>
      <w:r w:rsidRPr="00CF0C57">
        <w:rPr>
          <w:rStyle w:val="StyleUnderline"/>
        </w:rPr>
        <w:t xml:space="preserve"> of copyright when it comes to AI training. . . could </w:t>
      </w:r>
      <w:r w:rsidRPr="00CF0C57">
        <w:rPr>
          <w:rStyle w:val="Emphasis"/>
          <w:highlight w:val="cyan"/>
        </w:rPr>
        <w:t>cost the United States</w:t>
      </w:r>
      <w:r w:rsidRPr="00CF0C57">
        <w:rPr>
          <w:rStyle w:val="StyleUnderline"/>
        </w:rPr>
        <w:t xml:space="preserve"> the </w:t>
      </w:r>
      <w:r w:rsidRPr="00CF0C57">
        <w:rPr>
          <w:rStyle w:val="StyleUnderline"/>
          <w:highlight w:val="cyan"/>
        </w:rPr>
        <w:t>battle</w:t>
      </w:r>
      <w:r w:rsidRPr="00CF0C57">
        <w:rPr>
          <w:rStyle w:val="StyleUnderline"/>
        </w:rPr>
        <w:t xml:space="preserve"> for global AI dominance</w:t>
      </w:r>
      <w:r w:rsidRPr="00CF0C57">
        <w:rPr>
          <w:sz w:val="16"/>
        </w:rPr>
        <w:t xml:space="preserve">.” Andreessen Horowitz and its Big Tech brethren believe that the fair use doctrine of copyright law allows them to hoover up information and use it to train AI. The fair use doctrine allows the use of copyrighted material for news, commentary and criticism, research, and when the use of the material produces a new concept or body of work that is different from the original version. </w:t>
      </w:r>
      <w:r w:rsidRPr="00CF0C57">
        <w:rPr>
          <w:rStyle w:val="StyleUnderline"/>
          <w:highlight w:val="cyan"/>
        </w:rPr>
        <w:t>Microsoft spent $6.8 million lobbying</w:t>
      </w:r>
      <w:r w:rsidRPr="00CF0C57">
        <w:rPr>
          <w:rStyle w:val="StyleUnderline"/>
        </w:rPr>
        <w:t xml:space="preserve"> Congress and a slew of federal departments on AI</w:t>
      </w:r>
      <w:r w:rsidRPr="00CF0C57">
        <w:rPr>
          <w:sz w:val="16"/>
        </w:rPr>
        <w:t xml:space="preserve">, facial recognition technology, and other issues. </w:t>
      </w:r>
      <w:r w:rsidRPr="00CF0C57">
        <w:rPr>
          <w:rStyle w:val="StyleUnderline"/>
        </w:rPr>
        <w:t xml:space="preserve">Microsoft is a </w:t>
      </w:r>
      <w:r w:rsidRPr="00CF0C57">
        <w:rPr>
          <w:rStyle w:val="Emphasis"/>
        </w:rPr>
        <w:t xml:space="preserve">partial </w:t>
      </w:r>
      <w:r w:rsidRPr="00CF0C57">
        <w:rPr>
          <w:rStyle w:val="Emphasis"/>
          <w:highlight w:val="cyan"/>
        </w:rPr>
        <w:t>owner of OpenAI</w:t>
      </w:r>
      <w:r w:rsidRPr="00CF0C57">
        <w:rPr>
          <w:rStyle w:val="StyleUnderline"/>
        </w:rPr>
        <w:t>,</w:t>
      </w:r>
      <w:r w:rsidRPr="00CF0C57">
        <w:rPr>
          <w:sz w:val="16"/>
        </w:rPr>
        <w:t xml:space="preserve"> which operates DALL-E and ChatGPT, two of the leading image- and text-based AI technologies currently in use. OpenAI, which recently registered to be its own lobbying firm, claims that its technology does not store exact copies of text and images and that ChatGPT doesn’t provide “verbatim repetition or ‘memorization’ of training data,” according to its comment filed with the Copyright Office. OpenAI said its AI technology is trained on information publicly available on the internet, information obtained through licensing agreements, and information “that our users or human trainers create and provide,” OpenAI wrote to the Copyright Office. </w:t>
      </w:r>
      <w:r w:rsidRPr="00CF0C57">
        <w:rPr>
          <w:rStyle w:val="StyleUnderline"/>
        </w:rPr>
        <w:t xml:space="preserve">OpenAI went on to </w:t>
      </w:r>
      <w:r w:rsidRPr="00CF0C57">
        <w:rPr>
          <w:rStyle w:val="StyleUnderline"/>
          <w:highlight w:val="cyan"/>
        </w:rPr>
        <w:t>say</w:t>
      </w:r>
      <w:r w:rsidRPr="00CF0C57">
        <w:rPr>
          <w:rStyle w:val="StyleUnderline"/>
        </w:rPr>
        <w:t xml:space="preserve"> that given the </w:t>
      </w:r>
      <w:r w:rsidRPr="00CF0C57">
        <w:rPr>
          <w:rStyle w:val="Emphasis"/>
        </w:rPr>
        <w:t>vast amount of information</w:t>
      </w:r>
      <w:r w:rsidRPr="00CF0C57">
        <w:rPr>
          <w:rStyle w:val="StyleUnderline"/>
        </w:rPr>
        <w:t xml:space="preserve"> on the internet, </w:t>
      </w:r>
      <w:r w:rsidRPr="00CF0C57">
        <w:rPr>
          <w:rStyle w:val="StyleUnderline"/>
          <w:highlight w:val="cyan"/>
        </w:rPr>
        <w:t>having to pay</w:t>
      </w:r>
      <w:r w:rsidRPr="00CF0C57">
        <w:rPr>
          <w:rStyle w:val="StyleUnderline"/>
        </w:rPr>
        <w:t xml:space="preserve"> to use it would be </w:t>
      </w:r>
      <w:r w:rsidRPr="00CF0C57">
        <w:rPr>
          <w:rStyle w:val="StyleUnderline"/>
          <w:highlight w:val="cyan"/>
        </w:rPr>
        <w:t>impractical</w:t>
      </w:r>
      <w:r w:rsidRPr="00CF0C57">
        <w:rPr>
          <w:sz w:val="16"/>
        </w:rPr>
        <w:t xml:space="preserve">. “The diversity and scale of the information available on the internet is thus both </w:t>
      </w:r>
      <w:r w:rsidRPr="00CF0C57">
        <w:rPr>
          <w:rStyle w:val="StyleUnderline"/>
        </w:rPr>
        <w:t>necessary to training a ‘well-educated’ model</w:t>
      </w:r>
      <w:r w:rsidRPr="00CF0C57">
        <w:rPr>
          <w:sz w:val="16"/>
        </w:rPr>
        <w:t xml:space="preserve"> (which, again, does not contain copyrighted expression) </w:t>
      </w:r>
      <w:proofErr w:type="gramStart"/>
      <w:r w:rsidRPr="00CF0C57">
        <w:rPr>
          <w:sz w:val="16"/>
        </w:rPr>
        <w:t>and also</w:t>
      </w:r>
      <w:proofErr w:type="gramEnd"/>
      <w:r w:rsidRPr="00CF0C57">
        <w:rPr>
          <w:sz w:val="16"/>
        </w:rPr>
        <w:t xml:space="preserve"> makes licensing every copyrightable work contained therein effectively impossible,” OpenAI wrote. OpenAI said fair use is central to its training process and that a “restrictive interpretation . . . could drive massive investments in AI research and supercomputing infrastructure overseas.” </w:t>
      </w:r>
      <w:r w:rsidRPr="00CF0C57">
        <w:rPr>
          <w:rStyle w:val="StyleUnderline"/>
          <w:highlight w:val="cyan"/>
        </w:rPr>
        <w:t>Meta</w:t>
      </w:r>
      <w:r w:rsidRPr="00CF0C57">
        <w:rPr>
          <w:rStyle w:val="StyleUnderline"/>
        </w:rPr>
        <w:t xml:space="preserve">, Facebook’s parent company, has </w:t>
      </w:r>
      <w:r w:rsidRPr="00CF0C57">
        <w:rPr>
          <w:rStyle w:val="StyleUnderline"/>
          <w:highlight w:val="cyan"/>
        </w:rPr>
        <w:t>spent $14.6 million</w:t>
      </w:r>
      <w:r w:rsidRPr="00CF0C57">
        <w:rPr>
          <w:rStyle w:val="StyleUnderline"/>
        </w:rPr>
        <w:t xml:space="preserve"> this year </w:t>
      </w:r>
      <w:r w:rsidRPr="00CF0C57">
        <w:rPr>
          <w:rStyle w:val="Emphasis"/>
        </w:rPr>
        <w:t xml:space="preserve">lobbying Congress </w:t>
      </w:r>
      <w:r w:rsidRPr="00CF0C57">
        <w:rPr>
          <w:rStyle w:val="StyleUnderline"/>
        </w:rPr>
        <w:t>and the Biden administration on AI</w:t>
      </w:r>
      <w:r w:rsidRPr="00CF0C57">
        <w:rPr>
          <w:sz w:val="16"/>
        </w:rPr>
        <w:t xml:space="preserve"> and other tech-related issues. In comments filed with the Copyright Office, Meta claimed that it is only extracting “unprotectable facts, ideas, and concepts” from copyrighted work, all of which are not protected by copyright law. But even if they were protected, </w:t>
      </w:r>
      <w:r w:rsidRPr="00CF0C57">
        <w:rPr>
          <w:rStyle w:val="StyleUnderline"/>
        </w:rPr>
        <w:t xml:space="preserve">Meta </w:t>
      </w:r>
      <w:r w:rsidRPr="00CF0C57">
        <w:rPr>
          <w:rStyle w:val="StyleUnderline"/>
          <w:highlight w:val="cyan"/>
        </w:rPr>
        <w:t>argued</w:t>
      </w:r>
      <w:r w:rsidRPr="00CF0C57">
        <w:rPr>
          <w:rStyle w:val="StyleUnderline"/>
        </w:rPr>
        <w:t xml:space="preserve">, the widespread </w:t>
      </w:r>
      <w:r w:rsidRPr="00CF0C57">
        <w:rPr>
          <w:rStyle w:val="StyleUnderline"/>
          <w:highlight w:val="cyan"/>
        </w:rPr>
        <w:t>extraction</w:t>
      </w:r>
      <w:r w:rsidRPr="00CF0C57">
        <w:rPr>
          <w:rStyle w:val="StyleUnderline"/>
        </w:rPr>
        <w:t xml:space="preserve"> and use of those works would </w:t>
      </w:r>
      <w:r w:rsidRPr="00CF0C57">
        <w:rPr>
          <w:rStyle w:val="Emphasis"/>
          <w:highlight w:val="cyan"/>
        </w:rPr>
        <w:t>fall under</w:t>
      </w:r>
      <w:r w:rsidRPr="00CF0C57">
        <w:rPr>
          <w:rStyle w:val="Emphasis"/>
        </w:rPr>
        <w:t xml:space="preserve"> the </w:t>
      </w:r>
      <w:r w:rsidRPr="00CF0C57">
        <w:rPr>
          <w:rStyle w:val="Emphasis"/>
          <w:highlight w:val="cyan"/>
        </w:rPr>
        <w:t>fair use</w:t>
      </w:r>
      <w:r w:rsidRPr="00CF0C57">
        <w:rPr>
          <w:rStyle w:val="Emphasis"/>
        </w:rPr>
        <w:t xml:space="preserve"> </w:t>
      </w:r>
      <w:r w:rsidRPr="00CF0C57">
        <w:rPr>
          <w:rStyle w:val="StyleUnderline"/>
        </w:rPr>
        <w:t>doctrine</w:t>
      </w:r>
      <w:r w:rsidRPr="00CF0C57">
        <w:rPr>
          <w:sz w:val="16"/>
        </w:rPr>
        <w:t xml:space="preserve">. Meta compared using the extracted material to train AI to teaching a child how to speak. “Just as a child learns language . . . by hearing everyday speech, bedtime stories, songs on the radio, and so on, a model ‘learns’ language by being exposed — through training — to massive amounts of text from various sources,” Meta wrote. </w:t>
      </w:r>
      <w:r w:rsidRPr="00CF0C57">
        <w:rPr>
          <w:rStyle w:val="StyleUnderline"/>
          <w:highlight w:val="cyan"/>
        </w:rPr>
        <w:t>Google spent $9.2 million</w:t>
      </w:r>
      <w:r w:rsidRPr="00CF0C57">
        <w:rPr>
          <w:rStyle w:val="StyleUnderline"/>
        </w:rPr>
        <w:t xml:space="preserve"> this year lobbying lawmakers on intellectual property enforcement</w:t>
      </w:r>
      <w:r w:rsidRPr="00CF0C57">
        <w:rPr>
          <w:sz w:val="16"/>
        </w:rPr>
        <w:t xml:space="preserve"> and a slew of issues pertaining to AI and other tech-related matters. Google also believes the fair use doctrine protects AI from copyright infringement, according to a comment the company filed with the Copyright Office. </w:t>
      </w:r>
    </w:p>
    <w:p w14:paraId="422B564C" w14:textId="77777777" w:rsidR="006F24FE" w:rsidRDefault="006F24FE" w:rsidP="006F24FE">
      <w:pPr>
        <w:pStyle w:val="Heading4"/>
      </w:pPr>
      <w:r>
        <w:t xml:space="preserve">Big tech spends millions lobbying against AI regulations. </w:t>
      </w:r>
    </w:p>
    <w:p w14:paraId="139A89FD" w14:textId="77777777" w:rsidR="006F24FE" w:rsidRDefault="006F24FE" w:rsidP="006F24FE">
      <w:r w:rsidRPr="00A474AA">
        <w:rPr>
          <w:rStyle w:val="Style13ptBold"/>
        </w:rPr>
        <w:t>Henshall</w:t>
      </w:r>
      <w:r>
        <w:t xml:space="preserve"> ‘20</w:t>
      </w:r>
      <w:r w:rsidRPr="00A474AA">
        <w:rPr>
          <w:rStyle w:val="Style13ptBold"/>
        </w:rPr>
        <w:t>24</w:t>
      </w:r>
      <w:r>
        <w:t xml:space="preserve"> [Will; April 30; Editorial Fellow, covering tech and AI; TIME, “There’s an AI Lobbying Frenzy in Washington. Big Tech Is Dominating”, </w:t>
      </w:r>
      <w:r w:rsidRPr="00A474AA">
        <w:t>https://time.com/6972134/ai-lobbying-tech-policy-surge/</w:t>
      </w:r>
      <w:r>
        <w:t>]</w:t>
      </w:r>
    </w:p>
    <w:p w14:paraId="2AAC635D" w14:textId="77777777" w:rsidR="006F24FE" w:rsidRPr="004120A7" w:rsidRDefault="006F24FE" w:rsidP="006F24FE">
      <w:pPr>
        <w:rPr>
          <w:sz w:val="16"/>
        </w:rPr>
      </w:pPr>
      <w:r w:rsidRPr="004120A7">
        <w:rPr>
          <w:sz w:val="16"/>
        </w:rPr>
        <w:t xml:space="preserve">The </w:t>
      </w:r>
      <w:r w:rsidRPr="004120A7">
        <w:rPr>
          <w:u w:val="single"/>
        </w:rPr>
        <w:t xml:space="preserve">number of </w:t>
      </w:r>
      <w:r w:rsidRPr="00B521B1">
        <w:rPr>
          <w:highlight w:val="cyan"/>
          <w:u w:val="single"/>
        </w:rPr>
        <w:t>groups lobbying</w:t>
      </w:r>
      <w:r w:rsidRPr="004120A7">
        <w:rPr>
          <w:u w:val="single"/>
        </w:rPr>
        <w:t xml:space="preserve"> the U.S. f</w:t>
      </w:r>
      <w:r w:rsidRPr="004120A7">
        <w:rPr>
          <w:sz w:val="16"/>
        </w:rPr>
        <w:t xml:space="preserve">ederal </w:t>
      </w:r>
      <w:r w:rsidRPr="004120A7">
        <w:rPr>
          <w:u w:val="single"/>
        </w:rPr>
        <w:t>g</w:t>
      </w:r>
      <w:r w:rsidRPr="004120A7">
        <w:rPr>
          <w:sz w:val="16"/>
        </w:rPr>
        <w:t xml:space="preserve">overnment </w:t>
      </w:r>
      <w:r w:rsidRPr="00B521B1">
        <w:rPr>
          <w:highlight w:val="cyan"/>
          <w:u w:val="single"/>
        </w:rPr>
        <w:t>on a</w:t>
      </w:r>
      <w:r w:rsidRPr="004120A7">
        <w:rPr>
          <w:sz w:val="16"/>
        </w:rPr>
        <w:t xml:space="preserve">rtificial </w:t>
      </w:r>
      <w:r w:rsidRPr="00B521B1">
        <w:rPr>
          <w:highlight w:val="cyan"/>
          <w:u w:val="single"/>
        </w:rPr>
        <w:t>i</w:t>
      </w:r>
      <w:r w:rsidRPr="004120A7">
        <w:rPr>
          <w:sz w:val="16"/>
        </w:rPr>
        <w:t xml:space="preserve">ntelligence nearly </w:t>
      </w:r>
      <w:r w:rsidRPr="00B521B1">
        <w:rPr>
          <w:highlight w:val="cyan"/>
          <w:u w:val="single"/>
        </w:rPr>
        <w:t>tripled</w:t>
      </w:r>
      <w:r w:rsidRPr="004120A7">
        <w:rPr>
          <w:u w:val="single"/>
        </w:rPr>
        <w:t xml:space="preserve"> </w:t>
      </w:r>
      <w:r w:rsidRPr="004120A7">
        <w:rPr>
          <w:sz w:val="16"/>
        </w:rPr>
        <w:t xml:space="preserve">from 2022 to 2023, </w:t>
      </w:r>
      <w:r w:rsidRPr="004120A7">
        <w:rPr>
          <w:u w:val="single"/>
        </w:rPr>
        <w:t>rocketing</w:t>
      </w:r>
      <w:r w:rsidRPr="004120A7">
        <w:rPr>
          <w:sz w:val="16"/>
        </w:rPr>
        <w:t xml:space="preserve"> from 158 </w:t>
      </w:r>
      <w:r w:rsidRPr="00B521B1">
        <w:rPr>
          <w:highlight w:val="cyan"/>
          <w:u w:val="single"/>
        </w:rPr>
        <w:t xml:space="preserve">to </w:t>
      </w:r>
      <w:r w:rsidRPr="00B521B1">
        <w:rPr>
          <w:b/>
          <w:bCs/>
          <w:highlight w:val="cyan"/>
          <w:u w:val="single"/>
        </w:rPr>
        <w:t>451 organizations</w:t>
      </w:r>
      <w:r w:rsidRPr="004120A7">
        <w:rPr>
          <w:sz w:val="16"/>
        </w:rPr>
        <w:t xml:space="preserve">, according to data from OpenSecrets, a nonprofit that tracks and publishes data on campaign finance and lobbying. Data on the total amount spent on lobbying by each organization and interviews with two congressional staffers, two nonprofit advocates familiar with AI lobbying efforts, and two named experts suggest that </w:t>
      </w:r>
      <w:r w:rsidRPr="00B521B1">
        <w:rPr>
          <w:highlight w:val="cyan"/>
          <w:u w:val="single"/>
        </w:rPr>
        <w:t>large tech</w:t>
      </w:r>
      <w:r w:rsidRPr="004120A7">
        <w:rPr>
          <w:u w:val="single"/>
        </w:rPr>
        <w:t xml:space="preserve">nology </w:t>
      </w:r>
      <w:r w:rsidRPr="00B521B1">
        <w:rPr>
          <w:highlight w:val="cyan"/>
          <w:u w:val="single"/>
        </w:rPr>
        <w:t>companies</w:t>
      </w:r>
      <w:r w:rsidRPr="004120A7">
        <w:rPr>
          <w:u w:val="single"/>
        </w:rPr>
        <w:t xml:space="preserve"> have</w:t>
      </w:r>
      <w:r w:rsidRPr="004120A7">
        <w:rPr>
          <w:sz w:val="16"/>
        </w:rPr>
        <w:t xml:space="preserve"> so far </w:t>
      </w:r>
      <w:r w:rsidRPr="00B521B1">
        <w:rPr>
          <w:highlight w:val="cyan"/>
          <w:u w:val="single"/>
        </w:rPr>
        <w:t>dominated efforts to influence</w:t>
      </w:r>
      <w:r w:rsidRPr="004120A7">
        <w:rPr>
          <w:u w:val="single"/>
        </w:rPr>
        <w:t xml:space="preserve"> potential </w:t>
      </w:r>
      <w:r w:rsidRPr="00B521B1">
        <w:rPr>
          <w:highlight w:val="cyan"/>
          <w:u w:val="single"/>
        </w:rPr>
        <w:t>AI legislation</w:t>
      </w:r>
      <w:r w:rsidRPr="004120A7">
        <w:rPr>
          <w:sz w:val="16"/>
        </w:rPr>
        <w:t xml:space="preserve">. And while these companies have publicly been supportive of AI regulation, </w:t>
      </w:r>
      <w:r w:rsidRPr="004120A7">
        <w:rPr>
          <w:u w:val="single"/>
        </w:rPr>
        <w:t xml:space="preserve">in closed-door conversations with officials they tend to push for light-touch and voluntary rules, </w:t>
      </w:r>
      <w:r w:rsidRPr="004120A7">
        <w:rPr>
          <w:sz w:val="16"/>
        </w:rPr>
        <w:t>say Congressional staffers and advocates.</w:t>
      </w:r>
    </w:p>
    <w:p w14:paraId="326C9FF5" w14:textId="77777777" w:rsidR="006F24FE" w:rsidRPr="004120A7" w:rsidRDefault="006F24FE" w:rsidP="006F24FE">
      <w:pPr>
        <w:rPr>
          <w:sz w:val="16"/>
        </w:rPr>
      </w:pPr>
      <w:r w:rsidRPr="004120A7">
        <w:rPr>
          <w:sz w:val="16"/>
        </w:rPr>
        <w:t>In November 2022, OpenAI released its wildly popular chatbot, ChatGPT. Six months later, leading AI researchers and industry executives signed a statement warning that “the risk of extinction from AI should be a global priority alongside other societal-scale risks such as pandemics and nuclear war.” Lawmakers around the world sat up and took notice. U.S. President Joe Biden signed a sweeping AI Executive Order; the E.U. modified its landmark AI law to ensure the models that power chatbots like ChatGPT are regulated; and the U.K. government convened the world’s first AI Safety Summit.</w:t>
      </w:r>
    </w:p>
    <w:p w14:paraId="0C414430" w14:textId="77777777" w:rsidR="006F24FE" w:rsidRPr="004120A7" w:rsidRDefault="006F24FE" w:rsidP="006F24FE">
      <w:pPr>
        <w:rPr>
          <w:sz w:val="16"/>
        </w:rPr>
      </w:pPr>
      <w:r w:rsidRPr="004120A7">
        <w:rPr>
          <w:u w:val="single"/>
        </w:rPr>
        <w:lastRenderedPageBreak/>
        <w:t>While Congress has yet to pass any AI-specific legislation, there has been a flurry of AI-related activity on the Hill</w:t>
      </w:r>
      <w:r w:rsidRPr="004120A7">
        <w:rPr>
          <w:sz w:val="16"/>
        </w:rPr>
        <w:t xml:space="preserve">, with Senate Majority Leader Chuck Schumer convening “Insight Forums” to educate Congress on the </w:t>
      </w:r>
      <w:proofErr w:type="gramStart"/>
      <w:r w:rsidRPr="004120A7">
        <w:rPr>
          <w:sz w:val="16"/>
        </w:rPr>
        <w:t>rapidly-evolving</w:t>
      </w:r>
      <w:proofErr w:type="gramEnd"/>
      <w:r w:rsidRPr="004120A7">
        <w:rPr>
          <w:sz w:val="16"/>
        </w:rPr>
        <w:t xml:space="preserve"> technology. As substantial federal AI legislation began to be seen as a possibility, lobbyists flooded into the Capitol to promote their organizations’ interests. </w:t>
      </w:r>
    </w:p>
    <w:p w14:paraId="3EE1922C" w14:textId="77777777" w:rsidR="006F24FE" w:rsidRPr="004120A7" w:rsidRDefault="006F24FE" w:rsidP="006F24FE">
      <w:pPr>
        <w:rPr>
          <w:rStyle w:val="StyleUnderline"/>
        </w:rPr>
      </w:pPr>
      <w:r w:rsidRPr="004120A7">
        <w:rPr>
          <w:sz w:val="16"/>
        </w:rPr>
        <w:t xml:space="preserve">“Obviously Congress has been writing bills on AI for a long, long time—this is not new. </w:t>
      </w:r>
      <w:r w:rsidRPr="004120A7">
        <w:rPr>
          <w:rStyle w:val="StyleUnderline"/>
        </w:rPr>
        <w:t>What's new is the scale at which Congress is writing bills</w:t>
      </w:r>
      <w:r w:rsidRPr="004120A7">
        <w:rPr>
          <w:sz w:val="16"/>
        </w:rPr>
        <w:t xml:space="preserve"> and putting them out,” says Divyansh Kaushik, a vice president at D.C.-based advisory firm Beacon Global Strategies. “</w:t>
      </w:r>
      <w:r w:rsidRPr="004120A7">
        <w:rPr>
          <w:rStyle w:val="StyleUnderline"/>
        </w:rPr>
        <w:t>That's what's driving a lot of this engagement.”</w:t>
      </w:r>
    </w:p>
    <w:p w14:paraId="6EB16651" w14:textId="77777777" w:rsidR="006F24FE" w:rsidRPr="004120A7" w:rsidRDefault="006F24FE" w:rsidP="006F24FE">
      <w:pPr>
        <w:rPr>
          <w:sz w:val="16"/>
        </w:rPr>
      </w:pPr>
      <w:r w:rsidRPr="004120A7">
        <w:rPr>
          <w:sz w:val="16"/>
        </w:rPr>
        <w:t>New faces</w:t>
      </w:r>
    </w:p>
    <w:p w14:paraId="26AF2471" w14:textId="77777777" w:rsidR="006F24FE" w:rsidRPr="004120A7" w:rsidRDefault="006F24FE" w:rsidP="006F24FE">
      <w:pPr>
        <w:rPr>
          <w:sz w:val="16"/>
        </w:rPr>
      </w:pPr>
      <w:r w:rsidRPr="004120A7">
        <w:rPr>
          <w:sz w:val="16"/>
        </w:rPr>
        <w:t>Of the 451 organizations that lobbied on AI in 2023, 334—nearly three quarters of the total number—did so for the first time in 2023. Present in the crowd of new organizations pushing for time with staffers and lawmakers on the Hill were the relatively young companies building the most advanced AI models, such as OpenAI, Anthropic, and Cohere.</w:t>
      </w:r>
    </w:p>
    <w:p w14:paraId="2815D600" w14:textId="77777777" w:rsidR="006F24FE" w:rsidRPr="00B521B1" w:rsidRDefault="006F24FE" w:rsidP="006F24FE">
      <w:pPr>
        <w:rPr>
          <w:sz w:val="16"/>
        </w:rPr>
      </w:pPr>
      <w:r w:rsidRPr="00B521B1">
        <w:rPr>
          <w:sz w:val="16"/>
        </w:rPr>
        <w:t xml:space="preserve">The OpenSecrets data is an imperfect measure; it tracks AI-specific lobbying by searching the lobbying disclosure forms that organizations are required to file quarterly for the words “artificial intelligence” or “AI.” Two Congressional staffers TIME spoke with suggested that the number of lobbyists they personally had met with remained roughly the same. However, they said AI has become a much more common topic of discussion. </w:t>
      </w:r>
      <w:r w:rsidRPr="00B521B1">
        <w:rPr>
          <w:u w:val="single"/>
        </w:rPr>
        <w:t>“Everybody who comes in and talks to us and wants to talk about AI,” said one Congressional staffer</w:t>
      </w:r>
      <w:r w:rsidRPr="00B521B1">
        <w:rPr>
          <w:sz w:val="16"/>
        </w:rPr>
        <w:t>, who asked to remain anonymous as they weren’t authorized to speak about discussions with lobbyists and advocates.</w:t>
      </w:r>
    </w:p>
    <w:p w14:paraId="68BF7465" w14:textId="77777777" w:rsidR="006F24FE" w:rsidRPr="00B521B1" w:rsidRDefault="006F24FE" w:rsidP="006F24FE">
      <w:pPr>
        <w:rPr>
          <w:sz w:val="16"/>
        </w:rPr>
      </w:pPr>
      <w:r w:rsidRPr="00B521B1">
        <w:rPr>
          <w:sz w:val="16"/>
        </w:rPr>
        <w:t xml:space="preserve">For example, </w:t>
      </w:r>
      <w:r w:rsidRPr="00B521B1">
        <w:rPr>
          <w:rStyle w:val="StyleUnderline"/>
        </w:rPr>
        <w:t>companies</w:t>
      </w:r>
      <w:r w:rsidRPr="00B521B1">
        <w:rPr>
          <w:sz w:val="16"/>
        </w:rPr>
        <w:t xml:space="preserve"> such as payment card company Visa, pharmaceutical conglomerate GSK, and accounting firm Ernst and Young </w:t>
      </w:r>
      <w:r w:rsidRPr="00B521B1">
        <w:rPr>
          <w:u w:val="single"/>
        </w:rPr>
        <w:t xml:space="preserve">began to mention AI in their lobbying disclosure </w:t>
      </w:r>
      <w:r w:rsidRPr="00B521B1">
        <w:rPr>
          <w:sz w:val="16"/>
        </w:rPr>
        <w:t>forms. Company interests were also represented by industry trade associations, such as BSA The Software Alliance. Venture capital firm Andreessen Horowitz and startup accelerator Y Combinator also lobbied on AI for the first time in 2023, according to the OpenSecrets analysis.</w:t>
      </w:r>
    </w:p>
    <w:p w14:paraId="13E141F4" w14:textId="77777777" w:rsidR="006F24FE" w:rsidRPr="00B521B1" w:rsidRDefault="006F24FE" w:rsidP="006F24FE">
      <w:pPr>
        <w:rPr>
          <w:sz w:val="16"/>
        </w:rPr>
      </w:pPr>
      <w:r w:rsidRPr="00B521B1">
        <w:rPr>
          <w:sz w:val="16"/>
        </w:rPr>
        <w:t xml:space="preserve">Many civil society organizations lobbied on AI issues for the first time in 2023, too. The American Federation of Labor and Congress of Industrial Organizations—the largest U.S. federation of trade unions—joined the fray, as did top civil rights organization the NAACP. More tech-focused civil society organizations, such as the Omidyar Network and the Mozilla Foundation also joined the fray. Non-profit organizations focused on threats that future AI systems could pose to public safety such as the Center for AI Policy and the Center for AI Safety Action Fund also filed lobbying disclosures for the first time this year. Finally, </w:t>
      </w:r>
      <w:proofErr w:type="gramStart"/>
      <w:r w:rsidRPr="00B521B1">
        <w:rPr>
          <w:sz w:val="16"/>
        </w:rPr>
        <w:t>a number of</w:t>
      </w:r>
      <w:proofErr w:type="gramEnd"/>
      <w:r w:rsidRPr="00B521B1">
        <w:rPr>
          <w:sz w:val="16"/>
        </w:rPr>
        <w:t xml:space="preserve"> universities, such as the Massachusetts Institute of Technology and Yale University reported lobbying on AI in 2023.</w:t>
      </w:r>
    </w:p>
    <w:p w14:paraId="43ABD966" w14:textId="77777777" w:rsidR="006F24FE" w:rsidRPr="00B521B1" w:rsidRDefault="006F24FE" w:rsidP="006F24FE">
      <w:pPr>
        <w:rPr>
          <w:sz w:val="16"/>
        </w:rPr>
      </w:pPr>
      <w:r w:rsidRPr="00B521B1">
        <w:rPr>
          <w:sz w:val="16"/>
        </w:rPr>
        <w:t>Big Tech’s deep pockets</w:t>
      </w:r>
    </w:p>
    <w:p w14:paraId="32BFFAE4" w14:textId="77777777" w:rsidR="006F24FE" w:rsidRDefault="006F24FE" w:rsidP="006F24FE">
      <w:r w:rsidRPr="00B521B1">
        <w:rPr>
          <w:sz w:val="16"/>
        </w:rPr>
        <w:t xml:space="preserve">All organizations that carry out lobbying, the legal definition of which only includes directly discussing specific laws or regulations, are required to report how much they spent on lobbying. However, this data is only reported as a general total figure, meaning it’s impossible to know how much of this total amount each organization is spending on AI-related lobbying specifically, versus other policy issues. But by this crude metric, many of the </w:t>
      </w:r>
      <w:r w:rsidRPr="00B521B1">
        <w:rPr>
          <w:highlight w:val="cyan"/>
          <w:u w:val="single"/>
        </w:rPr>
        <w:t>newcomers</w:t>
      </w:r>
      <w:r w:rsidRPr="00B521B1">
        <w:rPr>
          <w:u w:val="single"/>
        </w:rPr>
        <w:t xml:space="preserve"> are </w:t>
      </w:r>
      <w:r w:rsidRPr="00B521B1">
        <w:rPr>
          <w:highlight w:val="cyan"/>
          <w:u w:val="single"/>
        </w:rPr>
        <w:t xml:space="preserve">significantly </w:t>
      </w:r>
      <w:r w:rsidRPr="00B521B1">
        <w:rPr>
          <w:b/>
          <w:bCs/>
          <w:highlight w:val="cyan"/>
          <w:u w:val="single"/>
        </w:rPr>
        <w:t>outspent by</w:t>
      </w:r>
      <w:r w:rsidRPr="00B521B1">
        <w:rPr>
          <w:b/>
          <w:bCs/>
          <w:u w:val="single"/>
        </w:rPr>
        <w:t xml:space="preserve"> the </w:t>
      </w:r>
      <w:r w:rsidRPr="00B521B1">
        <w:rPr>
          <w:b/>
          <w:bCs/>
          <w:highlight w:val="cyan"/>
          <w:u w:val="single"/>
        </w:rPr>
        <w:t>big tech</w:t>
      </w:r>
      <w:r w:rsidRPr="00B521B1">
        <w:rPr>
          <w:b/>
          <w:bCs/>
          <w:u w:val="single"/>
        </w:rPr>
        <w:t>nology companies</w:t>
      </w:r>
      <w:r w:rsidRPr="00B521B1">
        <w:rPr>
          <w:u w:val="single"/>
        </w:rPr>
        <w:t>, which have been ramping up their lobbying expenditures for a decade.</w:t>
      </w:r>
    </w:p>
    <w:p w14:paraId="0A08D8B2" w14:textId="77777777" w:rsidR="006F24FE" w:rsidRPr="00B521B1" w:rsidRDefault="006F24FE" w:rsidP="006F24FE">
      <w:pPr>
        <w:rPr>
          <w:sz w:val="16"/>
        </w:rPr>
      </w:pPr>
      <w:r w:rsidRPr="00B521B1">
        <w:rPr>
          <w:sz w:val="16"/>
        </w:rPr>
        <w:t xml:space="preserve">In 2023, </w:t>
      </w:r>
      <w:r w:rsidRPr="00B521B1">
        <w:rPr>
          <w:highlight w:val="cyan"/>
          <w:u w:val="single"/>
        </w:rPr>
        <w:t>Amazon, Meta</w:t>
      </w:r>
      <w:r w:rsidRPr="00B521B1">
        <w:rPr>
          <w:u w:val="single"/>
        </w:rPr>
        <w:t xml:space="preserve">, Google parent company </w:t>
      </w:r>
      <w:r w:rsidRPr="00B521B1">
        <w:rPr>
          <w:highlight w:val="cyan"/>
          <w:u w:val="single"/>
        </w:rPr>
        <w:t xml:space="preserve">Alphabet, and Microsoft each spent more than </w:t>
      </w:r>
      <w:r w:rsidRPr="00B521B1">
        <w:rPr>
          <w:b/>
          <w:bCs/>
          <w:highlight w:val="cyan"/>
          <w:u w:val="single"/>
        </w:rPr>
        <w:t>$10</w:t>
      </w:r>
      <w:r w:rsidRPr="00B521B1">
        <w:rPr>
          <w:b/>
          <w:bCs/>
          <w:u w:val="single"/>
        </w:rPr>
        <w:t xml:space="preserve"> </w:t>
      </w:r>
      <w:r w:rsidRPr="00B521B1">
        <w:rPr>
          <w:b/>
          <w:bCs/>
          <w:highlight w:val="cyan"/>
          <w:u w:val="single"/>
        </w:rPr>
        <w:t>million</w:t>
      </w:r>
      <w:r w:rsidRPr="00B521B1">
        <w:rPr>
          <w:u w:val="single"/>
        </w:rPr>
        <w:t xml:space="preserve"> on lobbying</w:t>
      </w:r>
      <w:r w:rsidRPr="00B521B1">
        <w:rPr>
          <w:sz w:val="16"/>
        </w:rPr>
        <w:t xml:space="preserve">, according to data provided by OpenSecrets. </w:t>
      </w:r>
      <w:r w:rsidRPr="00B521B1">
        <w:rPr>
          <w:u w:val="single"/>
        </w:rPr>
        <w:t>The Information Technology Industry Council, a trade association, spent $2.7 million on lobbying</w:t>
      </w:r>
      <w:r w:rsidRPr="00B521B1">
        <w:rPr>
          <w:sz w:val="16"/>
        </w:rPr>
        <w:t>. In comparison, civil society group the Mozilla Foundation spent $120,000 and AI safety nonprofit the Center for AI Safety Action Fund spent $80,000.</w:t>
      </w:r>
    </w:p>
    <w:p w14:paraId="106DCC4E" w14:textId="77777777" w:rsidR="006F24FE" w:rsidRPr="00B521B1" w:rsidRDefault="006F24FE" w:rsidP="006F24FE">
      <w:pPr>
        <w:rPr>
          <w:sz w:val="16"/>
        </w:rPr>
      </w:pPr>
      <w:r w:rsidRPr="00B521B1">
        <w:rPr>
          <w:sz w:val="16"/>
        </w:rPr>
        <w:t xml:space="preserve">Given that the definition of lobbying only includes speaking with staffers about specific laws, </w:t>
      </w:r>
      <w:r w:rsidRPr="00B521B1">
        <w:rPr>
          <w:highlight w:val="cyan"/>
          <w:u w:val="single"/>
        </w:rPr>
        <w:t xml:space="preserve">these </w:t>
      </w:r>
      <w:r w:rsidRPr="00B521B1">
        <w:rPr>
          <w:b/>
          <w:bCs/>
          <w:highlight w:val="cyan"/>
          <w:u w:val="single"/>
        </w:rPr>
        <w:t>figures likely underestimate</w:t>
      </w:r>
      <w:r w:rsidRPr="00B521B1">
        <w:rPr>
          <w:u w:val="single"/>
        </w:rPr>
        <w:t xml:space="preserve"> the </w:t>
      </w:r>
      <w:r w:rsidRPr="00B521B1">
        <w:rPr>
          <w:highlight w:val="cyan"/>
          <w:u w:val="single"/>
        </w:rPr>
        <w:t>amounts of money</w:t>
      </w:r>
      <w:r w:rsidRPr="00B521B1">
        <w:rPr>
          <w:u w:val="single"/>
        </w:rPr>
        <w:t xml:space="preserve"> that tech </w:t>
      </w:r>
      <w:r w:rsidRPr="00B521B1">
        <w:rPr>
          <w:highlight w:val="cyan"/>
          <w:u w:val="single"/>
        </w:rPr>
        <w:t>companies are spending to influence lawmakers</w:t>
      </w:r>
      <w:r w:rsidRPr="00B521B1">
        <w:rPr>
          <w:sz w:val="16"/>
        </w:rPr>
        <w:t>, says Hamza Chaudhry, a U.S. Policy Specialist at the Future of Life Institute, a nonprofit that focuses on risks posed by advanced technologies.</w:t>
      </w:r>
    </w:p>
    <w:p w14:paraId="5F43832F" w14:textId="77777777" w:rsidR="006F24FE" w:rsidRPr="00B521B1" w:rsidRDefault="006F24FE" w:rsidP="006F24FE">
      <w:pPr>
        <w:rPr>
          <w:sz w:val="16"/>
        </w:rPr>
      </w:pPr>
      <w:r w:rsidRPr="00B521B1">
        <w:rPr>
          <w:sz w:val="16"/>
        </w:rPr>
        <w:t xml:space="preserve">Multiple advocates and Hill sources suggested that the </w:t>
      </w:r>
      <w:r w:rsidRPr="00B521B1">
        <w:rPr>
          <w:u w:val="single"/>
        </w:rPr>
        <w:t xml:space="preserve">consistently </w:t>
      </w:r>
      <w:r w:rsidRPr="00B521B1">
        <w:rPr>
          <w:highlight w:val="cyan"/>
          <w:u w:val="single"/>
        </w:rPr>
        <w:t>large amounts</w:t>
      </w:r>
      <w:r w:rsidRPr="00B521B1">
        <w:rPr>
          <w:u w:val="single"/>
        </w:rPr>
        <w:t xml:space="preserve"> </w:t>
      </w:r>
      <w:r w:rsidRPr="00B521B1">
        <w:rPr>
          <w:highlight w:val="cyan"/>
          <w:u w:val="single"/>
        </w:rPr>
        <w:t>spent</w:t>
      </w:r>
      <w:r w:rsidRPr="00B521B1">
        <w:rPr>
          <w:u w:val="single"/>
        </w:rPr>
        <w:t xml:space="preserve"> by the big technology companies has </w:t>
      </w:r>
      <w:r w:rsidRPr="00B521B1">
        <w:rPr>
          <w:highlight w:val="cyan"/>
          <w:u w:val="single"/>
        </w:rPr>
        <w:t>allowed them to build</w:t>
      </w:r>
      <w:r w:rsidRPr="00B521B1">
        <w:rPr>
          <w:u w:val="single"/>
        </w:rPr>
        <w:t xml:space="preserve"> up a </w:t>
      </w:r>
      <w:r w:rsidRPr="00B521B1">
        <w:rPr>
          <w:b/>
          <w:bCs/>
          <w:highlight w:val="cyan"/>
          <w:u w:val="single"/>
        </w:rPr>
        <w:t>sophisticated lobbying apparatus</w:t>
      </w:r>
      <w:r w:rsidRPr="00B521B1">
        <w:rPr>
          <w:u w:val="single"/>
        </w:rPr>
        <w:t xml:space="preserve"> </w:t>
      </w:r>
      <w:r w:rsidRPr="00B521B1">
        <w:rPr>
          <w:sz w:val="16"/>
        </w:rPr>
        <w:t xml:space="preserve">that has so far outgunned the efforts of other organizations. “There's been a sprouting up of all these AI safety lobby groups and also lots of civil society groups that now are starting up their AI focuses, but by far the best at it are the tech groups,” said another Congressional staffer, who also wished to remain anonymous because they weren’t authorized to speak about discussions with lobbyists and advocates. </w:t>
      </w:r>
      <w:r w:rsidRPr="00B521B1">
        <w:rPr>
          <w:u w:val="single"/>
        </w:rPr>
        <w:t xml:space="preserve">Tech companies </w:t>
      </w:r>
      <w:proofErr w:type="gramStart"/>
      <w:r w:rsidRPr="00B521B1">
        <w:rPr>
          <w:u w:val="single"/>
        </w:rPr>
        <w:t>are able to</w:t>
      </w:r>
      <w:proofErr w:type="gramEnd"/>
      <w:r w:rsidRPr="00B521B1">
        <w:rPr>
          <w:u w:val="single"/>
        </w:rPr>
        <w:t xml:space="preserve"> spend more and thus pay for more experienced lobbyists, who better understand the technical details of their brief better and have a more extensive network on the Hill</w:t>
      </w:r>
      <w:r w:rsidRPr="00B521B1">
        <w:rPr>
          <w:sz w:val="16"/>
        </w:rPr>
        <w:t>, the staffer said.</w:t>
      </w:r>
    </w:p>
    <w:p w14:paraId="3C0C7A6A" w14:textId="77777777" w:rsidR="006F24FE" w:rsidRPr="00B521B1" w:rsidRDefault="006F24FE" w:rsidP="006F24FE">
      <w:pPr>
        <w:rPr>
          <w:sz w:val="16"/>
        </w:rPr>
      </w:pPr>
      <w:r w:rsidRPr="00B521B1">
        <w:rPr>
          <w:sz w:val="16"/>
        </w:rPr>
        <w:lastRenderedPageBreak/>
        <w:t xml:space="preserve">“I would still say that </w:t>
      </w:r>
      <w:r w:rsidRPr="00B521B1">
        <w:rPr>
          <w:highlight w:val="cyan"/>
          <w:u w:val="single"/>
        </w:rPr>
        <w:t>civil society</w:t>
      </w:r>
      <w:r w:rsidRPr="00B521B1">
        <w:rPr>
          <w:sz w:val="16"/>
        </w:rPr>
        <w:t>—and I'm including academia in this, all sorts of different people—</w:t>
      </w:r>
      <w:r w:rsidRPr="00B521B1">
        <w:rPr>
          <w:u w:val="single"/>
        </w:rPr>
        <w:t xml:space="preserve">would be </w:t>
      </w:r>
      <w:r w:rsidRPr="00B521B1">
        <w:rPr>
          <w:highlight w:val="cyan"/>
          <w:u w:val="single"/>
        </w:rPr>
        <w:t>outspent by big</w:t>
      </w:r>
      <w:r w:rsidRPr="00B521B1">
        <w:rPr>
          <w:u w:val="single"/>
        </w:rPr>
        <w:t xml:space="preserve"> </w:t>
      </w:r>
      <w:r w:rsidRPr="00B521B1">
        <w:rPr>
          <w:highlight w:val="cyan"/>
          <w:u w:val="single"/>
        </w:rPr>
        <w:t>tech</w:t>
      </w:r>
      <w:r w:rsidRPr="00B521B1">
        <w:rPr>
          <w:u w:val="single"/>
        </w:rPr>
        <w:t xml:space="preserve"> by five to one, </w:t>
      </w:r>
      <w:r w:rsidRPr="00B521B1">
        <w:rPr>
          <w:highlight w:val="cyan"/>
          <w:u w:val="single"/>
        </w:rPr>
        <w:t>ten to one</w:t>
      </w:r>
      <w:r w:rsidRPr="00B521B1">
        <w:rPr>
          <w:u w:val="single"/>
        </w:rPr>
        <w:t>,”</w:t>
      </w:r>
      <w:r w:rsidRPr="00B521B1">
        <w:rPr>
          <w:sz w:val="16"/>
        </w:rPr>
        <w:t xml:space="preserve"> says Chaudhry.</w:t>
      </w:r>
    </w:p>
    <w:p w14:paraId="45C11444" w14:textId="77777777" w:rsidR="006F24FE" w:rsidRPr="00B521B1" w:rsidRDefault="006F24FE" w:rsidP="006F24FE">
      <w:pPr>
        <w:rPr>
          <w:sz w:val="16"/>
        </w:rPr>
      </w:pPr>
      <w:r w:rsidRPr="00B521B1">
        <w:rPr>
          <w:sz w:val="16"/>
        </w:rPr>
        <w:t>Public statements vs. private lobbying</w:t>
      </w:r>
    </w:p>
    <w:p w14:paraId="1B3353CA" w14:textId="77777777" w:rsidR="006F24FE" w:rsidRPr="00B521B1" w:rsidRDefault="006F24FE" w:rsidP="006F24FE">
      <w:pPr>
        <w:rPr>
          <w:u w:val="single"/>
        </w:rPr>
      </w:pPr>
      <w:r w:rsidRPr="00B521B1">
        <w:rPr>
          <w:sz w:val="16"/>
        </w:rPr>
        <w:t xml:space="preserve">What exactly is the tech industry lobbying for? Some in the </w:t>
      </w:r>
      <w:r w:rsidRPr="00B521B1">
        <w:rPr>
          <w:highlight w:val="cyan"/>
          <w:u w:val="single"/>
        </w:rPr>
        <w:t>industry</w:t>
      </w:r>
      <w:r w:rsidRPr="00B521B1">
        <w:rPr>
          <w:u w:val="single"/>
        </w:rPr>
        <w:t xml:space="preserve"> are </w:t>
      </w:r>
      <w:r w:rsidRPr="00B521B1">
        <w:rPr>
          <w:highlight w:val="cyan"/>
          <w:u w:val="single"/>
        </w:rPr>
        <w:t>against regulating AI, arguing that</w:t>
      </w:r>
      <w:r w:rsidRPr="00B521B1">
        <w:rPr>
          <w:u w:val="single"/>
        </w:rPr>
        <w:t xml:space="preserve"> </w:t>
      </w:r>
      <w:r w:rsidRPr="00B521B1">
        <w:rPr>
          <w:b/>
          <w:bCs/>
          <w:highlight w:val="cyan"/>
          <w:u w:val="single"/>
        </w:rPr>
        <w:t>regulation</w:t>
      </w:r>
      <w:r w:rsidRPr="00B521B1">
        <w:rPr>
          <w:b/>
          <w:bCs/>
          <w:u w:val="single"/>
        </w:rPr>
        <w:t xml:space="preserve"> would </w:t>
      </w:r>
      <w:r w:rsidRPr="00B521B1">
        <w:rPr>
          <w:b/>
          <w:bCs/>
          <w:highlight w:val="cyan"/>
          <w:u w:val="single"/>
        </w:rPr>
        <w:t>impede tech</w:t>
      </w:r>
      <w:r w:rsidRPr="00B521B1">
        <w:rPr>
          <w:b/>
          <w:bCs/>
          <w:u w:val="single"/>
        </w:rPr>
        <w:t xml:space="preserve">nological </w:t>
      </w:r>
      <w:r w:rsidRPr="00B521B1">
        <w:rPr>
          <w:b/>
          <w:bCs/>
          <w:highlight w:val="cyan"/>
          <w:u w:val="single"/>
        </w:rPr>
        <w:t>progress</w:t>
      </w:r>
      <w:r w:rsidRPr="00B521B1">
        <w:rPr>
          <w:u w:val="single"/>
        </w:rPr>
        <w:t>.</w:t>
      </w:r>
      <w:r w:rsidRPr="00B521B1">
        <w:rPr>
          <w:sz w:val="16"/>
        </w:rPr>
        <w:t xml:space="preserve"> In December 2023, Ben Horowitz, co-founder of venture capital firm Andreessen Horowitz, wrote a blog post that said his </w:t>
      </w:r>
      <w:r w:rsidRPr="00B521B1">
        <w:rPr>
          <w:u w:val="single"/>
        </w:rPr>
        <w:t>firm would support any political candidate who opposed regulation that would stifle innovation.</w:t>
      </w:r>
    </w:p>
    <w:p w14:paraId="1B22331E" w14:textId="77777777" w:rsidR="006F24FE" w:rsidRPr="00B521B1" w:rsidRDefault="006F24FE" w:rsidP="006F24FE">
      <w:pPr>
        <w:rPr>
          <w:sz w:val="16"/>
        </w:rPr>
      </w:pPr>
      <w:proofErr w:type="gramStart"/>
      <w:r w:rsidRPr="00B521B1">
        <w:rPr>
          <w:sz w:val="16"/>
        </w:rPr>
        <w:t>But,</w:t>
      </w:r>
      <w:proofErr w:type="gramEnd"/>
      <w:r w:rsidRPr="00B521B1">
        <w:rPr>
          <w:sz w:val="16"/>
        </w:rPr>
        <w:t xml:space="preserve"> many of the companies involved in the development of AI have, at least in public, struck a cooperative tone when discussing potential regulation. Executives from the newer companies that have developed the most advanced AI models, such as OpenAI CEO Sam Altman and Anthropic CEO Dario </w:t>
      </w:r>
      <w:proofErr w:type="spellStart"/>
      <w:r w:rsidRPr="00B521B1">
        <w:rPr>
          <w:sz w:val="16"/>
        </w:rPr>
        <w:t>Amodei</w:t>
      </w:r>
      <w:proofErr w:type="spellEnd"/>
      <w:r w:rsidRPr="00B521B1">
        <w:rPr>
          <w:sz w:val="16"/>
        </w:rPr>
        <w:t xml:space="preserve">, have called for regulation when testifying at hearings and attending Insight Forums. Executives from the more established big technology companies have made similar statements. For example, </w:t>
      </w:r>
      <w:r w:rsidRPr="00B521B1">
        <w:rPr>
          <w:highlight w:val="cyan"/>
          <w:u w:val="single"/>
        </w:rPr>
        <w:t>Microsoft</w:t>
      </w:r>
      <w:r w:rsidRPr="00B521B1">
        <w:rPr>
          <w:sz w:val="16"/>
        </w:rPr>
        <w:t xml:space="preserve"> vice chair and </w:t>
      </w:r>
      <w:proofErr w:type="gramStart"/>
      <w:r w:rsidRPr="00B521B1">
        <w:rPr>
          <w:sz w:val="16"/>
        </w:rPr>
        <w:t>president</w:t>
      </w:r>
      <w:proofErr w:type="gramEnd"/>
      <w:r w:rsidRPr="00B521B1">
        <w:rPr>
          <w:sz w:val="16"/>
        </w:rPr>
        <w:t xml:space="preserve"> Brad Smith has </w:t>
      </w:r>
      <w:r w:rsidRPr="00B521B1">
        <w:rPr>
          <w:highlight w:val="cyan"/>
          <w:u w:val="single"/>
        </w:rPr>
        <w:t>called for</w:t>
      </w:r>
      <w:r w:rsidRPr="00B521B1">
        <w:rPr>
          <w:u w:val="single"/>
        </w:rPr>
        <w:t xml:space="preserve"> a </w:t>
      </w:r>
      <w:r w:rsidRPr="00B521B1">
        <w:rPr>
          <w:highlight w:val="cyan"/>
          <w:u w:val="single"/>
        </w:rPr>
        <w:t>federal licensing</w:t>
      </w:r>
      <w:r w:rsidRPr="00B521B1">
        <w:rPr>
          <w:u w:val="single"/>
        </w:rPr>
        <w:t xml:space="preserve"> regime</w:t>
      </w:r>
      <w:r w:rsidRPr="00B521B1">
        <w:rPr>
          <w:sz w:val="16"/>
        </w:rPr>
        <w:t xml:space="preserve"> and a new agency to regulate powerful AI platforms. Both the </w:t>
      </w:r>
      <w:r w:rsidRPr="00B521B1">
        <w:rPr>
          <w:u w:val="single"/>
        </w:rPr>
        <w:t>newer AI firms and the more established tech giants signed</w:t>
      </w:r>
      <w:r w:rsidRPr="00B521B1">
        <w:rPr>
          <w:sz w:val="16"/>
        </w:rPr>
        <w:t xml:space="preserve"> White House-organized </w:t>
      </w:r>
      <w:r w:rsidRPr="00B521B1">
        <w:rPr>
          <w:u w:val="single"/>
        </w:rPr>
        <w:t>voluntary commitments</w:t>
      </w:r>
      <w:r w:rsidRPr="00B521B1">
        <w:rPr>
          <w:sz w:val="16"/>
        </w:rPr>
        <w:t xml:space="preserve"> aimed at mitigating the risks posed by AI systems.</w:t>
      </w:r>
    </w:p>
    <w:p w14:paraId="0A0FCB5C" w14:textId="77777777" w:rsidR="006F24FE" w:rsidRPr="0009773C" w:rsidRDefault="006F24FE" w:rsidP="006F24FE">
      <w:pPr>
        <w:rPr>
          <w:sz w:val="16"/>
        </w:rPr>
      </w:pPr>
      <w:r w:rsidRPr="00B521B1">
        <w:rPr>
          <w:highlight w:val="cyan"/>
          <w:u w:val="single"/>
        </w:rPr>
        <w:t xml:space="preserve">But in </w:t>
      </w:r>
      <w:r w:rsidRPr="00B521B1">
        <w:rPr>
          <w:b/>
          <w:bCs/>
          <w:highlight w:val="cyan"/>
          <w:u w:val="single"/>
        </w:rPr>
        <w:t>closed door meetings</w:t>
      </w:r>
      <w:r w:rsidRPr="00B521B1">
        <w:rPr>
          <w:highlight w:val="cyan"/>
          <w:u w:val="single"/>
        </w:rPr>
        <w:t xml:space="preserve"> with Congress</w:t>
      </w:r>
      <w:r w:rsidRPr="00B521B1">
        <w:rPr>
          <w:u w:val="single"/>
        </w:rPr>
        <w:t xml:space="preserve">ional offices, </w:t>
      </w:r>
      <w:r w:rsidRPr="00B521B1">
        <w:rPr>
          <w:highlight w:val="cyan"/>
          <w:u w:val="single"/>
        </w:rPr>
        <w:t>the same companies are</w:t>
      </w:r>
      <w:r w:rsidRPr="00B521B1">
        <w:rPr>
          <w:sz w:val="16"/>
        </w:rPr>
        <w:t xml:space="preserve"> often </w:t>
      </w:r>
      <w:r w:rsidRPr="00B521B1">
        <w:rPr>
          <w:b/>
          <w:bCs/>
          <w:highlight w:val="cyan"/>
          <w:u w:val="single"/>
        </w:rPr>
        <w:t>less supportive</w:t>
      </w:r>
      <w:r w:rsidRPr="00B521B1">
        <w:rPr>
          <w:u w:val="single"/>
        </w:rPr>
        <w:t xml:space="preserve"> of</w:t>
      </w:r>
      <w:r w:rsidRPr="00B521B1">
        <w:rPr>
          <w:sz w:val="16"/>
        </w:rPr>
        <w:t xml:space="preserve"> </w:t>
      </w:r>
      <w:r w:rsidRPr="00B521B1">
        <w:rPr>
          <w:u w:val="single"/>
        </w:rPr>
        <w:t>certain regulatory approaches</w:t>
      </w:r>
      <w:r w:rsidRPr="00B521B1">
        <w:rPr>
          <w:sz w:val="16"/>
        </w:rPr>
        <w:t xml:space="preserve">, according to multiple sources present in or familiar with such conversations. </w:t>
      </w:r>
      <w:proofErr w:type="gramStart"/>
      <w:r w:rsidRPr="00B521B1">
        <w:rPr>
          <w:sz w:val="16"/>
        </w:rPr>
        <w:t xml:space="preserve">In particular, </w:t>
      </w:r>
      <w:r w:rsidRPr="00B521B1">
        <w:rPr>
          <w:u w:val="single"/>
        </w:rPr>
        <w:t>companies</w:t>
      </w:r>
      <w:proofErr w:type="gramEnd"/>
      <w:r w:rsidRPr="00B521B1">
        <w:rPr>
          <w:u w:val="single"/>
        </w:rPr>
        <w:t xml:space="preserve"> tend to </w:t>
      </w:r>
      <w:r w:rsidRPr="00B521B1">
        <w:rPr>
          <w:highlight w:val="cyan"/>
          <w:u w:val="single"/>
        </w:rPr>
        <w:t>advocate</w:t>
      </w:r>
      <w:r w:rsidRPr="00B521B1">
        <w:rPr>
          <w:u w:val="single"/>
        </w:rPr>
        <w:t xml:space="preserve"> </w:t>
      </w:r>
      <w:r w:rsidRPr="00B521B1">
        <w:rPr>
          <w:highlight w:val="cyan"/>
          <w:u w:val="single"/>
        </w:rPr>
        <w:t>for</w:t>
      </w:r>
      <w:r w:rsidRPr="00B521B1">
        <w:rPr>
          <w:u w:val="single"/>
        </w:rPr>
        <w:t xml:space="preserve"> very permissive or </w:t>
      </w:r>
      <w:r w:rsidRPr="00B521B1">
        <w:rPr>
          <w:highlight w:val="cyan"/>
          <w:u w:val="single"/>
        </w:rPr>
        <w:t>voluntary regulations</w:t>
      </w:r>
      <w:r w:rsidRPr="00B521B1">
        <w:rPr>
          <w:sz w:val="16"/>
        </w:rPr>
        <w:t xml:space="preserve">. “Anytime you want to make a tech company do something mandatory, they're </w:t>
      </w:r>
      <w:proofErr w:type="spellStart"/>
      <w:r w:rsidRPr="00B521B1">
        <w:rPr>
          <w:sz w:val="16"/>
        </w:rPr>
        <w:t>gonna</w:t>
      </w:r>
      <w:proofErr w:type="spellEnd"/>
      <w:r w:rsidRPr="00B521B1">
        <w:rPr>
          <w:sz w:val="16"/>
        </w:rPr>
        <w:t xml:space="preserve"> push back on it,” said one Congressional staffer.</w:t>
      </w:r>
    </w:p>
    <w:p w14:paraId="1AF94A83" w14:textId="77777777" w:rsidR="006F24FE" w:rsidRPr="008801DF" w:rsidRDefault="006F24FE" w:rsidP="006F24FE">
      <w:pPr>
        <w:pStyle w:val="Heading4"/>
      </w:pPr>
      <w:r>
        <w:t>Big Tech is lobbying against expansions of copyright protections in AI, citing fair use.</w:t>
      </w:r>
    </w:p>
    <w:p w14:paraId="68AC3F01" w14:textId="77777777" w:rsidR="006F24FE" w:rsidRDefault="006F24FE" w:rsidP="006F24FE">
      <w:r>
        <w:rPr>
          <w:rStyle w:val="Style13ptBold"/>
        </w:rPr>
        <w:t>Cho 6/6</w:t>
      </w:r>
      <w:r>
        <w:t xml:space="preserve"> </w:t>
      </w:r>
      <w:r w:rsidRPr="00961E03">
        <w:t xml:space="preserve">[Winston Cho; </w:t>
      </w:r>
      <w:r>
        <w:t>legal reporter</w:t>
      </w:r>
      <w:r w:rsidRPr="00961E03">
        <w:t xml:space="preserve">; 6-6-2024; </w:t>
      </w:r>
      <w:r w:rsidRPr="00961E03">
        <w:rPr>
          <w:rStyle w:val="StyleUnderline"/>
        </w:rPr>
        <w:t>Big Tech Launches Campaign to Defend AI</w:t>
      </w:r>
      <w:r w:rsidRPr="00961E03">
        <w:t xml:space="preserve"> Use; Hollywood Reporter; https://www.hollywoodreporter.com/business/business-news/big-tech-lobby-ai-use-1235916540/; 7-25-2024; AO]</w:t>
      </w:r>
    </w:p>
    <w:p w14:paraId="32FA0B24" w14:textId="77777777" w:rsidR="006F24FE" w:rsidRPr="00961E03" w:rsidRDefault="006F24FE" w:rsidP="006F24FE">
      <w:pPr>
        <w:rPr>
          <w:rStyle w:val="Emphasis"/>
        </w:rPr>
      </w:pPr>
      <w:r w:rsidRPr="00961E03">
        <w:rPr>
          <w:rStyle w:val="StyleUnderline"/>
        </w:rPr>
        <w:t xml:space="preserve">Chamber of Progress, a </w:t>
      </w:r>
      <w:r w:rsidRPr="00961E03">
        <w:rPr>
          <w:rStyle w:val="StyleUnderline"/>
          <w:highlight w:val="cyan"/>
        </w:rPr>
        <w:t>tech industry coalition</w:t>
      </w:r>
      <w:r w:rsidRPr="00961E03">
        <w:rPr>
          <w:rStyle w:val="StyleUnderline"/>
        </w:rPr>
        <w:t xml:space="preserve"> whose </w:t>
      </w:r>
      <w:r w:rsidRPr="00961E03">
        <w:rPr>
          <w:rStyle w:val="StyleUnderline"/>
          <w:highlight w:val="cyan"/>
        </w:rPr>
        <w:t>members include Amazon, Apple and Meta</w:t>
      </w:r>
      <w:r w:rsidRPr="00961E03">
        <w:rPr>
          <w:rStyle w:val="StyleUnderline"/>
        </w:rPr>
        <w:t xml:space="preserve">, is </w:t>
      </w:r>
      <w:r w:rsidRPr="00961E03">
        <w:rPr>
          <w:rStyle w:val="StyleUnderline"/>
          <w:highlight w:val="cyan"/>
        </w:rPr>
        <w:t>launching</w:t>
      </w:r>
      <w:r w:rsidRPr="00961E03">
        <w:rPr>
          <w:rStyle w:val="StyleUnderline"/>
        </w:rPr>
        <w:t xml:space="preserve"> a </w:t>
      </w:r>
      <w:r w:rsidRPr="00961E03">
        <w:rPr>
          <w:rStyle w:val="StyleUnderline"/>
          <w:highlight w:val="cyan"/>
        </w:rPr>
        <w:t>campaign to defend</w:t>
      </w:r>
      <w:r w:rsidRPr="00961E03">
        <w:rPr>
          <w:rStyle w:val="StyleUnderline"/>
        </w:rPr>
        <w:t xml:space="preserve"> the legality of </w:t>
      </w:r>
      <w:r w:rsidRPr="00961E03">
        <w:rPr>
          <w:rStyle w:val="Emphasis"/>
          <w:highlight w:val="cyan"/>
        </w:rPr>
        <w:t>using copyrighted works to train a</w:t>
      </w:r>
      <w:r w:rsidRPr="00961E03">
        <w:rPr>
          <w:rStyle w:val="Emphasis"/>
        </w:rPr>
        <w:t xml:space="preserve">rtificial </w:t>
      </w:r>
      <w:r w:rsidRPr="00961E03">
        <w:rPr>
          <w:rStyle w:val="Emphasis"/>
          <w:highlight w:val="cyan"/>
        </w:rPr>
        <w:t>i</w:t>
      </w:r>
      <w:r w:rsidRPr="00961E03">
        <w:rPr>
          <w:rStyle w:val="Emphasis"/>
        </w:rPr>
        <w:t>ntelligence systems.</w:t>
      </w:r>
    </w:p>
    <w:p w14:paraId="3D8A2EA2" w14:textId="77777777" w:rsidR="006F24FE" w:rsidRPr="00E079B1" w:rsidRDefault="006F24FE" w:rsidP="006F24FE">
      <w:pPr>
        <w:rPr>
          <w:u w:val="single"/>
        </w:rPr>
      </w:pPr>
      <w:r w:rsidRPr="00961E03">
        <w:rPr>
          <w:sz w:val="16"/>
        </w:rPr>
        <w:t xml:space="preserve">The group says the campaign, called “Generate and Create” and unveiled on Thursday, </w:t>
      </w:r>
      <w:r w:rsidRPr="00961E03">
        <w:rPr>
          <w:rStyle w:val="StyleUnderline"/>
        </w:rPr>
        <w:t xml:space="preserve">will aim to highlight “how artists use generative AI to enhance their creative output” and “showcase how AI lowers barriers for producing art” as part of an </w:t>
      </w:r>
      <w:r w:rsidRPr="00961E03">
        <w:rPr>
          <w:rStyle w:val="StyleUnderline"/>
          <w:highlight w:val="cyan"/>
        </w:rPr>
        <w:t>initiative to “defend</w:t>
      </w:r>
      <w:r w:rsidRPr="00961E03">
        <w:rPr>
          <w:rStyle w:val="StyleUnderline"/>
        </w:rPr>
        <w:t xml:space="preserve"> the longstanding legal principle of </w:t>
      </w:r>
      <w:r w:rsidRPr="00961E03">
        <w:rPr>
          <w:rStyle w:val="Emphasis"/>
          <w:highlight w:val="cyan"/>
        </w:rPr>
        <w:t>fair use under copyright</w:t>
      </w:r>
      <w:r w:rsidRPr="00961E03">
        <w:rPr>
          <w:rStyle w:val="Emphasis"/>
        </w:rPr>
        <w:t xml:space="preserve"> law</w:t>
      </w:r>
      <w:r w:rsidRPr="00961E03">
        <w:rPr>
          <w:rStyle w:val="StyleUnderline"/>
        </w:rPr>
        <w:t>.”</w:t>
      </w:r>
    </w:p>
    <w:p w14:paraId="792BCC6C" w14:textId="77777777" w:rsidR="006F24FE" w:rsidRPr="007C7A63" w:rsidRDefault="006F24FE" w:rsidP="006F24FE"/>
    <w:p w14:paraId="204E47B1" w14:textId="77777777" w:rsidR="006F24FE" w:rsidRDefault="006F24FE" w:rsidP="006F24FE">
      <w:pPr>
        <w:pStyle w:val="Heading3"/>
      </w:pPr>
      <w:r>
        <w:lastRenderedPageBreak/>
        <w:t>Link --- IP --- Big Tech</w:t>
      </w:r>
    </w:p>
    <w:p w14:paraId="76211FE6" w14:textId="77777777" w:rsidR="006F24FE" w:rsidRPr="0018671E" w:rsidRDefault="006F24FE" w:rsidP="006F24FE">
      <w:pPr>
        <w:pStyle w:val="Heading4"/>
        <w:rPr>
          <w:rFonts w:cs="Calibri"/>
        </w:rPr>
      </w:pPr>
      <w:r w:rsidRPr="004F009E">
        <w:rPr>
          <w:rFonts w:cs="Calibri"/>
          <w:u w:val="single"/>
        </w:rPr>
        <w:t>Best analysis</w:t>
      </w:r>
      <w:r>
        <w:rPr>
          <w:rFonts w:cs="Calibri"/>
        </w:rPr>
        <w:t xml:space="preserve"> of empirics </w:t>
      </w:r>
      <w:r w:rsidRPr="004F009E">
        <w:rPr>
          <w:rFonts w:cs="Calibri"/>
          <w:u w:val="single"/>
        </w:rPr>
        <w:t>and</w:t>
      </w:r>
      <w:r>
        <w:rPr>
          <w:rFonts w:cs="Calibri"/>
        </w:rPr>
        <w:t xml:space="preserve"> economic incentives shows big corporations will </w:t>
      </w:r>
      <w:r w:rsidRPr="004F009E">
        <w:rPr>
          <w:rFonts w:cs="Calibri"/>
          <w:u w:val="single"/>
        </w:rPr>
        <w:t>always</w:t>
      </w:r>
      <w:r>
        <w:rPr>
          <w:rFonts w:cs="Calibri"/>
        </w:rPr>
        <w:t xml:space="preserve"> oppose and lobby </w:t>
      </w:r>
      <w:r w:rsidRPr="004F009E">
        <w:rPr>
          <w:rFonts w:cs="Calibri"/>
          <w:u w:val="single"/>
        </w:rPr>
        <w:t>against</w:t>
      </w:r>
      <w:r>
        <w:rPr>
          <w:rFonts w:cs="Calibri"/>
        </w:rPr>
        <w:t xml:space="preserve"> stronger IP</w:t>
      </w:r>
    </w:p>
    <w:p w14:paraId="6FD1A925" w14:textId="77777777" w:rsidR="006F24FE" w:rsidRPr="0018671E" w:rsidRDefault="006F24FE" w:rsidP="006F24FE">
      <w:pPr>
        <w:rPr>
          <w:rStyle w:val="Style13ptBold"/>
        </w:rPr>
      </w:pPr>
      <w:r>
        <w:rPr>
          <w:rStyle w:val="Style13ptBold"/>
        </w:rPr>
        <w:t>Barnett 21</w:t>
      </w:r>
    </w:p>
    <w:p w14:paraId="5952F48A" w14:textId="77777777" w:rsidR="006F24FE" w:rsidRPr="004F009E" w:rsidRDefault="006F24FE" w:rsidP="006F24FE">
      <w:pPr>
        <w:rPr>
          <w:b/>
          <w:bCs/>
          <w:sz w:val="16"/>
        </w:rPr>
      </w:pPr>
      <w:r w:rsidRPr="0018671E">
        <w:rPr>
          <w:sz w:val="16"/>
        </w:rPr>
        <w:t>[(</w:t>
      </w:r>
      <w:r>
        <w:rPr>
          <w:sz w:val="16"/>
        </w:rPr>
        <w:t>Jonathan</w:t>
      </w:r>
      <w:r w:rsidRPr="0018671E">
        <w:rPr>
          <w:sz w:val="16"/>
        </w:rPr>
        <w:t xml:space="preserve">, </w:t>
      </w:r>
      <w:r>
        <w:rPr>
          <w:sz w:val="16"/>
        </w:rPr>
        <w:t>Professor of Law at USC specializing in antitrust and intellectual property</w:t>
      </w:r>
      <w:r w:rsidRPr="0018671E">
        <w:rPr>
          <w:sz w:val="16"/>
        </w:rPr>
        <w:t>.) “</w:t>
      </w:r>
      <w:r>
        <w:rPr>
          <w:sz w:val="16"/>
        </w:rPr>
        <w:t>Why Big Tech Likes Weak IP</w:t>
      </w:r>
      <w:r w:rsidRPr="0018671E">
        <w:rPr>
          <w:sz w:val="16"/>
        </w:rPr>
        <w:t xml:space="preserve">.”, </w:t>
      </w:r>
      <w:r>
        <w:rPr>
          <w:sz w:val="16"/>
        </w:rPr>
        <w:t>Cato Institute</w:t>
      </w:r>
      <w:r w:rsidRPr="0018671E">
        <w:rPr>
          <w:sz w:val="16"/>
        </w:rPr>
        <w:t xml:space="preserve">, </w:t>
      </w:r>
      <w:r>
        <w:rPr>
          <w:sz w:val="16"/>
        </w:rPr>
        <w:t>Spring 2021</w:t>
      </w:r>
      <w:r w:rsidRPr="0018671E">
        <w:rPr>
          <w:sz w:val="16"/>
        </w:rPr>
        <w:t xml:space="preserve">, </w:t>
      </w:r>
      <w:r w:rsidRPr="002412F8">
        <w:rPr>
          <w:sz w:val="16"/>
        </w:rPr>
        <w:t>https://www.cato.org/regulation/spring-2021/why-big-tech-likes-weak-ip</w:t>
      </w:r>
      <w:r w:rsidRPr="0018671E">
        <w:rPr>
          <w:sz w:val="16"/>
        </w:rPr>
        <w:t>]//LR</w:t>
      </w:r>
    </w:p>
    <w:p w14:paraId="5E7C34F6" w14:textId="77777777" w:rsidR="006F24FE" w:rsidRDefault="006F24FE" w:rsidP="006F24FE">
      <w:pPr>
        <w:rPr>
          <w:rStyle w:val="StyleUnderline"/>
        </w:rPr>
      </w:pPr>
      <w:r w:rsidRPr="004F009E">
        <w:rPr>
          <w:sz w:val="16"/>
        </w:rPr>
        <w:t xml:space="preserve">To appreciate the relative importance of patents for firms that specialize mostly in R&amp;D, it is necessary to appreciate the relative unimportance of patents for firms that specialize in mostly everything else that is required to convert R&amp;D into products and services that deliver value to end-users. </w:t>
      </w:r>
      <w:r w:rsidRPr="002412F8">
        <w:rPr>
          <w:rStyle w:val="StyleUnderline"/>
          <w:highlight w:val="cyan"/>
        </w:rPr>
        <w:t>For large</w:t>
      </w:r>
      <w:r w:rsidRPr="002412F8">
        <w:rPr>
          <w:rStyle w:val="StyleUnderline"/>
        </w:rPr>
        <w:t>, integrated</w:t>
      </w:r>
      <w:r w:rsidRPr="004F009E">
        <w:rPr>
          <w:rStyle w:val="StyleUnderline"/>
        </w:rPr>
        <w:t xml:space="preserve"> </w:t>
      </w:r>
      <w:r w:rsidRPr="002412F8">
        <w:rPr>
          <w:rStyle w:val="StyleUnderline"/>
          <w:highlight w:val="cyan"/>
        </w:rPr>
        <w:t>firms</w:t>
      </w:r>
      <w:r w:rsidRPr="004F009E">
        <w:rPr>
          <w:rStyle w:val="StyleUnderline"/>
        </w:rPr>
        <w:t xml:space="preserve"> with </w:t>
      </w:r>
      <w:r w:rsidRPr="002412F8">
        <w:rPr>
          <w:rStyle w:val="Emphasis"/>
        </w:rPr>
        <w:t>established market positions</w:t>
      </w:r>
      <w:r w:rsidRPr="004F009E">
        <w:rPr>
          <w:rStyle w:val="StyleUnderline"/>
        </w:rPr>
        <w:t>,</w:t>
      </w:r>
      <w:r w:rsidRPr="004F009E">
        <w:rPr>
          <w:sz w:val="16"/>
        </w:rPr>
        <w:t xml:space="preserve"> various types of evidence indicate that, outside the biopharmaceutical and related life sciences industries, </w:t>
      </w:r>
      <w:r w:rsidRPr="002412F8">
        <w:rPr>
          <w:rStyle w:val="StyleUnderline"/>
          <w:highlight w:val="cyan"/>
        </w:rPr>
        <w:t>patents</w:t>
      </w:r>
      <w:r w:rsidRPr="004F009E">
        <w:rPr>
          <w:rStyle w:val="StyleUnderline"/>
        </w:rPr>
        <w:t xml:space="preserve"> are generally </w:t>
      </w:r>
      <w:r w:rsidRPr="002412F8">
        <w:rPr>
          <w:rStyle w:val="Emphasis"/>
          <w:highlight w:val="cyan"/>
        </w:rPr>
        <w:t>not the leading tool</w:t>
      </w:r>
      <w:r w:rsidRPr="002412F8">
        <w:rPr>
          <w:rStyle w:val="StyleUnderline"/>
          <w:highlight w:val="cyan"/>
        </w:rPr>
        <w:t xml:space="preserve"> </w:t>
      </w:r>
      <w:r w:rsidRPr="002412F8">
        <w:rPr>
          <w:rStyle w:val="StyleUnderline"/>
        </w:rPr>
        <w:t>used</w:t>
      </w:r>
      <w:r w:rsidRPr="004F009E">
        <w:rPr>
          <w:rStyle w:val="StyleUnderline"/>
        </w:rPr>
        <w:t xml:space="preserve"> to capture value on innovation.</w:t>
      </w:r>
      <w:r w:rsidRPr="004F009E">
        <w:rPr>
          <w:sz w:val="16"/>
        </w:rPr>
        <w:t xml:space="preserve"> This is not to say that these types of firms do not value patents; rather, they </w:t>
      </w:r>
      <w:r w:rsidRPr="002412F8">
        <w:rPr>
          <w:rStyle w:val="StyleUnderline"/>
          <w:highlight w:val="cyan"/>
        </w:rPr>
        <w:t xml:space="preserve">place less value </w:t>
      </w:r>
      <w:r w:rsidRPr="002412F8">
        <w:rPr>
          <w:rStyle w:val="StyleUnderline"/>
        </w:rPr>
        <w:t>on</w:t>
      </w:r>
      <w:r w:rsidRPr="004F009E">
        <w:rPr>
          <w:rStyle w:val="StyleUnderline"/>
        </w:rPr>
        <w:t xml:space="preserve"> patents relative to </w:t>
      </w:r>
      <w:r w:rsidRPr="002412F8">
        <w:rPr>
          <w:rStyle w:val="Emphasis"/>
        </w:rPr>
        <w:t>other strategies</w:t>
      </w:r>
      <w:r w:rsidRPr="004F009E">
        <w:rPr>
          <w:sz w:val="16"/>
        </w:rPr>
        <w:t xml:space="preserve"> by which to earn returns on intangible assets. Does this mean that the conventional free-rider justification for IP rights is unjustified? No, it means that larger firms outside the life sciences industries tend to have </w:t>
      </w:r>
      <w:r w:rsidRPr="002412F8">
        <w:rPr>
          <w:rStyle w:val="StyleUnderline"/>
          <w:highlight w:val="cyan"/>
        </w:rPr>
        <w:t>internal financing</w:t>
      </w:r>
      <w:r w:rsidRPr="004F009E">
        <w:rPr>
          <w:rStyle w:val="StyleUnderline"/>
        </w:rPr>
        <w:t xml:space="preserve">, production, distribution, and other </w:t>
      </w:r>
      <w:r w:rsidRPr="002412F8">
        <w:rPr>
          <w:rStyle w:val="StyleUnderline"/>
          <w:highlight w:val="cyan"/>
        </w:rPr>
        <w:t>non-IP</w:t>
      </w:r>
      <w:r w:rsidRPr="004F009E">
        <w:rPr>
          <w:rStyle w:val="StyleUnderline"/>
        </w:rPr>
        <w:t xml:space="preserve">-dependent </w:t>
      </w:r>
      <w:r w:rsidRPr="002412F8">
        <w:rPr>
          <w:rStyle w:val="StyleUnderline"/>
          <w:highlight w:val="cyan"/>
        </w:rPr>
        <w:t>capacities</w:t>
      </w:r>
      <w:r w:rsidRPr="004F009E">
        <w:rPr>
          <w:sz w:val="16"/>
        </w:rPr>
        <w:t xml:space="preserve"> that are difficult for most other firms to replicate, which in turn may confer a competitive advantage even if the underlying technology is not securely protected as a legal matter. Even if a free-rider can produce one perfect copy of a BMW, it does not pose a competitive threat to BMW unless the free-rider can produce millions of copies at the same cost and with comparable financing, warranty protection, and post-purchase service capacities. Everything that I just said is not true, however, of a small biotech firm that has abundant expertise in developing a new medical therapy but lacks the capital and knowledge necessary to test, reproduce, and distribute that therapy on a mass scale and at a price point that will be acceptable to the target market. For </w:t>
      </w:r>
      <w:r w:rsidRPr="002412F8">
        <w:rPr>
          <w:rStyle w:val="StyleUnderline"/>
          <w:highlight w:val="cyan"/>
        </w:rPr>
        <w:t>firms</w:t>
      </w:r>
      <w:r w:rsidRPr="004F009E">
        <w:rPr>
          <w:rStyle w:val="StyleUnderline"/>
        </w:rPr>
        <w:t xml:space="preserve"> that are </w:t>
      </w:r>
      <w:r w:rsidRPr="002412F8">
        <w:rPr>
          <w:rStyle w:val="StyleUnderline"/>
          <w:highlight w:val="cyan"/>
        </w:rPr>
        <w:t>smaller in size</w:t>
      </w:r>
      <w:r w:rsidRPr="004F009E">
        <w:rPr>
          <w:rStyle w:val="StyleUnderline"/>
        </w:rPr>
        <w:t xml:space="preserve"> or have </w:t>
      </w:r>
      <w:r w:rsidRPr="002412F8">
        <w:rPr>
          <w:rStyle w:val="StyleUnderline"/>
          <w:highlight w:val="cyan"/>
        </w:rPr>
        <w:t>not integrated</w:t>
      </w:r>
      <w:r w:rsidRPr="004F009E">
        <w:rPr>
          <w:rStyle w:val="StyleUnderline"/>
        </w:rPr>
        <w:t xml:space="preserve"> into the </w:t>
      </w:r>
      <w:r w:rsidRPr="002412F8">
        <w:rPr>
          <w:rStyle w:val="Emphasis"/>
        </w:rPr>
        <w:t>production and distribution stages</w:t>
      </w:r>
      <w:r w:rsidRPr="004F009E">
        <w:rPr>
          <w:rStyle w:val="StyleUnderline"/>
        </w:rPr>
        <w:t xml:space="preserve"> of the technology supply chain, a </w:t>
      </w:r>
      <w:r w:rsidRPr="002412F8">
        <w:rPr>
          <w:rStyle w:val="Emphasis"/>
          <w:highlight w:val="cyan"/>
        </w:rPr>
        <w:t>robust patent portfolio</w:t>
      </w:r>
      <w:r w:rsidRPr="004F009E">
        <w:rPr>
          <w:rStyle w:val="StyleUnderline"/>
        </w:rPr>
        <w:t xml:space="preserve"> is likely to be a </w:t>
      </w:r>
      <w:r w:rsidRPr="002412F8">
        <w:rPr>
          <w:rStyle w:val="StyleUnderline"/>
          <w:highlight w:val="cyan"/>
        </w:rPr>
        <w:t>critical predicate</w:t>
      </w:r>
      <w:r w:rsidRPr="004F009E">
        <w:rPr>
          <w:rStyle w:val="StyleUnderline"/>
        </w:rPr>
        <w:t xml:space="preserve"> for entering into joint ventures</w:t>
      </w:r>
      <w:r w:rsidRPr="004F009E">
        <w:rPr>
          <w:sz w:val="16"/>
        </w:rPr>
        <w:t xml:space="preserve"> and other relationships with potential sources of capital and commercialization expertise. This predicament reflects what is sometimes known as Arrow’s Paradox (originated by Nobel economics laureate Kenneth Arrow): it is impossible to transact over an innovation without disclosing it but, in doing so, the counterparty’s willingness to pay falls to zero because it can now replicate the innovation freely. While reputation effects can mitigate this outcome, there nonetheless remains a significant risk of knowledge leakage inherent to disclosing a firm’s “crown jewel” intellectual assets. Given this risk, </w:t>
      </w:r>
      <w:r w:rsidRPr="002412F8">
        <w:rPr>
          <w:rStyle w:val="StyleUnderline"/>
          <w:highlight w:val="cyan"/>
        </w:rPr>
        <w:t>weakening</w:t>
      </w:r>
      <w:r w:rsidRPr="004F009E">
        <w:rPr>
          <w:rStyle w:val="StyleUnderline"/>
        </w:rPr>
        <w:t xml:space="preserve"> patent </w:t>
      </w:r>
      <w:r w:rsidRPr="002412F8">
        <w:rPr>
          <w:rStyle w:val="StyleUnderline"/>
          <w:highlight w:val="cyan"/>
        </w:rPr>
        <w:t>protection</w:t>
      </w:r>
      <w:r w:rsidRPr="004F009E">
        <w:rPr>
          <w:rStyle w:val="StyleUnderline"/>
        </w:rPr>
        <w:t xml:space="preserve"> can </w:t>
      </w:r>
      <w:r w:rsidRPr="002412F8">
        <w:rPr>
          <w:rStyle w:val="Emphasis"/>
          <w:highlight w:val="cyan"/>
        </w:rPr>
        <w:t>significantly increase entry costs</w:t>
      </w:r>
      <w:r w:rsidRPr="004F009E">
        <w:rPr>
          <w:rStyle w:val="StyleUnderline"/>
        </w:rPr>
        <w:t xml:space="preserve"> to the extent the innovator </w:t>
      </w:r>
      <w:r w:rsidRPr="002412F8">
        <w:rPr>
          <w:rStyle w:val="StyleUnderline"/>
          <w:highlight w:val="cyan"/>
        </w:rPr>
        <w:t>cannot</w:t>
      </w:r>
      <w:r w:rsidRPr="004F009E">
        <w:rPr>
          <w:rStyle w:val="StyleUnderline"/>
        </w:rPr>
        <w:t xml:space="preserve"> use contractual relationships to </w:t>
      </w:r>
      <w:r w:rsidRPr="002412F8">
        <w:rPr>
          <w:rStyle w:val="StyleUnderline"/>
          <w:highlight w:val="cyan"/>
        </w:rPr>
        <w:t>secure</w:t>
      </w:r>
      <w:r w:rsidRPr="004F009E">
        <w:rPr>
          <w:rStyle w:val="StyleUnderline"/>
        </w:rPr>
        <w:t xml:space="preserve"> the necessary </w:t>
      </w:r>
      <w:r w:rsidRPr="002412F8">
        <w:rPr>
          <w:rStyle w:val="StyleUnderline"/>
          <w:highlight w:val="cyan"/>
        </w:rPr>
        <w:t>capital</w:t>
      </w:r>
      <w:r w:rsidRPr="004F009E">
        <w:rPr>
          <w:sz w:val="16"/>
        </w:rPr>
        <w:t xml:space="preserve"> and expertise and must therefore enter the market independently at every step of the supply chain. Lessons from Economic History If patents are especially critical to support innovation and enable entry by smaller, R&amp;D</w:t>
      </w:r>
      <w:r w:rsidRPr="004F009E">
        <w:rPr>
          <w:sz w:val="16"/>
        </w:rPr>
        <w:noBreakHyphen/>
        <w:t xml:space="preserve">intensive firms, and not especially critical for larger firms with internal financing, production, and distribution capacities, then it should be expected that different levels of patent protection would affect the mix of business models used to support and monetize innovation in technology markets. Specifically, weak-IP environments would tend to be populated by larger firms that maintain mostly self-contained R&amp;D, production, and distribution infrastructures, while strong-IP environments would tend to be populated by a greater diversity of organizational forms, including entities that specialize in R&amp;D and rely on contractual relationships with third parties to execute the commercialization process. A history of U.S. patent strength/ Testing this hypothesis first requires assessing historical changes in the strength of patent protection (including changes attributable to patent-related changes in antitrust law). I studied the period from 1890 (the year the Sherman Act was enacted) through the mid-2000s, which then breaks down into three main periods based on various indicators of patent strength. During the late 19th and early 20th centuries, courts were generally sympathetic toward patentees and antitrust law imposed few restraints on patent licensing. Starting in the late New Deal era and extending through the late 1970s, courts were generally hostile toward patentees, antitrust agencies made extensive use of compulsory licensing remedies, and antitrust case law imposed per se prohibitions on a variety of licensing practices. Starting in the early 1980s through the mid-2000s, the establishment of the Court of Appeals for the Federal Circuit and the enactment of the Bayh-Dole Act reinvigorated patent protections while the Chicago School revolution in antitrust law lifted most per se restrictions on licensing freedom. An organizational history of U.S. technology markets/ General trends in the mix of organizational structures observed in U.S. technology markets during these three periods conform approximately to my theoretical expectations. During the two periods of relatively strong patent protection, U.S. technology markets exhibited a wide range of organizational structures, which included smaller firms that funded R&amp;D by securing investments from venture capital funds (or the late-19th century equivalent) and often commercialized innovations through licensing, assignment, or other transactions with larger firms that delivered critical production and distribution capacities. In contrast, the long period of weak patent protection exhibited a high degree of organizational uniformity. Innovation took place primarily in the laboratories of large, integrated firms, which were often supported by procurement relationships with, or R&amp;D funding from, the U.S. military, NASA, and other government entities. </w:t>
      </w:r>
      <w:r w:rsidRPr="002412F8">
        <w:rPr>
          <w:rStyle w:val="StyleUnderline"/>
          <w:highlight w:val="cyan"/>
        </w:rPr>
        <w:t>Weakening patents</w:t>
      </w:r>
      <w:r w:rsidRPr="004F009E">
        <w:rPr>
          <w:rStyle w:val="StyleUnderline"/>
        </w:rPr>
        <w:t xml:space="preserve"> can </w:t>
      </w:r>
      <w:r w:rsidRPr="002412F8">
        <w:rPr>
          <w:rStyle w:val="Emphasis"/>
          <w:highlight w:val="cyan"/>
        </w:rPr>
        <w:t xml:space="preserve">raise </w:t>
      </w:r>
      <w:r w:rsidRPr="002412F8">
        <w:rPr>
          <w:rStyle w:val="Emphasis"/>
          <w:highlight w:val="cyan"/>
        </w:rPr>
        <w:lastRenderedPageBreak/>
        <w:t>entry barriers</w:t>
      </w:r>
      <w:r w:rsidRPr="004F009E">
        <w:rPr>
          <w:rStyle w:val="StyleUnderline"/>
        </w:rPr>
        <w:t xml:space="preserve"> and shelter incumbents by disadvantaging firms that are rich in ideas but weak in capital and business expertise.</w:t>
      </w:r>
      <w:r>
        <w:rPr>
          <w:rStyle w:val="StyleUnderline"/>
        </w:rPr>
        <w:t xml:space="preserve"> </w:t>
      </w:r>
      <w:r w:rsidRPr="004F009E">
        <w:rPr>
          <w:sz w:val="16"/>
        </w:rPr>
        <w:t>Patent strength and organizational distortions/ Contrary to the standard incentive justification for IP rights, this inquiry into the relationship between IP rights and organizational structure does not support the view that private investment in innovation declines significantly as patent protection diminishes (except for the life sciences industries). Rather, this analysis indicates that insecure patent protection can give rise to distortions in the organizational structures used to support innovation and commercialization activities. Specifically, weak-IP environments are hospitable for large, integrated firms that maintain internal markets for financing and conducting R&amp;D and then embed the resulting intellectual output in goods and services for the end-user market. By contrast, strong-IP environments enable entry by smaller firms that specialize in R&amp;D and monetize the resulting intellectual outputs through external relationships with third parties. This organizational distortion matters because larger firms tend to excel in incremental and process-related innovation that refines existing technologies while smaller firms tend to excel in product innovation that challenges existing technologies. The most striking examples are found in the biotechnology and semiconductor industries, in which patent-dependent business models have facilitated significant entry by R&amp;D</w:t>
      </w:r>
      <w:r w:rsidRPr="004F009E">
        <w:rPr>
          <w:sz w:val="16"/>
        </w:rPr>
        <w:noBreakHyphen/>
        <w:t xml:space="preserve">specialist firms and a vertical disintegration of the market supply chain. Counterintuitively, a strong-IP environment can lower entry costs by relieving firms from having to assemble a production and distribution infrastructure </w:t>
      </w:r>
      <w:proofErr w:type="gramStart"/>
      <w:r w:rsidRPr="004F009E">
        <w:rPr>
          <w:sz w:val="16"/>
        </w:rPr>
        <w:t>in order to</w:t>
      </w:r>
      <w:proofErr w:type="gramEnd"/>
      <w:r w:rsidRPr="004F009E">
        <w:rPr>
          <w:sz w:val="16"/>
        </w:rPr>
        <w:t xml:space="preserve"> earn returns on R&amp;D investments. This may explain why in 1966 (during the postwar weak-IP regime) small firms accounted for only about 5% of business R&amp;D spending, but they accounted for almost 24% in 2006 (during the strong-IP regime starting in the early 1980s). Lessons from Political Economy As an empirical matter, it is notoriously difficult to establish definitively the extent to which patents are necessary to support innovation by </w:t>
      </w:r>
      <w:proofErr w:type="gramStart"/>
      <w:r w:rsidRPr="004F009E">
        <w:rPr>
          <w:sz w:val="16"/>
        </w:rPr>
        <w:t>particular firms</w:t>
      </w:r>
      <w:proofErr w:type="gramEnd"/>
      <w:r w:rsidRPr="004F009E">
        <w:rPr>
          <w:sz w:val="16"/>
        </w:rPr>
        <w:t xml:space="preserve"> or industries. I adopt an alternative approach that assesses the value that firms themselves place on patents as indicated by firms’ advocacy and lobbying actions. If it is true that patent protection facilitates entry by smaller and less integrated firms that specialize in R&amp;D, we should expect to observe those firms expressing policy preferences favoring stronger IP rights. </w:t>
      </w:r>
      <w:r w:rsidRPr="002412F8">
        <w:rPr>
          <w:rStyle w:val="StyleUnderline"/>
          <w:highlight w:val="cyan"/>
        </w:rPr>
        <w:t>If</w:t>
      </w:r>
      <w:r w:rsidRPr="004F009E">
        <w:rPr>
          <w:rStyle w:val="StyleUnderline"/>
        </w:rPr>
        <w:t xml:space="preserve"> it is true that </w:t>
      </w:r>
      <w:r w:rsidRPr="002412F8">
        <w:rPr>
          <w:rStyle w:val="StyleUnderline"/>
          <w:highlight w:val="cyan"/>
        </w:rPr>
        <w:t>larger</w:t>
      </w:r>
      <w:r w:rsidRPr="004F009E">
        <w:rPr>
          <w:rStyle w:val="StyleUnderline"/>
        </w:rPr>
        <w:t xml:space="preserve"> and more integrated </w:t>
      </w:r>
      <w:r w:rsidRPr="002412F8">
        <w:rPr>
          <w:rStyle w:val="StyleUnderline"/>
          <w:highlight w:val="cyan"/>
        </w:rPr>
        <w:t xml:space="preserve">firms </w:t>
      </w:r>
      <w:r w:rsidRPr="002412F8">
        <w:rPr>
          <w:rStyle w:val="Emphasis"/>
          <w:highlight w:val="cyan"/>
        </w:rPr>
        <w:t>do not rely heavily</w:t>
      </w:r>
      <w:r w:rsidRPr="004F009E">
        <w:rPr>
          <w:rStyle w:val="StyleUnderline"/>
        </w:rPr>
        <w:t xml:space="preserve"> on patents</w:t>
      </w:r>
      <w:r w:rsidRPr="004F009E">
        <w:rPr>
          <w:sz w:val="16"/>
        </w:rPr>
        <w:t xml:space="preserve"> or can even derive competitive advantages through non-IP-dependent production and distribution capacities, </w:t>
      </w:r>
      <w:r w:rsidRPr="004F009E">
        <w:rPr>
          <w:rStyle w:val="StyleUnderline"/>
        </w:rPr>
        <w:t xml:space="preserve">we should </w:t>
      </w:r>
      <w:r w:rsidRPr="002412F8">
        <w:rPr>
          <w:rStyle w:val="StyleUnderline"/>
          <w:highlight w:val="cyan"/>
        </w:rPr>
        <w:t>expect to observe</w:t>
      </w:r>
      <w:r w:rsidRPr="004F009E">
        <w:rPr>
          <w:rStyle w:val="StyleUnderline"/>
        </w:rPr>
        <w:t xml:space="preserve"> that those </w:t>
      </w:r>
      <w:proofErr w:type="gramStart"/>
      <w:r w:rsidRPr="002412F8">
        <w:rPr>
          <w:rStyle w:val="StyleUnderline"/>
          <w:highlight w:val="cyan"/>
        </w:rPr>
        <w:t>firms</w:t>
      </w:r>
      <w:proofErr w:type="gramEnd"/>
      <w:r w:rsidRPr="002412F8">
        <w:rPr>
          <w:rStyle w:val="StyleUnderline"/>
          <w:highlight w:val="cyan"/>
        </w:rPr>
        <w:t xml:space="preserve"> express</w:t>
      </w:r>
      <w:r w:rsidRPr="004F009E">
        <w:rPr>
          <w:rStyle w:val="StyleUnderline"/>
        </w:rPr>
        <w:t xml:space="preserve"> policy </w:t>
      </w:r>
      <w:r w:rsidRPr="002412F8">
        <w:rPr>
          <w:rStyle w:val="StyleUnderline"/>
          <w:highlight w:val="cyan"/>
        </w:rPr>
        <w:t>preferences</w:t>
      </w:r>
      <w:r w:rsidRPr="004F009E">
        <w:rPr>
          <w:rStyle w:val="StyleUnderline"/>
        </w:rPr>
        <w:t xml:space="preserve"> </w:t>
      </w:r>
      <w:r w:rsidRPr="002412F8">
        <w:rPr>
          <w:rStyle w:val="StyleUnderline"/>
          <w:highlight w:val="cyan"/>
        </w:rPr>
        <w:t>favoring</w:t>
      </w:r>
      <w:r w:rsidRPr="004F009E">
        <w:rPr>
          <w:rStyle w:val="StyleUnderline"/>
        </w:rPr>
        <w:t xml:space="preserve"> weaker </w:t>
      </w:r>
      <w:r w:rsidRPr="002412F8">
        <w:rPr>
          <w:rStyle w:val="StyleUnderline"/>
          <w:highlight w:val="cyan"/>
        </w:rPr>
        <w:t>IP</w:t>
      </w:r>
      <w:r w:rsidRPr="004F009E">
        <w:rPr>
          <w:rStyle w:val="StyleUnderline"/>
        </w:rPr>
        <w:t xml:space="preserve"> rights.</w:t>
      </w:r>
      <w:r>
        <w:rPr>
          <w:rStyle w:val="StyleUnderline"/>
        </w:rPr>
        <w:t xml:space="preserve"> </w:t>
      </w:r>
      <w:r w:rsidRPr="004F009E">
        <w:rPr>
          <w:sz w:val="16"/>
        </w:rPr>
        <w:t xml:space="preserve">Lobbying behavior/ To test this hypothesis, I reviewed and gathered evidence on the lobbying behavior of various technology-intensive industries. </w:t>
      </w:r>
      <w:r w:rsidRPr="002412F8">
        <w:rPr>
          <w:rStyle w:val="Emphasis"/>
          <w:highlight w:val="cyan"/>
        </w:rPr>
        <w:t>Historical examples</w:t>
      </w:r>
      <w:r w:rsidRPr="004F009E">
        <w:rPr>
          <w:rStyle w:val="StyleUnderline"/>
        </w:rPr>
        <w:t xml:space="preserve"> show that large, integrated </w:t>
      </w:r>
      <w:r w:rsidRPr="002412F8">
        <w:rPr>
          <w:rStyle w:val="StyleUnderline"/>
          <w:highlight w:val="cyan"/>
        </w:rPr>
        <w:t>firms resisted</w:t>
      </w:r>
      <w:r w:rsidRPr="004F009E">
        <w:rPr>
          <w:rStyle w:val="StyleUnderline"/>
        </w:rPr>
        <w:t xml:space="preserve"> strong patent </w:t>
      </w:r>
      <w:r w:rsidRPr="002412F8">
        <w:rPr>
          <w:rStyle w:val="StyleUnderline"/>
          <w:highlight w:val="cyan"/>
        </w:rPr>
        <w:t>protection in</w:t>
      </w:r>
      <w:r w:rsidRPr="004F009E">
        <w:rPr>
          <w:rStyle w:val="StyleUnderline"/>
        </w:rPr>
        <w:t xml:space="preserve"> the late </w:t>
      </w:r>
      <w:r w:rsidRPr="002412F8">
        <w:rPr>
          <w:rStyle w:val="StyleUnderline"/>
          <w:highlight w:val="cyan"/>
        </w:rPr>
        <w:t>19th-century railroad</w:t>
      </w:r>
      <w:r w:rsidRPr="004F009E">
        <w:rPr>
          <w:rStyle w:val="StyleUnderline"/>
        </w:rPr>
        <w:t xml:space="preserve"> industry, as did large, integrated firms like </w:t>
      </w:r>
      <w:r w:rsidRPr="002412F8">
        <w:rPr>
          <w:rStyle w:val="StyleUnderline"/>
          <w:highlight w:val="cyan"/>
        </w:rPr>
        <w:t>IBM in</w:t>
      </w:r>
      <w:r w:rsidRPr="004F009E">
        <w:rPr>
          <w:rStyle w:val="StyleUnderline"/>
        </w:rPr>
        <w:t xml:space="preserve"> the computing industry of the 19</w:t>
      </w:r>
      <w:r w:rsidRPr="002412F8">
        <w:rPr>
          <w:rStyle w:val="StyleUnderline"/>
          <w:highlight w:val="cyan"/>
        </w:rPr>
        <w:t>60s</w:t>
      </w:r>
      <w:r w:rsidRPr="004F009E">
        <w:rPr>
          <w:rStyle w:val="StyleUnderline"/>
        </w:rPr>
        <w:t xml:space="preserve"> and 1970s</w:t>
      </w:r>
      <w:r w:rsidRPr="004F009E">
        <w:rPr>
          <w:sz w:val="16"/>
        </w:rPr>
        <w:t xml:space="preserve">. Both industries have in common the fact that incumbents offered a bundled package of intangible and tangible assets and therefore resisted patent protection that facilitated entry by suppliers of discrete components of that package. More recent evidence shows that </w:t>
      </w:r>
      <w:r w:rsidRPr="004F009E">
        <w:rPr>
          <w:rStyle w:val="StyleUnderline"/>
        </w:rPr>
        <w:t xml:space="preserve">some of the largest </w:t>
      </w:r>
      <w:r w:rsidRPr="002412F8">
        <w:rPr>
          <w:rStyle w:val="StyleUnderline"/>
          <w:highlight w:val="cyan"/>
        </w:rPr>
        <w:t>technology firms</w:t>
      </w:r>
      <w:r w:rsidRPr="004F009E">
        <w:rPr>
          <w:rStyle w:val="StyleUnderline"/>
        </w:rPr>
        <w:t xml:space="preserve"> were among the </w:t>
      </w:r>
      <w:r w:rsidRPr="002412F8">
        <w:rPr>
          <w:rStyle w:val="Emphasis"/>
          <w:highlight w:val="cyan"/>
        </w:rPr>
        <w:t>most vigorous supporters</w:t>
      </w:r>
      <w:r w:rsidRPr="002412F8">
        <w:rPr>
          <w:rStyle w:val="StyleUnderline"/>
          <w:highlight w:val="cyan"/>
        </w:rPr>
        <w:t xml:space="preserve"> of the America Invents Act</w:t>
      </w:r>
      <w:r w:rsidRPr="004F009E">
        <w:rPr>
          <w:sz w:val="16"/>
        </w:rPr>
        <w:t xml:space="preserve">. Enacted in 2011, that statute substantially expanded opportunities for third parties to contest the validity of patents, principally through the Patent Trial and Appeal Board (PTAB). It is likely </w:t>
      </w:r>
      <w:r w:rsidRPr="002412F8">
        <w:rPr>
          <w:rStyle w:val="Emphasis"/>
        </w:rPr>
        <w:t>not accidental</w:t>
      </w:r>
      <w:r w:rsidRPr="004F009E">
        <w:rPr>
          <w:rStyle w:val="StyleUnderline"/>
        </w:rPr>
        <w:t xml:space="preserve"> that these same firms have been among the </w:t>
      </w:r>
      <w:r w:rsidRPr="002412F8">
        <w:rPr>
          <w:rStyle w:val="StyleUnderline"/>
          <w:highlight w:val="cyan"/>
        </w:rPr>
        <w:t>most a</w:t>
      </w:r>
      <w:r w:rsidRPr="004F009E">
        <w:rPr>
          <w:rStyle w:val="StyleUnderline"/>
        </w:rPr>
        <w:t xml:space="preserve">ctive petitioners at the PTAB </w:t>
      </w:r>
      <w:r w:rsidRPr="002412F8">
        <w:rPr>
          <w:rStyle w:val="Emphasis"/>
          <w:highlight w:val="cyan"/>
        </w:rPr>
        <w:t>seeking to invalidate</w:t>
      </w:r>
      <w:r w:rsidRPr="004F009E">
        <w:rPr>
          <w:rStyle w:val="StyleUnderline"/>
        </w:rPr>
        <w:t xml:space="preserve"> issued </w:t>
      </w:r>
      <w:r w:rsidRPr="002412F8">
        <w:rPr>
          <w:rStyle w:val="StyleUnderline"/>
          <w:highlight w:val="cyan"/>
        </w:rPr>
        <w:t>patents</w:t>
      </w:r>
      <w:r w:rsidRPr="004F009E">
        <w:rPr>
          <w:rStyle w:val="StyleUnderline"/>
        </w:rPr>
        <w:t>.</w:t>
      </w:r>
      <w:r w:rsidRPr="004F009E">
        <w:rPr>
          <w:sz w:val="16"/>
        </w:rPr>
        <w:t xml:space="preserve"> Advocacy behavior/ I also collected evidence on firms’ advocacy activities by </w:t>
      </w:r>
      <w:r w:rsidRPr="004F009E">
        <w:rPr>
          <w:rStyle w:val="StyleUnderline"/>
        </w:rPr>
        <w:t xml:space="preserve">reviewing all patent-related </w:t>
      </w:r>
      <w:r w:rsidRPr="002412F8">
        <w:rPr>
          <w:rStyle w:val="StyleUnderline"/>
          <w:highlight w:val="cyan"/>
        </w:rPr>
        <w:t>amicus briefs filed</w:t>
      </w:r>
      <w:r w:rsidRPr="004F009E">
        <w:rPr>
          <w:rStyle w:val="StyleUnderline"/>
        </w:rPr>
        <w:t xml:space="preserve"> in Supreme Court litigation</w:t>
      </w:r>
      <w:r w:rsidRPr="004F009E">
        <w:rPr>
          <w:sz w:val="16"/>
        </w:rPr>
        <w:t xml:space="preserve"> over the period 2006–2016. This evidence shows that the </w:t>
      </w:r>
      <w:r w:rsidRPr="002412F8">
        <w:rPr>
          <w:rStyle w:val="StyleUnderline"/>
          <w:highlight w:val="cyan"/>
        </w:rPr>
        <w:t>business community</w:t>
      </w:r>
      <w:r w:rsidRPr="004F009E">
        <w:rPr>
          <w:rStyle w:val="StyleUnderline"/>
        </w:rPr>
        <w:t xml:space="preserve"> generally </w:t>
      </w:r>
      <w:r w:rsidRPr="002412F8">
        <w:rPr>
          <w:rStyle w:val="StyleUnderline"/>
          <w:highlight w:val="cyan"/>
        </w:rPr>
        <w:t>does not favor</w:t>
      </w:r>
      <w:r w:rsidRPr="004F009E">
        <w:rPr>
          <w:rStyle w:val="StyleUnderline"/>
        </w:rPr>
        <w:t xml:space="preserve"> </w:t>
      </w:r>
      <w:r w:rsidRPr="002412F8">
        <w:rPr>
          <w:rStyle w:val="Emphasis"/>
        </w:rPr>
        <w:t>robust patent protections</w:t>
      </w:r>
      <w:r w:rsidRPr="004F009E">
        <w:rPr>
          <w:sz w:val="16"/>
        </w:rPr>
        <w:t xml:space="preserve">: out of 740 firms that signed amicus briefs during the period, </w:t>
      </w:r>
      <w:r w:rsidRPr="002412F8">
        <w:rPr>
          <w:rStyle w:val="StyleUnderline"/>
          <w:highlight w:val="cyan"/>
        </w:rPr>
        <w:t>only 30% supported the patentee</w:t>
      </w:r>
      <w:r w:rsidRPr="004F009E">
        <w:rPr>
          <w:sz w:val="16"/>
        </w:rPr>
        <w:t xml:space="preserve">. Consistent with the proposed inverse relationship between firm size and reliance on patents, this figure falls to 21% if only Fortune 500 firms are included. Industry-specific evidence shows that business models — specifically, the level of integration — can approximately predict IP policy preferences. Financial services firms that monetize innovations through a bundled package of trading, advisory, and other services supported alleged infringers 81% of the time, whereas venture capital firms that fund idea-rich startups that seek to challenge incumbents supported patentees 100% of the time. Similarly, information technology companies, which often monetize innovations through integrated production and distribution infrastructures or platform-based business models, favored alleged infringers 75% of the time. By contrast, university technology transfer offices, which rely on contractual relationships with larger firms to capture returns on research outputs, favored patentees 96% of the time. Conclusions Today the U.S. patent system stands at a critical juncture. Since approximately 2006 (the year the Supreme Court issued eBay Inc. v. </w:t>
      </w:r>
      <w:proofErr w:type="spellStart"/>
      <w:r w:rsidRPr="004F009E">
        <w:rPr>
          <w:sz w:val="16"/>
        </w:rPr>
        <w:t>MercExchange</w:t>
      </w:r>
      <w:proofErr w:type="spellEnd"/>
      <w:r w:rsidRPr="004F009E">
        <w:rPr>
          <w:sz w:val="16"/>
        </w:rPr>
        <w:t xml:space="preserve"> LLC, which limited injunctive relief for patent infringement), virtually every branch of the federal government that can affect patent policy has taken steps to weaken patent protections (the exceptions being the U.S. Patent and Trademark Office under the leadership of director Andrei Iancu and the Department of Justice’s Antitrust Division under the leadership of assistant attorney general </w:t>
      </w:r>
      <w:proofErr w:type="spellStart"/>
      <w:r w:rsidRPr="004F009E">
        <w:rPr>
          <w:sz w:val="16"/>
        </w:rPr>
        <w:t>Makan</w:t>
      </w:r>
      <w:proofErr w:type="spellEnd"/>
      <w:r w:rsidRPr="004F009E">
        <w:rPr>
          <w:sz w:val="16"/>
        </w:rPr>
        <w:t xml:space="preserve"> </w:t>
      </w:r>
      <w:proofErr w:type="spellStart"/>
      <w:r w:rsidRPr="004F009E">
        <w:rPr>
          <w:sz w:val="16"/>
        </w:rPr>
        <w:t>Delrahim</w:t>
      </w:r>
      <w:proofErr w:type="spellEnd"/>
      <w:r w:rsidRPr="004F009E">
        <w:rPr>
          <w:sz w:val="16"/>
        </w:rPr>
        <w:t xml:space="preserve">, in both cases from 2017 to January 2021). There are strong reasons to believe this mostly weak-IP trajectory is inconsistent with the public interest in a robust innovation ecosystem. The </w:t>
      </w:r>
      <w:r w:rsidRPr="004F009E">
        <w:rPr>
          <w:rStyle w:val="StyleUnderline"/>
        </w:rPr>
        <w:t xml:space="preserve">historical experience of the U.S. patent system over more than a century suggests that </w:t>
      </w:r>
      <w:r w:rsidRPr="002412F8">
        <w:rPr>
          <w:rStyle w:val="StyleUnderline"/>
          <w:highlight w:val="cyan"/>
        </w:rPr>
        <w:t xml:space="preserve">weak-IP regimes </w:t>
      </w:r>
      <w:r w:rsidRPr="002412F8">
        <w:rPr>
          <w:rStyle w:val="Emphasis"/>
          <w:highlight w:val="cyan"/>
        </w:rPr>
        <w:t>favor incumbents</w:t>
      </w:r>
      <w:r w:rsidRPr="004F009E">
        <w:rPr>
          <w:sz w:val="16"/>
        </w:rPr>
        <w:t xml:space="preserve"> that pursue bundled models for monetizing intangible assets while impeding entry by smaller R&amp;D</w:t>
      </w:r>
      <w:r w:rsidRPr="004F009E">
        <w:rPr>
          <w:sz w:val="16"/>
        </w:rPr>
        <w:noBreakHyphen/>
        <w:t xml:space="preserve">specialist entities that are often best situated to displace, rather than merely improve upon, technological paradigms. That is </w:t>
      </w:r>
      <w:r w:rsidRPr="004F009E">
        <w:rPr>
          <w:rStyle w:val="StyleUnderline"/>
        </w:rPr>
        <w:t>unlikely to be a preferred outcome as a matter of both innovation and competition policy.</w:t>
      </w:r>
    </w:p>
    <w:p w14:paraId="5E08B19C" w14:textId="77777777" w:rsidR="006F24FE" w:rsidRDefault="006F24FE" w:rsidP="006F24FE">
      <w:pPr>
        <w:pStyle w:val="Heading4"/>
      </w:pPr>
      <w:r>
        <w:lastRenderedPageBreak/>
        <w:t xml:space="preserve">Big Tech lobbies against </w:t>
      </w:r>
      <w:r w:rsidRPr="00F46A63">
        <w:rPr>
          <w:u w:val="single"/>
        </w:rPr>
        <w:t>anything</w:t>
      </w:r>
      <w:r>
        <w:t xml:space="preserve"> that </w:t>
      </w:r>
      <w:r w:rsidRPr="00F46A63">
        <w:t>protects</w:t>
      </w:r>
      <w:r>
        <w:t xml:space="preserve"> </w:t>
      </w:r>
      <w:r w:rsidRPr="00F46A63">
        <w:rPr>
          <w:u w:val="single"/>
        </w:rPr>
        <w:t>intellectual property</w:t>
      </w:r>
      <w:r>
        <w:t>.</w:t>
      </w:r>
    </w:p>
    <w:p w14:paraId="0E928B43" w14:textId="77777777" w:rsidR="006F24FE" w:rsidRDefault="006F24FE" w:rsidP="006F24FE">
      <w:proofErr w:type="spellStart"/>
      <w:r>
        <w:rPr>
          <w:rStyle w:val="Style13ptBold"/>
        </w:rPr>
        <w:t>Dayen</w:t>
      </w:r>
      <w:proofErr w:type="spellEnd"/>
      <w:r>
        <w:rPr>
          <w:rStyle w:val="Style13ptBold"/>
        </w:rPr>
        <w:t xml:space="preserve"> 22</w:t>
      </w:r>
      <w:r>
        <w:t xml:space="preserve"> </w:t>
      </w:r>
      <w:r w:rsidRPr="00EF2927">
        <w:t xml:space="preserve">[David </w:t>
      </w:r>
      <w:proofErr w:type="spellStart"/>
      <w:r w:rsidRPr="00EF2927">
        <w:t>Dayen</w:t>
      </w:r>
      <w:proofErr w:type="spellEnd"/>
      <w:r w:rsidRPr="00EF2927">
        <w:t xml:space="preserve">; </w:t>
      </w:r>
      <w:r>
        <w:t>journalist and executive editor at The American Prospect, a public policy news outlet</w:t>
      </w:r>
      <w:r w:rsidRPr="00EF2927">
        <w:t>; 12-5-2022; Big Tech Lobbyists Explain How They Took Over Washington; American Prospect; https://prospect.org/power/2023-04-18-big-tech-lobbyists-took-over-washington/; 7-25-2024; AO]</w:t>
      </w:r>
    </w:p>
    <w:p w14:paraId="26F537CC" w14:textId="77777777" w:rsidR="006F24FE" w:rsidRPr="00EF2927" w:rsidRDefault="006F24FE" w:rsidP="006F24FE">
      <w:pPr>
        <w:rPr>
          <w:sz w:val="16"/>
        </w:rPr>
      </w:pPr>
      <w:r w:rsidRPr="00EF2927">
        <w:rPr>
          <w:sz w:val="16"/>
        </w:rPr>
        <w:t xml:space="preserve">TO THE EXTENT THAT THE DIGITAL TRADE AGENDA existed a decade ago, it flowed from copyright holders, like Hollywood studios, music labels, and software companies. They wanted tech platforms to be held responsible when website users published copyrighted material, and they made some headway. </w:t>
      </w:r>
      <w:r w:rsidRPr="00924B78">
        <w:rPr>
          <w:rStyle w:val="StyleUnderline"/>
          <w:highlight w:val="cyan"/>
        </w:rPr>
        <w:t>USTR negotiated</w:t>
      </w:r>
      <w:r w:rsidRPr="00EF2927">
        <w:rPr>
          <w:rStyle w:val="StyleUnderline"/>
        </w:rPr>
        <w:t xml:space="preserve"> the Anti-Counterfeiting Trade </w:t>
      </w:r>
      <w:r w:rsidRPr="00924B78">
        <w:rPr>
          <w:rStyle w:val="StyleUnderline"/>
          <w:highlight w:val="cyan"/>
        </w:rPr>
        <w:t>Agreement</w:t>
      </w:r>
      <w:r w:rsidRPr="00EF2927">
        <w:rPr>
          <w:rStyle w:val="StyleUnderline"/>
        </w:rPr>
        <w:t xml:space="preserve"> and generally took the industry line that tech policy needed </w:t>
      </w:r>
      <w:r w:rsidRPr="00924B78">
        <w:rPr>
          <w:rStyle w:val="StyleUnderline"/>
          <w:highlight w:val="cyan"/>
        </w:rPr>
        <w:t xml:space="preserve">to </w:t>
      </w:r>
      <w:r w:rsidRPr="00924B78">
        <w:rPr>
          <w:rStyle w:val="Emphasis"/>
          <w:highlight w:val="cyan"/>
        </w:rPr>
        <w:t>protect intellectual property</w:t>
      </w:r>
      <w:r w:rsidRPr="00EF2927">
        <w:rPr>
          <w:sz w:val="16"/>
        </w:rPr>
        <w:t>. This was a separate form of capture, of course, since copyright holders represented powerful industries.</w:t>
      </w:r>
    </w:p>
    <w:p w14:paraId="286A5844" w14:textId="77777777" w:rsidR="006F24FE" w:rsidRPr="00EF2927" w:rsidRDefault="006F24FE" w:rsidP="006F24FE">
      <w:pPr>
        <w:rPr>
          <w:sz w:val="16"/>
        </w:rPr>
      </w:pPr>
      <w:r w:rsidRPr="00924B78">
        <w:rPr>
          <w:rStyle w:val="StyleUnderline"/>
          <w:highlight w:val="cyan"/>
        </w:rPr>
        <w:t>Tech companies</w:t>
      </w:r>
      <w:r w:rsidRPr="00EF2927">
        <w:rPr>
          <w:rStyle w:val="StyleUnderline"/>
        </w:rPr>
        <w:t xml:space="preserve">, who </w:t>
      </w:r>
      <w:r w:rsidRPr="00924B78">
        <w:rPr>
          <w:rStyle w:val="Emphasis"/>
          <w:highlight w:val="cyan"/>
        </w:rPr>
        <w:t>didn’t want the legal risk</w:t>
      </w:r>
      <w:r w:rsidRPr="00EF2927">
        <w:rPr>
          <w:rStyle w:val="StyleUnderline"/>
        </w:rPr>
        <w:t xml:space="preserve"> and compliance burden of constantly monitoring their sites for </w:t>
      </w:r>
      <w:r w:rsidRPr="00EF2927">
        <w:rPr>
          <w:sz w:val="16"/>
        </w:rPr>
        <w:t>copyright</w:t>
      </w:r>
      <w:r w:rsidRPr="00EF2927">
        <w:rPr>
          <w:rStyle w:val="StyleUnderline"/>
        </w:rPr>
        <w:t xml:space="preserve"> </w:t>
      </w:r>
      <w:r w:rsidRPr="00EF2927">
        <w:rPr>
          <w:sz w:val="16"/>
        </w:rPr>
        <w:t xml:space="preserve">infringement, devised a game plan. </w:t>
      </w:r>
      <w:r w:rsidRPr="00EF2927">
        <w:rPr>
          <w:rStyle w:val="StyleUnderline"/>
        </w:rPr>
        <w:t xml:space="preserve">They </w:t>
      </w:r>
      <w:r w:rsidRPr="00924B78">
        <w:rPr>
          <w:rStyle w:val="StyleUnderline"/>
          <w:highlight w:val="cyan"/>
        </w:rPr>
        <w:t>formed</w:t>
      </w:r>
      <w:r w:rsidRPr="00EF2927">
        <w:rPr>
          <w:rStyle w:val="StyleUnderline"/>
        </w:rPr>
        <w:t xml:space="preserve"> the Internet Association, </w:t>
      </w:r>
      <w:r w:rsidRPr="00924B78">
        <w:rPr>
          <w:rStyle w:val="StyleUnderline"/>
          <w:highlight w:val="cyan"/>
        </w:rPr>
        <w:t>a lobbying group</w:t>
      </w:r>
      <w:r w:rsidRPr="00EF2927">
        <w:rPr>
          <w:rStyle w:val="StyleUnderline"/>
        </w:rPr>
        <w:t xml:space="preserve"> led by Amazon, Facebook, and Google. But they also </w:t>
      </w:r>
      <w:r w:rsidRPr="00924B78">
        <w:rPr>
          <w:rStyle w:val="StyleUnderline"/>
          <w:highlight w:val="cyan"/>
        </w:rPr>
        <w:t>joined existing organizations</w:t>
      </w:r>
      <w:r w:rsidRPr="00EF2927">
        <w:rPr>
          <w:sz w:val="16"/>
        </w:rPr>
        <w:t xml:space="preserve"> like the Coalition of Service Industries and the Information Technology Industry Council, which were </w:t>
      </w:r>
      <w:r w:rsidRPr="00EF2927">
        <w:rPr>
          <w:rStyle w:val="StyleUnderline"/>
        </w:rPr>
        <w:t>familiar to trade negotiators.</w:t>
      </w:r>
    </w:p>
    <w:p w14:paraId="12C8E34D" w14:textId="77777777" w:rsidR="006F24FE" w:rsidRPr="00EF2927" w:rsidRDefault="006F24FE" w:rsidP="006F24FE">
      <w:pPr>
        <w:rPr>
          <w:sz w:val="16"/>
        </w:rPr>
      </w:pPr>
      <w:r w:rsidRPr="00EF2927">
        <w:rPr>
          <w:sz w:val="16"/>
        </w:rPr>
        <w:t xml:space="preserve">After that, the charm offensive began. Li details how </w:t>
      </w:r>
      <w:r w:rsidRPr="00EF2927">
        <w:rPr>
          <w:rStyle w:val="StyleUnderline"/>
        </w:rPr>
        <w:t xml:space="preserve">tech lobbyists </w:t>
      </w:r>
      <w:r w:rsidRPr="00924B78">
        <w:rPr>
          <w:rStyle w:val="StyleUnderline"/>
          <w:highlight w:val="cyan"/>
        </w:rPr>
        <w:t>used</w:t>
      </w:r>
      <w:r w:rsidRPr="00EF2927">
        <w:rPr>
          <w:rStyle w:val="StyleUnderline"/>
        </w:rPr>
        <w:t xml:space="preserve"> ad hoc </w:t>
      </w:r>
      <w:r w:rsidRPr="00924B78">
        <w:rPr>
          <w:rStyle w:val="StyleUnderline"/>
          <w:highlight w:val="cyan"/>
        </w:rPr>
        <w:t>meetings</w:t>
      </w:r>
      <w:r w:rsidRPr="00EF2927">
        <w:rPr>
          <w:rStyle w:val="StyleUnderline"/>
        </w:rPr>
        <w:t xml:space="preserve">, social </w:t>
      </w:r>
      <w:r w:rsidRPr="00924B78">
        <w:rPr>
          <w:rStyle w:val="StyleUnderline"/>
          <w:highlight w:val="cyan"/>
        </w:rPr>
        <w:t xml:space="preserve">gatherings, and public appearances to </w:t>
      </w:r>
      <w:r w:rsidRPr="00924B78">
        <w:rPr>
          <w:rStyle w:val="Emphasis"/>
          <w:highlight w:val="cyan"/>
        </w:rPr>
        <w:t>supplement formal actions</w:t>
      </w:r>
      <w:r w:rsidRPr="00EF2927">
        <w:rPr>
          <w:rStyle w:val="StyleUnderline"/>
        </w:rPr>
        <w:t xml:space="preserve"> like congressional hearings</w:t>
      </w:r>
      <w:r w:rsidRPr="00EF2927">
        <w:rPr>
          <w:sz w:val="16"/>
        </w:rPr>
        <w:t>. Many of the key lobbyists were former legislative staffers or trade officials; Chris, the lobbyist who told Li about grabbing lunch or coffee with trade negotiators, previously worked at the Department of Commerce.</w:t>
      </w:r>
    </w:p>
    <w:p w14:paraId="3FC4B619" w14:textId="77777777" w:rsidR="006F24FE" w:rsidRPr="00EF2927" w:rsidRDefault="006F24FE" w:rsidP="006F24FE">
      <w:pPr>
        <w:rPr>
          <w:sz w:val="16"/>
        </w:rPr>
      </w:pPr>
      <w:r w:rsidRPr="00EF2927">
        <w:rPr>
          <w:sz w:val="16"/>
        </w:rPr>
        <w:t xml:space="preserve">The revolving door spun both ways. Robert </w:t>
      </w:r>
      <w:proofErr w:type="spellStart"/>
      <w:r w:rsidRPr="00EF2927">
        <w:rPr>
          <w:sz w:val="16"/>
        </w:rPr>
        <w:t>Holleyman</w:t>
      </w:r>
      <w:proofErr w:type="spellEnd"/>
      <w:r w:rsidRPr="00EF2927">
        <w:rPr>
          <w:sz w:val="16"/>
        </w:rPr>
        <w:t xml:space="preserve"> became deputy trade representative during Obama’s second term; formerly, he’d been the president and CEO of the Business Software Alliance. Around this time, software started to migrate to the cloud, aligning that industry’s beliefs on digital trade with the tech platforms, which controlled major cloud computing operations.</w:t>
      </w:r>
    </w:p>
    <w:p w14:paraId="788AAE9A" w14:textId="77777777" w:rsidR="006F24FE" w:rsidRPr="00EF2927" w:rsidRDefault="006F24FE" w:rsidP="006F24FE">
      <w:pPr>
        <w:rPr>
          <w:rStyle w:val="StyleUnderline"/>
        </w:rPr>
      </w:pPr>
      <w:r w:rsidRPr="00EF2927">
        <w:rPr>
          <w:rStyle w:val="StyleUnderline"/>
        </w:rPr>
        <w:t xml:space="preserve">Lobbyists for the major tech industries set out to </w:t>
      </w:r>
      <w:r w:rsidRPr="00924B78">
        <w:rPr>
          <w:rStyle w:val="Emphasis"/>
          <w:highlight w:val="cyan"/>
        </w:rPr>
        <w:t>reverse how trade negotiators think</w:t>
      </w:r>
      <w:r w:rsidRPr="00EF2927">
        <w:rPr>
          <w:rStyle w:val="StyleUnderline"/>
        </w:rPr>
        <w:t xml:space="preserve"> about tech platforms.</w:t>
      </w:r>
    </w:p>
    <w:p w14:paraId="7B593BC2" w14:textId="77777777" w:rsidR="006F24FE" w:rsidRDefault="006F24FE" w:rsidP="006F24FE">
      <w:pPr>
        <w:rPr>
          <w:sz w:val="16"/>
        </w:rPr>
      </w:pPr>
      <w:r w:rsidRPr="00EF2927">
        <w:rPr>
          <w:rStyle w:val="StyleUnderline"/>
        </w:rPr>
        <w:t xml:space="preserve">The lobbyists </w:t>
      </w:r>
      <w:r w:rsidRPr="00924B78">
        <w:rPr>
          <w:rStyle w:val="StyleUnderline"/>
          <w:highlight w:val="cyan"/>
        </w:rPr>
        <w:t>positioned themselves as</w:t>
      </w:r>
      <w:r w:rsidRPr="00EF2927">
        <w:rPr>
          <w:rStyle w:val="StyleUnderline"/>
        </w:rPr>
        <w:t xml:space="preserve"> expert “</w:t>
      </w:r>
      <w:r w:rsidRPr="00924B78">
        <w:rPr>
          <w:rStyle w:val="StyleUnderline"/>
          <w:highlight w:val="cyan"/>
        </w:rPr>
        <w:t>stakeholders” with essential information</w:t>
      </w:r>
      <w:r w:rsidRPr="00EF2927">
        <w:rPr>
          <w:rStyle w:val="StyleUnderline"/>
        </w:rPr>
        <w:t xml:space="preserve"> for trade officials, who were untutored in how the industry worked</w:t>
      </w:r>
      <w:r w:rsidRPr="00EF2927">
        <w:rPr>
          <w:sz w:val="16"/>
        </w:rPr>
        <w:t>. “I spend a lot of time with the companies trying to understand their business model, trying to understand how they interact with the governments in different countries, and then of course, socializing it within the building,” Mike, a trade official and negotiator, told Li.</w:t>
      </w:r>
    </w:p>
    <w:p w14:paraId="29567E62" w14:textId="77777777" w:rsidR="006F24FE" w:rsidRPr="00D80B15" w:rsidRDefault="006F24FE" w:rsidP="006F24FE">
      <w:pPr>
        <w:pStyle w:val="Heading4"/>
      </w:pPr>
      <w:r>
        <w:t xml:space="preserve">Big Tech is lobbying for </w:t>
      </w:r>
      <w:r>
        <w:rPr>
          <w:u w:val="single"/>
        </w:rPr>
        <w:t>anarchy in IP</w:t>
      </w:r>
      <w:r>
        <w:t>.</w:t>
      </w:r>
    </w:p>
    <w:p w14:paraId="763B47A5" w14:textId="77777777" w:rsidR="006F24FE" w:rsidRDefault="006F24FE" w:rsidP="006F24FE">
      <w:r>
        <w:rPr>
          <w:rStyle w:val="Style13ptBold"/>
        </w:rPr>
        <w:t>Goodwins 6/8</w:t>
      </w:r>
      <w:r>
        <w:t xml:space="preserve"> </w:t>
      </w:r>
      <w:r w:rsidRPr="0053591F">
        <w:t xml:space="preserve">[Rupert Goodwins; </w:t>
      </w:r>
      <w:r>
        <w:t>tech editor and journalist for 36 years</w:t>
      </w:r>
      <w:r w:rsidRPr="0053591F">
        <w:t xml:space="preserve">; </w:t>
      </w:r>
      <w:r>
        <w:t>6-8-24</w:t>
      </w:r>
      <w:r w:rsidRPr="0053591F">
        <w:t xml:space="preserve">; Breaking rules is in tech's blood – time to break the habit; </w:t>
      </w:r>
      <w:r>
        <w:t>The Register</w:t>
      </w:r>
      <w:r w:rsidRPr="0053591F">
        <w:t>; https://www.theregister.com/2024/07/08/opinion_column_ai_ip/; 7-25-2024; AO]</w:t>
      </w:r>
    </w:p>
    <w:p w14:paraId="5B38812C" w14:textId="77777777" w:rsidR="006F24FE" w:rsidRPr="007752CC" w:rsidRDefault="006F24FE" w:rsidP="006F24FE">
      <w:pPr>
        <w:rPr>
          <w:sz w:val="16"/>
        </w:rPr>
      </w:pPr>
      <w:r w:rsidRPr="007752CC">
        <w:rPr>
          <w:sz w:val="16"/>
        </w:rPr>
        <w:t xml:space="preserve">We're now back full circle, except that while Gates helped himself to a few sheets of fanfold, </w:t>
      </w:r>
      <w:r w:rsidRPr="007752CC">
        <w:rPr>
          <w:rStyle w:val="StyleUnderline"/>
        </w:rPr>
        <w:t xml:space="preserve">Redmond's AI </w:t>
      </w:r>
      <w:r w:rsidRPr="007752CC">
        <w:rPr>
          <w:rStyle w:val="StyleUnderline"/>
          <w:highlight w:val="cyan"/>
        </w:rPr>
        <w:t>CEO</w:t>
      </w:r>
      <w:r w:rsidRPr="007752CC">
        <w:rPr>
          <w:rStyle w:val="StyleUnderline"/>
        </w:rPr>
        <w:t xml:space="preserve"> Mustafa Suleyman is </w:t>
      </w:r>
      <w:r w:rsidRPr="007752CC">
        <w:rPr>
          <w:rStyle w:val="StyleUnderline"/>
          <w:highlight w:val="cyan"/>
        </w:rPr>
        <w:t>claiming</w:t>
      </w:r>
      <w:r w:rsidRPr="007752CC">
        <w:rPr>
          <w:rStyle w:val="StyleUnderline"/>
        </w:rPr>
        <w:t xml:space="preserve"> dibs on the open web and the content therein</w:t>
      </w:r>
      <w:r w:rsidRPr="007752CC">
        <w:rPr>
          <w:sz w:val="16"/>
        </w:rPr>
        <w:t xml:space="preserve">. It's "fair use" because of the "social contract" that </w:t>
      </w:r>
      <w:r w:rsidRPr="007752CC">
        <w:rPr>
          <w:rStyle w:val="StyleUnderline"/>
          <w:highlight w:val="cyan"/>
        </w:rPr>
        <w:t>anyone can copy anything</w:t>
      </w:r>
      <w:r w:rsidRPr="007752CC">
        <w:rPr>
          <w:sz w:val="16"/>
        </w:rPr>
        <w:t xml:space="preserve"> – a novel legal argument of the sort only 1980s cyberpunks and 21st century giant corporations can make. Spoiler: Cyberpunk is </w:t>
      </w:r>
      <w:proofErr w:type="gramStart"/>
      <w:r w:rsidRPr="007752CC">
        <w:rPr>
          <w:sz w:val="16"/>
        </w:rPr>
        <w:t>dead</w:t>
      </w:r>
      <w:proofErr w:type="gramEnd"/>
      <w:r w:rsidRPr="007752CC">
        <w:rPr>
          <w:sz w:val="16"/>
        </w:rPr>
        <w:t xml:space="preserve"> and today's version rarely ends well either.</w:t>
      </w:r>
    </w:p>
    <w:p w14:paraId="21C054F8" w14:textId="77777777" w:rsidR="006F24FE" w:rsidRDefault="006F24FE" w:rsidP="006F24FE">
      <w:pPr>
        <w:rPr>
          <w:sz w:val="16"/>
        </w:rPr>
      </w:pPr>
      <w:r w:rsidRPr="007752CC">
        <w:rPr>
          <w:sz w:val="16"/>
        </w:rPr>
        <w:t xml:space="preserve">It's also remarkably short-sighted. It says that a huge body of work that absolutely does have copyright protection has had it removed by stealth. It hasn't; it is simply in </w:t>
      </w:r>
      <w:r w:rsidRPr="007752CC">
        <w:rPr>
          <w:rStyle w:val="StyleUnderline"/>
          <w:highlight w:val="cyan"/>
        </w:rPr>
        <w:t>Big AI</w:t>
      </w:r>
      <w:r w:rsidRPr="007752CC">
        <w:rPr>
          <w:rStyle w:val="StyleUnderline"/>
        </w:rPr>
        <w:t>'s interests</w:t>
      </w:r>
      <w:r w:rsidRPr="007752CC">
        <w:rPr>
          <w:sz w:val="16"/>
        </w:rPr>
        <w:t xml:space="preserve"> to strip legal protection from AI training data. Or so it thinks. </w:t>
      </w:r>
      <w:r w:rsidRPr="007752CC">
        <w:rPr>
          <w:rStyle w:val="StyleUnderline"/>
        </w:rPr>
        <w:t xml:space="preserve">In the indecent race to eat the world, those jockeying the apocalyptic horses either don't realize or don't care that </w:t>
      </w:r>
      <w:r w:rsidRPr="007752CC">
        <w:rPr>
          <w:rStyle w:val="StyleUnderline"/>
          <w:highlight w:val="cyan"/>
        </w:rPr>
        <w:t>lobbying</w:t>
      </w:r>
      <w:r w:rsidRPr="007752CC">
        <w:rPr>
          <w:rStyle w:val="StyleUnderline"/>
        </w:rPr>
        <w:t xml:space="preserve"> </w:t>
      </w:r>
      <w:r w:rsidRPr="007752CC">
        <w:rPr>
          <w:rStyle w:val="StyleUnderline"/>
          <w:highlight w:val="cyan"/>
        </w:rPr>
        <w:t xml:space="preserve">for </w:t>
      </w:r>
      <w:r w:rsidRPr="007752CC">
        <w:rPr>
          <w:rStyle w:val="Emphasis"/>
          <w:highlight w:val="cyan"/>
        </w:rPr>
        <w:t xml:space="preserve">more anarchy in IP </w:t>
      </w:r>
      <w:r w:rsidRPr="007752CC">
        <w:rPr>
          <w:rStyle w:val="Emphasis"/>
        </w:rPr>
        <w:t>weakens protection</w:t>
      </w:r>
      <w:r w:rsidRPr="007752CC">
        <w:rPr>
          <w:rStyle w:val="StyleUnderline"/>
        </w:rPr>
        <w:t xml:space="preserve"> </w:t>
      </w:r>
      <w:r w:rsidRPr="007752CC">
        <w:rPr>
          <w:sz w:val="16"/>
        </w:rPr>
        <w:t>they rely on.</w:t>
      </w:r>
    </w:p>
    <w:p w14:paraId="6A887BB8" w14:textId="77777777" w:rsidR="006F24FE" w:rsidRPr="007752CC" w:rsidRDefault="006F24FE" w:rsidP="006F24FE">
      <w:pPr>
        <w:pStyle w:val="Heading4"/>
      </w:pPr>
      <w:r>
        <w:lastRenderedPageBreak/>
        <w:t>Big Tech lobbies against bills which protect IP the most.</w:t>
      </w:r>
    </w:p>
    <w:p w14:paraId="10FF2294" w14:textId="77777777" w:rsidR="006F24FE" w:rsidRDefault="006F24FE" w:rsidP="006F24FE">
      <w:r>
        <w:rPr>
          <w:rStyle w:val="Style13ptBold"/>
        </w:rPr>
        <w:t>Davenport 12</w:t>
      </w:r>
      <w:r>
        <w:t xml:space="preserve"> </w:t>
      </w:r>
      <w:r w:rsidRPr="00B82D78">
        <w:t xml:space="preserve">[Reid Davenport; </w:t>
      </w:r>
      <w:r>
        <w:t>journalist at OS</w:t>
      </w:r>
      <w:r w:rsidRPr="00B82D78">
        <w:t xml:space="preserve">; 11-28-2012; Tech Industry Lobbying, </w:t>
      </w:r>
      <w:proofErr w:type="gramStart"/>
      <w:r w:rsidRPr="00B82D78">
        <w:t>Led</w:t>
      </w:r>
      <w:proofErr w:type="gramEnd"/>
      <w:r w:rsidRPr="00B82D78">
        <w:t xml:space="preserve"> by Google, Defies General Lobbying Decline; OpenSecrets News; https://www.opensecrets.org/news/2012/11/computer-internet-sector-lobbies-as/; 7-2</w:t>
      </w:r>
      <w:r>
        <w:t>7</w:t>
      </w:r>
      <w:r w:rsidRPr="00B82D78">
        <w:t>-2024; AO]</w:t>
      </w:r>
    </w:p>
    <w:p w14:paraId="26DE4E5A" w14:textId="77777777" w:rsidR="006F24FE" w:rsidRPr="00B82D78" w:rsidRDefault="006F24FE" w:rsidP="006F24FE">
      <w:pPr>
        <w:rPr>
          <w:sz w:val="16"/>
        </w:rPr>
      </w:pPr>
      <w:r w:rsidRPr="00B82D78">
        <w:rPr>
          <w:rStyle w:val="StyleUnderline"/>
          <w:highlight w:val="cyan"/>
        </w:rPr>
        <w:t>Google</w:t>
      </w:r>
      <w:r w:rsidRPr="00B82D78">
        <w:rPr>
          <w:rStyle w:val="StyleUnderline"/>
        </w:rPr>
        <w:t xml:space="preserve"> has </w:t>
      </w:r>
      <w:r w:rsidRPr="00B82D78">
        <w:rPr>
          <w:rStyle w:val="StyleUnderline"/>
          <w:highlight w:val="cyan"/>
        </w:rPr>
        <w:t>spent more</w:t>
      </w:r>
      <w:r w:rsidRPr="00B82D78">
        <w:rPr>
          <w:rStyle w:val="StyleUnderline"/>
        </w:rPr>
        <w:t xml:space="preserve"> on </w:t>
      </w:r>
      <w:r w:rsidRPr="00B82D78">
        <w:rPr>
          <w:rStyle w:val="StyleUnderline"/>
          <w:highlight w:val="cyan"/>
        </w:rPr>
        <w:t>lobbying</w:t>
      </w:r>
      <w:r w:rsidRPr="00B82D78">
        <w:rPr>
          <w:rStyle w:val="StyleUnderline"/>
        </w:rPr>
        <w:t xml:space="preserve"> than any other company in the computers and internet industry </w:t>
      </w:r>
      <w:r w:rsidRPr="00B82D78">
        <w:rPr>
          <w:sz w:val="16"/>
        </w:rPr>
        <w:t xml:space="preserve">in 2012, </w:t>
      </w:r>
      <w:r w:rsidRPr="00B82D78">
        <w:rPr>
          <w:rStyle w:val="StyleUnderline"/>
          <w:highlight w:val="cyan"/>
        </w:rPr>
        <w:t>continuing</w:t>
      </w:r>
      <w:r w:rsidRPr="00B82D78">
        <w:rPr>
          <w:rStyle w:val="StyleUnderline"/>
        </w:rPr>
        <w:t xml:space="preserve"> its </w:t>
      </w:r>
      <w:r w:rsidRPr="00B82D78">
        <w:rPr>
          <w:rStyle w:val="StyleUnderline"/>
          <w:highlight w:val="cyan"/>
        </w:rPr>
        <w:t>exponential increase</w:t>
      </w:r>
      <w:r w:rsidRPr="00B82D78">
        <w:rPr>
          <w:sz w:val="16"/>
        </w:rPr>
        <w:t xml:space="preserve"> over the past few years. Google ranked eighth in the industry in 2008. Since </w:t>
      </w:r>
      <w:proofErr w:type="gramStart"/>
      <w:r w:rsidRPr="00B82D78">
        <w:rPr>
          <w:sz w:val="16"/>
        </w:rPr>
        <w:t>then</w:t>
      </w:r>
      <w:proofErr w:type="gramEnd"/>
      <w:r w:rsidRPr="00B82D78">
        <w:rPr>
          <w:sz w:val="16"/>
        </w:rPr>
        <w:t xml:space="preserve"> it has finished in the top five annually, climbing to third place in 2010 and first in 2011.</w:t>
      </w:r>
    </w:p>
    <w:p w14:paraId="39708A38" w14:textId="77777777" w:rsidR="006F24FE" w:rsidRPr="00B82D78" w:rsidRDefault="006F24FE" w:rsidP="006F24FE">
      <w:pPr>
        <w:rPr>
          <w:sz w:val="16"/>
        </w:rPr>
      </w:pPr>
      <w:r w:rsidRPr="00B82D78">
        <w:rPr>
          <w:sz w:val="16"/>
        </w:rPr>
        <w:t>And it has already spent $4.7 million more for lobbying this year than last year, a substantial increase even given that $1.3 million of that was spent by its recently acquired subsidiary, Motorola Mobility.</w:t>
      </w:r>
    </w:p>
    <w:p w14:paraId="2D7350AD" w14:textId="77777777" w:rsidR="006F24FE" w:rsidRPr="00B82D78" w:rsidRDefault="006F24FE" w:rsidP="006F24FE">
      <w:pPr>
        <w:rPr>
          <w:sz w:val="16"/>
        </w:rPr>
      </w:pPr>
      <w:r w:rsidRPr="00B82D78">
        <w:rPr>
          <w:sz w:val="16"/>
        </w:rPr>
        <w:t xml:space="preserve">Google saw a </w:t>
      </w:r>
      <w:proofErr w:type="spellStart"/>
      <w:r w:rsidRPr="00B82D78">
        <w:rPr>
          <w:sz w:val="16"/>
        </w:rPr>
        <w:t>a</w:t>
      </w:r>
      <w:proofErr w:type="spellEnd"/>
      <w:r w:rsidRPr="00B82D78">
        <w:rPr>
          <w:sz w:val="16"/>
        </w:rPr>
        <w:t xml:space="preserve"> similar jump last year, when it spent $4.5 million more than it had in 2010.</w:t>
      </w:r>
    </w:p>
    <w:p w14:paraId="3BEAB784" w14:textId="77777777" w:rsidR="006F24FE" w:rsidRPr="00B82D78" w:rsidRDefault="006F24FE" w:rsidP="006F24FE">
      <w:pPr>
        <w:rPr>
          <w:sz w:val="16"/>
        </w:rPr>
      </w:pPr>
      <w:r w:rsidRPr="00B82D78">
        <w:rPr>
          <w:sz w:val="16"/>
        </w:rPr>
        <w:t xml:space="preserve">The increase in outlays by the nation’s dominant search engine firm is generally in line with the trajectory of lobbying expenditures by other companies in its industry. </w:t>
      </w:r>
      <w:r w:rsidRPr="00B82D78">
        <w:rPr>
          <w:rStyle w:val="StyleUnderline"/>
          <w:highlight w:val="cyan"/>
        </w:rPr>
        <w:t>Tech firms</w:t>
      </w:r>
      <w:r w:rsidRPr="00B82D78">
        <w:rPr>
          <w:rStyle w:val="StyleUnderline"/>
        </w:rPr>
        <w:t xml:space="preserve"> have </w:t>
      </w:r>
      <w:r w:rsidRPr="00B82D78">
        <w:rPr>
          <w:rStyle w:val="StyleUnderline"/>
          <w:highlight w:val="cyan"/>
        </w:rPr>
        <w:t>doled out more</w:t>
      </w:r>
      <w:r w:rsidRPr="00B82D78">
        <w:rPr>
          <w:rStyle w:val="StyleUnderline"/>
        </w:rPr>
        <w:t xml:space="preserve"> and more </w:t>
      </w:r>
      <w:r w:rsidRPr="00B82D78">
        <w:rPr>
          <w:rStyle w:val="StyleUnderline"/>
          <w:highlight w:val="cyan"/>
        </w:rPr>
        <w:t>lobbying money</w:t>
      </w:r>
      <w:r w:rsidRPr="00B82D78">
        <w:rPr>
          <w:sz w:val="16"/>
        </w:rPr>
        <w:t xml:space="preserve"> even as the amount spent on lobbying by all industries has decreased since 2010 and the number of lobbyists has fallen since 2007.</w:t>
      </w:r>
    </w:p>
    <w:p w14:paraId="368F2569" w14:textId="77777777" w:rsidR="006F24FE" w:rsidRPr="00682CF8" w:rsidRDefault="006F24FE" w:rsidP="006F24FE">
      <w:pPr>
        <w:rPr>
          <w:sz w:val="16"/>
        </w:rPr>
      </w:pPr>
      <w:r w:rsidRPr="00B82D78">
        <w:rPr>
          <w:rStyle w:val="StyleUnderline"/>
        </w:rPr>
        <w:t xml:space="preserve">Google’s increases aren’t entirely a </w:t>
      </w:r>
      <w:proofErr w:type="spellStart"/>
      <w:r w:rsidRPr="00B82D78">
        <w:rPr>
          <w:rStyle w:val="StyleUnderline"/>
        </w:rPr>
        <w:t>prouct</w:t>
      </w:r>
      <w:proofErr w:type="spellEnd"/>
      <w:r w:rsidRPr="00B82D78">
        <w:rPr>
          <w:rStyle w:val="StyleUnderline"/>
        </w:rPr>
        <w:t xml:space="preserve"> of its fat bank account</w:t>
      </w:r>
      <w:r w:rsidRPr="00B82D78">
        <w:rPr>
          <w:sz w:val="16"/>
        </w:rPr>
        <w:t>.  Two</w:t>
      </w:r>
      <w:r w:rsidRPr="00B82D78">
        <w:rPr>
          <w:rStyle w:val="StyleUnderline"/>
        </w:rPr>
        <w:t xml:space="preserve"> </w:t>
      </w:r>
      <w:r w:rsidRPr="00B82D78">
        <w:rPr>
          <w:rStyle w:val="StyleUnderline"/>
          <w:highlight w:val="cyan"/>
        </w:rPr>
        <w:t>bills</w:t>
      </w:r>
      <w:r w:rsidRPr="00B82D78">
        <w:rPr>
          <w:sz w:val="16"/>
        </w:rPr>
        <w:t xml:space="preserve"> about </w:t>
      </w:r>
      <w:r w:rsidRPr="00B82D78">
        <w:rPr>
          <w:rStyle w:val="StyleUnderline"/>
          <w:highlight w:val="cyan"/>
        </w:rPr>
        <w:t>which</w:t>
      </w:r>
      <w:r w:rsidRPr="00B82D78">
        <w:rPr>
          <w:sz w:val="16"/>
        </w:rPr>
        <w:t xml:space="preserve"> we have written previously — the Stop Online Piracy Act (SOPA) and the </w:t>
      </w:r>
      <w:r w:rsidRPr="00B82D78">
        <w:rPr>
          <w:rStyle w:val="StyleUnderline"/>
          <w:highlight w:val="cyan"/>
        </w:rPr>
        <w:t>Protect Intellectual Property</w:t>
      </w:r>
      <w:r w:rsidRPr="00B82D78">
        <w:rPr>
          <w:sz w:val="16"/>
        </w:rPr>
        <w:t xml:space="preserve"> Act (PIPA) — have made Congress a popular search term for Google executives.</w:t>
      </w:r>
    </w:p>
    <w:p w14:paraId="2C9AFA8C" w14:textId="77777777" w:rsidR="006F24FE" w:rsidRDefault="006F24FE" w:rsidP="006F24FE">
      <w:pPr>
        <w:rPr>
          <w:sz w:val="16"/>
        </w:rPr>
      </w:pPr>
      <w:r w:rsidRPr="002F5FF3">
        <w:rPr>
          <w:rStyle w:val="StyleUnderline"/>
          <w:highlight w:val="cyan"/>
        </w:rPr>
        <w:t>Google</w:t>
      </w:r>
      <w:r w:rsidRPr="00682CF8">
        <w:rPr>
          <w:rStyle w:val="StyleUnderline"/>
        </w:rPr>
        <w:t xml:space="preserve"> has </w:t>
      </w:r>
      <w:r w:rsidRPr="002F5FF3">
        <w:rPr>
          <w:rStyle w:val="StyleUnderline"/>
          <w:highlight w:val="cyan"/>
        </w:rPr>
        <w:t>lobbied these</w:t>
      </w:r>
      <w:r w:rsidRPr="00682CF8">
        <w:rPr>
          <w:rStyle w:val="StyleUnderline"/>
        </w:rPr>
        <w:t> </w:t>
      </w:r>
      <w:r w:rsidRPr="00682CF8">
        <w:rPr>
          <w:sz w:val="16"/>
        </w:rPr>
        <w:t>two bills</w:t>
      </w:r>
      <w:r w:rsidRPr="00682CF8">
        <w:rPr>
          <w:rStyle w:val="StyleUnderline"/>
        </w:rPr>
        <w:t> </w:t>
      </w:r>
      <w:r w:rsidRPr="002F5FF3">
        <w:rPr>
          <w:rStyle w:val="StyleUnderline"/>
          <w:highlight w:val="cyan"/>
        </w:rPr>
        <w:t xml:space="preserve">more than any other legislation </w:t>
      </w:r>
      <w:r w:rsidRPr="002F5FF3">
        <w:rPr>
          <w:rStyle w:val="StyleUnderline"/>
        </w:rPr>
        <w:t>this</w:t>
      </w:r>
      <w:r w:rsidRPr="00682CF8">
        <w:rPr>
          <w:rStyle w:val="StyleUnderline"/>
        </w:rPr>
        <w:t xml:space="preserve"> year as well as last, </w:t>
      </w:r>
      <w:r w:rsidRPr="002F5FF3">
        <w:rPr>
          <w:rStyle w:val="StyleUnderline"/>
          <w:highlight w:val="cyan"/>
        </w:rPr>
        <w:t>openly opposing</w:t>
      </w:r>
      <w:r w:rsidRPr="00682CF8">
        <w:rPr>
          <w:rStyle w:val="StyleUnderline"/>
        </w:rPr>
        <w:t xml:space="preserve"> them</w:t>
      </w:r>
      <w:r w:rsidRPr="00682CF8">
        <w:rPr>
          <w:sz w:val="16"/>
        </w:rPr>
        <w:t>. When some websites shut down for a day in January to protest the bills, Google placed a black box over its logo online, graphically illustrating its argument that the proposals would lead to censorship and curb innovation.  </w:t>
      </w:r>
    </w:p>
    <w:p w14:paraId="508A98B0" w14:textId="77777777" w:rsidR="006F24FE" w:rsidRPr="005548B8" w:rsidRDefault="006F24FE" w:rsidP="006F24FE">
      <w:pPr>
        <w:pStyle w:val="Heading4"/>
      </w:pPr>
      <w:r>
        <w:t xml:space="preserve">Big Tech lobbies against </w:t>
      </w:r>
      <w:r w:rsidRPr="005548B8">
        <w:rPr>
          <w:u w:val="single"/>
        </w:rPr>
        <w:t>all</w:t>
      </w:r>
      <w:r>
        <w:rPr>
          <w:u w:val="single"/>
        </w:rPr>
        <w:t xml:space="preserve"> three</w:t>
      </w:r>
      <w:r w:rsidRPr="005548B8">
        <w:rPr>
          <w:u w:val="single"/>
        </w:rPr>
        <w:t xml:space="preserve"> parts of IP</w:t>
      </w:r>
      <w:r>
        <w:t>.</w:t>
      </w:r>
    </w:p>
    <w:p w14:paraId="70106AE1" w14:textId="77777777" w:rsidR="006F24FE" w:rsidRDefault="006F24FE" w:rsidP="006F24FE">
      <w:r>
        <w:rPr>
          <w:rStyle w:val="Style13ptBold"/>
        </w:rPr>
        <w:t>Guardian 16</w:t>
      </w:r>
      <w:r>
        <w:t xml:space="preserve"> </w:t>
      </w:r>
      <w:r w:rsidRPr="005548B8">
        <w:t xml:space="preserve">[Guardian; </w:t>
      </w:r>
      <w:r>
        <w:t>leading news outlet</w:t>
      </w:r>
      <w:r w:rsidRPr="005548B8">
        <w:t xml:space="preserve">; 9-26-2016; What are the big tech companies lobbying for this </w:t>
      </w:r>
      <w:proofErr w:type="gramStart"/>
      <w:r w:rsidRPr="005548B8">
        <w:t>election?;</w:t>
      </w:r>
      <w:proofErr w:type="gramEnd"/>
      <w:r w:rsidRPr="005548B8">
        <w:t xml:space="preserve"> </w:t>
      </w:r>
      <w:r>
        <w:t>Guardian</w:t>
      </w:r>
      <w:r w:rsidRPr="005548B8">
        <w:t>; https://www.theguardian.com/technology/2016/sep/26/tech-news-lobby-election-taxes-tpp-national-security; 7-27-2024; AO]</w:t>
      </w:r>
    </w:p>
    <w:p w14:paraId="40E13CDD" w14:textId="77777777" w:rsidR="006F24FE" w:rsidRPr="002A5029" w:rsidRDefault="006F24FE" w:rsidP="006F24FE">
      <w:pPr>
        <w:rPr>
          <w:rStyle w:val="StyleUnderline"/>
        </w:rPr>
      </w:pPr>
      <w:r w:rsidRPr="002A5029">
        <w:rPr>
          <w:rStyle w:val="StyleUnderline"/>
          <w:highlight w:val="cyan"/>
        </w:rPr>
        <w:t>Google</w:t>
      </w:r>
      <w:r w:rsidRPr="002A5029">
        <w:rPr>
          <w:rStyle w:val="StyleUnderline"/>
        </w:rPr>
        <w:t>: anti-competitiveness, labor issues and copyright</w:t>
      </w:r>
    </w:p>
    <w:p w14:paraId="1BE8BF2E" w14:textId="77777777" w:rsidR="006F24FE" w:rsidRPr="002A5029" w:rsidRDefault="006F24FE" w:rsidP="006F24FE">
      <w:pPr>
        <w:rPr>
          <w:sz w:val="16"/>
        </w:rPr>
      </w:pPr>
      <w:r w:rsidRPr="002A5029">
        <w:rPr>
          <w:sz w:val="16"/>
        </w:rPr>
        <w:t xml:space="preserve">According to CRP, </w:t>
      </w:r>
      <w:r w:rsidRPr="002A5029">
        <w:rPr>
          <w:rStyle w:val="StyleUnderline"/>
        </w:rPr>
        <w:t>the number one technology company spender on lobbying is Alphabet</w:t>
      </w:r>
      <w:r w:rsidRPr="002A5029">
        <w:rPr>
          <w:sz w:val="16"/>
        </w:rPr>
        <w:t>, the parent company of Google. So far in 2016 (up to the last CRP update on 9 August), Alphabet has already spent $8.04m on lobbying – putting it on pace to spend a little less than the $16.66m it spent for the whole of 2015.</w:t>
      </w:r>
    </w:p>
    <w:p w14:paraId="4AFB19D5" w14:textId="77777777" w:rsidR="006F24FE" w:rsidRPr="002A5029" w:rsidRDefault="006F24FE" w:rsidP="006F24FE">
      <w:pPr>
        <w:rPr>
          <w:sz w:val="16"/>
        </w:rPr>
      </w:pPr>
      <w:r w:rsidRPr="002A5029">
        <w:rPr>
          <w:rStyle w:val="StyleUnderline"/>
        </w:rPr>
        <w:t xml:space="preserve">The top issues Alphabet attempted to tackle with that money were </w:t>
      </w:r>
      <w:r w:rsidRPr="002A5029">
        <w:rPr>
          <w:rStyle w:val="Emphasis"/>
        </w:rPr>
        <w:t>copyright, patent and trademark issues</w:t>
      </w:r>
      <w:r w:rsidRPr="002A5029">
        <w:rPr>
          <w:rStyle w:val="StyleUnderline"/>
        </w:rPr>
        <w:t xml:space="preserve"> (a common item for all the tech companies on the list</w:t>
      </w:r>
      <w:r w:rsidRPr="002A5029">
        <w:rPr>
          <w:sz w:val="16"/>
        </w:rPr>
        <w:t>), labor, antitrust and workplace issues, consumer product safety, science and technology – and homeland security. Yet some of Google’s biggest government-related challenges lie outside the US – notably in Europe, where the European commission has alleged that Google’s comparison shopping and advertising-related practices breach EU rules.</w:t>
      </w:r>
    </w:p>
    <w:p w14:paraId="1E1ADD38" w14:textId="77777777" w:rsidR="006F24FE" w:rsidRPr="002A5029" w:rsidRDefault="006F24FE" w:rsidP="006F24FE">
      <w:pPr>
        <w:rPr>
          <w:sz w:val="16"/>
        </w:rPr>
      </w:pPr>
      <w:r w:rsidRPr="002A5029">
        <w:rPr>
          <w:sz w:val="16"/>
        </w:rPr>
        <w:t>Amazon: tax, product safety and aviation</w:t>
      </w:r>
    </w:p>
    <w:p w14:paraId="07A562D9" w14:textId="77777777" w:rsidR="006F24FE" w:rsidRPr="002A5029" w:rsidRDefault="006F24FE" w:rsidP="006F24FE">
      <w:pPr>
        <w:rPr>
          <w:sz w:val="16"/>
        </w:rPr>
      </w:pPr>
      <w:r w:rsidRPr="002A5029">
        <w:rPr>
          <w:sz w:val="16"/>
        </w:rPr>
        <w:t>CRP figures show that Amazon has put $5.81m worth of lobbying services in its Washington DC shopping basket. The company used that money to lobby on issues around computers and technology, taxes, consumer product safety, transportation and trade.</w:t>
      </w:r>
    </w:p>
    <w:p w14:paraId="6ECDC677" w14:textId="77777777" w:rsidR="006F24FE" w:rsidRPr="002A5029" w:rsidRDefault="006F24FE" w:rsidP="006F24FE">
      <w:pPr>
        <w:rPr>
          <w:sz w:val="16"/>
        </w:rPr>
      </w:pPr>
      <w:r w:rsidRPr="002A5029">
        <w:rPr>
          <w:sz w:val="16"/>
        </w:rPr>
        <w:t>It was also no surprise to see Amazon lobbying on issues related to aviation, airlines and airports – given its involvement in both the use of drones and shipping goods by air.</w:t>
      </w:r>
    </w:p>
    <w:p w14:paraId="6743C6CD" w14:textId="77777777" w:rsidR="006F24FE" w:rsidRPr="002A5029" w:rsidRDefault="006F24FE" w:rsidP="006F24FE">
      <w:pPr>
        <w:rPr>
          <w:sz w:val="16"/>
        </w:rPr>
      </w:pPr>
      <w:r w:rsidRPr="002A5029">
        <w:rPr>
          <w:sz w:val="16"/>
        </w:rPr>
        <w:t>Facebook: national security, intelligence and patent law</w:t>
      </w:r>
    </w:p>
    <w:p w14:paraId="2E2EA52E" w14:textId="77777777" w:rsidR="006F24FE" w:rsidRPr="002A5029" w:rsidRDefault="006F24FE" w:rsidP="006F24FE">
      <w:pPr>
        <w:rPr>
          <w:sz w:val="16"/>
        </w:rPr>
      </w:pPr>
      <w:r w:rsidRPr="002A5029">
        <w:rPr>
          <w:rStyle w:val="StyleUnderline"/>
          <w:highlight w:val="cyan"/>
        </w:rPr>
        <w:t>Facebook</w:t>
      </w:r>
      <w:r w:rsidRPr="002A5029">
        <w:rPr>
          <w:sz w:val="16"/>
        </w:rPr>
        <w:t xml:space="preserve"> is the third-largest </w:t>
      </w:r>
      <w:r w:rsidRPr="002A5029">
        <w:rPr>
          <w:rStyle w:val="StyleUnderline"/>
        </w:rPr>
        <w:t>lobbying</w:t>
      </w:r>
      <w:r w:rsidRPr="002A5029">
        <w:rPr>
          <w:sz w:val="16"/>
        </w:rPr>
        <w:t xml:space="preserve"> spender, according to CRP, spending $4.97m so far this year. And it has a lot of government issues to care about.</w:t>
      </w:r>
    </w:p>
    <w:p w14:paraId="4E838F1B" w14:textId="77777777" w:rsidR="006F24FE" w:rsidRPr="002A5029" w:rsidRDefault="006F24FE" w:rsidP="006F24FE">
      <w:pPr>
        <w:rPr>
          <w:rStyle w:val="StyleUnderline"/>
        </w:rPr>
      </w:pPr>
      <w:r w:rsidRPr="002A5029">
        <w:rPr>
          <w:sz w:val="16"/>
        </w:rPr>
        <w:lastRenderedPageBreak/>
        <w:t xml:space="preserve">Homeland security, intelligence, computers and information technology, </w:t>
      </w:r>
      <w:r w:rsidRPr="002A5029">
        <w:rPr>
          <w:rStyle w:val="StyleUnderline"/>
        </w:rPr>
        <w:t>copyright, patent and trademark issues</w:t>
      </w:r>
      <w:r w:rsidRPr="002A5029">
        <w:rPr>
          <w:sz w:val="16"/>
        </w:rPr>
        <w:t xml:space="preserve"> – and taxes – </w:t>
      </w:r>
      <w:r w:rsidRPr="002A5029">
        <w:rPr>
          <w:rStyle w:val="StyleUnderline"/>
        </w:rPr>
        <w:t xml:space="preserve">make up the </w:t>
      </w:r>
      <w:r w:rsidRPr="002A5029">
        <w:rPr>
          <w:rStyle w:val="Emphasis"/>
        </w:rPr>
        <w:t>top five issues</w:t>
      </w:r>
      <w:r w:rsidRPr="002A5029">
        <w:rPr>
          <w:rStyle w:val="StyleUnderline"/>
        </w:rPr>
        <w:t xml:space="preserve"> on which it has chosen to lobby.</w:t>
      </w:r>
    </w:p>
    <w:p w14:paraId="2815DDE5" w14:textId="77777777" w:rsidR="006F24FE" w:rsidRPr="002A5029" w:rsidRDefault="006F24FE" w:rsidP="006F24FE">
      <w:pPr>
        <w:rPr>
          <w:sz w:val="16"/>
        </w:rPr>
      </w:pPr>
      <w:r w:rsidRPr="002A5029">
        <w:rPr>
          <w:sz w:val="16"/>
        </w:rPr>
        <w:t>Amongst the bills on which Facebook has offered comment is the “Requiring Reporting of Online Terrorist Activity Act” – which the Washington-based Center for Democracy &amp; Technology criticized as requiring “all providers of Internet communications services to report to government authorities when they obtain ‘actual knowledge’ of apparent ‘terrorist activity’ on their services”.</w:t>
      </w:r>
    </w:p>
    <w:p w14:paraId="69EE60EC" w14:textId="77777777" w:rsidR="006F24FE" w:rsidRPr="002A5029" w:rsidRDefault="006F24FE" w:rsidP="006F24FE">
      <w:pPr>
        <w:rPr>
          <w:sz w:val="16"/>
        </w:rPr>
      </w:pPr>
      <w:r w:rsidRPr="002A5029">
        <w:rPr>
          <w:sz w:val="16"/>
        </w:rPr>
        <w:t>Facebook CEO and founder Mark Zuckerberg has also been very active in lobbying for immigration reform. He a passionate supporter of an immigration reform lobbying group called FWD.US – which also counts Microsoft cofounder Bill Gates and Napster founder Sean Parker amongst its founding members.</w:t>
      </w:r>
    </w:p>
    <w:p w14:paraId="7909298E" w14:textId="77777777" w:rsidR="006F24FE" w:rsidRPr="002A5029" w:rsidRDefault="006F24FE" w:rsidP="006F24FE">
      <w:pPr>
        <w:rPr>
          <w:sz w:val="16"/>
        </w:rPr>
      </w:pPr>
      <w:r w:rsidRPr="002A5029">
        <w:rPr>
          <w:sz w:val="16"/>
        </w:rPr>
        <w:t>Apple: tax, telecoms and copyright battles</w:t>
      </w:r>
    </w:p>
    <w:p w14:paraId="6F8C1509" w14:textId="77777777" w:rsidR="006F24FE" w:rsidRPr="002A5029" w:rsidRDefault="006F24FE" w:rsidP="006F24FE">
      <w:pPr>
        <w:rPr>
          <w:sz w:val="16"/>
        </w:rPr>
      </w:pPr>
      <w:r w:rsidRPr="002A5029">
        <w:rPr>
          <w:sz w:val="16"/>
        </w:rPr>
        <w:t>Apple is not new to presidential politics. David Axelrod, the former chief strategist and senior advisor to President Barack Obama, has a great story in his 2015 memoir, Believer, in which he describes a phone conversation with the late Apple cofounder, Steve Jobs – one in which Jobs appeared to be deeply unimpressed with political media consultants, despite Jobs having requested the meeting after a personal visit from then Senator Barack Obama to Apple’s offices in Cupertino.</w:t>
      </w:r>
    </w:p>
    <w:p w14:paraId="6C0FDC0C" w14:textId="77777777" w:rsidR="006F24FE" w:rsidRPr="002A5029" w:rsidRDefault="006F24FE" w:rsidP="006F24FE">
      <w:pPr>
        <w:rPr>
          <w:sz w:val="16"/>
        </w:rPr>
      </w:pPr>
      <w:r w:rsidRPr="002A5029">
        <w:rPr>
          <w:sz w:val="16"/>
        </w:rPr>
        <w:t>Axelrod quotes Jobs as saying: “What your industry does, if you can call it an industry, is bullshit. You guys don’t know anything about communication.”</w:t>
      </w:r>
    </w:p>
    <w:p w14:paraId="3779BA36" w14:textId="77777777" w:rsidR="006F24FE" w:rsidRPr="002A5029" w:rsidRDefault="006F24FE" w:rsidP="006F24FE">
      <w:pPr>
        <w:rPr>
          <w:sz w:val="16"/>
        </w:rPr>
      </w:pPr>
      <w:r w:rsidRPr="002A5029">
        <w:rPr>
          <w:sz w:val="16"/>
        </w:rPr>
        <w:t>These days, Apple is much more engaged with government, from its showdown with the FBI earlier this year over the question of whether it should “unlock” an iPhone linked to the San Bernardino attacks to the more recent dispute between Apple and the European commission as it attempted to seek “recovery of illegal state aid” for alleged unpaid taxes in Ireland from Apple of up to €13bn – plus interest.</w:t>
      </w:r>
    </w:p>
    <w:p w14:paraId="53E97B37" w14:textId="77777777" w:rsidR="006F24FE" w:rsidRPr="002A5029" w:rsidRDefault="006F24FE" w:rsidP="006F24FE">
      <w:pPr>
        <w:rPr>
          <w:sz w:val="16"/>
        </w:rPr>
      </w:pPr>
      <w:r w:rsidRPr="002A5029">
        <w:rPr>
          <w:sz w:val="16"/>
        </w:rPr>
        <w:t xml:space="preserve">The Center for Responsive Politics shows that </w:t>
      </w:r>
      <w:r w:rsidRPr="002A5029">
        <w:rPr>
          <w:rStyle w:val="StyleUnderline"/>
          <w:highlight w:val="cyan"/>
        </w:rPr>
        <w:t>Apple</w:t>
      </w:r>
      <w:r w:rsidRPr="002A5029">
        <w:rPr>
          <w:sz w:val="16"/>
        </w:rPr>
        <w:t xml:space="preserve"> has spent a relatively modest $2.25m on lobbying in 2016 so </w:t>
      </w:r>
      <w:r w:rsidRPr="002A5029">
        <w:rPr>
          <w:rStyle w:val="StyleUnderline"/>
        </w:rPr>
        <w:t xml:space="preserve">far. Not surprisingly, its </w:t>
      </w:r>
      <w:r w:rsidRPr="00A9606B">
        <w:rPr>
          <w:rStyle w:val="StyleUnderline"/>
          <w:highlight w:val="cyan"/>
        </w:rPr>
        <w:t>top</w:t>
      </w:r>
      <w:r w:rsidRPr="002A5029">
        <w:rPr>
          <w:rStyle w:val="StyleUnderline"/>
        </w:rPr>
        <w:t xml:space="preserve"> five </w:t>
      </w:r>
      <w:r w:rsidRPr="00A9606B">
        <w:rPr>
          <w:rStyle w:val="StyleUnderline"/>
          <w:highlight w:val="cyan"/>
        </w:rPr>
        <w:t>issues for lobbying were</w:t>
      </w:r>
      <w:r w:rsidRPr="002A5029">
        <w:rPr>
          <w:rStyle w:val="StyleUnderline"/>
        </w:rPr>
        <w:t xml:space="preserve"> tied to </w:t>
      </w:r>
      <w:r w:rsidRPr="002A5029">
        <w:rPr>
          <w:sz w:val="16"/>
        </w:rPr>
        <w:t>taxes</w:t>
      </w:r>
      <w:r w:rsidRPr="00A9606B">
        <w:rPr>
          <w:sz w:val="16"/>
        </w:rPr>
        <w:t xml:space="preserve">, </w:t>
      </w:r>
      <w:r w:rsidRPr="002A5029">
        <w:rPr>
          <w:rStyle w:val="Emphasis"/>
          <w:highlight w:val="cyan"/>
        </w:rPr>
        <w:t>copyright, patent and trademark</w:t>
      </w:r>
      <w:r w:rsidRPr="002A5029">
        <w:rPr>
          <w:sz w:val="16"/>
        </w:rPr>
        <w:t>, telecommunications, computers and information technology – and trade.</w:t>
      </w:r>
    </w:p>
    <w:p w14:paraId="3F28BF67" w14:textId="77777777" w:rsidR="006F24FE" w:rsidRPr="00C43471" w:rsidRDefault="006F24FE" w:rsidP="006F24FE">
      <w:pPr>
        <w:rPr>
          <w:sz w:val="16"/>
        </w:rPr>
      </w:pPr>
      <w:r w:rsidRPr="002A5029">
        <w:rPr>
          <w:rStyle w:val="StyleUnderline"/>
        </w:rPr>
        <w:t xml:space="preserve">The </w:t>
      </w:r>
      <w:r w:rsidRPr="002A5029">
        <w:rPr>
          <w:rStyle w:val="StyleUnderline"/>
          <w:highlight w:val="cyan"/>
        </w:rPr>
        <w:t>copyright issues</w:t>
      </w:r>
      <w:r w:rsidRPr="002A5029">
        <w:rPr>
          <w:rStyle w:val="StyleUnderline"/>
        </w:rPr>
        <w:t xml:space="preserve"> are </w:t>
      </w:r>
      <w:r w:rsidRPr="002A5029">
        <w:rPr>
          <w:rStyle w:val="StyleUnderline"/>
          <w:highlight w:val="cyan"/>
        </w:rPr>
        <w:t>understandable given</w:t>
      </w:r>
      <w:r w:rsidRPr="002A5029">
        <w:rPr>
          <w:rStyle w:val="StyleUnderline"/>
        </w:rPr>
        <w:t xml:space="preserve"> the </w:t>
      </w:r>
      <w:r w:rsidRPr="002A5029">
        <w:rPr>
          <w:rStyle w:val="Emphasis"/>
        </w:rPr>
        <w:t xml:space="preserve">huge </w:t>
      </w:r>
      <w:r w:rsidRPr="002A5029">
        <w:rPr>
          <w:rStyle w:val="Emphasis"/>
          <w:highlight w:val="cyan"/>
        </w:rPr>
        <w:t>legal battles</w:t>
      </w:r>
      <w:r w:rsidRPr="002A5029">
        <w:rPr>
          <w:rStyle w:val="StyleUnderline"/>
        </w:rPr>
        <w:t xml:space="preserve"> that </w:t>
      </w:r>
      <w:r w:rsidRPr="002A5029">
        <w:rPr>
          <w:rStyle w:val="StyleUnderline"/>
          <w:highlight w:val="cyan"/>
        </w:rPr>
        <w:t>Apple</w:t>
      </w:r>
      <w:r w:rsidRPr="002A5029">
        <w:rPr>
          <w:rStyle w:val="StyleUnderline"/>
        </w:rPr>
        <w:t xml:space="preserve"> has </w:t>
      </w:r>
      <w:r w:rsidRPr="002A5029">
        <w:rPr>
          <w:rStyle w:val="StyleUnderline"/>
          <w:highlight w:val="cyan"/>
        </w:rPr>
        <w:t>engaged in</w:t>
      </w:r>
      <w:r w:rsidRPr="002A5029">
        <w:rPr>
          <w:rStyle w:val="StyleUnderline"/>
        </w:rPr>
        <w:t xml:space="preserve"> – most notably </w:t>
      </w:r>
      <w:r w:rsidRPr="002A5029">
        <w:rPr>
          <w:rStyle w:val="StyleUnderline"/>
          <w:highlight w:val="cyan"/>
        </w:rPr>
        <w:t>with Samsung</w:t>
      </w:r>
      <w:r w:rsidRPr="002A5029">
        <w:rPr>
          <w:sz w:val="16"/>
        </w:rPr>
        <w:t xml:space="preserve"> – to preserve the unique elements of its products (a case is before the US supreme court this month).</w:t>
      </w:r>
    </w:p>
    <w:p w14:paraId="1943A4C4" w14:textId="77777777" w:rsidR="006F24FE" w:rsidRPr="004F009E" w:rsidRDefault="006F24FE" w:rsidP="006F24FE">
      <w:pPr>
        <w:rPr>
          <w:rStyle w:val="StyleUnderline"/>
        </w:rPr>
      </w:pPr>
    </w:p>
    <w:p w14:paraId="5314BE95" w14:textId="77777777" w:rsidR="006F24FE" w:rsidRDefault="006F24FE" w:rsidP="006F24FE">
      <w:pPr>
        <w:pStyle w:val="Heading3"/>
      </w:pPr>
      <w:r>
        <w:lastRenderedPageBreak/>
        <w:t>Link --- IP --- Big Tech</w:t>
      </w:r>
    </w:p>
    <w:p w14:paraId="5DE029A0" w14:textId="77777777" w:rsidR="006F24FE" w:rsidRDefault="006F24FE" w:rsidP="006F24FE">
      <w:pPr>
        <w:pStyle w:val="Heading4"/>
        <w:rPr>
          <w:b w:val="0"/>
          <w:bCs/>
        </w:rPr>
      </w:pPr>
      <w:r>
        <w:t xml:space="preserve">Big tech lobbyists would drum up opposition to the plan and lawmakers who support it– </w:t>
      </w:r>
      <w:r w:rsidRPr="002F09E3">
        <w:rPr>
          <w:b w:val="0"/>
          <w:bCs/>
        </w:rPr>
        <w:t>the Protect IP Act</w:t>
      </w:r>
      <w:r>
        <w:rPr>
          <w:b w:val="0"/>
          <w:bCs/>
        </w:rPr>
        <w:t xml:space="preserve"> proves.</w:t>
      </w:r>
    </w:p>
    <w:p w14:paraId="7BA9D49C" w14:textId="77777777" w:rsidR="006F24FE" w:rsidRDefault="006F24FE" w:rsidP="006F24FE">
      <w:r w:rsidRPr="002F09E3">
        <w:t xml:space="preserve">Brody </w:t>
      </w:r>
      <w:r w:rsidRPr="002F09E3">
        <w:rPr>
          <w:rStyle w:val="Style13ptBold"/>
        </w:rPr>
        <w:t xml:space="preserve">Mullins </w:t>
      </w:r>
      <w:r w:rsidRPr="002F09E3">
        <w:t>and Luke Mullins, 3-29-20</w:t>
      </w:r>
      <w:r w:rsidRPr="002F09E3">
        <w:rPr>
          <w:rStyle w:val="Style13ptBold"/>
        </w:rPr>
        <w:t>24</w:t>
      </w:r>
      <w:r w:rsidRPr="002F09E3">
        <w:t xml:space="preserve">, </w:t>
      </w:r>
      <w:r>
        <w:t>[B</w:t>
      </w:r>
      <w:r w:rsidRPr="00555CD3">
        <w:t>rody Mullins is an investigative reporter in the Washington, DC, bureau of The Wall Street Journal, where he led the team that won the 2023 Pulitzer Prize for Investigative Reporting. Luke Mullins is a contributing writer at Politico magazine, where he covers the people and institutions that control Washington’s levers of power</w:t>
      </w:r>
      <w:r>
        <w:t>, ”</w:t>
      </w:r>
      <w:r w:rsidRPr="00231CF6">
        <w:t>Big Tech Has a New Favorite Lobbyist: You</w:t>
      </w:r>
      <w:r w:rsidRPr="002F09E3">
        <w:t xml:space="preserve">", WSJ, </w:t>
      </w:r>
      <w:hyperlink r:id="rId30" w:history="1">
        <w:r w:rsidRPr="00CD6529">
          <w:rPr>
            <w:rStyle w:val="Hyperlink"/>
          </w:rPr>
          <w:t>https://www.wsj.com/politics/how-big-techs-grassroots-tactics-transformed-lobbying-in-d-c-075539c7</w:t>
        </w:r>
      </w:hyperlink>
      <w:r>
        <w:t>, accessed 7/23/24, S.A.M.]</w:t>
      </w:r>
    </w:p>
    <w:p w14:paraId="3D4E5DAE" w14:textId="77777777" w:rsidR="006F24FE" w:rsidRPr="00231CF6" w:rsidRDefault="006F24FE" w:rsidP="006F24FE">
      <w:pPr>
        <w:rPr>
          <w:rStyle w:val="StyleUnderline"/>
        </w:rPr>
      </w:pPr>
      <w:r w:rsidRPr="00231CF6">
        <w:rPr>
          <w:sz w:val="12"/>
        </w:rPr>
        <w:t xml:space="preserve">It </w:t>
      </w:r>
      <w:r w:rsidRPr="00555CD3">
        <w:rPr>
          <w:rStyle w:val="StyleUnderline"/>
        </w:rPr>
        <w:t>used to be that a round of golf</w:t>
      </w:r>
      <w:r w:rsidRPr="00231CF6">
        <w:rPr>
          <w:rStyle w:val="StyleUnderline"/>
        </w:rPr>
        <w:t xml:space="preserve"> followed by a round of thick steaks, stiff drinks </w:t>
      </w:r>
      <w:r w:rsidRPr="00555CD3">
        <w:rPr>
          <w:rStyle w:val="StyleUnderline"/>
        </w:rPr>
        <w:t>and the promise of a campaign contribution were all it took for a lobbyist to butter up a lawmaker</w:t>
      </w:r>
      <w:r w:rsidRPr="00231CF6">
        <w:rPr>
          <w:sz w:val="12"/>
        </w:rPr>
        <w:t xml:space="preserve">. But Congress put an end to these swanky meals and gifts in 2007, after a corruption scandal in which more than 20 lobbyists, political aides and public officials pleaded guilty or were convicted on federal charges. Though companies were still permitted to make campaign donations, </w:t>
      </w:r>
      <w:r w:rsidRPr="00231CF6">
        <w:rPr>
          <w:rStyle w:val="StyleUnderline"/>
        </w:rPr>
        <w:t>the banning of gifts was a catastrophe for K Street, the avenue in Washington, D.C., where lobbyists have their offices.</w:t>
      </w:r>
      <w:r>
        <w:rPr>
          <w:rStyle w:val="StyleUnderline"/>
        </w:rPr>
        <w:t xml:space="preserve"> </w:t>
      </w:r>
      <w:r w:rsidRPr="00231CF6">
        <w:rPr>
          <w:sz w:val="12"/>
        </w:rPr>
        <w:t>But it did not take long for K Street to figure out an ingenious way around the new rules. Today’s most effective corporate lobbying no longer involves wooing members of Congress with Chateau Margaux, five-star meals or tickets to professional sporting events</w:t>
      </w:r>
      <w:r w:rsidRPr="00231CF6">
        <w:rPr>
          <w:rStyle w:val="Emphasis"/>
        </w:rPr>
        <w:t xml:space="preserve">. </w:t>
      </w:r>
      <w:r w:rsidRPr="00555CD3">
        <w:rPr>
          <w:rStyle w:val="Emphasis"/>
          <w:highlight w:val="cyan"/>
        </w:rPr>
        <w:t>K Street’s elite now works in secret to influence lawmakers with the help of an unlikely ally: you</w:t>
      </w:r>
      <w:r w:rsidRPr="00231CF6">
        <w:rPr>
          <w:rStyle w:val="Emphasis"/>
        </w:rPr>
        <w:t>.</w:t>
      </w:r>
      <w:r>
        <w:rPr>
          <w:rStyle w:val="Emphasis"/>
        </w:rPr>
        <w:t xml:space="preserve"> </w:t>
      </w:r>
      <w:r w:rsidRPr="00231CF6">
        <w:rPr>
          <w:sz w:val="12"/>
        </w:rPr>
        <w:t xml:space="preserve">Though </w:t>
      </w:r>
      <w:r w:rsidRPr="00231CF6">
        <w:rPr>
          <w:rStyle w:val="StyleUnderline"/>
        </w:rPr>
        <w:t>appealing to the public</w:t>
      </w:r>
      <w:r w:rsidRPr="00231CF6">
        <w:rPr>
          <w:sz w:val="12"/>
        </w:rPr>
        <w:t xml:space="preserve"> has long been part of the lobbying playbook, it </w:t>
      </w:r>
      <w:r w:rsidRPr="00231CF6">
        <w:rPr>
          <w:rStyle w:val="StyleUnderline"/>
        </w:rPr>
        <w:t xml:space="preserve">has taken a much more sophisticated form in the years since lobbyists were banned from using the traditional tools of their trade to curry favor with elected officials. They recognized that, given the new restrictions, the </w:t>
      </w:r>
      <w:r w:rsidRPr="00555CD3">
        <w:rPr>
          <w:rStyle w:val="StyleUnderline"/>
          <w:highlight w:val="cyan"/>
        </w:rPr>
        <w:t>best way to influence members of Congress was through the people who sent them to Washington in the first place.</w:t>
      </w:r>
    </w:p>
    <w:p w14:paraId="026CC38B" w14:textId="77777777" w:rsidR="006F24FE" w:rsidRPr="00231CF6" w:rsidRDefault="006F24FE" w:rsidP="006F24FE">
      <w:pPr>
        <w:rPr>
          <w:rStyle w:val="StyleUnderline"/>
        </w:rPr>
      </w:pPr>
      <w:r w:rsidRPr="00555CD3">
        <w:rPr>
          <w:rStyle w:val="Emphasis"/>
          <w:highlight w:val="cyan"/>
        </w:rPr>
        <w:t>With an election always just around the corner, members of Congress are uncomfortable taking actions that are not popular with voters back home</w:t>
      </w:r>
      <w:r w:rsidRPr="00231CF6">
        <w:rPr>
          <w:rStyle w:val="Emphasis"/>
        </w:rPr>
        <w:t xml:space="preserve">. And they’re </w:t>
      </w:r>
      <w:r w:rsidRPr="00555CD3">
        <w:rPr>
          <w:rStyle w:val="Emphasis"/>
          <w:highlight w:val="cyan"/>
        </w:rPr>
        <w:t>eager to support issues and causes that</w:t>
      </w:r>
      <w:r w:rsidRPr="00231CF6">
        <w:rPr>
          <w:rStyle w:val="Emphasis"/>
        </w:rPr>
        <w:t xml:space="preserve"> have—or </w:t>
      </w:r>
      <w:r w:rsidRPr="00555CD3">
        <w:rPr>
          <w:rStyle w:val="Emphasis"/>
          <w:highlight w:val="cyan"/>
        </w:rPr>
        <w:t xml:space="preserve">appear to have—popular support among their constituents. </w:t>
      </w:r>
      <w:r w:rsidRPr="00555CD3">
        <w:rPr>
          <w:sz w:val="12"/>
        </w:rPr>
        <w:t>With</w:t>
      </w:r>
      <w:r w:rsidRPr="00231CF6">
        <w:rPr>
          <w:sz w:val="12"/>
        </w:rPr>
        <w:t xml:space="preserve"> this incentive structure in mind, </w:t>
      </w:r>
      <w:r w:rsidRPr="00231CF6">
        <w:rPr>
          <w:rStyle w:val="StyleUnderline"/>
        </w:rPr>
        <w:t>lobbyists began spending more of their time targeting ordinary people living thousands of miles outside the Beltway</w:t>
      </w:r>
      <w:r w:rsidRPr="00231CF6">
        <w:rPr>
          <w:sz w:val="12"/>
        </w:rPr>
        <w:t xml:space="preserve">. </w:t>
      </w:r>
      <w:r w:rsidRPr="00231CF6">
        <w:rPr>
          <w:rStyle w:val="Emphasis"/>
        </w:rPr>
        <w:t xml:space="preserve">They </w:t>
      </w:r>
      <w:r w:rsidRPr="00555CD3">
        <w:rPr>
          <w:rStyle w:val="Emphasis"/>
          <w:highlight w:val="cyan"/>
        </w:rPr>
        <w:t>teamed up with PR gurus, social-media experts, political pollsters, data analysts and grassroots organizers to foment seemingly organic public outcries designed to pressure lawmakers and compel them to take actions</w:t>
      </w:r>
      <w:r w:rsidRPr="00231CF6">
        <w:rPr>
          <w:rStyle w:val="Emphasis"/>
        </w:rPr>
        <w:t xml:space="preserve"> that would benefit the lobbyists’ corporate clients.</w:t>
      </w:r>
      <w:r>
        <w:rPr>
          <w:rStyle w:val="Emphasis"/>
        </w:rPr>
        <w:t xml:space="preserve"> </w:t>
      </w:r>
      <w:r w:rsidRPr="00231CF6">
        <w:rPr>
          <w:rStyle w:val="StyleUnderline"/>
        </w:rPr>
        <w:t xml:space="preserve">A </w:t>
      </w:r>
      <w:r w:rsidRPr="00555CD3">
        <w:rPr>
          <w:rStyle w:val="StyleUnderline"/>
          <w:highlight w:val="cyan"/>
        </w:rPr>
        <w:t>pivotal point in this evolution away from old-fashioned inside strategies</w:t>
      </w:r>
      <w:r w:rsidRPr="00231CF6">
        <w:rPr>
          <w:sz w:val="12"/>
        </w:rPr>
        <w:t xml:space="preserve"> to a more advanced “outside” approach </w:t>
      </w:r>
      <w:r w:rsidRPr="00231CF6">
        <w:rPr>
          <w:rStyle w:val="StyleUnderline"/>
        </w:rPr>
        <w:t>o</w:t>
      </w:r>
      <w:r w:rsidRPr="00555CD3">
        <w:rPr>
          <w:rStyle w:val="StyleUnderline"/>
          <w:highlight w:val="cyan"/>
        </w:rPr>
        <w:t>ccurred in 2011</w:t>
      </w:r>
      <w:r w:rsidRPr="00555CD3">
        <w:rPr>
          <w:sz w:val="12"/>
          <w:highlight w:val="cyan"/>
        </w:rPr>
        <w:t>,</w:t>
      </w:r>
      <w:r w:rsidRPr="00231CF6">
        <w:rPr>
          <w:sz w:val="12"/>
        </w:rPr>
        <w:t xml:space="preserve"> during a battle pitting the then-upstart technology industry against the Goliaths of Washington’s corporate lobbying establishment.</w:t>
      </w:r>
      <w:r>
        <w:rPr>
          <w:sz w:val="12"/>
        </w:rPr>
        <w:t xml:space="preserve"> </w:t>
      </w:r>
      <w:r w:rsidRPr="00231CF6">
        <w:rPr>
          <w:sz w:val="12"/>
        </w:rPr>
        <w:t xml:space="preserve">At the time, </w:t>
      </w:r>
      <w:r w:rsidRPr="00555CD3">
        <w:rPr>
          <w:rStyle w:val="StyleUnderline"/>
          <w:highlight w:val="cyan"/>
        </w:rPr>
        <w:t>the tech industry was far from the dominant player</w:t>
      </w:r>
      <w:r w:rsidRPr="00231CF6">
        <w:rPr>
          <w:rStyle w:val="StyleUnderline"/>
        </w:rPr>
        <w:t xml:space="preserve"> it’s become today</w:t>
      </w:r>
      <w:r w:rsidRPr="00231CF6">
        <w:rPr>
          <w:sz w:val="12"/>
        </w:rPr>
        <w:t xml:space="preserve">. But </w:t>
      </w:r>
      <w:r w:rsidRPr="00555CD3">
        <w:rPr>
          <w:rStyle w:val="StyleUnderline"/>
          <w:highlight w:val="cyan"/>
        </w:rPr>
        <w:t>powerful corporate actors, from Hollywood to Wall Street, recognized the threat that Google and its peers might pose to their future profits</w:t>
      </w:r>
      <w:r w:rsidRPr="00231CF6">
        <w:rPr>
          <w:rStyle w:val="StyleUnderline"/>
        </w:rPr>
        <w:t xml:space="preserve"> and began searching for ways to undercut their new competitors. </w:t>
      </w:r>
      <w:r w:rsidRPr="00555CD3">
        <w:rPr>
          <w:rStyle w:val="StyleUnderline"/>
          <w:highlight w:val="cyan"/>
        </w:rPr>
        <w:t>They saw an opportunity in pushing federal legislation to hold internet platforms legally liable for certain content put on their platforms by users.</w:t>
      </w:r>
      <w:r>
        <w:rPr>
          <w:rStyle w:val="StyleUnderline"/>
        </w:rPr>
        <w:t xml:space="preserve"> </w:t>
      </w:r>
      <w:r w:rsidRPr="00231CF6">
        <w:rPr>
          <w:rStyle w:val="StyleUnderline"/>
        </w:rPr>
        <w:t>Though the legislation was relatively narrow</w:t>
      </w:r>
      <w:r w:rsidRPr="00231CF6">
        <w:rPr>
          <w:sz w:val="12"/>
        </w:rPr>
        <w:t xml:space="preserve"> in scope—it </w:t>
      </w:r>
      <w:r w:rsidRPr="00555CD3">
        <w:rPr>
          <w:rStyle w:val="StyleUnderline"/>
          <w:highlight w:val="cyan"/>
        </w:rPr>
        <w:t>would have given law-enforcement authorities tools to crack down on websites that housed illegal or pirated content on servers in other countries</w:t>
      </w:r>
      <w:r w:rsidRPr="00231CF6">
        <w:rPr>
          <w:sz w:val="12"/>
        </w:rPr>
        <w:t xml:space="preserve">—the internet companies and their allies presented it as an existential threat. The bill, </w:t>
      </w:r>
      <w:r w:rsidRPr="00231CF6">
        <w:rPr>
          <w:rStyle w:val="StyleUnderline"/>
        </w:rPr>
        <w:t xml:space="preserve">known in the Senate </w:t>
      </w:r>
      <w:r w:rsidRPr="00555CD3">
        <w:rPr>
          <w:rStyle w:val="StyleUnderline"/>
          <w:highlight w:val="cyan"/>
        </w:rPr>
        <w:t>as the PROTECT IP Act or PIPA</w:t>
      </w:r>
      <w:r w:rsidRPr="00555CD3">
        <w:rPr>
          <w:sz w:val="12"/>
          <w:highlight w:val="cyan"/>
        </w:rPr>
        <w:t>,</w:t>
      </w:r>
      <w:r w:rsidRPr="00231CF6">
        <w:rPr>
          <w:sz w:val="12"/>
        </w:rPr>
        <w:t xml:space="preserve"> “</w:t>
      </w:r>
      <w:r w:rsidRPr="00231CF6">
        <w:rPr>
          <w:rStyle w:val="StyleUnderline"/>
        </w:rPr>
        <w:t>would have destroyed the ecosystem of YouTube, Twitter, Facebook and Tumblr</w:t>
      </w:r>
      <w:r w:rsidRPr="00231CF6">
        <w:rPr>
          <w:sz w:val="12"/>
        </w:rPr>
        <w:t xml:space="preserve">,” said Ernesto Falcon, who lobbied against the legislation at the time. </w:t>
      </w:r>
      <w:r w:rsidRPr="00555CD3">
        <w:rPr>
          <w:sz w:val="12"/>
          <w:highlight w:val="cyan"/>
        </w:rPr>
        <w:t xml:space="preserve">Tech </w:t>
      </w:r>
      <w:r w:rsidRPr="00555CD3">
        <w:rPr>
          <w:rStyle w:val="StyleUnderline"/>
          <w:highlight w:val="cyan"/>
        </w:rPr>
        <w:t>companies said the measure would force them to spend millions of dollars policing user-generated content</w:t>
      </w:r>
      <w:r w:rsidRPr="00231CF6">
        <w:rPr>
          <w:rStyle w:val="StyleUnderline"/>
        </w:rPr>
        <w:t xml:space="preserve">, which would put many of them out of business and </w:t>
      </w:r>
      <w:r w:rsidRPr="00555CD3">
        <w:rPr>
          <w:rStyle w:val="StyleUnderline"/>
          <w:highlight w:val="cyan"/>
        </w:rPr>
        <w:t>stifle the growth of the internet.</w:t>
      </w:r>
    </w:p>
    <w:p w14:paraId="21964B1E" w14:textId="77777777" w:rsidR="006F24FE" w:rsidRPr="00231CF6" w:rsidRDefault="006F24FE" w:rsidP="006F24FE">
      <w:pPr>
        <w:rPr>
          <w:b/>
          <w:iCs/>
          <w:u w:val="single"/>
        </w:rPr>
      </w:pPr>
      <w:r w:rsidRPr="00555CD3">
        <w:rPr>
          <w:rStyle w:val="StyleUnderline"/>
          <w:highlight w:val="cyan"/>
        </w:rPr>
        <w:lastRenderedPageBreak/>
        <w:t>By the middle of 2011,</w:t>
      </w:r>
      <w:r w:rsidRPr="00231CF6">
        <w:rPr>
          <w:rStyle w:val="StyleUnderline"/>
        </w:rPr>
        <w:t xml:space="preserve"> an army of lobbyists working for the pillars of the corporate lobbying establishment—the major movie studios, the music industry, pharmaceutical manufacturers and the U.S. Chamber of Commerce—were executing a nearly $100 million campaign to win approval</w:t>
      </w:r>
      <w:r w:rsidRPr="00231CF6">
        <w:rPr>
          <w:sz w:val="12"/>
        </w:rPr>
        <w:t xml:space="preserve"> for the internet bill. They </w:t>
      </w:r>
      <w:r w:rsidRPr="00231CF6">
        <w:rPr>
          <w:rStyle w:val="StyleUnderline"/>
        </w:rPr>
        <w:t>pressured scores of lawmakers to co-sponsor the legislation</w:t>
      </w:r>
      <w:r w:rsidRPr="00231CF6">
        <w:rPr>
          <w:sz w:val="12"/>
        </w:rPr>
        <w:t xml:space="preserve">. </w:t>
      </w:r>
      <w:r w:rsidRPr="00231CF6">
        <w:rPr>
          <w:rStyle w:val="StyleUnderline"/>
        </w:rPr>
        <w:t xml:space="preserve">At one point, </w:t>
      </w:r>
      <w:r w:rsidRPr="00555CD3">
        <w:rPr>
          <w:rStyle w:val="StyleUnderline"/>
          <w:highlight w:val="cyan"/>
        </w:rPr>
        <w:t>99 of the 100 members of the U.S. Senate appeared ready to support it</w:t>
      </w:r>
      <w:r w:rsidRPr="00231CF6">
        <w:rPr>
          <w:rStyle w:val="StyleUnderline"/>
        </w:rPr>
        <w:t>—</w:t>
      </w:r>
      <w:r w:rsidRPr="00231CF6">
        <w:rPr>
          <w:sz w:val="12"/>
        </w:rPr>
        <w:t xml:space="preserve">an astounding number, given that most bills have just a handful of co-sponsors before they are called up for a vote. </w:t>
      </w:r>
      <w:r w:rsidRPr="00231CF6">
        <w:rPr>
          <w:rStyle w:val="StyleUnderline"/>
        </w:rPr>
        <w:t>When lobbyists for Google and its allies went to Capitol Hill, they made little headway</w:t>
      </w:r>
      <w:r w:rsidRPr="00231CF6">
        <w:rPr>
          <w:sz w:val="12"/>
        </w:rPr>
        <w:t>. Against such well-financed and influential opponents, the futility of the traditional lobbying approach became clear. If tech companies were going to turn back the anti-piracy bills, they would need to find another way.</w:t>
      </w:r>
      <w:r>
        <w:rPr>
          <w:sz w:val="12"/>
        </w:rPr>
        <w:t xml:space="preserve"> </w:t>
      </w:r>
      <w:r w:rsidRPr="00231CF6">
        <w:rPr>
          <w:rStyle w:val="StyleUnderline"/>
        </w:rPr>
        <w:t xml:space="preserve">It was </w:t>
      </w:r>
      <w:r w:rsidRPr="00555CD3">
        <w:rPr>
          <w:rStyle w:val="StyleUnderline"/>
          <w:highlight w:val="cyan"/>
        </w:rPr>
        <w:t>around this time that one of Google’s Washington strategists suggested an alternative strategy. “Let’s rally our users,”</w:t>
      </w:r>
      <w:r w:rsidRPr="00231CF6">
        <w:rPr>
          <w:rStyle w:val="StyleUnderline"/>
        </w:rPr>
        <w:t xml:space="preserve"> </w:t>
      </w:r>
      <w:r w:rsidRPr="00231CF6">
        <w:rPr>
          <w:sz w:val="12"/>
        </w:rPr>
        <w:t xml:space="preserve">Adam </w:t>
      </w:r>
      <w:proofErr w:type="spellStart"/>
      <w:r w:rsidRPr="00231CF6">
        <w:rPr>
          <w:sz w:val="12"/>
        </w:rPr>
        <w:t>Kovacevich</w:t>
      </w:r>
      <w:proofErr w:type="spellEnd"/>
      <w:r w:rsidRPr="00231CF6">
        <w:rPr>
          <w:sz w:val="12"/>
        </w:rPr>
        <w:t xml:space="preserve">, then 34 and a senior member of Google’s Washington office, told colleagues. </w:t>
      </w:r>
      <w:proofErr w:type="spellStart"/>
      <w:r w:rsidRPr="00231CF6">
        <w:rPr>
          <w:rStyle w:val="Emphasis"/>
        </w:rPr>
        <w:t>Kovacevich</w:t>
      </w:r>
      <w:proofErr w:type="spellEnd"/>
      <w:r w:rsidRPr="00231CF6">
        <w:rPr>
          <w:rStyle w:val="Emphasis"/>
        </w:rPr>
        <w:t xml:space="preserve"> turned </w:t>
      </w:r>
      <w:r w:rsidRPr="00555CD3">
        <w:rPr>
          <w:rStyle w:val="Emphasis"/>
          <w:highlight w:val="cyan"/>
        </w:rPr>
        <w:t>Google’s opposition</w:t>
      </w:r>
      <w:r w:rsidRPr="00231CF6">
        <w:rPr>
          <w:rStyle w:val="Emphasis"/>
        </w:rPr>
        <w:t xml:space="preserve"> to the anti-piracy legislation into </w:t>
      </w:r>
      <w:r w:rsidRPr="00555CD3">
        <w:rPr>
          <w:rStyle w:val="Emphasis"/>
          <w:highlight w:val="cyan"/>
        </w:rPr>
        <w:t>a coast-to-coast political influence effort with all the bells and whistles of a presidential campaign.</w:t>
      </w:r>
      <w:r w:rsidRPr="00231CF6">
        <w:rPr>
          <w:rStyle w:val="Emphasis"/>
        </w:rPr>
        <w:t xml:space="preserve"> The goal: to whip up enough opposition to the legislation among ordinary Americans that Congress would be forced to abandon the effort.</w:t>
      </w:r>
    </w:p>
    <w:p w14:paraId="1DCC8A68" w14:textId="77777777" w:rsidR="006F24FE" w:rsidRPr="00231CF6" w:rsidRDefault="006F24FE" w:rsidP="006F24FE">
      <w:pPr>
        <w:rPr>
          <w:rStyle w:val="Emphasis"/>
        </w:rPr>
      </w:pPr>
      <w:r w:rsidRPr="00231CF6">
        <w:rPr>
          <w:rStyle w:val="StyleUnderline"/>
        </w:rPr>
        <w:t xml:space="preserve">To administer the campaign, </w:t>
      </w:r>
      <w:r w:rsidRPr="00555CD3">
        <w:rPr>
          <w:rStyle w:val="StyleUnderline"/>
          <w:highlight w:val="cyan"/>
        </w:rPr>
        <w:t>Google brought in veteran political strategists and advertising firms. It set up the kind of “war room” that</w:t>
      </w:r>
      <w:r w:rsidRPr="00231CF6">
        <w:rPr>
          <w:rStyle w:val="StyleUnderline"/>
        </w:rPr>
        <w:t xml:space="preserve"> Bill </w:t>
      </w:r>
      <w:r w:rsidRPr="00555CD3">
        <w:rPr>
          <w:rStyle w:val="StyleUnderline"/>
          <w:highlight w:val="cyan"/>
        </w:rPr>
        <w:t>Clinton’s campaign had made famous during</w:t>
      </w:r>
      <w:r w:rsidRPr="00231CF6">
        <w:rPr>
          <w:rStyle w:val="StyleUnderline"/>
        </w:rPr>
        <w:t xml:space="preserve"> the 19</w:t>
      </w:r>
      <w:r w:rsidRPr="00555CD3">
        <w:rPr>
          <w:rStyle w:val="StyleUnderline"/>
          <w:highlight w:val="cyan"/>
        </w:rPr>
        <w:t>92</w:t>
      </w:r>
      <w:r w:rsidRPr="00231CF6">
        <w:rPr>
          <w:rStyle w:val="StyleUnderline"/>
        </w:rPr>
        <w:t xml:space="preserve"> </w:t>
      </w:r>
      <w:r w:rsidRPr="00231CF6">
        <w:rPr>
          <w:sz w:val="12"/>
        </w:rPr>
        <w:t xml:space="preserve">race. Like any well-financed presidential bid, the Google team hired pollsters and focus groups to craft messaging for their effort. The </w:t>
      </w:r>
      <w:r w:rsidRPr="00555CD3">
        <w:rPr>
          <w:rStyle w:val="StyleUnderline"/>
          <w:highlight w:val="cyan"/>
        </w:rPr>
        <w:t>campaign slogan they settled on</w:t>
      </w:r>
      <w:proofErr w:type="gramStart"/>
      <w:r w:rsidRPr="00555CD3">
        <w:rPr>
          <w:rStyle w:val="StyleUnderline"/>
          <w:highlight w:val="cyan"/>
        </w:rPr>
        <w:t>—“</w:t>
      </w:r>
      <w:proofErr w:type="gramEnd"/>
      <w:r w:rsidRPr="00555CD3">
        <w:rPr>
          <w:rStyle w:val="StyleUnderline"/>
          <w:highlight w:val="cyan"/>
        </w:rPr>
        <w:t>Don’t Kill the Internet”—exaggerated the likely impact of the bill,</w:t>
      </w:r>
      <w:r w:rsidRPr="00231CF6">
        <w:rPr>
          <w:rStyle w:val="StyleUnderline"/>
        </w:rPr>
        <w:t xml:space="preserve"> but it succeeded in stirring apprehension among web users.</w:t>
      </w:r>
      <w:r>
        <w:rPr>
          <w:rStyle w:val="StyleUnderline"/>
        </w:rPr>
        <w:t xml:space="preserve"> </w:t>
      </w:r>
      <w:r w:rsidRPr="00231CF6">
        <w:rPr>
          <w:rStyle w:val="StyleUnderline"/>
        </w:rPr>
        <w:t xml:space="preserve">The coup de grace came on </w:t>
      </w:r>
      <w:r w:rsidRPr="00555CD3">
        <w:rPr>
          <w:rStyle w:val="StyleUnderline"/>
          <w:highlight w:val="cyan"/>
        </w:rPr>
        <w:t>Jan. 18, 2012</w:t>
      </w:r>
      <w:r w:rsidRPr="00231CF6">
        <w:rPr>
          <w:rStyle w:val="StyleUnderline"/>
        </w:rPr>
        <w:t xml:space="preserve">, when </w:t>
      </w:r>
      <w:r w:rsidRPr="00555CD3">
        <w:rPr>
          <w:rStyle w:val="StyleUnderline"/>
          <w:highlight w:val="cyan"/>
        </w:rPr>
        <w:t>Google and its allies</w:t>
      </w:r>
      <w:r w:rsidRPr="00231CF6">
        <w:rPr>
          <w:rStyle w:val="StyleUnderline"/>
        </w:rPr>
        <w:t xml:space="preserve"> pulled off the mother of all outside influence campaigns. When users logged on to the web that day, they discovered, to their great frustration, that </w:t>
      </w:r>
      <w:r w:rsidRPr="00555CD3">
        <w:rPr>
          <w:rStyle w:val="StyleUnderline"/>
          <w:highlight w:val="cyan"/>
        </w:rPr>
        <w:t>many of the sites</w:t>
      </w:r>
      <w:r w:rsidRPr="00231CF6">
        <w:rPr>
          <w:rStyle w:val="StyleUnderline"/>
        </w:rPr>
        <w:t xml:space="preserve"> they’d come to rely on—</w:t>
      </w:r>
      <w:r w:rsidRPr="00555CD3">
        <w:rPr>
          <w:rStyle w:val="StyleUnderline"/>
          <w:highlight w:val="cyan"/>
        </w:rPr>
        <w:t>Wikipedia, Reddit, Craigslist</w:t>
      </w:r>
      <w:r w:rsidRPr="00231CF6">
        <w:rPr>
          <w:rStyle w:val="StyleUnderline"/>
        </w:rPr>
        <w:t xml:space="preserve">—were either </w:t>
      </w:r>
      <w:r w:rsidRPr="00555CD3">
        <w:rPr>
          <w:rStyle w:val="StyleUnderline"/>
          <w:highlight w:val="cyan"/>
        </w:rPr>
        <w:t xml:space="preserve">blacked out or displayed text outlining the detrimental impacts of the proposed legislation. </w:t>
      </w:r>
      <w:r w:rsidRPr="00555CD3">
        <w:rPr>
          <w:sz w:val="12"/>
        </w:rPr>
        <w:t xml:space="preserve">For its part, Google inserted a black censorship bar over its multicolored logo and posted a tool that enabled users to contact their elected representatives. “Tell Congress: Please don’t censor the web!” a message on Google’s home page read. </w:t>
      </w:r>
      <w:r w:rsidRPr="00555CD3">
        <w:rPr>
          <w:rStyle w:val="Emphasis"/>
        </w:rPr>
        <w:t xml:space="preserve">With some </w:t>
      </w:r>
      <w:r w:rsidRPr="00555CD3">
        <w:rPr>
          <w:rStyle w:val="Emphasis"/>
          <w:highlight w:val="cyan"/>
        </w:rPr>
        <w:t>115,000 websites taking part</w:t>
      </w:r>
      <w:r w:rsidRPr="00555CD3">
        <w:rPr>
          <w:rStyle w:val="Emphasis"/>
        </w:rPr>
        <w:t xml:space="preserve">, the </w:t>
      </w:r>
      <w:r w:rsidRPr="00555CD3">
        <w:rPr>
          <w:rStyle w:val="Emphasis"/>
          <w:highlight w:val="cyan"/>
        </w:rPr>
        <w:t>protest achieved a staggering reach</w:t>
      </w:r>
      <w:r w:rsidRPr="00555CD3">
        <w:rPr>
          <w:rStyle w:val="Emphasis"/>
        </w:rPr>
        <w:t>. Tens of millions of people visited Wikipedia’s</w:t>
      </w:r>
      <w:r w:rsidRPr="00231CF6">
        <w:rPr>
          <w:rStyle w:val="Emphasis"/>
        </w:rPr>
        <w:t xml:space="preserve"> blacked-out website, </w:t>
      </w:r>
      <w:r w:rsidRPr="00555CD3">
        <w:rPr>
          <w:rStyle w:val="Emphasis"/>
          <w:highlight w:val="cyan"/>
        </w:rPr>
        <w:t>4.5 million users signed a Google petition opposing the legislation</w:t>
      </w:r>
      <w:r w:rsidRPr="00231CF6">
        <w:rPr>
          <w:rStyle w:val="Emphasis"/>
        </w:rPr>
        <w:t xml:space="preserve">, and more than </w:t>
      </w:r>
      <w:r w:rsidRPr="00555CD3">
        <w:rPr>
          <w:rStyle w:val="Emphasis"/>
          <w:highlight w:val="cyan"/>
        </w:rPr>
        <w:t>2.4 million people took to Twitter to express their views</w:t>
      </w:r>
      <w:r w:rsidRPr="00231CF6">
        <w:rPr>
          <w:rStyle w:val="Emphasis"/>
        </w:rPr>
        <w:t xml:space="preserve"> on the bills. “We must stop [these bills] to keep the web open &amp; free,” the reality TV star Kim Kardashian wrote in a tweet to her 10 million followers.</w:t>
      </w:r>
    </w:p>
    <w:p w14:paraId="4AE66D5B" w14:textId="77777777" w:rsidR="006F24FE" w:rsidRDefault="006F24FE" w:rsidP="006F24FE">
      <w:pPr>
        <w:rPr>
          <w:rStyle w:val="StyleUnderline"/>
        </w:rPr>
      </w:pPr>
      <w:r w:rsidRPr="00231CF6">
        <w:rPr>
          <w:rStyle w:val="StyleUnderline"/>
        </w:rPr>
        <w:t xml:space="preserve">As millions of ordinary Americans became unwitting foot soldiers in the campaign to kill the bills, </w:t>
      </w:r>
      <w:r w:rsidRPr="00555CD3">
        <w:rPr>
          <w:rStyle w:val="StyleUnderline"/>
          <w:highlight w:val="cyan"/>
        </w:rPr>
        <w:t>congressional offices were swamped with angry messages from constituents</w:t>
      </w:r>
      <w:r w:rsidRPr="00231CF6">
        <w:rPr>
          <w:rStyle w:val="StyleUnderline"/>
        </w:rPr>
        <w:t>.</w:t>
      </w:r>
      <w:r w:rsidRPr="00231CF6">
        <w:rPr>
          <w:sz w:val="12"/>
        </w:rPr>
        <w:t xml:space="preserve"> One irate internet user called her senator’s office and demanded directions to the closest McDonald’s restaurant. “I’m sorry, ma’am,” a confused Senate aide responded. “How would I know where your nearest McDonald’s is?” “If you hadn’t shut down the internet, I could find it myself,” the caller said. “So now I need you to tell me.” </w:t>
      </w:r>
      <w:r w:rsidRPr="00555CD3">
        <w:rPr>
          <w:rStyle w:val="Emphasis"/>
          <w:highlight w:val="cyan"/>
        </w:rPr>
        <w:t xml:space="preserve">With bracing speed, the public outcry began to dismantle the legislation’s </w:t>
      </w:r>
      <w:r w:rsidRPr="00555CD3">
        <w:rPr>
          <w:rStyle w:val="StyleUnderline"/>
          <w:highlight w:val="cyan"/>
        </w:rPr>
        <w:t xml:space="preserve">support. </w:t>
      </w:r>
      <w:r w:rsidRPr="00555CD3">
        <w:rPr>
          <w:rStyle w:val="StyleUnderline"/>
        </w:rPr>
        <w:t xml:space="preserve">During a meeting with fellow House Republicans, </w:t>
      </w:r>
      <w:r w:rsidRPr="00555CD3">
        <w:rPr>
          <w:rStyle w:val="StyleUnderline"/>
          <w:highlight w:val="cyan"/>
        </w:rPr>
        <w:t>Oklahoma congressman Tom Cole barked,</w:t>
      </w:r>
      <w:r w:rsidRPr="00555CD3">
        <w:rPr>
          <w:rStyle w:val="StyleUnderline"/>
        </w:rPr>
        <w:t xml:space="preserve"> “</w:t>
      </w:r>
      <w:r w:rsidRPr="00555CD3">
        <w:rPr>
          <w:rStyle w:val="StyleUnderline"/>
          <w:highlight w:val="cyan"/>
        </w:rPr>
        <w:t>If this bill is so good, why don’t I have 2,000 constituents calling and saying how good it is?</w:t>
      </w:r>
      <w:r w:rsidRPr="00555CD3">
        <w:rPr>
          <w:rStyle w:val="StyleUnderline"/>
        </w:rPr>
        <w:t xml:space="preserve"> Because</w:t>
      </w:r>
      <w:r w:rsidRPr="00231CF6">
        <w:rPr>
          <w:rStyle w:val="StyleUnderline"/>
        </w:rPr>
        <w:t xml:space="preserve"> I have 2,000 people calling me and saying how bad it is.” An aide to Democrat Mike Doyle of Pennsylvania contacted Google’s lobbying office with a simple plea: “Can you tell people to stop calling our office?”</w:t>
      </w:r>
      <w:r>
        <w:rPr>
          <w:rStyle w:val="StyleUnderline"/>
        </w:rPr>
        <w:t xml:space="preserve"> </w:t>
      </w:r>
      <w:r w:rsidRPr="00555CD3">
        <w:rPr>
          <w:rStyle w:val="Emphasis"/>
          <w:highlight w:val="cyan"/>
        </w:rPr>
        <w:t>Within two days, the legislation was dead.</w:t>
      </w:r>
      <w:r>
        <w:rPr>
          <w:rStyle w:val="Emphasis"/>
        </w:rPr>
        <w:t xml:space="preserve"> </w:t>
      </w:r>
      <w:r w:rsidRPr="00231CF6">
        <w:rPr>
          <w:sz w:val="12"/>
        </w:rPr>
        <w:t xml:space="preserve">It was a historic, high-stakes demonstration of how a state-of-the-art effort to shape public opinion could vanquish a campaign rooted in old-fashioned insider lobbying and campaign contributions. </w:t>
      </w:r>
      <w:r w:rsidRPr="00555CD3">
        <w:rPr>
          <w:rStyle w:val="StyleUnderline"/>
          <w:highlight w:val="cyan"/>
        </w:rPr>
        <w:t>Former Sen</w:t>
      </w:r>
      <w:r w:rsidRPr="00231CF6">
        <w:rPr>
          <w:rStyle w:val="StyleUnderline"/>
        </w:rPr>
        <w:t xml:space="preserve">. Chris </w:t>
      </w:r>
      <w:r w:rsidRPr="00555CD3">
        <w:rPr>
          <w:rStyle w:val="StyleUnderline"/>
          <w:highlight w:val="cyan"/>
        </w:rPr>
        <w:t>Dodd,</w:t>
      </w:r>
      <w:r w:rsidRPr="00231CF6">
        <w:rPr>
          <w:rStyle w:val="StyleUnderline"/>
        </w:rPr>
        <w:t xml:space="preserve"> who advocated for the bills as the head of the Motion Picture Association of America, said </w:t>
      </w:r>
      <w:r w:rsidRPr="00555CD3">
        <w:rPr>
          <w:rStyle w:val="StyleUnderline"/>
          <w:highlight w:val="cyan"/>
        </w:rPr>
        <w:t>he couldn’t recall seeing “an effort that was moving with this degree of support change this dramatically.” Over the following decade, outside influence tactics would become the cornerstone of Washington’s lobbying industry—and they remain so today.</w:t>
      </w:r>
    </w:p>
    <w:p w14:paraId="04FE1108" w14:textId="77777777" w:rsidR="006F24FE" w:rsidRDefault="006F24FE" w:rsidP="006F24FE">
      <w:pPr>
        <w:pStyle w:val="Heading3"/>
      </w:pPr>
      <w:r>
        <w:lastRenderedPageBreak/>
        <w:t>Link --- IP --- Framing</w:t>
      </w:r>
    </w:p>
    <w:p w14:paraId="21E012A3" w14:textId="77777777" w:rsidR="006F24FE" w:rsidRDefault="006F24FE" w:rsidP="006F24FE">
      <w:pPr>
        <w:pStyle w:val="Heading4"/>
        <w:rPr>
          <w:b w:val="0"/>
          <w:bCs/>
        </w:rPr>
      </w:pPr>
      <w:r>
        <w:t xml:space="preserve">The plan emboldens groups who might have conflict with each other – </w:t>
      </w:r>
      <w:r w:rsidRPr="00235136">
        <w:rPr>
          <w:b w:val="0"/>
          <w:bCs/>
        </w:rPr>
        <w:t>law brings opponents to rally under a common cause</w:t>
      </w:r>
    </w:p>
    <w:p w14:paraId="2C37A991" w14:textId="77777777" w:rsidR="006F24FE" w:rsidRPr="007D1785" w:rsidRDefault="006F24FE" w:rsidP="006F24FE">
      <w:pPr>
        <w:rPr>
          <w:b/>
          <w:bCs/>
        </w:rPr>
      </w:pPr>
      <w:r w:rsidRPr="007D1785">
        <w:rPr>
          <w:b/>
          <w:bCs/>
        </w:rPr>
        <w:t>A2K – Access to Knowledge</w:t>
      </w:r>
    </w:p>
    <w:p w14:paraId="6E70FBE9" w14:textId="77777777" w:rsidR="006F24FE" w:rsidRPr="00EC7AA7" w:rsidRDefault="006F24FE" w:rsidP="006F24FE">
      <w:r>
        <w:t xml:space="preserve">Amy </w:t>
      </w:r>
      <w:proofErr w:type="spellStart"/>
      <w:r w:rsidRPr="00EC7AA7">
        <w:rPr>
          <w:rStyle w:val="Style13ptBold"/>
        </w:rPr>
        <w:t>Kapczynski</w:t>
      </w:r>
      <w:proofErr w:type="spellEnd"/>
      <w:r w:rsidRPr="00EC7AA7">
        <w:rPr>
          <w:rStyle w:val="Style13ptBold"/>
        </w:rPr>
        <w:t>,</w:t>
      </w:r>
      <w:r>
        <w:t xml:space="preserve"> 20</w:t>
      </w:r>
      <w:r w:rsidRPr="00EC7AA7">
        <w:rPr>
          <w:rStyle w:val="Style13ptBold"/>
        </w:rPr>
        <w:t xml:space="preserve">08,  </w:t>
      </w:r>
      <w:r>
        <w:t>[</w:t>
      </w:r>
      <w:r w:rsidRPr="00EC7AA7">
        <w:t xml:space="preserve">Amy </w:t>
      </w:r>
      <w:proofErr w:type="spellStart"/>
      <w:r w:rsidRPr="00EC7AA7">
        <w:t>Kapczynski</w:t>
      </w:r>
      <w:proofErr w:type="spellEnd"/>
      <w:r w:rsidRPr="00EC7AA7">
        <w:t xml:space="preserve"> is a Professor of Law at Yale Law School, Faculty Co-Director of the Law and Political Economy Project, cofounder of the Law and Political Economy blog, and Faculty Co-Director of the Global Health Justice Partnership</w:t>
      </w:r>
      <w:r>
        <w:t>, “</w:t>
      </w:r>
      <w:r w:rsidRPr="00EC7AA7">
        <w:t>The Access to Knowledge Mobilization and the New Politics of Intellectual Property</w:t>
      </w:r>
      <w:r>
        <w:t>” The Yale Law Journal, Volume 117, Issue 5, Retrieved from the University of Michigan Database, Accessed 7/27/24, S.A.M.]</w:t>
      </w:r>
    </w:p>
    <w:p w14:paraId="7F7D0A7C" w14:textId="77777777" w:rsidR="006F24FE" w:rsidRPr="00235136" w:rsidRDefault="006F24FE" w:rsidP="006F24FE">
      <w:pPr>
        <w:rPr>
          <w:rStyle w:val="StyleUnderline"/>
        </w:rPr>
      </w:pPr>
      <w:r w:rsidRPr="00235136">
        <w:rPr>
          <w:sz w:val="12"/>
        </w:rPr>
        <w:t xml:space="preserve">The </w:t>
      </w:r>
      <w:r w:rsidRPr="00235136">
        <w:rPr>
          <w:rStyle w:val="StyleUnderline"/>
        </w:rPr>
        <w:t xml:space="preserve">existence and </w:t>
      </w:r>
      <w:r w:rsidRPr="00235136">
        <w:rPr>
          <w:rStyle w:val="StyleUnderline"/>
          <w:highlight w:val="cyan"/>
        </w:rPr>
        <w:t>success of the A2K mobilization likewise requires us to understand not just material interests, but how people collectively construct their sense of interests and opportunities</w:t>
      </w:r>
      <w:r w:rsidRPr="00235136">
        <w:rPr>
          <w:rStyle w:val="StyleUnderline"/>
        </w:rPr>
        <w:t xml:space="preserve">, and </w:t>
      </w:r>
      <w:r w:rsidRPr="00235136">
        <w:rPr>
          <w:rStyle w:val="StyleUnderline"/>
          <w:highlight w:val="cyan"/>
        </w:rPr>
        <w:t>how acts of framing can help groups to build support, recruit allies, and exert political leverage.</w:t>
      </w:r>
      <w:r w:rsidRPr="00235136">
        <w:rPr>
          <w:sz w:val="12"/>
          <w:highlight w:val="cyan"/>
        </w:rPr>
        <w:t xml:space="preserve"> </w:t>
      </w:r>
      <w:r w:rsidRPr="00235136">
        <w:rPr>
          <w:rStyle w:val="StyleUnderline"/>
          <w:highlight w:val="cyan"/>
        </w:rPr>
        <w:t>Many</w:t>
      </w:r>
      <w:r w:rsidRPr="00235136">
        <w:rPr>
          <w:rStyle w:val="StyleUnderline"/>
        </w:rPr>
        <w:t xml:space="preserve"> </w:t>
      </w:r>
      <w:r w:rsidRPr="00235136">
        <w:rPr>
          <w:sz w:val="12"/>
        </w:rPr>
        <w:t xml:space="preserve">of those </w:t>
      </w:r>
      <w:r w:rsidRPr="00235136">
        <w:rPr>
          <w:rStyle w:val="StyleUnderline"/>
          <w:highlight w:val="cyan"/>
        </w:rPr>
        <w:t>involved in the A2K mobilization</w:t>
      </w:r>
      <w:r w:rsidRPr="00235136">
        <w:rPr>
          <w:rStyle w:val="StyleUnderline"/>
        </w:rPr>
        <w:t xml:space="preserve"> </w:t>
      </w:r>
      <w:r w:rsidRPr="00235136">
        <w:rPr>
          <w:rStyle w:val="StyleUnderline"/>
          <w:highlight w:val="cyan"/>
        </w:rPr>
        <w:t>have acute material stakes in calling for changes in IP laws</w:t>
      </w:r>
      <w:r w:rsidRPr="00235136">
        <w:rPr>
          <w:sz w:val="12"/>
        </w:rPr>
        <w:t xml:space="preserve">. Arcane aspects of patent law can be understood to affect the lives of people with AIDS in South Africa in a profoundly immediate way, for example. But even this fact, the </w:t>
      </w:r>
      <w:r w:rsidRPr="00235136">
        <w:rPr>
          <w:rStyle w:val="StyleUnderline"/>
          <w:highlight w:val="cyan"/>
        </w:rPr>
        <w:t>frame-analytic perspective</w:t>
      </w:r>
      <w:r w:rsidRPr="00235136">
        <w:rPr>
          <w:rStyle w:val="StyleUnderline"/>
        </w:rPr>
        <w:t xml:space="preserve"> tells us, </w:t>
      </w:r>
      <w:r w:rsidRPr="00235136">
        <w:rPr>
          <w:rStyle w:val="StyleUnderline"/>
          <w:highlight w:val="cyan"/>
        </w:rPr>
        <w:t>requires an act of interpretation before it can be the basis of political mobilization</w:t>
      </w:r>
      <w:r w:rsidRPr="00235136">
        <w:rPr>
          <w:sz w:val="12"/>
        </w:rPr>
        <w:t xml:space="preserve">. In South Africa, for example, high government officials responded to the AIDS crisis and the high price of patented medicines not in an anti-IP frame, but in an “AIDS denialist” frame. 221 Other interpretations are possible, including the one offered by drug companies: that AIDS drugs are sophisticated and that their high cost represents their “true” price, when the massive expenditures and risk required for their development are considered. </w:t>
      </w:r>
      <w:r w:rsidRPr="00235136">
        <w:rPr>
          <w:rStyle w:val="StyleUnderline"/>
        </w:rPr>
        <w:t>Why</w:t>
      </w:r>
      <w:r w:rsidRPr="00235136">
        <w:rPr>
          <w:sz w:val="12"/>
        </w:rPr>
        <w:t xml:space="preserve"> then </w:t>
      </w:r>
      <w:r w:rsidRPr="00235136">
        <w:rPr>
          <w:rStyle w:val="StyleUnderline"/>
        </w:rPr>
        <w:t>did so many AIDS patients and access-to-medicines campaigners focus on IP as a problem and on international trade rules and companies as the proper register in which to respond?</w:t>
      </w:r>
      <w:r w:rsidRPr="00235136">
        <w:rPr>
          <w:sz w:val="12"/>
        </w:rPr>
        <w:t xml:space="preserve"> Posing this question helps to elucidate a broader point: </w:t>
      </w:r>
      <w:r w:rsidRPr="00235136">
        <w:rPr>
          <w:rStyle w:val="StyleUnderline"/>
        </w:rPr>
        <w:t xml:space="preserve">the recent </w:t>
      </w:r>
      <w:r w:rsidRPr="00235136">
        <w:rPr>
          <w:rStyle w:val="StyleUnderline"/>
          <w:highlight w:val="cyan"/>
        </w:rPr>
        <w:t>politicization of IP was not inevitable</w:t>
      </w:r>
      <w:r w:rsidRPr="00235136">
        <w:rPr>
          <w:rStyle w:val="StyleUnderline"/>
        </w:rPr>
        <w:t xml:space="preserve">, even for those most directly and materially affected by strong IP laws. </w:t>
      </w:r>
      <w:r w:rsidRPr="005946F9">
        <w:rPr>
          <w:rStyle w:val="StyleUnderline"/>
          <w:highlight w:val="cyan"/>
        </w:rPr>
        <w:t xml:space="preserve">Rather, it is the result of movement-building dynamics that have their roots in intersections between expanding IP law and emergent frameworks of </w:t>
      </w:r>
      <w:proofErr w:type="spellStart"/>
      <w:r w:rsidRPr="005946F9">
        <w:rPr>
          <w:rStyle w:val="StyleUnderline"/>
          <w:highlight w:val="cyan"/>
        </w:rPr>
        <w:t>antiglobalization</w:t>
      </w:r>
      <w:proofErr w:type="spellEnd"/>
      <w:r w:rsidRPr="005946F9">
        <w:rPr>
          <w:rStyle w:val="StyleUnderline"/>
          <w:highlight w:val="cyan"/>
        </w:rPr>
        <w:t xml:space="preserve">, human rights, environmentalism, and </w:t>
      </w:r>
      <w:proofErr w:type="spellStart"/>
      <w:r w:rsidRPr="005946F9">
        <w:rPr>
          <w:rStyle w:val="StyleUnderline"/>
          <w:highlight w:val="cyan"/>
        </w:rPr>
        <w:t>cyberutopianism</w:t>
      </w:r>
      <w:proofErr w:type="spellEnd"/>
      <w:r w:rsidRPr="00235136">
        <w:rPr>
          <w:rStyle w:val="StyleUnderline"/>
        </w:rPr>
        <w:t>.</w:t>
      </w:r>
      <w:r w:rsidRPr="00235136">
        <w:rPr>
          <w:sz w:val="12"/>
        </w:rPr>
        <w:t xml:space="preserve"> The access-to-medicines campaign, for example, both understood and built claims against strong patent laws through frameworks of international human rights discourse and corporate malfeasance.222 </w:t>
      </w:r>
      <w:r w:rsidRPr="00235136">
        <w:rPr>
          <w:rStyle w:val="StyleUnderline"/>
        </w:rPr>
        <w:t xml:space="preserve">Farmers’ rights advocates tapped into environmental frameworks and the </w:t>
      </w:r>
      <w:proofErr w:type="spellStart"/>
      <w:r w:rsidRPr="00235136">
        <w:rPr>
          <w:rStyle w:val="StyleUnderline"/>
        </w:rPr>
        <w:t>antiglobalization</w:t>
      </w:r>
      <w:proofErr w:type="spellEnd"/>
      <w:r w:rsidRPr="00235136">
        <w:rPr>
          <w:rStyle w:val="StyleUnderline"/>
        </w:rPr>
        <w:t xml:space="preserve"> movement</w:t>
      </w:r>
      <w:r w:rsidRPr="00235136">
        <w:rPr>
          <w:sz w:val="12"/>
        </w:rPr>
        <w:t xml:space="preserve">.223 The </w:t>
      </w:r>
      <w:r w:rsidRPr="00235136">
        <w:rPr>
          <w:rStyle w:val="StyleUnderline"/>
        </w:rPr>
        <w:t>open-source and Creative Commons movements have drawn upon conceptions of the freedom of cyberspace and the abundance of the digital age</w:t>
      </w:r>
      <w:r w:rsidRPr="00235136">
        <w:rPr>
          <w:sz w:val="12"/>
        </w:rPr>
        <w:t xml:space="preserve">. 224 </w:t>
      </w:r>
      <w:r w:rsidRPr="00235136">
        <w:rPr>
          <w:rStyle w:val="StyleUnderline"/>
        </w:rPr>
        <w:t xml:space="preserve">All of these </w:t>
      </w:r>
      <w:r w:rsidRPr="005946F9">
        <w:rPr>
          <w:rStyle w:val="StyleUnderline"/>
          <w:highlight w:val="cyan"/>
        </w:rPr>
        <w:t>frameworks both helped orient these groups toward an understanding of IP as a problem and build bridges to others who might support their cause</w:t>
      </w:r>
      <w:r w:rsidRPr="00235136">
        <w:rPr>
          <w:rStyle w:val="StyleUnderline"/>
        </w:rPr>
        <w:t xml:space="preserve">. </w:t>
      </w:r>
      <w:r w:rsidRPr="00235136">
        <w:rPr>
          <w:sz w:val="12"/>
        </w:rPr>
        <w:t xml:space="preserve">Access-to-medicines campaigners could use the human rights frame to create connections with human rights organizations and institutions in Geneva and New York.225 Farmers’ rights campaigners’ arguments about sustainable development linked them to environmental groups. 226 Claims for protection of traditional knowledge were framed in a way that drew connections to indigenous rights claims. Thus, </w:t>
      </w:r>
      <w:r w:rsidRPr="005946F9">
        <w:rPr>
          <w:rStyle w:val="StyleUnderline"/>
          <w:highlight w:val="cyan"/>
        </w:rPr>
        <w:t>each</w:t>
      </w:r>
      <w:r w:rsidRPr="00235136">
        <w:rPr>
          <w:sz w:val="12"/>
        </w:rPr>
        <w:t xml:space="preserve"> of these </w:t>
      </w:r>
      <w:r w:rsidRPr="005946F9">
        <w:rPr>
          <w:rStyle w:val="StyleUnderline"/>
          <w:highlight w:val="cyan"/>
        </w:rPr>
        <w:t>group</w:t>
      </w:r>
      <w:r w:rsidRPr="005946F9">
        <w:rPr>
          <w:sz w:val="12"/>
          <w:highlight w:val="cyan"/>
        </w:rPr>
        <w:t>s</w:t>
      </w:r>
      <w:r w:rsidRPr="00235136">
        <w:rPr>
          <w:sz w:val="12"/>
        </w:rPr>
        <w:t xml:space="preserve"> </w:t>
      </w:r>
      <w:r w:rsidRPr="005946F9">
        <w:rPr>
          <w:rStyle w:val="StyleUnderline"/>
          <w:highlight w:val="cyan"/>
        </w:rPr>
        <w:t>mobilized frames that made certain alliances and political arguments possible</w:t>
      </w:r>
      <w:r w:rsidRPr="00235136">
        <w:rPr>
          <w:sz w:val="12"/>
        </w:rPr>
        <w:t xml:space="preserve">. But these acts of framing also made other alliances more difficult— including some of the alliances that are beginning to emerge under the rubric of A2K. AIDS activists, for example, have drawn on humanitarian and human rights frames to argue that medicines are “essential” and categorically more important than cultural goods like “Barbie dolls or CDs.”227 Farmers’ rights groups often take strong stances against genetically modified organisms, in conflict with those who argue for open-source biotechnology on the grounds that it will allow scientists to engineer new products for poor farmers. 228 </w:t>
      </w:r>
      <w:r w:rsidRPr="005946F9">
        <w:rPr>
          <w:rStyle w:val="StyleUnderline"/>
          <w:highlight w:val="cyan"/>
        </w:rPr>
        <w:t xml:space="preserve">To the extent that groups concerned with farmers’ rights and traditional knowledge draw upon </w:t>
      </w:r>
      <w:proofErr w:type="spellStart"/>
      <w:r w:rsidRPr="005946F9">
        <w:rPr>
          <w:rStyle w:val="StyleUnderline"/>
          <w:highlight w:val="cyan"/>
        </w:rPr>
        <w:t>antitechnological</w:t>
      </w:r>
      <w:proofErr w:type="spellEnd"/>
      <w:r w:rsidRPr="005946F9">
        <w:rPr>
          <w:rStyle w:val="StyleUnderline"/>
          <w:highlight w:val="cyan"/>
        </w:rPr>
        <w:t xml:space="preserve"> discourses, this creates obvious possibilities for conflict</w:t>
      </w:r>
      <w:r w:rsidRPr="00235136">
        <w:rPr>
          <w:rStyle w:val="StyleUnderline"/>
        </w:rPr>
        <w:t xml:space="preserve"> with those advocates of free and open-source software who see in new digital technologies a revolution in the making</w:t>
      </w:r>
      <w:r w:rsidRPr="00235136">
        <w:t>.</w:t>
      </w:r>
      <w:r>
        <w:t xml:space="preserve"> </w:t>
      </w:r>
      <w:r w:rsidRPr="00EC7AA7">
        <w:rPr>
          <w:sz w:val="12"/>
        </w:rPr>
        <w:t xml:space="preserve">How and </w:t>
      </w:r>
      <w:r w:rsidRPr="00EC7AA7">
        <w:rPr>
          <w:rStyle w:val="StyleUnderline"/>
          <w:highlight w:val="cyan"/>
        </w:rPr>
        <w:t>why</w:t>
      </w:r>
      <w:r w:rsidRPr="00EC7AA7">
        <w:rPr>
          <w:sz w:val="12"/>
        </w:rPr>
        <w:t xml:space="preserve">, then, </w:t>
      </w:r>
      <w:r w:rsidRPr="00EC7AA7">
        <w:rPr>
          <w:rStyle w:val="StyleUnderline"/>
          <w:highlight w:val="cyan"/>
        </w:rPr>
        <w:t>did groups</w:t>
      </w:r>
      <w:r w:rsidRPr="0095219E">
        <w:rPr>
          <w:rStyle w:val="StyleUnderline"/>
        </w:rPr>
        <w:t xml:space="preserve"> working </w:t>
      </w:r>
      <w:r w:rsidRPr="00EC7AA7">
        <w:rPr>
          <w:rStyle w:val="StyleUnderline"/>
          <w:highlight w:val="cyan"/>
        </w:rPr>
        <w:t>with such different frames build bridges</w:t>
      </w:r>
      <w:r w:rsidRPr="0095219E">
        <w:rPr>
          <w:rStyle w:val="StyleUnderline"/>
        </w:rPr>
        <w:t xml:space="preserve"> to one another</w:t>
      </w:r>
      <w:r w:rsidRPr="00EC7AA7">
        <w:rPr>
          <w:rStyle w:val="StyleUnderline"/>
          <w:highlight w:val="cyan"/>
        </w:rPr>
        <w:t>?</w:t>
      </w:r>
      <w:r w:rsidRPr="00EC7AA7">
        <w:rPr>
          <w:sz w:val="12"/>
        </w:rPr>
        <w:t xml:space="preserve"> As the next Part argues, </w:t>
      </w:r>
      <w:r w:rsidRPr="0095219E">
        <w:rPr>
          <w:rStyle w:val="Emphasis"/>
        </w:rPr>
        <w:t xml:space="preserve">these </w:t>
      </w:r>
      <w:r w:rsidRPr="00EC7AA7">
        <w:rPr>
          <w:rStyle w:val="Emphasis"/>
          <w:highlight w:val="cyan"/>
        </w:rPr>
        <w:t>groups are being brought together through an encounter with IP law itself</w:t>
      </w:r>
      <w:r w:rsidRPr="0095219E">
        <w:rPr>
          <w:rStyle w:val="Emphasis"/>
        </w:rPr>
        <w:t xml:space="preserve">, operating here </w:t>
      </w:r>
      <w:r w:rsidRPr="00EC7AA7">
        <w:rPr>
          <w:rStyle w:val="Emphasis"/>
          <w:highlight w:val="cyan"/>
        </w:rPr>
        <w:t>both as a form of constraint and</w:t>
      </w:r>
      <w:r w:rsidRPr="0095219E">
        <w:rPr>
          <w:rStyle w:val="Emphasis"/>
        </w:rPr>
        <w:t xml:space="preserve"> as </w:t>
      </w:r>
      <w:r w:rsidRPr="00EC7AA7">
        <w:rPr>
          <w:rStyle w:val="Emphasis"/>
          <w:highlight w:val="cyan"/>
        </w:rPr>
        <w:t>a field of meaning</w:t>
      </w:r>
      <w:r w:rsidRPr="00EC7AA7">
        <w:rPr>
          <w:sz w:val="12"/>
          <w:highlight w:val="cyan"/>
        </w:rPr>
        <w:t xml:space="preserve">. </w:t>
      </w:r>
      <w:r w:rsidRPr="00EC7AA7">
        <w:rPr>
          <w:rStyle w:val="Emphasis"/>
          <w:highlight w:val="cyan"/>
        </w:rPr>
        <w:t>Law has provided these groups with a frame</w:t>
      </w:r>
      <w:r w:rsidRPr="0095219E">
        <w:rPr>
          <w:rStyle w:val="Emphasis"/>
        </w:rPr>
        <w:t>—</w:t>
      </w:r>
      <w:r w:rsidRPr="00EC7AA7">
        <w:rPr>
          <w:rStyle w:val="Emphasis"/>
          <w:highlight w:val="cyan"/>
        </w:rPr>
        <w:t>that of “i</w:t>
      </w:r>
      <w:r w:rsidRPr="0095219E">
        <w:rPr>
          <w:rStyle w:val="Emphasis"/>
        </w:rPr>
        <w:t xml:space="preserve">ntellectual </w:t>
      </w:r>
      <w:r w:rsidRPr="00EC7AA7">
        <w:rPr>
          <w:rStyle w:val="Emphasis"/>
          <w:highlight w:val="cyan"/>
        </w:rPr>
        <w:t>p</w:t>
      </w:r>
      <w:r w:rsidRPr="0095219E">
        <w:rPr>
          <w:rStyle w:val="Emphasis"/>
        </w:rPr>
        <w:t>roperty”—</w:t>
      </w:r>
      <w:r w:rsidRPr="00EC7AA7">
        <w:rPr>
          <w:rStyle w:val="Emphasis"/>
          <w:highlight w:val="cyan"/>
        </w:rPr>
        <w:t>that encourages them to understand themselves as having similar problems and interests, and that facilitates joint countermobilization</w:t>
      </w:r>
      <w:r w:rsidRPr="0095219E">
        <w:rPr>
          <w:rStyle w:val="Emphasis"/>
        </w:rPr>
        <w:t xml:space="preserve"> against the “IP industries.”</w:t>
      </w:r>
      <w:r w:rsidRPr="00EC7AA7">
        <w:rPr>
          <w:sz w:val="12"/>
        </w:rPr>
        <w:t xml:space="preserve"> This is, of course, somewhat ironic, given the purported power of the concept of IP to promote the agenda of rights holders. </w:t>
      </w:r>
      <w:r w:rsidRPr="0095219E">
        <w:rPr>
          <w:rStyle w:val="StyleUnderline"/>
        </w:rPr>
        <w:t>The</w:t>
      </w:r>
      <w:r w:rsidRPr="00EC7AA7">
        <w:rPr>
          <w:sz w:val="12"/>
        </w:rPr>
        <w:t xml:space="preserve"> paradoxical implication here is that the </w:t>
      </w:r>
      <w:r w:rsidRPr="00EC7AA7">
        <w:rPr>
          <w:rStyle w:val="StyleUnderline"/>
          <w:highlight w:val="cyan"/>
        </w:rPr>
        <w:t>consolidation of the concept of i</w:t>
      </w:r>
      <w:r w:rsidRPr="00EC7AA7">
        <w:rPr>
          <w:sz w:val="12"/>
        </w:rPr>
        <w:t xml:space="preserve">ntellectual </w:t>
      </w:r>
      <w:r w:rsidRPr="00EC7AA7">
        <w:rPr>
          <w:rStyle w:val="StyleUnderline"/>
          <w:highlight w:val="cyan"/>
        </w:rPr>
        <w:t>p</w:t>
      </w:r>
      <w:r w:rsidRPr="00EC7AA7">
        <w:rPr>
          <w:sz w:val="12"/>
        </w:rPr>
        <w:t xml:space="preserve">roperty </w:t>
      </w:r>
      <w:r w:rsidRPr="00EC7AA7">
        <w:rPr>
          <w:rStyle w:val="StyleUnderline"/>
          <w:highlight w:val="cyan"/>
        </w:rPr>
        <w:t xml:space="preserve">also created a scaffold for the creation </w:t>
      </w:r>
      <w:r w:rsidRPr="00EC7AA7">
        <w:rPr>
          <w:rStyle w:val="StyleUnderline"/>
          <w:highlight w:val="cyan"/>
        </w:rPr>
        <w:lastRenderedPageBreak/>
        <w:t>of a broad countermovement</w:t>
      </w:r>
      <w:r w:rsidRPr="00EC7AA7">
        <w:rPr>
          <w:sz w:val="12"/>
        </w:rPr>
        <w:t xml:space="preserve">. This comports with one of the central insights of dialogic framing theory, that groups borrow discourses from their opponents. It also suggests that </w:t>
      </w:r>
      <w:r w:rsidRPr="00EC7AA7">
        <w:rPr>
          <w:rStyle w:val="StyleUnderline"/>
          <w:highlight w:val="cyan"/>
        </w:rPr>
        <w:t>successful acts of framing can help to consolidate ground for opposition</w:t>
      </w:r>
      <w:r w:rsidRPr="0095219E">
        <w:rPr>
          <w:rStyle w:val="StyleUnderline"/>
        </w:rPr>
        <w:t xml:space="preserve"> as well as advance the framer’s cause.</w:t>
      </w:r>
    </w:p>
    <w:p w14:paraId="7B082603" w14:textId="77777777" w:rsidR="006F24FE" w:rsidRPr="00EC7AA7" w:rsidRDefault="006F24FE" w:rsidP="006F24FE">
      <w:pPr>
        <w:rPr>
          <w:sz w:val="12"/>
        </w:rPr>
      </w:pPr>
      <w:r w:rsidRPr="00EC7AA7">
        <w:rPr>
          <w:rStyle w:val="Emphasis"/>
          <w:highlight w:val="cyan"/>
        </w:rPr>
        <w:t>IP is the broad frame that is bringing these groups together</w:t>
      </w:r>
      <w:r w:rsidRPr="0095219E">
        <w:rPr>
          <w:rStyle w:val="Emphasis"/>
        </w:rPr>
        <w:t xml:space="preserve">. But these </w:t>
      </w:r>
      <w:r w:rsidRPr="00EC7AA7">
        <w:rPr>
          <w:rStyle w:val="Emphasis"/>
          <w:highlight w:val="cyan"/>
        </w:rPr>
        <w:t>groups are also making use of narrower frames to create common arguments criticizing the existing IP system</w:t>
      </w:r>
      <w:r w:rsidRPr="0095219E">
        <w:rPr>
          <w:rStyle w:val="Emphasis"/>
        </w:rPr>
        <w:t xml:space="preserve"> and to create a sense of themselves as related.</w:t>
      </w:r>
      <w:r w:rsidRPr="00EC7AA7">
        <w:rPr>
          <w:sz w:val="12"/>
        </w:rPr>
        <w:t xml:space="preserve"> At a recent conference, for example, a key </w:t>
      </w:r>
      <w:proofErr w:type="spellStart"/>
      <w:r w:rsidRPr="00EC7AA7">
        <w:rPr>
          <w:sz w:val="12"/>
        </w:rPr>
        <w:t>actor</w:t>
      </w:r>
      <w:proofErr w:type="spellEnd"/>
      <w:r w:rsidRPr="00EC7AA7">
        <w:rPr>
          <w:sz w:val="12"/>
        </w:rPr>
        <w:t xml:space="preserve"> in the A2K mobilization, James Love (of the NGO Knowledge Ecology International), offered the following list of terms that align the groups in question and that distinguish them from the IP industries:</w:t>
      </w:r>
    </w:p>
    <w:p w14:paraId="02A741BF" w14:textId="77777777" w:rsidR="006F24FE" w:rsidRPr="00EC7AA7" w:rsidRDefault="006F24FE" w:rsidP="006F24FE">
      <w:pPr>
        <w:rPr>
          <w:sz w:val="12"/>
        </w:rPr>
      </w:pPr>
      <w:r w:rsidRPr="00EC7AA7">
        <w:rPr>
          <w:sz w:val="12"/>
        </w:rPr>
        <w:t>&lt;&lt;TABLES OMITTED&gt;&gt;</w:t>
      </w:r>
    </w:p>
    <w:p w14:paraId="6591EB37" w14:textId="77777777" w:rsidR="006F24FE" w:rsidRDefault="006F24FE" w:rsidP="006F24FE">
      <w:pPr>
        <w:rPr>
          <w:sz w:val="12"/>
        </w:rPr>
      </w:pPr>
      <w:r w:rsidRPr="00EC7AA7">
        <w:rPr>
          <w:sz w:val="12"/>
        </w:rPr>
        <w:t xml:space="preserve">As these tables suggest, </w:t>
      </w:r>
      <w:r w:rsidRPr="00EC7AA7">
        <w:rPr>
          <w:rStyle w:val="StyleUnderline"/>
          <w:highlight w:val="cyan"/>
        </w:rPr>
        <w:t xml:space="preserve">A2K groups are actively and self-consciously creating new concepts </w:t>
      </w:r>
      <w:proofErr w:type="gramStart"/>
      <w:r w:rsidRPr="00EC7AA7">
        <w:rPr>
          <w:rStyle w:val="StyleUnderline"/>
          <w:highlight w:val="cyan"/>
        </w:rPr>
        <w:t>in order to</w:t>
      </w:r>
      <w:proofErr w:type="gramEnd"/>
      <w:r w:rsidRPr="00EC7AA7">
        <w:rPr>
          <w:rStyle w:val="StyleUnderline"/>
          <w:highlight w:val="cyan"/>
        </w:rPr>
        <w:t xml:space="preserve"> construct their interests as related.</w:t>
      </w:r>
      <w:r w:rsidRPr="0095219E">
        <w:rPr>
          <w:rStyle w:val="StyleUnderline"/>
        </w:rPr>
        <w:t xml:space="preserve"> Frames of </w:t>
      </w:r>
      <w:r w:rsidRPr="00EC7AA7">
        <w:rPr>
          <w:rStyle w:val="StyleUnderline"/>
          <w:highlight w:val="cyan"/>
        </w:rPr>
        <w:t>the</w:t>
      </w:r>
      <w:r w:rsidRPr="0095219E">
        <w:rPr>
          <w:rStyle w:val="StyleUnderline"/>
        </w:rPr>
        <w:t xml:space="preserve"> “information </w:t>
      </w:r>
      <w:r w:rsidRPr="00EC7AA7">
        <w:rPr>
          <w:rStyle w:val="StyleUnderline"/>
          <w:highlight w:val="cyan"/>
        </w:rPr>
        <w:t>commons” and the “public domain</w:t>
      </w:r>
      <w:r w:rsidRPr="0095219E">
        <w:rPr>
          <w:rStyle w:val="StyleUnderline"/>
        </w:rPr>
        <w:t xml:space="preserve">,” for example, are at the </w:t>
      </w:r>
      <w:r w:rsidRPr="00EC7AA7">
        <w:rPr>
          <w:rStyle w:val="StyleUnderline"/>
          <w:highlight w:val="cyan"/>
        </w:rPr>
        <w:t>heart of</w:t>
      </w:r>
      <w:r w:rsidRPr="0095219E">
        <w:rPr>
          <w:rStyle w:val="StyleUnderline"/>
        </w:rPr>
        <w:t xml:space="preserve"> the </w:t>
      </w:r>
      <w:r w:rsidRPr="00EC7AA7">
        <w:rPr>
          <w:rStyle w:val="StyleUnderline"/>
          <w:highlight w:val="cyan"/>
        </w:rPr>
        <w:t>A2K</w:t>
      </w:r>
      <w:r w:rsidRPr="0095219E">
        <w:rPr>
          <w:rStyle w:val="StyleUnderline"/>
        </w:rPr>
        <w:t xml:space="preserve"> mobilization.</w:t>
      </w:r>
      <w:r w:rsidRPr="00EC7AA7">
        <w:rPr>
          <w:sz w:val="12"/>
        </w:rPr>
        <w:t xml:space="preserve"> The most </w:t>
      </w:r>
      <w:r w:rsidRPr="0095219E">
        <w:rPr>
          <w:rStyle w:val="StyleUnderline"/>
        </w:rPr>
        <w:t>common definition of the public domain is the realm of “‘IP-free resources,’”</w:t>
      </w:r>
      <w:r w:rsidRPr="00EC7AA7">
        <w:rPr>
          <w:sz w:val="12"/>
        </w:rPr>
        <w:t xml:space="preserve"> unprotected either because they were ineligible for protection in the first place or because they have been “freed” by invalidation or expiry of the relevant IP right. The first scholarly call to recognize something called the public domain came in 1981, but the term did not come into broader academic usage until much more recently. It has since become a central frame for the A2K mobilization (although not always uncontroversially). James Boyle explained why: “</w:t>
      </w:r>
      <w:r w:rsidRPr="00EC7AA7">
        <w:rPr>
          <w:rStyle w:val="StyleUnderline"/>
          <w:highlight w:val="cyan"/>
        </w:rPr>
        <w:t>We need a change in the way that these [IP] issues are understood</w:t>
      </w:r>
      <w:r w:rsidRPr="00EC7AA7">
        <w:rPr>
          <w:rStyle w:val="StyleUnderline"/>
        </w:rPr>
        <w:t xml:space="preserve">, a change that transforms even our perceptions of self-interest, </w:t>
      </w:r>
      <w:r w:rsidRPr="00EC7AA7">
        <w:rPr>
          <w:rStyle w:val="StyleUnderline"/>
          <w:highlight w:val="cyan"/>
        </w:rPr>
        <w:t>making possible coalitions where none existed before</w:t>
      </w:r>
      <w:r w:rsidRPr="00EC7AA7">
        <w:rPr>
          <w:sz w:val="12"/>
        </w:rPr>
        <w:t xml:space="preserve">.” This could be done, he suggested, through the development of “affirmative arguments for the public domain” and the “use of the language of the commons to defend the possibility of distributed methods of non-proprietary production.” “Like the environment,” Boyle contended, “the public domain must be ‘invented’ before it is saved.” </w:t>
      </w:r>
    </w:p>
    <w:p w14:paraId="29F98AFB" w14:textId="77777777" w:rsidR="006F24FE" w:rsidRPr="006F5C7D" w:rsidRDefault="006F24FE" w:rsidP="006F24FE"/>
    <w:p w14:paraId="65557C2C" w14:textId="77777777" w:rsidR="006F24FE" w:rsidRDefault="006F24FE" w:rsidP="006F24FE">
      <w:pPr>
        <w:pStyle w:val="Heading3"/>
      </w:pPr>
      <w:r>
        <w:lastRenderedPageBreak/>
        <w:t>Link --- Patent --- Big Tech</w:t>
      </w:r>
    </w:p>
    <w:p w14:paraId="1B899EA5" w14:textId="77777777" w:rsidR="006F24FE" w:rsidRDefault="006F24FE" w:rsidP="006F24FE">
      <w:pPr>
        <w:pStyle w:val="Heading4"/>
      </w:pPr>
      <w:r>
        <w:t>Big Tech have used power in Washington to only pass policies that benefit them.</w:t>
      </w:r>
    </w:p>
    <w:p w14:paraId="0997E0AF" w14:textId="77777777" w:rsidR="006F24FE" w:rsidRPr="00841D46" w:rsidRDefault="006F24FE" w:rsidP="006F24FE">
      <w:r>
        <w:rPr>
          <w:rStyle w:val="Style13ptBold"/>
        </w:rPr>
        <w:t>Michel 21</w:t>
      </w:r>
      <w:r>
        <w:t xml:space="preserve"> </w:t>
      </w:r>
      <w:r w:rsidRPr="00841D46">
        <w:t xml:space="preserve">[Paul R. Michel; </w:t>
      </w:r>
      <w:r w:rsidRPr="00A43A0A">
        <w:t>retired United States circuit judge of the United States Court of Appeals for the Federal Circuit and a former Chief Judge of that court</w:t>
      </w:r>
      <w:r w:rsidRPr="00841D46">
        <w:t>; 10-25-2021; Time to Fight Back Against Big Tech's IP Assault; Newsweek; https://www.newsweek.com/time-fight-back-against-big-techs-ip-assault-opinion-1641267; 7-25-2024; AO]</w:t>
      </w:r>
    </w:p>
    <w:p w14:paraId="22934AA8" w14:textId="77777777" w:rsidR="006F24FE" w:rsidRPr="009A1E2E" w:rsidRDefault="006F24FE" w:rsidP="006F24FE">
      <w:pPr>
        <w:rPr>
          <w:rStyle w:val="Emphasis"/>
        </w:rPr>
      </w:pPr>
      <w:r w:rsidRPr="009A1E2E">
        <w:rPr>
          <w:sz w:val="16"/>
        </w:rPr>
        <w:t xml:space="preserve">But </w:t>
      </w:r>
      <w:r w:rsidRPr="009A1E2E">
        <w:rPr>
          <w:rStyle w:val="StyleUnderline"/>
          <w:highlight w:val="cyan"/>
        </w:rPr>
        <w:t>Big Tech</w:t>
      </w:r>
      <w:r w:rsidRPr="009A1E2E">
        <w:rPr>
          <w:rStyle w:val="StyleUnderline"/>
        </w:rPr>
        <w:t xml:space="preserve">—eager to entrench its dominance—has </w:t>
      </w:r>
      <w:r w:rsidRPr="009A1E2E">
        <w:rPr>
          <w:rStyle w:val="StyleUnderline"/>
          <w:highlight w:val="cyan"/>
        </w:rPr>
        <w:t>used</w:t>
      </w:r>
      <w:r w:rsidRPr="009A1E2E">
        <w:rPr>
          <w:rStyle w:val="StyleUnderline"/>
        </w:rPr>
        <w:t xml:space="preserve"> its </w:t>
      </w:r>
      <w:r w:rsidRPr="009A1E2E">
        <w:rPr>
          <w:rStyle w:val="StyleUnderline"/>
          <w:highlight w:val="cyan"/>
        </w:rPr>
        <w:t>clout in Washington to</w:t>
      </w:r>
      <w:r w:rsidRPr="009A1E2E">
        <w:rPr>
          <w:rStyle w:val="StyleUnderline"/>
        </w:rPr>
        <w:t xml:space="preserve"> systematically </w:t>
      </w:r>
      <w:r w:rsidRPr="009A1E2E">
        <w:rPr>
          <w:rStyle w:val="Emphasis"/>
          <w:highlight w:val="cyan"/>
        </w:rPr>
        <w:t>attack</w:t>
      </w:r>
      <w:r w:rsidRPr="009A1E2E">
        <w:rPr>
          <w:rStyle w:val="Emphasis"/>
        </w:rPr>
        <w:t xml:space="preserve"> the U.S. </w:t>
      </w:r>
      <w:r w:rsidRPr="009A1E2E">
        <w:rPr>
          <w:rStyle w:val="Emphasis"/>
          <w:highlight w:val="cyan"/>
        </w:rPr>
        <w:t>patent system</w:t>
      </w:r>
      <w:r w:rsidRPr="009A1E2E">
        <w:rPr>
          <w:rStyle w:val="StyleUnderline"/>
          <w:highlight w:val="cyan"/>
        </w:rPr>
        <w:t xml:space="preserve"> and </w:t>
      </w:r>
      <w:r w:rsidRPr="009A1E2E">
        <w:rPr>
          <w:rStyle w:val="Emphasis"/>
          <w:highlight w:val="cyan"/>
        </w:rPr>
        <w:t>disadvantage smaller rivals.</w:t>
      </w:r>
    </w:p>
    <w:p w14:paraId="07A3C189" w14:textId="77777777" w:rsidR="006F24FE" w:rsidRPr="009A1E2E" w:rsidRDefault="006F24FE" w:rsidP="006F24FE">
      <w:pPr>
        <w:rPr>
          <w:sz w:val="16"/>
        </w:rPr>
      </w:pPr>
      <w:r w:rsidRPr="009A1E2E">
        <w:rPr>
          <w:rStyle w:val="StyleUnderline"/>
        </w:rPr>
        <w:t xml:space="preserve">Legislative changes, as well as </w:t>
      </w:r>
      <w:proofErr w:type="gramStart"/>
      <w:r w:rsidRPr="009A1E2E">
        <w:rPr>
          <w:rStyle w:val="StyleUnderline"/>
        </w:rPr>
        <w:t>a number of</w:t>
      </w:r>
      <w:proofErr w:type="gramEnd"/>
      <w:r w:rsidRPr="009A1E2E">
        <w:rPr>
          <w:rStyle w:val="StyleUnderline"/>
        </w:rPr>
        <w:t xml:space="preserve"> troubling Supreme Court rulings, have </w:t>
      </w:r>
      <w:r w:rsidRPr="009A1E2E">
        <w:rPr>
          <w:rStyle w:val="StyleUnderline"/>
          <w:highlight w:val="cyan"/>
        </w:rPr>
        <w:t xml:space="preserve">made it </w:t>
      </w:r>
      <w:r w:rsidRPr="009A1E2E">
        <w:rPr>
          <w:rStyle w:val="StyleUnderline"/>
        </w:rPr>
        <w:t xml:space="preserve">more </w:t>
      </w:r>
      <w:r w:rsidRPr="009A1E2E">
        <w:rPr>
          <w:rStyle w:val="StyleUnderline"/>
          <w:highlight w:val="cyan"/>
        </w:rPr>
        <w:t>difficult to obtain, defend and enforce patents</w:t>
      </w:r>
      <w:r w:rsidRPr="009A1E2E">
        <w:rPr>
          <w:sz w:val="16"/>
        </w:rPr>
        <w:t xml:space="preserve">. For instance, </w:t>
      </w:r>
      <w:r w:rsidRPr="009A1E2E">
        <w:rPr>
          <w:rStyle w:val="StyleUnderline"/>
        </w:rPr>
        <w:t xml:space="preserve">the </w:t>
      </w:r>
      <w:r w:rsidRPr="009A1E2E">
        <w:rPr>
          <w:rStyle w:val="StyleUnderline"/>
          <w:highlight w:val="cyan"/>
        </w:rPr>
        <w:t>A</w:t>
      </w:r>
      <w:r w:rsidRPr="009A1E2E">
        <w:rPr>
          <w:rStyle w:val="StyleUnderline"/>
        </w:rPr>
        <w:t xml:space="preserve">merica </w:t>
      </w:r>
      <w:r w:rsidRPr="009A1E2E">
        <w:rPr>
          <w:rStyle w:val="StyleUnderline"/>
          <w:highlight w:val="cyan"/>
        </w:rPr>
        <w:t>I</w:t>
      </w:r>
      <w:r w:rsidRPr="009A1E2E">
        <w:rPr>
          <w:rStyle w:val="StyleUnderline"/>
        </w:rPr>
        <w:t xml:space="preserve">nvents </w:t>
      </w:r>
      <w:r w:rsidRPr="009A1E2E">
        <w:rPr>
          <w:rStyle w:val="StyleUnderline"/>
          <w:highlight w:val="cyan"/>
        </w:rPr>
        <w:t>A</w:t>
      </w:r>
      <w:r w:rsidRPr="009A1E2E">
        <w:rPr>
          <w:rStyle w:val="StyleUnderline"/>
        </w:rPr>
        <w:t xml:space="preserve">ct, passed by Congress in 2011, created a new review process for the patent office. This process usually </w:t>
      </w:r>
      <w:r w:rsidRPr="009A1E2E">
        <w:rPr>
          <w:rStyle w:val="StyleUnderline"/>
          <w:highlight w:val="cyan"/>
        </w:rPr>
        <w:t xml:space="preserve">adds </w:t>
      </w:r>
      <w:r w:rsidRPr="009A1E2E">
        <w:rPr>
          <w:rStyle w:val="Emphasis"/>
          <w:highlight w:val="cyan"/>
        </w:rPr>
        <w:t>years of delay</w:t>
      </w:r>
      <w:r w:rsidRPr="009A1E2E">
        <w:rPr>
          <w:rStyle w:val="StyleUnderline"/>
          <w:highlight w:val="cyan"/>
        </w:rPr>
        <w:t xml:space="preserve"> and makes it</w:t>
      </w:r>
      <w:r w:rsidRPr="009A1E2E">
        <w:rPr>
          <w:rStyle w:val="StyleUnderline"/>
        </w:rPr>
        <w:t xml:space="preserve"> considerably </w:t>
      </w:r>
      <w:r w:rsidRPr="009A1E2E">
        <w:rPr>
          <w:rStyle w:val="StyleUnderline"/>
          <w:highlight w:val="cyan"/>
        </w:rPr>
        <w:t>more costly to defend</w:t>
      </w:r>
      <w:r w:rsidRPr="009A1E2E">
        <w:rPr>
          <w:rStyle w:val="StyleUnderline"/>
        </w:rPr>
        <w:t xml:space="preserve"> one's </w:t>
      </w:r>
      <w:proofErr w:type="gramStart"/>
      <w:r w:rsidRPr="009A1E2E">
        <w:rPr>
          <w:rStyle w:val="StyleUnderline"/>
          <w:highlight w:val="cyan"/>
        </w:rPr>
        <w:t>patents</w:t>
      </w:r>
      <w:r w:rsidRPr="009A1E2E">
        <w:rPr>
          <w:sz w:val="16"/>
        </w:rPr>
        <w:t>, and</w:t>
      </w:r>
      <w:proofErr w:type="gramEnd"/>
      <w:r w:rsidRPr="009A1E2E">
        <w:rPr>
          <w:sz w:val="16"/>
        </w:rPr>
        <w:t xml:space="preserve"> increases the risk of losing intellectual property rights—all under lower standards than applied in court.</w:t>
      </w:r>
    </w:p>
    <w:p w14:paraId="30446895" w14:textId="77777777" w:rsidR="006F24FE" w:rsidRPr="009A1E2E" w:rsidRDefault="006F24FE" w:rsidP="006F24FE">
      <w:pPr>
        <w:rPr>
          <w:sz w:val="16"/>
        </w:rPr>
      </w:pPr>
      <w:r w:rsidRPr="009A1E2E">
        <w:rPr>
          <w:sz w:val="16"/>
        </w:rPr>
        <w:t xml:space="preserve">In addition, </w:t>
      </w:r>
      <w:r w:rsidRPr="009A1E2E">
        <w:rPr>
          <w:rStyle w:val="StyleUnderline"/>
          <w:highlight w:val="cyan"/>
        </w:rPr>
        <w:t>recent</w:t>
      </w:r>
      <w:r w:rsidRPr="009A1E2E">
        <w:rPr>
          <w:rStyle w:val="StyleUnderline"/>
        </w:rPr>
        <w:t xml:space="preserve"> Supreme </w:t>
      </w:r>
      <w:r w:rsidRPr="009A1E2E">
        <w:rPr>
          <w:rStyle w:val="StyleUnderline"/>
          <w:highlight w:val="cyan"/>
        </w:rPr>
        <w:t>Court decisions</w:t>
      </w:r>
      <w:r w:rsidRPr="009A1E2E">
        <w:rPr>
          <w:rStyle w:val="StyleUnderline"/>
        </w:rPr>
        <w:t xml:space="preserve"> </w:t>
      </w:r>
      <w:r w:rsidRPr="009A1E2E">
        <w:rPr>
          <w:sz w:val="16"/>
        </w:rPr>
        <w:t>in cases like </w:t>
      </w:r>
      <w:proofErr w:type="spellStart"/>
      <w:r w:rsidRPr="009A1E2E">
        <w:rPr>
          <w:sz w:val="16"/>
        </w:rPr>
        <w:t>Bilski</w:t>
      </w:r>
      <w:proofErr w:type="spellEnd"/>
      <w:r w:rsidRPr="009A1E2E">
        <w:rPr>
          <w:sz w:val="16"/>
        </w:rPr>
        <w:t xml:space="preserve"> v. </w:t>
      </w:r>
      <w:proofErr w:type="spellStart"/>
      <w:r w:rsidRPr="009A1E2E">
        <w:rPr>
          <w:sz w:val="16"/>
        </w:rPr>
        <w:t>Kappos</w:t>
      </w:r>
      <w:proofErr w:type="spellEnd"/>
      <w:r w:rsidRPr="009A1E2E">
        <w:rPr>
          <w:sz w:val="16"/>
        </w:rPr>
        <w:t>, Mayo Collaborative Services v. Prometheus Laboratories and Alice v. CLS Bank International</w:t>
      </w:r>
      <w:r w:rsidRPr="009A1E2E">
        <w:rPr>
          <w:rStyle w:val="StyleUnderline"/>
        </w:rPr>
        <w:t> </w:t>
      </w:r>
      <w:r w:rsidRPr="009A1E2E">
        <w:rPr>
          <w:rStyle w:val="StyleUnderline"/>
          <w:highlight w:val="cyan"/>
        </w:rPr>
        <w:t>created</w:t>
      </w:r>
      <w:r w:rsidRPr="009A1E2E">
        <w:rPr>
          <w:rStyle w:val="StyleUnderline"/>
        </w:rPr>
        <w:t xml:space="preserve"> enormous </w:t>
      </w:r>
      <w:r w:rsidRPr="009A1E2E">
        <w:rPr>
          <w:rStyle w:val="StyleUnderline"/>
          <w:highlight w:val="cyan"/>
        </w:rPr>
        <w:t>uncertainty</w:t>
      </w:r>
      <w:r w:rsidRPr="009A1E2E">
        <w:rPr>
          <w:rStyle w:val="StyleUnderline"/>
        </w:rPr>
        <w:t xml:space="preserve"> over what kinds of inventions are even eligible for a patent</w:t>
      </w:r>
      <w:r w:rsidRPr="009A1E2E">
        <w:rPr>
          <w:sz w:val="16"/>
        </w:rPr>
        <w:t>, and wholly excluded medical diagnostic methods, no matter how useful.</w:t>
      </w:r>
    </w:p>
    <w:p w14:paraId="4B6CDE5D" w14:textId="77777777" w:rsidR="006F24FE" w:rsidRPr="009A1E2E" w:rsidRDefault="006F24FE" w:rsidP="006F24FE">
      <w:pPr>
        <w:rPr>
          <w:sz w:val="16"/>
        </w:rPr>
      </w:pPr>
      <w:r w:rsidRPr="00A43A0A">
        <w:rPr>
          <w:sz w:val="16"/>
        </w:rPr>
        <w:t>&lt;&lt;IMAGE OMITTED&gt;&gt;</w:t>
      </w:r>
    </w:p>
    <w:p w14:paraId="2A9B8581" w14:textId="77777777" w:rsidR="006F24FE" w:rsidRPr="009A1E2E" w:rsidRDefault="006F24FE" w:rsidP="006F24FE">
      <w:pPr>
        <w:rPr>
          <w:sz w:val="16"/>
        </w:rPr>
      </w:pPr>
      <w:r w:rsidRPr="009A1E2E">
        <w:rPr>
          <w:sz w:val="16"/>
        </w:rPr>
        <w:t xml:space="preserve">CARDIFF, UNITED KINGDOM - MAY 29: A closeup of a Google Home smart device in a retail store on May 29, </w:t>
      </w:r>
      <w:proofErr w:type="gramStart"/>
      <w:r w:rsidRPr="009A1E2E">
        <w:rPr>
          <w:sz w:val="16"/>
        </w:rPr>
        <w:t>2019</w:t>
      </w:r>
      <w:proofErr w:type="gramEnd"/>
      <w:r w:rsidRPr="009A1E2E">
        <w:rPr>
          <w:sz w:val="16"/>
        </w:rPr>
        <w:t xml:space="preserve"> in Cardiff, United Kingdom. MATTHEW HORWOOD/GETTY IMAGES</w:t>
      </w:r>
    </w:p>
    <w:p w14:paraId="2B5D7909" w14:textId="77777777" w:rsidR="006F24FE" w:rsidRDefault="006F24FE" w:rsidP="006F24FE">
      <w:pPr>
        <w:rPr>
          <w:rStyle w:val="Emphasis"/>
        </w:rPr>
      </w:pPr>
      <w:r w:rsidRPr="009A1E2E">
        <w:rPr>
          <w:rStyle w:val="StyleUnderline"/>
        </w:rPr>
        <w:t xml:space="preserve">All of this has </w:t>
      </w:r>
      <w:r w:rsidRPr="009A1E2E">
        <w:rPr>
          <w:rStyle w:val="StyleUnderline"/>
          <w:highlight w:val="cyan"/>
        </w:rPr>
        <w:t xml:space="preserve">generated a </w:t>
      </w:r>
      <w:r w:rsidRPr="009A1E2E">
        <w:rPr>
          <w:rStyle w:val="Emphasis"/>
          <w:highlight w:val="cyan"/>
        </w:rPr>
        <w:t>windfall for</w:t>
      </w:r>
      <w:r w:rsidRPr="009A1E2E">
        <w:rPr>
          <w:rStyle w:val="Emphasis"/>
        </w:rPr>
        <w:t xml:space="preserve"> America's largest </w:t>
      </w:r>
      <w:r w:rsidRPr="009A1E2E">
        <w:rPr>
          <w:rStyle w:val="Emphasis"/>
          <w:highlight w:val="cyan"/>
        </w:rPr>
        <w:t>tech companies</w:t>
      </w:r>
      <w:r w:rsidRPr="009A1E2E">
        <w:rPr>
          <w:rStyle w:val="StyleUnderline"/>
        </w:rPr>
        <w:t xml:space="preserve">. After all, if it's too difficult—or </w:t>
      </w:r>
      <w:r w:rsidRPr="009A1E2E">
        <w:rPr>
          <w:rStyle w:val="StyleUnderline"/>
          <w:highlight w:val="cyan"/>
        </w:rPr>
        <w:t>too expensive—for small operations to avail themselves of</w:t>
      </w:r>
      <w:r w:rsidRPr="009A1E2E">
        <w:rPr>
          <w:rStyle w:val="StyleUnderline"/>
        </w:rPr>
        <w:t xml:space="preserve"> their patent </w:t>
      </w:r>
      <w:r w:rsidRPr="009A1E2E">
        <w:rPr>
          <w:rStyle w:val="StyleUnderline"/>
          <w:highlight w:val="cyan"/>
        </w:rPr>
        <w:t>rights</w:t>
      </w:r>
      <w:r w:rsidRPr="009A1E2E">
        <w:rPr>
          <w:rStyle w:val="StyleUnderline"/>
        </w:rPr>
        <w:t xml:space="preserve">, then </w:t>
      </w:r>
      <w:r w:rsidRPr="009A1E2E">
        <w:rPr>
          <w:rStyle w:val="StyleUnderline"/>
          <w:highlight w:val="cyan"/>
        </w:rPr>
        <w:t>Big Tech</w:t>
      </w:r>
      <w:r w:rsidRPr="009A1E2E">
        <w:rPr>
          <w:rStyle w:val="StyleUnderline"/>
        </w:rPr>
        <w:t xml:space="preserve"> firms can </w:t>
      </w:r>
      <w:r w:rsidRPr="009A1E2E">
        <w:rPr>
          <w:rStyle w:val="StyleUnderline"/>
          <w:highlight w:val="cyan"/>
        </w:rPr>
        <w:t>help themselves</w:t>
      </w:r>
      <w:r w:rsidRPr="009A1E2E">
        <w:rPr>
          <w:rStyle w:val="StyleUnderline"/>
        </w:rPr>
        <w:t xml:space="preserve"> to promising innovations </w:t>
      </w:r>
      <w:r w:rsidRPr="009A1E2E">
        <w:rPr>
          <w:rStyle w:val="StyleUnderline"/>
          <w:highlight w:val="cyan"/>
        </w:rPr>
        <w:t>without</w:t>
      </w:r>
      <w:r w:rsidRPr="009A1E2E">
        <w:rPr>
          <w:rStyle w:val="StyleUnderline"/>
        </w:rPr>
        <w:t xml:space="preserve"> paying inventors or </w:t>
      </w:r>
      <w:r w:rsidRPr="009A1E2E">
        <w:rPr>
          <w:rStyle w:val="Emphasis"/>
          <w:highlight w:val="cyan"/>
        </w:rPr>
        <w:t>worrying about legal consequences.</w:t>
      </w:r>
    </w:p>
    <w:p w14:paraId="3BF91993" w14:textId="77777777" w:rsidR="006F24FE" w:rsidRPr="00803827" w:rsidRDefault="006F24FE" w:rsidP="006F24FE">
      <w:pPr>
        <w:pStyle w:val="Heading4"/>
        <w:rPr>
          <w:rStyle w:val="Style13ptBold"/>
        </w:rPr>
      </w:pPr>
      <w:r>
        <w:rPr>
          <w:rStyle w:val="Style13ptBold"/>
          <w:b/>
          <w:bCs w:val="0"/>
        </w:rPr>
        <w:t xml:space="preserve">Big Tech lobbies for policies that </w:t>
      </w:r>
      <w:r>
        <w:rPr>
          <w:rStyle w:val="Style13ptBold"/>
          <w:b/>
          <w:bCs w:val="0"/>
          <w:u w:val="single"/>
        </w:rPr>
        <w:t>weaken IP</w:t>
      </w:r>
      <w:r>
        <w:rPr>
          <w:rStyle w:val="Style13ptBold"/>
        </w:rPr>
        <w:t xml:space="preserve"> and have empirically forced Congress to pass them.</w:t>
      </w:r>
    </w:p>
    <w:p w14:paraId="5E56E4EE" w14:textId="77777777" w:rsidR="006F24FE" w:rsidRPr="004F6497" w:rsidRDefault="006F24FE" w:rsidP="006F24FE">
      <w:r>
        <w:rPr>
          <w:rStyle w:val="Style13ptBold"/>
        </w:rPr>
        <w:t>Michel 22</w:t>
      </w:r>
      <w:r>
        <w:t xml:space="preserve"> </w:t>
      </w:r>
      <w:r w:rsidRPr="004F6497">
        <w:t>[</w:t>
      </w:r>
      <w:r>
        <w:t>Paul R. Michel</w:t>
      </w:r>
      <w:r w:rsidRPr="004F6497">
        <w:t>;</w:t>
      </w:r>
      <w:r w:rsidRPr="00803827">
        <w:rPr>
          <w:rFonts w:ascii="Roboto" w:hAnsi="Roboto"/>
          <w:color w:val="474747"/>
          <w:sz w:val="21"/>
          <w:szCs w:val="21"/>
          <w:shd w:val="clear" w:color="auto" w:fill="FFFFFF"/>
        </w:rPr>
        <w:t xml:space="preserve"> </w:t>
      </w:r>
      <w:r w:rsidRPr="00803827">
        <w:t>retired United States circuit judge of the United States Court of Appeals for the Federal Circuit and a former Chief Judge of that court</w:t>
      </w:r>
      <w:r w:rsidRPr="004F6497">
        <w:t xml:space="preserve">; 8-5-2022; Big Tech Has a Patent Violation Problem; </w:t>
      </w:r>
      <w:r>
        <w:t>HBR</w:t>
      </w:r>
      <w:r w:rsidRPr="004F6497">
        <w:t>; https://hbr.org/2022/08/big-tech-has-a-patent-violation-problem; 7-25-2024; AO]</w:t>
      </w:r>
    </w:p>
    <w:p w14:paraId="46997812" w14:textId="77777777" w:rsidR="006F24FE" w:rsidRPr="00803827" w:rsidRDefault="006F24FE" w:rsidP="006F24FE">
      <w:pPr>
        <w:rPr>
          <w:sz w:val="16"/>
        </w:rPr>
      </w:pPr>
      <w:r w:rsidRPr="00803827">
        <w:rPr>
          <w:sz w:val="16"/>
        </w:rPr>
        <w:t xml:space="preserve">These judgements have shown Big Tech that infringement doesn’t come without legal consequences — but this solution might not have teeth for much longer. </w:t>
      </w:r>
      <w:r w:rsidRPr="008A5F74">
        <w:rPr>
          <w:rStyle w:val="StyleUnderline"/>
          <w:highlight w:val="cyan"/>
        </w:rPr>
        <w:t>Instead of</w:t>
      </w:r>
      <w:r w:rsidRPr="00803827">
        <w:rPr>
          <w:rStyle w:val="StyleUnderline"/>
        </w:rPr>
        <w:t xml:space="preserve"> simply </w:t>
      </w:r>
      <w:r w:rsidRPr="008A5F74">
        <w:rPr>
          <w:rStyle w:val="StyleUnderline"/>
          <w:highlight w:val="cyan"/>
        </w:rPr>
        <w:t>stopping</w:t>
      </w:r>
      <w:r w:rsidRPr="00803827">
        <w:rPr>
          <w:rStyle w:val="StyleUnderline"/>
        </w:rPr>
        <w:t xml:space="preserve"> their </w:t>
      </w:r>
      <w:r w:rsidRPr="008A5F74">
        <w:rPr>
          <w:rStyle w:val="StyleUnderline"/>
          <w:highlight w:val="cyan"/>
        </w:rPr>
        <w:t>infringement</w:t>
      </w:r>
      <w:r w:rsidRPr="00803827">
        <w:rPr>
          <w:rStyle w:val="StyleUnderline"/>
        </w:rPr>
        <w:t xml:space="preserve"> and licensing rivals’ technologies fairly, </w:t>
      </w:r>
      <w:r w:rsidRPr="008A5F74">
        <w:rPr>
          <w:rStyle w:val="StyleUnderline"/>
          <w:highlight w:val="cyan"/>
        </w:rPr>
        <w:t>major tech firms</w:t>
      </w:r>
      <w:r w:rsidRPr="00803827">
        <w:rPr>
          <w:rStyle w:val="StyleUnderline"/>
        </w:rPr>
        <w:t xml:space="preserve"> — including Apple and Google — are now </w:t>
      </w:r>
      <w:r w:rsidRPr="008A5F74">
        <w:rPr>
          <w:rStyle w:val="Emphasis"/>
          <w:highlight w:val="cyan"/>
        </w:rPr>
        <w:t>pursuing a legal workaround</w:t>
      </w:r>
      <w:r w:rsidRPr="00803827">
        <w:rPr>
          <w:rStyle w:val="StyleUnderline"/>
        </w:rPr>
        <w:t>. They’re trying to make it easier to invalidate rivals’ patents by </w:t>
      </w:r>
      <w:r w:rsidRPr="008A5F74">
        <w:rPr>
          <w:rStyle w:val="StyleUnderline"/>
          <w:highlight w:val="cyan"/>
        </w:rPr>
        <w:t>pushing</w:t>
      </w:r>
      <w:r w:rsidRPr="00803827">
        <w:rPr>
          <w:rStyle w:val="StyleUnderline"/>
        </w:rPr>
        <w:t> for </w:t>
      </w:r>
      <w:r w:rsidRPr="008A5F74">
        <w:rPr>
          <w:rStyle w:val="StyleUnderline"/>
          <w:highlight w:val="cyan"/>
        </w:rPr>
        <w:t>legislation that</w:t>
      </w:r>
      <w:r w:rsidRPr="00803827">
        <w:rPr>
          <w:rStyle w:val="StyleUnderline"/>
        </w:rPr>
        <w:t xml:space="preserve"> would </w:t>
      </w:r>
      <w:r w:rsidRPr="008A5F74">
        <w:rPr>
          <w:rStyle w:val="Emphasis"/>
          <w:highlight w:val="cyan"/>
        </w:rPr>
        <w:t>weaken IP protections</w:t>
      </w:r>
      <w:r w:rsidRPr="00803827">
        <w:rPr>
          <w:sz w:val="16"/>
        </w:rPr>
        <w:t>. After all, if there are no patents, there can be no infringement.</w:t>
      </w:r>
    </w:p>
    <w:p w14:paraId="08A01CD0" w14:textId="77777777" w:rsidR="006F24FE" w:rsidRPr="00803827" w:rsidRDefault="006F24FE" w:rsidP="006F24FE">
      <w:pPr>
        <w:rPr>
          <w:sz w:val="16"/>
        </w:rPr>
      </w:pPr>
      <w:r w:rsidRPr="00803827">
        <w:rPr>
          <w:sz w:val="16"/>
        </w:rPr>
        <w:t>Business as Usual</w:t>
      </w:r>
    </w:p>
    <w:p w14:paraId="017E1BFA" w14:textId="77777777" w:rsidR="006F24FE" w:rsidRPr="00803827" w:rsidRDefault="006F24FE" w:rsidP="006F24FE">
      <w:pPr>
        <w:rPr>
          <w:rStyle w:val="StyleUnderline"/>
        </w:rPr>
      </w:pPr>
      <w:r w:rsidRPr="00803827">
        <w:rPr>
          <w:sz w:val="16"/>
        </w:rPr>
        <w:t xml:space="preserve">For years, executives at major tech firms have seen these legal judgments as just a cost of doing business. Damages for lost cases, even when stretching into the hundreds of millions, are a drop in the bucket for companies like Apple, which reported $365.8 billion in revenue in 2021. Patent theft, sadly, is a rational strategy for corporate behemoths seeking to entrench their own dominance and neutralize a threat from an emerging startup. After all, </w:t>
      </w:r>
      <w:r w:rsidRPr="00803827">
        <w:rPr>
          <w:rStyle w:val="StyleUnderline"/>
        </w:rPr>
        <w:t xml:space="preserve">it’s </w:t>
      </w:r>
      <w:r w:rsidRPr="008A5F74">
        <w:rPr>
          <w:rStyle w:val="StyleUnderline"/>
          <w:highlight w:val="cyan"/>
        </w:rPr>
        <w:t>cheaper to steal than</w:t>
      </w:r>
      <w:r w:rsidRPr="00803827">
        <w:rPr>
          <w:rStyle w:val="StyleUnderline"/>
        </w:rPr>
        <w:t xml:space="preserve"> to </w:t>
      </w:r>
      <w:r w:rsidRPr="008A5F74">
        <w:rPr>
          <w:rStyle w:val="StyleUnderline"/>
          <w:highlight w:val="cyan"/>
        </w:rPr>
        <w:t>license</w:t>
      </w:r>
      <w:r w:rsidRPr="00803827">
        <w:rPr>
          <w:rStyle w:val="StyleUnderline"/>
        </w:rPr>
        <w:t xml:space="preserve"> smaller firms’ technologies.</w:t>
      </w:r>
    </w:p>
    <w:p w14:paraId="5E03F313" w14:textId="77777777" w:rsidR="006F24FE" w:rsidRPr="00803827" w:rsidRDefault="006F24FE" w:rsidP="006F24FE">
      <w:pPr>
        <w:rPr>
          <w:sz w:val="16"/>
        </w:rPr>
      </w:pPr>
      <w:r w:rsidRPr="00803827">
        <w:rPr>
          <w:sz w:val="16"/>
        </w:rPr>
        <w:lastRenderedPageBreak/>
        <w:t xml:space="preserve">Just over a decade ago, </w:t>
      </w:r>
      <w:r w:rsidRPr="00803827">
        <w:rPr>
          <w:rStyle w:val="StyleUnderline"/>
        </w:rPr>
        <w:t>this strategy became even more viable</w:t>
      </w:r>
      <w:r w:rsidRPr="00803827">
        <w:rPr>
          <w:sz w:val="16"/>
        </w:rPr>
        <w:t>. In 2011 — in part due to the urging of tech lobbyists — Congress created a tribunal within the U.S. Patent and Trademark Office (USPTO) called the Patent Trial and Appeal Board (</w:t>
      </w:r>
      <w:r w:rsidRPr="008A5F74">
        <w:rPr>
          <w:rStyle w:val="StyleUnderline"/>
          <w:highlight w:val="cyan"/>
        </w:rPr>
        <w:t>PTAB</w:t>
      </w:r>
      <w:r w:rsidRPr="00803827">
        <w:rPr>
          <w:sz w:val="16"/>
        </w:rPr>
        <w:t xml:space="preserve">), which was ostensibly created to provide a faster, less expensive way to settle patent disputes outside of the courts. Instead, </w:t>
      </w:r>
      <w:r w:rsidRPr="00803827">
        <w:rPr>
          <w:rStyle w:val="StyleUnderline"/>
        </w:rPr>
        <w:t xml:space="preserve">it </w:t>
      </w:r>
      <w:proofErr w:type="gramStart"/>
      <w:r w:rsidRPr="008A5F74">
        <w:rPr>
          <w:rStyle w:val="StyleUnderline"/>
          <w:highlight w:val="cyan"/>
        </w:rPr>
        <w:t>opened</w:t>
      </w:r>
      <w:r w:rsidRPr="00803827">
        <w:rPr>
          <w:rStyle w:val="StyleUnderline"/>
        </w:rPr>
        <w:t xml:space="preserve"> up</w:t>
      </w:r>
      <w:proofErr w:type="gramEnd"/>
      <w:r w:rsidRPr="00803827">
        <w:rPr>
          <w:rStyle w:val="StyleUnderline"/>
        </w:rPr>
        <w:t xml:space="preserve"> a new </w:t>
      </w:r>
      <w:r w:rsidRPr="008A5F74">
        <w:rPr>
          <w:rStyle w:val="StyleUnderline"/>
          <w:highlight w:val="cyan"/>
        </w:rPr>
        <w:t xml:space="preserve">avenue for Big Tech </w:t>
      </w:r>
      <w:r w:rsidRPr="008A5F74">
        <w:rPr>
          <w:rStyle w:val="Emphasis"/>
          <w:highlight w:val="cyan"/>
        </w:rPr>
        <w:t>gamesmanship of the patent system</w:t>
      </w:r>
      <w:r w:rsidRPr="00803827">
        <w:rPr>
          <w:rStyle w:val="StyleUnderline"/>
        </w:rPr>
        <w:t xml:space="preserve">. Now, deep-pocketed tech firms could simultaneously challenge smaller rivals’ patents in two arenas </w:t>
      </w:r>
      <w:r w:rsidRPr="00803827">
        <w:rPr>
          <w:sz w:val="16"/>
        </w:rPr>
        <w:t>— in the courts and at the PTAB, where, in addition, they could file multiple and serial challenges against the same patent.</w:t>
      </w:r>
    </w:p>
    <w:p w14:paraId="58911504" w14:textId="77777777" w:rsidR="006F24FE" w:rsidRPr="00803827" w:rsidRDefault="006F24FE" w:rsidP="006F24FE">
      <w:pPr>
        <w:rPr>
          <w:rStyle w:val="StyleUnderline"/>
        </w:rPr>
      </w:pPr>
      <w:r w:rsidRPr="00803827">
        <w:rPr>
          <w:rStyle w:val="StyleUnderline"/>
        </w:rPr>
        <w:t xml:space="preserve">This </w:t>
      </w:r>
      <w:r w:rsidRPr="008A5F74">
        <w:rPr>
          <w:rStyle w:val="StyleUnderline"/>
          <w:highlight w:val="cyan"/>
        </w:rPr>
        <w:t>gave</w:t>
      </w:r>
      <w:r w:rsidRPr="00803827">
        <w:rPr>
          <w:rStyle w:val="StyleUnderline"/>
        </w:rPr>
        <w:t xml:space="preserve"> major tech </w:t>
      </w:r>
      <w:r w:rsidRPr="008A5F74">
        <w:rPr>
          <w:rStyle w:val="StyleUnderline"/>
          <w:highlight w:val="cyan"/>
        </w:rPr>
        <w:t xml:space="preserve">companies a </w:t>
      </w:r>
      <w:r w:rsidRPr="008A5F74">
        <w:rPr>
          <w:rStyle w:val="Emphasis"/>
          <w:highlight w:val="cyan"/>
        </w:rPr>
        <w:t>major advantage</w:t>
      </w:r>
      <w:r w:rsidRPr="00803827">
        <w:rPr>
          <w:rStyle w:val="StyleUnderline"/>
        </w:rPr>
        <w:t>.</w:t>
      </w:r>
      <w:r w:rsidRPr="00803827">
        <w:rPr>
          <w:sz w:val="16"/>
        </w:rPr>
        <w:t xml:space="preserve"> In many cases, after being sued by smaller rivals, large tech companies petitioned the PTAB to strike down patents that courts would potentially uphold and find tech behemoths guilty of infringing. Often the </w:t>
      </w:r>
      <w:r w:rsidRPr="008A5F74">
        <w:rPr>
          <w:rStyle w:val="StyleUnderline"/>
          <w:highlight w:val="cyan"/>
        </w:rPr>
        <w:t>PTAB</w:t>
      </w:r>
      <w:r w:rsidRPr="00803827">
        <w:rPr>
          <w:sz w:val="16"/>
        </w:rPr>
        <w:t xml:space="preserve"> would do just that: It has at least partially invalidated 84% of the patents it has adjudicated in a final written decision. There are three main reasons for this: 1) the Board’s evidentiary standard is lower than in court, 2) repeat challenges are allowed — by the defendant, of course, but also by anyone who wants to challenge the validity of the patent for any reason — and 3) patent owners are burdened with about $500,000 per </w:t>
      </w:r>
      <w:r w:rsidRPr="008A5F74">
        <w:rPr>
          <w:rStyle w:val="StyleUnderline"/>
          <w:highlight w:val="cyan"/>
        </w:rPr>
        <w:t>challenge</w:t>
      </w:r>
      <w:r w:rsidRPr="00803827">
        <w:rPr>
          <w:sz w:val="16"/>
        </w:rPr>
        <w:t xml:space="preserve">, which </w:t>
      </w:r>
      <w:r w:rsidRPr="008A5F74">
        <w:rPr>
          <w:rStyle w:val="StyleUnderline"/>
          <w:highlight w:val="cyan"/>
        </w:rPr>
        <w:t>Big Tech</w:t>
      </w:r>
      <w:r w:rsidRPr="00803827">
        <w:rPr>
          <w:rStyle w:val="StyleUnderline"/>
        </w:rPr>
        <w:t xml:space="preserve"> companies can </w:t>
      </w:r>
      <w:r w:rsidRPr="008A5F74">
        <w:rPr>
          <w:rStyle w:val="StyleUnderline"/>
          <w:highlight w:val="cyan"/>
        </w:rPr>
        <w:t>afford</w:t>
      </w:r>
      <w:r w:rsidRPr="00803827">
        <w:rPr>
          <w:rStyle w:val="StyleUnderline"/>
        </w:rPr>
        <w:t xml:space="preserve">, but </w:t>
      </w:r>
      <w:r w:rsidRPr="008A5F74">
        <w:rPr>
          <w:rStyle w:val="StyleUnderline"/>
          <w:highlight w:val="cyan"/>
        </w:rPr>
        <w:t>startups</w:t>
      </w:r>
      <w:r w:rsidRPr="00803827">
        <w:rPr>
          <w:rStyle w:val="StyleUnderline"/>
        </w:rPr>
        <w:t xml:space="preserve"> often </w:t>
      </w:r>
      <w:r w:rsidRPr="008A5F74">
        <w:rPr>
          <w:rStyle w:val="StyleUnderline"/>
          <w:highlight w:val="cyan"/>
        </w:rPr>
        <w:t>cannot</w:t>
      </w:r>
      <w:r w:rsidRPr="00803827">
        <w:rPr>
          <w:rStyle w:val="StyleUnderline"/>
        </w:rPr>
        <w:t>.</w:t>
      </w:r>
    </w:p>
    <w:p w14:paraId="50E01C15" w14:textId="77777777" w:rsidR="006F24FE" w:rsidRPr="003A658C" w:rsidRDefault="006F24FE" w:rsidP="006F24FE">
      <w:pPr>
        <w:pStyle w:val="Heading4"/>
        <w:rPr>
          <w:rStyle w:val="Style13ptBold"/>
          <w:b/>
          <w:bCs w:val="0"/>
        </w:rPr>
      </w:pPr>
      <w:r>
        <w:rPr>
          <w:rStyle w:val="Style13ptBold"/>
          <w:b/>
          <w:bCs w:val="0"/>
        </w:rPr>
        <w:t>Big Tech resists and lobbies against strengthening patent rights empirically.</w:t>
      </w:r>
    </w:p>
    <w:p w14:paraId="40A24578" w14:textId="77777777" w:rsidR="006F24FE" w:rsidRDefault="006F24FE" w:rsidP="006F24FE">
      <w:r>
        <w:rPr>
          <w:rStyle w:val="Style13ptBold"/>
        </w:rPr>
        <w:t>Barnett 21</w:t>
      </w:r>
      <w:r>
        <w:t xml:space="preserve"> </w:t>
      </w:r>
      <w:r w:rsidRPr="001B7EF5">
        <w:t xml:space="preserve">[Jonathan M. Barnett; </w:t>
      </w:r>
      <w:r>
        <w:t xml:space="preserve">Torrey H. </w:t>
      </w:r>
      <w:r w:rsidRPr="003B444A">
        <w:t>Webb Professor of Law at the Gould School of Law, University of Southern California</w:t>
      </w:r>
      <w:r w:rsidRPr="001B7EF5">
        <w:t xml:space="preserve">; </w:t>
      </w:r>
      <w:r>
        <w:t>2021</w:t>
      </w:r>
      <w:r w:rsidRPr="001B7EF5">
        <w:t xml:space="preserve">; Why </w:t>
      </w:r>
      <w:r w:rsidRPr="007D102D">
        <w:rPr>
          <w:rStyle w:val="StyleUnderline"/>
        </w:rPr>
        <w:t>Big Tech Likes Weak IP</w:t>
      </w:r>
      <w:r w:rsidRPr="001B7EF5">
        <w:t>; Cato Institute; https://www.cato.org/regulation/spring-2021/why-big-tech-likes-weak-ip; 7-2</w:t>
      </w:r>
      <w:r>
        <w:t>5</w:t>
      </w:r>
      <w:r w:rsidRPr="001B7EF5">
        <w:t>-2024; AO]</w:t>
      </w:r>
    </w:p>
    <w:p w14:paraId="2C4FDF64" w14:textId="77777777" w:rsidR="006F24FE" w:rsidRDefault="006F24FE" w:rsidP="006F24FE">
      <w:pPr>
        <w:rPr>
          <w:rStyle w:val="StyleUnderline"/>
        </w:rPr>
      </w:pPr>
      <w:r w:rsidRPr="001B7EF5">
        <w:rPr>
          <w:sz w:val="16"/>
        </w:rPr>
        <w:t xml:space="preserve">Lobbying behavior/ To test this hypothesis, I reviewed and gathered evidence on the lobbying behavior of various technology-intensive industries. </w:t>
      </w:r>
      <w:r w:rsidRPr="001B7EF5">
        <w:rPr>
          <w:rStyle w:val="StyleUnderline"/>
          <w:highlight w:val="cyan"/>
        </w:rPr>
        <w:t>Historical examples show</w:t>
      </w:r>
      <w:r w:rsidRPr="001B7EF5">
        <w:rPr>
          <w:rStyle w:val="StyleUnderline"/>
        </w:rPr>
        <w:t xml:space="preserve"> that large, integrated </w:t>
      </w:r>
      <w:r w:rsidRPr="001B7EF5">
        <w:rPr>
          <w:rStyle w:val="StyleUnderline"/>
          <w:highlight w:val="cyan"/>
        </w:rPr>
        <w:t xml:space="preserve">firms </w:t>
      </w:r>
      <w:r w:rsidRPr="001B7EF5">
        <w:rPr>
          <w:rStyle w:val="Emphasis"/>
          <w:highlight w:val="cyan"/>
        </w:rPr>
        <w:t>resisted strong patent protection</w:t>
      </w:r>
      <w:r w:rsidRPr="001B7EF5">
        <w:rPr>
          <w:sz w:val="16"/>
        </w:rPr>
        <w:t xml:space="preserve"> in the late 19th-century railroad industry, as did large, integrated firms like IBM in the computing industry of the 1960s and 1970s. </w:t>
      </w:r>
      <w:r w:rsidRPr="001B7EF5">
        <w:rPr>
          <w:rStyle w:val="StyleUnderline"/>
        </w:rPr>
        <w:t>Both industries have in common the fact that incumbents offered a bundled package of intangible and tangible assets and therefore resisted patent protection that facilitated entry by suppliers of discrete components of that package</w:t>
      </w:r>
      <w:r w:rsidRPr="001B7EF5">
        <w:rPr>
          <w:sz w:val="16"/>
        </w:rPr>
        <w:t xml:space="preserve">. More recent evidence shows that some of the </w:t>
      </w:r>
      <w:r w:rsidRPr="001B7EF5">
        <w:rPr>
          <w:rStyle w:val="StyleUnderline"/>
          <w:highlight w:val="cyan"/>
        </w:rPr>
        <w:t>largest technology firms</w:t>
      </w:r>
      <w:r w:rsidRPr="001B7EF5">
        <w:rPr>
          <w:rStyle w:val="StyleUnderline"/>
        </w:rPr>
        <w:t xml:space="preserve"> were among the </w:t>
      </w:r>
      <w:r w:rsidRPr="001B7EF5">
        <w:rPr>
          <w:rStyle w:val="Emphasis"/>
          <w:highlight w:val="cyan"/>
        </w:rPr>
        <w:t xml:space="preserve">most vigorous supporters </w:t>
      </w:r>
      <w:r w:rsidRPr="001B7EF5">
        <w:rPr>
          <w:rStyle w:val="StyleUnderline"/>
          <w:highlight w:val="cyan"/>
        </w:rPr>
        <w:t>of</w:t>
      </w:r>
      <w:r w:rsidRPr="001B7EF5">
        <w:rPr>
          <w:rStyle w:val="StyleUnderline"/>
        </w:rPr>
        <w:t xml:space="preserve"> the America Invents Act</w:t>
      </w:r>
      <w:r w:rsidRPr="001B7EF5">
        <w:rPr>
          <w:sz w:val="16"/>
        </w:rPr>
        <w:t xml:space="preserve">. Enacted in 2011, that statute </w:t>
      </w:r>
      <w:r w:rsidRPr="001B7EF5">
        <w:rPr>
          <w:rStyle w:val="StyleUnderline"/>
        </w:rPr>
        <w:t xml:space="preserve">substantially </w:t>
      </w:r>
      <w:r w:rsidRPr="001B7EF5">
        <w:rPr>
          <w:rStyle w:val="StyleUnderline"/>
          <w:highlight w:val="cyan"/>
        </w:rPr>
        <w:t>expanded opportunities</w:t>
      </w:r>
      <w:r w:rsidRPr="001B7EF5">
        <w:rPr>
          <w:rStyle w:val="StyleUnderline"/>
        </w:rPr>
        <w:t xml:space="preserve"> for third parties </w:t>
      </w:r>
      <w:r w:rsidRPr="001B7EF5">
        <w:rPr>
          <w:rStyle w:val="StyleUnderline"/>
          <w:highlight w:val="cyan"/>
        </w:rPr>
        <w:t xml:space="preserve">to </w:t>
      </w:r>
      <w:r w:rsidRPr="001B7EF5">
        <w:rPr>
          <w:rStyle w:val="Emphasis"/>
          <w:highlight w:val="cyan"/>
        </w:rPr>
        <w:t>contest the validity of patents</w:t>
      </w:r>
      <w:r w:rsidRPr="001B7EF5">
        <w:rPr>
          <w:sz w:val="16"/>
        </w:rPr>
        <w:t xml:space="preserve">, principally through the Patent Trial and Appeal Board (PTAB). </w:t>
      </w:r>
      <w:r w:rsidRPr="001B7EF5">
        <w:rPr>
          <w:rStyle w:val="StyleUnderline"/>
        </w:rPr>
        <w:t xml:space="preserve">It is likely not accidental that </w:t>
      </w:r>
      <w:r w:rsidRPr="001B7EF5">
        <w:rPr>
          <w:rStyle w:val="StyleUnderline"/>
          <w:highlight w:val="cyan"/>
        </w:rPr>
        <w:t>these</w:t>
      </w:r>
      <w:r w:rsidRPr="001B7EF5">
        <w:rPr>
          <w:rStyle w:val="StyleUnderline"/>
        </w:rPr>
        <w:t xml:space="preserve"> same </w:t>
      </w:r>
      <w:r w:rsidRPr="001B7EF5">
        <w:rPr>
          <w:rStyle w:val="StyleUnderline"/>
          <w:highlight w:val="cyan"/>
        </w:rPr>
        <w:t>firms</w:t>
      </w:r>
      <w:r w:rsidRPr="001B7EF5">
        <w:rPr>
          <w:rStyle w:val="StyleUnderline"/>
        </w:rPr>
        <w:t xml:space="preserve"> have been among the </w:t>
      </w:r>
      <w:r w:rsidRPr="001B7EF5">
        <w:rPr>
          <w:rStyle w:val="StyleUnderline"/>
          <w:highlight w:val="cyan"/>
        </w:rPr>
        <w:t>most active petitioners</w:t>
      </w:r>
      <w:r w:rsidRPr="001B7EF5">
        <w:rPr>
          <w:rStyle w:val="StyleUnderline"/>
        </w:rPr>
        <w:t xml:space="preserve"> at the PTAB seeking </w:t>
      </w:r>
      <w:r w:rsidRPr="001B7EF5">
        <w:rPr>
          <w:rStyle w:val="StyleUnderline"/>
          <w:highlight w:val="cyan"/>
        </w:rPr>
        <w:t>to invalidate issued patents</w:t>
      </w:r>
      <w:r w:rsidRPr="001B7EF5">
        <w:rPr>
          <w:rStyle w:val="StyleUnderline"/>
        </w:rPr>
        <w:t>.</w:t>
      </w:r>
    </w:p>
    <w:p w14:paraId="0F39CE28" w14:textId="77777777" w:rsidR="006F24FE" w:rsidRDefault="006F24FE" w:rsidP="006F24FE">
      <w:pPr>
        <w:pStyle w:val="Heading4"/>
      </w:pPr>
      <w:r>
        <w:t>Big Tech is lobbying for patent policies that fuel predatory infringement and weaken patent protection.</w:t>
      </w:r>
    </w:p>
    <w:p w14:paraId="37A68B4E" w14:textId="77777777" w:rsidR="006F24FE" w:rsidRDefault="006F24FE" w:rsidP="006F24FE">
      <w:proofErr w:type="spellStart"/>
      <w:r>
        <w:rPr>
          <w:rStyle w:val="Style13ptBold"/>
        </w:rPr>
        <w:t>Mossoff</w:t>
      </w:r>
      <w:proofErr w:type="spellEnd"/>
      <w:r>
        <w:rPr>
          <w:rStyle w:val="Style13ptBold"/>
        </w:rPr>
        <w:t xml:space="preserve"> 23</w:t>
      </w:r>
      <w:r>
        <w:t xml:space="preserve"> </w:t>
      </w:r>
      <w:r w:rsidRPr="00DC3284">
        <w:t xml:space="preserve">[Adam </w:t>
      </w:r>
      <w:proofErr w:type="spellStart"/>
      <w:r w:rsidRPr="00DC3284">
        <w:t>Mossoff</w:t>
      </w:r>
      <w:proofErr w:type="spellEnd"/>
      <w:r w:rsidRPr="00DC3284">
        <w:t>; Professor of Law at Antonin Scalia Law School, George Mason University; 8-18-2023; Big Tech’s ‘patent troll’ attacks are a smokescreen — don’t let them fool you; Hill; https://thehill.com/opinion/technology/4157340-big-techs-patent-troll-attacks-are-a-smokescreen-dont-let-them-fool-you/; 7-2</w:t>
      </w:r>
      <w:r>
        <w:t>7</w:t>
      </w:r>
      <w:r w:rsidRPr="00DC3284">
        <w:t>-2024; AO]</w:t>
      </w:r>
    </w:p>
    <w:p w14:paraId="0B3B00B6" w14:textId="77777777" w:rsidR="006F24FE" w:rsidRPr="00DC3284" w:rsidRDefault="006F24FE" w:rsidP="006F24FE">
      <w:pPr>
        <w:rPr>
          <w:rStyle w:val="StyleUnderline"/>
        </w:rPr>
      </w:pPr>
      <w:r w:rsidRPr="00DC3284">
        <w:rPr>
          <w:sz w:val="16"/>
        </w:rPr>
        <w:t xml:space="preserve">For many years, </w:t>
      </w:r>
      <w:r w:rsidRPr="00DC3284">
        <w:rPr>
          <w:rStyle w:val="StyleUnderline"/>
          <w:highlight w:val="cyan"/>
        </w:rPr>
        <w:t>Big Tech</w:t>
      </w:r>
      <w:r w:rsidRPr="00DC3284">
        <w:rPr>
          <w:rStyle w:val="StyleUnderline"/>
        </w:rPr>
        <w:t xml:space="preserve"> companies with their legions of DC </w:t>
      </w:r>
      <w:r w:rsidRPr="00DC3284">
        <w:rPr>
          <w:rStyle w:val="StyleUnderline"/>
          <w:highlight w:val="cyan"/>
        </w:rPr>
        <w:t>lobby</w:t>
      </w:r>
      <w:r w:rsidRPr="00DC3284">
        <w:rPr>
          <w:rStyle w:val="StyleUnderline"/>
        </w:rPr>
        <w:t xml:space="preserve">ists have been on a crusade </w:t>
      </w:r>
      <w:r w:rsidRPr="00DC3284">
        <w:rPr>
          <w:rStyle w:val="StyleUnderline"/>
          <w:highlight w:val="cyan"/>
        </w:rPr>
        <w:t>to weaken</w:t>
      </w:r>
      <w:r w:rsidRPr="00DC3284">
        <w:rPr>
          <w:rStyle w:val="StyleUnderline"/>
        </w:rPr>
        <w:t xml:space="preserve"> the International Trade Commission (</w:t>
      </w:r>
      <w:r w:rsidRPr="00DC3284">
        <w:rPr>
          <w:rStyle w:val="StyleUnderline"/>
          <w:highlight w:val="cyan"/>
        </w:rPr>
        <w:t>ITC</w:t>
      </w:r>
      <w:r w:rsidRPr="00DC3284">
        <w:rPr>
          <w:rStyle w:val="StyleUnderline"/>
        </w:rPr>
        <w:t xml:space="preserve">), a little-known, independent, nonpartisan federal </w:t>
      </w:r>
      <w:r w:rsidRPr="00DC3284">
        <w:rPr>
          <w:rStyle w:val="StyleUnderline"/>
          <w:highlight w:val="cyan"/>
        </w:rPr>
        <w:t>agency</w:t>
      </w:r>
      <w:r w:rsidRPr="00DC3284">
        <w:rPr>
          <w:rStyle w:val="StyleUnderline"/>
        </w:rPr>
        <w:t xml:space="preserve"> tasked with </w:t>
      </w:r>
      <w:r w:rsidRPr="00DC3284">
        <w:rPr>
          <w:rStyle w:val="StyleUnderline"/>
          <w:highlight w:val="cyan"/>
        </w:rPr>
        <w:t>protecting</w:t>
      </w:r>
      <w:r w:rsidRPr="00DC3284">
        <w:rPr>
          <w:rStyle w:val="StyleUnderline"/>
        </w:rPr>
        <w:t xml:space="preserve"> the United States from </w:t>
      </w:r>
      <w:r w:rsidRPr="00DC3284">
        <w:rPr>
          <w:rStyle w:val="StyleUnderline"/>
          <w:highlight w:val="cyan"/>
        </w:rPr>
        <w:t>imports that violate</w:t>
      </w:r>
      <w:r w:rsidRPr="00DC3284">
        <w:rPr>
          <w:rStyle w:val="StyleUnderline"/>
        </w:rPr>
        <w:t xml:space="preserve"> U.S. laws, </w:t>
      </w:r>
      <w:r w:rsidRPr="00DC3284">
        <w:rPr>
          <w:rStyle w:val="Emphasis"/>
        </w:rPr>
        <w:t xml:space="preserve">including U.S. </w:t>
      </w:r>
      <w:r w:rsidRPr="00DC3284">
        <w:rPr>
          <w:rStyle w:val="Emphasis"/>
          <w:highlight w:val="cyan"/>
        </w:rPr>
        <w:t>patent laws</w:t>
      </w:r>
      <w:r w:rsidRPr="00DC3284">
        <w:rPr>
          <w:rStyle w:val="StyleUnderline"/>
        </w:rPr>
        <w:t xml:space="preserve">. These companies are now at it again, </w:t>
      </w:r>
      <w:r w:rsidRPr="00DC3284">
        <w:rPr>
          <w:rStyle w:val="StyleUnderline"/>
          <w:highlight w:val="cyan"/>
        </w:rPr>
        <w:t>lobbying for</w:t>
      </w:r>
      <w:r w:rsidRPr="00DC3284">
        <w:rPr>
          <w:rStyle w:val="StyleUnderline"/>
        </w:rPr>
        <w:t xml:space="preserve"> a bill that was recently re-introduced in Congress: </w:t>
      </w:r>
      <w:proofErr w:type="gramStart"/>
      <w:r w:rsidRPr="00DC3284">
        <w:rPr>
          <w:rStyle w:val="StyleUnderline"/>
        </w:rPr>
        <w:t>the</w:t>
      </w:r>
      <w:proofErr w:type="gramEnd"/>
      <w:r w:rsidRPr="00DC3284">
        <w:rPr>
          <w:rStyle w:val="StyleUnderline"/>
        </w:rPr>
        <w:t xml:space="preserve"> Advancing America’s Interests Act (</w:t>
      </w:r>
      <w:r w:rsidRPr="00DC3284">
        <w:rPr>
          <w:rStyle w:val="StyleUnderline"/>
          <w:highlight w:val="cyan"/>
        </w:rPr>
        <w:t>AAIA</w:t>
      </w:r>
      <w:r w:rsidRPr="00DC3284">
        <w:rPr>
          <w:rStyle w:val="StyleUnderline"/>
        </w:rPr>
        <w:t>).</w:t>
      </w:r>
    </w:p>
    <w:p w14:paraId="719703A1" w14:textId="77777777" w:rsidR="006F24FE" w:rsidRPr="00DC3284" w:rsidRDefault="006F24FE" w:rsidP="006F24FE">
      <w:pPr>
        <w:rPr>
          <w:sz w:val="16"/>
        </w:rPr>
      </w:pPr>
      <w:r w:rsidRPr="00DC3284">
        <w:rPr>
          <w:rStyle w:val="StyleUnderline"/>
        </w:rPr>
        <w:t xml:space="preserve">The AAIA would severely </w:t>
      </w:r>
      <w:r w:rsidRPr="00DC3284">
        <w:rPr>
          <w:rStyle w:val="StyleUnderline"/>
          <w:highlight w:val="cyan"/>
        </w:rPr>
        <w:t>restrict</w:t>
      </w:r>
      <w:r w:rsidRPr="00DC3284">
        <w:rPr>
          <w:rStyle w:val="StyleUnderline"/>
        </w:rPr>
        <w:t xml:space="preserve"> the </w:t>
      </w:r>
      <w:r w:rsidRPr="00DC3284">
        <w:rPr>
          <w:rStyle w:val="StyleUnderline"/>
          <w:highlight w:val="cyan"/>
        </w:rPr>
        <w:t>ITC’s ability to block imports</w:t>
      </w:r>
      <w:r w:rsidRPr="00DC3284">
        <w:rPr>
          <w:rStyle w:val="StyleUnderline"/>
        </w:rPr>
        <w:t xml:space="preserve"> manufactured in China that </w:t>
      </w:r>
      <w:r w:rsidRPr="00DC3284">
        <w:rPr>
          <w:rStyle w:val="Emphasis"/>
        </w:rPr>
        <w:t>violate U.S. patents</w:t>
      </w:r>
      <w:r w:rsidRPr="00DC3284">
        <w:rPr>
          <w:sz w:val="16"/>
        </w:rPr>
        <w:t>. The bill’s title, of course, is classic Washington Orwellian double-speak —this legislation would significantly undermine American innovators and U.S. interests.</w:t>
      </w:r>
    </w:p>
    <w:p w14:paraId="49733C90" w14:textId="77777777" w:rsidR="006F24FE" w:rsidRPr="00DC3284" w:rsidRDefault="006F24FE" w:rsidP="006F24FE">
      <w:pPr>
        <w:rPr>
          <w:sz w:val="16"/>
        </w:rPr>
      </w:pPr>
      <w:r w:rsidRPr="00DC3284">
        <w:rPr>
          <w:rStyle w:val="StyleUnderline"/>
        </w:rPr>
        <w:lastRenderedPageBreak/>
        <w:t xml:space="preserve">A dirty little secret about </w:t>
      </w:r>
      <w:r w:rsidRPr="00DC3284">
        <w:rPr>
          <w:rStyle w:val="StyleUnderline"/>
          <w:highlight w:val="cyan"/>
        </w:rPr>
        <w:t>Big Tech</w:t>
      </w:r>
      <w:r w:rsidRPr="00DC3284">
        <w:rPr>
          <w:rStyle w:val="StyleUnderline"/>
        </w:rPr>
        <w:t xml:space="preserve"> companies is </w:t>
      </w:r>
      <w:r w:rsidRPr="00DC3284">
        <w:rPr>
          <w:rStyle w:val="Emphasis"/>
        </w:rPr>
        <w:t xml:space="preserve">that they </w:t>
      </w:r>
      <w:r w:rsidRPr="00DC3284">
        <w:rPr>
          <w:rStyle w:val="Emphasis"/>
          <w:highlight w:val="cyan"/>
        </w:rPr>
        <w:t>profit handsomely</w:t>
      </w:r>
      <w:r w:rsidRPr="00DC3284">
        <w:rPr>
          <w:rStyle w:val="StyleUnderline"/>
          <w:highlight w:val="cyan"/>
        </w:rPr>
        <w:t xml:space="preserve"> from taking</w:t>
      </w:r>
      <w:r w:rsidRPr="00DC3284">
        <w:rPr>
          <w:rStyle w:val="StyleUnderline"/>
        </w:rPr>
        <w:t xml:space="preserve"> the </w:t>
      </w:r>
      <w:r w:rsidRPr="00DC3284">
        <w:rPr>
          <w:rStyle w:val="StyleUnderline"/>
          <w:highlight w:val="cyan"/>
        </w:rPr>
        <w:t>patented ideas</w:t>
      </w:r>
      <w:r w:rsidRPr="00DC3284">
        <w:rPr>
          <w:rStyle w:val="StyleUnderline"/>
        </w:rPr>
        <w:t xml:space="preserve"> of other American innovators. They incorporate these inventions into their products and then they refuse to pay the innovators who created them. It’s </w:t>
      </w:r>
      <w:r w:rsidRPr="00DC3284">
        <w:rPr>
          <w:rStyle w:val="StyleUnderline"/>
          <w:highlight w:val="cyan"/>
        </w:rPr>
        <w:t>called “predatory infringement</w:t>
      </w:r>
      <w:r w:rsidRPr="00DC3284">
        <w:rPr>
          <w:sz w:val="16"/>
        </w:rPr>
        <w:t>.” Two recent lawsuits by American startups, Sonos v. Google and Masimo v. Apple, highlight this practice and reveal the tip of the massive IP piracy iceberg by Big Tech companies.</w:t>
      </w:r>
    </w:p>
    <w:p w14:paraId="64E72A91" w14:textId="77777777" w:rsidR="006F24FE" w:rsidRPr="00DC3284" w:rsidRDefault="006F24FE" w:rsidP="006F24FE">
      <w:pPr>
        <w:rPr>
          <w:sz w:val="16"/>
        </w:rPr>
      </w:pPr>
      <w:r w:rsidRPr="00DC3284">
        <w:rPr>
          <w:sz w:val="16"/>
        </w:rPr>
        <w:t xml:space="preserve">To make matters worse, </w:t>
      </w:r>
      <w:r w:rsidRPr="00DC3284">
        <w:rPr>
          <w:rStyle w:val="StyleUnderline"/>
          <w:highlight w:val="cyan"/>
        </w:rPr>
        <w:t>instead of manufacturing</w:t>
      </w:r>
      <w:r w:rsidRPr="00DC3284">
        <w:rPr>
          <w:rStyle w:val="StyleUnderline"/>
        </w:rPr>
        <w:t xml:space="preserve"> those infringing products </w:t>
      </w:r>
      <w:r w:rsidRPr="00DC3284">
        <w:rPr>
          <w:rStyle w:val="StyleUnderline"/>
          <w:highlight w:val="cyan"/>
        </w:rPr>
        <w:t>in</w:t>
      </w:r>
      <w:r w:rsidRPr="00DC3284">
        <w:rPr>
          <w:rStyle w:val="StyleUnderline"/>
        </w:rPr>
        <w:t xml:space="preserve"> the </w:t>
      </w:r>
      <w:r w:rsidRPr="00DC3284">
        <w:rPr>
          <w:rStyle w:val="StyleUnderline"/>
          <w:highlight w:val="cyan"/>
        </w:rPr>
        <w:t>U</w:t>
      </w:r>
      <w:r w:rsidRPr="00DC3284">
        <w:rPr>
          <w:rStyle w:val="StyleUnderline"/>
        </w:rPr>
        <w:t xml:space="preserve">nited </w:t>
      </w:r>
      <w:r w:rsidRPr="00DC3284">
        <w:rPr>
          <w:rStyle w:val="StyleUnderline"/>
          <w:highlight w:val="cyan"/>
        </w:rPr>
        <w:t>S</w:t>
      </w:r>
      <w:r w:rsidRPr="00DC3284">
        <w:rPr>
          <w:rStyle w:val="StyleUnderline"/>
        </w:rPr>
        <w:t xml:space="preserve">tates, </w:t>
      </w:r>
      <w:r w:rsidRPr="00DC3284">
        <w:rPr>
          <w:rStyle w:val="StyleUnderline"/>
          <w:highlight w:val="cyan"/>
        </w:rPr>
        <w:t>Big Tech</w:t>
      </w:r>
      <w:r w:rsidRPr="00DC3284">
        <w:rPr>
          <w:rStyle w:val="StyleUnderline"/>
        </w:rPr>
        <w:t xml:space="preserve"> long ago </w:t>
      </w:r>
      <w:r w:rsidRPr="00DC3284">
        <w:rPr>
          <w:rStyle w:val="StyleUnderline"/>
          <w:highlight w:val="cyan"/>
        </w:rPr>
        <w:t>moved</w:t>
      </w:r>
      <w:r w:rsidRPr="00DC3284">
        <w:rPr>
          <w:rStyle w:val="StyleUnderline"/>
        </w:rPr>
        <w:t xml:space="preserve"> manufacturing and supply chains </w:t>
      </w:r>
      <w:r w:rsidRPr="00DC3284">
        <w:rPr>
          <w:rStyle w:val="StyleUnderline"/>
          <w:highlight w:val="cyan"/>
        </w:rPr>
        <w:t>to</w:t>
      </w:r>
      <w:r w:rsidRPr="00DC3284">
        <w:rPr>
          <w:rStyle w:val="StyleUnderline"/>
        </w:rPr>
        <w:t xml:space="preserve"> places like </w:t>
      </w:r>
      <w:r w:rsidRPr="00DC3284">
        <w:rPr>
          <w:rStyle w:val="StyleUnderline"/>
          <w:highlight w:val="cyan"/>
        </w:rPr>
        <w:t>China</w:t>
      </w:r>
      <w:r w:rsidRPr="00DC3284">
        <w:rPr>
          <w:rStyle w:val="StyleUnderline"/>
        </w:rPr>
        <w:t xml:space="preserve"> to take advantage of cheaper labor.</w:t>
      </w:r>
      <w:r w:rsidRPr="00DC3284">
        <w:rPr>
          <w:sz w:val="16"/>
        </w:rPr>
        <w:t xml:space="preserve"> Almost every iPhone and iPad, for example, is manufactured in China. Tim Cook, who was first in charge of Apple’s supply chain before he became CEO, is legendary for having built China’s high-tech manufacturing and supply chain capacity over the last several decades.</w:t>
      </w:r>
    </w:p>
    <w:p w14:paraId="1358D6BE" w14:textId="77777777" w:rsidR="006F24FE" w:rsidRPr="00DC3284" w:rsidRDefault="006F24FE" w:rsidP="006F24FE">
      <w:pPr>
        <w:rPr>
          <w:sz w:val="16"/>
        </w:rPr>
      </w:pPr>
      <w:proofErr w:type="gramStart"/>
      <w:r w:rsidRPr="00DC3284">
        <w:rPr>
          <w:sz w:val="16"/>
        </w:rPr>
        <w:t>So</w:t>
      </w:r>
      <w:proofErr w:type="gramEnd"/>
      <w:r w:rsidRPr="00DC3284">
        <w:rPr>
          <w:sz w:val="16"/>
        </w:rPr>
        <w:t xml:space="preserve"> </w:t>
      </w:r>
      <w:r w:rsidRPr="00DC3284">
        <w:rPr>
          <w:rStyle w:val="StyleUnderline"/>
        </w:rPr>
        <w:t xml:space="preserve">the </w:t>
      </w:r>
      <w:r w:rsidRPr="00DC3284">
        <w:rPr>
          <w:rStyle w:val="StyleUnderline"/>
          <w:highlight w:val="cyan"/>
        </w:rPr>
        <w:t>last thing</w:t>
      </w:r>
      <w:r w:rsidRPr="00DC3284">
        <w:rPr>
          <w:rStyle w:val="StyleUnderline"/>
        </w:rPr>
        <w:t xml:space="preserve"> these </w:t>
      </w:r>
      <w:r w:rsidRPr="00DC3284">
        <w:rPr>
          <w:rStyle w:val="StyleUnderline"/>
          <w:highlight w:val="cyan"/>
        </w:rPr>
        <w:t>Big Tech</w:t>
      </w:r>
      <w:r w:rsidRPr="00DC3284">
        <w:rPr>
          <w:rStyle w:val="StyleUnderline"/>
        </w:rPr>
        <w:t xml:space="preserve"> companies </w:t>
      </w:r>
      <w:r w:rsidRPr="00DC3284">
        <w:rPr>
          <w:rStyle w:val="StyleUnderline"/>
          <w:highlight w:val="cyan"/>
        </w:rPr>
        <w:t>want is</w:t>
      </w:r>
      <w:r w:rsidRPr="00DC3284">
        <w:rPr>
          <w:rStyle w:val="StyleUnderline"/>
        </w:rPr>
        <w:t xml:space="preserve"> a federal </w:t>
      </w:r>
      <w:r w:rsidRPr="00DC3284">
        <w:rPr>
          <w:rStyle w:val="StyleUnderline"/>
          <w:highlight w:val="cyan"/>
        </w:rPr>
        <w:t>agency with</w:t>
      </w:r>
      <w:r w:rsidRPr="00DC3284">
        <w:rPr>
          <w:rStyle w:val="StyleUnderline"/>
        </w:rPr>
        <w:t xml:space="preserve"> the </w:t>
      </w:r>
      <w:r w:rsidRPr="00DC3284">
        <w:rPr>
          <w:rStyle w:val="StyleUnderline"/>
          <w:highlight w:val="cyan"/>
        </w:rPr>
        <w:t xml:space="preserve">authority to </w:t>
      </w:r>
      <w:r w:rsidRPr="00DC3284">
        <w:rPr>
          <w:rStyle w:val="StyleUnderline"/>
        </w:rPr>
        <w:t xml:space="preserve">protect intellectual property rights by </w:t>
      </w:r>
      <w:r w:rsidRPr="00DC3284">
        <w:rPr>
          <w:rStyle w:val="StyleUnderline"/>
          <w:highlight w:val="cyan"/>
        </w:rPr>
        <w:t>prevent</w:t>
      </w:r>
      <w:r w:rsidRPr="00DC3284">
        <w:rPr>
          <w:rStyle w:val="StyleUnderline"/>
        </w:rPr>
        <w:t xml:space="preserve">ing </w:t>
      </w:r>
      <w:r w:rsidRPr="00DC3284">
        <w:rPr>
          <w:rStyle w:val="StyleUnderline"/>
          <w:highlight w:val="cyan"/>
        </w:rPr>
        <w:t>infringing goods</w:t>
      </w:r>
      <w:r w:rsidRPr="00DC3284">
        <w:rPr>
          <w:rStyle w:val="StyleUnderline"/>
        </w:rPr>
        <w:t xml:space="preserve"> cheaply manufactured in China </w:t>
      </w:r>
      <w:r w:rsidRPr="00DC3284">
        <w:rPr>
          <w:rStyle w:val="StyleUnderline"/>
          <w:highlight w:val="cyan"/>
        </w:rPr>
        <w:t>from being imported</w:t>
      </w:r>
      <w:r w:rsidRPr="00DC3284">
        <w:rPr>
          <w:sz w:val="16"/>
        </w:rPr>
        <w:t xml:space="preserve"> into the country. That is why they are fighting so hard to stop the ITC from doing its job.</w:t>
      </w:r>
    </w:p>
    <w:p w14:paraId="5232F73C" w14:textId="77777777" w:rsidR="006F24FE" w:rsidRPr="00DC3284" w:rsidRDefault="006F24FE" w:rsidP="006F24FE">
      <w:pPr>
        <w:rPr>
          <w:sz w:val="16"/>
        </w:rPr>
      </w:pPr>
      <w:r w:rsidRPr="00DC3284">
        <w:rPr>
          <w:sz w:val="16"/>
        </w:rPr>
        <w:t xml:space="preserve">After the ITC ruled that Google infringed </w:t>
      </w:r>
      <w:proofErr w:type="spellStart"/>
      <w:r w:rsidRPr="00DC3284">
        <w:rPr>
          <w:sz w:val="16"/>
        </w:rPr>
        <w:t>Sonos’s</w:t>
      </w:r>
      <w:proofErr w:type="spellEnd"/>
      <w:r w:rsidRPr="00DC3284">
        <w:rPr>
          <w:sz w:val="16"/>
        </w:rPr>
        <w:t xml:space="preserve"> patents, Google then argued that the ITC should permit it to infringe </w:t>
      </w:r>
      <w:proofErr w:type="spellStart"/>
      <w:r w:rsidRPr="00DC3284">
        <w:rPr>
          <w:sz w:val="16"/>
        </w:rPr>
        <w:t>Sonos’s</w:t>
      </w:r>
      <w:proofErr w:type="spellEnd"/>
      <w:r w:rsidRPr="00DC3284">
        <w:rPr>
          <w:sz w:val="16"/>
        </w:rPr>
        <w:t xml:space="preserve"> patents and not stop its infringing imports because of the “public interest” in buying Google’s infringing products. Google thinks what is good for Google’s profit is good for America.</w:t>
      </w:r>
    </w:p>
    <w:p w14:paraId="0843AC31" w14:textId="77777777" w:rsidR="006F24FE" w:rsidRPr="00DC3284" w:rsidRDefault="006F24FE" w:rsidP="006F24FE">
      <w:pPr>
        <w:rPr>
          <w:sz w:val="16"/>
        </w:rPr>
      </w:pPr>
      <w:r w:rsidRPr="00DC3284">
        <w:rPr>
          <w:rStyle w:val="StyleUnderline"/>
        </w:rPr>
        <w:t>To the contrary, it is clearly in the public interest to block infringing imports. If we allow patent-infringing products to be imported, we undermine the legal engine that has driven the U.S. innovation economy for over two centuries: the patent system.</w:t>
      </w:r>
      <w:r w:rsidRPr="00DC3284">
        <w:rPr>
          <w:sz w:val="16"/>
        </w:rPr>
        <w:t xml:space="preserve"> American inventors and the venture capitalists and investors who fund them need to know that their patents will be enforced, even when infringed by a large, powerful tech company.</w:t>
      </w:r>
    </w:p>
    <w:p w14:paraId="27317CCA" w14:textId="77777777" w:rsidR="006F24FE" w:rsidRPr="00DC3284" w:rsidRDefault="006F24FE" w:rsidP="006F24FE">
      <w:pPr>
        <w:rPr>
          <w:sz w:val="16"/>
        </w:rPr>
      </w:pPr>
      <w:r w:rsidRPr="00DC3284">
        <w:rPr>
          <w:sz w:val="16"/>
        </w:rPr>
        <w:t xml:space="preserve">In their campaign to close the doors at the ITC to American innovators, </w:t>
      </w:r>
      <w:r w:rsidRPr="00DC3284">
        <w:rPr>
          <w:rStyle w:val="StyleUnderline"/>
          <w:highlight w:val="cyan"/>
        </w:rPr>
        <w:t>Big Tech</w:t>
      </w:r>
      <w:r w:rsidRPr="00DC3284">
        <w:rPr>
          <w:rStyle w:val="StyleUnderline"/>
        </w:rPr>
        <w:t xml:space="preserve"> companies and their backers have </w:t>
      </w:r>
      <w:r w:rsidRPr="00DC3284">
        <w:rPr>
          <w:rStyle w:val="StyleUnderline"/>
          <w:highlight w:val="cyan"/>
        </w:rPr>
        <w:t xml:space="preserve">promoted </w:t>
      </w:r>
      <w:r w:rsidRPr="00DC3284">
        <w:rPr>
          <w:rStyle w:val="StyleUnderline"/>
        </w:rPr>
        <w:t>arguments again and again </w:t>
      </w:r>
      <w:r w:rsidRPr="00DC3284">
        <w:rPr>
          <w:rStyle w:val="StyleUnderline"/>
          <w:highlight w:val="cyan"/>
        </w:rPr>
        <w:t>that</w:t>
      </w:r>
      <w:r w:rsidRPr="00DC3284">
        <w:rPr>
          <w:rStyle w:val="StyleUnderline"/>
        </w:rPr>
        <w:t xml:space="preserve"> so-called “</w:t>
      </w:r>
      <w:r w:rsidRPr="00DC3284">
        <w:rPr>
          <w:rStyle w:val="StyleUnderline"/>
          <w:highlight w:val="cyan"/>
        </w:rPr>
        <w:t>patent tr</w:t>
      </w:r>
      <w:r w:rsidRPr="00DC3284">
        <w:rPr>
          <w:rStyle w:val="StyleUnderline"/>
        </w:rPr>
        <w:t xml:space="preserve">olls” are </w:t>
      </w:r>
      <w:r w:rsidRPr="00DC3284">
        <w:rPr>
          <w:rStyle w:val="StyleUnderline"/>
          <w:highlight w:val="cyan"/>
        </w:rPr>
        <w:t>using</w:t>
      </w:r>
      <w:r w:rsidRPr="00DC3284">
        <w:rPr>
          <w:rStyle w:val="StyleUnderline"/>
        </w:rPr>
        <w:t xml:space="preserve"> the </w:t>
      </w:r>
      <w:r w:rsidRPr="00DC3284">
        <w:rPr>
          <w:rStyle w:val="StyleUnderline"/>
          <w:highlight w:val="cyan"/>
        </w:rPr>
        <w:t>ITC</w:t>
      </w:r>
      <w:r w:rsidRPr="00DC3284">
        <w:rPr>
          <w:rStyle w:val="StyleUnderline"/>
        </w:rPr>
        <w:t xml:space="preserve"> to hurt U.S. companies. </w:t>
      </w:r>
      <w:r w:rsidRPr="00DC3284">
        <w:rPr>
          <w:rStyle w:val="StyleUnderline"/>
          <w:highlight w:val="cyan"/>
        </w:rPr>
        <w:t xml:space="preserve">It’s </w:t>
      </w:r>
      <w:r w:rsidRPr="00DC3284">
        <w:rPr>
          <w:rStyle w:val="Emphasis"/>
          <w:highlight w:val="cyan"/>
        </w:rPr>
        <w:t>self-serving, false rhetoric</w:t>
      </w:r>
      <w:r w:rsidRPr="00DC3284">
        <w:rPr>
          <w:rStyle w:val="Emphasis"/>
        </w:rPr>
        <w:t xml:space="preserve"> </w:t>
      </w:r>
      <w:r w:rsidRPr="00DC3284">
        <w:rPr>
          <w:rStyle w:val="StyleUnderline"/>
        </w:rPr>
        <w:t>that aids their predatory infringement.</w:t>
      </w:r>
    </w:p>
    <w:p w14:paraId="308D1292" w14:textId="77777777" w:rsidR="006F24FE" w:rsidRPr="00DC3284" w:rsidRDefault="006F24FE" w:rsidP="006F24FE">
      <w:pPr>
        <w:rPr>
          <w:sz w:val="16"/>
        </w:rPr>
      </w:pPr>
      <w:r w:rsidRPr="00DC3284">
        <w:rPr>
          <w:sz w:val="16"/>
        </w:rPr>
        <w:t xml:space="preserve">In fact, </w:t>
      </w:r>
      <w:r w:rsidRPr="00DC3284">
        <w:rPr>
          <w:rStyle w:val="StyleUnderline"/>
        </w:rPr>
        <w:t xml:space="preserve">there is </w:t>
      </w:r>
      <w:r w:rsidRPr="00DC3284">
        <w:rPr>
          <w:rStyle w:val="StyleUnderline"/>
          <w:highlight w:val="cyan"/>
        </w:rPr>
        <w:t>no evidence that</w:t>
      </w:r>
      <w:r w:rsidRPr="00DC3284">
        <w:rPr>
          <w:rStyle w:val="StyleUnderline"/>
        </w:rPr>
        <w:t xml:space="preserve"> the </w:t>
      </w:r>
      <w:r w:rsidRPr="00DC3284">
        <w:rPr>
          <w:rStyle w:val="StyleUnderline"/>
          <w:highlight w:val="cyan"/>
        </w:rPr>
        <w:t>ITC</w:t>
      </w:r>
      <w:r w:rsidRPr="00DC3284">
        <w:rPr>
          <w:rStyle w:val="StyleUnderline"/>
        </w:rPr>
        <w:t xml:space="preserve"> is over-</w:t>
      </w:r>
      <w:r w:rsidRPr="00DC3284">
        <w:rPr>
          <w:rStyle w:val="StyleUnderline"/>
          <w:highlight w:val="cyan"/>
        </w:rPr>
        <w:t>run by “patent trolls</w:t>
      </w:r>
      <w:r w:rsidRPr="00DC3284">
        <w:rPr>
          <w:sz w:val="16"/>
        </w:rPr>
        <w:t>.” The ITC investigates about 45 to 60 patent infringement cases each year, which is tiny compared to the 3,500 to 4,000 patent cases filed in federal courts. Even if one accepts the “patent troll” moniker, the ITC notes that, among its 59 patent cases in 2022, only 11 were brought by companies that might be called “trolls.” With over 3 million U.S. patents in force and thousands of court cases, this number is paltry and insignificant.</w:t>
      </w:r>
    </w:p>
    <w:p w14:paraId="2F0E45EE" w14:textId="77777777" w:rsidR="006F24FE" w:rsidRPr="00DC3284" w:rsidRDefault="006F24FE" w:rsidP="006F24FE">
      <w:pPr>
        <w:rPr>
          <w:sz w:val="16"/>
        </w:rPr>
      </w:pPr>
      <w:r w:rsidRPr="00DC3284">
        <w:rPr>
          <w:sz w:val="16"/>
        </w:rPr>
        <w:t xml:space="preserve">But the </w:t>
      </w:r>
      <w:r w:rsidRPr="00DC3284">
        <w:rPr>
          <w:rStyle w:val="StyleUnderline"/>
          <w:highlight w:val="cyan"/>
        </w:rPr>
        <w:t>AAIA</w:t>
      </w:r>
      <w:r w:rsidRPr="00DC3284">
        <w:rPr>
          <w:rStyle w:val="StyleUnderline"/>
        </w:rPr>
        <w:t xml:space="preserve"> would </w:t>
      </w:r>
      <w:r w:rsidRPr="00DC3284">
        <w:rPr>
          <w:rStyle w:val="StyleUnderline"/>
          <w:highlight w:val="cyan"/>
        </w:rPr>
        <w:t>close</w:t>
      </w:r>
      <w:r w:rsidRPr="00DC3284">
        <w:rPr>
          <w:rStyle w:val="StyleUnderline"/>
        </w:rPr>
        <w:t xml:space="preserve"> the door at </w:t>
      </w:r>
      <w:r w:rsidRPr="00DC3284">
        <w:rPr>
          <w:rStyle w:val="StyleUnderline"/>
          <w:highlight w:val="cyan"/>
        </w:rPr>
        <w:t xml:space="preserve">the ITC </w:t>
      </w:r>
      <w:r w:rsidRPr="00DC3284">
        <w:rPr>
          <w:rStyle w:val="StyleUnderline"/>
        </w:rPr>
        <w:t xml:space="preserve">to almost </w:t>
      </w:r>
      <w:proofErr w:type="gramStart"/>
      <w:r w:rsidRPr="00DC3284">
        <w:rPr>
          <w:rStyle w:val="StyleUnderline"/>
        </w:rPr>
        <w:t>all American</w:t>
      </w:r>
      <w:proofErr w:type="gramEnd"/>
      <w:r w:rsidRPr="00DC3284">
        <w:rPr>
          <w:rStyle w:val="StyleUnderline"/>
        </w:rPr>
        <w:t xml:space="preserve"> innovators. It would impose higher costs on patent owners seeking protection of their rights and it would outright prohibit some patent owners from filing ITC cases at all</w:t>
      </w:r>
      <w:r w:rsidRPr="00DC3284">
        <w:rPr>
          <w:sz w:val="16"/>
        </w:rPr>
        <w:t>. And for those able to get past the barrier to entry created by the AIAA, there would be added procedural hurdles creating more time and expenses. Denying patent owners suffering predatory infringement from having their day in court in this way is wrong.</w:t>
      </w:r>
    </w:p>
    <w:p w14:paraId="519D7B99" w14:textId="77777777" w:rsidR="006F24FE" w:rsidRDefault="006F24FE" w:rsidP="006F24FE">
      <w:pPr>
        <w:rPr>
          <w:sz w:val="16"/>
        </w:rPr>
      </w:pPr>
      <w:r w:rsidRPr="00DC3284">
        <w:rPr>
          <w:rStyle w:val="StyleUnderline"/>
        </w:rPr>
        <w:t xml:space="preserve">What </w:t>
      </w:r>
      <w:r w:rsidRPr="00DC3284">
        <w:rPr>
          <w:rStyle w:val="StyleUnderline"/>
          <w:highlight w:val="cyan"/>
        </w:rPr>
        <w:t xml:space="preserve">Big Tech </w:t>
      </w:r>
      <w:r w:rsidRPr="00DC3284">
        <w:rPr>
          <w:rStyle w:val="StyleUnderline"/>
        </w:rPr>
        <w:t xml:space="preserve">companies </w:t>
      </w:r>
      <w:r w:rsidRPr="00DC3284">
        <w:rPr>
          <w:rStyle w:val="StyleUnderline"/>
          <w:highlight w:val="cyan"/>
        </w:rPr>
        <w:t>want</w:t>
      </w:r>
      <w:r w:rsidRPr="00DC3284">
        <w:rPr>
          <w:rStyle w:val="StyleUnderline"/>
        </w:rPr>
        <w:t xml:space="preserve"> is clear: a </w:t>
      </w:r>
      <w:r w:rsidRPr="00DC3284">
        <w:rPr>
          <w:rStyle w:val="Emphasis"/>
          <w:highlight w:val="cyan"/>
        </w:rPr>
        <w:t>free pass to pirate inventions</w:t>
      </w:r>
      <w:r w:rsidRPr="00DC3284">
        <w:rPr>
          <w:rStyle w:val="StyleUnderline"/>
        </w:rPr>
        <w:t xml:space="preserve"> they didn’t invent and to import infringing products manufactured in China. This </w:t>
      </w:r>
      <w:r w:rsidRPr="00DC3284">
        <w:rPr>
          <w:rStyle w:val="StyleUnderline"/>
          <w:highlight w:val="cyan"/>
        </w:rPr>
        <w:t>fuels their</w:t>
      </w:r>
      <w:r w:rsidRPr="00DC3284">
        <w:rPr>
          <w:rStyle w:val="StyleUnderline"/>
        </w:rPr>
        <w:t xml:space="preserve"> </w:t>
      </w:r>
      <w:r w:rsidRPr="00DC3284">
        <w:rPr>
          <w:rStyle w:val="StyleUnderline"/>
          <w:highlight w:val="cyan"/>
        </w:rPr>
        <w:t xml:space="preserve">massive </w:t>
      </w:r>
      <w:r w:rsidRPr="00DC3284">
        <w:rPr>
          <w:rStyle w:val="StyleUnderline"/>
        </w:rPr>
        <w:t xml:space="preserve">profit </w:t>
      </w:r>
      <w:r w:rsidRPr="00DC3284">
        <w:rPr>
          <w:rStyle w:val="StyleUnderline"/>
          <w:highlight w:val="cyan"/>
        </w:rPr>
        <w:t>margins</w:t>
      </w:r>
      <w:r w:rsidRPr="00DC3284">
        <w:rPr>
          <w:rStyle w:val="StyleUnderline"/>
        </w:rPr>
        <w:t>.</w:t>
      </w:r>
      <w:r w:rsidRPr="00DC3284">
        <w:rPr>
          <w:sz w:val="16"/>
        </w:rPr>
        <w:t xml:space="preserve"> Applying rules of evidence and due process, the ITC has consistently rejected Big Tech’s rhetoric. Congress should do the same and reject the AAIA, a bill that would serve only to hurt American innovators and bolster China.</w:t>
      </w:r>
    </w:p>
    <w:p w14:paraId="219B8901" w14:textId="77777777" w:rsidR="006F24FE" w:rsidRDefault="006F24FE" w:rsidP="006F24FE"/>
    <w:p w14:paraId="66E3BED5" w14:textId="77777777" w:rsidR="006F24FE" w:rsidRDefault="006F24FE" w:rsidP="006F24FE">
      <w:pPr>
        <w:pStyle w:val="Heading4"/>
      </w:pPr>
      <w:r>
        <w:t xml:space="preserve">IP strengthening angers big tech </w:t>
      </w:r>
    </w:p>
    <w:p w14:paraId="4A1CD88E" w14:textId="77777777" w:rsidR="006F24FE" w:rsidRPr="00713784" w:rsidRDefault="006F24FE" w:rsidP="006F24FE">
      <w:pPr>
        <w:rPr>
          <w:rStyle w:val="Style13ptBold"/>
        </w:rPr>
      </w:pPr>
      <w:r w:rsidRPr="00713784">
        <w:rPr>
          <w:rStyle w:val="Style13ptBold"/>
        </w:rPr>
        <w:t xml:space="preserve">Michel 21’ </w:t>
      </w:r>
      <w:r w:rsidRPr="00713784">
        <w:t>(</w:t>
      </w:r>
      <w:r>
        <w:t xml:space="preserve">Paul R. Newsweek “Time to Fight Back Against Big Tech’s IP Assault” </w:t>
      </w:r>
      <w:hyperlink r:id="rId31" w:history="1">
        <w:r w:rsidRPr="00D036DE">
          <w:rPr>
            <w:rStyle w:val="Hyperlink"/>
          </w:rPr>
          <w:t>https://www.newsweek.com/time-fight-back-against-big-techs-ip-assault-opinion-1641267</w:t>
        </w:r>
      </w:hyperlink>
      <w:r w:rsidRPr="007464BE">
        <w:t>AS</w:t>
      </w:r>
      <w:r>
        <w:t xml:space="preserve">) </w:t>
      </w:r>
    </w:p>
    <w:p w14:paraId="4FAC9DFF" w14:textId="77777777" w:rsidR="006F24FE" w:rsidRPr="00713784" w:rsidRDefault="006F24FE" w:rsidP="006F24FE">
      <w:pPr>
        <w:pStyle w:val="NormalWeb"/>
        <w:shd w:val="clear" w:color="auto" w:fill="FFFFFF"/>
        <w:spacing w:before="0" w:beforeAutospacing="0" w:after="0" w:afterAutospacing="0"/>
        <w:rPr>
          <w:rFonts w:ascii="Calibri" w:hAnsi="Calibri" w:cs="Calibri"/>
          <w:color w:val="000000"/>
          <w:sz w:val="16"/>
          <w:szCs w:val="16"/>
        </w:rPr>
      </w:pPr>
      <w:r w:rsidRPr="00713784">
        <w:rPr>
          <w:rFonts w:ascii="Calibri" w:hAnsi="Calibri" w:cs="Calibri"/>
          <w:color w:val="000000"/>
          <w:sz w:val="16"/>
          <w:szCs w:val="16"/>
        </w:rPr>
        <w:t>Pushing back against Big Tech's predatory practices will require a renewed effort to fortify America's patent system.</w:t>
      </w:r>
      <w:r>
        <w:rPr>
          <w:rFonts w:ascii="Calibri" w:hAnsi="Calibri" w:cs="Calibri"/>
          <w:color w:val="000000"/>
          <w:sz w:val="16"/>
          <w:szCs w:val="16"/>
        </w:rPr>
        <w:t xml:space="preserve"> </w:t>
      </w:r>
      <w:r w:rsidRPr="00713784">
        <w:rPr>
          <w:rFonts w:ascii="Calibri" w:hAnsi="Calibri" w:cs="Calibri"/>
          <w:color w:val="000000"/>
          <w:sz w:val="16"/>
          <w:szCs w:val="16"/>
        </w:rPr>
        <w:t xml:space="preserve">Patents serve an essential purpose in the American economy—incentivizing investment in new ideas and technologies. </w:t>
      </w:r>
      <w:r w:rsidRPr="00713784">
        <w:rPr>
          <w:rStyle w:val="StyleUnderline"/>
        </w:rPr>
        <w:t xml:space="preserve">By promising patent </w:t>
      </w:r>
      <w:proofErr w:type="gramStart"/>
      <w:r w:rsidRPr="00713784">
        <w:rPr>
          <w:rStyle w:val="StyleUnderline"/>
        </w:rPr>
        <w:t>holders</w:t>
      </w:r>
      <w:proofErr w:type="gramEnd"/>
      <w:r w:rsidRPr="00713784">
        <w:rPr>
          <w:rStyle w:val="StyleUnderline"/>
        </w:rPr>
        <w:t xml:space="preserve"> exclusive rights to their creations for a limited time, patents ensure that inventors have a chance to reap </w:t>
      </w:r>
      <w:r w:rsidRPr="00713784">
        <w:rPr>
          <w:rStyle w:val="StyleUnderline"/>
        </w:rPr>
        <w:lastRenderedPageBreak/>
        <w:t xml:space="preserve">the rewards of successful products. But </w:t>
      </w:r>
      <w:r w:rsidRPr="00713784">
        <w:rPr>
          <w:rStyle w:val="StyleUnderline"/>
          <w:highlight w:val="cyan"/>
        </w:rPr>
        <w:t>Big Tech—eager to entrench its dominance</w:t>
      </w:r>
      <w:r w:rsidRPr="00713784">
        <w:rPr>
          <w:rStyle w:val="StyleUnderline"/>
        </w:rPr>
        <w:t xml:space="preserve">—has </w:t>
      </w:r>
      <w:r w:rsidRPr="00713784">
        <w:rPr>
          <w:rStyle w:val="StyleUnderline"/>
          <w:highlight w:val="cyan"/>
        </w:rPr>
        <w:t>used</w:t>
      </w:r>
      <w:r w:rsidRPr="00713784">
        <w:rPr>
          <w:rStyle w:val="StyleUnderline"/>
        </w:rPr>
        <w:t xml:space="preserve"> its </w:t>
      </w:r>
      <w:r w:rsidRPr="00713784">
        <w:rPr>
          <w:rStyle w:val="StyleUnderline"/>
          <w:highlight w:val="cyan"/>
        </w:rPr>
        <w:t>clout in Washington to</w:t>
      </w:r>
      <w:r w:rsidRPr="00713784">
        <w:rPr>
          <w:rStyle w:val="StyleUnderline"/>
        </w:rPr>
        <w:t xml:space="preserve"> systematically </w:t>
      </w:r>
      <w:r w:rsidRPr="00713784">
        <w:rPr>
          <w:rStyle w:val="StyleUnderline"/>
          <w:highlight w:val="cyan"/>
        </w:rPr>
        <w:t>attack the U.S. patent system</w:t>
      </w:r>
      <w:r w:rsidRPr="00713784">
        <w:rPr>
          <w:rStyle w:val="StyleUnderline"/>
        </w:rPr>
        <w:t xml:space="preserve"> and disadvantage smaller rivals</w:t>
      </w:r>
      <w:r w:rsidRPr="00713784">
        <w:rPr>
          <w:rFonts w:ascii="Calibri" w:hAnsi="Calibri" w:cs="Calibri"/>
          <w:color w:val="000000"/>
          <w:sz w:val="16"/>
          <w:szCs w:val="16"/>
        </w:rPr>
        <w:t>.</w:t>
      </w:r>
      <w:r>
        <w:rPr>
          <w:rFonts w:ascii="Calibri" w:hAnsi="Calibri" w:cs="Calibri"/>
          <w:color w:val="000000"/>
          <w:sz w:val="16"/>
          <w:szCs w:val="16"/>
        </w:rPr>
        <w:t xml:space="preserve"> </w:t>
      </w:r>
      <w:r w:rsidRPr="00713784">
        <w:rPr>
          <w:rStyle w:val="StyleUnderline"/>
          <w:highlight w:val="cyan"/>
        </w:rPr>
        <w:t>Legislative changes</w:t>
      </w:r>
      <w:r w:rsidRPr="00713784">
        <w:rPr>
          <w:rFonts w:ascii="Calibri" w:hAnsi="Calibri" w:cs="Calibri"/>
          <w:color w:val="000000"/>
          <w:sz w:val="16"/>
          <w:szCs w:val="16"/>
        </w:rPr>
        <w:t xml:space="preserve">, as well as </w:t>
      </w:r>
      <w:proofErr w:type="gramStart"/>
      <w:r w:rsidRPr="00713784">
        <w:rPr>
          <w:rFonts w:ascii="Calibri" w:hAnsi="Calibri" w:cs="Calibri"/>
          <w:color w:val="000000"/>
          <w:sz w:val="16"/>
          <w:szCs w:val="16"/>
        </w:rPr>
        <w:t>a number of</w:t>
      </w:r>
      <w:proofErr w:type="gramEnd"/>
      <w:r w:rsidRPr="00713784">
        <w:rPr>
          <w:rFonts w:ascii="Calibri" w:hAnsi="Calibri" w:cs="Calibri"/>
          <w:color w:val="000000"/>
          <w:sz w:val="16"/>
          <w:szCs w:val="16"/>
        </w:rPr>
        <w:t xml:space="preserve"> troubling</w:t>
      </w:r>
      <w:r>
        <w:rPr>
          <w:rFonts w:ascii="Calibri" w:hAnsi="Calibri" w:cs="Calibri"/>
          <w:color w:val="000000"/>
          <w:sz w:val="16"/>
          <w:szCs w:val="16"/>
        </w:rPr>
        <w:t xml:space="preserve"> </w:t>
      </w:r>
      <w:hyperlink r:id="rId32" w:history="1">
        <w:r w:rsidRPr="00713784">
          <w:rPr>
            <w:rStyle w:val="Hyperlink"/>
            <w:rFonts w:ascii="Calibri" w:eastAsiaTheme="majorEastAsia" w:hAnsi="Calibri" w:cs="Calibri"/>
            <w:color w:val="F72210"/>
            <w:sz w:val="16"/>
            <w:szCs w:val="16"/>
            <w:bdr w:val="none" w:sz="0" w:space="0" w:color="auto" w:frame="1"/>
          </w:rPr>
          <w:t>Supreme Court</w:t>
        </w:r>
      </w:hyperlink>
      <w:r>
        <w:rPr>
          <w:rFonts w:ascii="Calibri" w:hAnsi="Calibri" w:cs="Calibri"/>
          <w:color w:val="000000"/>
          <w:sz w:val="16"/>
          <w:szCs w:val="16"/>
        </w:rPr>
        <w:t xml:space="preserve"> </w:t>
      </w:r>
      <w:r w:rsidRPr="00713784">
        <w:rPr>
          <w:rFonts w:ascii="Calibri" w:hAnsi="Calibri" w:cs="Calibri"/>
          <w:color w:val="000000"/>
          <w:sz w:val="16"/>
          <w:szCs w:val="16"/>
        </w:rPr>
        <w:t xml:space="preserve">rulings, </w:t>
      </w:r>
      <w:r w:rsidRPr="00713784">
        <w:rPr>
          <w:rStyle w:val="StyleUnderline"/>
          <w:highlight w:val="cyan"/>
        </w:rPr>
        <w:t>have made it more difficult to obtain, defend and enforce patents.</w:t>
      </w:r>
      <w:r w:rsidRPr="00713784">
        <w:rPr>
          <w:rFonts w:ascii="Calibri" w:hAnsi="Calibri" w:cs="Calibri"/>
          <w:color w:val="000000"/>
          <w:sz w:val="16"/>
          <w:szCs w:val="16"/>
        </w:rPr>
        <w:t xml:space="preserve"> For instance, the America Invents Act, passed by</w:t>
      </w:r>
      <w:r>
        <w:rPr>
          <w:rFonts w:ascii="Calibri" w:hAnsi="Calibri" w:cs="Calibri"/>
          <w:color w:val="000000"/>
          <w:sz w:val="16"/>
          <w:szCs w:val="16"/>
        </w:rPr>
        <w:t xml:space="preserve"> </w:t>
      </w:r>
      <w:hyperlink r:id="rId33" w:history="1">
        <w:r w:rsidRPr="00713784">
          <w:rPr>
            <w:rStyle w:val="Hyperlink"/>
            <w:rFonts w:ascii="Calibri" w:eastAsiaTheme="majorEastAsia" w:hAnsi="Calibri" w:cs="Calibri"/>
            <w:color w:val="F72210"/>
            <w:sz w:val="16"/>
            <w:szCs w:val="16"/>
            <w:bdr w:val="none" w:sz="0" w:space="0" w:color="auto" w:frame="1"/>
          </w:rPr>
          <w:t>Congress</w:t>
        </w:r>
      </w:hyperlink>
      <w:r>
        <w:rPr>
          <w:rFonts w:ascii="Calibri" w:hAnsi="Calibri" w:cs="Calibri"/>
          <w:color w:val="000000"/>
          <w:sz w:val="16"/>
          <w:szCs w:val="16"/>
        </w:rPr>
        <w:t xml:space="preserve"> </w:t>
      </w:r>
      <w:r w:rsidRPr="00713784">
        <w:rPr>
          <w:rFonts w:ascii="Calibri" w:hAnsi="Calibri" w:cs="Calibri"/>
          <w:color w:val="000000"/>
          <w:sz w:val="16"/>
          <w:szCs w:val="16"/>
        </w:rPr>
        <w:t xml:space="preserve">in 2011, created a new review process for the patent office. This process usually adds years of delay and makes it considerably more costly to defend one's </w:t>
      </w:r>
      <w:proofErr w:type="gramStart"/>
      <w:r w:rsidRPr="00713784">
        <w:rPr>
          <w:rFonts w:ascii="Calibri" w:hAnsi="Calibri" w:cs="Calibri"/>
          <w:color w:val="000000"/>
          <w:sz w:val="16"/>
          <w:szCs w:val="16"/>
        </w:rPr>
        <w:t>patents, and</w:t>
      </w:r>
      <w:proofErr w:type="gramEnd"/>
      <w:r w:rsidRPr="00713784">
        <w:rPr>
          <w:rFonts w:ascii="Calibri" w:hAnsi="Calibri" w:cs="Calibri"/>
          <w:color w:val="000000"/>
          <w:sz w:val="16"/>
          <w:szCs w:val="16"/>
        </w:rPr>
        <w:t xml:space="preserve"> increases the risk of losing intellectual property rights—all under lower standards than applied in court.</w:t>
      </w:r>
    </w:p>
    <w:p w14:paraId="2C361462" w14:textId="77777777" w:rsidR="006F24FE" w:rsidRDefault="006F24FE" w:rsidP="006F24FE">
      <w:pPr>
        <w:pStyle w:val="Heading3"/>
      </w:pPr>
      <w:r>
        <w:lastRenderedPageBreak/>
        <w:t>Link --- Patent --- GOP Win</w:t>
      </w:r>
    </w:p>
    <w:p w14:paraId="31B8B7CA" w14:textId="77777777" w:rsidR="006F24FE" w:rsidRPr="00495C50" w:rsidRDefault="006F24FE" w:rsidP="006F24FE">
      <w:pPr>
        <w:pStyle w:val="Heading4"/>
        <w:rPr>
          <w:rFonts w:cs="Calibri"/>
        </w:rPr>
      </w:pPr>
      <w:r>
        <w:rPr>
          <w:rFonts w:cs="Calibri"/>
        </w:rPr>
        <w:t>Patent reform is a win for the House GOP.</w:t>
      </w:r>
    </w:p>
    <w:p w14:paraId="166F7F1A" w14:textId="77777777" w:rsidR="006F24FE" w:rsidRPr="00495C50" w:rsidRDefault="006F24FE" w:rsidP="006F24FE">
      <w:pPr>
        <w:rPr>
          <w:i/>
          <w:iCs/>
          <w:sz w:val="23"/>
          <w:szCs w:val="23"/>
        </w:rPr>
      </w:pPr>
      <w:r w:rsidRPr="00495C50">
        <w:rPr>
          <w:b/>
          <w:bCs/>
          <w:sz w:val="23"/>
          <w:szCs w:val="23"/>
        </w:rPr>
        <w:t>Brannon ’23</w:t>
      </w:r>
      <w:r w:rsidRPr="00495C50">
        <w:rPr>
          <w:sz w:val="23"/>
          <w:szCs w:val="23"/>
        </w:rPr>
        <w:t xml:space="preserve"> </w:t>
      </w:r>
      <w:r w:rsidRPr="00495C50">
        <w:rPr>
          <w:sz w:val="14"/>
          <w:szCs w:val="14"/>
        </w:rPr>
        <w:t xml:space="preserve">(3/6/23, Ike Brannon is a former senior economist for the United States Treasury and U.S. Congress, </w:t>
      </w:r>
      <w:r w:rsidRPr="00495C50">
        <w:rPr>
          <w:i/>
          <w:iCs/>
          <w:sz w:val="14"/>
          <w:szCs w:val="14"/>
        </w:rPr>
        <w:t xml:space="preserve">“Republicans Need </w:t>
      </w:r>
      <w:proofErr w:type="gramStart"/>
      <w:r w:rsidRPr="00495C50">
        <w:rPr>
          <w:i/>
          <w:iCs/>
          <w:sz w:val="14"/>
          <w:szCs w:val="14"/>
        </w:rPr>
        <w:t>To</w:t>
      </w:r>
      <w:proofErr w:type="gramEnd"/>
      <w:r w:rsidRPr="00495C50">
        <w:rPr>
          <w:i/>
          <w:iCs/>
          <w:sz w:val="14"/>
          <w:szCs w:val="14"/>
        </w:rPr>
        <w:t xml:space="preserve"> Lead Intellectual Property Reform” </w:t>
      </w:r>
      <w:r w:rsidRPr="00495C50">
        <w:rPr>
          <w:sz w:val="14"/>
          <w:szCs w:val="14"/>
        </w:rPr>
        <w:t>Forbes, https://www.forbes.com/sites/ikebrannon/2023/03/06/republicans-need-to-lead-intellectual-property-reform/)</w:t>
      </w:r>
      <w:r w:rsidRPr="00495C50">
        <w:rPr>
          <w:i/>
          <w:iCs/>
          <w:sz w:val="23"/>
          <w:szCs w:val="23"/>
        </w:rPr>
        <w:t xml:space="preserve"> </w:t>
      </w:r>
    </w:p>
    <w:p w14:paraId="4E6BBD32" w14:textId="77777777" w:rsidR="006F24FE" w:rsidRPr="00FC6B22" w:rsidRDefault="006F24FE" w:rsidP="006F24FE">
      <w:pPr>
        <w:rPr>
          <w:vanish/>
          <w:sz w:val="16"/>
        </w:rPr>
      </w:pPr>
      <w:r w:rsidRPr="00FC6B22">
        <w:rPr>
          <w:sz w:val="16"/>
        </w:rPr>
        <w:t>Freshly minted Speaker of the House Kevin McCarthy and his slender Republican majority may have a long list of legislation that they would like to see become law, but with a Democratic White House and Senate, they need to be strategic in what they pursue.</w:t>
      </w:r>
      <w:r w:rsidRPr="00495C50">
        <w:rPr>
          <w:sz w:val="16"/>
        </w:rPr>
        <w:t xml:space="preserve"> </w:t>
      </w:r>
      <w:r w:rsidRPr="00FC6B22">
        <w:rPr>
          <w:sz w:val="16"/>
        </w:rPr>
        <w:t xml:space="preserve">While the two parties may seem to agree on relatively little, both Republicans and Democrats have indicated a result to take on the country’s economic dependence on China as well as to do more to help U.S. consumers get more for their income. </w:t>
      </w:r>
      <w:r w:rsidRPr="00FC6B22">
        <w:rPr>
          <w:u w:val="single"/>
        </w:rPr>
        <w:t>Fortunately</w:t>
      </w:r>
      <w:r w:rsidRPr="00FC6B22">
        <w:rPr>
          <w:highlight w:val="cyan"/>
          <w:u w:val="single"/>
        </w:rPr>
        <w:t xml:space="preserve">, the two parties </w:t>
      </w:r>
      <w:r w:rsidRPr="00FC6B22">
        <w:rPr>
          <w:u w:val="single"/>
        </w:rPr>
        <w:t xml:space="preserve">could </w:t>
      </w:r>
      <w:r w:rsidRPr="00FC6B22">
        <w:rPr>
          <w:highlight w:val="cyan"/>
          <w:u w:val="single"/>
        </w:rPr>
        <w:t>accomplish</w:t>
      </w:r>
      <w:r w:rsidRPr="00FC6B22">
        <w:rPr>
          <w:u w:val="single"/>
        </w:rPr>
        <w:t xml:space="preserve"> both </w:t>
      </w:r>
      <w:r w:rsidRPr="00FC6B22">
        <w:rPr>
          <w:highlight w:val="cyan"/>
          <w:u w:val="single"/>
        </w:rPr>
        <w:t>goals</w:t>
      </w:r>
      <w:r w:rsidRPr="00FC6B22">
        <w:rPr>
          <w:u w:val="single"/>
        </w:rPr>
        <w:t xml:space="preserve"> </w:t>
      </w:r>
      <w:r w:rsidRPr="00FC6B22">
        <w:rPr>
          <w:highlight w:val="cyan"/>
          <w:u w:val="single"/>
        </w:rPr>
        <w:t>with legislation</w:t>
      </w:r>
      <w:r w:rsidRPr="00FC6B22">
        <w:rPr>
          <w:u w:val="single"/>
        </w:rPr>
        <w:t xml:space="preserve"> that </w:t>
      </w:r>
      <w:r w:rsidRPr="00FC6B22">
        <w:rPr>
          <w:highlight w:val="cyan"/>
          <w:u w:val="single"/>
        </w:rPr>
        <w:t>reformed intellectual property protections</w:t>
      </w:r>
      <w:r w:rsidRPr="00FC6B22">
        <w:rPr>
          <w:u w:val="single"/>
        </w:rPr>
        <w:t xml:space="preserve"> and with greater oversight of the International Trade Commission (</w:t>
      </w:r>
      <w:r w:rsidRPr="00FC6B22">
        <w:rPr>
          <w:highlight w:val="cyan"/>
          <w:u w:val="single"/>
        </w:rPr>
        <w:t>ITC</w:t>
      </w:r>
      <w:r w:rsidRPr="00FC6B22">
        <w:rPr>
          <w:u w:val="single"/>
        </w:rPr>
        <w:t xml:space="preserve">), a federal agency whose actions are </w:t>
      </w:r>
      <w:r w:rsidRPr="00FC6B22">
        <w:rPr>
          <w:highlight w:val="cyan"/>
          <w:u w:val="single"/>
        </w:rPr>
        <w:t>harming innovators</w:t>
      </w:r>
      <w:r w:rsidRPr="00FC6B22">
        <w:rPr>
          <w:u w:val="single"/>
        </w:rPr>
        <w:t xml:space="preserve"> and opening the door to Chinese dominance of key US markets.</w:t>
      </w:r>
      <w:r w:rsidRPr="00495C50">
        <w:rPr>
          <w:u w:val="single"/>
        </w:rPr>
        <w:t xml:space="preserve"> </w:t>
      </w:r>
      <w:r w:rsidRPr="00FC6B22">
        <w:rPr>
          <w:highlight w:val="cyan"/>
          <w:u w:val="single"/>
        </w:rPr>
        <w:t xml:space="preserve">Intellectual property </w:t>
      </w:r>
      <w:r w:rsidRPr="00FC6B22">
        <w:rPr>
          <w:u w:val="single"/>
        </w:rPr>
        <w:t xml:space="preserve">is a pillar of innovation that </w:t>
      </w:r>
      <w:r w:rsidRPr="00FC6B22">
        <w:rPr>
          <w:highlight w:val="cyan"/>
          <w:u w:val="single"/>
        </w:rPr>
        <w:t>drives America’s economic engine; IP-intensive industries accounted for</w:t>
      </w:r>
      <w:r w:rsidRPr="00495C50">
        <w:rPr>
          <w:highlight w:val="cyan"/>
          <w:u w:val="single"/>
        </w:rPr>
        <w:t xml:space="preserve"> </w:t>
      </w:r>
      <w:hyperlink r:id="rId34" w:tgtFrame="_blank" w:tooltip="https://www.uspto.gov/ip-policy/economic-research/intellectual-property-and-us-economy" w:history="1">
        <w:r w:rsidRPr="00FC6B22">
          <w:rPr>
            <w:rStyle w:val="Hyperlink"/>
            <w:highlight w:val="cyan"/>
          </w:rPr>
          <w:t>41%</w:t>
        </w:r>
      </w:hyperlink>
      <w:r w:rsidRPr="00495C50">
        <w:rPr>
          <w:highlight w:val="cyan"/>
          <w:u w:val="single"/>
        </w:rPr>
        <w:t xml:space="preserve"> </w:t>
      </w:r>
      <w:r w:rsidRPr="00FC6B22">
        <w:rPr>
          <w:highlight w:val="cyan"/>
          <w:u w:val="single"/>
        </w:rPr>
        <w:t xml:space="preserve">of </w:t>
      </w:r>
      <w:r w:rsidRPr="00FC6B22">
        <w:rPr>
          <w:u w:val="single"/>
        </w:rPr>
        <w:t xml:space="preserve">domestic </w:t>
      </w:r>
      <w:r w:rsidRPr="00FC6B22">
        <w:rPr>
          <w:highlight w:val="cyan"/>
          <w:u w:val="single"/>
        </w:rPr>
        <w:t xml:space="preserve">economic activity </w:t>
      </w:r>
      <w:r w:rsidRPr="00FC6B22">
        <w:rPr>
          <w:u w:val="single"/>
        </w:rPr>
        <w:t>in 2019.</w:t>
      </w:r>
      <w:r w:rsidRPr="00495C50">
        <w:rPr>
          <w:u w:val="single"/>
        </w:rPr>
        <w:t xml:space="preserve"> </w:t>
      </w:r>
      <w:r w:rsidRPr="00FC6B22">
        <w:rPr>
          <w:u w:val="single"/>
        </w:rPr>
        <w:t xml:space="preserve">However, our </w:t>
      </w:r>
      <w:r w:rsidRPr="00FC6B22">
        <w:rPr>
          <w:highlight w:val="cyan"/>
          <w:u w:val="single"/>
        </w:rPr>
        <w:t>patent system</w:t>
      </w:r>
      <w:r w:rsidRPr="00FC6B22">
        <w:rPr>
          <w:u w:val="single"/>
        </w:rPr>
        <w:t xml:space="preserve"> can be </w:t>
      </w:r>
      <w:r w:rsidRPr="00FC6B22">
        <w:rPr>
          <w:highlight w:val="cyan"/>
          <w:u w:val="single"/>
        </w:rPr>
        <w:t xml:space="preserve">manipulated by </w:t>
      </w:r>
      <w:r w:rsidRPr="00FC6B22">
        <w:rPr>
          <w:u w:val="single"/>
        </w:rPr>
        <w:t xml:space="preserve">economic </w:t>
      </w:r>
      <w:r w:rsidRPr="00FC6B22">
        <w:rPr>
          <w:highlight w:val="cyan"/>
          <w:u w:val="single"/>
        </w:rPr>
        <w:t>opportunists</w:t>
      </w:r>
      <w:r w:rsidRPr="00FC6B22">
        <w:rPr>
          <w:u w:val="single"/>
        </w:rPr>
        <w:t xml:space="preserve"> who have no interest in </w:t>
      </w:r>
      <w:proofErr w:type="gramStart"/>
      <w:r w:rsidRPr="00FC6B22">
        <w:rPr>
          <w:u w:val="single"/>
        </w:rPr>
        <w:t>actually using</w:t>
      </w:r>
      <w:proofErr w:type="gramEnd"/>
      <w:r w:rsidRPr="00FC6B22">
        <w:rPr>
          <w:u w:val="single"/>
        </w:rPr>
        <w:t xml:space="preserve"> patents or IP to create anything. These </w:t>
      </w:r>
      <w:r w:rsidRPr="00FC6B22">
        <w:rPr>
          <w:highlight w:val="cyan"/>
          <w:u w:val="single"/>
        </w:rPr>
        <w:t>companies</w:t>
      </w:r>
      <w:r w:rsidRPr="00FC6B22">
        <w:rPr>
          <w:u w:val="single"/>
        </w:rPr>
        <w:t>—which are usually financed by hedge funds or other wealthy investors—</w:t>
      </w:r>
      <w:r w:rsidRPr="00FC6B22">
        <w:rPr>
          <w:highlight w:val="cyan"/>
          <w:u w:val="single"/>
        </w:rPr>
        <w:t>acquire</w:t>
      </w:r>
      <w:r w:rsidRPr="00FC6B22">
        <w:rPr>
          <w:u w:val="single"/>
        </w:rPr>
        <w:t xml:space="preserve"> a portfolio of old (and often </w:t>
      </w:r>
      <w:r w:rsidRPr="00FC6B22">
        <w:rPr>
          <w:highlight w:val="cyan"/>
          <w:u w:val="single"/>
        </w:rPr>
        <w:t>invalid</w:t>
      </w:r>
      <w:r w:rsidRPr="00FC6B22">
        <w:rPr>
          <w:u w:val="single"/>
        </w:rPr>
        <w:t xml:space="preserve">) </w:t>
      </w:r>
      <w:r w:rsidRPr="00FC6B22">
        <w:rPr>
          <w:highlight w:val="cyan"/>
          <w:u w:val="single"/>
        </w:rPr>
        <w:t>patents</w:t>
      </w:r>
      <w:r w:rsidRPr="00FC6B22">
        <w:rPr>
          <w:u w:val="single"/>
        </w:rPr>
        <w:t xml:space="preserve"> </w:t>
      </w:r>
      <w:r w:rsidRPr="00FC6B22">
        <w:rPr>
          <w:highlight w:val="cyan"/>
          <w:u w:val="single"/>
        </w:rPr>
        <w:t>for</w:t>
      </w:r>
      <w:r w:rsidRPr="00FC6B22">
        <w:rPr>
          <w:u w:val="single"/>
        </w:rPr>
        <w:t xml:space="preserve"> the sole purpose of </w:t>
      </w:r>
      <w:r w:rsidRPr="00FC6B22">
        <w:rPr>
          <w:highlight w:val="cyan"/>
          <w:u w:val="single"/>
        </w:rPr>
        <w:t>extracting settlements</w:t>
      </w:r>
      <w:r w:rsidRPr="00FC6B22">
        <w:rPr>
          <w:u w:val="single"/>
        </w:rPr>
        <w:t xml:space="preserve"> from productive domestic companies by pursuing litigation.</w:t>
      </w:r>
      <w:r w:rsidRPr="00495C50">
        <w:rPr>
          <w:u w:val="single"/>
        </w:rPr>
        <w:t xml:space="preserve"> </w:t>
      </w:r>
      <w:r w:rsidRPr="00FC6B22">
        <w:rPr>
          <w:sz w:val="16"/>
        </w:rPr>
        <w:t>Almost all patent infringement litigation can and should be dealt with in federal district court where the courts can directly discern whether a patent has been violated and award appropriate damages. However, patent opportunists have discovered that it is often possible to file patent lawsuits at the International Trade Commission, and that their odds of succeeding—or extracting a sizable settlement—are significantly higher there.</w:t>
      </w:r>
      <w:r w:rsidRPr="00495C50">
        <w:rPr>
          <w:sz w:val="16"/>
        </w:rPr>
        <w:t xml:space="preserve"> </w:t>
      </w:r>
      <w:r w:rsidRPr="00FC6B22">
        <w:rPr>
          <w:sz w:val="16"/>
        </w:rPr>
        <w:t xml:space="preserve">Congress created the ITC in </w:t>
      </w:r>
      <w:proofErr w:type="gramStart"/>
      <w:r w:rsidRPr="00FC6B22">
        <w:rPr>
          <w:sz w:val="16"/>
        </w:rPr>
        <w:t>1916</w:t>
      </w:r>
      <w:proofErr w:type="gramEnd"/>
      <w:r w:rsidRPr="00FC6B22">
        <w:rPr>
          <w:sz w:val="16"/>
        </w:rPr>
        <w:t xml:space="preserve"> and Section 337 of the Tariff Act of 1930 gave it quasi-judicial powers to protect U.S. industries and consumers from unfair trade practices arising from imported goods. But unlike the federal district courts, the ITC has only one remedy – an “exclusion order” — that bans categories of products from the U.S. market. The ITC may ban large swaths of products even if it finds even a minor patent infringement that has a marginal economic outcome.</w:t>
      </w:r>
      <w:r w:rsidRPr="00495C50">
        <w:rPr>
          <w:sz w:val="16"/>
        </w:rPr>
        <w:t xml:space="preserve"> </w:t>
      </w:r>
      <w:r w:rsidRPr="00FC6B22">
        <w:rPr>
          <w:sz w:val="16"/>
        </w:rPr>
        <w:t>In fact, the strategy of these patent litigators has been to</w:t>
      </w:r>
      <w:r w:rsidRPr="00495C50">
        <w:rPr>
          <w:sz w:val="16"/>
        </w:rPr>
        <w:t xml:space="preserve"> </w:t>
      </w:r>
      <w:hyperlink r:id="rId35" w:tgtFrame="_blank" w:tooltip="https://www.rstreet.org/2022/11/14/itc-policy-project-series-the-little-to-big-problem-part-i/" w:history="1">
        <w:r w:rsidRPr="00FC6B22">
          <w:rPr>
            <w:rStyle w:val="Hyperlink"/>
            <w:sz w:val="16"/>
          </w:rPr>
          <w:t>seize on</w:t>
        </w:r>
      </w:hyperlink>
      <w:r w:rsidRPr="00495C50">
        <w:rPr>
          <w:sz w:val="16"/>
        </w:rPr>
        <w:t xml:space="preserve"> </w:t>
      </w:r>
      <w:r w:rsidRPr="00FC6B22">
        <w:rPr>
          <w:sz w:val="16"/>
        </w:rPr>
        <w:t>a small component, feature, or functionality in a highly complex, larger item. In the electronics sector, high-tech devices such as computers, televisions, and cell phones contain thousands of small components providing innumerable features and functionalities.</w:t>
      </w:r>
      <w:r w:rsidRPr="00495C50">
        <w:rPr>
          <w:sz w:val="16"/>
        </w:rPr>
        <w:t xml:space="preserve"> </w:t>
      </w:r>
      <w:r w:rsidRPr="00FC6B22">
        <w:rPr>
          <w:vanish/>
          <w:sz w:val="16"/>
        </w:rPr>
        <w:t>Top of Form</w:t>
      </w:r>
    </w:p>
    <w:p w14:paraId="1645FC36" w14:textId="77777777" w:rsidR="006F24FE" w:rsidRPr="00FC6B22" w:rsidRDefault="006F24FE" w:rsidP="006F24FE">
      <w:pPr>
        <w:rPr>
          <w:vanish/>
          <w:sz w:val="16"/>
        </w:rPr>
      </w:pPr>
      <w:r w:rsidRPr="00FC6B22">
        <w:rPr>
          <w:vanish/>
          <w:sz w:val="16"/>
        </w:rPr>
        <w:t>Bottom of Form</w:t>
      </w:r>
    </w:p>
    <w:p w14:paraId="15E95D51" w14:textId="77777777" w:rsidR="006F24FE" w:rsidRDefault="006F24FE" w:rsidP="006F24FE">
      <w:pPr>
        <w:rPr>
          <w:u w:val="single"/>
        </w:rPr>
      </w:pPr>
      <w:r w:rsidRPr="00FC6B22">
        <w:rPr>
          <w:sz w:val="16"/>
        </w:rPr>
        <w:t>After Congress passed legislation that made it more difficult to use this strategy to make money in federal courts, they pivoted towards their patent lawsuits ITC’s jurisdiction when possible.</w:t>
      </w:r>
      <w:r w:rsidRPr="00495C50">
        <w:rPr>
          <w:sz w:val="16"/>
        </w:rPr>
        <w:t xml:space="preserve"> </w:t>
      </w:r>
      <w:r w:rsidRPr="00FC6B22">
        <w:rPr>
          <w:sz w:val="16"/>
        </w:rPr>
        <w:t>To give just one real-time example of this problem, Daedalus Prime LLC, a</w:t>
      </w:r>
      <w:r w:rsidRPr="00495C50">
        <w:rPr>
          <w:sz w:val="16"/>
        </w:rPr>
        <w:t xml:space="preserve"> </w:t>
      </w:r>
      <w:hyperlink r:id="rId36" w:tgtFrame="_blank" w:tooltip="https://technewsspace.com/samsung-and-tsmc-face-a-ban-on-selling-their-components-and-electronics-in-the-us/" w:history="1">
        <w:r w:rsidRPr="00FC6B22">
          <w:rPr>
            <w:rStyle w:val="Hyperlink"/>
            <w:sz w:val="16"/>
          </w:rPr>
          <w:t>patent troll</w:t>
        </w:r>
      </w:hyperlink>
      <w:r w:rsidRPr="00495C50">
        <w:rPr>
          <w:sz w:val="16"/>
        </w:rPr>
        <w:t xml:space="preserve"> </w:t>
      </w:r>
      <w:r w:rsidRPr="00FC6B22">
        <w:rPr>
          <w:sz w:val="16"/>
        </w:rPr>
        <w:t xml:space="preserve">based out of Bronxville, New York, acquired a portfolio of patents from </w:t>
      </w:r>
      <w:proofErr w:type="spellStart"/>
      <w:r w:rsidRPr="00FC6B22">
        <w:rPr>
          <w:sz w:val="16"/>
        </w:rPr>
        <w:t>Intel</w:t>
      </w:r>
      <w:hyperlink r:id="rId37" w:tgtFrame="_blank" w:history="1">
        <w:r w:rsidRPr="00FC6B22">
          <w:rPr>
            <w:rStyle w:val="Hyperlink"/>
            <w:sz w:val="16"/>
          </w:rPr>
          <w:t>INTC</w:t>
        </w:r>
        <w:proofErr w:type="spellEnd"/>
      </w:hyperlink>
      <w:r w:rsidRPr="00495C50">
        <w:rPr>
          <w:sz w:val="16"/>
        </w:rPr>
        <w:t xml:space="preserve"> </w:t>
      </w:r>
      <w:hyperlink r:id="rId38" w:tgtFrame="_self" w:history="1">
        <w:r w:rsidRPr="00FC6B22">
          <w:rPr>
            <w:rStyle w:val="Hyperlink"/>
            <w:sz w:val="16"/>
          </w:rPr>
          <w:t>-5.4%</w:t>
        </w:r>
      </w:hyperlink>
      <w:r w:rsidRPr="00495C50">
        <w:rPr>
          <w:sz w:val="16"/>
        </w:rPr>
        <w:t xml:space="preserve"> </w:t>
      </w:r>
      <w:r w:rsidRPr="00FC6B22">
        <w:rPr>
          <w:sz w:val="16"/>
        </w:rPr>
        <w:t>last year (that had generated no litigation while Intel held them) that it used to file three ITC complaints alleging that a small number of its patents that covered minor features on certain semiconductor chips were being infringed. Daedalus asked the ITC to ban all the chips from the US market as a remedy—along with an import ban on the highly complex products containing those chips. The list of products included cell phones, tablets, and automobiles.</w:t>
      </w:r>
      <w:r w:rsidRPr="00495C50">
        <w:rPr>
          <w:sz w:val="16"/>
        </w:rPr>
        <w:t xml:space="preserve"> </w:t>
      </w:r>
      <w:r w:rsidRPr="00FC6B22">
        <w:rPr>
          <w:sz w:val="16"/>
        </w:rPr>
        <w:t>As the</w:t>
      </w:r>
      <w:r w:rsidRPr="00495C50">
        <w:rPr>
          <w:sz w:val="16"/>
        </w:rPr>
        <w:t xml:space="preserve"> </w:t>
      </w:r>
      <w:hyperlink r:id="rId39" w:tgtFrame="_blank" w:tooltip="https://www.usitc.gov/section_337_building_record_public_interest.htm" w:history="1">
        <w:r w:rsidRPr="00FC6B22">
          <w:rPr>
            <w:rStyle w:val="Hyperlink"/>
            <w:sz w:val="16"/>
          </w:rPr>
          <w:t>ITC readily admits</w:t>
        </w:r>
      </w:hyperlink>
      <w:r w:rsidRPr="00FC6B22">
        <w:rPr>
          <w:sz w:val="16"/>
        </w:rPr>
        <w:t>, the number of patent cases it has been asked to adjudicate has grown dramatically in recent years and these often involve products of great interest to the general public, such as cellphones, computers, and other electronic consumer devices. In every case where a violation is found, the law requires the ITC to consider whether an exclusion order would harm the public interest.</w:t>
      </w:r>
      <w:r w:rsidRPr="00495C50">
        <w:rPr>
          <w:sz w:val="16"/>
        </w:rPr>
        <w:t xml:space="preserve"> </w:t>
      </w:r>
      <w:r w:rsidRPr="00FC6B22">
        <w:rPr>
          <w:sz w:val="16"/>
        </w:rPr>
        <w:t>While the law specifies that the ITC should not issue an exclusion order if it would harm the public, the commission</w:t>
      </w:r>
      <w:r w:rsidRPr="00495C50">
        <w:rPr>
          <w:sz w:val="16"/>
        </w:rPr>
        <w:t xml:space="preserve"> </w:t>
      </w:r>
      <w:hyperlink r:id="rId40" w:tgtFrame="_blank" w:tooltip="https://www.ropesgray.com/en/newsroom/alerts/2020/01/in-a-rare-move-itc-applies-public-interest-factors-to-exempt-research-related-microfluidic-devices" w:history="1">
        <w:r w:rsidRPr="00FC6B22">
          <w:rPr>
            <w:rStyle w:val="Hyperlink"/>
            <w:sz w:val="16"/>
          </w:rPr>
          <w:t>rarely</w:t>
        </w:r>
      </w:hyperlink>
      <w:r w:rsidRPr="00495C50">
        <w:rPr>
          <w:sz w:val="16"/>
        </w:rPr>
        <w:t xml:space="preserve"> </w:t>
      </w:r>
      <w:r w:rsidRPr="00FC6B22">
        <w:rPr>
          <w:sz w:val="16"/>
        </w:rPr>
        <w:t>invokes this provision.</w:t>
      </w:r>
      <w:r w:rsidRPr="00495C50">
        <w:rPr>
          <w:sz w:val="16"/>
        </w:rPr>
        <w:t xml:space="preserve"> </w:t>
      </w:r>
      <w:r w:rsidRPr="00FC6B22">
        <w:rPr>
          <w:u w:val="single"/>
        </w:rPr>
        <w:t xml:space="preserve">The </w:t>
      </w:r>
      <w:r w:rsidRPr="00FC6B22">
        <w:rPr>
          <w:highlight w:val="cyan"/>
          <w:u w:val="single"/>
        </w:rPr>
        <w:t>weaponization of patents stifles economic growth</w:t>
      </w:r>
      <w:r w:rsidRPr="00FC6B22">
        <w:rPr>
          <w:u w:val="single"/>
        </w:rPr>
        <w:t xml:space="preserve"> and </w:t>
      </w:r>
      <w:r w:rsidRPr="00FC6B22">
        <w:rPr>
          <w:highlight w:val="cyan"/>
          <w:u w:val="single"/>
        </w:rPr>
        <w:t>forces U.S.</w:t>
      </w:r>
      <w:r w:rsidRPr="00FC6B22">
        <w:rPr>
          <w:u w:val="single"/>
        </w:rPr>
        <w:t xml:space="preserve"> </w:t>
      </w:r>
      <w:r w:rsidRPr="00FC6B22">
        <w:rPr>
          <w:highlight w:val="cyan"/>
          <w:u w:val="single"/>
        </w:rPr>
        <w:t>consumers to pay higher prices</w:t>
      </w:r>
      <w:r w:rsidRPr="00FC6B22">
        <w:rPr>
          <w:u w:val="single"/>
        </w:rPr>
        <w:t xml:space="preserve"> for the high-tech devices most Americans depend on in so many facets of their daily lives.</w:t>
      </w:r>
      <w:r w:rsidRPr="00FC6B22">
        <w:rPr>
          <w:sz w:val="16"/>
        </w:rPr>
        <w:t xml:space="preserve"> One study from a decade ago—when such patent litigation was less common—estimated that these dubious patent litigation suits cost defendants close to</w:t>
      </w:r>
      <w:r w:rsidRPr="00495C50">
        <w:rPr>
          <w:sz w:val="16"/>
        </w:rPr>
        <w:t xml:space="preserve"> </w:t>
      </w:r>
      <w:hyperlink r:id="rId41" w:tgtFrame="_blank" w:tooltip="https://www.aeaweb.org/research/crafting-intellectual-property-rights-us" w:history="1">
        <w:r w:rsidRPr="00FC6B22">
          <w:rPr>
            <w:rStyle w:val="Hyperlink"/>
            <w:sz w:val="16"/>
          </w:rPr>
          <w:t>$30 billion</w:t>
        </w:r>
      </w:hyperlink>
      <w:r w:rsidRPr="00495C50">
        <w:rPr>
          <w:sz w:val="16"/>
        </w:rPr>
        <w:t xml:space="preserve"> </w:t>
      </w:r>
      <w:r w:rsidRPr="00FC6B22">
        <w:rPr>
          <w:sz w:val="16"/>
        </w:rPr>
        <w:t>a year, money that could otherwise be spent on research and development or otherwise creating new and better products for consumers.</w:t>
      </w:r>
      <w:r w:rsidRPr="00495C50">
        <w:rPr>
          <w:sz w:val="16"/>
        </w:rPr>
        <w:t xml:space="preserve"> </w:t>
      </w:r>
      <w:r w:rsidRPr="00FC6B22">
        <w:rPr>
          <w:sz w:val="16"/>
        </w:rPr>
        <w:t>Congress passed a bipartisan patent reform bill a decade ago and it should pursue bipartisan legislation today to free the ITC from its current patent morass. As a first step, the House Judiciary Subcommittee on Courts, Intellectual Property, and the Internet should hold an oversight hearing regarding the ITC. It has been over a decade since Congress</w:t>
      </w:r>
      <w:r w:rsidRPr="00495C50">
        <w:rPr>
          <w:sz w:val="16"/>
        </w:rPr>
        <w:t xml:space="preserve"> </w:t>
      </w:r>
      <w:hyperlink r:id="rId42" w:tgtFrame="_blank" w:tooltip="https://www.govinfo.gov/content/pkg/CHRG-112hhrg75152/html/CHRG-112hhrg75152.htm" w:history="1">
        <w:r w:rsidRPr="00FC6B22">
          <w:rPr>
            <w:rStyle w:val="Hyperlink"/>
            <w:sz w:val="16"/>
          </w:rPr>
          <w:t>last held a hearing</w:t>
        </w:r>
      </w:hyperlink>
      <w:r w:rsidRPr="00495C50">
        <w:rPr>
          <w:sz w:val="16"/>
        </w:rPr>
        <w:t xml:space="preserve"> </w:t>
      </w:r>
      <w:r w:rsidRPr="00FC6B22">
        <w:rPr>
          <w:sz w:val="16"/>
        </w:rPr>
        <w:t>about the ITC’s handling of patent disputes, which is too long for an executive branch agency to go unsupervised.</w:t>
      </w:r>
      <w:r w:rsidRPr="00495C50">
        <w:rPr>
          <w:sz w:val="16"/>
        </w:rPr>
        <w:t xml:space="preserve"> </w:t>
      </w:r>
      <w:r w:rsidRPr="00FC6B22">
        <w:rPr>
          <w:sz w:val="16"/>
        </w:rPr>
        <w:t>The House Ways &amp; Means Trade Subcommittee, which has jurisdiction over trade laws, is also past due for oversight of the agency’s handling of Section 337 cases.</w:t>
      </w:r>
      <w:r w:rsidRPr="00495C50">
        <w:rPr>
          <w:sz w:val="16"/>
        </w:rPr>
        <w:t xml:space="preserve"> </w:t>
      </w:r>
      <w:r w:rsidRPr="00FC6B22">
        <w:rPr>
          <w:u w:val="single"/>
        </w:rPr>
        <w:t xml:space="preserve">Beyond these subcommittees, the </w:t>
      </w:r>
      <w:r w:rsidRPr="00FC6B22">
        <w:rPr>
          <w:highlight w:val="cyan"/>
          <w:u w:val="single"/>
        </w:rPr>
        <w:t>House GOP</w:t>
      </w:r>
      <w:r w:rsidRPr="00FC6B22">
        <w:rPr>
          <w:u w:val="single"/>
        </w:rPr>
        <w:t xml:space="preserve"> has additional </w:t>
      </w:r>
      <w:r w:rsidRPr="00FC6B22">
        <w:rPr>
          <w:highlight w:val="cyan"/>
          <w:u w:val="single"/>
        </w:rPr>
        <w:t>avenues</w:t>
      </w:r>
      <w:r w:rsidRPr="00FC6B22">
        <w:rPr>
          <w:u w:val="single"/>
        </w:rPr>
        <w:t xml:space="preserve"> </w:t>
      </w:r>
      <w:r w:rsidRPr="00FC6B22">
        <w:rPr>
          <w:highlight w:val="cyan"/>
          <w:u w:val="single"/>
        </w:rPr>
        <w:t>to</w:t>
      </w:r>
      <w:r w:rsidRPr="00FC6B22">
        <w:rPr>
          <w:u w:val="single"/>
        </w:rPr>
        <w:t xml:space="preserve"> </w:t>
      </w:r>
      <w:r w:rsidRPr="00FC6B22">
        <w:rPr>
          <w:highlight w:val="cyan"/>
          <w:u w:val="single"/>
        </w:rPr>
        <w:t>lead on intellectual property protection</w:t>
      </w:r>
      <w:r w:rsidRPr="00FC6B22">
        <w:rPr>
          <w:u w:val="single"/>
        </w:rPr>
        <w:t>.</w:t>
      </w:r>
      <w:r w:rsidRPr="00FC6B22">
        <w:rPr>
          <w:sz w:val="16"/>
        </w:rPr>
        <w:t xml:space="preserve"> The new Select Committee on China aims to institute a “</w:t>
      </w:r>
      <w:hyperlink r:id="rId43" w:tgtFrame="_blank" w:tooltip="https://gallagher.house.gov/media/press-releases/gallagher-announced-chairman-select-committee-china" w:history="1">
        <w:r w:rsidRPr="00FC6B22">
          <w:rPr>
            <w:rStyle w:val="Hyperlink"/>
            <w:sz w:val="16"/>
          </w:rPr>
          <w:t>whole of government approach</w:t>
        </w:r>
      </w:hyperlink>
      <w:r w:rsidRPr="00FC6B22">
        <w:rPr>
          <w:sz w:val="16"/>
        </w:rPr>
        <w:t>” to curbing the threat of the Chinese Communist Party to U.S. businesses, and changing the ITC’s approach in Section 337 cases would be a good place to start.</w:t>
      </w:r>
      <w:r w:rsidRPr="00495C50">
        <w:rPr>
          <w:sz w:val="16"/>
        </w:rPr>
        <w:t xml:space="preserve"> </w:t>
      </w:r>
      <w:r w:rsidRPr="00FC6B22">
        <w:rPr>
          <w:u w:val="single"/>
        </w:rPr>
        <w:t xml:space="preserve">House </w:t>
      </w:r>
      <w:r w:rsidRPr="00FC6B22">
        <w:rPr>
          <w:highlight w:val="cyan"/>
          <w:u w:val="single"/>
        </w:rPr>
        <w:t>Republicans</w:t>
      </w:r>
      <w:r w:rsidRPr="00FC6B22">
        <w:rPr>
          <w:u w:val="single"/>
        </w:rPr>
        <w:t xml:space="preserve"> need to </w:t>
      </w:r>
      <w:r w:rsidRPr="00FC6B22">
        <w:rPr>
          <w:highlight w:val="cyan"/>
          <w:u w:val="single"/>
        </w:rPr>
        <w:t>show</w:t>
      </w:r>
      <w:r w:rsidRPr="00FC6B22">
        <w:rPr>
          <w:u w:val="single"/>
        </w:rPr>
        <w:t xml:space="preserve"> they are </w:t>
      </w:r>
      <w:r w:rsidRPr="00FC6B22">
        <w:rPr>
          <w:highlight w:val="cyan"/>
          <w:u w:val="single"/>
        </w:rPr>
        <w:t>willing</w:t>
      </w:r>
      <w:r w:rsidRPr="00FC6B22">
        <w:rPr>
          <w:u w:val="single"/>
        </w:rPr>
        <w:t xml:space="preserve"> and able </w:t>
      </w:r>
      <w:r w:rsidRPr="00FC6B22">
        <w:rPr>
          <w:highlight w:val="cyan"/>
          <w:u w:val="single"/>
        </w:rPr>
        <w:t xml:space="preserve">to </w:t>
      </w:r>
      <w:proofErr w:type="gramStart"/>
      <w:r w:rsidRPr="00FC6B22">
        <w:rPr>
          <w:u w:val="single"/>
        </w:rPr>
        <w:t xml:space="preserve">actually </w:t>
      </w:r>
      <w:r w:rsidRPr="00FC6B22">
        <w:rPr>
          <w:highlight w:val="cyan"/>
          <w:u w:val="single"/>
        </w:rPr>
        <w:t>legislate</w:t>
      </w:r>
      <w:proofErr w:type="gramEnd"/>
      <w:r w:rsidRPr="00FC6B22">
        <w:rPr>
          <w:u w:val="single"/>
        </w:rPr>
        <w:t xml:space="preserve">, and </w:t>
      </w:r>
      <w:r w:rsidRPr="00FC6B22">
        <w:rPr>
          <w:highlight w:val="cyan"/>
          <w:u w:val="single"/>
        </w:rPr>
        <w:t>pursuing oversight</w:t>
      </w:r>
      <w:r w:rsidRPr="00FC6B22">
        <w:rPr>
          <w:u w:val="single"/>
        </w:rPr>
        <w:t xml:space="preserve"> and reform of the International Trade Commission and altering its jurisdiction </w:t>
      </w:r>
      <w:r w:rsidRPr="00FC6B22">
        <w:rPr>
          <w:highlight w:val="cyan"/>
          <w:u w:val="single"/>
        </w:rPr>
        <w:t>over patent cases</w:t>
      </w:r>
      <w:r w:rsidRPr="00FC6B22">
        <w:rPr>
          <w:u w:val="single"/>
        </w:rPr>
        <w:t xml:space="preserve"> would </w:t>
      </w:r>
      <w:r w:rsidRPr="00FC6B22">
        <w:rPr>
          <w:highlight w:val="cyan"/>
          <w:u w:val="single"/>
        </w:rPr>
        <w:t>protect</w:t>
      </w:r>
      <w:r w:rsidRPr="00FC6B22">
        <w:rPr>
          <w:u w:val="single"/>
        </w:rPr>
        <w:t xml:space="preserve"> America’s </w:t>
      </w:r>
      <w:r w:rsidRPr="00FC6B22">
        <w:rPr>
          <w:highlight w:val="cyan"/>
          <w:u w:val="single"/>
        </w:rPr>
        <w:t xml:space="preserve">consumers, industries, and </w:t>
      </w:r>
      <w:r w:rsidRPr="00FC6B22">
        <w:rPr>
          <w:u w:val="single"/>
        </w:rPr>
        <w:t xml:space="preserve">our strategic </w:t>
      </w:r>
      <w:r w:rsidRPr="00FC6B22">
        <w:rPr>
          <w:highlight w:val="cyan"/>
          <w:u w:val="single"/>
        </w:rPr>
        <w:t>advantage against China</w:t>
      </w:r>
      <w:r w:rsidRPr="00FC6B22">
        <w:rPr>
          <w:u w:val="single"/>
        </w:rPr>
        <w:t>.</w:t>
      </w:r>
    </w:p>
    <w:p w14:paraId="34AD9AA8" w14:textId="77777777" w:rsidR="006F24FE" w:rsidRPr="003E17BC" w:rsidRDefault="006F24FE" w:rsidP="006F24FE"/>
    <w:p w14:paraId="0312FBA6" w14:textId="77777777" w:rsidR="006F24FE" w:rsidRDefault="006F24FE" w:rsidP="006F24FE">
      <w:pPr>
        <w:pStyle w:val="Heading3"/>
      </w:pPr>
      <w:r>
        <w:lastRenderedPageBreak/>
        <w:t>Link --- PERA --- Big Tech</w:t>
      </w:r>
    </w:p>
    <w:p w14:paraId="0A4CAFE7" w14:textId="77777777" w:rsidR="006F24FE" w:rsidRDefault="006F24FE" w:rsidP="006F24FE">
      <w:pPr>
        <w:pStyle w:val="Heading4"/>
      </w:pPr>
      <w:r w:rsidRPr="00290564">
        <w:t>Big Tech commonly lobbies against PERA</w:t>
      </w:r>
    </w:p>
    <w:p w14:paraId="3B04E4EC" w14:textId="77777777" w:rsidR="006F24FE" w:rsidRDefault="006F24FE" w:rsidP="006F24FE">
      <w:r w:rsidRPr="007C7A63">
        <w:rPr>
          <w:rStyle w:val="Style13ptBold"/>
        </w:rPr>
        <w:t>Matich 23</w:t>
      </w:r>
      <w:r>
        <w:t xml:space="preserve"> Nick April 5 </w:t>
      </w:r>
      <w:r w:rsidRPr="00BD59EE">
        <w:t>Nick Matich, a patent litigator in private practice, served as acting General Counsel at the U.S. Patent and Trademark Office.</w:t>
      </w:r>
      <w:r>
        <w:t xml:space="preserve"> RealClear Policy “</w:t>
      </w:r>
      <w:r w:rsidRPr="00BD59EE">
        <w:t>Big Tech Has Eviscerated America's Patent System</w:t>
      </w:r>
      <w:r>
        <w:t xml:space="preserve">” </w:t>
      </w:r>
      <w:hyperlink r:id="rId44" w:history="1">
        <w:r w:rsidRPr="00677727">
          <w:rPr>
            <w:rStyle w:val="Hyperlink"/>
          </w:rPr>
          <w:t>https://www.realclearpolicy.com/articles/2023/04/05/big_tech_has_eviscerated_americas_patent_system_891935.html</w:t>
        </w:r>
      </w:hyperlink>
      <w:r>
        <w:t xml:space="preserve"> ZMR</w:t>
      </w:r>
    </w:p>
    <w:p w14:paraId="45CEFE74" w14:textId="77777777" w:rsidR="006F24FE" w:rsidRPr="00BD59EE" w:rsidRDefault="006F24FE" w:rsidP="006F24FE">
      <w:pPr>
        <w:rPr>
          <w:sz w:val="16"/>
        </w:rPr>
      </w:pPr>
      <w:r w:rsidRPr="00BD59EE">
        <w:rPr>
          <w:sz w:val="16"/>
        </w:rPr>
        <w:t xml:space="preserve">But the </w:t>
      </w:r>
      <w:r w:rsidRPr="00BD59EE">
        <w:rPr>
          <w:rStyle w:val="StyleUnderline"/>
          <w:highlight w:val="cyan"/>
        </w:rPr>
        <w:t>U.S. patent system</w:t>
      </w:r>
      <w:r w:rsidRPr="00BD59EE">
        <w:rPr>
          <w:rStyle w:val="StyleUnderline"/>
        </w:rPr>
        <w:t xml:space="preserve"> has </w:t>
      </w:r>
      <w:r w:rsidRPr="00BD59EE">
        <w:rPr>
          <w:rStyle w:val="StyleUnderline"/>
          <w:highlight w:val="cyan"/>
        </w:rPr>
        <w:t>changed</w:t>
      </w:r>
      <w:r w:rsidRPr="00BD59EE">
        <w:rPr>
          <w:sz w:val="16"/>
        </w:rPr>
        <w:t xml:space="preserve"> dramatically </w:t>
      </w:r>
      <w:r w:rsidRPr="00BD59EE">
        <w:rPr>
          <w:rStyle w:val="StyleUnderline"/>
        </w:rPr>
        <w:t xml:space="preserve">since then, and not coincidentally, just </w:t>
      </w:r>
      <w:r w:rsidRPr="00BD59EE">
        <w:rPr>
          <w:rStyle w:val="StyleUnderline"/>
          <w:highlight w:val="cyan"/>
        </w:rPr>
        <w:t>as "Big Tech" started to dominate</w:t>
      </w:r>
      <w:r w:rsidRPr="00BD59EE">
        <w:rPr>
          <w:rStyle w:val="StyleUnderline"/>
        </w:rPr>
        <w:t xml:space="preserve"> the technology industry</w:t>
      </w:r>
      <w:r w:rsidRPr="00BD59EE">
        <w:rPr>
          <w:sz w:val="16"/>
        </w:rPr>
        <w:t>.</w:t>
      </w:r>
    </w:p>
    <w:p w14:paraId="310472B2" w14:textId="77777777" w:rsidR="006F24FE" w:rsidRPr="00BD59EE" w:rsidRDefault="006F24FE" w:rsidP="006F24FE">
      <w:pPr>
        <w:rPr>
          <w:sz w:val="16"/>
        </w:rPr>
      </w:pPr>
      <w:r w:rsidRPr="00BD59EE">
        <w:rPr>
          <w:sz w:val="16"/>
        </w:rPr>
        <w:t xml:space="preserve">First, </w:t>
      </w:r>
      <w:r w:rsidRPr="00BD59EE">
        <w:rPr>
          <w:rStyle w:val="StyleUnderline"/>
        </w:rPr>
        <w:t xml:space="preserve">starting in 2014 with </w:t>
      </w:r>
      <w:r w:rsidRPr="00BD59EE">
        <w:rPr>
          <w:rStyle w:val="StyleUnderline"/>
          <w:highlight w:val="cyan"/>
        </w:rPr>
        <w:t>Alice</w:t>
      </w:r>
      <w:r w:rsidRPr="00BD59EE">
        <w:rPr>
          <w:sz w:val="16"/>
        </w:rPr>
        <w:t xml:space="preserve"> Corp v. CLS Bank International, a series of </w:t>
      </w:r>
      <w:r w:rsidRPr="00BD59EE">
        <w:rPr>
          <w:rStyle w:val="StyleUnderline"/>
        </w:rPr>
        <w:t xml:space="preserve">Supreme Court decisions </w:t>
      </w:r>
      <w:r w:rsidRPr="00BD59EE">
        <w:rPr>
          <w:rStyle w:val="StyleUnderline"/>
          <w:highlight w:val="cyan"/>
        </w:rPr>
        <w:t>made it</w:t>
      </w:r>
      <w:r w:rsidRPr="00BD59EE">
        <w:rPr>
          <w:rStyle w:val="StyleUnderline"/>
        </w:rPr>
        <w:t xml:space="preserve"> much </w:t>
      </w:r>
      <w:r w:rsidRPr="00BD59EE">
        <w:rPr>
          <w:rStyle w:val="StyleUnderline"/>
          <w:highlight w:val="cyan"/>
        </w:rPr>
        <w:t>harder to patent</w:t>
      </w:r>
      <w:r w:rsidRPr="00BD59EE">
        <w:rPr>
          <w:sz w:val="16"/>
        </w:rPr>
        <w:t xml:space="preserve"> the kind of </w:t>
      </w:r>
      <w:r w:rsidRPr="00BD59EE">
        <w:rPr>
          <w:rStyle w:val="StyleUnderline"/>
          <w:highlight w:val="cyan"/>
        </w:rPr>
        <w:t>algorithmic innovations</w:t>
      </w:r>
      <w:r w:rsidRPr="00BD59EE">
        <w:rPr>
          <w:rStyle w:val="StyleUnderline"/>
        </w:rPr>
        <w:t xml:space="preserve"> that made Google what it is today.</w:t>
      </w:r>
      <w:r w:rsidRPr="00BD59EE">
        <w:rPr>
          <w:sz w:val="16"/>
        </w:rPr>
        <w:t xml:space="preserve"> In the years after the Alice decision, for example, denials of AI-related patents on grounds of ineligibility quadrupled. Indeed, under current law, Mr. Page's first patent would almost certainly be invalid.</w:t>
      </w:r>
    </w:p>
    <w:p w14:paraId="12B0E63E" w14:textId="77777777" w:rsidR="006F24FE" w:rsidRPr="00BD59EE" w:rsidRDefault="006F24FE" w:rsidP="006F24FE">
      <w:pPr>
        <w:rPr>
          <w:sz w:val="16"/>
        </w:rPr>
      </w:pPr>
      <w:r w:rsidRPr="00BD59EE">
        <w:rPr>
          <w:rStyle w:val="StyleUnderline"/>
          <w:highlight w:val="cyan"/>
        </w:rPr>
        <w:t>Lower courts</w:t>
      </w:r>
      <w:r w:rsidRPr="00BD59EE">
        <w:rPr>
          <w:rStyle w:val="StyleUnderline"/>
        </w:rPr>
        <w:t xml:space="preserve"> have </w:t>
      </w:r>
      <w:r w:rsidRPr="00BD59EE">
        <w:rPr>
          <w:rStyle w:val="Emphasis"/>
          <w:highlight w:val="cyan"/>
        </w:rPr>
        <w:t>extended the Supreme Court's precedent</w:t>
      </w:r>
      <w:r w:rsidRPr="00BD59EE">
        <w:rPr>
          <w:rStyle w:val="StyleUnderline"/>
        </w:rPr>
        <w:t xml:space="preserve"> to new areas, ruling</w:t>
      </w:r>
      <w:r w:rsidRPr="00BD59EE">
        <w:rPr>
          <w:sz w:val="16"/>
        </w:rPr>
        <w:t xml:space="preserve"> that </w:t>
      </w:r>
      <w:r w:rsidRPr="00BD59EE">
        <w:rPr>
          <w:rStyle w:val="StyleUnderline"/>
        </w:rPr>
        <w:t xml:space="preserve">even innovations in electric car chargers and garage door openers are </w:t>
      </w:r>
      <w:proofErr w:type="gramStart"/>
      <w:r w:rsidRPr="00BD59EE">
        <w:rPr>
          <w:rStyle w:val="StyleUnderline"/>
        </w:rPr>
        <w:t>actually unpatentable</w:t>
      </w:r>
      <w:proofErr w:type="gramEnd"/>
      <w:r w:rsidRPr="00BD59EE">
        <w:rPr>
          <w:sz w:val="16"/>
        </w:rPr>
        <w:t xml:space="preserve"> "abstract ideas." Bad law that once affected only tech startups, now impacts potentially any industry.</w:t>
      </w:r>
    </w:p>
    <w:p w14:paraId="277D8841" w14:textId="77777777" w:rsidR="006F24FE" w:rsidRPr="00BD59EE" w:rsidRDefault="006F24FE" w:rsidP="006F24FE">
      <w:pPr>
        <w:rPr>
          <w:rStyle w:val="StyleUnderline"/>
        </w:rPr>
      </w:pPr>
      <w:r w:rsidRPr="00BD59EE">
        <w:rPr>
          <w:sz w:val="16"/>
        </w:rPr>
        <w:t xml:space="preserve">A </w:t>
      </w:r>
      <w:r w:rsidRPr="00BD59EE">
        <w:rPr>
          <w:rStyle w:val="StyleUnderline"/>
        </w:rPr>
        <w:t>bipartisan reform proposal</w:t>
      </w:r>
      <w:r w:rsidRPr="00BD59EE">
        <w:rPr>
          <w:sz w:val="16"/>
        </w:rPr>
        <w:t xml:space="preserve"> in the Senate crafted by Thom Tillis, R-NC, </w:t>
      </w:r>
      <w:r w:rsidRPr="00BD59EE">
        <w:rPr>
          <w:rStyle w:val="StyleUnderline"/>
        </w:rPr>
        <w:t xml:space="preserve">the </w:t>
      </w:r>
      <w:r w:rsidRPr="00BD59EE">
        <w:rPr>
          <w:rStyle w:val="StyleUnderline"/>
          <w:highlight w:val="cyan"/>
        </w:rPr>
        <w:t>P</w:t>
      </w:r>
      <w:r w:rsidRPr="00BD59EE">
        <w:rPr>
          <w:rStyle w:val="StyleUnderline"/>
        </w:rPr>
        <w:t xml:space="preserve">atent </w:t>
      </w:r>
      <w:r w:rsidRPr="00BD59EE">
        <w:rPr>
          <w:rStyle w:val="StyleUnderline"/>
          <w:highlight w:val="cyan"/>
        </w:rPr>
        <w:t>E</w:t>
      </w:r>
      <w:r w:rsidRPr="00BD59EE">
        <w:rPr>
          <w:rStyle w:val="StyleUnderline"/>
        </w:rPr>
        <w:t xml:space="preserve">ligibility </w:t>
      </w:r>
      <w:r w:rsidRPr="00BD59EE">
        <w:rPr>
          <w:rStyle w:val="StyleUnderline"/>
          <w:highlight w:val="cyan"/>
        </w:rPr>
        <w:t>R</w:t>
      </w:r>
      <w:r w:rsidRPr="00BD59EE">
        <w:rPr>
          <w:rStyle w:val="StyleUnderline"/>
        </w:rPr>
        <w:t xml:space="preserve">estoration </w:t>
      </w:r>
      <w:r w:rsidRPr="00BD59EE">
        <w:rPr>
          <w:rStyle w:val="StyleUnderline"/>
          <w:highlight w:val="cyan"/>
        </w:rPr>
        <w:t>A</w:t>
      </w:r>
      <w:r w:rsidRPr="00BD59EE">
        <w:rPr>
          <w:rStyle w:val="StyleUnderline"/>
        </w:rPr>
        <w:t xml:space="preserve">ct, </w:t>
      </w:r>
      <w:r w:rsidRPr="00BD59EE">
        <w:rPr>
          <w:rStyle w:val="StyleUnderline"/>
          <w:highlight w:val="cyan"/>
        </w:rPr>
        <w:t>would clear up the murkiness</w:t>
      </w:r>
      <w:r w:rsidRPr="00BD59EE">
        <w:rPr>
          <w:sz w:val="16"/>
        </w:rPr>
        <w:t xml:space="preserve"> the Supreme Court created. But </w:t>
      </w:r>
      <w:r w:rsidRPr="00BD59EE">
        <w:rPr>
          <w:rStyle w:val="Emphasis"/>
          <w:highlight w:val="cyan"/>
        </w:rPr>
        <w:t xml:space="preserve">Big Tech interests are </w:t>
      </w:r>
      <w:proofErr w:type="gramStart"/>
      <w:r w:rsidRPr="00BD59EE">
        <w:rPr>
          <w:rStyle w:val="Emphasis"/>
          <w:highlight w:val="cyan"/>
        </w:rPr>
        <w:t>dead-set</w:t>
      </w:r>
      <w:proofErr w:type="gramEnd"/>
      <w:r w:rsidRPr="00BD59EE">
        <w:rPr>
          <w:rStyle w:val="Emphasis"/>
          <w:highlight w:val="cyan"/>
        </w:rPr>
        <w:t xml:space="preserve"> against it</w:t>
      </w:r>
      <w:r w:rsidRPr="00BD59EE">
        <w:rPr>
          <w:rStyle w:val="StyleUnderline"/>
        </w:rPr>
        <w:t xml:space="preserve">. The less that's patentable, the </w:t>
      </w:r>
      <w:proofErr w:type="gramStart"/>
      <w:r w:rsidRPr="00BD59EE">
        <w:rPr>
          <w:rStyle w:val="StyleUnderline"/>
        </w:rPr>
        <w:t>more Big</w:t>
      </w:r>
      <w:proofErr w:type="gramEnd"/>
      <w:r w:rsidRPr="00BD59EE">
        <w:rPr>
          <w:rStyle w:val="StyleUnderline"/>
        </w:rPr>
        <w:t xml:space="preserve"> Tech can lift the work of others without paying.</w:t>
      </w:r>
    </w:p>
    <w:p w14:paraId="15E0F424" w14:textId="77777777" w:rsidR="006F24FE" w:rsidRPr="00BD59EE" w:rsidRDefault="006F24FE" w:rsidP="006F24FE">
      <w:pPr>
        <w:rPr>
          <w:sz w:val="16"/>
        </w:rPr>
      </w:pPr>
      <w:r w:rsidRPr="00BD59EE">
        <w:rPr>
          <w:sz w:val="16"/>
        </w:rPr>
        <w:t xml:space="preserve">Second, around 2010, </w:t>
      </w:r>
      <w:r w:rsidRPr="00BD59EE">
        <w:rPr>
          <w:rStyle w:val="StyleUnderline"/>
          <w:highlight w:val="cyan"/>
        </w:rPr>
        <w:t>Big Tech lobbied</w:t>
      </w:r>
      <w:r w:rsidRPr="00BD59EE">
        <w:rPr>
          <w:rStyle w:val="StyleUnderline"/>
        </w:rPr>
        <w:t xml:space="preserve"> Congress to pass the "</w:t>
      </w:r>
      <w:r w:rsidRPr="00BD59EE">
        <w:rPr>
          <w:rStyle w:val="StyleUnderline"/>
          <w:highlight w:val="cyan"/>
        </w:rPr>
        <w:t>America Invents Act</w:t>
      </w:r>
      <w:r w:rsidRPr="00BD59EE">
        <w:rPr>
          <w:rStyle w:val="StyleUnderline"/>
        </w:rPr>
        <w:t>,</w:t>
      </w:r>
      <w:r w:rsidRPr="00BD59EE">
        <w:rPr>
          <w:sz w:val="16"/>
        </w:rPr>
        <w:t xml:space="preserve">" which lawmakers wrote with the intention of streamlining patent litigation. </w:t>
      </w:r>
      <w:r w:rsidRPr="00BD59EE">
        <w:rPr>
          <w:rStyle w:val="StyleUnderline"/>
        </w:rPr>
        <w:t>Most notably, the law set up an administrative body that could review the validity of already-issued patents,</w:t>
      </w:r>
      <w:r w:rsidRPr="00BD59EE">
        <w:rPr>
          <w:sz w:val="16"/>
        </w:rPr>
        <w:t xml:space="preserve"> to confirm whether they were genuinely novel, useful, and nonobvious. One of the architects of that legislation, Rep. Darrell Issa, R-CA, just became the new chair of the House subcommittee on intellectual property.</w:t>
      </w:r>
    </w:p>
    <w:p w14:paraId="7202CA57" w14:textId="77777777" w:rsidR="006F24FE" w:rsidRDefault="006F24FE" w:rsidP="006F24FE">
      <w:pPr>
        <w:rPr>
          <w:sz w:val="16"/>
        </w:rPr>
      </w:pPr>
      <w:r w:rsidRPr="00BD59EE">
        <w:rPr>
          <w:sz w:val="16"/>
        </w:rPr>
        <w:t xml:space="preserve">Unfortunately, </w:t>
      </w:r>
      <w:r w:rsidRPr="00BD59EE">
        <w:rPr>
          <w:rStyle w:val="StyleUnderline"/>
          <w:highlight w:val="cyan"/>
        </w:rPr>
        <w:t>Big Tech</w:t>
      </w:r>
      <w:r w:rsidRPr="00BD59EE">
        <w:rPr>
          <w:rStyle w:val="StyleUnderline"/>
        </w:rPr>
        <w:t xml:space="preserve"> almost immediately abused the law</w:t>
      </w:r>
      <w:r w:rsidRPr="00BD59EE">
        <w:rPr>
          <w:sz w:val="16"/>
        </w:rPr>
        <w:t xml:space="preserve">, by infringing on smaller rivals' patents and then repeatedly filing challenges against those patents. In fact, there are </w:t>
      </w:r>
      <w:r w:rsidRPr="00BD59EE">
        <w:rPr>
          <w:rStyle w:val="StyleUnderline"/>
        </w:rPr>
        <w:t xml:space="preserve">now </w:t>
      </w:r>
      <w:r w:rsidRPr="00BD59EE">
        <w:rPr>
          <w:rStyle w:val="StyleUnderline"/>
          <w:highlight w:val="cyan"/>
        </w:rPr>
        <w:t xml:space="preserve">companies whose entire </w:t>
      </w:r>
      <w:r w:rsidRPr="00BD59EE">
        <w:rPr>
          <w:rStyle w:val="Emphasis"/>
          <w:highlight w:val="cyan"/>
        </w:rPr>
        <w:t>business is challenging patents</w:t>
      </w:r>
      <w:r w:rsidRPr="00BD59EE">
        <w:rPr>
          <w:rStyle w:val="StyleUnderline"/>
        </w:rPr>
        <w:t xml:space="preserve"> on behalf of Big Tech.</w:t>
      </w:r>
      <w:r w:rsidRPr="00BD59EE">
        <w:rPr>
          <w:sz w:val="16"/>
        </w:rPr>
        <w:t xml:space="preserve"> These professional patent challengers keep their clients anonymous, enabling them to mount repeated attacks on their rivals' patents.</w:t>
      </w:r>
    </w:p>
    <w:p w14:paraId="70194D76" w14:textId="77777777" w:rsidR="006F24FE" w:rsidRPr="0018671E" w:rsidRDefault="006F24FE" w:rsidP="006F24FE">
      <w:pPr>
        <w:pStyle w:val="Heading4"/>
        <w:rPr>
          <w:rFonts w:cs="Calibri"/>
        </w:rPr>
      </w:pPr>
      <w:r>
        <w:rPr>
          <w:rFonts w:cs="Calibri"/>
        </w:rPr>
        <w:t>Big tech lobbying against PERA now</w:t>
      </w:r>
    </w:p>
    <w:p w14:paraId="15BD8A40" w14:textId="77777777" w:rsidR="006F24FE" w:rsidRPr="0018671E" w:rsidRDefault="006F24FE" w:rsidP="006F24FE">
      <w:pPr>
        <w:rPr>
          <w:rStyle w:val="Style13ptBold"/>
        </w:rPr>
      </w:pPr>
      <w:r>
        <w:rPr>
          <w:rStyle w:val="Style13ptBold"/>
        </w:rPr>
        <w:t xml:space="preserve">Gilbert 24 </w:t>
      </w:r>
    </w:p>
    <w:p w14:paraId="236D7FC2" w14:textId="77777777" w:rsidR="006F24FE" w:rsidRPr="008D41B7" w:rsidRDefault="006F24FE" w:rsidP="006F24FE">
      <w:pPr>
        <w:rPr>
          <w:rStyle w:val="StyleUnderline"/>
          <w:b/>
          <w:bCs/>
          <w:sz w:val="16"/>
        </w:rPr>
      </w:pPr>
      <w:r w:rsidRPr="0018671E">
        <w:rPr>
          <w:sz w:val="16"/>
        </w:rPr>
        <w:t>[(</w:t>
      </w:r>
      <w:r>
        <w:rPr>
          <w:sz w:val="16"/>
        </w:rPr>
        <w:t>Annelise</w:t>
      </w:r>
      <w:r w:rsidRPr="0018671E">
        <w:rPr>
          <w:sz w:val="16"/>
        </w:rPr>
        <w:t xml:space="preserve">, </w:t>
      </w:r>
      <w:r>
        <w:rPr>
          <w:sz w:val="16"/>
        </w:rPr>
        <w:t>Reporter for Bloomberg Law</w:t>
      </w:r>
      <w:r w:rsidRPr="0018671E">
        <w:rPr>
          <w:sz w:val="16"/>
        </w:rPr>
        <w:t>.) “</w:t>
      </w:r>
      <w:r>
        <w:rPr>
          <w:sz w:val="16"/>
        </w:rPr>
        <w:t>Big Tech, Retailers Ask Senators to Kill Patent Eligibility Bill</w:t>
      </w:r>
      <w:r w:rsidRPr="0018671E">
        <w:rPr>
          <w:sz w:val="16"/>
        </w:rPr>
        <w:t xml:space="preserve">.”, </w:t>
      </w:r>
      <w:r>
        <w:rPr>
          <w:sz w:val="16"/>
        </w:rPr>
        <w:t>Bloomberg Law</w:t>
      </w:r>
      <w:r w:rsidRPr="0018671E">
        <w:rPr>
          <w:sz w:val="16"/>
        </w:rPr>
        <w:t xml:space="preserve">, </w:t>
      </w:r>
      <w:r>
        <w:rPr>
          <w:sz w:val="16"/>
        </w:rPr>
        <w:t>3</w:t>
      </w:r>
      <w:r w:rsidRPr="0018671E">
        <w:rPr>
          <w:sz w:val="16"/>
        </w:rPr>
        <w:t>-</w:t>
      </w:r>
      <w:r>
        <w:rPr>
          <w:sz w:val="16"/>
        </w:rPr>
        <w:t>11</w:t>
      </w:r>
      <w:r w:rsidRPr="0018671E">
        <w:rPr>
          <w:sz w:val="16"/>
        </w:rPr>
        <w:t>-2</w:t>
      </w:r>
      <w:r>
        <w:rPr>
          <w:sz w:val="16"/>
        </w:rPr>
        <w:t>4</w:t>
      </w:r>
      <w:r w:rsidRPr="0018671E">
        <w:rPr>
          <w:sz w:val="16"/>
        </w:rPr>
        <w:t xml:space="preserve">, </w:t>
      </w:r>
      <w:r w:rsidRPr="008D41B7">
        <w:rPr>
          <w:sz w:val="16"/>
        </w:rPr>
        <w:t>https://news.bloomberglaw.com/ip-law/big-tech-retailers-ask-senators-to-kill-patent-eligibility-bill</w:t>
      </w:r>
      <w:r w:rsidRPr="0018671E">
        <w:rPr>
          <w:sz w:val="16"/>
        </w:rPr>
        <w:t>]//LR</w:t>
      </w:r>
    </w:p>
    <w:p w14:paraId="3ACB0C65" w14:textId="77777777" w:rsidR="006F24FE" w:rsidRDefault="006F24FE" w:rsidP="006F24FE">
      <w:pPr>
        <w:rPr>
          <w:sz w:val="16"/>
        </w:rPr>
      </w:pPr>
      <w:r w:rsidRPr="008D41B7">
        <w:rPr>
          <w:rStyle w:val="StyleUnderline"/>
        </w:rPr>
        <w:t xml:space="preserve">Groups representing </w:t>
      </w:r>
      <w:r w:rsidRPr="008D41B7">
        <w:rPr>
          <w:rStyle w:val="StyleUnderline"/>
          <w:highlight w:val="cyan"/>
        </w:rPr>
        <w:t>Alphabet</w:t>
      </w:r>
      <w:r w:rsidRPr="008D41B7">
        <w:rPr>
          <w:rStyle w:val="StyleUnderline"/>
        </w:rPr>
        <w:t xml:space="preserve"> </w:t>
      </w:r>
      <w:proofErr w:type="gramStart"/>
      <w:r w:rsidRPr="008D41B7">
        <w:rPr>
          <w:rStyle w:val="StyleUnderline"/>
        </w:rPr>
        <w:t>Inc.‘</w:t>
      </w:r>
      <w:proofErr w:type="gramEnd"/>
      <w:r w:rsidRPr="008D41B7">
        <w:rPr>
          <w:rStyle w:val="StyleUnderline"/>
        </w:rPr>
        <w:t xml:space="preserve">s </w:t>
      </w:r>
      <w:r w:rsidRPr="008D41B7">
        <w:rPr>
          <w:rStyle w:val="StyleUnderline"/>
          <w:highlight w:val="cyan"/>
        </w:rPr>
        <w:t>Google, Amazon</w:t>
      </w:r>
      <w:r w:rsidRPr="008D41B7">
        <w:rPr>
          <w:rStyle w:val="StyleUnderline"/>
        </w:rPr>
        <w:t xml:space="preserve">.com Inc., and other </w:t>
      </w:r>
      <w:r w:rsidRPr="008D41B7">
        <w:rPr>
          <w:rStyle w:val="Emphasis"/>
          <w:highlight w:val="cyan"/>
        </w:rPr>
        <w:t>large tech</w:t>
      </w:r>
      <w:r w:rsidRPr="008D41B7">
        <w:rPr>
          <w:rStyle w:val="Emphasis"/>
        </w:rPr>
        <w:t xml:space="preserve"> and retail </w:t>
      </w:r>
      <w:r w:rsidRPr="008D41B7">
        <w:rPr>
          <w:rStyle w:val="Emphasis"/>
          <w:highlight w:val="cyan"/>
        </w:rPr>
        <w:t>companies</w:t>
      </w:r>
      <w:r w:rsidRPr="008D41B7">
        <w:rPr>
          <w:rStyle w:val="StyleUnderline"/>
        </w:rPr>
        <w:t xml:space="preserve"> sent a letter </w:t>
      </w:r>
      <w:r w:rsidRPr="008D41B7">
        <w:rPr>
          <w:rStyle w:val="Emphasis"/>
          <w:highlight w:val="cyan"/>
        </w:rPr>
        <w:t>pleading with Senate</w:t>
      </w:r>
      <w:r w:rsidRPr="008D41B7">
        <w:rPr>
          <w:rStyle w:val="Emphasis"/>
        </w:rPr>
        <w:t xml:space="preserve"> Judiciary</w:t>
      </w:r>
      <w:r w:rsidRPr="008D41B7">
        <w:rPr>
          <w:rStyle w:val="StyleUnderline"/>
        </w:rPr>
        <w:t xml:space="preserve"> leaders </w:t>
      </w:r>
      <w:r w:rsidRPr="008D41B7">
        <w:rPr>
          <w:rStyle w:val="StyleUnderline"/>
          <w:highlight w:val="cyan"/>
        </w:rPr>
        <w:t>to vote against</w:t>
      </w:r>
      <w:r w:rsidRPr="008D41B7">
        <w:rPr>
          <w:sz w:val="16"/>
        </w:rPr>
        <w:t xml:space="preserve"> a bill they say will turn the US patent system upside down and cripple innovative businesses. </w:t>
      </w:r>
      <w:r w:rsidRPr="008D41B7">
        <w:rPr>
          <w:rStyle w:val="StyleUnderline"/>
        </w:rPr>
        <w:t xml:space="preserve">The </w:t>
      </w:r>
      <w:r w:rsidRPr="008D41B7">
        <w:rPr>
          <w:rStyle w:val="Emphasis"/>
        </w:rPr>
        <w:t>proposed Patent Eligibility Restoration Act</w:t>
      </w:r>
      <w:r w:rsidRPr="008D41B7">
        <w:rPr>
          <w:rStyle w:val="StyleUnderline"/>
        </w:rPr>
        <w:t xml:space="preserve">, or </w:t>
      </w:r>
      <w:r w:rsidRPr="008D41B7">
        <w:rPr>
          <w:rStyle w:val="StyleUnderline"/>
          <w:highlight w:val="cyan"/>
        </w:rPr>
        <w:t>PERA</w:t>
      </w:r>
      <w:r w:rsidRPr="008D41B7">
        <w:rPr>
          <w:rStyle w:val="StyleUnderline"/>
        </w:rPr>
        <w:t>, would overrule over a century of legal principles and allow the patenting of much of daily life, according to a</w:t>
      </w:r>
      <w:r>
        <w:rPr>
          <w:rStyle w:val="StyleUnderline"/>
        </w:rPr>
        <w:t xml:space="preserve"> </w:t>
      </w:r>
      <w:r w:rsidRPr="008D41B7">
        <w:rPr>
          <w:rStyle w:val="StyleUnderline"/>
          <w:highlight w:val="cyan"/>
        </w:rPr>
        <w:t>letter sent</w:t>
      </w:r>
      <w:r w:rsidRPr="008D41B7">
        <w:rPr>
          <w:rStyle w:val="StyleUnderline"/>
        </w:rPr>
        <w:t xml:space="preserve"> Monday </w:t>
      </w:r>
      <w:r w:rsidRPr="008D41B7">
        <w:rPr>
          <w:rStyle w:val="StyleUnderline"/>
          <w:highlight w:val="cyan"/>
        </w:rPr>
        <w:t>to Judiciary Committee</w:t>
      </w:r>
      <w:r w:rsidRPr="008D41B7">
        <w:rPr>
          <w:rStyle w:val="StyleUnderline"/>
        </w:rPr>
        <w:t xml:space="preserve"> Chairman Richard Durbin (D-Ill.) and ranking member Lindsey Graham (R-S.C.) by industry groups</w:t>
      </w:r>
      <w:r w:rsidRPr="008D41B7">
        <w:rPr>
          <w:sz w:val="16"/>
        </w:rPr>
        <w:t xml:space="preserve">. Signatories included the </w:t>
      </w:r>
      <w:proofErr w:type="gramStart"/>
      <w:r w:rsidRPr="008D41B7">
        <w:rPr>
          <w:sz w:val="16"/>
        </w:rPr>
        <w:t>High Tech</w:t>
      </w:r>
      <w:proofErr w:type="gramEnd"/>
      <w:r w:rsidRPr="008D41B7">
        <w:rPr>
          <w:sz w:val="16"/>
        </w:rPr>
        <w:t xml:space="preserve"> Innovators Alliance, Electronic Frontier Foundation, National Retail Federation, and others. The bill takes aim at a test established in 2014 by the US Supreme Court in Alice Corp. v. CLS Bank International that limits what qualifies for patent protection. The current system mostly excludes inventions covering natural phenomena, </w:t>
      </w:r>
      <w:r w:rsidRPr="008D41B7">
        <w:rPr>
          <w:sz w:val="16"/>
        </w:rPr>
        <w:lastRenderedPageBreak/>
        <w:t xml:space="preserve">laws of nature, or abstract ideas. That framework has led to “unpredictable business outcomes” and “threatens to unseat the United States as the world’s innovation leader,” said the bill’s author Sen. Thom Tillis (R-NC) at a January hearing. The proposal would prohibit patent protection for several set categories, including a “mathematical formula” or “mental process.” But it would make “any process that cannot be practically performed without the use of a machine” or a “manufacture” eligible. “Any business method, legal agreement, media content, or even games and entertainment could be patented so long as the invention required some use of computers or electronic communications,” the letter alleged. This would cause “crippling litigation” against innovative technology companies, manufacturers, and main street businesses, it said. </w:t>
      </w:r>
      <w:r w:rsidRPr="008D41B7">
        <w:rPr>
          <w:rStyle w:val="StyleUnderline"/>
        </w:rPr>
        <w:t xml:space="preserve">The groups </w:t>
      </w:r>
      <w:r w:rsidRPr="008D41B7">
        <w:rPr>
          <w:rStyle w:val="StyleUnderline"/>
          <w:highlight w:val="cyan"/>
        </w:rPr>
        <w:t xml:space="preserve">cited </w:t>
      </w:r>
      <w:r w:rsidRPr="008D41B7">
        <w:rPr>
          <w:rStyle w:val="Emphasis"/>
          <w:highlight w:val="cyan"/>
        </w:rPr>
        <w:t>court decisions invalidating patents</w:t>
      </w:r>
      <w:r w:rsidRPr="008D41B7">
        <w:rPr>
          <w:rStyle w:val="StyleUnderline"/>
        </w:rPr>
        <w:t xml:space="preserve"> that were asserted against hundreds of companies, </w:t>
      </w:r>
      <w:r w:rsidRPr="008D41B7">
        <w:rPr>
          <w:rStyle w:val="StyleUnderline"/>
          <w:highlight w:val="cyan"/>
        </w:rPr>
        <w:t>saying</w:t>
      </w:r>
      <w:r w:rsidRPr="008D41B7">
        <w:rPr>
          <w:rStyle w:val="StyleUnderline"/>
        </w:rPr>
        <w:t xml:space="preserve"> such </w:t>
      </w:r>
      <w:r w:rsidRPr="008D41B7">
        <w:rPr>
          <w:rStyle w:val="StyleUnderline"/>
          <w:highlight w:val="cyan"/>
        </w:rPr>
        <w:t xml:space="preserve">ineligible patents would </w:t>
      </w:r>
      <w:r w:rsidRPr="008D41B7">
        <w:rPr>
          <w:rStyle w:val="Emphasis"/>
          <w:highlight w:val="cyan"/>
        </w:rPr>
        <w:t>exist under PERA</w:t>
      </w:r>
      <w:r w:rsidRPr="008D41B7">
        <w:rPr>
          <w:rStyle w:val="StyleUnderline"/>
        </w:rPr>
        <w:t xml:space="preserve"> and inflict </w:t>
      </w:r>
      <w:r w:rsidRPr="008D41B7">
        <w:rPr>
          <w:rStyle w:val="StyleUnderline"/>
          <w:highlight w:val="cyan"/>
        </w:rPr>
        <w:t xml:space="preserve">damage on the US economy. </w:t>
      </w:r>
      <w:r w:rsidRPr="008D41B7">
        <w:rPr>
          <w:rStyle w:val="Emphasis"/>
          <w:highlight w:val="cyan"/>
        </w:rPr>
        <w:t>Other limitations</w:t>
      </w:r>
      <w:r w:rsidRPr="008D41B7">
        <w:rPr>
          <w:rStyle w:val="Emphasis"/>
        </w:rPr>
        <w:t xml:space="preserve"> on </w:t>
      </w:r>
      <w:proofErr w:type="spellStart"/>
      <w:r w:rsidRPr="008D41B7">
        <w:rPr>
          <w:rStyle w:val="Emphasis"/>
        </w:rPr>
        <w:t>patentabiity</w:t>
      </w:r>
      <w:proofErr w:type="spellEnd"/>
      <w:r w:rsidRPr="008D41B7">
        <w:rPr>
          <w:rStyle w:val="StyleUnderline"/>
        </w:rPr>
        <w:t xml:space="preserve">, </w:t>
      </w:r>
      <w:r w:rsidRPr="008D41B7">
        <w:rPr>
          <w:rStyle w:val="StyleUnderline"/>
          <w:highlight w:val="cyan"/>
        </w:rPr>
        <w:t>like obviousness, aren’t enough</w:t>
      </w:r>
      <w:r w:rsidRPr="008D41B7">
        <w:rPr>
          <w:rStyle w:val="StyleUnderline"/>
        </w:rPr>
        <w:t xml:space="preserve"> to prevent bad patents, according to the letter.</w:t>
      </w:r>
      <w:r>
        <w:rPr>
          <w:rStyle w:val="StyleUnderline"/>
        </w:rPr>
        <w:t xml:space="preserve"> </w:t>
      </w:r>
      <w:r w:rsidRPr="008D41B7">
        <w:rPr>
          <w:sz w:val="16"/>
        </w:rPr>
        <w:t>“</w:t>
      </w:r>
      <w:r w:rsidRPr="008D41B7">
        <w:rPr>
          <w:rStyle w:val="StyleUnderline"/>
        </w:rPr>
        <w:t xml:space="preserve">It </w:t>
      </w:r>
      <w:r w:rsidRPr="008D41B7">
        <w:rPr>
          <w:rStyle w:val="Emphasis"/>
          <w:highlight w:val="cyan"/>
        </w:rPr>
        <w:t>would be a mistake</w:t>
      </w:r>
      <w:r w:rsidRPr="008D41B7">
        <w:rPr>
          <w:rStyle w:val="StyleUnderline"/>
        </w:rPr>
        <w:t xml:space="preserve"> to assume that other statutory provisions would play the same role if Congress were to neuter</w:t>
      </w:r>
      <w:r w:rsidRPr="008D41B7">
        <w:rPr>
          <w:sz w:val="16"/>
        </w:rPr>
        <w:t xml:space="preserve">” the existing patent-eligibility inquiry. </w:t>
      </w:r>
    </w:p>
    <w:p w14:paraId="1AA74D25" w14:textId="77777777" w:rsidR="006F24FE" w:rsidRPr="00B31C81" w:rsidRDefault="006F24FE" w:rsidP="006F24FE">
      <w:pPr>
        <w:pStyle w:val="Heading4"/>
      </w:pPr>
      <w:r>
        <w:t xml:space="preserve">PERA </w:t>
      </w:r>
      <w:r w:rsidRPr="006D0DDB">
        <w:rPr>
          <w:u w:val="single"/>
        </w:rPr>
        <w:t>hurts</w:t>
      </w:r>
      <w:r>
        <w:t xml:space="preserve"> big tech monopolization.</w:t>
      </w:r>
    </w:p>
    <w:p w14:paraId="1F473EBD" w14:textId="77777777" w:rsidR="006F24FE" w:rsidRPr="00B31C81" w:rsidRDefault="006F24FE" w:rsidP="006F24FE">
      <w:r w:rsidRPr="00B31C81">
        <w:t xml:space="preserve">Paul </w:t>
      </w:r>
      <w:proofErr w:type="spellStart"/>
      <w:r w:rsidRPr="00B31C81">
        <w:rPr>
          <w:rStyle w:val="Style13ptBold"/>
        </w:rPr>
        <w:t>Morinville</w:t>
      </w:r>
      <w:proofErr w:type="spellEnd"/>
      <w:r>
        <w:t xml:space="preserve"> </w:t>
      </w:r>
      <w:r>
        <w:rPr>
          <w:rStyle w:val="Style13ptBold"/>
        </w:rPr>
        <w:t>’</w:t>
      </w:r>
      <w:r w:rsidRPr="00B31C81">
        <w:rPr>
          <w:rStyle w:val="Style13ptBold"/>
        </w:rPr>
        <w:t>24</w:t>
      </w:r>
      <w:r>
        <w:rPr>
          <w:rStyle w:val="Style13ptBold"/>
        </w:rPr>
        <w:t xml:space="preserve"> </w:t>
      </w:r>
      <w:r>
        <w:t xml:space="preserve">[April 2, 2024; </w:t>
      </w:r>
      <w:r w:rsidRPr="00B31C81">
        <w:t>Founder and Executive Director of US Inventor, Inc.</w:t>
      </w:r>
      <w:r>
        <w:t xml:space="preserve"> </w:t>
      </w:r>
      <w:r w:rsidRPr="00B31C81">
        <w:t xml:space="preserve">“Debunking Big Tech’s False Argument: Patent Legislation Won’t Raise Drug Prices” Innovation Gadfly, </w:t>
      </w:r>
      <w:r w:rsidRPr="006D0DDB">
        <w:t>https://innovationgadfly.com/debunking-big-techs-false-argument-patent-legislation-wont-raise-drug-prices/</w:t>
      </w:r>
      <w:r>
        <w:t>; $G]</w:t>
      </w:r>
    </w:p>
    <w:p w14:paraId="0B3E9847" w14:textId="77777777" w:rsidR="006F24FE" w:rsidRPr="006D0DDB" w:rsidRDefault="006F24FE" w:rsidP="006F24FE">
      <w:pPr>
        <w:rPr>
          <w:sz w:val="16"/>
        </w:rPr>
      </w:pPr>
      <w:r w:rsidRPr="006D0DDB">
        <w:rPr>
          <w:sz w:val="16"/>
        </w:rPr>
        <w:t>Failed Patent Eligibility Created Big Tech Monopolies</w:t>
      </w:r>
    </w:p>
    <w:p w14:paraId="7B64976F" w14:textId="77777777" w:rsidR="006F24FE" w:rsidRPr="006D0DDB" w:rsidRDefault="006F24FE" w:rsidP="006F24FE">
      <w:pPr>
        <w:rPr>
          <w:rStyle w:val="StyleUnderline"/>
        </w:rPr>
      </w:pPr>
      <w:r w:rsidRPr="006D0DDB">
        <w:rPr>
          <w:sz w:val="16"/>
        </w:rPr>
        <w:t xml:space="preserve">Not only did </w:t>
      </w:r>
      <w:r w:rsidRPr="006D0DDB">
        <w:rPr>
          <w:rStyle w:val="Emphasis"/>
          <w:highlight w:val="cyan"/>
        </w:rPr>
        <w:t>Alice enable</w:t>
      </w:r>
      <w:r w:rsidRPr="006D0DDB">
        <w:rPr>
          <w:sz w:val="16"/>
        </w:rPr>
        <w:t xml:space="preserve"> China to eclipse the U.S. in these critical technologies, but it also enabled </w:t>
      </w:r>
      <w:r w:rsidRPr="006D0DDB">
        <w:rPr>
          <w:rStyle w:val="StyleUnderline"/>
          <w:highlight w:val="cyan"/>
        </w:rPr>
        <w:t xml:space="preserve">Big Tech to </w:t>
      </w:r>
      <w:r w:rsidRPr="006D0DDB">
        <w:rPr>
          <w:rStyle w:val="Emphasis"/>
          <w:highlight w:val="cyan"/>
        </w:rPr>
        <w:t>monopolize</w:t>
      </w:r>
      <w:r w:rsidRPr="006D0DDB">
        <w:rPr>
          <w:rStyle w:val="StyleUnderline"/>
        </w:rPr>
        <w:t>.</w:t>
      </w:r>
    </w:p>
    <w:p w14:paraId="5D126DA4" w14:textId="77777777" w:rsidR="006F24FE" w:rsidRPr="006D0DDB" w:rsidRDefault="006F24FE" w:rsidP="006F24FE">
      <w:pPr>
        <w:rPr>
          <w:sz w:val="16"/>
        </w:rPr>
      </w:pPr>
      <w:r w:rsidRPr="006D0DDB">
        <w:rPr>
          <w:sz w:val="16"/>
        </w:rPr>
        <w:t xml:space="preserve">Since the beginning of the tech industry, </w:t>
      </w:r>
      <w:r w:rsidRPr="006D0DDB">
        <w:rPr>
          <w:rStyle w:val="StyleUnderline"/>
        </w:rPr>
        <w:t xml:space="preserve">new tech companies with </w:t>
      </w:r>
      <w:r w:rsidRPr="006D0DDB">
        <w:rPr>
          <w:rStyle w:val="Emphasis"/>
        </w:rPr>
        <w:t>better technology</w:t>
      </w:r>
      <w:r w:rsidRPr="006D0DDB">
        <w:rPr>
          <w:rStyle w:val="StyleUnderline"/>
        </w:rPr>
        <w:t xml:space="preserve"> have </w:t>
      </w:r>
      <w:r w:rsidRPr="006D0DDB">
        <w:rPr>
          <w:rStyle w:val="Emphasis"/>
        </w:rPr>
        <w:t>knocked out</w:t>
      </w:r>
      <w:r w:rsidRPr="006D0DDB">
        <w:rPr>
          <w:rStyle w:val="StyleUnderline"/>
        </w:rPr>
        <w:t xml:space="preserve"> lethargic incumbents</w:t>
      </w:r>
      <w:r w:rsidRPr="006D0DDB">
        <w:rPr>
          <w:sz w:val="16"/>
        </w:rPr>
        <w:t xml:space="preserve">. Most tech companies </w:t>
      </w:r>
      <w:r w:rsidRPr="006D0DDB">
        <w:rPr>
          <w:rStyle w:val="StyleUnderline"/>
        </w:rPr>
        <w:t xml:space="preserve">last only a </w:t>
      </w:r>
      <w:r w:rsidRPr="006D0DDB">
        <w:rPr>
          <w:rStyle w:val="Emphasis"/>
        </w:rPr>
        <w:t>few years</w:t>
      </w:r>
      <w:r w:rsidRPr="006D0DDB">
        <w:rPr>
          <w:rStyle w:val="StyleUnderline"/>
        </w:rPr>
        <w:t xml:space="preserve"> before new technology eliminates them</w:t>
      </w:r>
      <w:r w:rsidRPr="006D0DDB">
        <w:rPr>
          <w:sz w:val="16"/>
        </w:rPr>
        <w:t xml:space="preserve">. But some monopolized a sector of the market only to be eventually knocked out by a startup with better technology a few years later. For example, in the 1980s, IBM monopolized personal computers. But in the 1990s, </w:t>
      </w:r>
      <w:r w:rsidRPr="006D0DDB">
        <w:rPr>
          <w:rStyle w:val="StyleUnderline"/>
        </w:rPr>
        <w:t>Microsoft</w:t>
      </w:r>
      <w:r w:rsidRPr="006D0DDB">
        <w:rPr>
          <w:sz w:val="16"/>
        </w:rPr>
        <w:t xml:space="preserve"> and Intel broke IBM’s hold and created their own personal computer oligopoly. Later, </w:t>
      </w:r>
      <w:r w:rsidRPr="006D0DDB">
        <w:rPr>
          <w:rStyle w:val="Emphasis"/>
          <w:highlight w:val="cyan"/>
        </w:rPr>
        <w:t>Apple</w:t>
      </w:r>
      <w:r w:rsidRPr="006D0DDB">
        <w:rPr>
          <w:sz w:val="16"/>
          <w:highlight w:val="cyan"/>
        </w:rPr>
        <w:t xml:space="preserve"> </w:t>
      </w:r>
      <w:r w:rsidRPr="006D0DDB">
        <w:rPr>
          <w:sz w:val="16"/>
        </w:rPr>
        <w:t xml:space="preserve">and </w:t>
      </w:r>
      <w:r w:rsidRPr="006D0DDB">
        <w:rPr>
          <w:rStyle w:val="Emphasis"/>
          <w:highlight w:val="cyan"/>
        </w:rPr>
        <w:t>Google</w:t>
      </w:r>
      <w:r w:rsidRPr="006D0DDB">
        <w:rPr>
          <w:sz w:val="16"/>
        </w:rPr>
        <w:t xml:space="preserve"> broke that oligopoly up with their own monopolistic versions of mobile devices.</w:t>
      </w:r>
    </w:p>
    <w:p w14:paraId="27051135" w14:textId="77777777" w:rsidR="006F24FE" w:rsidRPr="006D0DDB" w:rsidRDefault="006F24FE" w:rsidP="006F24FE">
      <w:pPr>
        <w:rPr>
          <w:sz w:val="16"/>
        </w:rPr>
      </w:pPr>
      <w:r w:rsidRPr="006D0DDB">
        <w:rPr>
          <w:sz w:val="16"/>
        </w:rPr>
        <w:t xml:space="preserve">It used to be that </w:t>
      </w:r>
      <w:r w:rsidRPr="006D0DDB">
        <w:rPr>
          <w:rStyle w:val="StyleUnderline"/>
        </w:rPr>
        <w:t xml:space="preserve">every </w:t>
      </w:r>
      <w:r w:rsidRPr="006D0DDB">
        <w:rPr>
          <w:rStyle w:val="StyleUnderline"/>
          <w:highlight w:val="cyan"/>
        </w:rPr>
        <w:t xml:space="preserve">tech giant felt </w:t>
      </w:r>
      <w:r w:rsidRPr="006D0DDB">
        <w:rPr>
          <w:rStyle w:val="Emphasis"/>
          <w:highlight w:val="cyan"/>
        </w:rPr>
        <w:t>threatened</w:t>
      </w:r>
      <w:r w:rsidRPr="006D0DDB">
        <w:rPr>
          <w:rStyle w:val="StyleUnderline"/>
          <w:highlight w:val="cyan"/>
        </w:rPr>
        <w:t xml:space="preserve"> by a startup with better-patented technology</w:t>
      </w:r>
      <w:r w:rsidRPr="006D0DDB">
        <w:rPr>
          <w:sz w:val="16"/>
        </w:rPr>
        <w:t xml:space="preserve">. That competitive environment drove American innovation. </w:t>
      </w:r>
      <w:r w:rsidRPr="006D0DDB">
        <w:rPr>
          <w:rStyle w:val="StyleUnderline"/>
          <w:highlight w:val="cyan"/>
        </w:rPr>
        <w:t xml:space="preserve">But now, Big Tech is just </w:t>
      </w:r>
      <w:r w:rsidRPr="006D0DDB">
        <w:rPr>
          <w:rStyle w:val="Emphasis"/>
          <w:highlight w:val="cyan"/>
        </w:rPr>
        <w:t>growing bigger</w:t>
      </w:r>
      <w:r w:rsidRPr="006D0DDB">
        <w:rPr>
          <w:rStyle w:val="StyleUnderline"/>
          <w:highlight w:val="cyan"/>
        </w:rPr>
        <w:t>.</w:t>
      </w:r>
    </w:p>
    <w:p w14:paraId="0871F5EC" w14:textId="77777777" w:rsidR="006F24FE" w:rsidRPr="006D0DDB" w:rsidRDefault="006F24FE" w:rsidP="006F24FE">
      <w:pPr>
        <w:rPr>
          <w:sz w:val="16"/>
        </w:rPr>
      </w:pPr>
      <w:r w:rsidRPr="006D0DDB">
        <w:rPr>
          <w:sz w:val="16"/>
        </w:rPr>
        <w:t xml:space="preserve">Big Tech knows it is much </w:t>
      </w:r>
      <w:r w:rsidRPr="006D0DDB">
        <w:rPr>
          <w:rStyle w:val="StyleUnderline"/>
          <w:highlight w:val="cyan"/>
        </w:rPr>
        <w:t xml:space="preserve">more </w:t>
      </w:r>
      <w:r w:rsidRPr="006D0DDB">
        <w:rPr>
          <w:rStyle w:val="Emphasis"/>
          <w:highlight w:val="cyan"/>
        </w:rPr>
        <w:t>efficient</w:t>
      </w:r>
      <w:r w:rsidRPr="006D0DDB">
        <w:rPr>
          <w:rStyle w:val="StyleUnderline"/>
          <w:highlight w:val="cyan"/>
        </w:rPr>
        <w:t xml:space="preserve"> to </w:t>
      </w:r>
      <w:r w:rsidRPr="006D0DDB">
        <w:rPr>
          <w:rStyle w:val="Emphasis"/>
          <w:highlight w:val="cyan"/>
        </w:rPr>
        <w:t>steal technology</w:t>
      </w:r>
      <w:r w:rsidRPr="006D0DDB">
        <w:rPr>
          <w:rStyle w:val="StyleUnderline"/>
          <w:highlight w:val="cyan"/>
        </w:rPr>
        <w:t xml:space="preserve"> than</w:t>
      </w:r>
      <w:r w:rsidRPr="006D0DDB">
        <w:rPr>
          <w:rStyle w:val="StyleUnderline"/>
        </w:rPr>
        <w:t xml:space="preserve"> to develop it</w:t>
      </w:r>
      <w:r w:rsidRPr="006D0DDB">
        <w:rPr>
          <w:sz w:val="16"/>
        </w:rPr>
        <w:t xml:space="preserve">. So, it </w:t>
      </w:r>
      <w:r w:rsidRPr="006D0DDB">
        <w:rPr>
          <w:rStyle w:val="StyleUnderline"/>
          <w:highlight w:val="cyan"/>
        </w:rPr>
        <w:t>fabricated</w:t>
      </w:r>
      <w:r w:rsidRPr="006D0DDB">
        <w:rPr>
          <w:rStyle w:val="StyleUnderline"/>
        </w:rPr>
        <w:t xml:space="preserve"> false political </w:t>
      </w:r>
      <w:r w:rsidRPr="006D0DDB">
        <w:rPr>
          <w:rStyle w:val="Emphasis"/>
          <w:highlight w:val="cyan"/>
        </w:rPr>
        <w:t>narratives</w:t>
      </w:r>
      <w:r w:rsidRPr="006D0DDB">
        <w:rPr>
          <w:rStyle w:val="StyleUnderline"/>
        </w:rPr>
        <w:t xml:space="preserve"> intended to drive all levels of </w:t>
      </w:r>
      <w:r w:rsidRPr="006D0DDB">
        <w:rPr>
          <w:rStyle w:val="Emphasis"/>
        </w:rPr>
        <w:t>government</w:t>
      </w:r>
      <w:r w:rsidRPr="006D0DDB">
        <w:rPr>
          <w:rStyle w:val="StyleUnderline"/>
        </w:rPr>
        <w:t xml:space="preserve"> </w:t>
      </w:r>
      <w:r w:rsidRPr="006D0DDB">
        <w:rPr>
          <w:rStyle w:val="StyleUnderline"/>
          <w:highlight w:val="cyan"/>
        </w:rPr>
        <w:t xml:space="preserve">to gut the </w:t>
      </w:r>
      <w:r w:rsidRPr="006D0DDB">
        <w:rPr>
          <w:rStyle w:val="Emphasis"/>
          <w:highlight w:val="cyan"/>
        </w:rPr>
        <w:t>patent system</w:t>
      </w:r>
      <w:r w:rsidRPr="006D0DDB">
        <w:rPr>
          <w:rStyle w:val="Emphasis"/>
        </w:rPr>
        <w:t>,</w:t>
      </w:r>
      <w:r w:rsidRPr="006D0DDB">
        <w:rPr>
          <w:sz w:val="16"/>
        </w:rPr>
        <w:t xml:space="preserve"> eliminating its startup competition. Somehow, this false narrative infiltrated the Supreme Court, which bought it and </w:t>
      </w:r>
      <w:r w:rsidRPr="006D0DDB">
        <w:rPr>
          <w:rStyle w:val="Emphasis"/>
          <w:highlight w:val="cyan"/>
        </w:rPr>
        <w:t>gave</w:t>
      </w:r>
      <w:r w:rsidRPr="006D0DDB">
        <w:rPr>
          <w:rStyle w:val="StyleUnderline"/>
          <w:highlight w:val="cyan"/>
        </w:rPr>
        <w:t xml:space="preserve"> us </w:t>
      </w:r>
      <w:r w:rsidRPr="006D0DDB">
        <w:rPr>
          <w:rStyle w:val="Emphasis"/>
          <w:highlight w:val="cyan"/>
        </w:rPr>
        <w:t>Alice</w:t>
      </w:r>
      <w:r w:rsidRPr="006D0DDB">
        <w:rPr>
          <w:sz w:val="16"/>
        </w:rPr>
        <w:t>.</w:t>
      </w:r>
    </w:p>
    <w:p w14:paraId="16F42625" w14:textId="77777777" w:rsidR="006F24FE" w:rsidRPr="006D0DDB" w:rsidRDefault="006F24FE" w:rsidP="006F24FE">
      <w:pPr>
        <w:rPr>
          <w:sz w:val="16"/>
        </w:rPr>
      </w:pPr>
      <w:r w:rsidRPr="006D0DDB">
        <w:rPr>
          <w:sz w:val="16"/>
        </w:rPr>
        <w:t>Today, Big Tech multinationals simply steal the unprotected inventions of startups and run them out of business using their massive markets, deep pockets, and patent lawfare.</w:t>
      </w:r>
    </w:p>
    <w:p w14:paraId="2F6810E4" w14:textId="77777777" w:rsidR="006F24FE" w:rsidRPr="007C7A63" w:rsidRDefault="006F24FE" w:rsidP="006F24FE">
      <w:pPr>
        <w:rPr>
          <w:sz w:val="16"/>
        </w:rPr>
      </w:pPr>
    </w:p>
    <w:p w14:paraId="465CBE30" w14:textId="77777777" w:rsidR="006F24FE" w:rsidRPr="001D4525" w:rsidRDefault="006F24FE" w:rsidP="006F24FE">
      <w:pPr>
        <w:pStyle w:val="Heading4"/>
      </w:pPr>
      <w:r w:rsidRPr="001D4525">
        <w:t xml:space="preserve">Alice-Mayo is far better for big tech companies, </w:t>
      </w:r>
      <w:r>
        <w:t>plan flips them.</w:t>
      </w:r>
    </w:p>
    <w:p w14:paraId="6EF91C97" w14:textId="77777777" w:rsidR="006F24FE" w:rsidRPr="00D31590" w:rsidRDefault="006F24FE" w:rsidP="006F24FE">
      <w:pPr>
        <w:rPr>
          <w:rStyle w:val="StyleUnderline"/>
        </w:rPr>
      </w:pPr>
      <w:r w:rsidRPr="001D4525">
        <w:rPr>
          <w:rStyle w:val="Style13ptBold"/>
        </w:rPr>
        <w:t>Block, Chadwick ‘20 (1/16/20</w:t>
      </w:r>
      <w:r w:rsidRPr="00D31590">
        <w:rPr>
          <w:rStyle w:val="StyleUnderline"/>
          <w:sz w:val="14"/>
          <w:szCs w:val="14"/>
        </w:rPr>
        <w:t xml:space="preserve">, </w:t>
      </w:r>
      <w:r w:rsidRPr="00D31590">
        <w:rPr>
          <w:sz w:val="14"/>
          <w:szCs w:val="14"/>
        </w:rPr>
        <w:t xml:space="preserve">Erin </w:t>
      </w:r>
      <w:proofErr w:type="gramStart"/>
      <w:r w:rsidRPr="00D31590">
        <w:rPr>
          <w:sz w:val="14"/>
          <w:szCs w:val="14"/>
        </w:rPr>
        <w:t>Block  is</w:t>
      </w:r>
      <w:proofErr w:type="gramEnd"/>
      <w:r w:rsidRPr="00D31590">
        <w:rPr>
          <w:sz w:val="14"/>
          <w:szCs w:val="14"/>
        </w:rPr>
        <w:t xml:space="preserve"> an associate in DeWitt’s Intellectual Property Practice Group. She assists clients with all facets of intellectual property law, particularly patent prosecution, litigation, opinion letters, trademarks and copyrights, Eric Chadwick's practice includes representing clients in various technology and commercial disputes throughout the U.S.  He focuses primarily on intellectual property litigation, </w:t>
      </w:r>
      <w:r w:rsidRPr="00D31590">
        <w:rPr>
          <w:i/>
          <w:iCs/>
          <w:sz w:val="14"/>
          <w:szCs w:val="14"/>
        </w:rPr>
        <w:t xml:space="preserve">“Subject Matter Eligibility post Alice: A Boon </w:t>
      </w:r>
      <w:proofErr w:type="gramStart"/>
      <w:r w:rsidRPr="00D31590">
        <w:rPr>
          <w:i/>
          <w:iCs/>
          <w:sz w:val="14"/>
          <w:szCs w:val="14"/>
        </w:rPr>
        <w:t>Or</w:t>
      </w:r>
      <w:proofErr w:type="gramEnd"/>
      <w:r w:rsidRPr="00D31590">
        <w:rPr>
          <w:i/>
          <w:iCs/>
          <w:sz w:val="14"/>
          <w:szCs w:val="14"/>
        </w:rPr>
        <w:t xml:space="preserve"> A Bane For Tech Companies?” </w:t>
      </w:r>
      <w:r w:rsidRPr="00D31590">
        <w:rPr>
          <w:sz w:val="14"/>
          <w:szCs w:val="14"/>
        </w:rPr>
        <w:t>Hennepin Lawyer, https://www.mnbar.org/hennepin-county-bar-association/resources/hennepin-lawyer/articles/2020/02/04/subject-matter-eligibility-post-alice-a-boon-or-a-bane-for-tech-companies)</w:t>
      </w:r>
    </w:p>
    <w:p w14:paraId="65CAAEEF" w14:textId="77777777" w:rsidR="006F24FE" w:rsidRDefault="006F24FE" w:rsidP="006F24FE">
      <w:pPr>
        <w:rPr>
          <w:sz w:val="14"/>
        </w:rPr>
      </w:pPr>
      <w:r w:rsidRPr="00BF04FC">
        <w:rPr>
          <w:rStyle w:val="StyleUnderline"/>
        </w:rPr>
        <w:t xml:space="preserve">On one side of the coin, the </w:t>
      </w:r>
      <w:r w:rsidRPr="00BF04FC">
        <w:rPr>
          <w:rStyle w:val="StyleUnderline"/>
          <w:highlight w:val="cyan"/>
        </w:rPr>
        <w:t>101 Decisions</w:t>
      </w:r>
      <w:r w:rsidRPr="00BF04FC">
        <w:rPr>
          <w:rStyle w:val="StyleUnderline"/>
        </w:rPr>
        <w:t xml:space="preserve"> have </w:t>
      </w:r>
      <w:r w:rsidRPr="00BF04FC">
        <w:rPr>
          <w:rStyle w:val="StyleUnderline"/>
          <w:highlight w:val="cyan"/>
        </w:rPr>
        <w:t>been positive</w:t>
      </w:r>
      <w:r w:rsidRPr="00BF04FC">
        <w:rPr>
          <w:rStyle w:val="StyleUnderline"/>
        </w:rPr>
        <w:t xml:space="preserve"> in providing an avenue </w:t>
      </w:r>
      <w:r w:rsidRPr="00BF04FC">
        <w:rPr>
          <w:rStyle w:val="StyleUnderline"/>
          <w:highlight w:val="cyan"/>
        </w:rPr>
        <w:t>for</w:t>
      </w:r>
      <w:r w:rsidRPr="00BF04FC">
        <w:rPr>
          <w:rStyle w:val="StyleUnderline"/>
        </w:rPr>
        <w:t xml:space="preserve"> tech </w:t>
      </w:r>
      <w:r w:rsidRPr="00BF04FC">
        <w:rPr>
          <w:rStyle w:val="StyleUnderline"/>
          <w:highlight w:val="cyan"/>
        </w:rPr>
        <w:t>companies</w:t>
      </w:r>
      <w:r w:rsidRPr="00BF04FC">
        <w:rPr>
          <w:rStyle w:val="StyleUnderline"/>
        </w:rPr>
        <w:t xml:space="preserve"> </w:t>
      </w:r>
      <w:r w:rsidRPr="00BF04FC">
        <w:rPr>
          <w:rStyle w:val="StyleUnderline"/>
          <w:highlight w:val="cyan"/>
        </w:rPr>
        <w:t>to invalidate patents</w:t>
      </w:r>
      <w:r w:rsidRPr="00BF04FC">
        <w:rPr>
          <w:rStyle w:val="StyleUnderline"/>
        </w:rPr>
        <w:t xml:space="preserve"> asserted </w:t>
      </w:r>
      <w:r w:rsidRPr="00BF04FC">
        <w:rPr>
          <w:rStyle w:val="StyleUnderline"/>
          <w:highlight w:val="cyan"/>
        </w:rPr>
        <w:t>against them</w:t>
      </w:r>
      <w:r w:rsidRPr="00BF04FC">
        <w:rPr>
          <w:rStyle w:val="StyleUnderline"/>
        </w:rPr>
        <w:t xml:space="preserve"> </w:t>
      </w:r>
      <w:r w:rsidRPr="00BF04FC">
        <w:rPr>
          <w:rStyle w:val="StyleUnderline"/>
          <w:highlight w:val="cyan"/>
        </w:rPr>
        <w:t>by</w:t>
      </w:r>
      <w:r w:rsidRPr="00BF04FC">
        <w:rPr>
          <w:rStyle w:val="StyleUnderline"/>
        </w:rPr>
        <w:t xml:space="preserve"> nonpracticing entities (</w:t>
      </w:r>
      <w:r w:rsidRPr="00BF04FC">
        <w:rPr>
          <w:rStyle w:val="StyleUnderline"/>
          <w:highlight w:val="cyan"/>
        </w:rPr>
        <w:t>NPEs</w:t>
      </w:r>
      <w:r w:rsidRPr="00BF04FC">
        <w:rPr>
          <w:rStyle w:val="StyleUnderline"/>
        </w:rPr>
        <w:t>).</w:t>
      </w:r>
      <w:r w:rsidRPr="00541B12">
        <w:rPr>
          <w:sz w:val="14"/>
        </w:rPr>
        <w:t xml:space="preserve"> </w:t>
      </w:r>
      <w:r w:rsidRPr="00BF04FC">
        <w:rPr>
          <w:sz w:val="14"/>
        </w:rPr>
        <w:t>This positive effect was discussed in the</w:t>
      </w:r>
      <w:r w:rsidRPr="00541B12">
        <w:rPr>
          <w:i/>
          <w:iCs/>
          <w:sz w:val="14"/>
        </w:rPr>
        <w:t xml:space="preserve"> </w:t>
      </w:r>
      <w:r w:rsidRPr="00BF04FC">
        <w:rPr>
          <w:i/>
          <w:iCs/>
          <w:sz w:val="14"/>
        </w:rPr>
        <w:t>Hennepin Lawyer</w:t>
      </w:r>
      <w:r w:rsidRPr="00541B12">
        <w:rPr>
          <w:sz w:val="14"/>
        </w:rPr>
        <w:t xml:space="preserve"> </w:t>
      </w:r>
      <w:r w:rsidRPr="00BF04FC">
        <w:rPr>
          <w:sz w:val="14"/>
        </w:rPr>
        <w:t>early last year.</w:t>
      </w:r>
      <w:bookmarkStart w:id="0" w:name="_ftnref5"/>
      <w:r w:rsidRPr="00BF04FC">
        <w:rPr>
          <w:sz w:val="14"/>
        </w:rPr>
        <w:fldChar w:fldCharType="begin"/>
      </w:r>
      <w:r w:rsidRPr="00BF04FC">
        <w:rPr>
          <w:sz w:val="14"/>
        </w:rPr>
        <w:instrText>HYPERLINK "file:///M:/Communication/Publications/Hennepin%20Lawyer/Issues/20/20-03/Online%20-%20Subject%20Matter%20Eligibility/3.%20ART%20-%20THL%20-%20SubjectMatter.docx" \l "_ftn5"</w:instrText>
      </w:r>
      <w:r w:rsidRPr="00BF04FC">
        <w:rPr>
          <w:sz w:val="14"/>
        </w:rPr>
      </w:r>
      <w:r w:rsidRPr="00BF04FC">
        <w:rPr>
          <w:sz w:val="14"/>
        </w:rPr>
        <w:fldChar w:fldCharType="separate"/>
      </w:r>
      <w:r w:rsidRPr="00BF04FC">
        <w:rPr>
          <w:rStyle w:val="Hyperlink"/>
          <w:sz w:val="14"/>
        </w:rPr>
        <w:t>[5]</w:t>
      </w:r>
      <w:r w:rsidRPr="00BF04FC">
        <w:rPr>
          <w:sz w:val="14"/>
        </w:rPr>
        <w:fldChar w:fldCharType="end"/>
      </w:r>
      <w:bookmarkEnd w:id="0"/>
      <w:r w:rsidRPr="00541B12">
        <w:rPr>
          <w:sz w:val="14"/>
        </w:rPr>
        <w:t xml:space="preserve"> </w:t>
      </w:r>
      <w:r w:rsidRPr="00BF04FC">
        <w:rPr>
          <w:sz w:val="14"/>
        </w:rPr>
        <w:t xml:space="preserve">Briefly, NPEs, or “trolls” as they are often called, are entities that typically do not market their own products, but rather obtain </w:t>
      </w:r>
      <w:r w:rsidRPr="00BF04FC">
        <w:rPr>
          <w:sz w:val="14"/>
        </w:rPr>
        <w:lastRenderedPageBreak/>
        <w:t>ownership in patented technologies and then license those technologies to others.</w:t>
      </w:r>
      <w:bookmarkStart w:id="1" w:name="_ftnref6"/>
      <w:r w:rsidRPr="00BF04FC">
        <w:rPr>
          <w:sz w:val="14"/>
        </w:rPr>
        <w:fldChar w:fldCharType="begin"/>
      </w:r>
      <w:r w:rsidRPr="00BF04FC">
        <w:rPr>
          <w:sz w:val="14"/>
        </w:rPr>
        <w:instrText>HYPERLINK "file:///M:/Communication/Publications/Hennepin%20Lawyer/Issues/20/20-03/Online%20-%20Subject%20Matter%20Eligibility/3.%20ART%20-%20THL%20-%20SubjectMatter.docx" \l "_ftn6"</w:instrText>
      </w:r>
      <w:r w:rsidRPr="00BF04FC">
        <w:rPr>
          <w:sz w:val="14"/>
        </w:rPr>
      </w:r>
      <w:r w:rsidRPr="00BF04FC">
        <w:rPr>
          <w:sz w:val="14"/>
        </w:rPr>
        <w:fldChar w:fldCharType="separate"/>
      </w:r>
      <w:r w:rsidRPr="00BF04FC">
        <w:rPr>
          <w:rStyle w:val="Hyperlink"/>
          <w:sz w:val="14"/>
        </w:rPr>
        <w:t>[6]</w:t>
      </w:r>
      <w:r w:rsidRPr="00BF04FC">
        <w:rPr>
          <w:sz w:val="14"/>
        </w:rPr>
        <w:fldChar w:fldCharType="end"/>
      </w:r>
      <w:bookmarkEnd w:id="1"/>
      <w:r w:rsidRPr="00541B12">
        <w:rPr>
          <w:sz w:val="14"/>
        </w:rPr>
        <w:t xml:space="preserve"> </w:t>
      </w:r>
      <w:r w:rsidRPr="00BF04FC">
        <w:rPr>
          <w:sz w:val="14"/>
        </w:rPr>
        <w:t>While being an NPE is not inherently “bad” and the licensing of patented technologies falls squarely within the rights of patent holders</w:t>
      </w:r>
      <w:r w:rsidRPr="00BF04FC">
        <w:rPr>
          <w:rStyle w:val="StyleUnderline"/>
        </w:rPr>
        <w:t xml:space="preserve">, many </w:t>
      </w:r>
      <w:r w:rsidRPr="00BF04FC">
        <w:rPr>
          <w:rStyle w:val="StyleUnderline"/>
          <w:highlight w:val="cyan"/>
        </w:rPr>
        <w:t>NPEs</w:t>
      </w:r>
      <w:r w:rsidRPr="00BF04FC">
        <w:rPr>
          <w:rStyle w:val="StyleUnderline"/>
        </w:rPr>
        <w:t xml:space="preserve"> have made a practice of </w:t>
      </w:r>
      <w:r w:rsidRPr="00BF04FC">
        <w:rPr>
          <w:rStyle w:val="StyleUnderline"/>
          <w:highlight w:val="cyan"/>
        </w:rPr>
        <w:t>accumulating</w:t>
      </w:r>
      <w:r w:rsidRPr="00BF04FC">
        <w:rPr>
          <w:rStyle w:val="StyleUnderline"/>
        </w:rPr>
        <w:t xml:space="preserve"> sizable </w:t>
      </w:r>
      <w:r w:rsidRPr="00BF04FC">
        <w:rPr>
          <w:rStyle w:val="StyleUnderline"/>
          <w:highlight w:val="cyan"/>
        </w:rPr>
        <w:t>patent</w:t>
      </w:r>
      <w:r w:rsidRPr="00BF04FC">
        <w:rPr>
          <w:rStyle w:val="StyleUnderline"/>
        </w:rPr>
        <w:t xml:space="preserve"> </w:t>
      </w:r>
      <w:r w:rsidRPr="00BF04FC">
        <w:rPr>
          <w:rStyle w:val="StyleUnderline"/>
          <w:highlight w:val="cyan"/>
        </w:rPr>
        <w:t>portfolios</w:t>
      </w:r>
      <w:r w:rsidRPr="00BF04FC">
        <w:rPr>
          <w:rStyle w:val="StyleUnderline"/>
        </w:rPr>
        <w:t xml:space="preserve"> that are often heavily concentrated </w:t>
      </w:r>
      <w:r w:rsidRPr="00BF04FC">
        <w:rPr>
          <w:rStyle w:val="StyleUnderline"/>
          <w:highlight w:val="cyan"/>
        </w:rPr>
        <w:t>in computer tech</w:t>
      </w:r>
      <w:r w:rsidRPr="00BF04FC">
        <w:rPr>
          <w:rStyle w:val="StyleUnderline"/>
        </w:rPr>
        <w:t>nology.</w:t>
      </w:r>
      <w:r>
        <w:rPr>
          <w:rStyle w:val="StyleUnderline"/>
        </w:rPr>
        <w:t xml:space="preserve"> </w:t>
      </w:r>
      <w:r w:rsidRPr="00BF04FC">
        <w:rPr>
          <w:rStyle w:val="StyleUnderline"/>
        </w:rPr>
        <w:t xml:space="preserve">These NPEs then </w:t>
      </w:r>
      <w:r w:rsidRPr="00BF04FC">
        <w:rPr>
          <w:rStyle w:val="StyleUnderline"/>
          <w:highlight w:val="cyan"/>
        </w:rPr>
        <w:t>demand tech companies pay licensing fees</w:t>
      </w:r>
      <w:r w:rsidRPr="00BF04FC">
        <w:rPr>
          <w:rStyle w:val="StyleUnderline"/>
        </w:rPr>
        <w:t xml:space="preserve"> for these technologies </w:t>
      </w:r>
      <w:r w:rsidRPr="00BF04FC">
        <w:rPr>
          <w:rStyle w:val="StyleUnderline"/>
          <w:highlight w:val="cyan"/>
        </w:rPr>
        <w:t>to avoid</w:t>
      </w:r>
      <w:r w:rsidRPr="00BF04FC">
        <w:rPr>
          <w:rStyle w:val="StyleUnderline"/>
        </w:rPr>
        <w:t xml:space="preserve"> the risk of patent </w:t>
      </w:r>
      <w:r w:rsidRPr="00BF04FC">
        <w:rPr>
          <w:rStyle w:val="StyleUnderline"/>
          <w:highlight w:val="cyan"/>
        </w:rPr>
        <w:t>infringement</w:t>
      </w:r>
      <w:r w:rsidRPr="00BF04FC">
        <w:rPr>
          <w:rStyle w:val="StyleUnderline"/>
        </w:rPr>
        <w:t xml:space="preserve"> </w:t>
      </w:r>
      <w:r w:rsidRPr="00BF04FC">
        <w:rPr>
          <w:rStyle w:val="StyleUnderline"/>
          <w:highlight w:val="cyan"/>
        </w:rPr>
        <w:t>litigation</w:t>
      </w:r>
      <w:r w:rsidRPr="00BF04FC">
        <w:rPr>
          <w:sz w:val="14"/>
        </w:rPr>
        <w:t>.</w:t>
      </w:r>
      <w:bookmarkStart w:id="2" w:name="_ftnref7"/>
      <w:r w:rsidRPr="00BF04FC">
        <w:rPr>
          <w:sz w:val="14"/>
        </w:rPr>
        <w:fldChar w:fldCharType="begin"/>
      </w:r>
      <w:r w:rsidRPr="00BF04FC">
        <w:rPr>
          <w:sz w:val="14"/>
        </w:rPr>
        <w:instrText>HYPERLINK "file:///M:/Communication/Publications/Hennepin%20Lawyer/Issues/20/20-03/Online%20-%20Subject%20Matter%20Eligibility/3.%20ART%20-%20THL%20-%20SubjectMatter.docx" \l "_ftn7"</w:instrText>
      </w:r>
      <w:r w:rsidRPr="00BF04FC">
        <w:rPr>
          <w:sz w:val="14"/>
        </w:rPr>
      </w:r>
      <w:r w:rsidRPr="00BF04FC">
        <w:rPr>
          <w:sz w:val="14"/>
        </w:rPr>
        <w:fldChar w:fldCharType="separate"/>
      </w:r>
      <w:r w:rsidRPr="00BF04FC">
        <w:rPr>
          <w:rStyle w:val="Hyperlink"/>
          <w:sz w:val="14"/>
        </w:rPr>
        <w:t>[7]</w:t>
      </w:r>
      <w:r w:rsidRPr="00BF04FC">
        <w:rPr>
          <w:sz w:val="14"/>
        </w:rPr>
        <w:fldChar w:fldCharType="end"/>
      </w:r>
      <w:bookmarkEnd w:id="2"/>
      <w:r w:rsidRPr="00541B12">
        <w:rPr>
          <w:sz w:val="14"/>
        </w:rPr>
        <w:t xml:space="preserve"> </w:t>
      </w:r>
      <w:r w:rsidRPr="00BF04FC">
        <w:rPr>
          <w:rStyle w:val="StyleUnderline"/>
        </w:rPr>
        <w:t xml:space="preserve">Many of the </w:t>
      </w:r>
      <w:r w:rsidRPr="00BF04FC">
        <w:rPr>
          <w:rStyle w:val="StyleUnderline"/>
          <w:highlight w:val="cyan"/>
        </w:rPr>
        <w:t xml:space="preserve">patent assets of </w:t>
      </w:r>
      <w:r w:rsidRPr="00BF04FC">
        <w:rPr>
          <w:rStyle w:val="StyleUnderline"/>
        </w:rPr>
        <w:t xml:space="preserve">these </w:t>
      </w:r>
      <w:r w:rsidRPr="00BF04FC">
        <w:rPr>
          <w:rStyle w:val="StyleUnderline"/>
          <w:highlight w:val="cyan"/>
        </w:rPr>
        <w:t>NPEs</w:t>
      </w:r>
      <w:r w:rsidRPr="00BF04FC">
        <w:rPr>
          <w:rStyle w:val="StyleUnderline"/>
        </w:rPr>
        <w:t xml:space="preserve"> for computer technology were </w:t>
      </w:r>
      <w:r w:rsidRPr="00BF04FC">
        <w:rPr>
          <w:rStyle w:val="StyleUnderline"/>
          <w:highlight w:val="cyan"/>
        </w:rPr>
        <w:t>issued in</w:t>
      </w:r>
      <w:r w:rsidRPr="00BF04FC">
        <w:rPr>
          <w:rStyle w:val="StyleUnderline"/>
        </w:rPr>
        <w:t xml:space="preserve"> the 19</w:t>
      </w:r>
      <w:r w:rsidRPr="00BF04FC">
        <w:rPr>
          <w:rStyle w:val="StyleUnderline"/>
          <w:highlight w:val="cyan"/>
        </w:rPr>
        <w:t>90s</w:t>
      </w:r>
      <w:r w:rsidRPr="00BF04FC">
        <w:rPr>
          <w:rStyle w:val="StyleUnderline"/>
        </w:rPr>
        <w:t xml:space="preserve"> and were granted with </w:t>
      </w:r>
      <w:r w:rsidRPr="00BF04FC">
        <w:rPr>
          <w:rStyle w:val="StyleUnderline"/>
          <w:highlight w:val="cyan"/>
        </w:rPr>
        <w:t>extremely broad claims</w:t>
      </w:r>
      <w:r w:rsidRPr="00BF04FC">
        <w:rPr>
          <w:rStyle w:val="StyleUnderline"/>
        </w:rPr>
        <w:t xml:space="preserve"> for processes that are essentially the recitation of an abstract idea, mathematical formula, or law of nature with the addition of requiring a computer to execute the process.</w:t>
      </w:r>
      <w:bookmarkStart w:id="3" w:name="_ftnref8"/>
      <w:r w:rsidRPr="00BF04FC">
        <w:rPr>
          <w:rStyle w:val="StyleUnderline"/>
        </w:rPr>
        <w:fldChar w:fldCharType="begin"/>
      </w:r>
      <w:r w:rsidRPr="00BF04FC">
        <w:rPr>
          <w:rStyle w:val="StyleUnderline"/>
        </w:rPr>
        <w:instrText>HYPERLINK "file:///M:/Communication/Publications/Hennepin%20Lawyer/Issues/20/20-03/Online%20-%20Subject%20Matter%20Eligibility/3.%20ART%20-%20THL%20-%20SubjectMatter.docx" \l "_ftn8"</w:instrText>
      </w:r>
      <w:r w:rsidRPr="00BF04FC">
        <w:rPr>
          <w:rStyle w:val="StyleUnderline"/>
        </w:rPr>
      </w:r>
      <w:r w:rsidRPr="00BF04FC">
        <w:rPr>
          <w:rStyle w:val="StyleUnderline"/>
        </w:rPr>
        <w:fldChar w:fldCharType="separate"/>
      </w:r>
      <w:r w:rsidRPr="00BF04FC">
        <w:rPr>
          <w:rStyle w:val="StyleUnderline"/>
        </w:rPr>
        <w:t>[8]</w:t>
      </w:r>
      <w:r w:rsidRPr="00BF04FC">
        <w:rPr>
          <w:rStyle w:val="StyleUnderline"/>
        </w:rPr>
        <w:fldChar w:fldCharType="end"/>
      </w:r>
      <w:bookmarkEnd w:id="3"/>
      <w:r>
        <w:rPr>
          <w:rStyle w:val="StyleUnderline"/>
        </w:rPr>
        <w:t xml:space="preserve"> </w:t>
      </w:r>
      <w:r w:rsidRPr="00BF04FC">
        <w:rPr>
          <w:rStyle w:val="StyleUnderline"/>
        </w:rPr>
        <w:t xml:space="preserve">Due to these </w:t>
      </w:r>
      <w:r w:rsidRPr="00BF04FC">
        <w:rPr>
          <w:rStyle w:val="StyleUnderline"/>
          <w:highlight w:val="cyan"/>
        </w:rPr>
        <w:t>overly</w:t>
      </w:r>
      <w:r w:rsidRPr="00BF04FC">
        <w:rPr>
          <w:rStyle w:val="StyleUnderline"/>
        </w:rPr>
        <w:t xml:space="preserve"> </w:t>
      </w:r>
      <w:r w:rsidRPr="00BF04FC">
        <w:rPr>
          <w:rStyle w:val="StyleUnderline"/>
          <w:highlight w:val="cyan"/>
        </w:rPr>
        <w:t>broad patents</w:t>
      </w:r>
      <w:r w:rsidRPr="00BF04FC">
        <w:rPr>
          <w:rStyle w:val="StyleUnderline"/>
        </w:rPr>
        <w:t xml:space="preserve"> and the </w:t>
      </w:r>
      <w:r w:rsidRPr="00BF04FC">
        <w:rPr>
          <w:rStyle w:val="StyleUnderline"/>
          <w:highlight w:val="cyan"/>
        </w:rPr>
        <w:t>low threshold requirements</w:t>
      </w:r>
      <w:r w:rsidRPr="00BF04FC">
        <w:rPr>
          <w:rStyle w:val="StyleUnderline"/>
        </w:rPr>
        <w:t xml:space="preserve"> for subject matter eligibility, for many years </w:t>
      </w:r>
      <w:r w:rsidRPr="00BF04FC">
        <w:rPr>
          <w:rStyle w:val="StyleUnderline"/>
          <w:highlight w:val="cyan"/>
        </w:rPr>
        <w:t>NPEs</w:t>
      </w:r>
      <w:r w:rsidRPr="00BF04FC">
        <w:rPr>
          <w:rStyle w:val="StyleUnderline"/>
        </w:rPr>
        <w:t xml:space="preserve"> have </w:t>
      </w:r>
      <w:r w:rsidRPr="00BF04FC">
        <w:rPr>
          <w:rStyle w:val="StyleUnderline"/>
          <w:highlight w:val="cyan"/>
        </w:rPr>
        <w:t>successfully obtained large settlements</w:t>
      </w:r>
      <w:r w:rsidRPr="00BF04FC">
        <w:rPr>
          <w:rStyle w:val="StyleUnderline"/>
        </w:rPr>
        <w:t xml:space="preserve"> from tech companies who sought to avoid costly and uncertain litigation.</w:t>
      </w:r>
      <w:r>
        <w:rPr>
          <w:rStyle w:val="StyleUnderline"/>
        </w:rPr>
        <w:t xml:space="preserve"> </w:t>
      </w:r>
      <w:r w:rsidRPr="00BF04FC">
        <w:rPr>
          <w:highlight w:val="cyan"/>
          <w:u w:val="single"/>
        </w:rPr>
        <w:t>Even</w:t>
      </w:r>
      <w:r w:rsidRPr="00BF04FC">
        <w:rPr>
          <w:u w:val="single"/>
        </w:rPr>
        <w:t xml:space="preserve"> </w:t>
      </w:r>
      <w:r w:rsidRPr="00BF04FC">
        <w:rPr>
          <w:highlight w:val="cyan"/>
          <w:u w:val="single"/>
        </w:rPr>
        <w:t>if</w:t>
      </w:r>
      <w:r w:rsidRPr="00BF04FC">
        <w:rPr>
          <w:u w:val="single"/>
        </w:rPr>
        <w:t xml:space="preserve"> a tech </w:t>
      </w:r>
      <w:r w:rsidRPr="00BF04FC">
        <w:rPr>
          <w:highlight w:val="cyan"/>
          <w:u w:val="single"/>
        </w:rPr>
        <w:t>company</w:t>
      </w:r>
      <w:r w:rsidRPr="00BF04FC">
        <w:rPr>
          <w:u w:val="single"/>
        </w:rPr>
        <w:t xml:space="preserve"> decided to </w:t>
      </w:r>
      <w:r w:rsidRPr="00BF04FC">
        <w:rPr>
          <w:highlight w:val="cyan"/>
          <w:u w:val="single"/>
        </w:rPr>
        <w:t>defend</w:t>
      </w:r>
      <w:r w:rsidRPr="00BF04FC">
        <w:rPr>
          <w:u w:val="single"/>
        </w:rPr>
        <w:t xml:space="preserve"> the </w:t>
      </w:r>
      <w:r w:rsidRPr="00BF04FC">
        <w:rPr>
          <w:highlight w:val="cyan"/>
          <w:u w:val="single"/>
        </w:rPr>
        <w:t>lawsuit</w:t>
      </w:r>
      <w:r w:rsidRPr="00BF04FC">
        <w:rPr>
          <w:u w:val="single"/>
        </w:rPr>
        <w:t xml:space="preserve"> and won, the </w:t>
      </w:r>
      <w:r w:rsidRPr="00BF04FC">
        <w:rPr>
          <w:highlight w:val="cyan"/>
          <w:u w:val="single"/>
        </w:rPr>
        <w:t>tech company</w:t>
      </w:r>
      <w:r w:rsidRPr="00BF04FC">
        <w:rPr>
          <w:u w:val="single"/>
        </w:rPr>
        <w:t xml:space="preserve"> was </w:t>
      </w:r>
      <w:r w:rsidRPr="00BF04FC">
        <w:rPr>
          <w:highlight w:val="cyan"/>
          <w:u w:val="single"/>
        </w:rPr>
        <w:t>out significant</w:t>
      </w:r>
      <w:r w:rsidRPr="00BF04FC">
        <w:rPr>
          <w:u w:val="single"/>
        </w:rPr>
        <w:t xml:space="preserve"> </w:t>
      </w:r>
      <w:r w:rsidRPr="00BF04FC">
        <w:rPr>
          <w:highlight w:val="cyan"/>
          <w:u w:val="single"/>
        </w:rPr>
        <w:t>funds</w:t>
      </w:r>
      <w:r w:rsidRPr="00BF04FC">
        <w:rPr>
          <w:u w:val="single"/>
        </w:rPr>
        <w:t xml:space="preserve"> for defending the costly litigation, as there was </w:t>
      </w:r>
      <w:r w:rsidRPr="00BF04FC">
        <w:rPr>
          <w:highlight w:val="cyan"/>
          <w:u w:val="single"/>
        </w:rPr>
        <w:t>no mechanism</w:t>
      </w:r>
      <w:r w:rsidRPr="00BF04FC">
        <w:rPr>
          <w:u w:val="single"/>
        </w:rPr>
        <w:t xml:space="preserve"> available </w:t>
      </w:r>
      <w:r w:rsidRPr="00BF04FC">
        <w:rPr>
          <w:highlight w:val="cyan"/>
          <w:u w:val="single"/>
        </w:rPr>
        <w:t>to</w:t>
      </w:r>
      <w:r w:rsidRPr="00BF04FC">
        <w:rPr>
          <w:u w:val="single"/>
        </w:rPr>
        <w:t xml:space="preserve"> the defending tech </w:t>
      </w:r>
      <w:r w:rsidRPr="00BF04FC">
        <w:rPr>
          <w:highlight w:val="cyan"/>
          <w:u w:val="single"/>
        </w:rPr>
        <w:t>company</w:t>
      </w:r>
      <w:r w:rsidRPr="00BF04FC">
        <w:rPr>
          <w:u w:val="single"/>
        </w:rPr>
        <w:t xml:space="preserve"> </w:t>
      </w:r>
      <w:r w:rsidRPr="00BF04FC">
        <w:rPr>
          <w:highlight w:val="cyan"/>
          <w:u w:val="single"/>
        </w:rPr>
        <w:t>for</w:t>
      </w:r>
      <w:r w:rsidRPr="00BF04FC">
        <w:rPr>
          <w:u w:val="single"/>
        </w:rPr>
        <w:t xml:space="preserve"> swiftly and </w:t>
      </w:r>
      <w:r w:rsidRPr="00BF04FC">
        <w:rPr>
          <w:highlight w:val="cyan"/>
          <w:u w:val="single"/>
        </w:rPr>
        <w:t>cost-effectively invalidating a</w:t>
      </w:r>
      <w:r w:rsidRPr="00BF04FC">
        <w:rPr>
          <w:u w:val="single"/>
        </w:rPr>
        <w:t xml:space="preserve"> </w:t>
      </w:r>
      <w:r w:rsidRPr="00BF04FC">
        <w:rPr>
          <w:highlight w:val="cyan"/>
          <w:u w:val="single"/>
        </w:rPr>
        <w:t>granted patent</w:t>
      </w:r>
      <w:r w:rsidRPr="00BF04FC">
        <w:rPr>
          <w:u w:val="single"/>
        </w:rPr>
        <w:t>.</w:t>
      </w:r>
      <w:bookmarkStart w:id="4" w:name="_ftnref9"/>
      <w:r w:rsidRPr="00BF04FC">
        <w:rPr>
          <w:u w:val="single"/>
        </w:rPr>
        <w:fldChar w:fldCharType="begin"/>
      </w:r>
      <w:r w:rsidRPr="00BF04FC">
        <w:rPr>
          <w:u w:val="single"/>
        </w:rPr>
        <w:instrText>HYPERLINK "file:///M:/Communication/Publications/Hennepin%20Lawyer/Issues/20/20-03/Online%20-%20Subject%20Matter%20Eligibility/3.%20ART%20-%20THL%20-%20SubjectMatter.docx" \l "_ftn9"</w:instrText>
      </w:r>
      <w:r w:rsidRPr="00BF04FC">
        <w:rPr>
          <w:u w:val="single"/>
        </w:rPr>
      </w:r>
      <w:r w:rsidRPr="00BF04FC">
        <w:rPr>
          <w:u w:val="single"/>
        </w:rPr>
        <w:fldChar w:fldCharType="separate"/>
      </w:r>
      <w:r w:rsidRPr="00BF04FC">
        <w:rPr>
          <w:rStyle w:val="Hyperlink"/>
        </w:rPr>
        <w:t>[9]</w:t>
      </w:r>
      <w:r w:rsidRPr="00BF04FC">
        <w:rPr>
          <w:u w:val="single"/>
        </w:rPr>
        <w:fldChar w:fldCharType="end"/>
      </w:r>
      <w:bookmarkEnd w:id="4"/>
      <w:r w:rsidRPr="00541B12">
        <w:rPr>
          <w:sz w:val="14"/>
        </w:rPr>
        <w:t xml:space="preserve"> One thing that is certain, however, is that many of the computer software technology patents considered by the Federal Circuit have been invalidated as a result of the 101 Decisions.</w:t>
      </w:r>
      <w:bookmarkStart w:id="5" w:name="_ftnref20"/>
      <w:r w:rsidRPr="00541B12">
        <w:rPr>
          <w:sz w:val="14"/>
        </w:rPr>
        <w:fldChar w:fldCharType="begin"/>
      </w:r>
      <w:r w:rsidRPr="00541B12">
        <w:rPr>
          <w:sz w:val="14"/>
        </w:rPr>
        <w:instrText>HYPERLINK "file:///M:/Communication/Publications/Hennepin%20Lawyer/Issues/20/20-03/Online%20-%20Subject%20Matter%20Eligibility/3.%20ART%20-%20THL%20-%20SubjectMatter.docx" \l "_ftn20"</w:instrText>
      </w:r>
      <w:r w:rsidRPr="00541B12">
        <w:rPr>
          <w:sz w:val="14"/>
        </w:rPr>
      </w:r>
      <w:r w:rsidRPr="00541B12">
        <w:rPr>
          <w:sz w:val="14"/>
        </w:rPr>
        <w:fldChar w:fldCharType="separate"/>
      </w:r>
      <w:r w:rsidRPr="00541B12">
        <w:rPr>
          <w:rStyle w:val="Hyperlink"/>
          <w:sz w:val="14"/>
        </w:rPr>
        <w:t>[20]</w:t>
      </w:r>
      <w:r w:rsidRPr="00541B12">
        <w:rPr>
          <w:sz w:val="14"/>
        </w:rPr>
        <w:fldChar w:fldCharType="end"/>
      </w:r>
      <w:bookmarkEnd w:id="5"/>
      <w:r w:rsidRPr="00541B12">
        <w:rPr>
          <w:sz w:val="14"/>
        </w:rPr>
        <w:t xml:space="preserve">  </w:t>
      </w:r>
      <w:r w:rsidRPr="00541B12">
        <w:rPr>
          <w:u w:val="single"/>
        </w:rPr>
        <w:t xml:space="preserve">Therefore, while the high rate of </w:t>
      </w:r>
      <w:r w:rsidRPr="00541B12">
        <w:rPr>
          <w:highlight w:val="cyan"/>
          <w:u w:val="single"/>
        </w:rPr>
        <w:t xml:space="preserve">invalidity </w:t>
      </w:r>
      <w:r w:rsidRPr="00541B12">
        <w:rPr>
          <w:u w:val="single"/>
        </w:rPr>
        <w:t xml:space="preserve">findings </w:t>
      </w:r>
      <w:r w:rsidRPr="00541B12">
        <w:rPr>
          <w:highlight w:val="cyan"/>
          <w:u w:val="single"/>
        </w:rPr>
        <w:t>of NPE’s patents</w:t>
      </w:r>
      <w:r w:rsidRPr="00541B12">
        <w:rPr>
          <w:u w:val="single"/>
        </w:rPr>
        <w:t xml:space="preserve"> has been a </w:t>
      </w:r>
      <w:r w:rsidRPr="00541B12">
        <w:rPr>
          <w:highlight w:val="cyan"/>
          <w:u w:val="single"/>
        </w:rPr>
        <w:t>welcome boon for tech companies</w:t>
      </w:r>
      <w:r w:rsidRPr="00541B12">
        <w:rPr>
          <w:u w:val="single"/>
        </w:rPr>
        <w:t xml:space="preserve">, </w:t>
      </w:r>
      <w:r w:rsidRPr="00541B12">
        <w:rPr>
          <w:sz w:val="14"/>
        </w:rPr>
        <w:t>the uncertainty regarding the validity of their own patents has been an unwelcome consequence. </w:t>
      </w:r>
    </w:p>
    <w:p w14:paraId="2BA5FE30" w14:textId="77777777" w:rsidR="006F24FE" w:rsidRDefault="006F24FE" w:rsidP="006F24FE">
      <w:pPr>
        <w:pStyle w:val="Heading3"/>
      </w:pPr>
      <w:r>
        <w:lastRenderedPageBreak/>
        <w:t>Link --- Patent --- Pharma</w:t>
      </w:r>
    </w:p>
    <w:p w14:paraId="1A15387A" w14:textId="77777777" w:rsidR="006F24FE" w:rsidRPr="008C008A" w:rsidRDefault="006F24FE" w:rsidP="006F24FE">
      <w:pPr>
        <w:pStyle w:val="Heading4"/>
      </w:pPr>
      <w:r>
        <w:t xml:space="preserve">Big Pharma </w:t>
      </w:r>
      <w:r>
        <w:rPr>
          <w:u w:val="single"/>
        </w:rPr>
        <w:t>benefits</w:t>
      </w:r>
      <w:r>
        <w:t xml:space="preserve"> from weak patent protections in the </w:t>
      </w:r>
      <w:proofErr w:type="spellStart"/>
      <w:r>
        <w:t>squo</w:t>
      </w:r>
      <w:proofErr w:type="spellEnd"/>
      <w:r>
        <w:t>.</w:t>
      </w:r>
    </w:p>
    <w:p w14:paraId="3B246D46" w14:textId="77777777" w:rsidR="006F24FE" w:rsidRDefault="006F24FE" w:rsidP="006F24FE">
      <w:r>
        <w:rPr>
          <w:rStyle w:val="Style13ptBold"/>
        </w:rPr>
        <w:t>Johnson and Brough 19</w:t>
      </w:r>
      <w:r>
        <w:t xml:space="preserve"> </w:t>
      </w:r>
      <w:r w:rsidRPr="008C008A">
        <w:t xml:space="preserve">[Garrett Johnson; </w:t>
      </w:r>
      <w:r>
        <w:t>graduate of FSU in political science</w:t>
      </w:r>
      <w:r w:rsidRPr="008C008A">
        <w:t xml:space="preserve">; </w:t>
      </w:r>
      <w:r>
        <w:t xml:space="preserve">Wayne T. Brough; </w:t>
      </w:r>
      <w:proofErr w:type="spellStart"/>
      <w:proofErr w:type="gramStart"/>
      <w:r>
        <w:t>Ph.D</w:t>
      </w:r>
      <w:proofErr w:type="spellEnd"/>
      <w:proofErr w:type="gramEnd"/>
      <w:r>
        <w:t xml:space="preserve"> in Economics from GMU; </w:t>
      </w:r>
      <w:r w:rsidRPr="008C008A">
        <w:t>9-13-2019; Opinion: Big Pharma is abusing patents, and it’s hurting Americans; CNN; https://www.cnn.com/2019/09/12/perspectives/drug-patents-abuse/index.html; 7-27-2024; AO]</w:t>
      </w:r>
    </w:p>
    <w:p w14:paraId="7F80DECF" w14:textId="77777777" w:rsidR="006F24FE" w:rsidRPr="00F5118A" w:rsidRDefault="006F24FE" w:rsidP="006F24FE">
      <w:pPr>
        <w:rPr>
          <w:rStyle w:val="StyleUnderline"/>
        </w:rPr>
      </w:pPr>
      <w:r w:rsidRPr="00F5118A">
        <w:rPr>
          <w:rStyle w:val="StyleUnderline"/>
        </w:rPr>
        <w:t xml:space="preserve">Large </w:t>
      </w:r>
      <w:r w:rsidRPr="00F5118A">
        <w:rPr>
          <w:rStyle w:val="StyleUnderline"/>
          <w:highlight w:val="cyan"/>
        </w:rPr>
        <w:t>pharma</w:t>
      </w:r>
      <w:r w:rsidRPr="00F5118A">
        <w:rPr>
          <w:rStyle w:val="StyleUnderline"/>
        </w:rPr>
        <w:t xml:space="preserve">ceutical companies have continually </w:t>
      </w:r>
      <w:r w:rsidRPr="00F5118A">
        <w:rPr>
          <w:rStyle w:val="StyleUnderline"/>
          <w:highlight w:val="cyan"/>
        </w:rPr>
        <w:t>engaged in</w:t>
      </w:r>
      <w:r w:rsidRPr="00F5118A">
        <w:rPr>
          <w:rStyle w:val="StyleUnderline"/>
        </w:rPr>
        <w:t xml:space="preserve"> the strategic </w:t>
      </w:r>
      <w:r w:rsidRPr="00F5118A">
        <w:rPr>
          <w:rStyle w:val="StyleUnderline"/>
          <w:highlight w:val="cyan"/>
        </w:rPr>
        <w:t>accumulation of patents to restrict patient access to</w:t>
      </w:r>
      <w:r w:rsidRPr="00F5118A">
        <w:rPr>
          <w:rStyle w:val="StyleUnderline"/>
        </w:rPr>
        <w:t xml:space="preserve"> more </w:t>
      </w:r>
      <w:r w:rsidRPr="00F5118A">
        <w:rPr>
          <w:rStyle w:val="StyleUnderline"/>
          <w:highlight w:val="cyan"/>
        </w:rPr>
        <w:t>affordable drugs</w:t>
      </w:r>
      <w:r w:rsidRPr="00F5118A">
        <w:rPr>
          <w:rStyle w:val="StyleUnderline"/>
        </w:rPr>
        <w:t xml:space="preserve"> by delaying the entry of generic options into the market.</w:t>
      </w:r>
      <w:r w:rsidRPr="00F5118A">
        <w:rPr>
          <w:sz w:val="16"/>
        </w:rPr>
        <w:t xml:space="preserve"> While some of the additional patents represent true incremental innovation, </w:t>
      </w:r>
      <w:r w:rsidRPr="00F5118A">
        <w:rPr>
          <w:rStyle w:val="StyleUnderline"/>
          <w:highlight w:val="cyan"/>
        </w:rPr>
        <w:t>many</w:t>
      </w:r>
      <w:r w:rsidRPr="00F5118A">
        <w:rPr>
          <w:rStyle w:val="StyleUnderline"/>
        </w:rPr>
        <w:t xml:space="preserve"> are </w:t>
      </w:r>
      <w:r w:rsidRPr="00F5118A">
        <w:rPr>
          <w:rStyle w:val="StyleUnderline"/>
          <w:highlight w:val="cyan"/>
        </w:rPr>
        <w:t>deployed strategically to preserve</w:t>
      </w:r>
      <w:r w:rsidRPr="00F5118A">
        <w:rPr>
          <w:rStyle w:val="StyleUnderline"/>
        </w:rPr>
        <w:t xml:space="preserve"> a company’s </w:t>
      </w:r>
      <w:r w:rsidRPr="00F5118A">
        <w:rPr>
          <w:rStyle w:val="StyleUnderline"/>
          <w:highlight w:val="cyan"/>
        </w:rPr>
        <w:t>monopoly</w:t>
      </w:r>
      <w:r w:rsidRPr="00F5118A">
        <w:rPr>
          <w:rStyle w:val="StyleUnderline"/>
        </w:rPr>
        <w:t xml:space="preserve"> rights on the original discovery</w:t>
      </w:r>
      <w:r w:rsidRPr="00F5118A">
        <w:rPr>
          <w:sz w:val="16"/>
        </w:rPr>
        <w:t xml:space="preserve">. All in all, the tactics used are not new or useful, they are simply </w:t>
      </w:r>
      <w:r w:rsidRPr="00F5118A">
        <w:rPr>
          <w:rStyle w:val="StyleUnderline"/>
        </w:rPr>
        <w:t xml:space="preserve">a way for </w:t>
      </w:r>
      <w:r w:rsidRPr="00F5118A">
        <w:rPr>
          <w:rStyle w:val="StyleUnderline"/>
          <w:highlight w:val="cyan"/>
        </w:rPr>
        <w:t>Big Pharma</w:t>
      </w:r>
      <w:r w:rsidRPr="00F5118A">
        <w:rPr>
          <w:rStyle w:val="StyleUnderline"/>
        </w:rPr>
        <w:t xml:space="preserve"> to maintain their drug monopolies and continue charging American consumers more for drugs than they could if they had competition in the market.</w:t>
      </w:r>
    </w:p>
    <w:p w14:paraId="0DF096E0" w14:textId="77777777" w:rsidR="006F24FE" w:rsidRPr="00F5118A" w:rsidRDefault="006F24FE" w:rsidP="006F24FE">
      <w:pPr>
        <w:rPr>
          <w:sz w:val="16"/>
        </w:rPr>
      </w:pPr>
      <w:r w:rsidRPr="00F5118A">
        <w:rPr>
          <w:sz w:val="16"/>
        </w:rPr>
        <w:t>Take Namenda, a drug produced by Forest Laboratories used to treat the confusion associated with Alzheimer’s Disease. Forest Laboratories faced generic competition on Namenda starting in 2015. Instead of competing with a generic drug on the market, the company responded by changing its formulation of Namenda from a twice-daily pill to a once-daily version. This new version was patented with protection on the product extending to 2029. The actions of Forest Laboratories were a clear example of the company’s attempt to game the patent system. In fact, they were successfully sued by the State of New York for attempting to block patients from having a choice between the twice-daily and once-daily pills and were forced to settle with New York and abandon their efforts.</w:t>
      </w:r>
    </w:p>
    <w:p w14:paraId="61D8C399" w14:textId="77777777" w:rsidR="006F24FE" w:rsidRPr="00544E81" w:rsidRDefault="006F24FE" w:rsidP="006F24FE">
      <w:pPr>
        <w:rPr>
          <w:sz w:val="16"/>
        </w:rPr>
      </w:pPr>
      <w:r w:rsidRPr="00F5118A">
        <w:rPr>
          <w:rStyle w:val="StyleUnderline"/>
        </w:rPr>
        <w:t xml:space="preserve">By </w:t>
      </w:r>
      <w:r w:rsidRPr="00F5118A">
        <w:rPr>
          <w:rStyle w:val="Emphasis"/>
          <w:highlight w:val="cyan"/>
        </w:rPr>
        <w:t>gaming</w:t>
      </w:r>
      <w:r w:rsidRPr="00F5118A">
        <w:rPr>
          <w:rStyle w:val="Emphasis"/>
        </w:rPr>
        <w:t xml:space="preserve"> the </w:t>
      </w:r>
      <w:r w:rsidRPr="00F5118A">
        <w:rPr>
          <w:rStyle w:val="Emphasis"/>
          <w:highlight w:val="cyan"/>
        </w:rPr>
        <w:t>patent system</w:t>
      </w:r>
      <w:r w:rsidRPr="00F5118A">
        <w:rPr>
          <w:rStyle w:val="StyleUnderline"/>
        </w:rPr>
        <w:t xml:space="preserve"> to secure monopolies on their products, pharmaceutical companies are removing the motivation to innovate because they are simply creating new patents that are similar in scope to previously obtained ones, thus </w:t>
      </w:r>
      <w:r w:rsidRPr="00F5118A">
        <w:rPr>
          <w:rStyle w:val="StyleUnderline"/>
          <w:highlight w:val="cyan"/>
        </w:rPr>
        <w:t>creating a captured market</w:t>
      </w:r>
      <w:r w:rsidRPr="00F5118A">
        <w:rPr>
          <w:sz w:val="16"/>
        </w:rPr>
        <w:t>. This lack of competition has resulted in price increases averaging 68% since 2012 for the top selling drugs in the United States.</w:t>
      </w:r>
    </w:p>
    <w:p w14:paraId="53D4B593" w14:textId="77777777" w:rsidR="006F24FE" w:rsidRPr="007E711D" w:rsidRDefault="006F24FE" w:rsidP="006F24FE"/>
    <w:p w14:paraId="22469EF2" w14:textId="77777777" w:rsidR="006F24FE" w:rsidRDefault="006F24FE" w:rsidP="006F24FE">
      <w:pPr>
        <w:pStyle w:val="Heading3"/>
      </w:pPr>
      <w:r>
        <w:lastRenderedPageBreak/>
        <w:t>Link---Pharma</w:t>
      </w:r>
    </w:p>
    <w:p w14:paraId="0A4C7BE4" w14:textId="77777777" w:rsidR="006F24FE" w:rsidRDefault="006F24FE" w:rsidP="006F24FE">
      <w:pPr>
        <w:pStyle w:val="Heading4"/>
      </w:pPr>
      <w:r>
        <w:t xml:space="preserve">Bills that </w:t>
      </w:r>
      <w:r w:rsidRPr="006D0DDB">
        <w:rPr>
          <w:u w:val="single"/>
        </w:rPr>
        <w:t>hurt</w:t>
      </w:r>
      <w:r>
        <w:t xml:space="preserve"> pharma </w:t>
      </w:r>
      <w:r w:rsidRPr="006D0DDB">
        <w:rPr>
          <w:u w:val="single"/>
        </w:rPr>
        <w:t>decrease</w:t>
      </w:r>
      <w:r>
        <w:t xml:space="preserve"> funding for Dems and </w:t>
      </w:r>
      <w:r w:rsidRPr="00DE4A4D">
        <w:rPr>
          <w:u w:val="single"/>
        </w:rPr>
        <w:t>increase</w:t>
      </w:r>
      <w:r>
        <w:t xml:space="preserve"> it </w:t>
      </w:r>
      <w:r w:rsidRPr="00DE4A4D">
        <w:t>for</w:t>
      </w:r>
      <w:r>
        <w:t xml:space="preserve"> Republicans. </w:t>
      </w:r>
    </w:p>
    <w:p w14:paraId="3339825E" w14:textId="77777777" w:rsidR="006F24FE" w:rsidRPr="006D0DDB" w:rsidRDefault="006F24FE" w:rsidP="006F24FE">
      <w:r>
        <w:t xml:space="preserve">Eric </w:t>
      </w:r>
      <w:proofErr w:type="spellStart"/>
      <w:r w:rsidRPr="00C325B3">
        <w:rPr>
          <w:rStyle w:val="Style13ptBold"/>
        </w:rPr>
        <w:t>Neugeboren</w:t>
      </w:r>
      <w:proofErr w:type="spellEnd"/>
      <w:r w:rsidRPr="00C325B3">
        <w:rPr>
          <w:rStyle w:val="Style13ptBold"/>
        </w:rPr>
        <w:t xml:space="preserve"> ’24</w:t>
      </w:r>
      <w:r>
        <w:t xml:space="preserve"> [March 7, 2024; Eric is a Politics and Data Reporter based in Las Vegas. He joined The Indy in June 2023 as an intern after graduating from the University of Maryland with a B.A. in Journalism and Government &amp; Politics. “Big pharma, big bucks: Analyzing how (and why) the industry donates to Nevada politicians,” The Nevada Independent; </w:t>
      </w:r>
      <w:r w:rsidRPr="003C7462">
        <w:t>https://thenevadaindependent.com/article/big-pharma-big-bucks-analyzing-how-and-why-the-industry-donates-to-nevada-politicians</w:t>
      </w:r>
      <w:r>
        <w:t>; $G]</w:t>
      </w:r>
    </w:p>
    <w:p w14:paraId="404B0DE4" w14:textId="77777777" w:rsidR="006F24FE" w:rsidRPr="006D0DDB" w:rsidRDefault="006F24FE" w:rsidP="006F24FE">
      <w:pPr>
        <w:rPr>
          <w:sz w:val="16"/>
        </w:rPr>
      </w:pPr>
      <w:r w:rsidRPr="006D0DDB">
        <w:rPr>
          <w:sz w:val="16"/>
        </w:rPr>
        <w:t xml:space="preserve">Still, </w:t>
      </w:r>
      <w:r w:rsidRPr="00C325B3">
        <w:rPr>
          <w:rStyle w:val="StyleUnderline"/>
          <w:highlight w:val="cyan"/>
        </w:rPr>
        <w:t xml:space="preserve">actions in the </w:t>
      </w:r>
      <w:r w:rsidRPr="00C325B3">
        <w:rPr>
          <w:rStyle w:val="Emphasis"/>
          <w:highlight w:val="cyan"/>
        </w:rPr>
        <w:t>legislative realm</w:t>
      </w:r>
      <w:r w:rsidRPr="00C325B3">
        <w:rPr>
          <w:rStyle w:val="StyleUnderline"/>
          <w:highlight w:val="cyan"/>
        </w:rPr>
        <w:t xml:space="preserve"> can</w:t>
      </w:r>
      <w:r w:rsidRPr="006D0DDB">
        <w:rPr>
          <w:rStyle w:val="StyleUnderline"/>
        </w:rPr>
        <w:t xml:space="preserve"> </w:t>
      </w:r>
      <w:r w:rsidRPr="00C325B3">
        <w:rPr>
          <w:rStyle w:val="StyleUnderline"/>
          <w:highlight w:val="cyan"/>
        </w:rPr>
        <w:t>have short-</w:t>
      </w:r>
      <w:r w:rsidRPr="00C325B3">
        <w:rPr>
          <w:rStyle w:val="Emphasis"/>
          <w:highlight w:val="cyan"/>
        </w:rPr>
        <w:t>term</w:t>
      </w:r>
      <w:r w:rsidRPr="00C325B3">
        <w:rPr>
          <w:rStyle w:val="StyleUnderline"/>
          <w:highlight w:val="cyan"/>
        </w:rPr>
        <w:t xml:space="preserve"> effects on </w:t>
      </w:r>
      <w:r w:rsidRPr="00C325B3">
        <w:rPr>
          <w:rStyle w:val="Emphasis"/>
          <w:highlight w:val="cyan"/>
        </w:rPr>
        <w:t>fundraising</w:t>
      </w:r>
      <w:r w:rsidRPr="006D0DDB">
        <w:rPr>
          <w:sz w:val="16"/>
        </w:rPr>
        <w:t>.</w:t>
      </w:r>
    </w:p>
    <w:p w14:paraId="1A60B115" w14:textId="77777777" w:rsidR="006F24FE" w:rsidRPr="006D0DDB" w:rsidRDefault="006F24FE" w:rsidP="006F24FE">
      <w:pPr>
        <w:rPr>
          <w:sz w:val="16"/>
        </w:rPr>
      </w:pPr>
      <w:r w:rsidRPr="006D0DDB">
        <w:rPr>
          <w:sz w:val="16"/>
        </w:rPr>
        <w:t xml:space="preserve">Take </w:t>
      </w:r>
      <w:r w:rsidRPr="00C325B3">
        <w:rPr>
          <w:rStyle w:val="Emphasis"/>
          <w:highlight w:val="cyan"/>
        </w:rPr>
        <w:t>2017</w:t>
      </w:r>
      <w:r w:rsidRPr="006D0DDB">
        <w:rPr>
          <w:sz w:val="16"/>
        </w:rPr>
        <w:t xml:space="preserve">, for example. </w:t>
      </w:r>
      <w:r w:rsidRPr="00C325B3">
        <w:rPr>
          <w:rStyle w:val="StyleUnderline"/>
          <w:highlight w:val="cyan"/>
        </w:rPr>
        <w:t>Dem</w:t>
      </w:r>
      <w:r w:rsidRPr="00C325B3">
        <w:rPr>
          <w:rStyle w:val="StyleUnderline"/>
        </w:rPr>
        <w:t>ocratic</w:t>
      </w:r>
      <w:r w:rsidRPr="006D0DDB">
        <w:rPr>
          <w:rStyle w:val="StyleUnderline"/>
        </w:rPr>
        <w:t xml:space="preserve"> </w:t>
      </w:r>
      <w:r w:rsidRPr="006D0DDB">
        <w:rPr>
          <w:rStyle w:val="Emphasis"/>
        </w:rPr>
        <w:t>legislators</w:t>
      </w:r>
      <w:r w:rsidRPr="006D0DDB">
        <w:rPr>
          <w:sz w:val="16"/>
        </w:rPr>
        <w:t xml:space="preserve"> were </w:t>
      </w:r>
      <w:r w:rsidRPr="00C325B3">
        <w:rPr>
          <w:rStyle w:val="StyleUnderline"/>
          <w:highlight w:val="cyan"/>
        </w:rPr>
        <w:t xml:space="preserve">pushing for a bill to rein in the </w:t>
      </w:r>
      <w:r w:rsidRPr="00C325B3">
        <w:rPr>
          <w:rStyle w:val="Emphasis"/>
          <w:highlight w:val="cyan"/>
        </w:rPr>
        <w:t>costs</w:t>
      </w:r>
      <w:r w:rsidRPr="00C325B3">
        <w:rPr>
          <w:rStyle w:val="StyleUnderline"/>
          <w:highlight w:val="cyan"/>
        </w:rPr>
        <w:t xml:space="preserve"> of insuli</w:t>
      </w:r>
      <w:r w:rsidRPr="00C325B3">
        <w:rPr>
          <w:sz w:val="16"/>
          <w:highlight w:val="cyan"/>
        </w:rPr>
        <w:t>n</w:t>
      </w:r>
      <w:r w:rsidRPr="006D0DDB">
        <w:rPr>
          <w:sz w:val="16"/>
        </w:rPr>
        <w:t xml:space="preserve"> by requiring companies to disclose certain profits and costs associated with the production and sale of diabetes drugs. </w:t>
      </w:r>
      <w:r w:rsidRPr="00C325B3">
        <w:rPr>
          <w:rStyle w:val="StyleUnderline"/>
          <w:highlight w:val="cyan"/>
        </w:rPr>
        <w:t>Republican</w:t>
      </w:r>
      <w:r w:rsidRPr="006D0DDB">
        <w:rPr>
          <w:sz w:val="16"/>
        </w:rPr>
        <w:t xml:space="preserve"> Gov. Brian Sandoval </w:t>
      </w:r>
      <w:r w:rsidRPr="00C325B3">
        <w:rPr>
          <w:rStyle w:val="Emphasis"/>
          <w:highlight w:val="cyan"/>
        </w:rPr>
        <w:t>vetoed</w:t>
      </w:r>
      <w:r w:rsidRPr="00C325B3">
        <w:rPr>
          <w:rStyle w:val="StyleUnderline"/>
          <w:highlight w:val="cyan"/>
        </w:rPr>
        <w:t xml:space="preserve"> this</w:t>
      </w:r>
      <w:r w:rsidRPr="006D0DDB">
        <w:rPr>
          <w:rStyle w:val="StyleUnderline"/>
        </w:rPr>
        <w:t xml:space="preserve"> legislation</w:t>
      </w:r>
      <w:r w:rsidRPr="006D0DDB">
        <w:rPr>
          <w:sz w:val="16"/>
        </w:rPr>
        <w:t xml:space="preserve"> before signing a similar bill that he said would better ensure that insulin prices do not increase.</w:t>
      </w:r>
    </w:p>
    <w:p w14:paraId="0A763086" w14:textId="77777777" w:rsidR="006F24FE" w:rsidRPr="006D0DDB" w:rsidRDefault="006F24FE" w:rsidP="006F24FE">
      <w:pPr>
        <w:rPr>
          <w:rStyle w:val="StyleUnderline"/>
        </w:rPr>
      </w:pPr>
      <w:r w:rsidRPr="006D0DDB">
        <w:rPr>
          <w:sz w:val="16"/>
        </w:rPr>
        <w:t xml:space="preserve">From </w:t>
      </w:r>
      <w:r w:rsidRPr="006D0DDB">
        <w:rPr>
          <w:rStyle w:val="StyleUnderline"/>
        </w:rPr>
        <w:t xml:space="preserve">June to December 2017, </w:t>
      </w:r>
      <w:r w:rsidRPr="00C325B3">
        <w:rPr>
          <w:rStyle w:val="StyleUnderline"/>
          <w:highlight w:val="cyan"/>
        </w:rPr>
        <w:t>Republican</w:t>
      </w:r>
      <w:r w:rsidRPr="006D0DDB">
        <w:rPr>
          <w:rStyle w:val="StyleUnderline"/>
        </w:rPr>
        <w:t xml:space="preserve"> </w:t>
      </w:r>
      <w:r w:rsidRPr="006D0DDB">
        <w:rPr>
          <w:rStyle w:val="Emphasis"/>
        </w:rPr>
        <w:t>legislators</w:t>
      </w:r>
      <w:r w:rsidRPr="006D0DDB">
        <w:rPr>
          <w:rStyle w:val="StyleUnderline"/>
        </w:rPr>
        <w:t xml:space="preserve"> and committees </w:t>
      </w:r>
      <w:r w:rsidRPr="00C325B3">
        <w:rPr>
          <w:rStyle w:val="StyleUnderline"/>
          <w:highlight w:val="cyan"/>
        </w:rPr>
        <w:t>received nearly $</w:t>
      </w:r>
      <w:r w:rsidRPr="00C325B3">
        <w:rPr>
          <w:rStyle w:val="Emphasis"/>
          <w:highlight w:val="cyan"/>
        </w:rPr>
        <w:t>540,000</w:t>
      </w:r>
      <w:r w:rsidRPr="006D0DDB">
        <w:rPr>
          <w:rStyle w:val="StyleUnderline"/>
        </w:rPr>
        <w:t xml:space="preserve"> </w:t>
      </w:r>
      <w:r w:rsidRPr="00C325B3">
        <w:rPr>
          <w:rStyle w:val="StyleUnderline"/>
          <w:highlight w:val="cyan"/>
        </w:rPr>
        <w:t>from</w:t>
      </w:r>
      <w:r w:rsidRPr="006D0DDB">
        <w:rPr>
          <w:rStyle w:val="StyleUnderline"/>
        </w:rPr>
        <w:t xml:space="preserve"> the </w:t>
      </w:r>
      <w:r w:rsidRPr="00C325B3">
        <w:rPr>
          <w:rStyle w:val="StyleUnderline"/>
          <w:highlight w:val="cyan"/>
        </w:rPr>
        <w:t>pharma</w:t>
      </w:r>
      <w:r w:rsidRPr="006D0DDB">
        <w:rPr>
          <w:rStyle w:val="StyleUnderline"/>
        </w:rPr>
        <w:t xml:space="preserve">ceutical </w:t>
      </w:r>
      <w:r w:rsidRPr="006D0DDB">
        <w:rPr>
          <w:rStyle w:val="Emphasis"/>
        </w:rPr>
        <w:t>industry</w:t>
      </w:r>
      <w:r w:rsidRPr="006D0DDB">
        <w:rPr>
          <w:sz w:val="16"/>
        </w:rPr>
        <w:t xml:space="preserve">, according to The Indy’s analysis. The </w:t>
      </w:r>
      <w:r w:rsidRPr="00C325B3">
        <w:rPr>
          <w:rStyle w:val="StyleUnderline"/>
          <w:highlight w:val="cyan"/>
        </w:rPr>
        <w:t>Democrats’</w:t>
      </w:r>
      <w:r w:rsidRPr="006D0DDB">
        <w:rPr>
          <w:rStyle w:val="StyleUnderline"/>
        </w:rPr>
        <w:t xml:space="preserve"> </w:t>
      </w:r>
      <w:r w:rsidRPr="00C325B3">
        <w:rPr>
          <w:rStyle w:val="Emphasis"/>
          <w:highlight w:val="cyan"/>
        </w:rPr>
        <w:t>haul</w:t>
      </w:r>
      <w:r w:rsidRPr="006D0DDB">
        <w:rPr>
          <w:sz w:val="16"/>
        </w:rPr>
        <w:t xml:space="preserve"> over that same </w:t>
      </w:r>
      <w:proofErr w:type="gramStart"/>
      <w:r w:rsidRPr="006D0DDB">
        <w:rPr>
          <w:sz w:val="16"/>
        </w:rPr>
        <w:t>time period</w:t>
      </w:r>
      <w:proofErr w:type="gramEnd"/>
      <w:r w:rsidRPr="006D0DDB">
        <w:rPr>
          <w:sz w:val="16"/>
        </w:rPr>
        <w:t xml:space="preserve">? </w:t>
      </w:r>
      <w:r w:rsidRPr="00C325B3">
        <w:rPr>
          <w:rStyle w:val="StyleUnderline"/>
          <w:highlight w:val="cyan"/>
        </w:rPr>
        <w:t>Around $</w:t>
      </w:r>
      <w:r w:rsidRPr="00C325B3">
        <w:rPr>
          <w:rStyle w:val="Emphasis"/>
          <w:highlight w:val="cyan"/>
        </w:rPr>
        <w:t>15,000</w:t>
      </w:r>
      <w:r w:rsidRPr="00C325B3">
        <w:rPr>
          <w:rStyle w:val="StyleUnderline"/>
          <w:highlight w:val="cyan"/>
        </w:rPr>
        <w:t>.</w:t>
      </w:r>
    </w:p>
    <w:p w14:paraId="73303980" w14:textId="77777777" w:rsidR="006F24FE" w:rsidRPr="006D0DDB" w:rsidRDefault="006F24FE" w:rsidP="006F24FE">
      <w:pPr>
        <w:rPr>
          <w:sz w:val="16"/>
        </w:rPr>
      </w:pPr>
      <w:r w:rsidRPr="006D0DDB">
        <w:rPr>
          <w:sz w:val="16"/>
        </w:rPr>
        <w:t>In 2018, though, industry donations to Democrats ballooned to more than $315,000.</w:t>
      </w:r>
    </w:p>
    <w:p w14:paraId="1C1AE5E1" w14:textId="77777777" w:rsidR="006F24FE" w:rsidRPr="006D0DDB" w:rsidRDefault="006F24FE" w:rsidP="006F24FE">
      <w:pPr>
        <w:rPr>
          <w:sz w:val="16"/>
        </w:rPr>
      </w:pPr>
      <w:r w:rsidRPr="006D0DDB">
        <w:rPr>
          <w:sz w:val="16"/>
        </w:rPr>
        <w:t xml:space="preserve">“If </w:t>
      </w:r>
      <w:r w:rsidRPr="00C325B3">
        <w:rPr>
          <w:rStyle w:val="StyleUnderline"/>
          <w:highlight w:val="cyan"/>
        </w:rPr>
        <w:t xml:space="preserve">Democrats take an </w:t>
      </w:r>
      <w:r w:rsidRPr="00C325B3">
        <w:rPr>
          <w:rStyle w:val="Emphasis"/>
          <w:highlight w:val="cyan"/>
        </w:rPr>
        <w:t>action</w:t>
      </w:r>
      <w:r w:rsidRPr="00C325B3">
        <w:rPr>
          <w:rStyle w:val="StyleUnderline"/>
          <w:highlight w:val="cyan"/>
        </w:rPr>
        <w:t xml:space="preserve"> that runs </w:t>
      </w:r>
      <w:r w:rsidRPr="00C325B3">
        <w:rPr>
          <w:rStyle w:val="Emphasis"/>
          <w:highlight w:val="cyan"/>
        </w:rPr>
        <w:t>contrary</w:t>
      </w:r>
      <w:r w:rsidRPr="00C325B3">
        <w:rPr>
          <w:rStyle w:val="StyleUnderline"/>
          <w:highlight w:val="cyan"/>
        </w:rPr>
        <w:t xml:space="preserve"> to pharma’s </w:t>
      </w:r>
      <w:r w:rsidRPr="00C325B3">
        <w:rPr>
          <w:rStyle w:val="Emphasis"/>
          <w:highlight w:val="cyan"/>
        </w:rPr>
        <w:t>interests</w:t>
      </w:r>
      <w:r w:rsidRPr="006D0DDB">
        <w:rPr>
          <w:sz w:val="16"/>
        </w:rPr>
        <w:t xml:space="preserve">, they'll be </w:t>
      </w:r>
      <w:r w:rsidRPr="00C325B3">
        <w:rPr>
          <w:rStyle w:val="StyleUnderline"/>
          <w:highlight w:val="cyan"/>
        </w:rPr>
        <w:t xml:space="preserve">likely to </w:t>
      </w:r>
      <w:r w:rsidRPr="00C325B3">
        <w:rPr>
          <w:rStyle w:val="Emphasis"/>
          <w:highlight w:val="cyan"/>
        </w:rPr>
        <w:t>withhold money</w:t>
      </w:r>
      <w:r w:rsidRPr="006D0DDB">
        <w:rPr>
          <w:sz w:val="16"/>
        </w:rPr>
        <w:t xml:space="preserve">,” UNLV political science professor Ken Miller said. “They won't do it very long — industry </w:t>
      </w:r>
      <w:r w:rsidRPr="006D0DDB">
        <w:rPr>
          <w:rStyle w:val="StyleUnderline"/>
        </w:rPr>
        <w:t xml:space="preserve">PACs tend to </w:t>
      </w:r>
      <w:r w:rsidRPr="00C325B3">
        <w:rPr>
          <w:rStyle w:val="StyleUnderline"/>
          <w:highlight w:val="cyan"/>
        </w:rPr>
        <w:t xml:space="preserve">make a </w:t>
      </w:r>
      <w:proofErr w:type="gramStart"/>
      <w:r w:rsidRPr="00C325B3">
        <w:rPr>
          <w:rStyle w:val="Emphasis"/>
          <w:highlight w:val="cyan"/>
        </w:rPr>
        <w:t>short term</w:t>
      </w:r>
      <w:proofErr w:type="gramEnd"/>
      <w:r w:rsidRPr="00C325B3">
        <w:rPr>
          <w:rStyle w:val="Emphasis"/>
          <w:highlight w:val="cyan"/>
        </w:rPr>
        <w:t xml:space="preserve"> statement</w:t>
      </w:r>
      <w:r w:rsidRPr="006D0DDB">
        <w:rPr>
          <w:rStyle w:val="StyleUnderline"/>
        </w:rPr>
        <w:t xml:space="preserve"> by </w:t>
      </w:r>
      <w:r w:rsidRPr="00C325B3">
        <w:rPr>
          <w:rStyle w:val="StyleUnderline"/>
          <w:highlight w:val="cyan"/>
        </w:rPr>
        <w:t>holding</w:t>
      </w:r>
      <w:r w:rsidRPr="006D0DDB">
        <w:rPr>
          <w:rStyle w:val="StyleUnderline"/>
        </w:rPr>
        <w:t xml:space="preserve"> </w:t>
      </w:r>
      <w:r w:rsidRPr="00C325B3">
        <w:rPr>
          <w:rStyle w:val="StyleUnderline"/>
          <w:highlight w:val="cyan"/>
        </w:rPr>
        <w:t xml:space="preserve">back </w:t>
      </w:r>
      <w:r w:rsidRPr="00C325B3">
        <w:rPr>
          <w:rStyle w:val="Emphasis"/>
          <w:highlight w:val="cyan"/>
        </w:rPr>
        <w:t>donations</w:t>
      </w:r>
      <w:r w:rsidRPr="00C325B3">
        <w:rPr>
          <w:rStyle w:val="StyleUnderline"/>
          <w:highlight w:val="cyan"/>
        </w:rPr>
        <w:t xml:space="preserve"> for a cycle</w:t>
      </w:r>
      <w:r w:rsidRPr="006D0DDB">
        <w:rPr>
          <w:rStyle w:val="StyleUnderline"/>
        </w:rPr>
        <w:t xml:space="preserve"> or so</w:t>
      </w:r>
      <w:r w:rsidRPr="006D0DDB">
        <w:rPr>
          <w:sz w:val="16"/>
        </w:rPr>
        <w:t xml:space="preserve"> — but then they'll come back because they need to maintain these relationships.”</w:t>
      </w:r>
    </w:p>
    <w:p w14:paraId="4EF19E50" w14:textId="77777777" w:rsidR="006F24FE" w:rsidRPr="006D0DDB" w:rsidRDefault="006F24FE" w:rsidP="006F24FE">
      <w:pPr>
        <w:rPr>
          <w:sz w:val="16"/>
        </w:rPr>
      </w:pPr>
      <w:r w:rsidRPr="006D0DDB">
        <w:rPr>
          <w:sz w:val="16"/>
        </w:rPr>
        <w:t xml:space="preserve">Weeks before the 2017 legislation passed, PhRMA — the industry’s top lobbying firm and main opposition to the 2017 </w:t>
      </w:r>
      <w:proofErr w:type="gramStart"/>
      <w:r w:rsidRPr="006D0DDB">
        <w:rPr>
          <w:sz w:val="16"/>
        </w:rPr>
        <w:t>bill  —</w:t>
      </w:r>
      <w:proofErr w:type="gramEnd"/>
      <w:r w:rsidRPr="006D0DDB">
        <w:rPr>
          <w:sz w:val="16"/>
        </w:rPr>
        <w:t xml:space="preserve"> created a new PAC called the Healthy Nevada PAC. That year, PhRMA poured $455,000 into the PAC, which has supported lawmakers in both parties.</w:t>
      </w:r>
    </w:p>
    <w:p w14:paraId="26533808" w14:textId="77777777" w:rsidR="006F24FE" w:rsidRDefault="006F24FE" w:rsidP="006F24FE">
      <w:pPr>
        <w:pStyle w:val="Heading3"/>
      </w:pPr>
      <w:r>
        <w:lastRenderedPageBreak/>
        <w:t>Link---Pharma</w:t>
      </w:r>
    </w:p>
    <w:p w14:paraId="619963FF" w14:textId="77777777" w:rsidR="006F24FE" w:rsidRDefault="006F24FE" w:rsidP="006F24FE">
      <w:pPr>
        <w:pStyle w:val="Heading4"/>
      </w:pPr>
      <w:r>
        <w:t xml:space="preserve">Bills that </w:t>
      </w:r>
      <w:r w:rsidRPr="000A1631">
        <w:rPr>
          <w:u w:val="single"/>
        </w:rPr>
        <w:t>hurt</w:t>
      </w:r>
      <w:r>
        <w:t xml:space="preserve"> pharma cause </w:t>
      </w:r>
      <w:r w:rsidRPr="000A1631">
        <w:rPr>
          <w:u w:val="single"/>
        </w:rPr>
        <w:t>massive</w:t>
      </w:r>
      <w:r>
        <w:t xml:space="preserve"> lobbying in key districts---</w:t>
      </w:r>
      <w:r w:rsidRPr="000A1631">
        <w:rPr>
          <w:u w:val="single"/>
        </w:rPr>
        <w:t>empirically</w:t>
      </w:r>
      <w:r>
        <w:t xml:space="preserve"> </w:t>
      </w:r>
      <w:r w:rsidRPr="000A1631">
        <w:t>proven</w:t>
      </w:r>
      <w:r>
        <w:t xml:space="preserve"> by the </w:t>
      </w:r>
      <w:r w:rsidRPr="000A1631">
        <w:rPr>
          <w:u w:val="single"/>
        </w:rPr>
        <w:t>patent</w:t>
      </w:r>
      <w:r>
        <w:t xml:space="preserve"> waiver.</w:t>
      </w:r>
    </w:p>
    <w:p w14:paraId="549E065A" w14:textId="77777777" w:rsidR="006F24FE" w:rsidRPr="000A1631" w:rsidRDefault="006F24FE" w:rsidP="006F24FE">
      <w:r>
        <w:t xml:space="preserve">Mike </w:t>
      </w:r>
      <w:r w:rsidRPr="000A1631">
        <w:rPr>
          <w:rStyle w:val="Style13ptBold"/>
        </w:rPr>
        <w:t>Ludwig ’21</w:t>
      </w:r>
      <w:r>
        <w:t xml:space="preserve"> [May 8, 2021; Mike Ludwig is a staff reporter at Truthout based in New Orleans. He is also the writer and host of “Climate Front Lines,” a podcast about the people, places and ecosystems on the front lines of the climate crisis. “Pharma Breaks Lobbying Record Defending High Drug Prices and Vaccine Patents,” Truthout; </w:t>
      </w:r>
      <w:r w:rsidRPr="003C7462">
        <w:t>https://truthout.org/articles/pharma-breaks-lobbying-record-defending-high-drug-prices-and-vaccine-patents/</w:t>
      </w:r>
      <w:r>
        <w:t>; $G]</w:t>
      </w:r>
    </w:p>
    <w:p w14:paraId="4D6686EE" w14:textId="77777777" w:rsidR="006F24FE" w:rsidRPr="000A1631" w:rsidRDefault="006F24FE" w:rsidP="006F24FE">
      <w:pPr>
        <w:rPr>
          <w:sz w:val="16"/>
        </w:rPr>
      </w:pPr>
      <w:r w:rsidRPr="000A1631">
        <w:rPr>
          <w:sz w:val="16"/>
        </w:rPr>
        <w:t xml:space="preserve">The </w:t>
      </w:r>
      <w:r w:rsidRPr="000A1631">
        <w:rPr>
          <w:rStyle w:val="StyleUnderline"/>
          <w:highlight w:val="cyan"/>
        </w:rPr>
        <w:t xml:space="preserve">pharmaceutical </w:t>
      </w:r>
      <w:r w:rsidRPr="000A1631">
        <w:rPr>
          <w:rStyle w:val="Emphasis"/>
          <w:highlight w:val="cyan"/>
        </w:rPr>
        <w:t>industry</w:t>
      </w:r>
      <w:r w:rsidRPr="000A1631">
        <w:rPr>
          <w:rStyle w:val="StyleUnderline"/>
          <w:highlight w:val="cyan"/>
        </w:rPr>
        <w:t xml:space="preserve"> spent a </w:t>
      </w:r>
      <w:r w:rsidRPr="000A1631">
        <w:rPr>
          <w:rStyle w:val="Emphasis"/>
          <w:highlight w:val="cyan"/>
        </w:rPr>
        <w:t>record</w:t>
      </w:r>
      <w:r w:rsidRPr="000A1631">
        <w:rPr>
          <w:rStyle w:val="StyleUnderline"/>
          <w:highlight w:val="cyan"/>
        </w:rPr>
        <w:t xml:space="preserve"> $92 million </w:t>
      </w:r>
      <w:r w:rsidRPr="000A1631">
        <w:rPr>
          <w:rStyle w:val="Emphasis"/>
          <w:highlight w:val="cyan"/>
        </w:rPr>
        <w:t>lobbying</w:t>
      </w:r>
      <w:r w:rsidRPr="000A1631">
        <w:rPr>
          <w:rStyle w:val="StyleUnderline"/>
        </w:rPr>
        <w:t xml:space="preserve"> the federal government </w:t>
      </w:r>
      <w:r w:rsidRPr="000A1631">
        <w:rPr>
          <w:rStyle w:val="StyleUnderline"/>
          <w:highlight w:val="cyan"/>
        </w:rPr>
        <w:t>during</w:t>
      </w:r>
      <w:r w:rsidRPr="000A1631">
        <w:rPr>
          <w:rStyle w:val="StyleUnderline"/>
        </w:rPr>
        <w:t xml:space="preserve"> the first three months of </w:t>
      </w:r>
      <w:r w:rsidRPr="000A1631">
        <w:rPr>
          <w:rStyle w:val="Emphasis"/>
          <w:highlight w:val="cyan"/>
        </w:rPr>
        <w:t>2021</w:t>
      </w:r>
      <w:r w:rsidRPr="000A1631">
        <w:rPr>
          <w:sz w:val="16"/>
        </w:rPr>
        <w:t>, putting Big Pharma on track to break its annual spending record for a second year in a row. The intense lobbying comes as countries across the world are demanding access to COVID vaccine technology and many Democrats are pushing to expand Medicare and lower prescription drug prices.</w:t>
      </w:r>
    </w:p>
    <w:p w14:paraId="7153494D" w14:textId="77777777" w:rsidR="006F24FE" w:rsidRPr="000A1631" w:rsidRDefault="006F24FE" w:rsidP="006F24FE">
      <w:pPr>
        <w:rPr>
          <w:sz w:val="16"/>
        </w:rPr>
      </w:pPr>
      <w:r w:rsidRPr="000A1631">
        <w:rPr>
          <w:sz w:val="16"/>
        </w:rPr>
        <w:t>Big Pharma’s lobbying expenditures represent a 6.3 percent increase in spending over the first quarter of 2020, according to the Center for Responsive Politics. Drug companies would go on to collectively spend more money on lobbying in 2020 than ever before. Meanwhile, the COVID pandemic spread across the globe, and the United States and other wealthy nations poured billions of dollars into vaccine development and distribution through deals and partnerships with private pharmaceutical and biotechnology firms.</w:t>
      </w:r>
    </w:p>
    <w:p w14:paraId="232FFDF2" w14:textId="77777777" w:rsidR="006F24FE" w:rsidRPr="000A1631" w:rsidRDefault="006F24FE" w:rsidP="006F24FE">
      <w:pPr>
        <w:rPr>
          <w:sz w:val="16"/>
        </w:rPr>
      </w:pPr>
      <w:r w:rsidRPr="000A1631">
        <w:rPr>
          <w:sz w:val="16"/>
        </w:rPr>
        <w:t xml:space="preserve">The </w:t>
      </w:r>
      <w:r w:rsidRPr="000A1631">
        <w:rPr>
          <w:rStyle w:val="StyleUnderline"/>
        </w:rPr>
        <w:t xml:space="preserve">pharmaceutical industry has also </w:t>
      </w:r>
      <w:r w:rsidRPr="000A1631">
        <w:rPr>
          <w:rStyle w:val="Emphasis"/>
          <w:highlight w:val="cyan"/>
        </w:rPr>
        <w:t>pumped</w:t>
      </w:r>
      <w:r w:rsidRPr="000A1631">
        <w:rPr>
          <w:rStyle w:val="StyleUnderline"/>
          <w:highlight w:val="cyan"/>
        </w:rPr>
        <w:t xml:space="preserve"> millions</w:t>
      </w:r>
      <w:r w:rsidRPr="000A1631">
        <w:rPr>
          <w:rStyle w:val="StyleUnderline"/>
        </w:rPr>
        <w:t xml:space="preserve"> of dollars </w:t>
      </w:r>
      <w:r w:rsidRPr="000A1631">
        <w:rPr>
          <w:rStyle w:val="StyleUnderline"/>
          <w:highlight w:val="cyan"/>
        </w:rPr>
        <w:t>into</w:t>
      </w:r>
      <w:r w:rsidRPr="000A1631">
        <w:rPr>
          <w:rStyle w:val="StyleUnderline"/>
        </w:rPr>
        <w:t xml:space="preserve"> a conservative </w:t>
      </w:r>
      <w:r w:rsidRPr="000A1631">
        <w:rPr>
          <w:rStyle w:val="Emphasis"/>
          <w:highlight w:val="cyan"/>
        </w:rPr>
        <w:t>dark money group</w:t>
      </w:r>
      <w:r w:rsidRPr="000A1631">
        <w:rPr>
          <w:sz w:val="16"/>
        </w:rPr>
        <w:t xml:space="preserve"> that </w:t>
      </w:r>
      <w:r w:rsidRPr="000A1631">
        <w:rPr>
          <w:rStyle w:val="StyleUnderline"/>
        </w:rPr>
        <w:t xml:space="preserve">launched a </w:t>
      </w:r>
      <w:r w:rsidRPr="000A1631">
        <w:rPr>
          <w:rStyle w:val="Emphasis"/>
        </w:rPr>
        <w:t>$4 million</w:t>
      </w:r>
      <w:r w:rsidRPr="000A1631">
        <w:rPr>
          <w:rStyle w:val="StyleUnderline"/>
        </w:rPr>
        <w:t xml:space="preserve"> advertising blitz </w:t>
      </w:r>
      <w:r w:rsidRPr="000A1631">
        <w:rPr>
          <w:sz w:val="16"/>
        </w:rPr>
        <w:t>this week against H.R. 3, legislation backed by House Democrats that would allow the government to negotiate for lower prescription drug prices by leveraging the purchasing power of the Medicare program. The pharmaceutical lobby outspends all other industries on Capitol Hill and has long opposed the proposed Medicare reform, which enjoys bipartisan support among voters and passed the House last year before dying in the Senate.</w:t>
      </w:r>
    </w:p>
    <w:p w14:paraId="032DE0D8" w14:textId="77777777" w:rsidR="006F24FE" w:rsidRPr="000A1631" w:rsidRDefault="006F24FE" w:rsidP="006F24FE">
      <w:pPr>
        <w:rPr>
          <w:sz w:val="16"/>
        </w:rPr>
      </w:pPr>
      <w:r w:rsidRPr="000A1631">
        <w:rPr>
          <w:sz w:val="16"/>
        </w:rPr>
        <w:t xml:space="preserve">“Just as Congress is moving to deliver much-needed relief to patients struggling under the burden of high prescription drug prices, Big Pharma has launched a $4 million dark money campaign loaded with lies to attack H.R. 3,” said David Mitchell, founder of Patients </w:t>
      </w:r>
      <w:proofErr w:type="gramStart"/>
      <w:r w:rsidRPr="000A1631">
        <w:rPr>
          <w:sz w:val="16"/>
        </w:rPr>
        <w:t>For</w:t>
      </w:r>
      <w:proofErr w:type="gramEnd"/>
      <w:r w:rsidRPr="000A1631">
        <w:rPr>
          <w:sz w:val="16"/>
        </w:rPr>
        <w:t xml:space="preserve"> Affordable Drugs Now, a non-partisan group that lobbies for lower drug prices, in a statement.</w:t>
      </w:r>
    </w:p>
    <w:p w14:paraId="12176D3A" w14:textId="77777777" w:rsidR="006F24FE" w:rsidRPr="000A1631" w:rsidRDefault="006F24FE" w:rsidP="006F24FE">
      <w:pPr>
        <w:rPr>
          <w:sz w:val="16"/>
        </w:rPr>
      </w:pPr>
      <w:r w:rsidRPr="000A1631">
        <w:rPr>
          <w:sz w:val="16"/>
        </w:rPr>
        <w:t xml:space="preserve">Despite the industry’s lavish lobbying efforts, the </w:t>
      </w:r>
      <w:r w:rsidRPr="000A1631">
        <w:rPr>
          <w:rStyle w:val="StyleUnderline"/>
          <w:highlight w:val="cyan"/>
        </w:rPr>
        <w:t>Biden</w:t>
      </w:r>
      <w:r w:rsidRPr="000A1631">
        <w:rPr>
          <w:rStyle w:val="StyleUnderline"/>
        </w:rPr>
        <w:t xml:space="preserve"> </w:t>
      </w:r>
      <w:r w:rsidRPr="000A1631">
        <w:rPr>
          <w:rStyle w:val="Emphasis"/>
        </w:rPr>
        <w:t>administration</w:t>
      </w:r>
      <w:r w:rsidRPr="000A1631">
        <w:rPr>
          <w:rStyle w:val="StyleUnderline"/>
        </w:rPr>
        <w:t xml:space="preserve"> bowed to intense </w:t>
      </w:r>
      <w:r w:rsidRPr="000A1631">
        <w:rPr>
          <w:rStyle w:val="Emphasis"/>
        </w:rPr>
        <w:t>pressure</w:t>
      </w:r>
      <w:r w:rsidRPr="000A1631">
        <w:rPr>
          <w:rStyle w:val="StyleUnderline"/>
        </w:rPr>
        <w:t xml:space="preserve"> at home and abroad and announced on Wednesday support for temporarily </w:t>
      </w:r>
      <w:r w:rsidRPr="000A1631">
        <w:rPr>
          <w:rStyle w:val="Emphasis"/>
          <w:highlight w:val="cyan"/>
        </w:rPr>
        <w:t>waiving</w:t>
      </w:r>
      <w:r w:rsidRPr="000A1631">
        <w:rPr>
          <w:rStyle w:val="StyleUnderline"/>
          <w:highlight w:val="cyan"/>
        </w:rPr>
        <w:t xml:space="preserve"> international </w:t>
      </w:r>
      <w:r w:rsidRPr="000A1631">
        <w:rPr>
          <w:rStyle w:val="Emphasis"/>
          <w:highlight w:val="cyan"/>
        </w:rPr>
        <w:t>patent</w:t>
      </w:r>
      <w:r w:rsidRPr="000A1631">
        <w:rPr>
          <w:sz w:val="16"/>
        </w:rPr>
        <w:t xml:space="preserve"> and intellectual property protections for COVID vaccines and manufacturing technology. India and South Africa proposed an emergency waiver at the World Trade Organization in October to prevent the massive global disparities in vaccine access that we see today, but under the Trump administration, the United States joined a handful of other wealthy countries to block negotiations on the proposal.</w:t>
      </w:r>
    </w:p>
    <w:p w14:paraId="27C60ABD" w14:textId="77777777" w:rsidR="006F24FE" w:rsidRPr="000A1631" w:rsidRDefault="006F24FE" w:rsidP="006F24FE">
      <w:pPr>
        <w:rPr>
          <w:sz w:val="16"/>
        </w:rPr>
      </w:pPr>
      <w:r w:rsidRPr="000A1631">
        <w:rPr>
          <w:sz w:val="16"/>
        </w:rPr>
        <w:t>The Biden administration said it would enter negotiations over waiving intellectual property protections for vaccines at the WTO but warned that the negotiations would be “complex” and did not signal support for a specific proposal, according to a brief statement issued by the State Department.</w:t>
      </w:r>
    </w:p>
    <w:p w14:paraId="7396B5C5" w14:textId="77777777" w:rsidR="006F24FE" w:rsidRPr="000A1631" w:rsidRDefault="006F24FE" w:rsidP="006F24FE">
      <w:pPr>
        <w:rPr>
          <w:sz w:val="16"/>
        </w:rPr>
      </w:pPr>
      <w:r w:rsidRPr="000A1631">
        <w:rPr>
          <w:sz w:val="16"/>
        </w:rPr>
        <w:t>Proponents of the waiver — including dozens of international health organizations and countries across the world — argue that access to trade secrets and patented technology is needed to scale-up COVID vaccine production and distribution in lower-income nations as variants spread and massive outbreaks continue in countries such as India and Brazil. Sen. Bernie Sanders (I-Vermont), who worked with progressive Democrats to push President Biden toward supporting the vaccine patent waiver, applauded President Biden this week for putting “people over profits.”</w:t>
      </w:r>
    </w:p>
    <w:p w14:paraId="77C840D9" w14:textId="77777777" w:rsidR="006F24FE" w:rsidRPr="000A1631" w:rsidRDefault="006F24FE" w:rsidP="006F24FE">
      <w:pPr>
        <w:rPr>
          <w:sz w:val="16"/>
        </w:rPr>
      </w:pPr>
      <w:r w:rsidRPr="000A1631">
        <w:rPr>
          <w:sz w:val="16"/>
        </w:rPr>
        <w:t>“Our vaccination efforts here at home will only be successful if vaccination efforts in the developing world happen simultaneously,” Sanders said in a statement.</w:t>
      </w:r>
    </w:p>
    <w:p w14:paraId="586CAF74" w14:textId="77777777" w:rsidR="006F24FE" w:rsidRPr="000A1631" w:rsidRDefault="006F24FE" w:rsidP="006F24FE">
      <w:pPr>
        <w:rPr>
          <w:sz w:val="16"/>
        </w:rPr>
      </w:pPr>
      <w:r w:rsidRPr="000A1631">
        <w:rPr>
          <w:sz w:val="16"/>
        </w:rPr>
        <w:t>Pharmaceutical Research and Manufacturers of America (</w:t>
      </w:r>
      <w:r w:rsidRPr="000A1631">
        <w:rPr>
          <w:rStyle w:val="Emphasis"/>
          <w:highlight w:val="cyan"/>
        </w:rPr>
        <w:t>PhRMA</w:t>
      </w:r>
      <w:r w:rsidRPr="000A1631">
        <w:rPr>
          <w:sz w:val="16"/>
        </w:rPr>
        <w:t xml:space="preserve">), a </w:t>
      </w:r>
      <w:r w:rsidRPr="000A1631">
        <w:rPr>
          <w:rStyle w:val="StyleUnderline"/>
        </w:rPr>
        <w:t>powerful pharmaceutical industry trade group</w:t>
      </w:r>
      <w:r w:rsidRPr="000A1631">
        <w:rPr>
          <w:sz w:val="16"/>
        </w:rPr>
        <w:t xml:space="preserve">, was unsuccessful in its push to convince the Biden administration to oppose waiving intellectual property rights for COVID vaccines, which could threaten profits for private drug companies that own vaccine recipes and manufacturing know-how. PhRMA, which typically spends more on lobbying than individual drug companies, </w:t>
      </w:r>
      <w:r w:rsidRPr="000A1631">
        <w:rPr>
          <w:rStyle w:val="StyleUnderline"/>
          <w:highlight w:val="cyan"/>
        </w:rPr>
        <w:t xml:space="preserve">reported </w:t>
      </w:r>
      <w:r w:rsidRPr="000A1631">
        <w:rPr>
          <w:rStyle w:val="Emphasis"/>
          <w:highlight w:val="cyan"/>
        </w:rPr>
        <w:t>$8.7 million</w:t>
      </w:r>
      <w:r w:rsidRPr="000A1631">
        <w:rPr>
          <w:rStyle w:val="StyleUnderline"/>
          <w:highlight w:val="cyan"/>
        </w:rPr>
        <w:t xml:space="preserve"> in </w:t>
      </w:r>
      <w:r w:rsidRPr="000A1631">
        <w:rPr>
          <w:rStyle w:val="Emphasis"/>
          <w:highlight w:val="cyan"/>
        </w:rPr>
        <w:t>lobbying expenditures</w:t>
      </w:r>
      <w:r w:rsidRPr="000A1631">
        <w:rPr>
          <w:sz w:val="16"/>
        </w:rPr>
        <w:t xml:space="preserve"> during the first three months of 2021.</w:t>
      </w:r>
    </w:p>
    <w:p w14:paraId="5C93E143" w14:textId="77777777" w:rsidR="006F24FE" w:rsidRPr="000A1631" w:rsidRDefault="006F24FE" w:rsidP="006F24FE">
      <w:pPr>
        <w:rPr>
          <w:sz w:val="16"/>
        </w:rPr>
      </w:pPr>
      <w:r w:rsidRPr="000A1631">
        <w:rPr>
          <w:sz w:val="16"/>
        </w:rPr>
        <w:lastRenderedPageBreak/>
        <w:t>Pfizer, an industry giant that invested heavily in developing a leading COVID vaccine, topped other drug companies with $3.7 million in lobbying spending so far this year. The company reported this week that vaccines sales alone have generated $3.5 billion in profits. Along with PhRMA and other drug companies, Pfizer lobbied hard to maintain U.S. opposition to the vaccine patent waiver at the WTO.</w:t>
      </w:r>
    </w:p>
    <w:p w14:paraId="3035A54D" w14:textId="77777777" w:rsidR="006F24FE" w:rsidRPr="000A1631" w:rsidRDefault="006F24FE" w:rsidP="006F24FE">
      <w:pPr>
        <w:rPr>
          <w:sz w:val="16"/>
        </w:rPr>
      </w:pPr>
      <w:r w:rsidRPr="000A1631">
        <w:rPr>
          <w:sz w:val="16"/>
        </w:rPr>
        <w:t xml:space="preserve">PhRMA has also </w:t>
      </w:r>
      <w:r w:rsidRPr="000A1631">
        <w:rPr>
          <w:rStyle w:val="StyleUnderline"/>
          <w:highlight w:val="cyan"/>
        </w:rPr>
        <w:t xml:space="preserve">given </w:t>
      </w:r>
      <w:r w:rsidRPr="000A1631">
        <w:rPr>
          <w:rStyle w:val="Emphasis"/>
          <w:highlight w:val="cyan"/>
        </w:rPr>
        <w:t>millions</w:t>
      </w:r>
      <w:r w:rsidRPr="000A1631">
        <w:rPr>
          <w:rStyle w:val="StyleUnderline"/>
          <w:highlight w:val="cyan"/>
        </w:rPr>
        <w:t xml:space="preserve"> of dollars</w:t>
      </w:r>
      <w:r w:rsidRPr="000A1631">
        <w:rPr>
          <w:rStyle w:val="StyleUnderline"/>
        </w:rPr>
        <w:t xml:space="preserve"> over the </w:t>
      </w:r>
      <w:r w:rsidRPr="000A1631">
        <w:rPr>
          <w:rStyle w:val="Emphasis"/>
        </w:rPr>
        <w:t>past decade</w:t>
      </w:r>
      <w:r w:rsidRPr="000A1631">
        <w:rPr>
          <w:rStyle w:val="StyleUnderline"/>
        </w:rPr>
        <w:t xml:space="preserve"> </w:t>
      </w:r>
      <w:r w:rsidRPr="000A1631">
        <w:rPr>
          <w:rStyle w:val="StyleUnderline"/>
          <w:highlight w:val="cyan"/>
        </w:rPr>
        <w:t>to</w:t>
      </w:r>
      <w:r w:rsidRPr="000A1631">
        <w:rPr>
          <w:rStyle w:val="StyleUnderline"/>
        </w:rPr>
        <w:t xml:space="preserve"> American Action Network</w:t>
      </w:r>
      <w:r w:rsidRPr="000A1631">
        <w:rPr>
          <w:sz w:val="16"/>
        </w:rPr>
        <w:t xml:space="preserve">, the self-described “center-right” </w:t>
      </w:r>
      <w:r w:rsidRPr="000A1631">
        <w:rPr>
          <w:rStyle w:val="StyleUnderline"/>
          <w:highlight w:val="cyan"/>
        </w:rPr>
        <w:t xml:space="preserve">think tank </w:t>
      </w:r>
      <w:r w:rsidRPr="000A1631">
        <w:rPr>
          <w:rStyle w:val="Emphasis"/>
          <w:highlight w:val="cyan"/>
        </w:rPr>
        <w:t>running $4 million</w:t>
      </w:r>
      <w:r w:rsidRPr="000A1631">
        <w:rPr>
          <w:rStyle w:val="StyleUnderline"/>
          <w:highlight w:val="cyan"/>
        </w:rPr>
        <w:t xml:space="preserve"> worth of ads in </w:t>
      </w:r>
      <w:r w:rsidRPr="000A1631">
        <w:rPr>
          <w:rStyle w:val="Emphasis"/>
          <w:highlight w:val="cyan"/>
        </w:rPr>
        <w:t>key</w:t>
      </w:r>
      <w:r w:rsidRPr="000A1631">
        <w:rPr>
          <w:rStyle w:val="StyleUnderline"/>
          <w:highlight w:val="cyan"/>
        </w:rPr>
        <w:t xml:space="preserve"> congressional </w:t>
      </w:r>
      <w:r w:rsidRPr="000A1631">
        <w:rPr>
          <w:rStyle w:val="Emphasis"/>
          <w:highlight w:val="cyan"/>
        </w:rPr>
        <w:t>districts</w:t>
      </w:r>
      <w:r w:rsidRPr="000A1631">
        <w:rPr>
          <w:sz w:val="16"/>
        </w:rPr>
        <w:t xml:space="preserve"> against the House bill for lowering prescription drug prices through Medicare. As a dark money nonprofit, American Action Network is not required to reveal its donors. However, researchers have uncovered tax receipts showing that PhRMA was among the group’s top donors in the past, along with fossil fuel interests and various conservative groups.</w:t>
      </w:r>
    </w:p>
    <w:p w14:paraId="15134C46" w14:textId="77777777" w:rsidR="006F24FE" w:rsidRPr="000A1631" w:rsidRDefault="006F24FE" w:rsidP="006F24FE">
      <w:pPr>
        <w:rPr>
          <w:sz w:val="16"/>
        </w:rPr>
      </w:pPr>
      <w:r w:rsidRPr="000A1631">
        <w:rPr>
          <w:sz w:val="16"/>
        </w:rPr>
        <w:t xml:space="preserve">“This is straight out of Big Pharma’s playbook — PhRMA CEO Steve </w:t>
      </w:r>
      <w:proofErr w:type="spellStart"/>
      <w:r w:rsidRPr="000A1631">
        <w:rPr>
          <w:sz w:val="16"/>
        </w:rPr>
        <w:t>Ubl</w:t>
      </w:r>
      <w:proofErr w:type="spellEnd"/>
      <w:r w:rsidRPr="000A1631">
        <w:rPr>
          <w:sz w:val="16"/>
        </w:rPr>
        <w:t xml:space="preserve"> said himself he will be ‘rolling the tanks … to push back against policy proposals adverse to the industry’s interests,’” Mitchell said.</w:t>
      </w:r>
    </w:p>
    <w:p w14:paraId="2061CFFB" w14:textId="77777777" w:rsidR="006F24FE" w:rsidRPr="000A1631" w:rsidRDefault="006F24FE" w:rsidP="006F24FE">
      <w:pPr>
        <w:rPr>
          <w:sz w:val="16"/>
        </w:rPr>
      </w:pPr>
      <w:r w:rsidRPr="000A1631">
        <w:rPr>
          <w:sz w:val="16"/>
        </w:rPr>
        <w:t>As chairman of the Senate Budget Committee, Sanders is pushing back against the influence that drug companies enjoy in Congress. In an op-ed this week, Sanders argued that allowing the government to negotiate drug prices through Medicare would put the U.S. on par with other nations that do the same and lower drug costs for everyone, regardless of whether they have Medicare or other health care coverage. Congress could then use the money saved on purchasing drugs through Medicare to lower the age of Medicare eligibility and expand health care coverage for millions of aging workers and retired seniors.</w:t>
      </w:r>
    </w:p>
    <w:p w14:paraId="63748CA6" w14:textId="77777777" w:rsidR="006F24FE" w:rsidRPr="000A1631" w:rsidRDefault="006F24FE" w:rsidP="006F24FE">
      <w:pPr>
        <w:rPr>
          <w:sz w:val="16"/>
        </w:rPr>
      </w:pPr>
      <w:r w:rsidRPr="000A1631">
        <w:rPr>
          <w:sz w:val="16"/>
        </w:rPr>
        <w:t xml:space="preserve">“The </w:t>
      </w:r>
      <w:r w:rsidRPr="000A1631">
        <w:rPr>
          <w:rStyle w:val="StyleUnderline"/>
        </w:rPr>
        <w:t xml:space="preserve">pharmaceutical </w:t>
      </w:r>
      <w:r w:rsidRPr="000A1631">
        <w:rPr>
          <w:rStyle w:val="Emphasis"/>
        </w:rPr>
        <w:t>industry</w:t>
      </w:r>
      <w:r w:rsidRPr="000A1631">
        <w:rPr>
          <w:sz w:val="16"/>
        </w:rPr>
        <w:t xml:space="preserve">, the </w:t>
      </w:r>
      <w:r w:rsidRPr="000A1631">
        <w:rPr>
          <w:rStyle w:val="Emphasis"/>
        </w:rPr>
        <w:t>most powerful lobby</w:t>
      </w:r>
      <w:r w:rsidRPr="000A1631">
        <w:rPr>
          <w:rStyle w:val="StyleUnderline"/>
        </w:rPr>
        <w:t xml:space="preserve"> in Washington, believes that their </w:t>
      </w:r>
      <w:r w:rsidRPr="000A1631">
        <w:rPr>
          <w:rStyle w:val="Emphasis"/>
        </w:rPr>
        <w:t>wealth</w:t>
      </w:r>
      <w:r w:rsidRPr="000A1631">
        <w:rPr>
          <w:rStyle w:val="StyleUnderline"/>
        </w:rPr>
        <w:t xml:space="preserve"> and power can </w:t>
      </w:r>
      <w:r w:rsidRPr="000A1631">
        <w:rPr>
          <w:rStyle w:val="Emphasis"/>
        </w:rPr>
        <w:t>prevent</w:t>
      </w:r>
      <w:r w:rsidRPr="000A1631">
        <w:rPr>
          <w:rStyle w:val="StyleUnderline"/>
        </w:rPr>
        <w:t xml:space="preserve"> Congress and the </w:t>
      </w:r>
      <w:r w:rsidRPr="000A1631">
        <w:rPr>
          <w:rStyle w:val="Emphasis"/>
        </w:rPr>
        <w:t>president</w:t>
      </w:r>
      <w:r w:rsidRPr="000A1631">
        <w:rPr>
          <w:rStyle w:val="StyleUnderline"/>
        </w:rPr>
        <w:t xml:space="preserve"> from taking </w:t>
      </w:r>
      <w:r w:rsidRPr="000A1631">
        <w:rPr>
          <w:rStyle w:val="Emphasis"/>
        </w:rPr>
        <w:t>action</w:t>
      </w:r>
      <w:r w:rsidRPr="000A1631">
        <w:rPr>
          <w:sz w:val="16"/>
        </w:rPr>
        <w:t xml:space="preserve"> to expand Medicare and lower prescription drug prices. Well, I disagree,” Sanders wrote in The Guardian.</w:t>
      </w:r>
    </w:p>
    <w:p w14:paraId="0944AC8D" w14:textId="77777777" w:rsidR="006F24FE" w:rsidRPr="000A1631" w:rsidRDefault="006F24FE" w:rsidP="006F24FE">
      <w:pPr>
        <w:rPr>
          <w:sz w:val="16"/>
        </w:rPr>
      </w:pPr>
      <w:r w:rsidRPr="000A1631">
        <w:rPr>
          <w:sz w:val="16"/>
        </w:rPr>
        <w:t xml:space="preserve">H.R. 3, the bill backed by Sanders and other Democrats that would allow Medicare to negotiate for lower drug prices, would also cap out-of-pocket drug costs for Medicare beneficiaries at $2,000 a year and penalize drug companies for price gouging. A 2019 poll found that nearly 90 percent of respondents supported allowing the government to negotiate drug prices through Medicare. Similarly, a recent poll found that a majority of likely </w:t>
      </w:r>
      <w:proofErr w:type="gramStart"/>
      <w:r w:rsidRPr="000A1631">
        <w:rPr>
          <w:sz w:val="16"/>
        </w:rPr>
        <w:t>voters</w:t>
      </w:r>
      <w:proofErr w:type="gramEnd"/>
      <w:r w:rsidRPr="000A1631">
        <w:rPr>
          <w:sz w:val="16"/>
        </w:rPr>
        <w:t xml:space="preserve"> support waiving international intellectual property protections for COVID vaccines, with 60 percent agreeing that the U.S. should drop its opposition to the WTO waiver and only 28 percent disagreeing.</w:t>
      </w:r>
    </w:p>
    <w:p w14:paraId="2A9C5472" w14:textId="77777777" w:rsidR="006F24FE" w:rsidRDefault="006F24FE" w:rsidP="006F24FE">
      <w:pPr>
        <w:rPr>
          <w:sz w:val="14"/>
        </w:rPr>
      </w:pPr>
    </w:p>
    <w:p w14:paraId="4A606E3C" w14:textId="77777777" w:rsidR="006F24FE" w:rsidRDefault="006F24FE" w:rsidP="006F24FE">
      <w:pPr>
        <w:pStyle w:val="Heading3"/>
      </w:pPr>
      <w:r>
        <w:lastRenderedPageBreak/>
        <w:t>Link --- PTAB --- Big Tech</w:t>
      </w:r>
    </w:p>
    <w:p w14:paraId="7071BEF3" w14:textId="77777777" w:rsidR="006F24FE" w:rsidRDefault="006F24FE" w:rsidP="006F24FE">
      <w:pPr>
        <w:pStyle w:val="Heading4"/>
      </w:pPr>
      <w:r>
        <w:t xml:space="preserve">Big tech </w:t>
      </w:r>
      <w:r w:rsidRPr="00155FBC">
        <w:rPr>
          <w:u w:val="single"/>
        </w:rPr>
        <w:t>doesn’t</w:t>
      </w:r>
      <w:r>
        <w:t xml:space="preserve"> like PTAB reform---the link </w:t>
      </w:r>
      <w:r w:rsidRPr="00155FBC">
        <w:rPr>
          <w:u w:val="single"/>
        </w:rPr>
        <w:t>alone</w:t>
      </w:r>
      <w:r>
        <w:t xml:space="preserve"> turns case through big tech pushing </w:t>
      </w:r>
      <w:r w:rsidRPr="00155FBC">
        <w:rPr>
          <w:u w:val="single"/>
        </w:rPr>
        <w:t>pro-PTAB</w:t>
      </w:r>
      <w:r>
        <w:t xml:space="preserve"> legislation.</w:t>
      </w:r>
    </w:p>
    <w:p w14:paraId="56B7513C" w14:textId="77777777" w:rsidR="006F24FE" w:rsidRPr="00155FBC" w:rsidRDefault="006F24FE" w:rsidP="006F24FE">
      <w:r w:rsidRPr="00155FBC">
        <w:rPr>
          <w:rStyle w:val="Style13ptBold"/>
        </w:rPr>
        <w:t>Innovation Alliance ’21</w:t>
      </w:r>
      <w:r>
        <w:t xml:space="preserve"> [December 3, 2021; The Innovation Alliance is a coalition of research and development-based technology companies representing innovators, patent owners, and stakeholders from a diverse range of industries that believe in the critical importance of maintaining a strong patent system that supports innovative enterprises of all sizes. “</w:t>
      </w:r>
      <w:r w:rsidRPr="00155FBC">
        <w:t xml:space="preserve">Innovation Alliance Fact Sheet: Why </w:t>
      </w:r>
      <w:r w:rsidRPr="00155FBC">
        <w:rPr>
          <w:rStyle w:val="Emphasis"/>
          <w:highlight w:val="green"/>
        </w:rPr>
        <w:t>Big Tech</w:t>
      </w:r>
      <w:r w:rsidRPr="00155FBC">
        <w:rPr>
          <w:rStyle w:val="StyleUnderline"/>
        </w:rPr>
        <w:t xml:space="preserve"> is </w:t>
      </w:r>
      <w:r w:rsidRPr="00155FBC">
        <w:rPr>
          <w:rStyle w:val="StyleUnderline"/>
          <w:highlight w:val="green"/>
        </w:rPr>
        <w:t xml:space="preserve">Seeking to </w:t>
      </w:r>
      <w:r w:rsidRPr="00155FBC">
        <w:rPr>
          <w:rStyle w:val="Emphasis"/>
          <w:highlight w:val="green"/>
        </w:rPr>
        <w:t>Undermine</w:t>
      </w:r>
      <w:r w:rsidRPr="00155FBC">
        <w:rPr>
          <w:rStyle w:val="StyleUnderline"/>
          <w:highlight w:val="green"/>
        </w:rPr>
        <w:t xml:space="preserve"> PTAB Reforms</w:t>
      </w:r>
      <w:r>
        <w:t xml:space="preserve">,” Innovation Alliance; </w:t>
      </w:r>
      <w:r w:rsidRPr="00155FBC">
        <w:t>https://innovationalliance.net/from-the-alliance/innovation-alliance-fact-sheet-why-big-tech-is-seeking-to-undermine-ptab-reforms/</w:t>
      </w:r>
      <w:r>
        <w:t>; $G]</w:t>
      </w:r>
    </w:p>
    <w:p w14:paraId="51B44649" w14:textId="77777777" w:rsidR="006F24FE" w:rsidRPr="00155FBC" w:rsidRDefault="006F24FE" w:rsidP="006F24FE">
      <w:pPr>
        <w:rPr>
          <w:sz w:val="16"/>
        </w:rPr>
      </w:pPr>
      <w:r w:rsidRPr="00155FBC">
        <w:rPr>
          <w:sz w:val="16"/>
        </w:rPr>
        <w:t xml:space="preserve">Big Tech companies have </w:t>
      </w:r>
      <w:r w:rsidRPr="00155FBC">
        <w:rPr>
          <w:rStyle w:val="StyleUnderline"/>
          <w:highlight w:val="green"/>
        </w:rPr>
        <w:t>been</w:t>
      </w:r>
      <w:r w:rsidRPr="00155FBC">
        <w:rPr>
          <w:rStyle w:val="StyleUnderline"/>
        </w:rPr>
        <w:t xml:space="preserve"> the </w:t>
      </w:r>
      <w:r w:rsidRPr="00155FBC">
        <w:rPr>
          <w:rStyle w:val="Emphasis"/>
          <w:highlight w:val="green"/>
        </w:rPr>
        <w:t>biggest users</w:t>
      </w:r>
      <w:r w:rsidRPr="00155FBC">
        <w:rPr>
          <w:rStyle w:val="StyleUnderline"/>
          <w:highlight w:val="green"/>
        </w:rPr>
        <w:t xml:space="preserve"> of</w:t>
      </w:r>
      <w:r w:rsidRPr="00155FBC">
        <w:rPr>
          <w:sz w:val="16"/>
        </w:rPr>
        <w:t xml:space="preserve"> the USPTO’s Patent Trial and Appeal Board (</w:t>
      </w:r>
      <w:r w:rsidRPr="00155FBC">
        <w:rPr>
          <w:rStyle w:val="StyleUnderline"/>
          <w:highlight w:val="green"/>
        </w:rPr>
        <w:t>PTAB</w:t>
      </w:r>
      <w:r w:rsidRPr="00155FBC">
        <w:rPr>
          <w:sz w:val="16"/>
        </w:rPr>
        <w:t xml:space="preserve">), filing hundreds of petitions </w:t>
      </w:r>
      <w:r w:rsidRPr="00155FBC">
        <w:rPr>
          <w:rStyle w:val="StyleUnderline"/>
          <w:highlight w:val="green"/>
        </w:rPr>
        <w:t>challenging</w:t>
      </w:r>
      <w:r w:rsidRPr="00155FBC">
        <w:rPr>
          <w:rStyle w:val="StyleUnderline"/>
        </w:rPr>
        <w:t xml:space="preserve"> the patents of </w:t>
      </w:r>
      <w:r w:rsidRPr="00155FBC">
        <w:rPr>
          <w:rStyle w:val="Emphasis"/>
          <w:highlight w:val="green"/>
        </w:rPr>
        <w:t>smaller innovators</w:t>
      </w:r>
      <w:r w:rsidRPr="00155FBC">
        <w:rPr>
          <w:sz w:val="16"/>
        </w:rPr>
        <w:t xml:space="preserve"> since the Board was established in 2012. </w:t>
      </w:r>
    </w:p>
    <w:p w14:paraId="0BF9300C" w14:textId="77777777" w:rsidR="006F24FE" w:rsidRPr="00155FBC" w:rsidRDefault="006F24FE" w:rsidP="006F24FE">
      <w:pPr>
        <w:rPr>
          <w:sz w:val="16"/>
        </w:rPr>
      </w:pPr>
      <w:r w:rsidRPr="00155FBC">
        <w:rPr>
          <w:sz w:val="16"/>
        </w:rPr>
        <w:t xml:space="preserve">Big Tech infringers like the PTAB because it </w:t>
      </w:r>
      <w:r w:rsidRPr="00155FBC">
        <w:rPr>
          <w:rStyle w:val="StyleUnderline"/>
          <w:highlight w:val="green"/>
        </w:rPr>
        <w:t>provides</w:t>
      </w:r>
      <w:r w:rsidRPr="00155FBC">
        <w:rPr>
          <w:rStyle w:val="StyleUnderline"/>
        </w:rPr>
        <w:t xml:space="preserve"> them with an </w:t>
      </w:r>
      <w:r w:rsidRPr="00155FBC">
        <w:rPr>
          <w:rStyle w:val="Emphasis"/>
        </w:rPr>
        <w:t>additional</w:t>
      </w:r>
      <w:r w:rsidRPr="00155FBC">
        <w:rPr>
          <w:rStyle w:val="StyleUnderline"/>
        </w:rPr>
        <w:t xml:space="preserve"> </w:t>
      </w:r>
      <w:r w:rsidRPr="00155FBC">
        <w:rPr>
          <w:rStyle w:val="StyleUnderline"/>
          <w:highlight w:val="green"/>
        </w:rPr>
        <w:t xml:space="preserve">tool to drag out </w:t>
      </w:r>
      <w:r w:rsidRPr="00155FBC">
        <w:rPr>
          <w:rStyle w:val="Emphasis"/>
          <w:highlight w:val="green"/>
        </w:rPr>
        <w:t>infringement disputes</w:t>
      </w:r>
      <w:r w:rsidRPr="00155FBC">
        <w:rPr>
          <w:rStyle w:val="StyleUnderline"/>
        </w:rPr>
        <w:t xml:space="preserve"> and increase the cost of </w:t>
      </w:r>
      <w:r w:rsidRPr="00155FBC">
        <w:rPr>
          <w:rStyle w:val="Emphasis"/>
        </w:rPr>
        <w:t>enforcing patents</w:t>
      </w:r>
      <w:r w:rsidRPr="00155FBC">
        <w:rPr>
          <w:rStyle w:val="StyleUnderline"/>
        </w:rPr>
        <w:t xml:space="preserve"> for smaller innovators</w:t>
      </w:r>
      <w:r w:rsidRPr="00155FBC">
        <w:rPr>
          <w:sz w:val="16"/>
        </w:rPr>
        <w:t xml:space="preserve">. </w:t>
      </w:r>
    </w:p>
    <w:p w14:paraId="71B4E172" w14:textId="77777777" w:rsidR="006F24FE" w:rsidRPr="003C167D" w:rsidRDefault="006F24FE" w:rsidP="006F24FE">
      <w:pPr>
        <w:rPr>
          <w:sz w:val="16"/>
        </w:rPr>
      </w:pPr>
      <w:r w:rsidRPr="00155FBC">
        <w:rPr>
          <w:sz w:val="16"/>
        </w:rPr>
        <w:t xml:space="preserve">These companies are now </w:t>
      </w:r>
      <w:r w:rsidRPr="00155FBC">
        <w:rPr>
          <w:rStyle w:val="StyleUnderline"/>
          <w:highlight w:val="green"/>
        </w:rPr>
        <w:t xml:space="preserve">pushing </w:t>
      </w:r>
      <w:r w:rsidRPr="00155FBC">
        <w:rPr>
          <w:rStyle w:val="Emphasis"/>
          <w:highlight w:val="green"/>
        </w:rPr>
        <w:t>legislation</w:t>
      </w:r>
      <w:r w:rsidRPr="00155FBC">
        <w:rPr>
          <w:rStyle w:val="StyleUnderline"/>
        </w:rPr>
        <w:t xml:space="preserve"> that would </w:t>
      </w:r>
      <w:r w:rsidRPr="00155FBC">
        <w:rPr>
          <w:rStyle w:val="StyleUnderline"/>
          <w:highlight w:val="green"/>
        </w:rPr>
        <w:t xml:space="preserve">reverse </w:t>
      </w:r>
      <w:r w:rsidRPr="00155FBC">
        <w:rPr>
          <w:rStyle w:val="Emphasis"/>
          <w:highlight w:val="green"/>
        </w:rPr>
        <w:t>recent reforms</w:t>
      </w:r>
      <w:r w:rsidRPr="00155FBC">
        <w:rPr>
          <w:rStyle w:val="StyleUnderline"/>
        </w:rPr>
        <w:t xml:space="preserve"> at the PTAB to </w:t>
      </w:r>
      <w:r w:rsidRPr="00155FBC">
        <w:rPr>
          <w:rStyle w:val="StyleUnderline"/>
          <w:highlight w:val="green"/>
        </w:rPr>
        <w:t xml:space="preserve">tilt the </w:t>
      </w:r>
      <w:r w:rsidRPr="00155FBC">
        <w:rPr>
          <w:rStyle w:val="Emphasis"/>
          <w:highlight w:val="green"/>
        </w:rPr>
        <w:t>balance</w:t>
      </w:r>
      <w:r w:rsidRPr="00155FBC">
        <w:rPr>
          <w:rStyle w:val="StyleUnderline"/>
          <w:highlight w:val="green"/>
        </w:rPr>
        <w:t xml:space="preserve"> further</w:t>
      </w:r>
      <w:r w:rsidRPr="00155FBC">
        <w:rPr>
          <w:rStyle w:val="StyleUnderline"/>
        </w:rPr>
        <w:t xml:space="preserve"> </w:t>
      </w:r>
      <w:r w:rsidRPr="00155FBC">
        <w:rPr>
          <w:rStyle w:val="StyleUnderline"/>
          <w:highlight w:val="green"/>
        </w:rPr>
        <w:t xml:space="preserve">in their </w:t>
      </w:r>
      <w:r w:rsidRPr="00155FBC">
        <w:rPr>
          <w:rStyle w:val="Emphasis"/>
          <w:highlight w:val="green"/>
        </w:rPr>
        <w:t>favor</w:t>
      </w:r>
      <w:r w:rsidRPr="00155FBC">
        <w:rPr>
          <w:sz w:val="16"/>
        </w:rPr>
        <w:t xml:space="preserve"> and make it even </w:t>
      </w:r>
      <w:r w:rsidRPr="00155FBC">
        <w:rPr>
          <w:rStyle w:val="StyleUnderline"/>
        </w:rPr>
        <w:t xml:space="preserve">harder for patent owners to </w:t>
      </w:r>
      <w:r w:rsidRPr="00155FBC">
        <w:rPr>
          <w:rStyle w:val="Emphasis"/>
        </w:rPr>
        <w:t>defend</w:t>
      </w:r>
      <w:r w:rsidRPr="00155FBC">
        <w:rPr>
          <w:rStyle w:val="StyleUnderline"/>
        </w:rPr>
        <w:t xml:space="preserve"> their intellectual property</w:t>
      </w:r>
      <w:r w:rsidRPr="00155FBC">
        <w:rPr>
          <w:sz w:val="16"/>
        </w:rPr>
        <w:t xml:space="preserve">. This is a </w:t>
      </w:r>
      <w:r w:rsidRPr="00155FBC">
        <w:rPr>
          <w:rStyle w:val="Emphasis"/>
        </w:rPr>
        <w:t>blatant effort</w:t>
      </w:r>
      <w:r w:rsidRPr="00155FBC">
        <w:rPr>
          <w:rStyle w:val="StyleUnderline"/>
        </w:rPr>
        <w:t xml:space="preserve"> by Big Tech to gain more power</w:t>
      </w:r>
      <w:r w:rsidRPr="00155FBC">
        <w:rPr>
          <w:sz w:val="16"/>
        </w:rPr>
        <w:t>, allowing them to crush small competitors and maintain their market dominance. It would also help some of China’s biggest tech companies, including ZTE and Huawei, who are also among the top users of the PTAB.</w:t>
      </w:r>
    </w:p>
    <w:p w14:paraId="4339CF3F" w14:textId="77777777" w:rsidR="006F24FE" w:rsidRPr="0018671E" w:rsidRDefault="006F24FE" w:rsidP="006F24FE">
      <w:pPr>
        <w:pStyle w:val="Heading4"/>
        <w:rPr>
          <w:rFonts w:cs="Calibri"/>
        </w:rPr>
      </w:pPr>
      <w:r>
        <w:rPr>
          <w:rFonts w:cs="Calibri"/>
        </w:rPr>
        <w:t>Big tech games PTAB for profit – aggressively opposes stronger IP</w:t>
      </w:r>
    </w:p>
    <w:p w14:paraId="1BD06EE4" w14:textId="77777777" w:rsidR="006F24FE" w:rsidRPr="0018671E" w:rsidRDefault="006F24FE" w:rsidP="006F24FE">
      <w:pPr>
        <w:rPr>
          <w:rStyle w:val="Style13ptBold"/>
        </w:rPr>
      </w:pPr>
      <w:r>
        <w:rPr>
          <w:rStyle w:val="Style13ptBold"/>
        </w:rPr>
        <w:t xml:space="preserve">Michel 22 </w:t>
      </w:r>
    </w:p>
    <w:p w14:paraId="263AF3DA" w14:textId="77777777" w:rsidR="006F24FE" w:rsidRPr="00153A52" w:rsidRDefault="006F24FE" w:rsidP="006F24FE">
      <w:pPr>
        <w:rPr>
          <w:b/>
          <w:bCs/>
          <w:sz w:val="16"/>
        </w:rPr>
      </w:pPr>
      <w:r w:rsidRPr="0018671E">
        <w:rPr>
          <w:sz w:val="16"/>
        </w:rPr>
        <w:t>[(</w:t>
      </w:r>
      <w:r>
        <w:rPr>
          <w:sz w:val="16"/>
        </w:rPr>
        <w:t>Paul</w:t>
      </w:r>
      <w:r w:rsidRPr="0018671E">
        <w:rPr>
          <w:sz w:val="16"/>
        </w:rPr>
        <w:t xml:space="preserve">, </w:t>
      </w:r>
      <w:r w:rsidRPr="00153A52">
        <w:rPr>
          <w:sz w:val="16"/>
        </w:rPr>
        <w:t>served on the United States Court of Appeals for the Federal Circuit from 1988 to his retirement in 2010, and as its chief judge from 2004 to 2010</w:t>
      </w:r>
      <w:r w:rsidRPr="0018671E">
        <w:rPr>
          <w:sz w:val="16"/>
        </w:rPr>
        <w:t>.) “</w:t>
      </w:r>
      <w:r>
        <w:rPr>
          <w:sz w:val="16"/>
        </w:rPr>
        <w:t>Big Tech Has a Patent Violation Problem</w:t>
      </w:r>
      <w:r w:rsidRPr="0018671E">
        <w:rPr>
          <w:sz w:val="16"/>
        </w:rPr>
        <w:t xml:space="preserve">.”, </w:t>
      </w:r>
      <w:r>
        <w:rPr>
          <w:sz w:val="16"/>
        </w:rPr>
        <w:t>Harvard Business Review</w:t>
      </w:r>
      <w:r w:rsidRPr="0018671E">
        <w:rPr>
          <w:sz w:val="16"/>
        </w:rPr>
        <w:t xml:space="preserve">, </w:t>
      </w:r>
      <w:r>
        <w:rPr>
          <w:sz w:val="16"/>
        </w:rPr>
        <w:t>8-5-22</w:t>
      </w:r>
      <w:r w:rsidRPr="0018671E">
        <w:rPr>
          <w:sz w:val="16"/>
        </w:rPr>
        <w:t xml:space="preserve">, </w:t>
      </w:r>
      <w:r w:rsidRPr="00153A52">
        <w:rPr>
          <w:sz w:val="16"/>
        </w:rPr>
        <w:t>https://hbr.org/2022/08/big-tech-has-a-patent-violation-problem</w:t>
      </w:r>
      <w:r w:rsidRPr="0018671E">
        <w:rPr>
          <w:sz w:val="16"/>
        </w:rPr>
        <w:t>]//LR</w:t>
      </w:r>
    </w:p>
    <w:p w14:paraId="3EA9AF90" w14:textId="77777777" w:rsidR="006F24FE" w:rsidRPr="009D6CD2" w:rsidRDefault="006F24FE" w:rsidP="006F24FE">
      <w:pPr>
        <w:rPr>
          <w:rStyle w:val="StyleUnderline"/>
        </w:rPr>
      </w:pPr>
      <w:r w:rsidRPr="009D6CD2">
        <w:rPr>
          <w:sz w:val="16"/>
        </w:rPr>
        <w:t xml:space="preserve">For example, in January, the </w:t>
      </w:r>
      <w:r w:rsidRPr="009D6CD2">
        <w:rPr>
          <w:rStyle w:val="StyleUnderline"/>
        </w:rPr>
        <w:t xml:space="preserve">United States </w:t>
      </w:r>
      <w:r w:rsidRPr="009D6CD2">
        <w:rPr>
          <w:rStyle w:val="Emphasis"/>
        </w:rPr>
        <w:t>International Trade Commission</w:t>
      </w:r>
      <w:r w:rsidRPr="009D6CD2">
        <w:rPr>
          <w:rStyle w:val="StyleUnderline"/>
        </w:rPr>
        <w:t xml:space="preserve">, a quasi-judicial body that oversees trade enforcement matters, found that </w:t>
      </w:r>
      <w:r w:rsidRPr="009D6CD2">
        <w:rPr>
          <w:rStyle w:val="StyleUnderline"/>
          <w:highlight w:val="cyan"/>
        </w:rPr>
        <w:t xml:space="preserve">Google </w:t>
      </w:r>
      <w:r w:rsidRPr="009D6CD2">
        <w:rPr>
          <w:rStyle w:val="Emphasis"/>
          <w:highlight w:val="cyan"/>
        </w:rPr>
        <w:t>infringed on multiple patents</w:t>
      </w:r>
      <w:r w:rsidRPr="009D6CD2">
        <w:rPr>
          <w:rStyle w:val="StyleUnderline"/>
          <w:highlight w:val="cyan"/>
        </w:rPr>
        <w:t xml:space="preserve"> held by</w:t>
      </w:r>
      <w:r w:rsidRPr="009D6CD2">
        <w:rPr>
          <w:rStyle w:val="StyleUnderline"/>
        </w:rPr>
        <w:t xml:space="preserve"> the speaker maker </w:t>
      </w:r>
      <w:r w:rsidRPr="009D6CD2">
        <w:rPr>
          <w:rStyle w:val="StyleUnderline"/>
          <w:highlight w:val="cyan"/>
        </w:rPr>
        <w:t>Sonos</w:t>
      </w:r>
      <w:r w:rsidRPr="009D6CD2">
        <w:rPr>
          <w:sz w:val="16"/>
        </w:rPr>
        <w:t>. The commission gave Google 60 days to implement software updates to remove the stolen technology or else face a ban from importing a range of its products — including its Google Home smart speakers and Pixel phone — and selling them here in America. Google complied, at the cost of removing features and reducing the functionality of the products. This was just one in a</w:t>
      </w:r>
      <w:r w:rsidRPr="009D6CD2">
        <w:rPr>
          <w:rStyle w:val="StyleUnderline"/>
        </w:rPr>
        <w:t xml:space="preserve"> </w:t>
      </w:r>
      <w:r w:rsidRPr="009D6CD2">
        <w:rPr>
          <w:rStyle w:val="StyleUnderline"/>
          <w:highlight w:val="cyan"/>
        </w:rPr>
        <w:t>string of</w:t>
      </w:r>
      <w:r w:rsidRPr="009D6CD2">
        <w:rPr>
          <w:rStyle w:val="StyleUnderline"/>
        </w:rPr>
        <w:t xml:space="preserve"> </w:t>
      </w:r>
      <w:r w:rsidRPr="009D6CD2">
        <w:rPr>
          <w:rStyle w:val="Emphasis"/>
        </w:rPr>
        <w:t xml:space="preserve">similar </w:t>
      </w:r>
      <w:r w:rsidRPr="009D6CD2">
        <w:rPr>
          <w:rStyle w:val="Emphasis"/>
          <w:highlight w:val="cyan"/>
        </w:rPr>
        <w:t>legal</w:t>
      </w:r>
      <w:r w:rsidRPr="009D6CD2">
        <w:rPr>
          <w:rStyle w:val="Emphasis"/>
        </w:rPr>
        <w:t xml:space="preserve"> </w:t>
      </w:r>
      <w:r w:rsidRPr="009D6CD2">
        <w:rPr>
          <w:rStyle w:val="Emphasis"/>
          <w:highlight w:val="cyan"/>
        </w:rPr>
        <w:t>defeats</w:t>
      </w:r>
      <w:r w:rsidRPr="009D6CD2">
        <w:rPr>
          <w:rStyle w:val="Emphasis"/>
        </w:rPr>
        <w:t xml:space="preserve"> </w:t>
      </w:r>
      <w:r w:rsidRPr="009D6CD2">
        <w:rPr>
          <w:rStyle w:val="StyleUnderline"/>
        </w:rPr>
        <w:t>that Google has suffered</w:t>
      </w:r>
      <w:r w:rsidRPr="009D6CD2">
        <w:rPr>
          <w:sz w:val="16"/>
        </w:rPr>
        <w:t xml:space="preserve">. In February, a </w:t>
      </w:r>
      <w:r w:rsidRPr="009D6CD2">
        <w:rPr>
          <w:rStyle w:val="StyleUnderline"/>
        </w:rPr>
        <w:t xml:space="preserve">jury in Texas ruled that </w:t>
      </w:r>
      <w:r w:rsidRPr="009D6CD2">
        <w:rPr>
          <w:rStyle w:val="StyleUnderline"/>
          <w:highlight w:val="cyan"/>
        </w:rPr>
        <w:t>Google’s</w:t>
      </w:r>
      <w:r w:rsidRPr="009D6CD2">
        <w:rPr>
          <w:rStyle w:val="StyleUnderline"/>
        </w:rPr>
        <w:t xml:space="preserve"> Nest </w:t>
      </w:r>
      <w:r w:rsidRPr="009D6CD2">
        <w:rPr>
          <w:rStyle w:val="StyleUnderline"/>
          <w:highlight w:val="cyan"/>
        </w:rPr>
        <w:t xml:space="preserve">Thermostat infringed </w:t>
      </w:r>
      <w:r w:rsidRPr="009D6CD2">
        <w:rPr>
          <w:rStyle w:val="StyleUnderline"/>
        </w:rPr>
        <w:t xml:space="preserve">on a patent held by </w:t>
      </w:r>
      <w:proofErr w:type="spellStart"/>
      <w:proofErr w:type="gramStart"/>
      <w:r w:rsidRPr="009D6CD2">
        <w:rPr>
          <w:rStyle w:val="StyleUnderline"/>
        </w:rPr>
        <w:t>EcoFactor</w:t>
      </w:r>
      <w:proofErr w:type="spellEnd"/>
      <w:r w:rsidRPr="009D6CD2">
        <w:rPr>
          <w:rStyle w:val="StyleUnderline"/>
        </w:rPr>
        <w:t>, and</w:t>
      </w:r>
      <w:proofErr w:type="gramEnd"/>
      <w:r w:rsidRPr="009D6CD2">
        <w:rPr>
          <w:rStyle w:val="StyleUnderline"/>
        </w:rPr>
        <w:t xml:space="preserve"> ordered </w:t>
      </w:r>
      <w:r w:rsidRPr="009D6CD2">
        <w:rPr>
          <w:rStyle w:val="Emphasis"/>
          <w:highlight w:val="cyan"/>
        </w:rPr>
        <w:t>Google</w:t>
      </w:r>
      <w:r w:rsidRPr="009D6CD2">
        <w:rPr>
          <w:rStyle w:val="Emphasis"/>
        </w:rPr>
        <w:t xml:space="preserve"> to </w:t>
      </w:r>
      <w:r w:rsidRPr="009D6CD2">
        <w:rPr>
          <w:rStyle w:val="Emphasis"/>
          <w:highlight w:val="cyan"/>
        </w:rPr>
        <w:t>pay</w:t>
      </w:r>
      <w:r w:rsidRPr="00153A52">
        <w:rPr>
          <w:rStyle w:val="Emphasis"/>
          <w:highlight w:val="cyan"/>
        </w:rPr>
        <w:t xml:space="preserve"> </w:t>
      </w:r>
      <w:r w:rsidRPr="009D6CD2">
        <w:rPr>
          <w:rStyle w:val="Emphasis"/>
          <w:highlight w:val="cyan"/>
        </w:rPr>
        <w:t>$20 million</w:t>
      </w:r>
      <w:r w:rsidRPr="009D6CD2">
        <w:rPr>
          <w:rStyle w:val="StyleUnderline"/>
        </w:rPr>
        <w:t>. In a</w:t>
      </w:r>
      <w:r>
        <w:rPr>
          <w:rStyle w:val="StyleUnderline"/>
        </w:rPr>
        <w:t xml:space="preserve"> </w:t>
      </w:r>
      <w:r w:rsidRPr="009D6CD2">
        <w:rPr>
          <w:rStyle w:val="StyleUnderline"/>
        </w:rPr>
        <w:t>$</w:t>
      </w:r>
      <w:r w:rsidRPr="009D6CD2">
        <w:rPr>
          <w:rStyle w:val="StyleUnderline"/>
          <w:highlight w:val="cyan"/>
        </w:rPr>
        <w:t>26 million verdict</w:t>
      </w:r>
      <w:r>
        <w:rPr>
          <w:rStyle w:val="StyleUnderline"/>
        </w:rPr>
        <w:t xml:space="preserve"> </w:t>
      </w:r>
      <w:r w:rsidRPr="009D6CD2">
        <w:rPr>
          <w:rStyle w:val="StyleUnderline"/>
        </w:rPr>
        <w:t xml:space="preserve">from November 2021, a federal jury found </w:t>
      </w:r>
      <w:r w:rsidRPr="009D6CD2">
        <w:rPr>
          <w:rStyle w:val="StyleUnderline"/>
          <w:highlight w:val="cyan"/>
        </w:rPr>
        <w:t>Google’s YouTube</w:t>
      </w:r>
      <w:r w:rsidRPr="009D6CD2">
        <w:rPr>
          <w:rStyle w:val="StyleUnderline"/>
        </w:rPr>
        <w:t xml:space="preserve"> platform </w:t>
      </w:r>
      <w:r w:rsidRPr="009D6CD2">
        <w:rPr>
          <w:rStyle w:val="StyleUnderline"/>
          <w:highlight w:val="cyan"/>
        </w:rPr>
        <w:t>in violation of</w:t>
      </w:r>
      <w:r w:rsidRPr="009D6CD2">
        <w:rPr>
          <w:rStyle w:val="StyleUnderline"/>
        </w:rPr>
        <w:t xml:space="preserve"> a patent held by </w:t>
      </w:r>
      <w:proofErr w:type="spellStart"/>
      <w:r w:rsidRPr="009D6CD2">
        <w:rPr>
          <w:rStyle w:val="StyleUnderline"/>
          <w:highlight w:val="cyan"/>
        </w:rPr>
        <w:t>VideoShare</w:t>
      </w:r>
      <w:proofErr w:type="spellEnd"/>
      <w:r w:rsidRPr="009D6CD2">
        <w:rPr>
          <w:rStyle w:val="StyleUnderline"/>
        </w:rPr>
        <w:t xml:space="preserve"> LLC</w:t>
      </w:r>
      <w:r w:rsidRPr="009D6CD2">
        <w:rPr>
          <w:sz w:val="16"/>
        </w:rPr>
        <w:t xml:space="preserve">. Google isn’t alone, however. </w:t>
      </w:r>
      <w:r w:rsidRPr="009D6CD2">
        <w:rPr>
          <w:rStyle w:val="StyleUnderline"/>
          <w:highlight w:val="cyan"/>
        </w:rPr>
        <w:t xml:space="preserve">Other Big Tech firms have </w:t>
      </w:r>
      <w:r w:rsidRPr="009D6CD2">
        <w:rPr>
          <w:rStyle w:val="Emphasis"/>
          <w:highlight w:val="cyan"/>
        </w:rPr>
        <w:t>infringed</w:t>
      </w:r>
      <w:r w:rsidRPr="009D6CD2">
        <w:rPr>
          <w:rStyle w:val="Emphasis"/>
        </w:rPr>
        <w:t xml:space="preserve"> on smaller competitors’</w:t>
      </w:r>
      <w:r w:rsidRPr="009D6CD2">
        <w:rPr>
          <w:rStyle w:val="StyleUnderline"/>
        </w:rPr>
        <w:t xml:space="preserve"> technologies in recent </w:t>
      </w:r>
      <w:proofErr w:type="gramStart"/>
      <w:r w:rsidRPr="009D6CD2">
        <w:rPr>
          <w:rStyle w:val="StyleUnderline"/>
        </w:rPr>
        <w:t>years, and</w:t>
      </w:r>
      <w:proofErr w:type="gramEnd"/>
      <w:r w:rsidRPr="009D6CD2">
        <w:rPr>
          <w:rStyle w:val="StyleUnderline"/>
        </w:rPr>
        <w:t xml:space="preserve"> have also faced </w:t>
      </w:r>
      <w:r w:rsidRPr="009D6CD2">
        <w:rPr>
          <w:rStyle w:val="StyleUnderline"/>
          <w:highlight w:val="cyan"/>
        </w:rPr>
        <w:t>reprimands and hefty</w:t>
      </w:r>
      <w:r w:rsidRPr="009D6CD2">
        <w:rPr>
          <w:rStyle w:val="StyleUnderline"/>
        </w:rPr>
        <w:t xml:space="preserve"> financial </w:t>
      </w:r>
      <w:r w:rsidRPr="009D6CD2">
        <w:rPr>
          <w:rStyle w:val="StyleUnderline"/>
          <w:highlight w:val="cyan"/>
        </w:rPr>
        <w:t>penalties</w:t>
      </w:r>
      <w:r w:rsidRPr="009D6CD2">
        <w:rPr>
          <w:rStyle w:val="StyleUnderline"/>
        </w:rPr>
        <w:t xml:space="preserve"> from courts</w:t>
      </w:r>
      <w:r w:rsidRPr="009D6CD2">
        <w:rPr>
          <w:sz w:val="16"/>
        </w:rPr>
        <w:t xml:space="preserve"> and the International Trade Commission. In August of 2021, a </w:t>
      </w:r>
      <w:r w:rsidRPr="009D6CD2">
        <w:rPr>
          <w:rStyle w:val="StyleUnderline"/>
        </w:rPr>
        <w:t xml:space="preserve">jury ordered </w:t>
      </w:r>
      <w:r w:rsidRPr="009D6CD2">
        <w:rPr>
          <w:rStyle w:val="Emphasis"/>
          <w:highlight w:val="cyan"/>
        </w:rPr>
        <w:t>Apple to pay</w:t>
      </w:r>
      <w:r w:rsidRPr="00153A52">
        <w:rPr>
          <w:rStyle w:val="Emphasis"/>
          <w:highlight w:val="cyan"/>
        </w:rPr>
        <w:t xml:space="preserve"> </w:t>
      </w:r>
      <w:r w:rsidRPr="009D6CD2">
        <w:rPr>
          <w:rStyle w:val="Emphasis"/>
          <w:highlight w:val="cyan"/>
        </w:rPr>
        <w:t>$300 million</w:t>
      </w:r>
      <w:r>
        <w:rPr>
          <w:rStyle w:val="StyleUnderline"/>
        </w:rPr>
        <w:t xml:space="preserve"> </w:t>
      </w:r>
      <w:r w:rsidRPr="009D6CD2">
        <w:rPr>
          <w:rStyle w:val="StyleUnderline"/>
        </w:rPr>
        <w:t xml:space="preserve">in damages </w:t>
      </w:r>
      <w:r w:rsidRPr="009D6CD2">
        <w:rPr>
          <w:rStyle w:val="StyleUnderline"/>
          <w:highlight w:val="cyan"/>
        </w:rPr>
        <w:t>to</w:t>
      </w:r>
      <w:r w:rsidRPr="009D6CD2">
        <w:rPr>
          <w:rStyle w:val="StyleUnderline"/>
        </w:rPr>
        <w:t xml:space="preserve"> </w:t>
      </w:r>
      <w:r w:rsidRPr="009D6CD2">
        <w:rPr>
          <w:rStyle w:val="StyleUnderline"/>
          <w:highlight w:val="cyan"/>
        </w:rPr>
        <w:t>Optis</w:t>
      </w:r>
      <w:r w:rsidRPr="009D6CD2">
        <w:rPr>
          <w:rStyle w:val="StyleUnderline"/>
        </w:rPr>
        <w:t xml:space="preserve"> Wireless Technology for infringing</w:t>
      </w:r>
      <w:r w:rsidRPr="009D6CD2">
        <w:rPr>
          <w:sz w:val="16"/>
        </w:rPr>
        <w:t xml:space="preserve"> on that firm’s patents. </w:t>
      </w:r>
      <w:r w:rsidRPr="009D6CD2">
        <w:rPr>
          <w:rStyle w:val="StyleUnderline"/>
        </w:rPr>
        <w:t xml:space="preserve">Apple similarly </w:t>
      </w:r>
      <w:r w:rsidRPr="009D6CD2">
        <w:rPr>
          <w:rStyle w:val="StyleUnderline"/>
          <w:highlight w:val="cyan"/>
        </w:rPr>
        <w:t xml:space="preserve">owes </w:t>
      </w:r>
      <w:proofErr w:type="spellStart"/>
      <w:r w:rsidRPr="009D6CD2">
        <w:rPr>
          <w:rStyle w:val="StyleUnderline"/>
          <w:highlight w:val="cyan"/>
        </w:rPr>
        <w:t>VirnetX</w:t>
      </w:r>
      <w:proofErr w:type="spellEnd"/>
      <w:r w:rsidRPr="009D6CD2">
        <w:rPr>
          <w:rStyle w:val="StyleUnderline"/>
        </w:rPr>
        <w:t xml:space="preserve">, an internet </w:t>
      </w:r>
      <w:r w:rsidRPr="009D6CD2">
        <w:rPr>
          <w:rStyle w:val="StyleUnderline"/>
          <w:highlight w:val="cyan"/>
        </w:rPr>
        <w:t>security</w:t>
      </w:r>
      <w:r w:rsidRPr="009D6CD2">
        <w:rPr>
          <w:rStyle w:val="StyleUnderline"/>
        </w:rPr>
        <w:t xml:space="preserve"> software firm, over</w:t>
      </w:r>
      <w:r>
        <w:rPr>
          <w:rStyle w:val="StyleUnderline"/>
        </w:rPr>
        <w:t xml:space="preserve"> </w:t>
      </w:r>
      <w:r w:rsidRPr="009D6CD2">
        <w:rPr>
          <w:rStyle w:val="StyleUnderline"/>
        </w:rPr>
        <w:t>$</w:t>
      </w:r>
      <w:r w:rsidRPr="009D6CD2">
        <w:rPr>
          <w:rStyle w:val="StyleUnderline"/>
          <w:highlight w:val="cyan"/>
        </w:rPr>
        <w:t>570 million</w:t>
      </w:r>
      <w:r>
        <w:rPr>
          <w:rStyle w:val="StyleUnderline"/>
        </w:rPr>
        <w:t xml:space="preserve"> </w:t>
      </w:r>
      <w:r w:rsidRPr="009D6CD2">
        <w:rPr>
          <w:rStyle w:val="StyleUnderline"/>
        </w:rPr>
        <w:t>for infringement.</w:t>
      </w:r>
      <w:r w:rsidRPr="009D6CD2">
        <w:rPr>
          <w:sz w:val="16"/>
        </w:rPr>
        <w:t xml:space="preserve"> And Cisco and Centripetal Networks, a Herndon, Virginia, startup, will return to the district court to litigate whether Cisco infringed Centripetal cybersecurity patents. </w:t>
      </w:r>
      <w:r w:rsidRPr="009D6CD2">
        <w:rPr>
          <w:rStyle w:val="StyleUnderline"/>
          <w:highlight w:val="cyan"/>
        </w:rPr>
        <w:t>Cisco</w:t>
      </w:r>
      <w:r w:rsidRPr="009D6CD2">
        <w:rPr>
          <w:rStyle w:val="StyleUnderline"/>
        </w:rPr>
        <w:t xml:space="preserve"> previously </w:t>
      </w:r>
      <w:r w:rsidRPr="009D6CD2">
        <w:rPr>
          <w:rStyle w:val="StyleUnderline"/>
          <w:highlight w:val="cyan"/>
        </w:rPr>
        <w:t>owed</w:t>
      </w:r>
      <w:r w:rsidRPr="009D6CD2">
        <w:rPr>
          <w:rStyle w:val="StyleUnderline"/>
        </w:rPr>
        <w:t xml:space="preserve"> nearly</w:t>
      </w:r>
      <w:r>
        <w:rPr>
          <w:rStyle w:val="StyleUnderline"/>
        </w:rPr>
        <w:t xml:space="preserve"> </w:t>
      </w:r>
      <w:r w:rsidRPr="009D6CD2">
        <w:rPr>
          <w:rStyle w:val="StyleUnderline"/>
          <w:highlight w:val="cyan"/>
        </w:rPr>
        <w:t>$2 billion</w:t>
      </w:r>
      <w:r w:rsidRPr="00153A52">
        <w:rPr>
          <w:rStyle w:val="StyleUnderline"/>
          <w:highlight w:val="cyan"/>
        </w:rPr>
        <w:t xml:space="preserve"> </w:t>
      </w:r>
      <w:r w:rsidRPr="009D6CD2">
        <w:rPr>
          <w:rStyle w:val="StyleUnderline"/>
          <w:highlight w:val="cyan"/>
        </w:rPr>
        <w:t>to Centripetal</w:t>
      </w:r>
      <w:r w:rsidRPr="009D6CD2">
        <w:rPr>
          <w:rStyle w:val="StyleUnderline"/>
        </w:rPr>
        <w:t xml:space="preserve"> for infringement</w:t>
      </w:r>
      <w:r w:rsidRPr="009D6CD2">
        <w:rPr>
          <w:sz w:val="16"/>
        </w:rPr>
        <w:t xml:space="preserve">, only for that ruling to be tossed due to a judge’s minor conflict. These </w:t>
      </w:r>
      <w:r w:rsidRPr="009D6CD2">
        <w:rPr>
          <w:sz w:val="16"/>
        </w:rPr>
        <w:lastRenderedPageBreak/>
        <w:t xml:space="preserve">judgements have shown </w:t>
      </w:r>
      <w:r w:rsidRPr="009D6CD2">
        <w:rPr>
          <w:rStyle w:val="StyleUnderline"/>
        </w:rPr>
        <w:t xml:space="preserve">Big Tech that infringement </w:t>
      </w:r>
      <w:r w:rsidRPr="009D6CD2">
        <w:rPr>
          <w:rStyle w:val="Emphasis"/>
        </w:rPr>
        <w:t>doesn’t come without legal consequences</w:t>
      </w:r>
      <w:r w:rsidRPr="009D6CD2">
        <w:rPr>
          <w:sz w:val="16"/>
        </w:rPr>
        <w:t xml:space="preserve"> — but this solution might not have teeth for much longer. Instead of simply stopping their infringement and licensing rivals’ technologies fairly, major tech firms — including </w:t>
      </w:r>
      <w:r w:rsidRPr="009D6CD2">
        <w:rPr>
          <w:rStyle w:val="StyleUnderline"/>
          <w:highlight w:val="cyan"/>
        </w:rPr>
        <w:t>Apple and Google</w:t>
      </w:r>
      <w:r w:rsidRPr="009D6CD2">
        <w:rPr>
          <w:rStyle w:val="StyleUnderline"/>
        </w:rPr>
        <w:t xml:space="preserve"> — are now </w:t>
      </w:r>
      <w:r w:rsidRPr="009D6CD2">
        <w:rPr>
          <w:rStyle w:val="StyleUnderline"/>
          <w:highlight w:val="cyan"/>
        </w:rPr>
        <w:t>pursuing</w:t>
      </w:r>
      <w:r w:rsidRPr="009D6CD2">
        <w:rPr>
          <w:rStyle w:val="StyleUnderline"/>
        </w:rPr>
        <w:t xml:space="preserve"> a legal </w:t>
      </w:r>
      <w:r w:rsidRPr="009D6CD2">
        <w:rPr>
          <w:rStyle w:val="StyleUnderline"/>
          <w:highlight w:val="cyan"/>
        </w:rPr>
        <w:t>workaround</w:t>
      </w:r>
      <w:r w:rsidRPr="009D6CD2">
        <w:rPr>
          <w:rStyle w:val="StyleUnderline"/>
        </w:rPr>
        <w:t>.</w:t>
      </w:r>
      <w:r w:rsidRPr="009D6CD2">
        <w:rPr>
          <w:sz w:val="16"/>
        </w:rPr>
        <w:t xml:space="preserve"> They’re trying to </w:t>
      </w:r>
      <w:r w:rsidRPr="009D6CD2">
        <w:rPr>
          <w:rStyle w:val="StyleUnderline"/>
        </w:rPr>
        <w:t>make it easier to invalidate rivals’ patents by</w:t>
      </w:r>
      <w:r>
        <w:rPr>
          <w:rStyle w:val="StyleUnderline"/>
        </w:rPr>
        <w:t xml:space="preserve"> </w:t>
      </w:r>
      <w:r w:rsidRPr="009D6CD2">
        <w:rPr>
          <w:rStyle w:val="StyleUnderline"/>
          <w:highlight w:val="cyan"/>
        </w:rPr>
        <w:t>pushing</w:t>
      </w:r>
      <w:r w:rsidRPr="00153A52">
        <w:rPr>
          <w:rStyle w:val="StyleUnderline"/>
          <w:highlight w:val="cyan"/>
        </w:rPr>
        <w:t xml:space="preserve"> </w:t>
      </w:r>
      <w:r w:rsidRPr="009D6CD2">
        <w:rPr>
          <w:rStyle w:val="StyleUnderline"/>
          <w:highlight w:val="cyan"/>
        </w:rPr>
        <w:t>for</w:t>
      </w:r>
      <w:r w:rsidRPr="00153A52">
        <w:rPr>
          <w:rStyle w:val="StyleUnderline"/>
          <w:highlight w:val="cyan"/>
        </w:rPr>
        <w:t xml:space="preserve"> </w:t>
      </w:r>
      <w:r w:rsidRPr="009D6CD2">
        <w:rPr>
          <w:rStyle w:val="StyleUnderline"/>
          <w:highlight w:val="cyan"/>
        </w:rPr>
        <w:t>legislation</w:t>
      </w:r>
      <w:r w:rsidRPr="00153A52">
        <w:rPr>
          <w:rStyle w:val="StyleUnderline"/>
          <w:highlight w:val="cyan"/>
        </w:rPr>
        <w:t xml:space="preserve"> </w:t>
      </w:r>
      <w:r w:rsidRPr="009D6CD2">
        <w:rPr>
          <w:rStyle w:val="StyleUnderline"/>
          <w:highlight w:val="cyan"/>
        </w:rPr>
        <w:t>that would weaken IP</w:t>
      </w:r>
      <w:r w:rsidRPr="009D6CD2">
        <w:rPr>
          <w:sz w:val="16"/>
        </w:rPr>
        <w:t xml:space="preserve"> protections. After all, if there are no patents, there can be no infringement. Business as Usual For years, </w:t>
      </w:r>
      <w:r w:rsidRPr="009D6CD2">
        <w:rPr>
          <w:rStyle w:val="StyleUnderline"/>
          <w:highlight w:val="cyan"/>
        </w:rPr>
        <w:t>executives</w:t>
      </w:r>
      <w:r w:rsidRPr="009D6CD2">
        <w:rPr>
          <w:rStyle w:val="StyleUnderline"/>
        </w:rPr>
        <w:t xml:space="preserve"> at major tech firms have </w:t>
      </w:r>
      <w:r w:rsidRPr="009D6CD2">
        <w:rPr>
          <w:rStyle w:val="StyleUnderline"/>
          <w:highlight w:val="cyan"/>
        </w:rPr>
        <w:t>seen</w:t>
      </w:r>
      <w:r w:rsidRPr="009D6CD2">
        <w:rPr>
          <w:rStyle w:val="StyleUnderline"/>
        </w:rPr>
        <w:t xml:space="preserve"> these legal </w:t>
      </w:r>
      <w:r w:rsidRPr="009D6CD2">
        <w:rPr>
          <w:rStyle w:val="StyleUnderline"/>
          <w:highlight w:val="cyan"/>
        </w:rPr>
        <w:t>judgments as</w:t>
      </w:r>
      <w:r w:rsidRPr="009D6CD2">
        <w:rPr>
          <w:rStyle w:val="StyleUnderline"/>
        </w:rPr>
        <w:t xml:space="preserve"> just a </w:t>
      </w:r>
      <w:r w:rsidRPr="009D6CD2">
        <w:rPr>
          <w:rStyle w:val="Emphasis"/>
          <w:highlight w:val="cyan"/>
        </w:rPr>
        <w:t>cost of doing business</w:t>
      </w:r>
      <w:r w:rsidRPr="009D6CD2">
        <w:rPr>
          <w:sz w:val="16"/>
        </w:rPr>
        <w:t xml:space="preserve">. Damages for lost cases, even when stretching into the hundreds of millions, are a drop in the bucket for companies like Apple, which reported $365.8 billion in revenue in 2021. Patent theft, sadly, is a rational strategy for corporate behemoths seeking to entrench their own dominance and neutralize a threat from an emerging startup. After all, it’s </w:t>
      </w:r>
      <w:r w:rsidRPr="009D6CD2">
        <w:rPr>
          <w:rStyle w:val="StyleUnderline"/>
          <w:highlight w:val="cyan"/>
        </w:rPr>
        <w:t>cheaper to steal</w:t>
      </w:r>
      <w:r w:rsidRPr="009D6CD2">
        <w:rPr>
          <w:rStyle w:val="StyleUnderline"/>
        </w:rPr>
        <w:t xml:space="preserve"> than to license smaller firms’ technologies.</w:t>
      </w:r>
      <w:r>
        <w:rPr>
          <w:rStyle w:val="StyleUnderline"/>
        </w:rPr>
        <w:t xml:space="preserve"> </w:t>
      </w:r>
      <w:r w:rsidRPr="009D6CD2">
        <w:rPr>
          <w:sz w:val="16"/>
        </w:rPr>
        <w:t xml:space="preserve">Just over a decade ago, this strategy became even more viable. In 2011 — in part due to the urging of tech lobbyists — </w:t>
      </w:r>
      <w:r w:rsidRPr="009D6CD2">
        <w:rPr>
          <w:rStyle w:val="StyleUnderline"/>
          <w:highlight w:val="cyan"/>
        </w:rPr>
        <w:t>Congress created</w:t>
      </w:r>
      <w:r w:rsidRPr="009D6CD2">
        <w:rPr>
          <w:rStyle w:val="StyleUnderline"/>
        </w:rPr>
        <w:t xml:space="preserve"> a tribunal within the U.S. Patent and Trademark Office (USPTO) called the </w:t>
      </w:r>
      <w:r w:rsidRPr="009D6CD2">
        <w:rPr>
          <w:rStyle w:val="Emphasis"/>
        </w:rPr>
        <w:t>Patent Trial and Appeal Board</w:t>
      </w:r>
      <w:r w:rsidRPr="009D6CD2">
        <w:rPr>
          <w:rStyle w:val="StyleUnderline"/>
        </w:rPr>
        <w:t xml:space="preserve"> (</w:t>
      </w:r>
      <w:r w:rsidRPr="009D6CD2">
        <w:rPr>
          <w:rStyle w:val="StyleUnderline"/>
          <w:highlight w:val="cyan"/>
        </w:rPr>
        <w:t>PTAB</w:t>
      </w:r>
      <w:r w:rsidRPr="009D6CD2">
        <w:rPr>
          <w:rStyle w:val="StyleUnderline"/>
        </w:rPr>
        <w:t>),</w:t>
      </w:r>
      <w:r w:rsidRPr="009D6CD2">
        <w:rPr>
          <w:sz w:val="16"/>
        </w:rPr>
        <w:t xml:space="preserve"> which was ostensibly created to provide a faster, less expensive way to settle patent disputes outside of the courts. Instead, it </w:t>
      </w:r>
      <w:proofErr w:type="gramStart"/>
      <w:r w:rsidRPr="009D6CD2">
        <w:rPr>
          <w:sz w:val="16"/>
        </w:rPr>
        <w:t>opened up</w:t>
      </w:r>
      <w:proofErr w:type="gramEnd"/>
      <w:r w:rsidRPr="009D6CD2">
        <w:rPr>
          <w:sz w:val="16"/>
        </w:rPr>
        <w:t xml:space="preserve"> a </w:t>
      </w:r>
      <w:r w:rsidRPr="009D6CD2">
        <w:rPr>
          <w:rStyle w:val="StyleUnderline"/>
          <w:highlight w:val="cyan"/>
        </w:rPr>
        <w:t xml:space="preserve">new avenue for </w:t>
      </w:r>
      <w:r w:rsidRPr="009D6CD2">
        <w:rPr>
          <w:rStyle w:val="Emphasis"/>
          <w:highlight w:val="cyan"/>
        </w:rPr>
        <w:t>Big Tech gamesmanship</w:t>
      </w:r>
      <w:r w:rsidRPr="009D6CD2">
        <w:rPr>
          <w:rStyle w:val="StyleUnderline"/>
        </w:rPr>
        <w:t xml:space="preserve"> of the patent system</w:t>
      </w:r>
      <w:r w:rsidRPr="009D6CD2">
        <w:rPr>
          <w:sz w:val="16"/>
        </w:rPr>
        <w:t xml:space="preserve">. Now, deep-pocketed tech firms could simultaneously challenge smaller rivals’ patents in two arenas — in the courts and at the PTAB, where, in addition, they could </w:t>
      </w:r>
      <w:r w:rsidRPr="009D6CD2">
        <w:rPr>
          <w:rStyle w:val="StyleUnderline"/>
          <w:highlight w:val="cyan"/>
        </w:rPr>
        <w:t>file multiple</w:t>
      </w:r>
      <w:r w:rsidRPr="009D6CD2">
        <w:rPr>
          <w:rStyle w:val="StyleUnderline"/>
        </w:rPr>
        <w:t xml:space="preserve"> and serial </w:t>
      </w:r>
      <w:r w:rsidRPr="009D6CD2">
        <w:rPr>
          <w:rStyle w:val="StyleUnderline"/>
          <w:highlight w:val="cyan"/>
        </w:rPr>
        <w:t>challenges</w:t>
      </w:r>
      <w:r w:rsidRPr="009D6CD2">
        <w:rPr>
          <w:rStyle w:val="StyleUnderline"/>
        </w:rPr>
        <w:t xml:space="preserve"> against the same patent.</w:t>
      </w:r>
      <w:r>
        <w:rPr>
          <w:rStyle w:val="StyleUnderline"/>
        </w:rPr>
        <w:t xml:space="preserve"> </w:t>
      </w:r>
      <w:r w:rsidRPr="009D6CD2">
        <w:rPr>
          <w:sz w:val="16"/>
        </w:rPr>
        <w:t xml:space="preserve">This </w:t>
      </w:r>
      <w:r w:rsidRPr="009D6CD2">
        <w:rPr>
          <w:rStyle w:val="StyleUnderline"/>
          <w:highlight w:val="cyan"/>
        </w:rPr>
        <w:t>gave</w:t>
      </w:r>
      <w:r w:rsidRPr="009D6CD2">
        <w:rPr>
          <w:rStyle w:val="StyleUnderline"/>
        </w:rPr>
        <w:t xml:space="preserve"> major </w:t>
      </w:r>
      <w:r w:rsidRPr="009D6CD2">
        <w:rPr>
          <w:rStyle w:val="StyleUnderline"/>
          <w:highlight w:val="cyan"/>
        </w:rPr>
        <w:t>tech</w:t>
      </w:r>
      <w:r w:rsidRPr="009D6CD2">
        <w:rPr>
          <w:rStyle w:val="StyleUnderline"/>
        </w:rPr>
        <w:t xml:space="preserve"> companies a major </w:t>
      </w:r>
      <w:r w:rsidRPr="009D6CD2">
        <w:rPr>
          <w:rStyle w:val="StyleUnderline"/>
          <w:highlight w:val="cyan"/>
        </w:rPr>
        <w:t>advantage</w:t>
      </w:r>
      <w:r w:rsidRPr="009D6CD2">
        <w:rPr>
          <w:sz w:val="16"/>
        </w:rPr>
        <w:t xml:space="preserve">. In many cases, after being sued by smaller rivals, large tech companies </w:t>
      </w:r>
      <w:r w:rsidRPr="009D6CD2">
        <w:rPr>
          <w:rStyle w:val="StyleUnderline"/>
        </w:rPr>
        <w:t xml:space="preserve">petitioned the </w:t>
      </w:r>
      <w:r w:rsidRPr="009D6CD2">
        <w:rPr>
          <w:rStyle w:val="StyleUnderline"/>
          <w:highlight w:val="cyan"/>
        </w:rPr>
        <w:t>PTAB</w:t>
      </w:r>
      <w:r w:rsidRPr="009D6CD2">
        <w:rPr>
          <w:rStyle w:val="StyleUnderline"/>
        </w:rPr>
        <w:t xml:space="preserve"> to </w:t>
      </w:r>
      <w:r w:rsidRPr="009D6CD2">
        <w:rPr>
          <w:rStyle w:val="StyleUnderline"/>
          <w:highlight w:val="cyan"/>
        </w:rPr>
        <w:t>strike down patents</w:t>
      </w:r>
      <w:r w:rsidRPr="009D6CD2">
        <w:rPr>
          <w:rStyle w:val="StyleUnderline"/>
        </w:rPr>
        <w:t xml:space="preserve"> that </w:t>
      </w:r>
      <w:r w:rsidRPr="009D6CD2">
        <w:rPr>
          <w:rStyle w:val="Emphasis"/>
          <w:highlight w:val="cyan"/>
        </w:rPr>
        <w:t>courts would</w:t>
      </w:r>
      <w:r w:rsidRPr="009D6CD2">
        <w:rPr>
          <w:rStyle w:val="Emphasis"/>
        </w:rPr>
        <w:t xml:space="preserve"> potentially </w:t>
      </w:r>
      <w:r w:rsidRPr="009D6CD2">
        <w:rPr>
          <w:rStyle w:val="Emphasis"/>
          <w:highlight w:val="cyan"/>
        </w:rPr>
        <w:t>uphold</w:t>
      </w:r>
      <w:r w:rsidRPr="009D6CD2">
        <w:rPr>
          <w:sz w:val="16"/>
        </w:rPr>
        <w:t xml:space="preserve"> and find tech behemoths guilty of infringing. </w:t>
      </w:r>
      <w:r w:rsidRPr="009D6CD2">
        <w:rPr>
          <w:rStyle w:val="StyleUnderline"/>
        </w:rPr>
        <w:t>Often the PTAB would do just that</w:t>
      </w:r>
      <w:r w:rsidRPr="009D6CD2">
        <w:rPr>
          <w:sz w:val="16"/>
        </w:rPr>
        <w:t xml:space="preserve">: It has at least partially invalidated 84% of the patents it has adjudicated in a final written decision. There are three main reasons for this: </w:t>
      </w:r>
      <w:r w:rsidRPr="009D6CD2">
        <w:rPr>
          <w:rStyle w:val="StyleUnderline"/>
        </w:rPr>
        <w:t xml:space="preserve">1) the Board’s </w:t>
      </w:r>
      <w:r w:rsidRPr="009D6CD2">
        <w:rPr>
          <w:rStyle w:val="Emphasis"/>
          <w:highlight w:val="cyan"/>
        </w:rPr>
        <w:t>evidentiary standard is lower</w:t>
      </w:r>
      <w:r w:rsidRPr="009D6CD2">
        <w:rPr>
          <w:rStyle w:val="StyleUnderline"/>
        </w:rPr>
        <w:t xml:space="preserve"> than in court, 2) </w:t>
      </w:r>
      <w:r w:rsidRPr="009D6CD2">
        <w:rPr>
          <w:rStyle w:val="StyleUnderline"/>
          <w:highlight w:val="cyan"/>
        </w:rPr>
        <w:t>repeat</w:t>
      </w:r>
      <w:r w:rsidRPr="009D6CD2">
        <w:rPr>
          <w:rStyle w:val="StyleUnderline"/>
        </w:rPr>
        <w:t xml:space="preserve"> </w:t>
      </w:r>
      <w:r w:rsidRPr="009D6CD2">
        <w:rPr>
          <w:rStyle w:val="StyleUnderline"/>
          <w:highlight w:val="cyan"/>
        </w:rPr>
        <w:t>challenges</w:t>
      </w:r>
      <w:r w:rsidRPr="009D6CD2">
        <w:rPr>
          <w:rStyle w:val="StyleUnderline"/>
        </w:rPr>
        <w:t xml:space="preserve"> are </w:t>
      </w:r>
      <w:r w:rsidRPr="009D6CD2">
        <w:rPr>
          <w:rStyle w:val="StyleUnderline"/>
          <w:highlight w:val="cyan"/>
        </w:rPr>
        <w:t>allowed</w:t>
      </w:r>
      <w:r w:rsidRPr="009D6CD2">
        <w:rPr>
          <w:rStyle w:val="StyleUnderline"/>
        </w:rPr>
        <w:t xml:space="preserve"> — by the defendant, of course, but also by anyone who wants to challenge the validity of the patent for any reason — and 3) patent owners are burdened with about </w:t>
      </w:r>
      <w:r w:rsidRPr="009D6CD2">
        <w:rPr>
          <w:rStyle w:val="StyleUnderline"/>
          <w:highlight w:val="cyan"/>
        </w:rPr>
        <w:t>$500,000 per challenge</w:t>
      </w:r>
      <w:r w:rsidRPr="009D6CD2">
        <w:rPr>
          <w:rStyle w:val="StyleUnderline"/>
        </w:rPr>
        <w:t xml:space="preserve">, which </w:t>
      </w:r>
      <w:r w:rsidRPr="009D6CD2">
        <w:rPr>
          <w:rStyle w:val="StyleUnderline"/>
          <w:highlight w:val="cyan"/>
        </w:rPr>
        <w:t>Big Tech</w:t>
      </w:r>
      <w:r w:rsidRPr="009D6CD2">
        <w:rPr>
          <w:rStyle w:val="StyleUnderline"/>
        </w:rPr>
        <w:t xml:space="preserve"> companies can </w:t>
      </w:r>
      <w:r w:rsidRPr="009D6CD2">
        <w:rPr>
          <w:rStyle w:val="StyleUnderline"/>
          <w:highlight w:val="cyan"/>
        </w:rPr>
        <w:t>afford</w:t>
      </w:r>
      <w:r w:rsidRPr="009D6CD2">
        <w:rPr>
          <w:rStyle w:val="StyleUnderline"/>
        </w:rPr>
        <w:t xml:space="preserve">, but </w:t>
      </w:r>
      <w:r w:rsidRPr="009D6CD2">
        <w:rPr>
          <w:rStyle w:val="Emphasis"/>
          <w:highlight w:val="cyan"/>
        </w:rPr>
        <w:t>startups</w:t>
      </w:r>
      <w:r w:rsidRPr="009D6CD2">
        <w:rPr>
          <w:rStyle w:val="Emphasis"/>
        </w:rPr>
        <w:t xml:space="preserve"> often </w:t>
      </w:r>
      <w:r w:rsidRPr="009D6CD2">
        <w:rPr>
          <w:rStyle w:val="Emphasis"/>
          <w:highlight w:val="cyan"/>
        </w:rPr>
        <w:t>cannot</w:t>
      </w:r>
      <w:r w:rsidRPr="009D6CD2">
        <w:rPr>
          <w:rStyle w:val="StyleUnderline"/>
        </w:rPr>
        <w:t>.</w:t>
      </w:r>
    </w:p>
    <w:p w14:paraId="0EC0F817" w14:textId="77777777" w:rsidR="006F24FE" w:rsidRPr="000D40B4" w:rsidRDefault="006F24FE" w:rsidP="006F24FE"/>
    <w:p w14:paraId="1BFA367E" w14:textId="77777777" w:rsidR="006F24FE" w:rsidRDefault="006F24FE" w:rsidP="006F24FE">
      <w:pPr>
        <w:pStyle w:val="Heading3"/>
      </w:pPr>
      <w:r>
        <w:lastRenderedPageBreak/>
        <w:t>Link --- Waivers</w:t>
      </w:r>
    </w:p>
    <w:p w14:paraId="690932B9" w14:textId="77777777" w:rsidR="006F24FE" w:rsidRPr="00CE5C68" w:rsidRDefault="006F24FE" w:rsidP="006F24FE">
      <w:pPr>
        <w:pStyle w:val="Heading4"/>
      </w:pPr>
      <w:r>
        <w:t>Waivers are popular amongst voters — The plan spurs backlash.</w:t>
      </w:r>
    </w:p>
    <w:p w14:paraId="20EBD0D4" w14:textId="77777777" w:rsidR="006F24FE" w:rsidRDefault="006F24FE" w:rsidP="006F24FE">
      <w:r w:rsidRPr="00CE5C68">
        <w:rPr>
          <w:rStyle w:val="Style13ptBold"/>
        </w:rPr>
        <w:t xml:space="preserve">Progressive International 21 </w:t>
      </w:r>
      <w:r>
        <w:t xml:space="preserve">[Progressive International; “Large majority of US voters support patent waiver on Covid-19 vaccines”; 4-15-2021; </w:t>
      </w:r>
      <w:r w:rsidRPr="00CE5C68">
        <w:t>https://progressive.international/wire/2021-04-15-large-majority-of-us-voters-support-patent-waiver-on-covid-19-vaccines/en</w:t>
      </w:r>
      <w:r>
        <w:t>] Vikrant</w:t>
      </w:r>
    </w:p>
    <w:p w14:paraId="11B724E4" w14:textId="77777777" w:rsidR="006F24FE" w:rsidRPr="00CE5C68" w:rsidRDefault="006F24FE" w:rsidP="006F24FE">
      <w:pPr>
        <w:rPr>
          <w:sz w:val="16"/>
        </w:rPr>
      </w:pPr>
      <w:r w:rsidRPr="00CE5C68">
        <w:rPr>
          <w:sz w:val="16"/>
        </w:rPr>
        <w:t xml:space="preserve">A new poll finds that </w:t>
      </w:r>
      <w:r w:rsidRPr="00CE5C68">
        <w:rPr>
          <w:rStyle w:val="Emphasis"/>
          <w:highlight w:val="green"/>
        </w:rPr>
        <w:t>60%</w:t>
      </w:r>
      <w:r w:rsidRPr="00CE5C68">
        <w:rPr>
          <w:rStyle w:val="StyleUnderline"/>
        </w:rPr>
        <w:t xml:space="preserve"> </w:t>
      </w:r>
      <w:r w:rsidRPr="00CE5C68">
        <w:rPr>
          <w:rStyle w:val="StyleUnderline"/>
          <w:highlight w:val="green"/>
        </w:rPr>
        <w:t>of</w:t>
      </w:r>
      <w:r w:rsidRPr="00CE5C68">
        <w:rPr>
          <w:rStyle w:val="StyleUnderline"/>
        </w:rPr>
        <w:t xml:space="preserve"> US </w:t>
      </w:r>
      <w:r w:rsidRPr="00CE5C68">
        <w:rPr>
          <w:rStyle w:val="StyleUnderline"/>
          <w:highlight w:val="green"/>
        </w:rPr>
        <w:t>voters want</w:t>
      </w:r>
      <w:r w:rsidRPr="00CE5C68">
        <w:rPr>
          <w:rStyle w:val="StyleUnderline"/>
        </w:rPr>
        <w:t xml:space="preserve"> President Joe </w:t>
      </w:r>
      <w:r w:rsidRPr="00CE5C68">
        <w:rPr>
          <w:rStyle w:val="StyleUnderline"/>
          <w:highlight w:val="green"/>
        </w:rPr>
        <w:t>Biden to</w:t>
      </w:r>
      <w:r w:rsidRPr="00CE5C68">
        <w:rPr>
          <w:rStyle w:val="StyleUnderline"/>
        </w:rPr>
        <w:t xml:space="preserve"> endorse the motion</w:t>
      </w:r>
      <w:r w:rsidRPr="00CE5C68">
        <w:rPr>
          <w:sz w:val="16"/>
        </w:rPr>
        <w:t xml:space="preserve"> by more than 100 lower- and middle-income countries </w:t>
      </w:r>
      <w:r w:rsidRPr="00CE5C68">
        <w:rPr>
          <w:rStyle w:val="StyleUnderline"/>
        </w:rPr>
        <w:t xml:space="preserve">to temporarily </w:t>
      </w:r>
      <w:r w:rsidRPr="00CE5C68">
        <w:rPr>
          <w:rStyle w:val="StyleUnderline"/>
          <w:highlight w:val="green"/>
        </w:rPr>
        <w:t>waive patent protections</w:t>
      </w:r>
      <w:r w:rsidRPr="00CE5C68">
        <w:rPr>
          <w:sz w:val="16"/>
        </w:rPr>
        <w:t xml:space="preserve"> on Covid-19 vaccines at the World Trade Organization. </w:t>
      </w:r>
      <w:r w:rsidRPr="00CE5C68">
        <w:rPr>
          <w:rStyle w:val="Emphasis"/>
          <w:highlight w:val="green"/>
        </w:rPr>
        <w:t>Only 28% disagreed</w:t>
      </w:r>
      <w:r w:rsidRPr="00CE5C68">
        <w:rPr>
          <w:sz w:val="16"/>
        </w:rPr>
        <w:t>.</w:t>
      </w:r>
    </w:p>
    <w:p w14:paraId="3A0F0A6E" w14:textId="77777777" w:rsidR="006F24FE" w:rsidRPr="00CE5C68" w:rsidRDefault="006F24FE" w:rsidP="006F24FE">
      <w:pPr>
        <w:rPr>
          <w:sz w:val="16"/>
        </w:rPr>
      </w:pPr>
      <w:r w:rsidRPr="00CE5C68">
        <w:rPr>
          <w:sz w:val="16"/>
        </w:rPr>
        <w:t xml:space="preserve">The survey, carried out by Data for Progress and the Progressive International, shows a super majority of 72% registered Democrats want Biden to temporarily waive patent barriers to speed vaccine roll out and reduce costs for developing nations. </w:t>
      </w:r>
      <w:r w:rsidRPr="00CE5C68">
        <w:rPr>
          <w:rStyle w:val="StyleUnderline"/>
          <w:highlight w:val="green"/>
        </w:rPr>
        <w:t>Even</w:t>
      </w:r>
      <w:r w:rsidRPr="00CE5C68">
        <w:rPr>
          <w:rStyle w:val="StyleUnderline"/>
        </w:rPr>
        <w:t xml:space="preserve"> registered </w:t>
      </w:r>
      <w:r w:rsidRPr="00CE5C68">
        <w:rPr>
          <w:rStyle w:val="StyleUnderline"/>
          <w:highlight w:val="green"/>
        </w:rPr>
        <w:t>Republicans</w:t>
      </w:r>
      <w:r w:rsidRPr="00CE5C68">
        <w:rPr>
          <w:rStyle w:val="StyleUnderline"/>
        </w:rPr>
        <w:t xml:space="preserve"> </w:t>
      </w:r>
      <w:r w:rsidRPr="00CE5C68">
        <w:rPr>
          <w:rStyle w:val="StyleUnderline"/>
          <w:highlight w:val="green"/>
        </w:rPr>
        <w:t>support</w:t>
      </w:r>
      <w:r w:rsidRPr="00CE5C68">
        <w:rPr>
          <w:rStyle w:val="StyleUnderline"/>
        </w:rPr>
        <w:t xml:space="preserve"> the action by margin of </w:t>
      </w:r>
      <w:r w:rsidRPr="00CE5C68">
        <w:rPr>
          <w:rStyle w:val="Emphasis"/>
          <w:highlight w:val="green"/>
        </w:rPr>
        <w:t>50</w:t>
      </w:r>
      <w:r w:rsidRPr="00CE5C68">
        <w:rPr>
          <w:rStyle w:val="StyleUnderline"/>
        </w:rPr>
        <w:t xml:space="preserve">% in favor </w:t>
      </w:r>
      <w:r w:rsidRPr="00CE5C68">
        <w:rPr>
          <w:rStyle w:val="StyleUnderline"/>
          <w:highlight w:val="green"/>
        </w:rPr>
        <w:t xml:space="preserve">to </w:t>
      </w:r>
      <w:r w:rsidRPr="00CE5C68">
        <w:rPr>
          <w:rStyle w:val="Emphasis"/>
          <w:highlight w:val="green"/>
        </w:rPr>
        <w:t>36</w:t>
      </w:r>
      <w:r w:rsidRPr="00CE5C68">
        <w:rPr>
          <w:rStyle w:val="StyleUnderline"/>
        </w:rPr>
        <w:t>% opposed</w:t>
      </w:r>
      <w:r w:rsidRPr="00CE5C68">
        <w:rPr>
          <w:sz w:val="16"/>
        </w:rPr>
        <w:t>.</w:t>
      </w:r>
    </w:p>
    <w:p w14:paraId="6E10025D" w14:textId="77777777" w:rsidR="006F24FE" w:rsidRPr="00CE5C68" w:rsidRDefault="006F24FE" w:rsidP="006F24FE">
      <w:pPr>
        <w:rPr>
          <w:sz w:val="14"/>
        </w:rPr>
      </w:pPr>
      <w:r w:rsidRPr="00CE5C68">
        <w:rPr>
          <w:sz w:val="14"/>
        </w:rPr>
        <w:t>The new polling shows that “</w:t>
      </w:r>
      <w:r w:rsidRPr="00CE5C68">
        <w:rPr>
          <w:rStyle w:val="StyleUnderline"/>
        </w:rPr>
        <w:t xml:space="preserve">there is a </w:t>
      </w:r>
      <w:r w:rsidRPr="00CE5C68">
        <w:rPr>
          <w:rStyle w:val="StyleUnderline"/>
          <w:highlight w:val="green"/>
        </w:rPr>
        <w:t>popular mandate</w:t>
      </w:r>
      <w:r w:rsidRPr="00CE5C68">
        <w:rPr>
          <w:rStyle w:val="StyleUnderline"/>
        </w:rPr>
        <w:t xml:space="preserve"> from the US American people </w:t>
      </w:r>
      <w:r w:rsidRPr="00CE5C68">
        <w:rPr>
          <w:rStyle w:val="StyleUnderline"/>
          <w:highlight w:val="green"/>
        </w:rPr>
        <w:t>to put human life</w:t>
      </w:r>
      <w:r w:rsidRPr="00CE5C68">
        <w:rPr>
          <w:rStyle w:val="StyleUnderline"/>
        </w:rPr>
        <w:t xml:space="preserve"> and economic recovery </w:t>
      </w:r>
      <w:r w:rsidRPr="00CE5C68">
        <w:rPr>
          <w:rStyle w:val="StyleUnderline"/>
          <w:highlight w:val="green"/>
        </w:rPr>
        <w:t>ahead of</w:t>
      </w:r>
      <w:r w:rsidRPr="00CE5C68">
        <w:rPr>
          <w:rStyle w:val="StyleUnderline"/>
        </w:rPr>
        <w:t xml:space="preserve"> corporate profits and a broken </w:t>
      </w:r>
      <w:r w:rsidRPr="00CE5C68">
        <w:rPr>
          <w:rStyle w:val="Emphasis"/>
          <w:highlight w:val="green"/>
        </w:rPr>
        <w:t>i</w:t>
      </w:r>
      <w:r w:rsidRPr="00CE5C68">
        <w:rPr>
          <w:rStyle w:val="StyleUnderline"/>
        </w:rPr>
        <w:t xml:space="preserve">ntellectual </w:t>
      </w:r>
      <w:r w:rsidRPr="00CE5C68">
        <w:rPr>
          <w:rStyle w:val="Emphasis"/>
          <w:highlight w:val="green"/>
        </w:rPr>
        <w:t>p</w:t>
      </w:r>
      <w:r w:rsidRPr="00CE5C68">
        <w:rPr>
          <w:rStyle w:val="StyleUnderline"/>
        </w:rPr>
        <w:t>roperty system</w:t>
      </w:r>
      <w:r w:rsidRPr="00CE5C68">
        <w:rPr>
          <w:sz w:val="14"/>
        </w:rPr>
        <w:t xml:space="preserve">,” said David Adler, the general coordinator of the Progressive International. </w:t>
      </w:r>
      <w:proofErr w:type="spellStart"/>
      <w:r w:rsidRPr="00CE5C68">
        <w:rPr>
          <w:sz w:val="14"/>
        </w:rPr>
        <w:t>Burcu</w:t>
      </w:r>
      <w:proofErr w:type="spellEnd"/>
      <w:r w:rsidRPr="00CE5C68">
        <w:rPr>
          <w:sz w:val="14"/>
        </w:rPr>
        <w:t xml:space="preserve"> </w:t>
      </w:r>
      <w:proofErr w:type="spellStart"/>
      <w:r w:rsidRPr="00CE5C68">
        <w:rPr>
          <w:sz w:val="14"/>
        </w:rPr>
        <w:t>Kilic</w:t>
      </w:r>
      <w:proofErr w:type="spellEnd"/>
      <w:r w:rsidRPr="00CE5C68">
        <w:rPr>
          <w:sz w:val="14"/>
        </w:rPr>
        <w:t xml:space="preserve">, research director of the access to medicines program at Public Citizen and member of Progressive International’s Council, </w:t>
      </w:r>
      <w:r w:rsidRPr="00CE5C68">
        <w:rPr>
          <w:rStyle w:val="StyleUnderline"/>
          <w:highlight w:val="green"/>
        </w:rPr>
        <w:t>called on Biden to</w:t>
      </w:r>
      <w:r w:rsidRPr="00CE5C68">
        <w:rPr>
          <w:rStyle w:val="StyleUnderline"/>
        </w:rPr>
        <w:t xml:space="preserve"> “</w:t>
      </w:r>
      <w:r w:rsidRPr="00CE5C68">
        <w:rPr>
          <w:rStyle w:val="StyleUnderline"/>
          <w:highlight w:val="green"/>
        </w:rPr>
        <w:t>listen to Americans who put him in power</w:t>
      </w:r>
      <w:r w:rsidRPr="00CE5C68">
        <w:rPr>
          <w:sz w:val="14"/>
        </w:rPr>
        <w:t>” and “do the right thing.”</w:t>
      </w:r>
    </w:p>
    <w:p w14:paraId="773792E8" w14:textId="77777777" w:rsidR="006F24FE" w:rsidRPr="00CE5C68" w:rsidRDefault="006F24FE" w:rsidP="006F24FE">
      <w:pPr>
        <w:rPr>
          <w:sz w:val="16"/>
        </w:rPr>
      </w:pPr>
      <w:r w:rsidRPr="00CE5C68">
        <w:rPr>
          <w:sz w:val="16"/>
        </w:rPr>
        <w:t>Due to WTO intellectual property rules, countries are barred from producing the current leading approved vaccines, including US-produced Moderna, Pfizer and Johnson &amp; Johnson. In October of 2020, South Africa and India presented the WTO with a proposal to temporarily waive these rules for the duration of the pandemic so that vaccines can be manufactured across different countries, increasing their availability, reducing their cost and ensuring that they are delivered to everyone on earth as quickly as possible.</w:t>
      </w:r>
    </w:p>
    <w:p w14:paraId="2A0BC87E" w14:textId="77777777" w:rsidR="006F24FE" w:rsidRPr="00CE5C68" w:rsidRDefault="006F24FE" w:rsidP="006F24FE">
      <w:pPr>
        <w:rPr>
          <w:sz w:val="16"/>
        </w:rPr>
      </w:pPr>
      <w:r w:rsidRPr="00CE5C68">
        <w:rPr>
          <w:sz w:val="16"/>
        </w:rPr>
        <w:t>In the absence of the waiver, the current manufacturing and distribution rates are unlikely to stem the pandemic’s momentum, especially as new variants, which are more infectious and seem to evade the acquired immunity from prior infection or from the current vaccines, continue to emerge. The US under President Trump joined other richer nations to block them.</w:t>
      </w:r>
    </w:p>
    <w:p w14:paraId="21174724" w14:textId="77777777" w:rsidR="006F24FE" w:rsidRPr="00CE5C68" w:rsidRDefault="006F24FE" w:rsidP="006F24FE">
      <w:pPr>
        <w:rPr>
          <w:sz w:val="16"/>
        </w:rPr>
      </w:pPr>
      <w:r w:rsidRPr="00CE5C68">
        <w:rPr>
          <w:sz w:val="16"/>
        </w:rPr>
        <w:t>The shock poll reveals a level of public support for intellectual property waivers that will likely add to growing congressional pressure on Biden to join those pushing to save lives through a global vaccination drive. Congresswoman Jan Schakowsky is working on a letter to the president to which Schakowsky says more than 60 lawmakers have added their signature, including House Speaker Nancy Pelosi.</w:t>
      </w:r>
    </w:p>
    <w:p w14:paraId="151100DB" w14:textId="77777777" w:rsidR="006F24FE" w:rsidRPr="00CE5C68" w:rsidRDefault="006F24FE" w:rsidP="006F24FE">
      <w:pPr>
        <w:rPr>
          <w:sz w:val="16"/>
        </w:rPr>
      </w:pPr>
      <w:r w:rsidRPr="00CE5C68">
        <w:rPr>
          <w:sz w:val="16"/>
        </w:rPr>
        <w:t>Senator Bernie Sanders, Chair of the Senate Budget Committee, responded to the poll saying the US should be “leading the global effort to end the coronavirus pandemic.” According to Sanders, “a temporary WTO waiver, which would enable the transfer of vaccine technologies to poorer countries, is a good way to do that.”</w:t>
      </w:r>
    </w:p>
    <w:p w14:paraId="485A7DB1" w14:textId="77777777" w:rsidR="006F24FE" w:rsidRPr="00CE5C68" w:rsidRDefault="006F24FE" w:rsidP="006F24FE">
      <w:pPr>
        <w:rPr>
          <w:sz w:val="16"/>
        </w:rPr>
      </w:pPr>
      <w:r w:rsidRPr="00CE5C68">
        <w:rPr>
          <w:sz w:val="16"/>
        </w:rPr>
        <w:t xml:space="preserve">Responding to the new poll, </w:t>
      </w:r>
      <w:r w:rsidRPr="00CE5C68">
        <w:rPr>
          <w:rStyle w:val="StyleUnderline"/>
        </w:rPr>
        <w:t>Representative</w:t>
      </w:r>
      <w:r w:rsidRPr="00CE5C68">
        <w:rPr>
          <w:sz w:val="16"/>
        </w:rPr>
        <w:t xml:space="preserve"> Ilhan Omar </w:t>
      </w:r>
      <w:r w:rsidRPr="00CE5C68">
        <w:rPr>
          <w:rStyle w:val="StyleUnderline"/>
        </w:rPr>
        <w:t>called on Biden</w:t>
      </w:r>
      <w:r w:rsidRPr="00CE5C68">
        <w:rPr>
          <w:sz w:val="16"/>
        </w:rPr>
        <w:t xml:space="preserve"> to “support a waiver to boost the production of vaccines, treatment and tests worldwide,” arguing that it was “not just an issue of basic morality, but of public health.”</w:t>
      </w:r>
    </w:p>
    <w:p w14:paraId="5294C89D" w14:textId="77777777" w:rsidR="006F24FE" w:rsidRPr="00CE5C68" w:rsidRDefault="006F24FE" w:rsidP="006F24FE">
      <w:pPr>
        <w:rPr>
          <w:sz w:val="16"/>
        </w:rPr>
      </w:pPr>
      <w:r w:rsidRPr="00CE5C68">
        <w:rPr>
          <w:sz w:val="16"/>
        </w:rPr>
        <w:t>Adler argues, “</w:t>
      </w:r>
      <w:r w:rsidRPr="00CE5C68">
        <w:rPr>
          <w:rStyle w:val="StyleUnderline"/>
        </w:rPr>
        <w:t xml:space="preserve">US Americans </w:t>
      </w:r>
      <w:r w:rsidRPr="00CE5C68">
        <w:rPr>
          <w:rStyle w:val="StyleUnderline"/>
          <w:highlight w:val="green"/>
        </w:rPr>
        <w:t>know rigged rules to prop up big pharma</w:t>
      </w:r>
      <w:r w:rsidRPr="00CE5C68">
        <w:rPr>
          <w:rStyle w:val="StyleUnderline"/>
        </w:rPr>
        <w:t>’s profits</w:t>
      </w:r>
      <w:r w:rsidRPr="00CE5C68">
        <w:rPr>
          <w:sz w:val="16"/>
        </w:rPr>
        <w:t xml:space="preserve">. The longer the virus has to spread, the more it can mutate and become </w:t>
      </w:r>
      <w:proofErr w:type="gramStart"/>
      <w:r w:rsidRPr="00CE5C68">
        <w:rPr>
          <w:sz w:val="16"/>
        </w:rPr>
        <w:t>vaccine-resistant</w:t>
      </w:r>
      <w:proofErr w:type="gramEnd"/>
      <w:r w:rsidRPr="00CE5C68">
        <w:rPr>
          <w:sz w:val="16"/>
        </w:rPr>
        <w:t>. Covid-19 anywhere is a threat to public health and economic wellbeing everywhere. If intellectual property restrictions are not lifted, the pandemic will go on for longer, killing more people and damaging more livelihoods.”</w:t>
      </w:r>
    </w:p>
    <w:p w14:paraId="30E11CA8" w14:textId="77777777" w:rsidR="006F24FE" w:rsidRDefault="006F24FE" w:rsidP="006F24FE">
      <w:pPr>
        <w:pStyle w:val="Heading3"/>
      </w:pPr>
      <w:r>
        <w:lastRenderedPageBreak/>
        <w:t>Link --- Waivers --- Montana</w:t>
      </w:r>
    </w:p>
    <w:p w14:paraId="471528E8" w14:textId="77777777" w:rsidR="006F24FE" w:rsidRDefault="006F24FE" w:rsidP="006F24FE">
      <w:pPr>
        <w:pStyle w:val="Heading4"/>
      </w:pPr>
      <w:r>
        <w:t>Waivers cook Montana.</w:t>
      </w:r>
    </w:p>
    <w:p w14:paraId="11CF17E3" w14:textId="77777777" w:rsidR="006F24FE" w:rsidRDefault="006F24FE" w:rsidP="006F24FE">
      <w:r w:rsidRPr="006E2097">
        <w:rPr>
          <w:rStyle w:val="Style13ptBold"/>
        </w:rPr>
        <w:t>Vallely ‘</w:t>
      </w:r>
      <w:r>
        <w:rPr>
          <w:rStyle w:val="Style13ptBold"/>
        </w:rPr>
        <w:t>4-18</w:t>
      </w:r>
      <w:r>
        <w:t xml:space="preserve"> [Paul; 4-18-2024; “Paul E. Vallely: Proposed IP waiver would hurt Montana, boost China”; https://missoulian.com/opinion/column/paul-e-vallely-proposed-ip-waiver-would-hurt-montana-boost-china/article_9202bc4a-fb3c-11ee-96d3-e703cc9bf9ab.html] Vikrant </w:t>
      </w:r>
    </w:p>
    <w:p w14:paraId="50D41D81" w14:textId="77777777" w:rsidR="006F24FE" w:rsidRPr="005857EC" w:rsidRDefault="006F24FE" w:rsidP="006F24FE">
      <w:pPr>
        <w:rPr>
          <w:sz w:val="16"/>
        </w:rPr>
      </w:pPr>
      <w:r w:rsidRPr="005857EC">
        <w:rPr>
          <w:sz w:val="16"/>
        </w:rPr>
        <w:t xml:space="preserve">Unfortunately, the </w:t>
      </w:r>
      <w:r w:rsidRPr="006E2097">
        <w:rPr>
          <w:rStyle w:val="StyleUnderline"/>
        </w:rPr>
        <w:t>work</w:t>
      </w:r>
      <w:r w:rsidRPr="005857EC">
        <w:rPr>
          <w:rStyle w:val="StyleUnderline"/>
        </w:rPr>
        <w:t xml:space="preserve"> of </w:t>
      </w:r>
      <w:r w:rsidRPr="006E2097">
        <w:rPr>
          <w:rStyle w:val="StyleUnderline"/>
        </w:rPr>
        <w:t>pioneering</w:t>
      </w:r>
      <w:r w:rsidRPr="005857EC">
        <w:rPr>
          <w:rStyle w:val="StyleUnderline"/>
        </w:rPr>
        <w:t xml:space="preserve"> </w:t>
      </w:r>
      <w:r w:rsidRPr="006E2097">
        <w:rPr>
          <w:rStyle w:val="StyleUnderline"/>
          <w:highlight w:val="green"/>
        </w:rPr>
        <w:t xml:space="preserve">medical researchers in </w:t>
      </w:r>
      <w:r w:rsidRPr="006E2097">
        <w:rPr>
          <w:rStyle w:val="Emphasis"/>
          <w:highlight w:val="green"/>
        </w:rPr>
        <w:t>Montana</w:t>
      </w:r>
      <w:r w:rsidRPr="005857EC">
        <w:rPr>
          <w:sz w:val="16"/>
        </w:rPr>
        <w:t xml:space="preserve"> and </w:t>
      </w:r>
      <w:r w:rsidRPr="005857EC">
        <w:rPr>
          <w:rStyle w:val="StyleUnderline"/>
        </w:rPr>
        <w:t xml:space="preserve">across the </w:t>
      </w:r>
      <w:r w:rsidRPr="005857EC">
        <w:rPr>
          <w:rStyle w:val="Emphasis"/>
        </w:rPr>
        <w:t>nation</w:t>
      </w:r>
      <w:r w:rsidRPr="005857EC">
        <w:rPr>
          <w:sz w:val="16"/>
        </w:rPr>
        <w:t xml:space="preserve"> is </w:t>
      </w:r>
      <w:r w:rsidRPr="006E2097">
        <w:rPr>
          <w:rStyle w:val="StyleUnderline"/>
          <w:highlight w:val="green"/>
        </w:rPr>
        <w:t>under threat</w:t>
      </w:r>
      <w:r w:rsidRPr="005857EC">
        <w:rPr>
          <w:sz w:val="16"/>
        </w:rPr>
        <w:t>, thanks to a controversial measure proposed by certain countries at the World Trade Organization.</w:t>
      </w:r>
    </w:p>
    <w:p w14:paraId="747CC6FC" w14:textId="77777777" w:rsidR="006F24FE" w:rsidRPr="005857EC" w:rsidRDefault="006F24FE" w:rsidP="006F24FE">
      <w:pPr>
        <w:rPr>
          <w:sz w:val="16"/>
        </w:rPr>
      </w:pPr>
      <w:r w:rsidRPr="005857EC">
        <w:rPr>
          <w:sz w:val="16"/>
        </w:rPr>
        <w:t xml:space="preserve">The </w:t>
      </w:r>
      <w:r w:rsidRPr="006E2097">
        <w:rPr>
          <w:rStyle w:val="Emphasis"/>
          <w:highlight w:val="green"/>
        </w:rPr>
        <w:t>W</w:t>
      </w:r>
      <w:r w:rsidRPr="005857EC">
        <w:rPr>
          <w:sz w:val="16"/>
        </w:rPr>
        <w:t xml:space="preserve">orld </w:t>
      </w:r>
      <w:r w:rsidRPr="006E2097">
        <w:rPr>
          <w:rStyle w:val="Emphasis"/>
          <w:highlight w:val="green"/>
        </w:rPr>
        <w:t>T</w:t>
      </w:r>
      <w:r w:rsidRPr="005857EC">
        <w:rPr>
          <w:sz w:val="16"/>
        </w:rPr>
        <w:t xml:space="preserve">rade </w:t>
      </w:r>
      <w:r w:rsidRPr="006E2097">
        <w:rPr>
          <w:rStyle w:val="Emphasis"/>
          <w:highlight w:val="green"/>
        </w:rPr>
        <w:t>O</w:t>
      </w:r>
      <w:r w:rsidRPr="005857EC">
        <w:rPr>
          <w:sz w:val="16"/>
        </w:rPr>
        <w:t xml:space="preserve">rganization's member nations — including the United States — could decide to </w:t>
      </w:r>
      <w:r w:rsidRPr="006E2097">
        <w:rPr>
          <w:rStyle w:val="StyleUnderline"/>
          <w:highlight w:val="green"/>
        </w:rPr>
        <w:t>waive patent protections</w:t>
      </w:r>
      <w:r w:rsidRPr="005857EC">
        <w:rPr>
          <w:sz w:val="16"/>
        </w:rPr>
        <w:t xml:space="preserve"> for Covid-19 tests and therapeutics. While the WTO refrained from greenlighting this proposal at its most recent annual meeting, the </w:t>
      </w:r>
      <w:r w:rsidRPr="006E2097">
        <w:rPr>
          <w:rStyle w:val="StyleUnderline"/>
          <w:highlight w:val="green"/>
        </w:rPr>
        <w:t>Biden</w:t>
      </w:r>
      <w:r w:rsidRPr="005857EC">
        <w:rPr>
          <w:rStyle w:val="StyleUnderline"/>
        </w:rPr>
        <w:t xml:space="preserve"> administration has </w:t>
      </w:r>
      <w:r w:rsidRPr="006E2097">
        <w:rPr>
          <w:rStyle w:val="StyleUnderline"/>
          <w:highlight w:val="green"/>
        </w:rPr>
        <w:t xml:space="preserve">yet to publicly condemn </w:t>
      </w:r>
      <w:r w:rsidRPr="006E2097">
        <w:rPr>
          <w:rStyle w:val="StyleUnderline"/>
        </w:rPr>
        <w:t xml:space="preserve">the </w:t>
      </w:r>
      <w:r w:rsidRPr="006E2097">
        <w:rPr>
          <w:rStyle w:val="StyleUnderline"/>
          <w:highlight w:val="green"/>
        </w:rPr>
        <w:t>waiver</w:t>
      </w:r>
      <w:r w:rsidRPr="005857EC">
        <w:rPr>
          <w:rStyle w:val="StyleUnderline"/>
        </w:rPr>
        <w:t xml:space="preserve"> — meaning the </w:t>
      </w:r>
      <w:r w:rsidRPr="006E2097">
        <w:rPr>
          <w:rStyle w:val="Emphasis"/>
          <w:highlight w:val="green"/>
        </w:rPr>
        <w:t>issue</w:t>
      </w:r>
      <w:r w:rsidRPr="006E2097">
        <w:rPr>
          <w:rStyle w:val="StyleUnderline"/>
          <w:highlight w:val="green"/>
        </w:rPr>
        <w:t xml:space="preserve"> could</w:t>
      </w:r>
      <w:r w:rsidRPr="005857EC">
        <w:rPr>
          <w:rStyle w:val="StyleUnderline"/>
        </w:rPr>
        <w:t xml:space="preserve"> still </w:t>
      </w:r>
      <w:r w:rsidRPr="006E2097">
        <w:rPr>
          <w:rStyle w:val="StyleUnderline"/>
          <w:highlight w:val="green"/>
        </w:rPr>
        <w:t>arise</w:t>
      </w:r>
      <w:r w:rsidRPr="005857EC">
        <w:rPr>
          <w:rStyle w:val="StyleUnderline"/>
        </w:rPr>
        <w:t xml:space="preserve"> in the future</w:t>
      </w:r>
      <w:r w:rsidRPr="005857EC">
        <w:rPr>
          <w:sz w:val="16"/>
        </w:rPr>
        <w:t>.</w:t>
      </w:r>
    </w:p>
    <w:p w14:paraId="71EAABAD" w14:textId="77777777" w:rsidR="006F24FE" w:rsidRPr="005857EC" w:rsidRDefault="006F24FE" w:rsidP="006F24FE">
      <w:pPr>
        <w:rPr>
          <w:sz w:val="16"/>
        </w:rPr>
      </w:pPr>
      <w:r w:rsidRPr="005857EC">
        <w:rPr>
          <w:sz w:val="16"/>
        </w:rPr>
        <w:t>That would make U.S. medical discoveries available to rivals like China — and deter billions of dollars of investment in medical research. The consequences for Montana's economy would be severe.</w:t>
      </w:r>
    </w:p>
    <w:p w14:paraId="52C90EE5" w14:textId="77777777" w:rsidR="006F24FE" w:rsidRPr="005857EC" w:rsidRDefault="006F24FE" w:rsidP="006F24FE">
      <w:pPr>
        <w:rPr>
          <w:sz w:val="16"/>
        </w:rPr>
      </w:pPr>
      <w:r w:rsidRPr="005857EC">
        <w:rPr>
          <w:rStyle w:val="StyleUnderline"/>
        </w:rPr>
        <w:t>Medical breakthroughs don't come quickly, easily, or cheaply</w:t>
      </w:r>
      <w:r w:rsidRPr="005857EC">
        <w:rPr>
          <w:sz w:val="16"/>
        </w:rPr>
        <w:t>. It takes years of research and upwards of $2 billion per drug, to discover, test, and manufacture novel treatments. Only about 12% of experimental medicines that enter clinical trials go on to win FDA approval.</w:t>
      </w:r>
    </w:p>
    <w:p w14:paraId="064D5B8F" w14:textId="77777777" w:rsidR="006F24FE" w:rsidRPr="005857EC" w:rsidRDefault="006F24FE" w:rsidP="006F24FE">
      <w:pPr>
        <w:rPr>
          <w:sz w:val="16"/>
        </w:rPr>
      </w:pPr>
      <w:r w:rsidRPr="005857EC">
        <w:rPr>
          <w:rStyle w:val="StyleUnderline"/>
        </w:rPr>
        <w:t xml:space="preserve">Government and philanthropic </w:t>
      </w:r>
      <w:r w:rsidRPr="006E2097">
        <w:rPr>
          <w:rStyle w:val="StyleUnderline"/>
          <w:highlight w:val="green"/>
        </w:rPr>
        <w:t>groups</w:t>
      </w:r>
      <w:r w:rsidRPr="005857EC">
        <w:rPr>
          <w:rStyle w:val="StyleUnderline"/>
        </w:rPr>
        <w:t xml:space="preserve"> </w:t>
      </w:r>
      <w:r w:rsidRPr="006E2097">
        <w:rPr>
          <w:rStyle w:val="StyleUnderline"/>
          <w:highlight w:val="green"/>
        </w:rPr>
        <w:t>help</w:t>
      </w:r>
      <w:r w:rsidRPr="005857EC">
        <w:rPr>
          <w:rStyle w:val="StyleUnderline"/>
        </w:rPr>
        <w:t xml:space="preserve"> fund </w:t>
      </w:r>
      <w:r w:rsidRPr="006E2097">
        <w:rPr>
          <w:rStyle w:val="StyleUnderline"/>
          <w:highlight w:val="green"/>
        </w:rPr>
        <w:t>basic</w:t>
      </w:r>
      <w:r w:rsidRPr="005857EC">
        <w:rPr>
          <w:rStyle w:val="StyleUnderline"/>
        </w:rPr>
        <w:t xml:space="preserve"> research — much of it performed at academic institutions like the </w:t>
      </w:r>
      <w:r w:rsidRPr="006E2097">
        <w:rPr>
          <w:rStyle w:val="Emphasis"/>
          <w:highlight w:val="green"/>
        </w:rPr>
        <w:t>University of Montana</w:t>
      </w:r>
      <w:r w:rsidRPr="005857EC">
        <w:rPr>
          <w:sz w:val="16"/>
        </w:rPr>
        <w:t>. But private companies are the ones that then invest billions of dollars turning promising discoveries in the lab into tangible, extensively tested drugs that meet the FDA's high safety standards.</w:t>
      </w:r>
    </w:p>
    <w:p w14:paraId="60BE33CC" w14:textId="77777777" w:rsidR="006F24FE" w:rsidRPr="005857EC" w:rsidRDefault="006F24FE" w:rsidP="006F24FE">
      <w:pPr>
        <w:rPr>
          <w:sz w:val="16"/>
        </w:rPr>
      </w:pPr>
      <w:r w:rsidRPr="005857EC">
        <w:rPr>
          <w:sz w:val="16"/>
        </w:rPr>
        <w:t xml:space="preserve">This process simply </w:t>
      </w:r>
      <w:r w:rsidRPr="005857EC">
        <w:rPr>
          <w:rStyle w:val="StyleUnderline"/>
        </w:rPr>
        <w:t xml:space="preserve">couldn't happen without </w:t>
      </w:r>
      <w:r w:rsidRPr="005857EC">
        <w:rPr>
          <w:rStyle w:val="Emphasis"/>
        </w:rPr>
        <w:t>i</w:t>
      </w:r>
      <w:r w:rsidRPr="005857EC">
        <w:rPr>
          <w:rStyle w:val="StyleUnderline"/>
        </w:rPr>
        <w:t xml:space="preserve">ntellectual </w:t>
      </w:r>
      <w:r w:rsidRPr="005857EC">
        <w:rPr>
          <w:rStyle w:val="Emphasis"/>
        </w:rPr>
        <w:t>p</w:t>
      </w:r>
      <w:r w:rsidRPr="005857EC">
        <w:rPr>
          <w:rStyle w:val="StyleUnderline"/>
        </w:rPr>
        <w:t xml:space="preserve">roperty </w:t>
      </w:r>
      <w:r w:rsidRPr="005857EC">
        <w:rPr>
          <w:rStyle w:val="Emphasis"/>
        </w:rPr>
        <w:t>p</w:t>
      </w:r>
      <w:r w:rsidRPr="005857EC">
        <w:rPr>
          <w:rStyle w:val="StyleUnderline"/>
        </w:rPr>
        <w:t>rotections</w:t>
      </w:r>
      <w:r w:rsidRPr="005857EC">
        <w:rPr>
          <w:sz w:val="16"/>
        </w:rPr>
        <w:t xml:space="preserve">. Patents allow biotech firms and their investors to earn a return on successful products for a set </w:t>
      </w:r>
      <w:proofErr w:type="gramStart"/>
      <w:r w:rsidRPr="005857EC">
        <w:rPr>
          <w:sz w:val="16"/>
        </w:rPr>
        <w:t>period of time</w:t>
      </w:r>
      <w:proofErr w:type="gramEnd"/>
      <w:r w:rsidRPr="005857EC">
        <w:rPr>
          <w:sz w:val="16"/>
        </w:rPr>
        <w:t xml:space="preserve">. </w:t>
      </w:r>
      <w:r w:rsidRPr="005857EC">
        <w:rPr>
          <w:rStyle w:val="StyleUnderline"/>
        </w:rPr>
        <w:t>Revenue from just a few life-saving discoveries can outweigh the losses from countless failures</w:t>
      </w:r>
      <w:r w:rsidRPr="005857EC">
        <w:rPr>
          <w:sz w:val="16"/>
        </w:rPr>
        <w:t>. But arbitrarily stripping patent protections from breakthrough treatments would completely upend this delicate investment calculus.</w:t>
      </w:r>
    </w:p>
    <w:p w14:paraId="7BD5F172" w14:textId="77777777" w:rsidR="006F24FE" w:rsidRPr="005857EC" w:rsidRDefault="006F24FE" w:rsidP="006F24FE">
      <w:pPr>
        <w:rPr>
          <w:sz w:val="16"/>
        </w:rPr>
      </w:pPr>
      <w:r w:rsidRPr="005857EC">
        <w:rPr>
          <w:rStyle w:val="StyleUnderline"/>
        </w:rPr>
        <w:t>If the WTO eventually decides to throw global IP rights into turmoil</w:t>
      </w:r>
      <w:r w:rsidRPr="005857EC">
        <w:rPr>
          <w:sz w:val="16"/>
        </w:rPr>
        <w:t xml:space="preserve">, many investors will no longer be able to justify the massive risks involved in drug development. As a result, cutting-edge research — like a </w:t>
      </w:r>
      <w:r w:rsidRPr="006E2097">
        <w:rPr>
          <w:rStyle w:val="Emphasis"/>
          <w:highlight w:val="green"/>
        </w:rPr>
        <w:t>Montana State research</w:t>
      </w:r>
      <w:r w:rsidRPr="005857EC">
        <w:rPr>
          <w:rStyle w:val="StyleUnderline"/>
        </w:rPr>
        <w:t xml:space="preserve"> team's efforts to defeat cancer with artificial intelligence — </w:t>
      </w:r>
      <w:r w:rsidRPr="006E2097">
        <w:rPr>
          <w:rStyle w:val="StyleUnderline"/>
          <w:highlight w:val="green"/>
        </w:rPr>
        <w:t>could be endangered</w:t>
      </w:r>
      <w:r w:rsidRPr="005857EC">
        <w:rPr>
          <w:sz w:val="16"/>
        </w:rPr>
        <w:t>.</w:t>
      </w:r>
    </w:p>
    <w:p w14:paraId="599CA889" w14:textId="77777777" w:rsidR="006F24FE" w:rsidRPr="005857EC" w:rsidRDefault="006F24FE" w:rsidP="006F24FE">
      <w:r w:rsidRPr="006E2097">
        <w:rPr>
          <w:rStyle w:val="StyleUnderline"/>
        </w:rPr>
        <w:t xml:space="preserve">Waiving patent rights would </w:t>
      </w:r>
      <w:r w:rsidRPr="006E2097">
        <w:rPr>
          <w:rStyle w:val="StyleUnderline"/>
          <w:highlight w:val="green"/>
        </w:rPr>
        <w:t>imperil</w:t>
      </w:r>
      <w:r w:rsidRPr="006E2097">
        <w:rPr>
          <w:rStyle w:val="StyleUnderline"/>
        </w:rPr>
        <w:t xml:space="preserve"> many </w:t>
      </w:r>
      <w:r w:rsidRPr="006E2097">
        <w:rPr>
          <w:rStyle w:val="StyleUnderline"/>
          <w:highlight w:val="green"/>
        </w:rPr>
        <w:t>of</w:t>
      </w:r>
      <w:r w:rsidRPr="006E2097">
        <w:rPr>
          <w:rStyle w:val="StyleUnderline"/>
        </w:rPr>
        <w:t xml:space="preserve"> the good </w:t>
      </w:r>
      <w:r w:rsidRPr="006E2097">
        <w:rPr>
          <w:rStyle w:val="StyleUnderline"/>
          <w:highlight w:val="green"/>
        </w:rPr>
        <w:t>jobs</w:t>
      </w:r>
      <w:r w:rsidRPr="006E2097">
        <w:rPr>
          <w:rStyle w:val="StyleUnderline"/>
        </w:rPr>
        <w:t xml:space="preserve"> the life sciences industry supports, including </w:t>
      </w:r>
      <w:r w:rsidRPr="006E2097">
        <w:rPr>
          <w:rStyle w:val="Emphasis"/>
          <w:highlight w:val="green"/>
        </w:rPr>
        <w:t>thousands</w:t>
      </w:r>
      <w:r w:rsidRPr="006E2097">
        <w:rPr>
          <w:rStyle w:val="StyleUnderline"/>
        </w:rPr>
        <w:t xml:space="preserve"> here </w:t>
      </w:r>
      <w:r w:rsidRPr="006E2097">
        <w:rPr>
          <w:rStyle w:val="StyleUnderline"/>
          <w:highlight w:val="green"/>
        </w:rPr>
        <w:t xml:space="preserve">in </w:t>
      </w:r>
      <w:r w:rsidRPr="006E2097">
        <w:rPr>
          <w:rStyle w:val="Emphasis"/>
          <w:highlight w:val="green"/>
        </w:rPr>
        <w:t>Montana</w:t>
      </w:r>
      <w:r w:rsidRPr="006E2097">
        <w:rPr>
          <w:sz w:val="16"/>
        </w:rPr>
        <w:t xml:space="preserve">. Merck, Pfizer, and Takeda Pharmaceuticals are just some of the firms with workers here in </w:t>
      </w:r>
      <w:r w:rsidRPr="006E2097">
        <w:rPr>
          <w:rStyle w:val="Emphasis"/>
          <w:highlight w:val="green"/>
        </w:rPr>
        <w:t>Big Sky Countr</w:t>
      </w:r>
      <w:r w:rsidRPr="006E2097">
        <w:rPr>
          <w:rStyle w:val="Emphasis"/>
        </w:rPr>
        <w:t>y</w:t>
      </w:r>
      <w:r w:rsidRPr="006E2097">
        <w:rPr>
          <w:sz w:val="16"/>
        </w:rPr>
        <w:t>.</w:t>
      </w:r>
    </w:p>
    <w:p w14:paraId="69FA6EDA" w14:textId="77777777" w:rsidR="006F24FE" w:rsidRDefault="006F24FE" w:rsidP="006F24FE">
      <w:pPr>
        <w:pStyle w:val="Heading3"/>
      </w:pPr>
      <w:r>
        <w:lastRenderedPageBreak/>
        <w:t>IL --- Biden Policy</w:t>
      </w:r>
    </w:p>
    <w:p w14:paraId="477B8E4A" w14:textId="77777777" w:rsidR="006F24FE" w:rsidRDefault="006F24FE" w:rsidP="006F24FE">
      <w:pPr>
        <w:pStyle w:val="Heading4"/>
      </w:pPr>
      <w:r>
        <w:t xml:space="preserve">Democratic senators are tied to the ticket’s reputation.  </w:t>
      </w:r>
    </w:p>
    <w:p w14:paraId="6A0E98B4" w14:textId="77777777" w:rsidR="006F24FE" w:rsidRDefault="006F24FE" w:rsidP="006F24FE">
      <w:proofErr w:type="spellStart"/>
      <w:r w:rsidRPr="000968A1">
        <w:rPr>
          <w:rStyle w:val="Style13ptBold"/>
        </w:rPr>
        <w:t>Pathe</w:t>
      </w:r>
      <w:proofErr w:type="spellEnd"/>
      <w:r>
        <w:t xml:space="preserve"> ‘20</w:t>
      </w:r>
      <w:r w:rsidRPr="000968A1">
        <w:rPr>
          <w:rStyle w:val="Style13ptBold"/>
        </w:rPr>
        <w:t>24</w:t>
      </w:r>
      <w:r>
        <w:t xml:space="preserve"> [Simone; July 20; Senior Washington </w:t>
      </w:r>
      <w:proofErr w:type="spellStart"/>
      <w:r>
        <w:t>Editior</w:t>
      </w:r>
      <w:proofErr w:type="spellEnd"/>
      <w:r>
        <w:t xml:space="preserve"> for CNN Politics; CNN Politics, “The 10 Senate seats most </w:t>
      </w:r>
      <w:proofErr w:type="spellStart"/>
      <w:r>
        <w:t>likley</w:t>
      </w:r>
      <w:proofErr w:type="spellEnd"/>
      <w:r>
        <w:t xml:space="preserve"> to flip in 2024”, </w:t>
      </w:r>
      <w:hyperlink r:id="rId45" w:history="1">
        <w:r w:rsidRPr="0060223E">
          <w:rPr>
            <w:rStyle w:val="Hyperlink"/>
          </w:rPr>
          <w:t>https://www.cnn.com/2024/07/20/politics/senate-race-rankings-july-2024/index.html</w:t>
        </w:r>
      </w:hyperlink>
      <w:r>
        <w:t>] //</w:t>
      </w:r>
      <w:proofErr w:type="spellStart"/>
      <w:r>
        <w:t>kcho</w:t>
      </w:r>
      <w:proofErr w:type="spellEnd"/>
    </w:p>
    <w:p w14:paraId="4D0519D7" w14:textId="77777777" w:rsidR="006F24FE" w:rsidRPr="000968A1" w:rsidRDefault="006F24FE" w:rsidP="006F24FE">
      <w:pPr>
        <w:rPr>
          <w:rStyle w:val="StyleUnderline"/>
        </w:rPr>
      </w:pPr>
      <w:r w:rsidRPr="000968A1">
        <w:rPr>
          <w:sz w:val="16"/>
        </w:rPr>
        <w:t xml:space="preserve">Democrats faced a challenging path to holding their Senate majority even before President Joe Biden’s disastrous debate performance and the assassination attempt against former President Donald Trump – and they still do. But </w:t>
      </w:r>
      <w:r w:rsidRPr="000968A1">
        <w:rPr>
          <w:rStyle w:val="StyleUnderline"/>
        </w:rPr>
        <w:t xml:space="preserve">this year’s </w:t>
      </w:r>
      <w:r w:rsidRPr="00D07847">
        <w:rPr>
          <w:rStyle w:val="StyleUnderline"/>
          <w:highlight w:val="cyan"/>
        </w:rPr>
        <w:t>Democratic candidates</w:t>
      </w:r>
      <w:r w:rsidRPr="000968A1">
        <w:rPr>
          <w:rStyle w:val="StyleUnderline"/>
        </w:rPr>
        <w:t xml:space="preserve">, many of them well-known incumbents, have </w:t>
      </w:r>
      <w:r w:rsidRPr="00D07847">
        <w:rPr>
          <w:rStyle w:val="StyleUnderline"/>
          <w:highlight w:val="cyan"/>
        </w:rPr>
        <w:t>so far</w:t>
      </w:r>
      <w:r w:rsidRPr="000968A1">
        <w:rPr>
          <w:rStyle w:val="StyleUnderline"/>
        </w:rPr>
        <w:t xml:space="preserve"> been able to create some </w:t>
      </w:r>
      <w:r w:rsidRPr="00D07847">
        <w:rPr>
          <w:rStyle w:val="StyleUnderline"/>
          <w:b/>
          <w:bCs/>
          <w:highlight w:val="cyan"/>
        </w:rPr>
        <w:t>separat</w:t>
      </w:r>
      <w:r w:rsidRPr="000968A1">
        <w:rPr>
          <w:rStyle w:val="StyleUnderline"/>
          <w:b/>
          <w:bCs/>
        </w:rPr>
        <w:t xml:space="preserve">ion </w:t>
      </w:r>
      <w:r w:rsidRPr="00D07847">
        <w:rPr>
          <w:rStyle w:val="StyleUnderline"/>
          <w:b/>
          <w:bCs/>
          <w:highlight w:val="cyan"/>
        </w:rPr>
        <w:t>from the top of the</w:t>
      </w:r>
      <w:r w:rsidRPr="000968A1">
        <w:rPr>
          <w:rStyle w:val="StyleUnderline"/>
        </w:rPr>
        <w:t xml:space="preserve"> </w:t>
      </w:r>
      <w:r w:rsidRPr="00D07847">
        <w:rPr>
          <w:rStyle w:val="StyleUnderline"/>
          <w:b/>
          <w:bCs/>
          <w:highlight w:val="cyan"/>
        </w:rPr>
        <w:t>ticket</w:t>
      </w:r>
      <w:r w:rsidRPr="00D07847">
        <w:rPr>
          <w:rStyle w:val="StyleUnderline"/>
          <w:highlight w:val="cyan"/>
        </w:rPr>
        <w:t>. The question</w:t>
      </w:r>
      <w:r w:rsidRPr="000968A1">
        <w:rPr>
          <w:rStyle w:val="StyleUnderline"/>
        </w:rPr>
        <w:t xml:space="preserve"> going forward, </w:t>
      </w:r>
      <w:r w:rsidRPr="000968A1">
        <w:rPr>
          <w:sz w:val="16"/>
        </w:rPr>
        <w:t>regardless of what Biden does</w:t>
      </w:r>
      <w:r w:rsidRPr="000968A1">
        <w:rPr>
          <w:rStyle w:val="StyleUnderline"/>
        </w:rPr>
        <w:t xml:space="preserve">, </w:t>
      </w:r>
      <w:r w:rsidRPr="00D07847">
        <w:rPr>
          <w:rStyle w:val="StyleUnderline"/>
          <w:highlight w:val="cyan"/>
        </w:rPr>
        <w:t>is whether they can sustain it.</w:t>
      </w:r>
    </w:p>
    <w:p w14:paraId="57BD2EE3" w14:textId="77777777" w:rsidR="006F24FE" w:rsidRPr="000968A1" w:rsidRDefault="006F24FE" w:rsidP="006F24FE">
      <w:pPr>
        <w:rPr>
          <w:sz w:val="16"/>
        </w:rPr>
      </w:pPr>
      <w:r w:rsidRPr="000968A1">
        <w:rPr>
          <w:sz w:val="16"/>
        </w:rPr>
        <w:t>Nine of the top 10 seats on CNN’s latest ranking of the Senate seats most likely to flip are held by Democrats (or independents who caucus with them). And assuming Republicans flip West Virginia, where Sen. Joe Manchin is retiring, the GOP just needs to win the White House or pick up one more Senate seat to win the majority.</w:t>
      </w:r>
    </w:p>
    <w:p w14:paraId="0FBC95E1" w14:textId="77777777" w:rsidR="006F24FE" w:rsidRPr="000968A1" w:rsidRDefault="006F24FE" w:rsidP="006F24FE">
      <w:pPr>
        <w:rPr>
          <w:sz w:val="16"/>
        </w:rPr>
      </w:pPr>
      <w:r w:rsidRPr="000968A1">
        <w:rPr>
          <w:sz w:val="16"/>
        </w:rPr>
        <w:t>That’s a tough landscape for Democrats – especially when they’re defending seats in states that either twice voted comfortably for Trump (Montana and Ohio) or are presidential battlegrounds, and when Biden is so far defying intraparty warnings that his candidacy could cause a GOP “landslide.” Montana Sen. Jon Tester and Ohio Sen. Sherrod Brown – the two most vulnerable incumbents running for reelection – said this week that Biden should exit the race.</w:t>
      </w:r>
    </w:p>
    <w:p w14:paraId="50CEA34B" w14:textId="77777777" w:rsidR="006F24FE" w:rsidRPr="000968A1" w:rsidRDefault="006F24FE" w:rsidP="006F24FE">
      <w:pPr>
        <w:rPr>
          <w:sz w:val="16"/>
        </w:rPr>
      </w:pPr>
      <w:r w:rsidRPr="000968A1">
        <w:rPr>
          <w:sz w:val="16"/>
        </w:rPr>
        <w:t>There’s been limited public polling of Senate races since the increasing Democratic consternation in the debate’s aftermath and virtually none since the attack on Trump in Pennsylvania last week. There has, however, been some slippage in Biden’s numbers, and Democrats are bracing for Trump, who officially claimed the GOP nomination in Milwaukee this week, to receive a post-convention polling bump.</w:t>
      </w:r>
    </w:p>
    <w:p w14:paraId="225B43D2" w14:textId="77777777" w:rsidR="006F24FE" w:rsidRPr="000968A1" w:rsidRDefault="006F24FE" w:rsidP="006F24FE">
      <w:pPr>
        <w:rPr>
          <w:sz w:val="16"/>
        </w:rPr>
      </w:pPr>
      <w:proofErr w:type="gramStart"/>
      <w:r w:rsidRPr="000968A1">
        <w:rPr>
          <w:sz w:val="16"/>
        </w:rPr>
        <w:t>All of</w:t>
      </w:r>
      <w:proofErr w:type="gramEnd"/>
      <w:r w:rsidRPr="000968A1">
        <w:rPr>
          <w:sz w:val="16"/>
        </w:rPr>
        <w:t xml:space="preserve"> that raises the stakes for </w:t>
      </w:r>
      <w:r w:rsidRPr="000968A1">
        <w:rPr>
          <w:rStyle w:val="StyleUnderline"/>
        </w:rPr>
        <w:t xml:space="preserve">Senate </w:t>
      </w:r>
      <w:r w:rsidRPr="00D07847">
        <w:rPr>
          <w:rStyle w:val="StyleUnderline"/>
          <w:highlight w:val="cyan"/>
        </w:rPr>
        <w:t>Democrats</w:t>
      </w:r>
      <w:r w:rsidRPr="000968A1">
        <w:rPr>
          <w:sz w:val="16"/>
        </w:rPr>
        <w:t xml:space="preserve"> to keep doing what they’re doing</w:t>
      </w:r>
      <w:r w:rsidRPr="00D07847">
        <w:rPr>
          <w:sz w:val="16"/>
          <w:highlight w:val="cyan"/>
        </w:rPr>
        <w:t xml:space="preserve">: </w:t>
      </w:r>
      <w:r w:rsidRPr="00D07847">
        <w:rPr>
          <w:rStyle w:val="StyleUnderline"/>
          <w:highlight w:val="cyan"/>
        </w:rPr>
        <w:t>tout</w:t>
      </w:r>
      <w:r w:rsidRPr="000968A1">
        <w:rPr>
          <w:rStyle w:val="StyleUnderline"/>
        </w:rPr>
        <w:t xml:space="preserve">ing their legislative </w:t>
      </w:r>
      <w:r w:rsidRPr="00D07847">
        <w:rPr>
          <w:rStyle w:val="StyleUnderline"/>
          <w:highlight w:val="cyan"/>
        </w:rPr>
        <w:t>accomplishments without invoking</w:t>
      </w:r>
      <w:r w:rsidRPr="000968A1">
        <w:rPr>
          <w:rStyle w:val="StyleUnderline"/>
        </w:rPr>
        <w:t xml:space="preserve"> the </w:t>
      </w:r>
      <w:r w:rsidRPr="00D07847">
        <w:rPr>
          <w:rStyle w:val="StyleUnderline"/>
          <w:highlight w:val="cyan"/>
        </w:rPr>
        <w:t>Biden</w:t>
      </w:r>
      <w:r w:rsidRPr="000968A1">
        <w:rPr>
          <w:rStyle w:val="StyleUnderline"/>
        </w:rPr>
        <w:t xml:space="preserve"> administration</w:t>
      </w:r>
      <w:r w:rsidRPr="000968A1">
        <w:rPr>
          <w:sz w:val="16"/>
        </w:rPr>
        <w:t xml:space="preserve"> and using their fundraising edge to try to define their GOP challengers – often by mining their business backgrounds and out-of-state ties. Democrats have also been hitting back on attacks over the southern border by highlighting their support of bipartisan immigration legislation that Republicans killed in Congress this year.</w:t>
      </w:r>
    </w:p>
    <w:p w14:paraId="2245A562" w14:textId="77777777" w:rsidR="006F24FE" w:rsidRDefault="006F24FE" w:rsidP="006F24FE">
      <w:pPr>
        <w:rPr>
          <w:sz w:val="16"/>
        </w:rPr>
      </w:pPr>
      <w:r w:rsidRPr="00D07847">
        <w:rPr>
          <w:rStyle w:val="StyleUnderline"/>
          <w:highlight w:val="cyan"/>
        </w:rPr>
        <w:t>But</w:t>
      </w:r>
      <w:r w:rsidRPr="000968A1">
        <w:rPr>
          <w:rStyle w:val="StyleUnderline"/>
        </w:rPr>
        <w:t xml:space="preserve"> the risk for Democrats is that </w:t>
      </w:r>
      <w:r w:rsidRPr="00D07847">
        <w:rPr>
          <w:rStyle w:val="StyleUnderline"/>
          <w:highlight w:val="cyan"/>
        </w:rPr>
        <w:t>as</w:t>
      </w:r>
      <w:r w:rsidRPr="000968A1">
        <w:rPr>
          <w:rStyle w:val="StyleUnderline"/>
        </w:rPr>
        <w:t xml:space="preserve"> their </w:t>
      </w:r>
      <w:r w:rsidRPr="00D07847">
        <w:rPr>
          <w:rStyle w:val="StyleUnderline"/>
          <w:highlight w:val="cyan"/>
        </w:rPr>
        <w:t xml:space="preserve">Republican </w:t>
      </w:r>
      <w:r w:rsidRPr="00D07847">
        <w:rPr>
          <w:rStyle w:val="StyleUnderline"/>
          <w:b/>
          <w:bCs/>
          <w:highlight w:val="cyan"/>
        </w:rPr>
        <w:t>challengers become better known</w:t>
      </w:r>
      <w:r w:rsidRPr="00D07847">
        <w:rPr>
          <w:rStyle w:val="StyleUnderline"/>
          <w:highlight w:val="cyan"/>
        </w:rPr>
        <w:t>, GOP</w:t>
      </w:r>
      <w:r w:rsidRPr="000968A1">
        <w:rPr>
          <w:rStyle w:val="StyleUnderline"/>
        </w:rPr>
        <w:t xml:space="preserve"> campaign </w:t>
      </w:r>
      <w:r w:rsidRPr="00D07847">
        <w:rPr>
          <w:rStyle w:val="StyleUnderline"/>
          <w:b/>
          <w:bCs/>
          <w:highlight w:val="cyan"/>
        </w:rPr>
        <w:t>spending increases</w:t>
      </w:r>
      <w:r w:rsidRPr="00D07847">
        <w:rPr>
          <w:rStyle w:val="StyleUnderline"/>
          <w:highlight w:val="cyan"/>
        </w:rPr>
        <w:t xml:space="preserve"> and</w:t>
      </w:r>
      <w:r w:rsidRPr="000968A1">
        <w:rPr>
          <w:rStyle w:val="StyleUnderline"/>
        </w:rPr>
        <w:t xml:space="preserve"> more </w:t>
      </w:r>
      <w:r w:rsidRPr="00D07847">
        <w:rPr>
          <w:rStyle w:val="StyleUnderline"/>
          <w:b/>
          <w:bCs/>
          <w:highlight w:val="cyan"/>
        </w:rPr>
        <w:t>voters tune in,</w:t>
      </w:r>
      <w:r w:rsidRPr="000968A1">
        <w:rPr>
          <w:rStyle w:val="StyleUnderline"/>
        </w:rPr>
        <w:t xml:space="preserve"> any </w:t>
      </w:r>
      <w:r w:rsidRPr="00D07847">
        <w:rPr>
          <w:rStyle w:val="StyleUnderline"/>
          <w:b/>
          <w:bCs/>
          <w:highlight w:val="cyan"/>
        </w:rPr>
        <w:t>separation from the top of the ticket will erode</w:t>
      </w:r>
      <w:r w:rsidRPr="000968A1">
        <w:rPr>
          <w:rStyle w:val="StyleUnderline"/>
        </w:rPr>
        <w:t>.</w:t>
      </w:r>
      <w:r w:rsidRPr="000968A1">
        <w:rPr>
          <w:sz w:val="16"/>
        </w:rPr>
        <w:t xml:space="preserve"> Ticket-splitting isn’t as common as it once was, as CNN political analyst Ronald Brownstein wrote recently.</w:t>
      </w:r>
    </w:p>
    <w:p w14:paraId="64E66F20" w14:textId="77777777" w:rsidR="006F24FE" w:rsidRDefault="006F24FE" w:rsidP="006F24FE">
      <w:pPr>
        <w:pStyle w:val="Heading4"/>
      </w:pPr>
      <w:r>
        <w:t>Democrats are tied to Biden, despite attempts to distance themselves.</w:t>
      </w:r>
    </w:p>
    <w:p w14:paraId="7742063F" w14:textId="77777777" w:rsidR="006F24FE" w:rsidRPr="00486473" w:rsidRDefault="006F24FE" w:rsidP="006F24FE">
      <w:r w:rsidRPr="00486473">
        <w:rPr>
          <w:rStyle w:val="Style13ptBold"/>
        </w:rPr>
        <w:t>Johnson</w:t>
      </w:r>
      <w:r>
        <w:t xml:space="preserve"> ‘20</w:t>
      </w:r>
      <w:r w:rsidRPr="00486473">
        <w:rPr>
          <w:rStyle w:val="Style13ptBold"/>
        </w:rPr>
        <w:t>24</w:t>
      </w:r>
      <w:r>
        <w:t xml:space="preserve"> [Julia; May 19; Politics Writer for Fox News Digital and Fox Business; Fox News, “Balance of power: Vulnerable Dems look to differentiate themselves from unpopular Biden”, </w:t>
      </w:r>
      <w:hyperlink r:id="rId46" w:history="1">
        <w:r w:rsidRPr="0060223E">
          <w:rPr>
            <w:rStyle w:val="Hyperlink"/>
          </w:rPr>
          <w:t>https://www.foxnews.com/politics/balance-power-vulnerable-dems-look-differentiate-themselves-historically-unpopular-biden</w:t>
        </w:r>
      </w:hyperlink>
      <w:r>
        <w:t>] //</w:t>
      </w:r>
      <w:proofErr w:type="spellStart"/>
      <w:r>
        <w:t>kcho</w:t>
      </w:r>
      <w:proofErr w:type="spellEnd"/>
    </w:p>
    <w:p w14:paraId="3AF6A71B" w14:textId="77777777" w:rsidR="006F24FE" w:rsidRPr="00D07847" w:rsidRDefault="006F24FE" w:rsidP="006F24FE">
      <w:pPr>
        <w:rPr>
          <w:sz w:val="16"/>
        </w:rPr>
      </w:pPr>
      <w:r w:rsidRPr="00D07847">
        <w:rPr>
          <w:sz w:val="16"/>
        </w:rPr>
        <w:t xml:space="preserve">Some of the most </w:t>
      </w:r>
      <w:r w:rsidRPr="00D07847">
        <w:rPr>
          <w:rStyle w:val="StyleUnderline"/>
        </w:rPr>
        <w:t xml:space="preserve">vulnerable </w:t>
      </w:r>
      <w:r w:rsidRPr="00D07847">
        <w:rPr>
          <w:rStyle w:val="StyleUnderline"/>
          <w:highlight w:val="cyan"/>
        </w:rPr>
        <w:t>Democratic Senate</w:t>
      </w:r>
      <w:r w:rsidRPr="00D07847">
        <w:rPr>
          <w:rStyle w:val="StyleUnderline"/>
        </w:rPr>
        <w:t xml:space="preserve"> </w:t>
      </w:r>
      <w:r w:rsidRPr="00D07847">
        <w:rPr>
          <w:rStyle w:val="StyleUnderline"/>
          <w:highlight w:val="cyan"/>
        </w:rPr>
        <w:t>incumbents</w:t>
      </w:r>
      <w:r w:rsidRPr="00D07847">
        <w:rPr>
          <w:rStyle w:val="StyleUnderline"/>
        </w:rPr>
        <w:t xml:space="preserve"> up for re-election in November have looked to </w:t>
      </w:r>
      <w:r w:rsidRPr="00D07847">
        <w:rPr>
          <w:rStyle w:val="StyleUnderline"/>
          <w:highlight w:val="cyan"/>
        </w:rPr>
        <w:t>highlight their disagreements with</w:t>
      </w:r>
      <w:r w:rsidRPr="00D07847">
        <w:rPr>
          <w:rStyle w:val="StyleUnderline"/>
        </w:rPr>
        <w:t xml:space="preserve"> President </w:t>
      </w:r>
      <w:r w:rsidRPr="00D07847">
        <w:rPr>
          <w:rStyle w:val="StyleUnderline"/>
          <w:highlight w:val="cyan"/>
        </w:rPr>
        <w:t>Biden</w:t>
      </w:r>
      <w:r w:rsidRPr="00D07847">
        <w:rPr>
          <w:sz w:val="16"/>
        </w:rPr>
        <w:t xml:space="preserve"> ahead of the pivotal matchups. </w:t>
      </w:r>
    </w:p>
    <w:p w14:paraId="23759931" w14:textId="77777777" w:rsidR="006F24FE" w:rsidRPr="00D07847" w:rsidRDefault="006F24FE" w:rsidP="006F24FE">
      <w:pPr>
        <w:rPr>
          <w:sz w:val="16"/>
        </w:rPr>
      </w:pPr>
      <w:r w:rsidRPr="00D07847">
        <w:rPr>
          <w:sz w:val="16"/>
        </w:rPr>
        <w:t>"</w:t>
      </w:r>
      <w:r w:rsidRPr="00D07847">
        <w:rPr>
          <w:rStyle w:val="StyleUnderline"/>
          <w:highlight w:val="cyan"/>
        </w:rPr>
        <w:t>'Distancing' from</w:t>
      </w:r>
      <w:r w:rsidRPr="00D07847">
        <w:rPr>
          <w:rStyle w:val="StyleUnderline"/>
        </w:rPr>
        <w:t xml:space="preserve"> a </w:t>
      </w:r>
      <w:r w:rsidRPr="00D07847">
        <w:rPr>
          <w:rStyle w:val="StyleUnderline"/>
          <w:highlight w:val="cyan"/>
        </w:rPr>
        <w:t>party brand</w:t>
      </w:r>
      <w:r w:rsidRPr="00D07847">
        <w:rPr>
          <w:rStyle w:val="StyleUnderline"/>
        </w:rPr>
        <w:t xml:space="preserve"> is a time-honored tradition in Congress</w:t>
      </w:r>
      <w:r w:rsidRPr="00D07847">
        <w:rPr>
          <w:sz w:val="16"/>
        </w:rPr>
        <w:t xml:space="preserve">," explained Jacob </w:t>
      </w:r>
      <w:proofErr w:type="spellStart"/>
      <w:r w:rsidRPr="00D07847">
        <w:rPr>
          <w:sz w:val="16"/>
        </w:rPr>
        <w:t>Neiheisel</w:t>
      </w:r>
      <w:proofErr w:type="spellEnd"/>
      <w:r w:rsidRPr="00D07847">
        <w:rPr>
          <w:sz w:val="16"/>
        </w:rPr>
        <w:t>, associate professor of political science at the State University of New York at Buffalo.</w:t>
      </w:r>
    </w:p>
    <w:p w14:paraId="7182B33B" w14:textId="77777777" w:rsidR="006F24FE" w:rsidRPr="00D07847" w:rsidRDefault="006F24FE" w:rsidP="006F24FE">
      <w:pPr>
        <w:rPr>
          <w:sz w:val="16"/>
        </w:rPr>
      </w:pPr>
      <w:r w:rsidRPr="00D07847">
        <w:rPr>
          <w:sz w:val="16"/>
        </w:rPr>
        <w:t xml:space="preserve">Sens. Jon Tester, D-Mont.; Sherrod Brown, D-Ohio; Tammy Baldwin, D-Wis.; Jacky Rosen, D-Nev.; and Bob Casey, D-Pa., are embroiled in the most competitive races of the 2024 cycle, with the Democrats up against one of the toughest re-election maps in years. </w:t>
      </w:r>
    </w:p>
    <w:p w14:paraId="3E22D4BF" w14:textId="77777777" w:rsidR="006F24FE" w:rsidRPr="00D07847" w:rsidRDefault="006F24FE" w:rsidP="006F24FE">
      <w:pPr>
        <w:rPr>
          <w:sz w:val="16"/>
        </w:rPr>
      </w:pPr>
      <w:r w:rsidRPr="00D07847">
        <w:rPr>
          <w:sz w:val="16"/>
        </w:rPr>
        <w:t>"</w:t>
      </w:r>
      <w:r w:rsidRPr="00D07847">
        <w:rPr>
          <w:rStyle w:val="StyleUnderline"/>
        </w:rPr>
        <w:t>They're going to sound like MAGA Republicans</w:t>
      </w:r>
      <w:r w:rsidRPr="00D07847">
        <w:rPr>
          <w:sz w:val="16"/>
        </w:rPr>
        <w:t xml:space="preserve"> in their TV ads before it's all over with," said Republican strategist Scott Jennings. </w:t>
      </w:r>
    </w:p>
    <w:p w14:paraId="59487608" w14:textId="77777777" w:rsidR="006F24FE" w:rsidRPr="00D07847" w:rsidRDefault="006F24FE" w:rsidP="006F24FE">
      <w:pPr>
        <w:rPr>
          <w:sz w:val="16"/>
        </w:rPr>
      </w:pPr>
      <w:r w:rsidRPr="00D07847">
        <w:rPr>
          <w:sz w:val="16"/>
        </w:rPr>
        <w:t xml:space="preserve">Last week, </w:t>
      </w:r>
      <w:r w:rsidRPr="00D07847">
        <w:rPr>
          <w:rStyle w:val="StyleUnderline"/>
          <w:highlight w:val="cyan"/>
        </w:rPr>
        <w:t>Tester</w:t>
      </w:r>
      <w:r w:rsidRPr="00D07847">
        <w:rPr>
          <w:rStyle w:val="StyleUnderline"/>
        </w:rPr>
        <w:t xml:space="preserve"> came out in </w:t>
      </w:r>
      <w:r w:rsidRPr="00D07847">
        <w:rPr>
          <w:rStyle w:val="StyleUnderline"/>
          <w:highlight w:val="cyan"/>
        </w:rPr>
        <w:t>favor</w:t>
      </w:r>
      <w:r w:rsidRPr="00D07847">
        <w:rPr>
          <w:rStyle w:val="StyleUnderline"/>
        </w:rPr>
        <w:t xml:space="preserve"> of </w:t>
      </w:r>
      <w:r w:rsidRPr="00D07847">
        <w:rPr>
          <w:rStyle w:val="StyleUnderline"/>
          <w:highlight w:val="cyan"/>
        </w:rPr>
        <w:t>a</w:t>
      </w:r>
      <w:r w:rsidRPr="00D07847">
        <w:rPr>
          <w:rStyle w:val="StyleUnderline"/>
        </w:rPr>
        <w:t xml:space="preserve"> largely </w:t>
      </w:r>
      <w:r w:rsidRPr="00D07847">
        <w:rPr>
          <w:rStyle w:val="StyleUnderline"/>
          <w:highlight w:val="cyan"/>
        </w:rPr>
        <w:t>Republican-supported illegal immigration measure</w:t>
      </w:r>
      <w:r w:rsidRPr="00D07847">
        <w:rPr>
          <w:sz w:val="16"/>
        </w:rPr>
        <w:t xml:space="preserve"> named after slain Georgia college student Laken Riley. </w:t>
      </w:r>
      <w:r w:rsidRPr="00D07847">
        <w:rPr>
          <w:rStyle w:val="StyleUnderline"/>
        </w:rPr>
        <w:t xml:space="preserve">He previously voted against moving forward with the bill, which takes aim </w:t>
      </w:r>
      <w:r w:rsidRPr="00D07847">
        <w:rPr>
          <w:rStyle w:val="StyleUnderline"/>
        </w:rPr>
        <w:lastRenderedPageBreak/>
        <w:t>at illegal immigrants</w:t>
      </w:r>
      <w:r w:rsidRPr="00D07847">
        <w:rPr>
          <w:sz w:val="16"/>
        </w:rPr>
        <w:t xml:space="preserve"> like the one charged with Riley's murder, as a potential amendment to a larger bill package. However, Tester did signal at the time he would support it if it came to the floor as a stand-alone bill, despite the unlikelihood of Senate Majority Leader Chuck Schumer, D-N.Y. allowing that to happen. </w:t>
      </w:r>
    </w:p>
    <w:p w14:paraId="4BE4F828" w14:textId="77777777" w:rsidR="006F24FE" w:rsidRPr="00D07847" w:rsidRDefault="006F24FE" w:rsidP="006F24FE">
      <w:pPr>
        <w:rPr>
          <w:sz w:val="16"/>
        </w:rPr>
      </w:pPr>
      <w:r w:rsidRPr="00D07847">
        <w:rPr>
          <w:sz w:val="16"/>
        </w:rPr>
        <w:t xml:space="preserve">Tester's office vehemently pushed back on previous claims that he was against the bill. "Claims from Mitch McConnell-backed groups that Senator Tester changed his position on the Laken Riley Act are patently false and another desperate attempt to politicize the border instead of fixing it," his office told Fox News Digital. </w:t>
      </w:r>
    </w:p>
    <w:p w14:paraId="2A10FBE9" w14:textId="77777777" w:rsidR="006F24FE" w:rsidRPr="00D07847" w:rsidRDefault="006F24FE" w:rsidP="006F24FE">
      <w:pPr>
        <w:rPr>
          <w:rStyle w:val="StyleUnderline"/>
        </w:rPr>
      </w:pPr>
      <w:r w:rsidRPr="00D07847">
        <w:rPr>
          <w:rStyle w:val="StyleUnderline"/>
        </w:rPr>
        <w:t xml:space="preserve">The Montana senator isn't the only one to make his differences with Biden clear in the lead-up to the election. </w:t>
      </w:r>
    </w:p>
    <w:p w14:paraId="689CEA44" w14:textId="77777777" w:rsidR="006F24FE" w:rsidRPr="00D07847" w:rsidRDefault="006F24FE" w:rsidP="006F24FE">
      <w:pPr>
        <w:rPr>
          <w:sz w:val="16"/>
        </w:rPr>
      </w:pPr>
      <w:r w:rsidRPr="00D07847">
        <w:rPr>
          <w:rStyle w:val="StyleUnderline"/>
          <w:highlight w:val="cyan"/>
        </w:rPr>
        <w:t>Rosen</w:t>
      </w:r>
      <w:r w:rsidRPr="00D07847">
        <w:rPr>
          <w:sz w:val="16"/>
        </w:rPr>
        <w:t xml:space="preserve">, who represents the critical swing state of Nevada, also </w:t>
      </w:r>
      <w:r w:rsidRPr="00D07847">
        <w:rPr>
          <w:rStyle w:val="StyleUnderline"/>
          <w:highlight w:val="cyan"/>
        </w:rPr>
        <w:t>diverged with Biden publicly on multiple occasions</w:t>
      </w:r>
      <w:r w:rsidRPr="00D07847">
        <w:rPr>
          <w:rStyle w:val="StyleUnderline"/>
        </w:rPr>
        <w:t>.</w:t>
      </w:r>
      <w:r w:rsidRPr="00D07847">
        <w:rPr>
          <w:sz w:val="16"/>
        </w:rPr>
        <w:t xml:space="preserve"> </w:t>
      </w:r>
      <w:proofErr w:type="gramStart"/>
      <w:r w:rsidRPr="00D07847">
        <w:rPr>
          <w:sz w:val="16"/>
        </w:rPr>
        <w:t xml:space="preserve">In particular, </w:t>
      </w:r>
      <w:r w:rsidRPr="00D07847">
        <w:rPr>
          <w:rStyle w:val="StyleUnderline"/>
          <w:highlight w:val="cyan"/>
        </w:rPr>
        <w:t>Rosen</w:t>
      </w:r>
      <w:proofErr w:type="gramEnd"/>
      <w:r w:rsidRPr="00D07847">
        <w:rPr>
          <w:sz w:val="16"/>
        </w:rPr>
        <w:t xml:space="preserve"> is partially </w:t>
      </w:r>
      <w:r w:rsidRPr="00D07847">
        <w:rPr>
          <w:rStyle w:val="StyleUnderline"/>
        </w:rPr>
        <w:t xml:space="preserve">credited with </w:t>
      </w:r>
      <w:r w:rsidRPr="00D07847">
        <w:rPr>
          <w:rStyle w:val="StyleUnderline"/>
          <w:highlight w:val="cyan"/>
        </w:rPr>
        <w:t>kill</w:t>
      </w:r>
      <w:r w:rsidRPr="00D07847">
        <w:rPr>
          <w:rStyle w:val="StyleUnderline"/>
        </w:rPr>
        <w:t xml:space="preserve">ing the </w:t>
      </w:r>
      <w:r w:rsidRPr="00D07847">
        <w:rPr>
          <w:rStyle w:val="StyleUnderline"/>
          <w:highlight w:val="cyan"/>
        </w:rPr>
        <w:t>Biden</w:t>
      </w:r>
      <w:r w:rsidRPr="00D07847">
        <w:rPr>
          <w:rStyle w:val="StyleUnderline"/>
        </w:rPr>
        <w:t xml:space="preserve"> administration</w:t>
      </w:r>
      <w:r w:rsidRPr="00D07847">
        <w:rPr>
          <w:rStyle w:val="StyleUnderline"/>
          <w:highlight w:val="cyan"/>
        </w:rPr>
        <w:t>'s hopes of confirming the first Muslim federal appellate judge</w:t>
      </w:r>
      <w:r w:rsidRPr="00D07847">
        <w:rPr>
          <w:sz w:val="16"/>
        </w:rPr>
        <w:t xml:space="preserve"> in Adeel Mangi. The Nevada senator came out against the controversial Biden nominee, citing his ties with an allegedly anti-law enforcement organization. </w:t>
      </w:r>
    </w:p>
    <w:p w14:paraId="66D41DA0" w14:textId="77777777" w:rsidR="006F24FE" w:rsidRPr="00D07847" w:rsidRDefault="006F24FE" w:rsidP="006F24FE">
      <w:pPr>
        <w:rPr>
          <w:rStyle w:val="StyleUnderline"/>
        </w:rPr>
      </w:pPr>
      <w:r w:rsidRPr="00D07847">
        <w:rPr>
          <w:sz w:val="16"/>
        </w:rPr>
        <w:t>"This is what they do," Jennings said. "</w:t>
      </w:r>
      <w:r w:rsidRPr="00D07847">
        <w:rPr>
          <w:rStyle w:val="StyleUnderline"/>
          <w:highlight w:val="cyan"/>
        </w:rPr>
        <w:t xml:space="preserve">They spend </w:t>
      </w:r>
      <w:r w:rsidRPr="00D07847">
        <w:rPr>
          <w:rStyle w:val="StyleUnderline"/>
          <w:b/>
          <w:bCs/>
          <w:highlight w:val="cyan"/>
        </w:rPr>
        <w:t>five</w:t>
      </w:r>
      <w:r w:rsidRPr="00D07847">
        <w:rPr>
          <w:rStyle w:val="StyleUnderline"/>
          <w:b/>
          <w:bCs/>
        </w:rPr>
        <w:t xml:space="preserve"> and a half </w:t>
      </w:r>
      <w:r w:rsidRPr="00D07847">
        <w:rPr>
          <w:rStyle w:val="StyleUnderline"/>
          <w:b/>
          <w:bCs/>
          <w:highlight w:val="cyan"/>
        </w:rPr>
        <w:t>years supporting</w:t>
      </w:r>
      <w:r w:rsidRPr="00D07847">
        <w:rPr>
          <w:rStyle w:val="StyleUnderline"/>
          <w:b/>
          <w:bCs/>
        </w:rPr>
        <w:t xml:space="preserve"> Democrats and </w:t>
      </w:r>
      <w:r w:rsidRPr="00D07847">
        <w:rPr>
          <w:rStyle w:val="StyleUnderline"/>
          <w:b/>
          <w:bCs/>
          <w:highlight w:val="cyan"/>
        </w:rPr>
        <w:t>Democratic</w:t>
      </w:r>
      <w:r w:rsidRPr="00D07847">
        <w:rPr>
          <w:rStyle w:val="StyleUnderline"/>
        </w:rPr>
        <w:t xml:space="preserve"> </w:t>
      </w:r>
      <w:r w:rsidRPr="00D07847">
        <w:rPr>
          <w:rStyle w:val="StyleUnderline"/>
          <w:b/>
          <w:bCs/>
          <w:highlight w:val="cyan"/>
        </w:rPr>
        <w:t>policies</w:t>
      </w:r>
      <w:r w:rsidRPr="00D07847">
        <w:rPr>
          <w:rStyle w:val="StyleUnderline"/>
          <w:b/>
          <w:bCs/>
        </w:rPr>
        <w:t xml:space="preserve"> that </w:t>
      </w:r>
      <w:r w:rsidRPr="00D07847">
        <w:rPr>
          <w:rStyle w:val="StyleUnderline"/>
          <w:b/>
          <w:bCs/>
          <w:highlight w:val="cyan"/>
        </w:rPr>
        <w:t>everyone in their state hates</w:t>
      </w:r>
      <w:r w:rsidRPr="00D07847">
        <w:rPr>
          <w:rStyle w:val="StyleUnderline"/>
        </w:rPr>
        <w:t xml:space="preserve">. </w:t>
      </w:r>
      <w:r w:rsidRPr="00D07847">
        <w:rPr>
          <w:rStyle w:val="StyleUnderline"/>
          <w:highlight w:val="cyan"/>
        </w:rPr>
        <w:t>And</w:t>
      </w:r>
      <w:r w:rsidRPr="00D07847">
        <w:rPr>
          <w:rStyle w:val="StyleUnderline"/>
        </w:rPr>
        <w:t xml:space="preserve"> </w:t>
      </w:r>
      <w:r w:rsidRPr="00D07847">
        <w:rPr>
          <w:rStyle w:val="StyleUnderline"/>
          <w:highlight w:val="cyan"/>
        </w:rPr>
        <w:t>then</w:t>
      </w:r>
      <w:r w:rsidRPr="00D07847">
        <w:rPr>
          <w:rStyle w:val="StyleUnderline"/>
        </w:rPr>
        <w:t xml:space="preserve"> they </w:t>
      </w:r>
      <w:r w:rsidRPr="00D07847">
        <w:rPr>
          <w:rStyle w:val="StyleUnderline"/>
          <w:highlight w:val="cyan"/>
        </w:rPr>
        <w:t>spend six months pretending it never happened."</w:t>
      </w:r>
    </w:p>
    <w:p w14:paraId="728164AE" w14:textId="77777777" w:rsidR="006F24FE" w:rsidRPr="00D07847" w:rsidRDefault="006F24FE" w:rsidP="006F24FE">
      <w:pPr>
        <w:rPr>
          <w:rStyle w:val="StyleUnderline"/>
          <w:b/>
          <w:bCs/>
        </w:rPr>
      </w:pPr>
      <w:r w:rsidRPr="00D07847">
        <w:rPr>
          <w:sz w:val="16"/>
        </w:rPr>
        <w:t xml:space="preserve">The Republican strategist added, though, </w:t>
      </w:r>
      <w:r w:rsidRPr="00D07847">
        <w:rPr>
          <w:rStyle w:val="StyleUnderline"/>
        </w:rPr>
        <w:t xml:space="preserve">that </w:t>
      </w:r>
      <w:r w:rsidRPr="00D07847">
        <w:rPr>
          <w:rStyle w:val="StyleUnderline"/>
          <w:highlight w:val="cyan"/>
        </w:rPr>
        <w:t xml:space="preserve">they may be </w:t>
      </w:r>
      <w:r w:rsidRPr="00D07847">
        <w:rPr>
          <w:rStyle w:val="StyleUnderline"/>
          <w:b/>
          <w:bCs/>
          <w:highlight w:val="cyan"/>
        </w:rPr>
        <w:t>hard-pressed to convince voters of their differences</w:t>
      </w:r>
      <w:r w:rsidRPr="00D07847">
        <w:rPr>
          <w:rStyle w:val="StyleUnderline"/>
        </w:rPr>
        <w:t xml:space="preserve"> with the president, </w:t>
      </w:r>
      <w:r w:rsidRPr="00D07847">
        <w:rPr>
          <w:rStyle w:val="StyleUnderline"/>
          <w:highlight w:val="cyan"/>
        </w:rPr>
        <w:t xml:space="preserve">given that they </w:t>
      </w:r>
      <w:r w:rsidRPr="00D07847">
        <w:rPr>
          <w:rStyle w:val="StyleUnderline"/>
          <w:b/>
          <w:bCs/>
          <w:highlight w:val="cyan"/>
        </w:rPr>
        <w:t>vote</w:t>
      </w:r>
      <w:r w:rsidRPr="00D07847">
        <w:rPr>
          <w:rStyle w:val="StyleUnderline"/>
          <w:b/>
          <w:bCs/>
        </w:rPr>
        <w:t xml:space="preserve"> in line </w:t>
      </w:r>
      <w:r w:rsidRPr="00D07847">
        <w:rPr>
          <w:rStyle w:val="StyleUnderline"/>
          <w:b/>
          <w:bCs/>
          <w:highlight w:val="cyan"/>
        </w:rPr>
        <w:t>with him</w:t>
      </w:r>
      <w:r w:rsidRPr="00D07847">
        <w:rPr>
          <w:rStyle w:val="StyleUnderline"/>
          <w:b/>
          <w:bCs/>
        </w:rPr>
        <w:t xml:space="preserve"> nearly </w:t>
      </w:r>
      <w:r w:rsidRPr="00D07847">
        <w:rPr>
          <w:rStyle w:val="StyleUnderline"/>
          <w:b/>
          <w:bCs/>
          <w:highlight w:val="cyan"/>
        </w:rPr>
        <w:t>all the time.</w:t>
      </w:r>
    </w:p>
    <w:p w14:paraId="69005414" w14:textId="77777777" w:rsidR="006F24FE" w:rsidRPr="00B31CC2" w:rsidRDefault="006F24FE" w:rsidP="006F24FE"/>
    <w:p w14:paraId="4CA6809F" w14:textId="77777777" w:rsidR="006F24FE" w:rsidRDefault="006F24FE" w:rsidP="006F24FE">
      <w:pPr>
        <w:pStyle w:val="Heading3"/>
      </w:pPr>
      <w:r>
        <w:lastRenderedPageBreak/>
        <w:t>IL --- Big Tech</w:t>
      </w:r>
    </w:p>
    <w:p w14:paraId="2AA1292E" w14:textId="77777777" w:rsidR="006F24FE" w:rsidRDefault="006F24FE" w:rsidP="006F24FE">
      <w:pPr>
        <w:pStyle w:val="Heading4"/>
      </w:pPr>
      <w:r>
        <w:t>Big tech backlash flips the election.</w:t>
      </w:r>
    </w:p>
    <w:p w14:paraId="03B5A640" w14:textId="77777777" w:rsidR="006F24FE" w:rsidRDefault="006F24FE" w:rsidP="006F24FE">
      <w:r w:rsidRPr="00AF51D8">
        <w:rPr>
          <w:rStyle w:val="Style13ptBold"/>
        </w:rPr>
        <w:t>Pearlstein 23</w:t>
      </w:r>
      <w:r>
        <w:t xml:space="preserve"> [Steven; Steven Pearlstein is the Robinson Professor of Public Affairs at George Mason University. He was previously a business and economics columnist at The Post, winning the Pulitzer Prize for Commentary in 2008. He was also awarded the Gerald Loeb Lifetime Achievement Award for Distinguished Business and Financial Journalism. He is the author of "Moral Capitalism, Why Fairness Won’t Make Us Poor." Early in his career, he worked for members of both the U.S. House and Senate.; 7-6-2023; “Here’s the inside story of how Congress failed to rein in Big Tech”; https://www.washingtonpost.com/opinions/2023/07/06/congress-facebook-google-amazon-apple-regulation-failure/] Vikrant</w:t>
      </w:r>
    </w:p>
    <w:p w14:paraId="6AB7A53D" w14:textId="77777777" w:rsidR="006F24FE" w:rsidRPr="00AF51D8" w:rsidRDefault="006F24FE" w:rsidP="006F24FE">
      <w:pPr>
        <w:rPr>
          <w:sz w:val="16"/>
        </w:rPr>
      </w:pPr>
      <w:r w:rsidRPr="00AF51D8">
        <w:rPr>
          <w:rStyle w:val="StyleUnderline"/>
        </w:rPr>
        <w:t xml:space="preserve">Love the </w:t>
      </w:r>
      <w:r w:rsidRPr="00AF51D8">
        <w:rPr>
          <w:rStyle w:val="Emphasis"/>
        </w:rPr>
        <w:t>products</w:t>
      </w:r>
      <w:r w:rsidRPr="00AF51D8">
        <w:rPr>
          <w:rStyle w:val="StyleUnderline"/>
        </w:rPr>
        <w:t xml:space="preserve">, </w:t>
      </w:r>
      <w:r w:rsidRPr="00AF51D8">
        <w:rPr>
          <w:rStyle w:val="StyleUnderline"/>
          <w:highlight w:val="green"/>
        </w:rPr>
        <w:t>hate</w:t>
      </w:r>
      <w:r w:rsidRPr="00AF51D8">
        <w:rPr>
          <w:rStyle w:val="StyleUnderline"/>
        </w:rPr>
        <w:t xml:space="preserve"> the </w:t>
      </w:r>
      <w:r w:rsidRPr="00AF51D8">
        <w:rPr>
          <w:rStyle w:val="Emphasis"/>
          <w:highlight w:val="green"/>
        </w:rPr>
        <w:t>companies</w:t>
      </w:r>
      <w:r w:rsidRPr="00AF51D8">
        <w:rPr>
          <w:sz w:val="16"/>
        </w:rPr>
        <w:t xml:space="preserve"> — </w:t>
      </w:r>
      <w:r w:rsidRPr="00AF51D8">
        <w:rPr>
          <w:rStyle w:val="StyleUnderline"/>
        </w:rPr>
        <w:t xml:space="preserve">that’s the way many Americans think about </w:t>
      </w:r>
      <w:r w:rsidRPr="00AF51D8">
        <w:rPr>
          <w:rStyle w:val="Emphasis"/>
          <w:highlight w:val="green"/>
        </w:rPr>
        <w:t>Big Tech</w:t>
      </w:r>
      <w:r w:rsidRPr="00AF51D8">
        <w:rPr>
          <w:sz w:val="16"/>
        </w:rPr>
        <w:t xml:space="preserve">. Which is why it looked like a good bet when Congress convened in 2021 that Washington might finally rein in the companies that many believe have grown too big, too rich and too powerful — even as their products and services have become ever more indispensable to our lives. Here, it seemed, was the rare issue on which both </w:t>
      </w:r>
      <w:r w:rsidRPr="00AF51D8">
        <w:rPr>
          <w:rStyle w:val="StyleUnderline"/>
        </w:rPr>
        <w:t>Republicans and Democrats, House and Senate</w:t>
      </w:r>
      <w:r w:rsidRPr="00AF51D8">
        <w:rPr>
          <w:sz w:val="16"/>
        </w:rPr>
        <w:t>, could agree.</w:t>
      </w:r>
    </w:p>
    <w:p w14:paraId="224AF3A6" w14:textId="77777777" w:rsidR="006F24FE" w:rsidRPr="00AF51D8" w:rsidRDefault="006F24FE" w:rsidP="006F24FE">
      <w:pPr>
        <w:rPr>
          <w:sz w:val="16"/>
        </w:rPr>
      </w:pPr>
      <w:r w:rsidRPr="00AF51D8">
        <w:rPr>
          <w:sz w:val="16"/>
        </w:rPr>
        <w:t xml:space="preserve">In the end, </w:t>
      </w:r>
      <w:r w:rsidRPr="00AF51D8">
        <w:rPr>
          <w:rStyle w:val="StyleUnderline"/>
        </w:rPr>
        <w:t xml:space="preserve">however, </w:t>
      </w:r>
      <w:r w:rsidRPr="00AF51D8">
        <w:rPr>
          <w:rStyle w:val="Emphasis"/>
          <w:highlight w:val="green"/>
        </w:rPr>
        <w:t>Congress failed to act</w:t>
      </w:r>
      <w:r w:rsidRPr="00AF51D8">
        <w:rPr>
          <w:sz w:val="16"/>
        </w:rPr>
        <w:t>. And in that failure is a case study of how Congress has lost its ability to address the most pressing problems facing the country.</w:t>
      </w:r>
    </w:p>
    <w:p w14:paraId="3071DCA8" w14:textId="77777777" w:rsidR="006F24FE" w:rsidRDefault="006F24FE" w:rsidP="006F24FE">
      <w:r w:rsidRPr="00AF51D8">
        <w:rPr>
          <w:sz w:val="16"/>
        </w:rPr>
        <w:t xml:space="preserve">The </w:t>
      </w:r>
      <w:r w:rsidRPr="00AF51D8">
        <w:rPr>
          <w:rStyle w:val="StyleUnderline"/>
          <w:highlight w:val="green"/>
        </w:rPr>
        <w:t>root cause of</w:t>
      </w:r>
      <w:r w:rsidRPr="00AF51D8">
        <w:rPr>
          <w:rStyle w:val="StyleUnderline"/>
        </w:rPr>
        <w:t xml:space="preserve"> this </w:t>
      </w:r>
      <w:r w:rsidRPr="00AF51D8">
        <w:rPr>
          <w:rStyle w:val="StyleUnderline"/>
          <w:highlight w:val="green"/>
        </w:rPr>
        <w:t>dysfunction</w:t>
      </w:r>
      <w:r w:rsidRPr="00AF51D8">
        <w:rPr>
          <w:sz w:val="16"/>
        </w:rPr>
        <w:t xml:space="preserve"> has been the sorting of Americans into two warring tribes, liberal and conservative, Democrat and Republican. </w:t>
      </w:r>
      <w:r w:rsidRPr="00AF51D8">
        <w:rPr>
          <w:rStyle w:val="StyleUnderline"/>
        </w:rPr>
        <w:t xml:space="preserve">Over time, this </w:t>
      </w:r>
      <w:proofErr w:type="spellStart"/>
      <w:r w:rsidRPr="00AF51D8">
        <w:rPr>
          <w:rStyle w:val="StyleUnderline"/>
        </w:rPr>
        <w:t>hyperpartisan</w:t>
      </w:r>
      <w:proofErr w:type="spellEnd"/>
      <w:r w:rsidRPr="00AF51D8">
        <w:rPr>
          <w:rStyle w:val="StyleUnderline"/>
        </w:rPr>
        <w:t xml:space="preserve"> competition has played out to a stalemate in Congress, with legislative </w:t>
      </w:r>
      <w:r w:rsidRPr="00AF51D8">
        <w:rPr>
          <w:rStyle w:val="StyleUnderline"/>
          <w:highlight w:val="green"/>
        </w:rPr>
        <w:t>majorities</w:t>
      </w:r>
      <w:r w:rsidRPr="00AF51D8">
        <w:rPr>
          <w:rStyle w:val="StyleUnderline"/>
        </w:rPr>
        <w:t xml:space="preserve"> that are </w:t>
      </w:r>
      <w:r w:rsidRPr="00AF51D8">
        <w:rPr>
          <w:rStyle w:val="StyleUnderline"/>
          <w:highlight w:val="green"/>
        </w:rPr>
        <w:t>so small and tenuous</w:t>
      </w:r>
      <w:r w:rsidRPr="00AF51D8">
        <w:rPr>
          <w:rStyle w:val="StyleUnderline"/>
        </w:rPr>
        <w:t xml:space="preserve"> that </w:t>
      </w:r>
      <w:r w:rsidRPr="00AF51D8">
        <w:rPr>
          <w:rStyle w:val="Emphasis"/>
          <w:highlight w:val="green"/>
        </w:rPr>
        <w:t>every issue</w:t>
      </w:r>
      <w:r w:rsidRPr="00AF51D8">
        <w:rPr>
          <w:rStyle w:val="StyleUnderline"/>
        </w:rPr>
        <w:t xml:space="preserve"> is now viewed through the lens of how it </w:t>
      </w:r>
      <w:r w:rsidRPr="00AF51D8">
        <w:rPr>
          <w:rStyle w:val="Emphasis"/>
          <w:highlight w:val="green"/>
        </w:rPr>
        <w:t>could tip the next election</w:t>
      </w:r>
      <w:r>
        <w:t xml:space="preserve">. </w:t>
      </w:r>
    </w:p>
    <w:p w14:paraId="1B2AD919" w14:textId="77777777" w:rsidR="006F24FE" w:rsidRDefault="006F24FE" w:rsidP="006F24FE">
      <w:pPr>
        <w:rPr>
          <w:sz w:val="16"/>
        </w:rPr>
      </w:pPr>
      <w:r w:rsidRPr="00AF51D8">
        <w:rPr>
          <w:sz w:val="16"/>
        </w:rPr>
        <w:t xml:space="preserve">And </w:t>
      </w:r>
      <w:proofErr w:type="gramStart"/>
      <w:r w:rsidRPr="00AF51D8">
        <w:rPr>
          <w:sz w:val="16"/>
        </w:rPr>
        <w:t>so</w:t>
      </w:r>
      <w:proofErr w:type="gramEnd"/>
      <w:r w:rsidRPr="00AF51D8">
        <w:rPr>
          <w:sz w:val="16"/>
        </w:rPr>
        <w:t xml:space="preserve"> it was with a handful of </w:t>
      </w:r>
      <w:r w:rsidRPr="00AF51D8">
        <w:rPr>
          <w:rStyle w:val="StyleUnderline"/>
          <w:highlight w:val="green"/>
        </w:rPr>
        <w:t>bills</w:t>
      </w:r>
      <w:r w:rsidRPr="00AF51D8">
        <w:rPr>
          <w:sz w:val="16"/>
        </w:rPr>
        <w:t xml:space="preserve"> meant to end the anticompetitive business practices of Apple, Amazon, Facebook and Google. By early 2022, all had been voted out of committees in both chambers with bipartisan majorities. </w:t>
      </w:r>
      <w:r w:rsidRPr="00AF51D8">
        <w:rPr>
          <w:rStyle w:val="StyleUnderline"/>
          <w:highlight w:val="green"/>
        </w:rPr>
        <w:t>All had broad support</w:t>
      </w:r>
      <w:r w:rsidRPr="00AF51D8">
        <w:rPr>
          <w:rStyle w:val="StyleUnderline"/>
        </w:rPr>
        <w:t xml:space="preserve"> from voters, knowledgeable experts, regulators and the White House</w:t>
      </w:r>
      <w:r w:rsidRPr="00AF51D8">
        <w:rPr>
          <w:sz w:val="16"/>
        </w:rPr>
        <w:t xml:space="preserve">. </w:t>
      </w:r>
      <w:r w:rsidRPr="00AF51D8">
        <w:rPr>
          <w:rStyle w:val="StyleUnderline"/>
          <w:highlight w:val="green"/>
        </w:rPr>
        <w:t xml:space="preserve">Yet </w:t>
      </w:r>
      <w:proofErr w:type="spellStart"/>
      <w:r w:rsidRPr="00AF51D8">
        <w:rPr>
          <w:rStyle w:val="StyleUnderline"/>
          <w:highlight w:val="green"/>
        </w:rPr>
        <w:t>not</w:t>
      </w:r>
      <w:proofErr w:type="spellEnd"/>
      <w:r w:rsidRPr="00AF51D8">
        <w:rPr>
          <w:rStyle w:val="StyleUnderline"/>
          <w:highlight w:val="green"/>
        </w:rPr>
        <w:t xml:space="preserve"> one was taken</w:t>
      </w:r>
      <w:r w:rsidRPr="00AF51D8">
        <w:rPr>
          <w:rStyle w:val="StyleUnderline"/>
        </w:rPr>
        <w:t xml:space="preserve"> up by the full House and Senate</w:t>
      </w:r>
      <w:r w:rsidRPr="00AF51D8">
        <w:rPr>
          <w:sz w:val="16"/>
        </w:rPr>
        <w:t>.</w:t>
      </w:r>
    </w:p>
    <w:p w14:paraId="55D7532C" w14:textId="77777777" w:rsidR="006F24FE" w:rsidRDefault="006F24FE" w:rsidP="006F24FE">
      <w:pPr>
        <w:pStyle w:val="Heading3"/>
      </w:pPr>
      <w:r>
        <w:lastRenderedPageBreak/>
        <w:t>IL --- Big Tech</w:t>
      </w:r>
    </w:p>
    <w:p w14:paraId="409E9693" w14:textId="77777777" w:rsidR="006F24FE" w:rsidRPr="0018671E" w:rsidRDefault="006F24FE" w:rsidP="006F24FE">
      <w:pPr>
        <w:pStyle w:val="Heading4"/>
        <w:rPr>
          <w:rFonts w:cs="Calibri"/>
        </w:rPr>
      </w:pPr>
      <w:r>
        <w:rPr>
          <w:rFonts w:cs="Calibri"/>
        </w:rPr>
        <w:t xml:space="preserve">Big tech will unleash an ad onslaught against Dems for backing the plan – empirics prove it’s remarkably effective  </w:t>
      </w:r>
    </w:p>
    <w:p w14:paraId="1F036C35" w14:textId="77777777" w:rsidR="006F24FE" w:rsidRPr="0018671E" w:rsidRDefault="006F24FE" w:rsidP="006F24FE">
      <w:pPr>
        <w:rPr>
          <w:rStyle w:val="Style13ptBold"/>
        </w:rPr>
      </w:pPr>
      <w:r>
        <w:rPr>
          <w:rStyle w:val="Style13ptBold"/>
        </w:rPr>
        <w:t>McKinnon et al 22</w:t>
      </w:r>
    </w:p>
    <w:p w14:paraId="615AE8D2" w14:textId="77777777" w:rsidR="006F24FE" w:rsidRPr="00CF0C57" w:rsidRDefault="006F24FE" w:rsidP="006F24FE">
      <w:pPr>
        <w:rPr>
          <w:sz w:val="16"/>
        </w:rPr>
      </w:pPr>
      <w:r w:rsidRPr="0018671E">
        <w:rPr>
          <w:sz w:val="16"/>
        </w:rPr>
        <w:t>[(</w:t>
      </w:r>
      <w:r>
        <w:rPr>
          <w:sz w:val="16"/>
        </w:rPr>
        <w:t>John</w:t>
      </w:r>
      <w:r w:rsidRPr="0018671E">
        <w:rPr>
          <w:sz w:val="16"/>
        </w:rPr>
        <w:t xml:space="preserve">, </w:t>
      </w:r>
      <w:r>
        <w:rPr>
          <w:sz w:val="16"/>
        </w:rPr>
        <w:t>covered tech policy for the Wall Street Journal and has</w:t>
      </w:r>
      <w:r w:rsidRPr="0058635C">
        <w:rPr>
          <w:color w:val="555555"/>
        </w:rPr>
        <w:t xml:space="preserve"> </w:t>
      </w:r>
      <w:r w:rsidRPr="0058635C">
        <w:rPr>
          <w:sz w:val="16"/>
        </w:rPr>
        <w:t>written extensively about the political backlash against big tech</w:t>
      </w:r>
      <w:r>
        <w:rPr>
          <w:sz w:val="16"/>
        </w:rPr>
        <w:t xml:space="preserve"> and </w:t>
      </w:r>
      <w:r w:rsidRPr="0058635C">
        <w:rPr>
          <w:sz w:val="16"/>
        </w:rPr>
        <w:t>the antitrust investigations into the companies</w:t>
      </w:r>
      <w:r w:rsidRPr="0018671E">
        <w:rPr>
          <w:sz w:val="16"/>
        </w:rPr>
        <w:t>.) “</w:t>
      </w:r>
      <w:r>
        <w:rPr>
          <w:sz w:val="16"/>
        </w:rPr>
        <w:t>Big Tech Has Spent $36 million on Ads to Torpedo Antitrust Bill</w:t>
      </w:r>
      <w:r w:rsidRPr="0018671E">
        <w:rPr>
          <w:sz w:val="16"/>
        </w:rPr>
        <w:t xml:space="preserve">.”, </w:t>
      </w:r>
      <w:r>
        <w:rPr>
          <w:sz w:val="16"/>
        </w:rPr>
        <w:t>WSJ</w:t>
      </w:r>
      <w:r w:rsidRPr="0018671E">
        <w:rPr>
          <w:sz w:val="16"/>
        </w:rPr>
        <w:t xml:space="preserve">, </w:t>
      </w:r>
      <w:r>
        <w:rPr>
          <w:sz w:val="16"/>
        </w:rPr>
        <w:t>6-9-22</w:t>
      </w:r>
      <w:r w:rsidRPr="0018671E">
        <w:rPr>
          <w:sz w:val="16"/>
        </w:rPr>
        <w:t xml:space="preserve">, </w:t>
      </w:r>
      <w:r w:rsidRPr="0058635C">
        <w:rPr>
          <w:sz w:val="16"/>
        </w:rPr>
        <w:t>https://www.wsj.com/articles/big-tech-has-spent-36-million-on-ads-to-torpedo-antitrust-bill-11654767000</w:t>
      </w:r>
      <w:r w:rsidRPr="0018671E">
        <w:rPr>
          <w:sz w:val="16"/>
        </w:rPr>
        <w:t>]//LR</w:t>
      </w:r>
    </w:p>
    <w:p w14:paraId="77A2A9A3" w14:textId="77777777" w:rsidR="006F24FE" w:rsidRPr="00861D67" w:rsidRDefault="006F24FE" w:rsidP="006F24FE">
      <w:pPr>
        <w:rPr>
          <w:sz w:val="16"/>
        </w:rPr>
      </w:pPr>
      <w:r w:rsidRPr="00550D9B">
        <w:rPr>
          <w:sz w:val="16"/>
        </w:rPr>
        <w:t>WASHINGTON—</w:t>
      </w:r>
      <w:r w:rsidRPr="00861D67">
        <w:rPr>
          <w:rStyle w:val="StyleUnderline"/>
        </w:rPr>
        <w:t xml:space="preserve">Advocacy </w:t>
      </w:r>
      <w:r w:rsidRPr="00550D9B">
        <w:rPr>
          <w:rStyle w:val="StyleUnderline"/>
          <w:highlight w:val="cyan"/>
        </w:rPr>
        <w:t xml:space="preserve">groups </w:t>
      </w:r>
      <w:r w:rsidRPr="00550D9B">
        <w:rPr>
          <w:rStyle w:val="Emphasis"/>
          <w:highlight w:val="cyan"/>
        </w:rPr>
        <w:t>bankrolled by big tech</w:t>
      </w:r>
      <w:r w:rsidRPr="00550D9B">
        <w:rPr>
          <w:rStyle w:val="Emphasis"/>
        </w:rPr>
        <w:t>nology</w:t>
      </w:r>
      <w:r w:rsidRPr="00861D67">
        <w:rPr>
          <w:rStyle w:val="StyleUnderline"/>
        </w:rPr>
        <w:t xml:space="preserve"> companies have </w:t>
      </w:r>
      <w:r w:rsidRPr="00550D9B">
        <w:rPr>
          <w:rStyle w:val="StyleUnderline"/>
          <w:highlight w:val="cyan"/>
        </w:rPr>
        <w:t>poured</w:t>
      </w:r>
      <w:r w:rsidRPr="00861D67">
        <w:rPr>
          <w:rStyle w:val="StyleUnderline"/>
        </w:rPr>
        <w:t xml:space="preserve"> at least $</w:t>
      </w:r>
      <w:r w:rsidRPr="00550D9B">
        <w:rPr>
          <w:rStyle w:val="StyleUnderline"/>
          <w:highlight w:val="cyan"/>
        </w:rPr>
        <w:t>36</w:t>
      </w:r>
      <w:r w:rsidRPr="00861D67">
        <w:rPr>
          <w:rStyle w:val="StyleUnderline"/>
        </w:rPr>
        <w:t xml:space="preserve">.4 </w:t>
      </w:r>
      <w:r w:rsidRPr="00550D9B">
        <w:rPr>
          <w:rStyle w:val="StyleUnderline"/>
          <w:highlight w:val="cyan"/>
        </w:rPr>
        <w:t>million into</w:t>
      </w:r>
      <w:r w:rsidRPr="00861D67">
        <w:rPr>
          <w:rStyle w:val="StyleUnderline"/>
        </w:rPr>
        <w:t xml:space="preserve"> TV and internet </w:t>
      </w:r>
      <w:r w:rsidRPr="00550D9B">
        <w:rPr>
          <w:rStyle w:val="StyleUnderline"/>
          <w:highlight w:val="cyan"/>
        </w:rPr>
        <w:t>ads opposing antitrust legislation</w:t>
      </w:r>
      <w:r w:rsidRPr="00550D9B">
        <w:rPr>
          <w:sz w:val="16"/>
        </w:rPr>
        <w:t xml:space="preserve"> that would bar dominant tech platforms from favoring their own products and services, according to a Wall Street Journal analysis. By comparison, groups supporting the antitrust legislation have spent about $193,000, according to a Journal analysis of data collected by </w:t>
      </w:r>
      <w:proofErr w:type="spellStart"/>
      <w:r w:rsidRPr="00550D9B">
        <w:rPr>
          <w:sz w:val="16"/>
        </w:rPr>
        <w:t>AdImpact</w:t>
      </w:r>
      <w:proofErr w:type="spellEnd"/>
      <w:r w:rsidRPr="00550D9B">
        <w:rPr>
          <w:sz w:val="16"/>
        </w:rPr>
        <w:t xml:space="preserve">, an ad-tracking service. </w:t>
      </w:r>
      <w:r w:rsidRPr="00861D67">
        <w:rPr>
          <w:rStyle w:val="StyleUnderline"/>
        </w:rPr>
        <w:t xml:space="preserve">Much of the tech industry spending—$13.7 million, or almost 40%—has come since May 1, </w:t>
      </w:r>
      <w:r w:rsidRPr="0058635C">
        <w:rPr>
          <w:rStyle w:val="StyleUnderline"/>
          <w:highlight w:val="cyan"/>
        </w:rPr>
        <w:t xml:space="preserve">ahead of a </w:t>
      </w:r>
      <w:r w:rsidRPr="0058635C">
        <w:rPr>
          <w:rStyle w:val="Emphasis"/>
          <w:highlight w:val="cyan"/>
        </w:rPr>
        <w:t>possible floor vote</w:t>
      </w:r>
      <w:r w:rsidRPr="00861D67">
        <w:rPr>
          <w:rStyle w:val="StyleUnderline"/>
        </w:rPr>
        <w:t xml:space="preserve"> this summer</w:t>
      </w:r>
      <w:r>
        <w:rPr>
          <w:rStyle w:val="StyleUnderline"/>
        </w:rPr>
        <w:t xml:space="preserve"> </w:t>
      </w:r>
      <w:r w:rsidRPr="00861D67">
        <w:rPr>
          <w:rStyle w:val="StyleUnderline"/>
        </w:rPr>
        <w:t xml:space="preserve">on the bill, which has </w:t>
      </w:r>
      <w:r w:rsidRPr="0058635C">
        <w:rPr>
          <w:rStyle w:val="StyleUnderline"/>
          <w:highlight w:val="cyan"/>
        </w:rPr>
        <w:t>bipartisan support.</w:t>
      </w:r>
      <w:r>
        <w:rPr>
          <w:rStyle w:val="StyleUnderline"/>
        </w:rPr>
        <w:t xml:space="preserve"> </w:t>
      </w:r>
      <w:r w:rsidRPr="00550D9B">
        <w:rPr>
          <w:sz w:val="16"/>
        </w:rPr>
        <w:t>The spending marks one of the</w:t>
      </w:r>
      <w:r w:rsidRPr="00861D67">
        <w:rPr>
          <w:rStyle w:val="StyleUnderline"/>
        </w:rPr>
        <w:t xml:space="preserve"> biggest ad campaigns by the powerful tech industry in recent years</w:t>
      </w:r>
      <w:r w:rsidRPr="00550D9B">
        <w:rPr>
          <w:sz w:val="16"/>
        </w:rPr>
        <w:t xml:space="preserve"> and reflects its </w:t>
      </w:r>
      <w:r w:rsidRPr="0058635C">
        <w:rPr>
          <w:rStyle w:val="StyleUnderline"/>
          <w:highlight w:val="cyan"/>
        </w:rPr>
        <w:t>fear of the disruptive potential</w:t>
      </w:r>
      <w:r w:rsidRPr="00861D67">
        <w:rPr>
          <w:rStyle w:val="StyleUnderline"/>
        </w:rPr>
        <w:t xml:space="preserve"> of tougher antitrust laws.</w:t>
      </w:r>
      <w:r>
        <w:rPr>
          <w:rStyle w:val="StyleUnderline"/>
        </w:rPr>
        <w:t xml:space="preserve"> </w:t>
      </w:r>
      <w:r w:rsidRPr="00550D9B">
        <w:rPr>
          <w:sz w:val="16"/>
        </w:rPr>
        <w:t xml:space="preserve">“This is without question one of the most significant campaigns the association has embarked on in recent years, because it’s one of the most radical policy proposals to regulate a leading sector of the U.S. economy,” said Matt </w:t>
      </w:r>
      <w:proofErr w:type="spellStart"/>
      <w:r w:rsidRPr="00550D9B">
        <w:rPr>
          <w:sz w:val="16"/>
        </w:rPr>
        <w:t>Schruers</w:t>
      </w:r>
      <w:proofErr w:type="spellEnd"/>
      <w:r w:rsidRPr="00550D9B">
        <w:rPr>
          <w:sz w:val="16"/>
        </w:rPr>
        <w:t xml:space="preserve">, president of the Computer and Communications Industry Association, which has spent more than $23 million, the most of any group. CCIA didn’t disclose which companies provided funding for its ad campaign, saying only that “the association is funding the campaign.” CCIA lists Alphabet Inc.’s Google, Amazon.com Inc., Apple Inc. and Meta Platforms Inc.’s Facebook among its members. </w:t>
      </w:r>
      <w:r w:rsidRPr="00861D67">
        <w:rPr>
          <w:rStyle w:val="StyleUnderline"/>
        </w:rPr>
        <w:t xml:space="preserve">CCIA’s </w:t>
      </w:r>
      <w:r w:rsidRPr="00861D67">
        <w:rPr>
          <w:rStyle w:val="StyleUnderline"/>
          <w:highlight w:val="cyan"/>
        </w:rPr>
        <w:t>ads</w:t>
      </w:r>
      <w:r w:rsidRPr="00861D67">
        <w:rPr>
          <w:rStyle w:val="StyleUnderline"/>
        </w:rPr>
        <w:t xml:space="preserve"> have included </w:t>
      </w:r>
      <w:r w:rsidRPr="00861D67">
        <w:rPr>
          <w:rStyle w:val="StyleUnderline"/>
          <w:highlight w:val="cyan"/>
        </w:rPr>
        <w:t>mentions of Amazon</w:t>
      </w:r>
      <w:r w:rsidRPr="00861D67">
        <w:rPr>
          <w:rStyle w:val="StyleUnderline"/>
        </w:rPr>
        <w:t xml:space="preserve"> as well as </w:t>
      </w:r>
      <w:r w:rsidRPr="00861D67">
        <w:rPr>
          <w:rStyle w:val="StyleUnderline"/>
          <w:highlight w:val="cyan"/>
        </w:rPr>
        <w:t xml:space="preserve">Google and </w:t>
      </w:r>
      <w:r w:rsidRPr="00861D67">
        <w:rPr>
          <w:rStyle w:val="Emphasis"/>
          <w:highlight w:val="cyan"/>
        </w:rPr>
        <w:t>“your phone</w:t>
      </w:r>
      <w:r w:rsidRPr="00861D67">
        <w:rPr>
          <w:rStyle w:val="StyleUnderline"/>
        </w:rPr>
        <w:t>.”</w:t>
      </w:r>
      <w:r>
        <w:rPr>
          <w:rStyle w:val="StyleUnderline"/>
        </w:rPr>
        <w:t xml:space="preserve"> </w:t>
      </w:r>
      <w:r w:rsidRPr="00861D67">
        <w:rPr>
          <w:sz w:val="16"/>
        </w:rPr>
        <w:t>The bill targets dominant tech platforms, including Amazon’s e-commerce site, Google’s search engine, Apple’s App Store and Facebook.</w:t>
      </w:r>
      <w:r w:rsidRPr="00550D9B">
        <w:rPr>
          <w:sz w:val="16"/>
        </w:rPr>
        <w:t xml:space="preserve"> </w:t>
      </w:r>
      <w:r w:rsidRPr="00861D67">
        <w:rPr>
          <w:sz w:val="16"/>
        </w:rPr>
        <w:t xml:space="preserve">Those </w:t>
      </w:r>
      <w:r w:rsidRPr="00861D67">
        <w:rPr>
          <w:rStyle w:val="StyleUnderline"/>
        </w:rPr>
        <w:t xml:space="preserve">companies have been </w:t>
      </w:r>
      <w:r w:rsidRPr="00861D67">
        <w:rPr>
          <w:rStyle w:val="StyleUnderline"/>
          <w:highlight w:val="cyan"/>
        </w:rPr>
        <w:t xml:space="preserve">working for months to </w:t>
      </w:r>
      <w:r w:rsidRPr="00861D67">
        <w:rPr>
          <w:rStyle w:val="Emphasis"/>
          <w:highlight w:val="cyan"/>
        </w:rPr>
        <w:t>stop</w:t>
      </w:r>
      <w:r w:rsidRPr="00861D67">
        <w:rPr>
          <w:rStyle w:val="Emphasis"/>
        </w:rPr>
        <w:t xml:space="preserve"> or alter </w:t>
      </w:r>
      <w:r w:rsidRPr="00861D67">
        <w:rPr>
          <w:rStyle w:val="Emphasis"/>
          <w:highlight w:val="cyan"/>
        </w:rPr>
        <w:t>the bill</w:t>
      </w:r>
      <w:r w:rsidRPr="00861D67">
        <w:rPr>
          <w:rStyle w:val="Emphasis"/>
        </w:rPr>
        <w:t>,</w:t>
      </w:r>
      <w:r w:rsidRPr="00861D67">
        <w:rPr>
          <w:rStyle w:val="StyleUnderline"/>
        </w:rPr>
        <w:t xml:space="preserve"> deploying teams of lobbyists and top executives</w:t>
      </w:r>
      <w:r w:rsidRPr="00861D67">
        <w:rPr>
          <w:sz w:val="16"/>
        </w:rPr>
        <w:t xml:space="preserve"> to Washington. The $36.4 million spent by groups opposing the legislation </w:t>
      </w:r>
      <w:proofErr w:type="gramStart"/>
      <w:r w:rsidRPr="00861D67">
        <w:rPr>
          <w:sz w:val="16"/>
        </w:rPr>
        <w:t>dates back to</w:t>
      </w:r>
      <w:proofErr w:type="gramEnd"/>
      <w:r w:rsidRPr="00861D67">
        <w:rPr>
          <w:sz w:val="16"/>
        </w:rPr>
        <w:t xml:space="preserve"> Jan. 1, 2021.</w:t>
      </w:r>
      <w:r w:rsidRPr="00550D9B">
        <w:rPr>
          <w:sz w:val="16"/>
        </w:rPr>
        <w:t xml:space="preserve"> Google’s voluntary disclosure of its memberships for 2021 includes CCIA. Amazon also disclosed that it made payments of $10,000 or more to CCIA in 2021. </w:t>
      </w:r>
      <w:r w:rsidRPr="00861D67">
        <w:rPr>
          <w:rStyle w:val="StyleUnderline"/>
        </w:rPr>
        <w:t>Many of th</w:t>
      </w:r>
      <w:r w:rsidRPr="0058635C">
        <w:rPr>
          <w:rStyle w:val="StyleUnderline"/>
        </w:rPr>
        <w:t>e</w:t>
      </w:r>
      <w:r w:rsidRPr="00861D67">
        <w:rPr>
          <w:rStyle w:val="StyleUnderline"/>
        </w:rPr>
        <w:t xml:space="preserve"> </w:t>
      </w:r>
      <w:r w:rsidRPr="0058635C">
        <w:rPr>
          <w:rStyle w:val="StyleUnderline"/>
          <w:highlight w:val="cyan"/>
        </w:rPr>
        <w:t xml:space="preserve">ads are running in lawmakers’ </w:t>
      </w:r>
      <w:r w:rsidRPr="0058635C">
        <w:rPr>
          <w:rStyle w:val="Emphasis"/>
          <w:highlight w:val="cyan"/>
        </w:rPr>
        <w:t>home states and districts</w:t>
      </w:r>
      <w:r w:rsidRPr="00550D9B">
        <w:rPr>
          <w:rStyle w:val="Emphasis"/>
        </w:rPr>
        <w:t>.</w:t>
      </w:r>
      <w:r w:rsidRPr="00861D67">
        <w:rPr>
          <w:rStyle w:val="StyleUnderline"/>
        </w:rPr>
        <w:t xml:space="preserve"> They aim to </w:t>
      </w:r>
      <w:r w:rsidRPr="0058635C">
        <w:rPr>
          <w:rStyle w:val="StyleUnderline"/>
          <w:highlight w:val="cyan"/>
        </w:rPr>
        <w:t>convince voters</w:t>
      </w:r>
      <w:r w:rsidRPr="00861D67">
        <w:rPr>
          <w:rStyle w:val="StyleUnderline"/>
        </w:rPr>
        <w:t xml:space="preserve"> that </w:t>
      </w:r>
      <w:r w:rsidRPr="0058635C">
        <w:rPr>
          <w:rStyle w:val="StyleUnderline"/>
          <w:highlight w:val="cyan"/>
        </w:rPr>
        <w:t>easing antitrust</w:t>
      </w:r>
      <w:r w:rsidRPr="00861D67">
        <w:rPr>
          <w:rStyle w:val="StyleUnderline"/>
        </w:rPr>
        <w:t xml:space="preserve"> standards would </w:t>
      </w:r>
      <w:r w:rsidRPr="0058635C">
        <w:rPr>
          <w:rStyle w:val="StyleUnderline"/>
          <w:highlight w:val="cyan"/>
        </w:rPr>
        <w:t xml:space="preserve">contribute to inflation, </w:t>
      </w:r>
      <w:r w:rsidRPr="0058635C">
        <w:rPr>
          <w:rStyle w:val="Emphasis"/>
          <w:highlight w:val="cyan"/>
        </w:rPr>
        <w:t>weaken America</w:t>
      </w:r>
      <w:r w:rsidRPr="00550D9B">
        <w:rPr>
          <w:rStyle w:val="Emphasis"/>
        </w:rPr>
        <w:t>’s hand</w:t>
      </w:r>
      <w:r w:rsidRPr="00861D67">
        <w:rPr>
          <w:rStyle w:val="StyleUnderline"/>
        </w:rPr>
        <w:t xml:space="preserve"> </w:t>
      </w:r>
      <w:r w:rsidRPr="0058635C">
        <w:rPr>
          <w:rStyle w:val="StyleUnderline"/>
          <w:highlight w:val="cyan"/>
        </w:rPr>
        <w:t>versus China</w:t>
      </w:r>
      <w:r w:rsidRPr="00861D67">
        <w:rPr>
          <w:rStyle w:val="StyleUnderline"/>
        </w:rPr>
        <w:t xml:space="preserve"> or hurt consumers and small businesses</w:t>
      </w:r>
      <w:r w:rsidRPr="00550D9B">
        <w:rPr>
          <w:sz w:val="16"/>
        </w:rPr>
        <w:t xml:space="preserve"> by disrupting popular online services such as Amazon Prime or Google Maps. Sponsors led by Sens. Amy Klobuchar (D., Minn.) and Chuck Grassley (R., Iowa) held a press conference on Wednesday to push back on the campaign, saying it is distorting the bill’s impacts. “We’re confronted with these big tech companies spending tens of millions of dollars on ads and also on front groups to spread falsehoods about our bill,” Mr. Grassley said. “Obviously they want to protect the status quo, which allows them to expand their influence.” Ms. Klobuchar insisted the bill has the necessary votes to succeed on the Senate floor. “We have momentum despite all the money being spent against us,” she said. The bill passed a Senate committee earlier this year on a bipartisan basis, although some supporters said at the time that they wanted changes. It “is specifically designed to target a small number of specific companies, most of which are headquartered in my home state,” Sen. Dianne Feinstein (D., Calif.) said at the time. </w:t>
      </w:r>
      <w:r w:rsidRPr="00861D67">
        <w:rPr>
          <w:rStyle w:val="StyleUnderline"/>
        </w:rPr>
        <w:t xml:space="preserve">Supporters, including some smaller technology companies, contend the platforms’ dominant position gives them </w:t>
      </w:r>
      <w:r w:rsidRPr="00550D9B">
        <w:rPr>
          <w:rStyle w:val="Emphasis"/>
        </w:rPr>
        <w:t>unchecked power to influence</w:t>
      </w:r>
      <w:r w:rsidRPr="00861D67">
        <w:rPr>
          <w:rStyle w:val="StyleUnderline"/>
        </w:rPr>
        <w:t xml:space="preserve"> the fate of other businesses</w:t>
      </w:r>
      <w:r w:rsidRPr="00550D9B">
        <w:rPr>
          <w:sz w:val="16"/>
        </w:rPr>
        <w:t xml:space="preserve">. They say restricting the platforms’ conduct would carry significant benefits. The bill was endorsed by the Biden administration’s Justice Department. </w:t>
      </w:r>
      <w:r w:rsidRPr="0058635C">
        <w:rPr>
          <w:rStyle w:val="StyleUnderline"/>
        </w:rPr>
        <w:t>Amazon, Google and Apple</w:t>
      </w:r>
      <w:r w:rsidRPr="00861D67">
        <w:rPr>
          <w:rStyle w:val="StyleUnderline"/>
        </w:rPr>
        <w:t xml:space="preserve"> say the legislation would make it harder to offer popular services</w:t>
      </w:r>
      <w:r w:rsidRPr="00550D9B">
        <w:rPr>
          <w:sz w:val="16"/>
        </w:rPr>
        <w:t xml:space="preserve">, and that it is fair for e-marketplaces, search engines and app stores to profit off their own innovations. Meta Platforms hasn’t taken a public position on the Senate legislation, and a spokesman declined to comment. Senate Majority Leader Chuck Schumer (D., N.Y.) hasn’t publicly committed to holding a vote on the bill. However, Mr. Schumer recently told Ms. Klobuchar and Senate Judiciary Committee Chairman Dick Durbin (D., Ill.) that he intends to bring it up for a vote on the Senate floor early this summer, a Democratic aide familiar with the conversation said. The ad-campaign spending has largely been divided among industry trade groups such as CCIA and the Consumer Technology Association, as well as conservative-leaning groups such as Taxpayers Protection Alliance and </w:t>
      </w:r>
      <w:proofErr w:type="spellStart"/>
      <w:r w:rsidRPr="00550D9B">
        <w:rPr>
          <w:sz w:val="16"/>
        </w:rPr>
        <w:t>NetChoice</w:t>
      </w:r>
      <w:proofErr w:type="spellEnd"/>
      <w:r w:rsidRPr="00550D9B">
        <w:rPr>
          <w:sz w:val="16"/>
        </w:rPr>
        <w:t>. “</w:t>
      </w:r>
      <w:r w:rsidRPr="00550D9B">
        <w:rPr>
          <w:rStyle w:val="StyleUnderline"/>
        </w:rPr>
        <w:t xml:space="preserve">Washington politicians have a law that could </w:t>
      </w:r>
      <w:r w:rsidRPr="0058635C">
        <w:rPr>
          <w:rStyle w:val="StyleUnderline"/>
          <w:highlight w:val="cyan"/>
        </w:rPr>
        <w:t>break Prime’s guaranteed two-day free delivery</w:t>
      </w:r>
      <w:r w:rsidRPr="00550D9B">
        <w:rPr>
          <w:sz w:val="16"/>
        </w:rPr>
        <w:t xml:space="preserve"> and threaten our fragile economic recovery,” said one ad by CCIA, referring to Amazon’s fee-based membership program. “</w:t>
      </w:r>
      <w:r w:rsidRPr="0058635C">
        <w:rPr>
          <w:rStyle w:val="Emphasis"/>
          <w:highlight w:val="cyan"/>
        </w:rPr>
        <w:t>Tell your senators,</w:t>
      </w:r>
      <w:r w:rsidRPr="0058635C">
        <w:rPr>
          <w:rStyle w:val="StyleUnderline"/>
          <w:highlight w:val="cyan"/>
        </w:rPr>
        <w:t xml:space="preserve"> don’t break our Prime</w:t>
      </w:r>
      <w:r w:rsidRPr="00550D9B">
        <w:rPr>
          <w:rStyle w:val="StyleUnderline"/>
        </w:rPr>
        <w:t>.”</w:t>
      </w:r>
      <w:r w:rsidRPr="00550D9B">
        <w:rPr>
          <w:sz w:val="16"/>
        </w:rPr>
        <w:t xml:space="preserve"> </w:t>
      </w:r>
      <w:r w:rsidRPr="00861D67">
        <w:rPr>
          <w:sz w:val="16"/>
        </w:rPr>
        <w:t xml:space="preserve">CCIA touts research suggesting that its </w:t>
      </w:r>
      <w:r w:rsidRPr="00861D67">
        <w:rPr>
          <w:rStyle w:val="StyleUnderline"/>
        </w:rPr>
        <w:t xml:space="preserve">ad </w:t>
      </w:r>
      <w:r w:rsidRPr="00861D67">
        <w:rPr>
          <w:rStyle w:val="StyleUnderline"/>
          <w:highlight w:val="cyan"/>
        </w:rPr>
        <w:t xml:space="preserve">campaign already </w:t>
      </w:r>
      <w:r w:rsidRPr="00861D67">
        <w:rPr>
          <w:rStyle w:val="StyleUnderline"/>
          <w:highlight w:val="cyan"/>
        </w:rPr>
        <w:lastRenderedPageBreak/>
        <w:t>has cut into public support</w:t>
      </w:r>
      <w:r w:rsidRPr="00861D67">
        <w:rPr>
          <w:rStyle w:val="StyleUnderline"/>
        </w:rPr>
        <w:t xml:space="preserve"> for the antitrust crackdown.</w:t>
      </w:r>
      <w:r>
        <w:rPr>
          <w:rStyle w:val="StyleUnderline"/>
        </w:rPr>
        <w:t xml:space="preserve"> </w:t>
      </w:r>
      <w:r w:rsidRPr="00861D67">
        <w:rPr>
          <w:sz w:val="16"/>
        </w:rPr>
        <w:t>Other industry-backed ads focus on what opponents say would be the bill’s impact on small businesses and national security.</w:t>
      </w:r>
      <w:r w:rsidRPr="00550D9B">
        <w:rPr>
          <w:sz w:val="16"/>
        </w:rPr>
        <w:t xml:space="preserve"> </w:t>
      </w:r>
      <w:r w:rsidRPr="00861D67">
        <w:rPr>
          <w:sz w:val="16"/>
        </w:rPr>
        <w:t>“The left’s radical liberal bill would take away the digital tools small businesses rely on, empower China to beat America in the race for new technologies, and increase the risk of cyberattacks. Why would Senate conservatives support this dangerous bill?” says an ad from Taxpayers Protection Alliance.</w:t>
      </w:r>
      <w:r w:rsidRPr="00550D9B">
        <w:rPr>
          <w:sz w:val="16"/>
        </w:rPr>
        <w:t xml:space="preserve"> </w:t>
      </w:r>
      <w:r w:rsidRPr="00861D67">
        <w:rPr>
          <w:sz w:val="16"/>
        </w:rPr>
        <w:t>Tech companies are hoping to cement opposition to the bill among Republicans, who generally oppose</w:t>
      </w:r>
      <w:r w:rsidRPr="00550D9B">
        <w:rPr>
          <w:sz w:val="16"/>
        </w:rPr>
        <w:t xml:space="preserve"> </w:t>
      </w:r>
      <w:r w:rsidRPr="00861D67">
        <w:rPr>
          <w:sz w:val="16"/>
        </w:rPr>
        <w:t>toughening of antitrust laws but have often complained that major tech platforms censor conservative voices.</w:t>
      </w:r>
      <w:r w:rsidRPr="00550D9B">
        <w:rPr>
          <w:sz w:val="16"/>
        </w:rPr>
        <w:t xml:space="preserve"> </w:t>
      </w:r>
      <w:r w:rsidRPr="00861D67">
        <w:rPr>
          <w:sz w:val="16"/>
        </w:rPr>
        <w:t>“Conservative politicians and groups backing this legislation due to understandable grievances with certain tech companies are making an incalculable error,” said Patrick Hedger, executive director of the Taxpayers Protection Alliance. It has run most of its $7.4 million total advertising in the last six weeks, the Journal’s analysis showed.</w:t>
      </w:r>
      <w:r w:rsidRPr="00550D9B">
        <w:rPr>
          <w:sz w:val="16"/>
        </w:rPr>
        <w:t xml:space="preserve"> </w:t>
      </w:r>
      <w:r w:rsidRPr="00861D67">
        <w:rPr>
          <w:sz w:val="16"/>
        </w:rPr>
        <w:t>One state that industry allies have targeted is Texas, according to a person familiar with the matter.</w:t>
      </w:r>
      <w:r w:rsidRPr="00550D9B">
        <w:rPr>
          <w:sz w:val="16"/>
        </w:rPr>
        <w:t xml:space="preserve"> </w:t>
      </w:r>
      <w:r w:rsidRPr="00861D67">
        <w:rPr>
          <w:sz w:val="16"/>
        </w:rPr>
        <w:t>Sen. Ted Cruz (R., Texas) “is still reviewing the bill, because he continues to be concerned about anticompetitive conduct by some big tech companies towards American consumers, and in many instances conservatives,” a Cruz spokesman said.</w:t>
      </w:r>
      <w:r w:rsidRPr="00550D9B">
        <w:rPr>
          <w:sz w:val="16"/>
        </w:rPr>
        <w:t xml:space="preserve"> </w:t>
      </w:r>
      <w:r w:rsidRPr="00861D67">
        <w:rPr>
          <w:sz w:val="16"/>
        </w:rPr>
        <w:t>The state’s other senator, Republican Sen. John Cornyn, opposes the legislation, citing the potential national security consequences.</w:t>
      </w:r>
      <w:r w:rsidRPr="00550D9B">
        <w:rPr>
          <w:sz w:val="16"/>
        </w:rPr>
        <w:t xml:space="preserve"> </w:t>
      </w:r>
      <w:r w:rsidRPr="00861D67">
        <w:rPr>
          <w:sz w:val="16"/>
        </w:rPr>
        <w:t>“The last thing we should be doing is weakening America’s ability to compete in a global economy,” he said at a hearing earlier this year.</w:t>
      </w:r>
      <w:r w:rsidRPr="00550D9B">
        <w:rPr>
          <w:sz w:val="16"/>
        </w:rPr>
        <w:t xml:space="preserve"> </w:t>
      </w:r>
      <w:r w:rsidRPr="00861D67">
        <w:rPr>
          <w:sz w:val="16"/>
        </w:rPr>
        <w:t>The bill’s supporters say the proposals would boost economic competitiveness without preventing platforms from offering popular services.</w:t>
      </w:r>
      <w:r w:rsidRPr="00550D9B">
        <w:rPr>
          <w:sz w:val="16"/>
        </w:rPr>
        <w:t xml:space="preserve"> </w:t>
      </w:r>
      <w:r w:rsidRPr="00861D67">
        <w:rPr>
          <w:sz w:val="16"/>
        </w:rPr>
        <w:t xml:space="preserve">The </w:t>
      </w:r>
      <w:r w:rsidRPr="00861D67">
        <w:rPr>
          <w:rStyle w:val="StyleUnderline"/>
        </w:rPr>
        <w:t xml:space="preserve">ads are also </w:t>
      </w:r>
      <w:r w:rsidRPr="00861D67">
        <w:rPr>
          <w:rStyle w:val="StyleUnderline"/>
          <w:highlight w:val="cyan"/>
        </w:rPr>
        <w:t>running in states where incumbent Senate Dem</w:t>
      </w:r>
      <w:r w:rsidRPr="00861D67">
        <w:rPr>
          <w:rStyle w:val="StyleUnderline"/>
        </w:rPr>
        <w:t>ocrat</w:t>
      </w:r>
      <w:r w:rsidRPr="00861D67">
        <w:rPr>
          <w:rStyle w:val="StyleUnderline"/>
          <w:highlight w:val="cyan"/>
        </w:rPr>
        <w:t>s</w:t>
      </w:r>
      <w:r w:rsidRPr="00861D67">
        <w:rPr>
          <w:rStyle w:val="StyleUnderline"/>
        </w:rPr>
        <w:t xml:space="preserve"> are </w:t>
      </w:r>
      <w:r w:rsidRPr="00861D67">
        <w:rPr>
          <w:rStyle w:val="Emphasis"/>
          <w:highlight w:val="cyan"/>
        </w:rPr>
        <w:t>facing re-election fights</w:t>
      </w:r>
      <w:r w:rsidRPr="00861D67">
        <w:rPr>
          <w:rStyle w:val="StyleUnderline"/>
        </w:rPr>
        <w:t>, such as New Hampshire, home to Sen. Maggie Hassan</w:t>
      </w:r>
      <w:r w:rsidRPr="00861D67">
        <w:rPr>
          <w:sz w:val="16"/>
        </w:rPr>
        <w:t>, who hasn’t taken a public position on the legislation.</w:t>
      </w:r>
      <w:r w:rsidRPr="00550D9B">
        <w:rPr>
          <w:sz w:val="16"/>
        </w:rPr>
        <w:t xml:space="preserve"> </w:t>
      </w:r>
      <w:r w:rsidRPr="00861D67">
        <w:rPr>
          <w:sz w:val="16"/>
        </w:rPr>
        <w:t>A spokesperson said Ms. Hassan is reviewing the legislation and “has a strong record of standing up to some of the worst practices of Big Tech.”</w:t>
      </w:r>
      <w:r w:rsidRPr="00550D9B">
        <w:rPr>
          <w:sz w:val="16"/>
        </w:rPr>
        <w:t xml:space="preserve"> </w:t>
      </w:r>
      <w:r w:rsidRPr="00861D67">
        <w:rPr>
          <w:sz w:val="16"/>
        </w:rPr>
        <w:t>Tech companies “know that if the bills came to the floor for a vote, they would pass, and so big tech lobby groups are scrambling to try to prevent that from happening,” said Sacha Haworth, executive director of the Tech Oversight Project, one of the groups that has run ads supporting the legislation.</w:t>
      </w:r>
      <w:r w:rsidRPr="00550D9B">
        <w:rPr>
          <w:sz w:val="16"/>
        </w:rPr>
        <w:t xml:space="preserve"> </w:t>
      </w:r>
      <w:r w:rsidRPr="00861D67">
        <w:rPr>
          <w:sz w:val="16"/>
        </w:rPr>
        <w:t>The group’s funding comes in part from the Economic Security Project, an entity backed by Chris Hughes, the billionaire former Facebook executive.</w:t>
      </w:r>
    </w:p>
    <w:p w14:paraId="3652BAE4" w14:textId="77777777" w:rsidR="006F24FE" w:rsidRPr="000D40B4" w:rsidRDefault="006F24FE" w:rsidP="006F24FE"/>
    <w:p w14:paraId="1ED88D3B" w14:textId="77777777" w:rsidR="006F24FE" w:rsidRDefault="006F24FE" w:rsidP="006F24FE">
      <w:pPr>
        <w:pStyle w:val="Heading3"/>
      </w:pPr>
      <w:r>
        <w:lastRenderedPageBreak/>
        <w:t>IL --- Big Tech --- Flips</w:t>
      </w:r>
    </w:p>
    <w:p w14:paraId="74AEC016" w14:textId="77777777" w:rsidR="006F24FE" w:rsidRDefault="006F24FE" w:rsidP="006F24FE">
      <w:pPr>
        <w:pStyle w:val="Heading4"/>
      </w:pPr>
      <w:r>
        <w:t>Big tech has a massive effect on congressional elections</w:t>
      </w:r>
    </w:p>
    <w:p w14:paraId="6F0BF9E9" w14:textId="77777777" w:rsidR="006F24FE" w:rsidRDefault="006F24FE" w:rsidP="006F24FE">
      <w:r w:rsidRPr="005C5606">
        <w:rPr>
          <w:rStyle w:val="Style13ptBold"/>
        </w:rPr>
        <w:t>Masumoto 24</w:t>
      </w:r>
      <w:r>
        <w:t xml:space="preserve"> Melia June 2 Multiskilled journalist and reporter at KVUE, the ABC affiliate in Austin, Texas. During my first year in the business, I’ve covered major national news pertaining to Texas, including border immigration legislation, abortion legislation and campus protests. I’ve also developed an interest in covering criminal and civil trials. KVUE “</w:t>
      </w:r>
      <w:r w:rsidRPr="005C5606">
        <w:t>Texas legislators looking into potential political biases of Big Tech companies ahead of 2024 election</w:t>
      </w:r>
      <w:r>
        <w:t xml:space="preserve">” </w:t>
      </w:r>
      <w:hyperlink r:id="rId47" w:history="1">
        <w:r w:rsidRPr="00336019">
          <w:rPr>
            <w:rStyle w:val="Hyperlink"/>
          </w:rPr>
          <w:t>https://www.kvue.com/article/news/politics/texas-legislature/texas-legislators-big-tech-political-bias-2024-election/269-8dfea769-7775-4805-8f3b-585193a090dc</w:t>
        </w:r>
      </w:hyperlink>
      <w:r>
        <w:t xml:space="preserve"> ZMR</w:t>
      </w:r>
    </w:p>
    <w:p w14:paraId="397F4B78" w14:textId="77777777" w:rsidR="006F24FE" w:rsidRPr="005C5606" w:rsidRDefault="006F24FE" w:rsidP="006F24FE">
      <w:pPr>
        <w:rPr>
          <w:rStyle w:val="StyleUnderline"/>
        </w:rPr>
      </w:pPr>
      <w:r w:rsidRPr="005C5606">
        <w:rPr>
          <w:sz w:val="16"/>
        </w:rPr>
        <w:t xml:space="preserve">For </w:t>
      </w:r>
      <w:proofErr w:type="gramStart"/>
      <w:r w:rsidRPr="005C5606">
        <w:rPr>
          <w:sz w:val="16"/>
        </w:rPr>
        <w:t>the majority of</w:t>
      </w:r>
      <w:proofErr w:type="gramEnd"/>
      <w:r w:rsidRPr="005C5606">
        <w:rPr>
          <w:sz w:val="16"/>
        </w:rPr>
        <w:t xml:space="preserve"> State Affairs meeting, the committee called in </w:t>
      </w:r>
      <w:r w:rsidRPr="005C5606">
        <w:rPr>
          <w:rStyle w:val="StyleUnderline"/>
        </w:rPr>
        <w:t xml:space="preserve">several </w:t>
      </w:r>
      <w:r w:rsidRPr="00204FEC">
        <w:rPr>
          <w:rStyle w:val="StyleUnderline"/>
          <w:highlight w:val="cyan"/>
        </w:rPr>
        <w:t>experts</w:t>
      </w:r>
      <w:r w:rsidRPr="005C5606">
        <w:rPr>
          <w:rStyle w:val="StyleUnderline"/>
        </w:rPr>
        <w:t xml:space="preserve"> to testify on how they </w:t>
      </w:r>
      <w:r w:rsidRPr="00204FEC">
        <w:rPr>
          <w:rStyle w:val="Emphasis"/>
          <w:highlight w:val="cyan"/>
        </w:rPr>
        <w:t>believe Big Tech</w:t>
      </w:r>
      <w:r w:rsidRPr="005C5606">
        <w:rPr>
          <w:rStyle w:val="StyleUnderline"/>
        </w:rPr>
        <w:t xml:space="preserve"> companies </w:t>
      </w:r>
      <w:r w:rsidRPr="00204FEC">
        <w:rPr>
          <w:rStyle w:val="StyleUnderline"/>
          <w:highlight w:val="cyan"/>
        </w:rPr>
        <w:t>threaten election security</w:t>
      </w:r>
      <w:r w:rsidRPr="005C5606">
        <w:rPr>
          <w:rStyle w:val="StyleUnderline"/>
        </w:rPr>
        <w:t xml:space="preserve">. </w:t>
      </w:r>
    </w:p>
    <w:p w14:paraId="637EFCC1" w14:textId="77777777" w:rsidR="006F24FE" w:rsidRPr="005C5606" w:rsidRDefault="006F24FE" w:rsidP="006F24FE">
      <w:pPr>
        <w:rPr>
          <w:sz w:val="16"/>
        </w:rPr>
      </w:pPr>
      <w:r w:rsidRPr="005C5606">
        <w:rPr>
          <w:sz w:val="16"/>
        </w:rPr>
        <w:t xml:space="preserve">Dan Schneider, the vice president of Media Research Center, an organization that documents perceived media bias and censorship of Big Tech, said that </w:t>
      </w:r>
      <w:r w:rsidRPr="005C5606">
        <w:rPr>
          <w:rStyle w:val="StyleUnderline"/>
        </w:rPr>
        <w:t xml:space="preserve">through their </w:t>
      </w:r>
      <w:r w:rsidRPr="00204FEC">
        <w:rPr>
          <w:rStyle w:val="StyleUnderline"/>
          <w:highlight w:val="cyan"/>
        </w:rPr>
        <w:t>studies,</w:t>
      </w:r>
      <w:r w:rsidRPr="005C5606">
        <w:rPr>
          <w:rStyle w:val="StyleUnderline"/>
        </w:rPr>
        <w:t xml:space="preserve"> they </w:t>
      </w:r>
      <w:r w:rsidRPr="00204FEC">
        <w:rPr>
          <w:rStyle w:val="StyleUnderline"/>
          <w:highlight w:val="cyan"/>
        </w:rPr>
        <w:t>found</w:t>
      </w:r>
      <w:r w:rsidRPr="005C5606">
        <w:rPr>
          <w:rStyle w:val="StyleUnderline"/>
        </w:rPr>
        <w:t xml:space="preserve"> that </w:t>
      </w:r>
      <w:r w:rsidRPr="00204FEC">
        <w:rPr>
          <w:rStyle w:val="StyleUnderline"/>
          <w:highlight w:val="cyan"/>
        </w:rPr>
        <w:t>Google favors</w:t>
      </w:r>
      <w:r w:rsidRPr="005C5606">
        <w:rPr>
          <w:rStyle w:val="StyleUnderline"/>
        </w:rPr>
        <w:t xml:space="preserve"> creating </w:t>
      </w:r>
      <w:r w:rsidRPr="00204FEC">
        <w:rPr>
          <w:rStyle w:val="Emphasis"/>
          <w:highlight w:val="cyan"/>
        </w:rPr>
        <w:t>algorithms that are biased</w:t>
      </w:r>
      <w:r w:rsidRPr="005C5606">
        <w:rPr>
          <w:rStyle w:val="StyleUnderline"/>
        </w:rPr>
        <w:t>.</w:t>
      </w:r>
    </w:p>
    <w:p w14:paraId="19B360DE" w14:textId="77777777" w:rsidR="006F24FE" w:rsidRPr="005C5606" w:rsidRDefault="006F24FE" w:rsidP="006F24FE">
      <w:pPr>
        <w:rPr>
          <w:sz w:val="16"/>
        </w:rPr>
      </w:pPr>
      <w:r w:rsidRPr="005C5606">
        <w:rPr>
          <w:sz w:val="16"/>
        </w:rPr>
        <w:t xml:space="preserve">“These </w:t>
      </w:r>
      <w:r w:rsidRPr="00204FEC">
        <w:rPr>
          <w:rStyle w:val="StyleUnderline"/>
          <w:highlight w:val="cyan"/>
        </w:rPr>
        <w:t>big tech</w:t>
      </w:r>
      <w:r w:rsidRPr="005C5606">
        <w:rPr>
          <w:rStyle w:val="StyleUnderline"/>
        </w:rPr>
        <w:t xml:space="preserve"> platforms </w:t>
      </w:r>
      <w:r w:rsidRPr="005C5606">
        <w:rPr>
          <w:sz w:val="16"/>
        </w:rPr>
        <w:t xml:space="preserve">like Google and Facebook </w:t>
      </w:r>
      <w:r w:rsidRPr="00204FEC">
        <w:rPr>
          <w:rStyle w:val="StyleUnderline"/>
          <w:highlight w:val="cyan"/>
        </w:rPr>
        <w:t>will have a</w:t>
      </w:r>
      <w:r w:rsidRPr="005C5606">
        <w:rPr>
          <w:rStyle w:val="StyleUnderline"/>
        </w:rPr>
        <w:t xml:space="preserve"> candidate of </w:t>
      </w:r>
      <w:r w:rsidRPr="00204FEC">
        <w:rPr>
          <w:rStyle w:val="StyleUnderline"/>
          <w:highlight w:val="cyan"/>
        </w:rPr>
        <w:t>choice</w:t>
      </w:r>
      <w:r w:rsidRPr="005C5606">
        <w:rPr>
          <w:rStyle w:val="StyleUnderline"/>
        </w:rPr>
        <w:t>,</w:t>
      </w:r>
      <w:r w:rsidRPr="005C5606">
        <w:rPr>
          <w:sz w:val="16"/>
        </w:rPr>
        <w:t xml:space="preserve"> a preferred candidate, and </w:t>
      </w:r>
      <w:r w:rsidRPr="00204FEC">
        <w:rPr>
          <w:rStyle w:val="Emphasis"/>
          <w:highlight w:val="cyan"/>
        </w:rPr>
        <w:t>any candidate in the way</w:t>
      </w:r>
      <w:r w:rsidRPr="005C5606">
        <w:rPr>
          <w:rStyle w:val="StyleUnderline"/>
        </w:rPr>
        <w:t xml:space="preserve"> of that individual </w:t>
      </w:r>
      <w:r w:rsidRPr="00204FEC">
        <w:rPr>
          <w:rStyle w:val="Emphasis"/>
          <w:highlight w:val="cyan"/>
        </w:rPr>
        <w:t>will be censored</w:t>
      </w:r>
      <w:r w:rsidRPr="005C5606">
        <w:rPr>
          <w:rStyle w:val="StyleUnderline"/>
        </w:rPr>
        <w:t xml:space="preserve"> and content supporting that candidate will be silenced</w:t>
      </w:r>
      <w:r w:rsidRPr="005C5606">
        <w:rPr>
          <w:sz w:val="16"/>
        </w:rPr>
        <w:t>,” Schneider said.</w:t>
      </w:r>
    </w:p>
    <w:p w14:paraId="1197D594" w14:textId="77777777" w:rsidR="006F24FE" w:rsidRPr="005C5606" w:rsidRDefault="006F24FE" w:rsidP="006F24FE">
      <w:pPr>
        <w:rPr>
          <w:sz w:val="16"/>
        </w:rPr>
      </w:pPr>
      <w:r w:rsidRPr="005C5606">
        <w:rPr>
          <w:sz w:val="16"/>
        </w:rPr>
        <w:t xml:space="preserve">Zach </w:t>
      </w:r>
      <w:proofErr w:type="spellStart"/>
      <w:r w:rsidRPr="005C5606">
        <w:rPr>
          <w:sz w:val="16"/>
        </w:rPr>
        <w:t>Vorhies</w:t>
      </w:r>
      <w:proofErr w:type="spellEnd"/>
      <w:r w:rsidRPr="005C5606">
        <w:rPr>
          <w:sz w:val="16"/>
        </w:rPr>
        <w:t xml:space="preserve">, a former software engineer for Google for eight and a half years, shared a similar testimony </w:t>
      </w:r>
      <w:r w:rsidRPr="005C5606">
        <w:rPr>
          <w:rStyle w:val="StyleUnderline"/>
        </w:rPr>
        <w:t>of Google favoring certain candidates and creating biased algorithms</w:t>
      </w:r>
      <w:r w:rsidRPr="005C5606">
        <w:rPr>
          <w:sz w:val="16"/>
        </w:rPr>
        <w:t xml:space="preserve">. He also testified about how </w:t>
      </w:r>
      <w:r w:rsidRPr="00204FEC">
        <w:rPr>
          <w:rStyle w:val="StyleUnderline"/>
          <w:highlight w:val="cyan"/>
        </w:rPr>
        <w:t>Google</w:t>
      </w:r>
      <w:r w:rsidRPr="005C5606">
        <w:rPr>
          <w:rStyle w:val="StyleUnderline"/>
        </w:rPr>
        <w:t xml:space="preserve"> allegedly </w:t>
      </w:r>
      <w:r w:rsidRPr="00204FEC">
        <w:rPr>
          <w:rStyle w:val="StyleUnderline"/>
          <w:highlight w:val="cyan"/>
        </w:rPr>
        <w:t>has many blacklists</w:t>
      </w:r>
      <w:r w:rsidRPr="005C5606">
        <w:rPr>
          <w:rStyle w:val="StyleUnderline"/>
        </w:rPr>
        <w:t xml:space="preserve"> and ranks news media sites</w:t>
      </w:r>
      <w:r w:rsidRPr="005C5606">
        <w:rPr>
          <w:sz w:val="16"/>
        </w:rPr>
        <w:t>. He claimed that news websites that support Democrats are ranked the highest in the U.S.</w:t>
      </w:r>
    </w:p>
    <w:p w14:paraId="08E959B3" w14:textId="77777777" w:rsidR="006F24FE" w:rsidRPr="005C5606" w:rsidRDefault="006F24FE" w:rsidP="006F24FE">
      <w:pPr>
        <w:rPr>
          <w:sz w:val="16"/>
        </w:rPr>
      </w:pPr>
      <w:r w:rsidRPr="005C5606">
        <w:rPr>
          <w:sz w:val="16"/>
        </w:rPr>
        <w:t xml:space="preserve">Others who testified made claims that </w:t>
      </w:r>
      <w:r w:rsidRPr="005C5606">
        <w:rPr>
          <w:rStyle w:val="StyleUnderline"/>
        </w:rPr>
        <w:t>elections have been turned over to Big Tech companies since 2012</w:t>
      </w:r>
      <w:r w:rsidRPr="005C5606">
        <w:rPr>
          <w:sz w:val="16"/>
        </w:rPr>
        <w:t xml:space="preserve">. Dr. Robert Epstein, the senior research psychologist for the American Institute for Behavioral Research and Technology, testified that through Google’s algorithms, </w:t>
      </w:r>
      <w:r w:rsidRPr="00204FEC">
        <w:rPr>
          <w:rStyle w:val="Emphasis"/>
          <w:highlight w:val="cyan"/>
        </w:rPr>
        <w:t>they’ve flipped elections without people’s knowledge</w:t>
      </w:r>
      <w:r w:rsidRPr="005C5606">
        <w:rPr>
          <w:rStyle w:val="StyleUnderline"/>
        </w:rPr>
        <w:t xml:space="preserve"> and have the potential to shift millions of votes</w:t>
      </w:r>
      <w:r w:rsidRPr="005C5606">
        <w:rPr>
          <w:sz w:val="16"/>
        </w:rPr>
        <w:t>.</w:t>
      </w:r>
    </w:p>
    <w:p w14:paraId="7B22CDB7" w14:textId="77777777" w:rsidR="006F24FE" w:rsidRPr="005C5606" w:rsidRDefault="006F24FE" w:rsidP="006F24FE">
      <w:pPr>
        <w:rPr>
          <w:sz w:val="16"/>
        </w:rPr>
      </w:pPr>
      <w:r w:rsidRPr="005C5606">
        <w:rPr>
          <w:sz w:val="16"/>
        </w:rPr>
        <w:t xml:space="preserve">“This is the new kind of </w:t>
      </w:r>
      <w:r w:rsidRPr="00204FEC">
        <w:rPr>
          <w:rStyle w:val="StyleUnderline"/>
          <w:highlight w:val="cyan"/>
        </w:rPr>
        <w:t>subliminal manipulation</w:t>
      </w:r>
      <w:r w:rsidRPr="005C5606">
        <w:rPr>
          <w:rStyle w:val="StyleUnderline"/>
        </w:rPr>
        <w:t xml:space="preserve">, and it’s occurring </w:t>
      </w:r>
      <w:r w:rsidRPr="00204FEC">
        <w:rPr>
          <w:rStyle w:val="StyleUnderline"/>
          <w:highlight w:val="cyan"/>
        </w:rPr>
        <w:t>on a scale</w:t>
      </w:r>
      <w:r w:rsidRPr="005C5606">
        <w:rPr>
          <w:rStyle w:val="StyleUnderline"/>
        </w:rPr>
        <w:t xml:space="preserve"> that’s </w:t>
      </w:r>
      <w:r w:rsidRPr="00204FEC">
        <w:rPr>
          <w:rStyle w:val="StyleUnderline"/>
          <w:highlight w:val="cyan"/>
        </w:rPr>
        <w:t>never</w:t>
      </w:r>
      <w:r w:rsidRPr="005C5606">
        <w:rPr>
          <w:rStyle w:val="StyleUnderline"/>
        </w:rPr>
        <w:t xml:space="preserve"> occurred </w:t>
      </w:r>
      <w:r w:rsidRPr="00204FEC">
        <w:rPr>
          <w:rStyle w:val="StyleUnderline"/>
          <w:highlight w:val="cyan"/>
        </w:rPr>
        <w:t>before</w:t>
      </w:r>
      <w:r w:rsidRPr="00204FEC">
        <w:rPr>
          <w:sz w:val="16"/>
          <w:highlight w:val="cyan"/>
        </w:rPr>
        <w:t>,</w:t>
      </w:r>
      <w:r w:rsidRPr="005C5606">
        <w:rPr>
          <w:sz w:val="16"/>
        </w:rPr>
        <w:t xml:space="preserve">” Epstein said. “It’s not just affecting Americans, it’s affecting more than 5 billion people around the world … Google doesn’t always favor the left, </w:t>
      </w:r>
      <w:r w:rsidRPr="00204FEC">
        <w:rPr>
          <w:rStyle w:val="StyleUnderline"/>
          <w:highlight w:val="cyan"/>
        </w:rPr>
        <w:t>they favor whoever</w:t>
      </w:r>
      <w:r w:rsidRPr="005C5606">
        <w:rPr>
          <w:rStyle w:val="StyleUnderline"/>
        </w:rPr>
        <w:t xml:space="preserve"> they want to favor so that it </w:t>
      </w:r>
      <w:r w:rsidRPr="00204FEC">
        <w:rPr>
          <w:rStyle w:val="StyleUnderline"/>
          <w:highlight w:val="cyan"/>
        </w:rPr>
        <w:t>suits the company</w:t>
      </w:r>
      <w:r>
        <w:t xml:space="preserve">. </w:t>
      </w:r>
      <w:r w:rsidRPr="005C5606">
        <w:rPr>
          <w:sz w:val="16"/>
        </w:rPr>
        <w:t>In Cuba, they favor the right.”</w:t>
      </w:r>
    </w:p>
    <w:p w14:paraId="013ACD56" w14:textId="77777777" w:rsidR="006F24FE" w:rsidRDefault="006F24FE" w:rsidP="006F24FE">
      <w:pPr>
        <w:pStyle w:val="Heading4"/>
      </w:pPr>
      <w:r w:rsidRPr="000B3B2C">
        <w:t xml:space="preserve">Big tech </w:t>
      </w:r>
      <w:r>
        <w:t xml:space="preserve">flip congressional elections </w:t>
      </w:r>
    </w:p>
    <w:p w14:paraId="47E40647" w14:textId="77777777" w:rsidR="006F24FE" w:rsidRPr="000037D1" w:rsidRDefault="006F24FE" w:rsidP="006F24FE">
      <w:proofErr w:type="spellStart"/>
      <w:r>
        <w:rPr>
          <w:rStyle w:val="Style13ptBold"/>
        </w:rPr>
        <w:t>Spakovsky</w:t>
      </w:r>
      <w:proofErr w:type="spellEnd"/>
      <w:r>
        <w:rPr>
          <w:rStyle w:val="Style13ptBold"/>
        </w:rPr>
        <w:t xml:space="preserve"> and Cochrane 24’ </w:t>
      </w:r>
      <w:r w:rsidRPr="000037D1">
        <w:t>(Hans A. Von (Election Law Reform Initiative Manager, Senior Legal Fellow) Daniel (Senior Research Associate, Tech Policy Center)</w:t>
      </w:r>
      <w:r>
        <w:t>; The Heritage Foundation “Don’t Let Big Tech Influence the Elections Yet Again This Year</w:t>
      </w:r>
      <w:r w:rsidRPr="00E85746">
        <w:t xml:space="preserve">” </w:t>
      </w:r>
      <w:hyperlink r:id="rId48" w:history="1">
        <w:r w:rsidRPr="00E85746">
          <w:rPr>
            <w:rStyle w:val="Hyperlink"/>
          </w:rPr>
          <w:t>https://www.heritage.org/election-integrity/commentary/dont-let-big-tech-influence-the-elections-yet-again-year</w:t>
        </w:r>
      </w:hyperlink>
      <w:r w:rsidRPr="00E85746">
        <w:t>)</w:t>
      </w:r>
      <w:r>
        <w:t xml:space="preserve"> </w:t>
      </w:r>
    </w:p>
    <w:p w14:paraId="11D1A7D1" w14:textId="77777777" w:rsidR="006F24FE" w:rsidRDefault="006F24FE" w:rsidP="006F24FE">
      <w:pPr>
        <w:rPr>
          <w:sz w:val="16"/>
          <w:szCs w:val="16"/>
        </w:rPr>
      </w:pPr>
      <w:r w:rsidRPr="000037D1">
        <w:rPr>
          <w:rStyle w:val="StyleUnderline"/>
          <w:highlight w:val="cyan"/>
        </w:rPr>
        <w:t>In</w:t>
      </w:r>
      <w:r w:rsidRPr="000B3B2C">
        <w:rPr>
          <w:rStyle w:val="StyleUnderline"/>
        </w:rPr>
        <w:t xml:space="preserve"> </w:t>
      </w:r>
      <w:r w:rsidRPr="000037D1">
        <w:rPr>
          <w:rStyle w:val="StyleUnderline"/>
          <w:highlight w:val="cyan"/>
        </w:rPr>
        <w:t>less</w:t>
      </w:r>
      <w:r w:rsidRPr="000B3B2C">
        <w:rPr>
          <w:rStyle w:val="StyleUnderline"/>
        </w:rPr>
        <w:t xml:space="preserve"> </w:t>
      </w:r>
      <w:r w:rsidRPr="000037D1">
        <w:rPr>
          <w:rStyle w:val="StyleUnderline"/>
          <w:highlight w:val="cyan"/>
        </w:rPr>
        <w:t>than</w:t>
      </w:r>
      <w:r w:rsidRPr="000B3B2C">
        <w:rPr>
          <w:rStyle w:val="StyleUnderline"/>
        </w:rPr>
        <w:t xml:space="preserve"> </w:t>
      </w:r>
      <w:r w:rsidRPr="000037D1">
        <w:rPr>
          <w:rStyle w:val="StyleUnderline"/>
          <w:highlight w:val="cyan"/>
        </w:rPr>
        <w:t>six months</w:t>
      </w:r>
      <w:r w:rsidRPr="000B3B2C">
        <w:rPr>
          <w:rStyle w:val="StyleUnderline"/>
        </w:rPr>
        <w:t xml:space="preserve">, </w:t>
      </w:r>
      <w:r w:rsidRPr="000037D1">
        <w:rPr>
          <w:rStyle w:val="StyleUnderline"/>
          <w:highlight w:val="cyan"/>
        </w:rPr>
        <w:t>Americans</w:t>
      </w:r>
      <w:r w:rsidRPr="000B3B2C">
        <w:rPr>
          <w:rStyle w:val="StyleUnderline"/>
        </w:rPr>
        <w:t xml:space="preserve"> </w:t>
      </w:r>
      <w:r w:rsidRPr="000037D1">
        <w:rPr>
          <w:rStyle w:val="StyleUnderline"/>
          <w:highlight w:val="cyan"/>
        </w:rPr>
        <w:t>will</w:t>
      </w:r>
      <w:r w:rsidRPr="000B3B2C">
        <w:rPr>
          <w:rStyle w:val="StyleUnderline"/>
        </w:rPr>
        <w:t xml:space="preserve"> </w:t>
      </w:r>
      <w:r w:rsidRPr="000037D1">
        <w:rPr>
          <w:rStyle w:val="StyleUnderline"/>
          <w:highlight w:val="cyan"/>
        </w:rPr>
        <w:t>head to</w:t>
      </w:r>
      <w:r w:rsidRPr="000B3B2C">
        <w:rPr>
          <w:rStyle w:val="StyleUnderline"/>
        </w:rPr>
        <w:t xml:space="preserve"> the </w:t>
      </w:r>
      <w:r w:rsidRPr="000037D1">
        <w:rPr>
          <w:rStyle w:val="StyleUnderline"/>
          <w:highlight w:val="cyan"/>
        </w:rPr>
        <w:t>polls</w:t>
      </w:r>
      <w:r w:rsidRPr="000B3B2C">
        <w:rPr>
          <w:rStyle w:val="StyleUnderline"/>
        </w:rPr>
        <w:t>.</w:t>
      </w:r>
      <w:r>
        <w:rPr>
          <w:sz w:val="16"/>
          <w:szCs w:val="16"/>
        </w:rPr>
        <w:t xml:space="preserve"> </w:t>
      </w:r>
      <w:r w:rsidRPr="000B3B2C">
        <w:rPr>
          <w:sz w:val="16"/>
          <w:szCs w:val="16"/>
        </w:rPr>
        <w:t xml:space="preserve">The </w:t>
      </w:r>
      <w:r w:rsidRPr="000B3B2C">
        <w:rPr>
          <w:rStyle w:val="StyleUnderline"/>
        </w:rPr>
        <w:t xml:space="preserve">stakes are </w:t>
      </w:r>
      <w:proofErr w:type="gramStart"/>
      <w:r w:rsidRPr="000B3B2C">
        <w:rPr>
          <w:rStyle w:val="StyleUnderline"/>
        </w:rPr>
        <w:t>high</w:t>
      </w:r>
      <w:r w:rsidRPr="000B3B2C">
        <w:rPr>
          <w:sz w:val="16"/>
          <w:szCs w:val="16"/>
        </w:rPr>
        <w:t>, and</w:t>
      </w:r>
      <w:proofErr w:type="gramEnd"/>
      <w:r w:rsidRPr="000B3B2C">
        <w:rPr>
          <w:sz w:val="16"/>
          <w:szCs w:val="16"/>
        </w:rPr>
        <w:t xml:space="preserve"> given the controversy surrounding our last two presidential elections, it’s more important than ever for states to ensure the integrity of their democratic processes, so that the people’s voice can be heard loud and clear.</w:t>
      </w:r>
      <w:r>
        <w:rPr>
          <w:sz w:val="16"/>
          <w:szCs w:val="16"/>
        </w:rPr>
        <w:t xml:space="preserve"> </w:t>
      </w:r>
      <w:r w:rsidRPr="000B3B2C">
        <w:rPr>
          <w:sz w:val="16"/>
          <w:szCs w:val="16"/>
        </w:rPr>
        <w:t>Thankfully, numerous states have passed reforms to address vulnerabilities and improve the integrity of their elections, as documented by the Heritage Foundation’s</w:t>
      </w:r>
      <w:r>
        <w:rPr>
          <w:sz w:val="16"/>
          <w:szCs w:val="16"/>
        </w:rPr>
        <w:t xml:space="preserve"> </w:t>
      </w:r>
      <w:hyperlink r:id="rId49" w:tgtFrame="_blank" w:history="1">
        <w:r w:rsidRPr="000B3B2C">
          <w:rPr>
            <w:rStyle w:val="Hyperlink"/>
            <w:sz w:val="16"/>
            <w:szCs w:val="16"/>
          </w:rPr>
          <w:t>Election Integrity Scorecard</w:t>
        </w:r>
      </w:hyperlink>
      <w:r w:rsidRPr="000B3B2C">
        <w:rPr>
          <w:sz w:val="16"/>
          <w:szCs w:val="16"/>
        </w:rPr>
        <w:t>.</w:t>
      </w:r>
      <w:r>
        <w:rPr>
          <w:sz w:val="16"/>
          <w:szCs w:val="16"/>
        </w:rPr>
        <w:t xml:space="preserve"> </w:t>
      </w:r>
      <w:r w:rsidRPr="000B3B2C">
        <w:rPr>
          <w:sz w:val="16"/>
          <w:szCs w:val="16"/>
        </w:rPr>
        <w:t xml:space="preserve">Yet </w:t>
      </w:r>
      <w:r w:rsidRPr="000037D1">
        <w:rPr>
          <w:rStyle w:val="StyleUnderline"/>
          <w:highlight w:val="cyan"/>
        </w:rPr>
        <w:t>election integrity is threatened</w:t>
      </w:r>
      <w:r w:rsidRPr="000B3B2C">
        <w:rPr>
          <w:rStyle w:val="StyleUnderline"/>
        </w:rPr>
        <w:t xml:space="preserve"> </w:t>
      </w:r>
      <w:r w:rsidRPr="000037D1">
        <w:rPr>
          <w:rStyle w:val="StyleUnderline"/>
          <w:highlight w:val="cyan"/>
        </w:rPr>
        <w:t>by</w:t>
      </w:r>
      <w:r w:rsidRPr="000B3B2C">
        <w:rPr>
          <w:rStyle w:val="StyleUnderline"/>
        </w:rPr>
        <w:t xml:space="preserve"> another danger: the </w:t>
      </w:r>
      <w:r w:rsidRPr="000037D1">
        <w:rPr>
          <w:rStyle w:val="StyleUnderline"/>
          <w:highlight w:val="cyan"/>
        </w:rPr>
        <w:t>censorship and manipulation of</w:t>
      </w:r>
      <w:r w:rsidRPr="000B3B2C">
        <w:rPr>
          <w:rStyle w:val="StyleUnderline"/>
        </w:rPr>
        <w:t xml:space="preserve"> political </w:t>
      </w:r>
      <w:r w:rsidRPr="000037D1">
        <w:rPr>
          <w:rStyle w:val="StyleUnderline"/>
          <w:highlight w:val="cyan"/>
        </w:rPr>
        <w:t>information</w:t>
      </w:r>
      <w:r w:rsidRPr="000B3B2C">
        <w:rPr>
          <w:rStyle w:val="StyleUnderline"/>
        </w:rPr>
        <w:t xml:space="preserve"> </w:t>
      </w:r>
      <w:r w:rsidRPr="000037D1">
        <w:rPr>
          <w:rStyle w:val="StyleUnderline"/>
          <w:highlight w:val="cyan"/>
        </w:rPr>
        <w:t>and opinions</w:t>
      </w:r>
      <w:r w:rsidRPr="000B3B2C">
        <w:rPr>
          <w:rStyle w:val="StyleUnderline"/>
        </w:rPr>
        <w:t xml:space="preserve"> </w:t>
      </w:r>
      <w:r w:rsidRPr="000037D1">
        <w:rPr>
          <w:rStyle w:val="StyleUnderline"/>
          <w:highlight w:val="cyan"/>
        </w:rPr>
        <w:t>by</w:t>
      </w:r>
      <w:r w:rsidRPr="000B3B2C">
        <w:rPr>
          <w:rStyle w:val="StyleUnderline"/>
        </w:rPr>
        <w:t xml:space="preserve"> </w:t>
      </w:r>
      <w:r w:rsidRPr="000037D1">
        <w:rPr>
          <w:rStyle w:val="StyleUnderline"/>
          <w:highlight w:val="cyan"/>
        </w:rPr>
        <w:t>large</w:t>
      </w:r>
      <w:r w:rsidRPr="000B3B2C">
        <w:rPr>
          <w:rStyle w:val="StyleUnderline"/>
        </w:rPr>
        <w:t xml:space="preserve"> </w:t>
      </w:r>
      <w:r w:rsidRPr="000037D1">
        <w:rPr>
          <w:rStyle w:val="StyleUnderline"/>
          <w:highlight w:val="cyan"/>
        </w:rPr>
        <w:t>tech</w:t>
      </w:r>
      <w:r w:rsidRPr="000B3B2C">
        <w:rPr>
          <w:rStyle w:val="StyleUnderline"/>
        </w:rPr>
        <w:t xml:space="preserve"> </w:t>
      </w:r>
      <w:r w:rsidRPr="000037D1">
        <w:rPr>
          <w:rStyle w:val="StyleUnderline"/>
          <w:highlight w:val="cyan"/>
        </w:rPr>
        <w:t>platforms</w:t>
      </w:r>
      <w:r w:rsidRPr="000B3B2C">
        <w:rPr>
          <w:sz w:val="16"/>
          <w:szCs w:val="16"/>
        </w:rPr>
        <w:t>.</w:t>
      </w:r>
      <w:r>
        <w:rPr>
          <w:sz w:val="16"/>
          <w:szCs w:val="16"/>
        </w:rPr>
        <w:t xml:space="preserve"> </w:t>
      </w:r>
      <w:r w:rsidRPr="000B3B2C">
        <w:rPr>
          <w:rStyle w:val="StyleUnderline"/>
        </w:rPr>
        <w:t>This isn’t just a threat to free speech</w:t>
      </w:r>
      <w:r w:rsidRPr="000037D1">
        <w:rPr>
          <w:rStyle w:val="StyleUnderline"/>
          <w:highlight w:val="cyan"/>
        </w:rPr>
        <w:t>; it’s</w:t>
      </w:r>
      <w:r w:rsidRPr="000B3B2C">
        <w:rPr>
          <w:rStyle w:val="StyleUnderline"/>
        </w:rPr>
        <w:t xml:space="preserve"> </w:t>
      </w:r>
      <w:r w:rsidRPr="000037D1">
        <w:rPr>
          <w:rStyle w:val="StyleUnderline"/>
          <w:highlight w:val="cyan"/>
        </w:rPr>
        <w:t>election interference at its worst</w:t>
      </w:r>
      <w:r w:rsidRPr="000B3B2C">
        <w:rPr>
          <w:rStyle w:val="StyleUnderline"/>
        </w:rPr>
        <w:t>.</w:t>
      </w:r>
      <w:r>
        <w:rPr>
          <w:sz w:val="16"/>
          <w:szCs w:val="16"/>
        </w:rPr>
        <w:t xml:space="preserve"> </w:t>
      </w:r>
      <w:r w:rsidRPr="000037D1">
        <w:rPr>
          <w:rStyle w:val="StyleUnderline"/>
          <w:highlight w:val="cyan"/>
        </w:rPr>
        <w:t>Silicon Valley giants</w:t>
      </w:r>
      <w:r w:rsidRPr="000B3B2C">
        <w:rPr>
          <w:rStyle w:val="StyleUnderline"/>
        </w:rPr>
        <w:t xml:space="preserve"> </w:t>
      </w:r>
      <w:r w:rsidRPr="000037D1">
        <w:rPr>
          <w:rStyle w:val="StyleUnderline"/>
          <w:highlight w:val="cyan"/>
        </w:rPr>
        <w:t>use</w:t>
      </w:r>
      <w:r w:rsidRPr="000B3B2C">
        <w:rPr>
          <w:rStyle w:val="StyleUnderline"/>
        </w:rPr>
        <w:t xml:space="preserve"> powerful reactive and proactive </w:t>
      </w:r>
      <w:r w:rsidRPr="000037D1">
        <w:rPr>
          <w:rStyle w:val="StyleUnderline"/>
          <w:highlight w:val="cyan"/>
        </w:rPr>
        <w:t>methods</w:t>
      </w:r>
      <w:r w:rsidRPr="000B3B2C">
        <w:rPr>
          <w:rStyle w:val="StyleUnderline"/>
        </w:rPr>
        <w:t xml:space="preserve"> </w:t>
      </w:r>
      <w:r w:rsidRPr="000037D1">
        <w:rPr>
          <w:rStyle w:val="StyleUnderline"/>
          <w:highlight w:val="cyan"/>
        </w:rPr>
        <w:t>of</w:t>
      </w:r>
      <w:r w:rsidRPr="000B3B2C">
        <w:rPr>
          <w:rStyle w:val="StyleUnderline"/>
        </w:rPr>
        <w:t xml:space="preserve"> social </w:t>
      </w:r>
      <w:r w:rsidRPr="000037D1">
        <w:rPr>
          <w:rStyle w:val="StyleUnderline"/>
          <w:highlight w:val="cyan"/>
        </w:rPr>
        <w:t>manipulation</w:t>
      </w:r>
      <w:r w:rsidRPr="000B3B2C">
        <w:rPr>
          <w:rStyle w:val="StyleUnderline"/>
        </w:rPr>
        <w:t xml:space="preserve"> </w:t>
      </w:r>
      <w:r w:rsidRPr="000037D1">
        <w:rPr>
          <w:rStyle w:val="StyleUnderline"/>
          <w:highlight w:val="cyan"/>
        </w:rPr>
        <w:t>to</w:t>
      </w:r>
      <w:r w:rsidRPr="000B3B2C">
        <w:rPr>
          <w:rStyle w:val="StyleUnderline"/>
        </w:rPr>
        <w:t xml:space="preserve"> </w:t>
      </w:r>
      <w:r w:rsidRPr="000037D1">
        <w:rPr>
          <w:rStyle w:val="StyleUnderline"/>
          <w:highlight w:val="cyan"/>
        </w:rPr>
        <w:t>shift</w:t>
      </w:r>
      <w:r w:rsidRPr="000B3B2C">
        <w:rPr>
          <w:rStyle w:val="StyleUnderline"/>
        </w:rPr>
        <w:t xml:space="preserve"> </w:t>
      </w:r>
      <w:r w:rsidRPr="000037D1">
        <w:rPr>
          <w:rStyle w:val="StyleUnderline"/>
          <w:highlight w:val="cyan"/>
        </w:rPr>
        <w:t>public opinion</w:t>
      </w:r>
      <w:r w:rsidRPr="000B3B2C">
        <w:rPr>
          <w:rStyle w:val="StyleUnderline"/>
        </w:rPr>
        <w:t xml:space="preserve"> </w:t>
      </w:r>
      <w:r w:rsidRPr="000037D1">
        <w:rPr>
          <w:rStyle w:val="StyleUnderline"/>
          <w:highlight w:val="cyan"/>
        </w:rPr>
        <w:t>and</w:t>
      </w:r>
      <w:r w:rsidRPr="000B3B2C">
        <w:rPr>
          <w:rStyle w:val="StyleUnderline"/>
        </w:rPr>
        <w:t xml:space="preserve"> </w:t>
      </w:r>
      <w:r w:rsidRPr="000037D1">
        <w:rPr>
          <w:rStyle w:val="StyleUnderline"/>
          <w:highlight w:val="cyan"/>
        </w:rPr>
        <w:t>influence</w:t>
      </w:r>
      <w:r w:rsidRPr="000B3B2C">
        <w:rPr>
          <w:rStyle w:val="StyleUnderline"/>
        </w:rPr>
        <w:t xml:space="preserve"> </w:t>
      </w:r>
      <w:r w:rsidRPr="000037D1">
        <w:rPr>
          <w:rStyle w:val="StyleUnderline"/>
          <w:highlight w:val="cyan"/>
        </w:rPr>
        <w:t>election</w:t>
      </w:r>
      <w:r w:rsidRPr="000B3B2C">
        <w:rPr>
          <w:rStyle w:val="StyleUnderline"/>
        </w:rPr>
        <w:t xml:space="preserve"> </w:t>
      </w:r>
      <w:r w:rsidRPr="000037D1">
        <w:rPr>
          <w:rStyle w:val="StyleUnderline"/>
          <w:highlight w:val="cyan"/>
        </w:rPr>
        <w:t>outcomes</w:t>
      </w:r>
      <w:r w:rsidRPr="000B3B2C">
        <w:rPr>
          <w:rStyle w:val="StyleUnderline"/>
        </w:rPr>
        <w:t xml:space="preserve">. Reactive </w:t>
      </w:r>
      <w:r w:rsidRPr="000037D1">
        <w:rPr>
          <w:rStyle w:val="StyleUnderline"/>
          <w:highlight w:val="cyan"/>
        </w:rPr>
        <w:t>methods</w:t>
      </w:r>
      <w:r w:rsidRPr="000B3B2C">
        <w:rPr>
          <w:rStyle w:val="StyleUnderline"/>
        </w:rPr>
        <w:t xml:space="preserve"> usually </w:t>
      </w:r>
      <w:r w:rsidRPr="000037D1">
        <w:rPr>
          <w:rStyle w:val="StyleUnderline"/>
          <w:highlight w:val="cyan"/>
        </w:rPr>
        <w:t>involve</w:t>
      </w:r>
      <w:r w:rsidRPr="000B3B2C">
        <w:rPr>
          <w:rStyle w:val="StyleUnderline"/>
        </w:rPr>
        <w:t xml:space="preserve"> </w:t>
      </w:r>
      <w:r w:rsidRPr="000037D1">
        <w:rPr>
          <w:rStyle w:val="StyleUnderline"/>
          <w:highlight w:val="cyan"/>
        </w:rPr>
        <w:t>censoring</w:t>
      </w:r>
      <w:r w:rsidRPr="000B3B2C">
        <w:rPr>
          <w:rStyle w:val="StyleUnderline"/>
        </w:rPr>
        <w:t xml:space="preserve"> </w:t>
      </w:r>
      <w:r w:rsidRPr="000037D1">
        <w:rPr>
          <w:rStyle w:val="StyleUnderline"/>
          <w:highlight w:val="cyan"/>
        </w:rPr>
        <w:t>or deplatforming</w:t>
      </w:r>
      <w:r w:rsidRPr="000B3B2C">
        <w:rPr>
          <w:rStyle w:val="StyleUnderline"/>
        </w:rPr>
        <w:t xml:space="preserve"> voices </w:t>
      </w:r>
      <w:r w:rsidRPr="000B3B2C">
        <w:rPr>
          <w:rStyle w:val="StyleUnderline"/>
        </w:rPr>
        <w:lastRenderedPageBreak/>
        <w:t>out of step with progressive values</w:t>
      </w:r>
      <w:r w:rsidRPr="000B3B2C">
        <w:rPr>
          <w:sz w:val="16"/>
          <w:szCs w:val="16"/>
        </w:rPr>
        <w:t>.</w:t>
      </w:r>
      <w:r>
        <w:rPr>
          <w:sz w:val="16"/>
          <w:szCs w:val="16"/>
        </w:rPr>
        <w:t xml:space="preserve"> </w:t>
      </w:r>
      <w:r w:rsidRPr="000B3B2C">
        <w:rPr>
          <w:sz w:val="16"/>
          <w:szCs w:val="16"/>
        </w:rPr>
        <w:t>&gt;&gt;&gt;</w:t>
      </w:r>
      <w:r>
        <w:rPr>
          <w:sz w:val="16"/>
          <w:szCs w:val="16"/>
        </w:rPr>
        <w:t xml:space="preserve"> </w:t>
      </w:r>
      <w:hyperlink r:id="rId50" w:history="1">
        <w:r w:rsidRPr="000B3B2C">
          <w:rPr>
            <w:rStyle w:val="Hyperlink"/>
            <w:sz w:val="16"/>
            <w:szCs w:val="16"/>
          </w:rPr>
          <w:t>Taiwan’s Elections Are a Model for the World, but Its Campaigns Lack Substance</w:t>
        </w:r>
      </w:hyperlink>
      <w:r>
        <w:rPr>
          <w:sz w:val="16"/>
          <w:szCs w:val="16"/>
        </w:rPr>
        <w:t xml:space="preserve"> </w:t>
      </w:r>
      <w:r w:rsidRPr="000B3B2C">
        <w:rPr>
          <w:sz w:val="16"/>
          <w:szCs w:val="16"/>
        </w:rPr>
        <w:t>One of the most infamous examples is Facebook and Twitter’s suppression of the Hunter Biden laptop story ahead of the 2020 presidential election.</w:t>
      </w:r>
      <w:r>
        <w:rPr>
          <w:sz w:val="16"/>
          <w:szCs w:val="16"/>
        </w:rPr>
        <w:t xml:space="preserve"> </w:t>
      </w:r>
      <w:r w:rsidRPr="000B3B2C">
        <w:rPr>
          <w:sz w:val="16"/>
          <w:szCs w:val="16"/>
        </w:rPr>
        <w:t>According to a McLaughlin and Associates poll, that suppression almost certainly influenced the outcome of the election.</w:t>
      </w:r>
      <w:r>
        <w:rPr>
          <w:sz w:val="16"/>
          <w:szCs w:val="16"/>
        </w:rPr>
        <w:t xml:space="preserve"> </w:t>
      </w:r>
      <w:r w:rsidRPr="000B3B2C">
        <w:rPr>
          <w:sz w:val="16"/>
          <w:szCs w:val="16"/>
        </w:rPr>
        <w:t>That’s just the tip of the iceberg.</w:t>
      </w:r>
      <w:r>
        <w:rPr>
          <w:sz w:val="16"/>
          <w:szCs w:val="16"/>
        </w:rPr>
        <w:t xml:space="preserve"> </w:t>
      </w:r>
      <w:r w:rsidRPr="000B3B2C">
        <w:rPr>
          <w:sz w:val="16"/>
          <w:szCs w:val="16"/>
        </w:rPr>
        <w:t xml:space="preserve">Other </w:t>
      </w:r>
      <w:r w:rsidRPr="000037D1">
        <w:rPr>
          <w:rStyle w:val="StyleUnderline"/>
          <w:highlight w:val="cyan"/>
        </w:rPr>
        <w:t>companies</w:t>
      </w:r>
      <w:r w:rsidRPr="000B3B2C">
        <w:rPr>
          <w:sz w:val="16"/>
          <w:szCs w:val="16"/>
        </w:rPr>
        <w:t xml:space="preserve"> like Google </w:t>
      </w:r>
      <w:r w:rsidRPr="000037D1">
        <w:rPr>
          <w:rStyle w:val="StyleUnderline"/>
          <w:highlight w:val="cyan"/>
        </w:rPr>
        <w:t>use</w:t>
      </w:r>
      <w:r w:rsidRPr="000B3B2C">
        <w:rPr>
          <w:rStyle w:val="StyleUnderline"/>
        </w:rPr>
        <w:t xml:space="preserve"> </w:t>
      </w:r>
      <w:hyperlink r:id="rId51" w:history="1">
        <w:r w:rsidRPr="000037D1">
          <w:rPr>
            <w:rStyle w:val="StyleUnderline"/>
          </w:rPr>
          <w:t xml:space="preserve">secret </w:t>
        </w:r>
        <w:r w:rsidRPr="000037D1">
          <w:rPr>
            <w:rStyle w:val="StyleUnderline"/>
            <w:highlight w:val="cyan"/>
          </w:rPr>
          <w:t>blacklists</w:t>
        </w:r>
      </w:hyperlink>
      <w:r w:rsidRPr="000B3B2C">
        <w:rPr>
          <w:rStyle w:val="StyleUnderline"/>
        </w:rPr>
        <w:t xml:space="preserve"> </w:t>
      </w:r>
      <w:r w:rsidRPr="000037D1">
        <w:rPr>
          <w:rStyle w:val="StyleUnderline"/>
          <w:highlight w:val="cyan"/>
        </w:rPr>
        <w:t>to</w:t>
      </w:r>
      <w:r w:rsidRPr="000B3B2C">
        <w:rPr>
          <w:rStyle w:val="StyleUnderline"/>
        </w:rPr>
        <w:t xml:space="preserve"> </w:t>
      </w:r>
      <w:r w:rsidRPr="000037D1">
        <w:rPr>
          <w:rStyle w:val="StyleUnderline"/>
          <w:highlight w:val="cyan"/>
        </w:rPr>
        <w:t>suppress</w:t>
      </w:r>
      <w:r w:rsidRPr="000B3B2C">
        <w:rPr>
          <w:rStyle w:val="StyleUnderline"/>
        </w:rPr>
        <w:t xml:space="preserve"> targeted </w:t>
      </w:r>
      <w:r w:rsidRPr="000037D1">
        <w:rPr>
          <w:rStyle w:val="StyleUnderline"/>
          <w:highlight w:val="cyan"/>
        </w:rPr>
        <w:t>websites</w:t>
      </w:r>
      <w:r w:rsidRPr="000B3B2C">
        <w:rPr>
          <w:rStyle w:val="StyleUnderline"/>
        </w:rPr>
        <w:t xml:space="preserve"> </w:t>
      </w:r>
      <w:r w:rsidRPr="000037D1">
        <w:rPr>
          <w:rStyle w:val="StyleUnderline"/>
          <w:highlight w:val="cyan"/>
        </w:rPr>
        <w:t>and</w:t>
      </w:r>
      <w:r w:rsidRPr="000B3B2C">
        <w:rPr>
          <w:rStyle w:val="StyleUnderline"/>
        </w:rPr>
        <w:t xml:space="preserve"> </w:t>
      </w:r>
      <w:r w:rsidRPr="000037D1">
        <w:rPr>
          <w:rStyle w:val="StyleUnderline"/>
          <w:highlight w:val="cyan"/>
        </w:rPr>
        <w:t>communications</w:t>
      </w:r>
      <w:r w:rsidRPr="000B3B2C">
        <w:rPr>
          <w:rStyle w:val="StyleUnderline"/>
        </w:rPr>
        <w:t xml:space="preserve">. </w:t>
      </w:r>
      <w:r w:rsidRPr="000B3B2C">
        <w:rPr>
          <w:sz w:val="16"/>
          <w:szCs w:val="16"/>
        </w:rPr>
        <w:t>Facebook even has a covert whitelist called “</w:t>
      </w:r>
      <w:proofErr w:type="spellStart"/>
      <w:r w:rsidRPr="000B3B2C">
        <w:rPr>
          <w:sz w:val="16"/>
          <w:szCs w:val="16"/>
        </w:rPr>
        <w:fldChar w:fldCharType="begin"/>
      </w:r>
      <w:r w:rsidRPr="000B3B2C">
        <w:rPr>
          <w:sz w:val="16"/>
          <w:szCs w:val="16"/>
        </w:rPr>
        <w:instrText>HYPERLINK "https://www.wsj.com/articles/facebook-files-xcheck-zuckerberg-elite-rules-11631541353" \t "_blank"</w:instrText>
      </w:r>
      <w:r w:rsidRPr="000B3B2C">
        <w:rPr>
          <w:sz w:val="16"/>
          <w:szCs w:val="16"/>
        </w:rPr>
      </w:r>
      <w:r w:rsidRPr="000B3B2C">
        <w:rPr>
          <w:sz w:val="16"/>
          <w:szCs w:val="16"/>
        </w:rPr>
        <w:fldChar w:fldCharType="separate"/>
      </w:r>
      <w:r w:rsidRPr="000B3B2C">
        <w:rPr>
          <w:rStyle w:val="Hyperlink"/>
          <w:sz w:val="16"/>
          <w:szCs w:val="16"/>
        </w:rPr>
        <w:t>XCheck</w:t>
      </w:r>
      <w:proofErr w:type="spellEnd"/>
      <w:r w:rsidRPr="000B3B2C">
        <w:rPr>
          <w:sz w:val="16"/>
          <w:szCs w:val="16"/>
        </w:rPr>
        <w:fldChar w:fldCharType="end"/>
      </w:r>
      <w:r w:rsidRPr="000B3B2C">
        <w:rPr>
          <w:sz w:val="16"/>
          <w:szCs w:val="16"/>
        </w:rPr>
        <w:t>” it employs to give certain favored high-profile users a pass on its content</w:t>
      </w:r>
      <w:r>
        <w:rPr>
          <w:sz w:val="16"/>
          <w:szCs w:val="16"/>
        </w:rPr>
        <w:t xml:space="preserve"> </w:t>
      </w:r>
      <w:r w:rsidRPr="000B3B2C">
        <w:rPr>
          <w:sz w:val="16"/>
          <w:szCs w:val="16"/>
        </w:rPr>
        <w:t>policies.</w:t>
      </w:r>
      <w:r>
        <w:rPr>
          <w:sz w:val="16"/>
          <w:szCs w:val="16"/>
        </w:rPr>
        <w:t xml:space="preserve"> </w:t>
      </w:r>
      <w:r w:rsidRPr="000B3B2C">
        <w:rPr>
          <w:rStyle w:val="StyleUnderline"/>
        </w:rPr>
        <w:t>Large platforms also use proactive methods to push users toward content or actions that further Big Tech’s political agenda</w:t>
      </w:r>
      <w:r w:rsidRPr="000B3B2C">
        <w:rPr>
          <w:sz w:val="16"/>
          <w:szCs w:val="16"/>
        </w:rPr>
        <w:t>.</w:t>
      </w:r>
      <w:r>
        <w:rPr>
          <w:sz w:val="16"/>
          <w:szCs w:val="16"/>
        </w:rPr>
        <w:t xml:space="preserve"> </w:t>
      </w:r>
      <w:r w:rsidRPr="000B3B2C">
        <w:rPr>
          <w:sz w:val="16"/>
          <w:szCs w:val="16"/>
        </w:rPr>
        <w:t>A</w:t>
      </w:r>
      <w:r>
        <w:rPr>
          <w:sz w:val="16"/>
          <w:szCs w:val="16"/>
        </w:rPr>
        <w:t xml:space="preserve"> </w:t>
      </w:r>
      <w:hyperlink r:id="rId52" w:tgtFrame="_blank" w:history="1">
        <w:r w:rsidRPr="000B3B2C">
          <w:rPr>
            <w:rStyle w:val="Hyperlink"/>
            <w:sz w:val="16"/>
            <w:szCs w:val="16"/>
          </w:rPr>
          <w:t>leak from Google</w:t>
        </w:r>
      </w:hyperlink>
      <w:r>
        <w:rPr>
          <w:sz w:val="16"/>
          <w:szCs w:val="16"/>
        </w:rPr>
        <w:t xml:space="preserve"> </w:t>
      </w:r>
      <w:r w:rsidRPr="000B3B2C">
        <w:rPr>
          <w:sz w:val="16"/>
          <w:szCs w:val="16"/>
        </w:rPr>
        <w:t>in 2018 revealed that the company can personalize search results and feeds to reinforce its values.</w:t>
      </w:r>
      <w:r>
        <w:rPr>
          <w:sz w:val="16"/>
          <w:szCs w:val="16"/>
        </w:rPr>
        <w:t xml:space="preserve"> </w:t>
      </w:r>
      <w:r w:rsidRPr="000B3B2C">
        <w:rPr>
          <w:sz w:val="16"/>
          <w:szCs w:val="16"/>
        </w:rPr>
        <w:t>Google, along with other platforms, appears to be doing just that in the name of voter “education and mobilization.”</w:t>
      </w:r>
      <w:r>
        <w:rPr>
          <w:sz w:val="16"/>
          <w:szCs w:val="16"/>
        </w:rPr>
        <w:t xml:space="preserve"> </w:t>
      </w:r>
      <w:r w:rsidRPr="000B3B2C">
        <w:rPr>
          <w:sz w:val="16"/>
          <w:szCs w:val="16"/>
        </w:rPr>
        <w:t xml:space="preserve">While this might sound benevolent, it hides a dark secret: </w:t>
      </w:r>
      <w:r w:rsidRPr="000B3B2C">
        <w:rPr>
          <w:rStyle w:val="StyleUnderline"/>
        </w:rPr>
        <w:t xml:space="preserve">These </w:t>
      </w:r>
      <w:r w:rsidRPr="000037D1">
        <w:rPr>
          <w:rStyle w:val="StyleUnderline"/>
          <w:highlight w:val="cyan"/>
        </w:rPr>
        <w:t xml:space="preserve">platforms </w:t>
      </w:r>
      <w:r w:rsidRPr="000037D1">
        <w:rPr>
          <w:rStyle w:val="StyleUnderline"/>
        </w:rPr>
        <w:t>control</w:t>
      </w:r>
      <w:r w:rsidRPr="000B3B2C">
        <w:rPr>
          <w:rStyle w:val="StyleUnderline"/>
        </w:rPr>
        <w:t xml:space="preserve"> which users receive election-related information through their services and can even </w:t>
      </w:r>
      <w:r w:rsidRPr="000037D1">
        <w:rPr>
          <w:rStyle w:val="StyleUnderline"/>
          <w:highlight w:val="cyan"/>
        </w:rPr>
        <w:t>target</w:t>
      </w:r>
      <w:r w:rsidRPr="000B3B2C">
        <w:rPr>
          <w:rStyle w:val="StyleUnderline"/>
        </w:rPr>
        <w:t xml:space="preserve"> certain </w:t>
      </w:r>
      <w:r w:rsidRPr="000037D1">
        <w:rPr>
          <w:rStyle w:val="StyleUnderline"/>
          <w:highlight w:val="cyan"/>
        </w:rPr>
        <w:t>users with go-vote reminders</w:t>
      </w:r>
      <w:r w:rsidRPr="000B3B2C">
        <w:rPr>
          <w:sz w:val="16"/>
          <w:szCs w:val="16"/>
        </w:rPr>
        <w:t>.</w:t>
      </w:r>
      <w:r>
        <w:rPr>
          <w:sz w:val="16"/>
          <w:szCs w:val="16"/>
        </w:rPr>
        <w:t xml:space="preserve"> </w:t>
      </w:r>
      <w:r w:rsidRPr="000B3B2C">
        <w:rPr>
          <w:sz w:val="16"/>
          <w:szCs w:val="16"/>
        </w:rPr>
        <w:t xml:space="preserve">Per research by Robert Epstein, </w:t>
      </w:r>
      <w:r w:rsidRPr="000037D1">
        <w:rPr>
          <w:rStyle w:val="StyleUnderline"/>
          <w:highlight w:val="cyan"/>
        </w:rPr>
        <w:t>Google targeted</w:t>
      </w:r>
      <w:r w:rsidRPr="000B3B2C">
        <w:rPr>
          <w:rStyle w:val="StyleUnderline"/>
        </w:rPr>
        <w:t xml:space="preserve"> go-vote reminders to </w:t>
      </w:r>
      <w:r w:rsidRPr="000037D1">
        <w:rPr>
          <w:rStyle w:val="StyleUnderline"/>
          <w:highlight w:val="cyan"/>
        </w:rPr>
        <w:t>liberal users</w:t>
      </w:r>
      <w:r w:rsidRPr="000B3B2C">
        <w:rPr>
          <w:rStyle w:val="StyleUnderline"/>
        </w:rPr>
        <w:t xml:space="preserve"> </w:t>
      </w:r>
      <w:r w:rsidRPr="000037D1">
        <w:rPr>
          <w:rStyle w:val="StyleUnderline"/>
          <w:highlight w:val="cyan"/>
        </w:rPr>
        <w:t>during</w:t>
      </w:r>
      <w:r w:rsidRPr="000B3B2C">
        <w:rPr>
          <w:rStyle w:val="StyleUnderline"/>
        </w:rPr>
        <w:t xml:space="preserve"> the 2020 Georgia </w:t>
      </w:r>
      <w:r w:rsidRPr="000037D1">
        <w:rPr>
          <w:rStyle w:val="StyleUnderline"/>
          <w:highlight w:val="cyan"/>
        </w:rPr>
        <w:t>U.S. Senate runoff</w:t>
      </w:r>
      <w:r w:rsidRPr="000B3B2C">
        <w:rPr>
          <w:sz w:val="16"/>
          <w:szCs w:val="16"/>
        </w:rPr>
        <w:t xml:space="preserve">—presumably </w:t>
      </w:r>
      <w:r w:rsidRPr="000037D1">
        <w:rPr>
          <w:rStyle w:val="StyleUnderline"/>
          <w:highlight w:val="cyan"/>
        </w:rPr>
        <w:t>to boost turnout for Democrats</w:t>
      </w:r>
      <w:r w:rsidRPr="000B3B2C">
        <w:rPr>
          <w:sz w:val="16"/>
          <w:szCs w:val="16"/>
        </w:rPr>
        <w:t>.</w:t>
      </w:r>
      <w:r>
        <w:rPr>
          <w:sz w:val="16"/>
          <w:szCs w:val="16"/>
        </w:rPr>
        <w:t xml:space="preserve"> </w:t>
      </w:r>
      <w:r w:rsidRPr="000B3B2C">
        <w:rPr>
          <w:rStyle w:val="StyleUnderline"/>
        </w:rPr>
        <w:t>Facebook has also sent out targeted go-vote reminders since at least 2008.</w:t>
      </w:r>
      <w:r>
        <w:rPr>
          <w:sz w:val="16"/>
          <w:szCs w:val="16"/>
        </w:rPr>
        <w:t xml:space="preserve"> </w:t>
      </w:r>
      <w:r w:rsidRPr="000B3B2C">
        <w:rPr>
          <w:sz w:val="16"/>
          <w:szCs w:val="16"/>
        </w:rPr>
        <w:t xml:space="preserve">The platform found that </w:t>
      </w:r>
      <w:r w:rsidRPr="000B3B2C">
        <w:rPr>
          <w:rStyle w:val="StyleUnderline"/>
        </w:rPr>
        <w:t>reminders increased the overall number of votes cast by 340,000 in 2010.</w:t>
      </w:r>
      <w:r>
        <w:rPr>
          <w:sz w:val="16"/>
          <w:szCs w:val="16"/>
        </w:rPr>
        <w:t xml:space="preserve"> </w:t>
      </w:r>
      <w:r w:rsidRPr="000B3B2C">
        <w:rPr>
          <w:sz w:val="16"/>
          <w:szCs w:val="16"/>
        </w:rPr>
        <w:t>Taken together, Epstein finds that political bias reinforced through search algorithms, “suggested search” features, AI chat bots and targeted go-vote reminders has a significant cumulative effect on user attitudes and voting behavior.</w:t>
      </w:r>
      <w:r>
        <w:rPr>
          <w:sz w:val="16"/>
          <w:szCs w:val="16"/>
        </w:rPr>
        <w:t xml:space="preserve"> </w:t>
      </w:r>
      <w:r w:rsidRPr="000037D1">
        <w:rPr>
          <w:rStyle w:val="StyleUnderline"/>
          <w:highlight w:val="cyan"/>
        </w:rPr>
        <w:t>If</w:t>
      </w:r>
      <w:r w:rsidRPr="000B3B2C">
        <w:rPr>
          <w:rStyle w:val="StyleUnderline"/>
        </w:rPr>
        <w:t xml:space="preserve"> observed </w:t>
      </w:r>
      <w:r w:rsidRPr="000037D1">
        <w:rPr>
          <w:rStyle w:val="StyleUnderline"/>
          <w:highlight w:val="cyan"/>
        </w:rPr>
        <w:t>levels of</w:t>
      </w:r>
      <w:r w:rsidRPr="000B3B2C">
        <w:rPr>
          <w:rStyle w:val="StyleUnderline"/>
        </w:rPr>
        <w:t xml:space="preserve"> liberal </w:t>
      </w:r>
      <w:r w:rsidRPr="000037D1">
        <w:rPr>
          <w:rStyle w:val="StyleUnderline"/>
          <w:highlight w:val="cyan"/>
        </w:rPr>
        <w:t>bias</w:t>
      </w:r>
      <w:r w:rsidRPr="000B3B2C">
        <w:rPr>
          <w:rStyle w:val="StyleUnderline"/>
        </w:rPr>
        <w:t xml:space="preserve"> </w:t>
      </w:r>
      <w:r w:rsidRPr="000037D1">
        <w:rPr>
          <w:rStyle w:val="StyleUnderline"/>
          <w:highlight w:val="cyan"/>
        </w:rPr>
        <w:t>are present</w:t>
      </w:r>
      <w:r w:rsidRPr="000B3B2C">
        <w:rPr>
          <w:rStyle w:val="StyleUnderline"/>
        </w:rPr>
        <w:t xml:space="preserve"> on major platforms ahead of an election, </w:t>
      </w:r>
      <w:r w:rsidRPr="000037D1">
        <w:rPr>
          <w:rStyle w:val="StyleUnderline"/>
          <w:highlight w:val="cyan"/>
        </w:rPr>
        <w:t>they could shift millions of votes</w:t>
      </w:r>
      <w:r w:rsidRPr="000B3B2C">
        <w:rPr>
          <w:rStyle w:val="StyleUnderline"/>
        </w:rPr>
        <w:t xml:space="preserve"> to Silicon Valley’s preferred candidates</w:t>
      </w:r>
      <w:r w:rsidRPr="000B3B2C">
        <w:rPr>
          <w:sz w:val="16"/>
          <w:szCs w:val="16"/>
        </w:rPr>
        <w:t>.</w:t>
      </w:r>
      <w:r>
        <w:rPr>
          <w:sz w:val="16"/>
          <w:szCs w:val="16"/>
        </w:rPr>
        <w:t xml:space="preserve"> </w:t>
      </w:r>
      <w:r w:rsidRPr="000B3B2C">
        <w:rPr>
          <w:sz w:val="16"/>
          <w:szCs w:val="16"/>
        </w:rPr>
        <w:t>These manipulative practices likely violate state and federal election laws.</w:t>
      </w:r>
      <w:r>
        <w:rPr>
          <w:sz w:val="16"/>
          <w:szCs w:val="16"/>
        </w:rPr>
        <w:t xml:space="preserve"> </w:t>
      </w:r>
      <w:r w:rsidRPr="000B3B2C">
        <w:rPr>
          <w:sz w:val="16"/>
          <w:szCs w:val="16"/>
        </w:rPr>
        <w:t>Federal law bans corporations from using their resources to support candidates for federal office.</w:t>
      </w:r>
      <w:r>
        <w:rPr>
          <w:sz w:val="16"/>
          <w:szCs w:val="16"/>
        </w:rPr>
        <w:t xml:space="preserve"> </w:t>
      </w:r>
      <w:r w:rsidRPr="000B3B2C">
        <w:rPr>
          <w:sz w:val="16"/>
          <w:szCs w:val="16"/>
        </w:rPr>
        <w:t xml:space="preserve">To the extent they engage in independent expenditures, those </w:t>
      </w:r>
      <w:proofErr w:type="gramStart"/>
      <w:r w:rsidRPr="000B3B2C">
        <w:rPr>
          <w:sz w:val="16"/>
          <w:szCs w:val="16"/>
        </w:rPr>
        <w:t>have to</w:t>
      </w:r>
      <w:proofErr w:type="gramEnd"/>
      <w:r w:rsidRPr="000B3B2C">
        <w:rPr>
          <w:sz w:val="16"/>
          <w:szCs w:val="16"/>
        </w:rPr>
        <w:t xml:space="preserve"> be reported.</w:t>
      </w:r>
      <w:r>
        <w:rPr>
          <w:sz w:val="16"/>
          <w:szCs w:val="16"/>
        </w:rPr>
        <w:t xml:space="preserve"> </w:t>
      </w:r>
      <w:r w:rsidRPr="000B3B2C">
        <w:rPr>
          <w:sz w:val="16"/>
          <w:szCs w:val="16"/>
        </w:rPr>
        <w:t>The same is true in many states that outright ban political giving—or “in kind” contributions—or require corporations to disclose it.</w:t>
      </w:r>
      <w:r>
        <w:rPr>
          <w:sz w:val="16"/>
          <w:szCs w:val="16"/>
        </w:rPr>
        <w:t xml:space="preserve"> </w:t>
      </w:r>
      <w:r w:rsidRPr="000B3B2C">
        <w:rPr>
          <w:sz w:val="16"/>
          <w:szCs w:val="16"/>
        </w:rPr>
        <w:t>Manipulating Internet searches or user feeds to ensure that results, ads or opinions disproportionately favor one political candidate or party is akin to making a political contribution.</w:t>
      </w:r>
      <w:r>
        <w:rPr>
          <w:sz w:val="16"/>
          <w:szCs w:val="16"/>
        </w:rPr>
        <w:t xml:space="preserve"> </w:t>
      </w:r>
    </w:p>
    <w:p w14:paraId="331FA996" w14:textId="77777777" w:rsidR="006F24FE" w:rsidRDefault="006F24FE" w:rsidP="006F24FE">
      <w:pPr>
        <w:pStyle w:val="Heading3"/>
      </w:pPr>
      <w:r>
        <w:lastRenderedPageBreak/>
        <w:t>IL --- Big Tech --- Money</w:t>
      </w:r>
    </w:p>
    <w:p w14:paraId="60B99CDB" w14:textId="77777777" w:rsidR="006F24FE" w:rsidRDefault="006F24FE" w:rsidP="006F24FE">
      <w:pPr>
        <w:pStyle w:val="Heading4"/>
      </w:pPr>
      <w:r>
        <w:t xml:space="preserve">Big tech is the </w:t>
      </w:r>
      <w:r w:rsidRPr="0067385C">
        <w:rPr>
          <w:u w:val="single"/>
        </w:rPr>
        <w:t>biggest</w:t>
      </w:r>
      <w:r>
        <w:t xml:space="preserve"> spender in elections AND lobbying---they </w:t>
      </w:r>
      <w:r w:rsidRPr="0067385C">
        <w:rPr>
          <w:u w:val="single"/>
        </w:rPr>
        <w:t>CAN</w:t>
      </w:r>
      <w:r>
        <w:t xml:space="preserve"> affect the elections and regulations </w:t>
      </w:r>
      <w:r w:rsidRPr="0067385C">
        <w:rPr>
          <w:u w:val="single"/>
        </w:rPr>
        <w:t>drive</w:t>
      </w:r>
      <w:r>
        <w:t xml:space="preserve"> increased spending.</w:t>
      </w:r>
    </w:p>
    <w:p w14:paraId="4BC374B2" w14:textId="77777777" w:rsidR="006F24FE" w:rsidRPr="0067385C" w:rsidRDefault="006F24FE" w:rsidP="006F24FE">
      <w:r>
        <w:t xml:space="preserve">Jane </w:t>
      </w:r>
      <w:r w:rsidRPr="0067385C">
        <w:rPr>
          <w:rStyle w:val="Style13ptBold"/>
        </w:rPr>
        <w:t>Chung ’21</w:t>
      </w:r>
      <w:r>
        <w:t xml:space="preserve"> [March 24, 2021; </w:t>
      </w:r>
      <w:r w:rsidRPr="0067385C">
        <w:t>Jane Chung is Public Citizen’s Big Tech Accountability Advocate. Prior to joining the organization, she worked on Elizabeth Warren’s presidential campaign, and before that, in agricultural development in Rwanda</w:t>
      </w:r>
      <w:r>
        <w:t>.</w:t>
      </w:r>
      <w:r w:rsidRPr="0067385C">
        <w:t xml:space="preserve"> </w:t>
      </w:r>
      <w:r>
        <w:t xml:space="preserve">“Big Tech, Big Cash: Washington’s New Power Players,” Public Citizen; </w:t>
      </w:r>
      <w:r w:rsidRPr="0067385C">
        <w:t>https://www.citizen.org/article/big-tech-lobbying-update/</w:t>
      </w:r>
      <w:r>
        <w:t>; $G]</w:t>
      </w:r>
    </w:p>
    <w:p w14:paraId="2460A32A" w14:textId="77777777" w:rsidR="006F24FE" w:rsidRPr="0067385C" w:rsidRDefault="006F24FE" w:rsidP="006F24FE">
      <w:pPr>
        <w:rPr>
          <w:sz w:val="16"/>
        </w:rPr>
      </w:pPr>
      <w:r w:rsidRPr="0067385C">
        <w:rPr>
          <w:sz w:val="16"/>
        </w:rPr>
        <w:t>Setting new records</w:t>
      </w:r>
    </w:p>
    <w:p w14:paraId="2A603536" w14:textId="77777777" w:rsidR="006F24FE" w:rsidRPr="0067385C" w:rsidRDefault="006F24FE" w:rsidP="006F24FE">
      <w:pPr>
        <w:rPr>
          <w:rStyle w:val="StyleUnderline"/>
        </w:rPr>
      </w:pPr>
      <w:r w:rsidRPr="0067385C">
        <w:rPr>
          <w:rStyle w:val="StyleUnderline"/>
          <w:highlight w:val="green"/>
        </w:rPr>
        <w:t xml:space="preserve">Big Tech </w:t>
      </w:r>
      <w:r w:rsidRPr="0067385C">
        <w:rPr>
          <w:rStyle w:val="Emphasis"/>
          <w:highlight w:val="green"/>
        </w:rPr>
        <w:t>corporations</w:t>
      </w:r>
      <w:r w:rsidRPr="0067385C">
        <w:rPr>
          <w:rStyle w:val="StyleUnderline"/>
        </w:rPr>
        <w:t xml:space="preserve"> are now </w:t>
      </w:r>
      <w:r w:rsidRPr="0067385C">
        <w:rPr>
          <w:rStyle w:val="StyleUnderline"/>
          <w:highlight w:val="green"/>
        </w:rPr>
        <w:t xml:space="preserve">Washington’s </w:t>
      </w:r>
      <w:r w:rsidRPr="0067385C">
        <w:rPr>
          <w:rStyle w:val="Emphasis"/>
          <w:highlight w:val="green"/>
        </w:rPr>
        <w:t>biggest spenders</w:t>
      </w:r>
    </w:p>
    <w:p w14:paraId="47E61FE0" w14:textId="77777777" w:rsidR="006F24FE" w:rsidRPr="0067385C" w:rsidRDefault="006F24FE" w:rsidP="006F24FE">
      <w:pPr>
        <w:rPr>
          <w:rStyle w:val="StyleUnderline"/>
        </w:rPr>
      </w:pPr>
      <w:r w:rsidRPr="0067385C">
        <w:rPr>
          <w:sz w:val="16"/>
        </w:rPr>
        <w:t xml:space="preserve">When Public Citizen first reported on </w:t>
      </w:r>
      <w:r w:rsidRPr="0067385C">
        <w:rPr>
          <w:rStyle w:val="StyleUnderline"/>
        </w:rPr>
        <w:t xml:space="preserve">Big Tech’s lobbying </w:t>
      </w:r>
      <w:r w:rsidRPr="0067385C">
        <w:rPr>
          <w:rStyle w:val="StyleUnderline"/>
          <w:highlight w:val="green"/>
        </w:rPr>
        <w:t>spending</w:t>
      </w:r>
      <w:r w:rsidRPr="0067385C">
        <w:rPr>
          <w:sz w:val="16"/>
        </w:rPr>
        <w:t xml:space="preserve"> in 2019, we warned that Amazon, Apple, Facebook, and Google lobbyists, consultants, lawyers, and allied researchers were </w:t>
      </w:r>
      <w:r w:rsidRPr="0067385C">
        <w:rPr>
          <w:rStyle w:val="StyleUnderline"/>
        </w:rPr>
        <w:t xml:space="preserve">quickly </w:t>
      </w:r>
      <w:r w:rsidRPr="0067385C">
        <w:rPr>
          <w:rStyle w:val="Emphasis"/>
        </w:rPr>
        <w:t>descending</w:t>
      </w:r>
      <w:r w:rsidRPr="0067385C">
        <w:rPr>
          <w:rStyle w:val="StyleUnderline"/>
        </w:rPr>
        <w:t xml:space="preserve"> upon Washington.</w:t>
      </w:r>
      <w:r w:rsidRPr="0067385C">
        <w:rPr>
          <w:sz w:val="16"/>
        </w:rPr>
        <w:t xml:space="preserve"> Now Big Tech has pervasively </w:t>
      </w:r>
      <w:r w:rsidRPr="0067385C">
        <w:rPr>
          <w:rStyle w:val="Emphasis"/>
        </w:rPr>
        <w:t>infiltrated</w:t>
      </w:r>
      <w:r w:rsidRPr="0067385C">
        <w:rPr>
          <w:rStyle w:val="StyleUnderline"/>
        </w:rPr>
        <w:t xml:space="preserve"> Washington</w:t>
      </w:r>
      <w:r w:rsidRPr="0067385C">
        <w:rPr>
          <w:sz w:val="16"/>
        </w:rPr>
        <w:t xml:space="preserve">, and </w:t>
      </w:r>
      <w:r w:rsidRPr="0067385C">
        <w:rPr>
          <w:rStyle w:val="StyleUnderline"/>
          <w:highlight w:val="green"/>
        </w:rPr>
        <w:t>dominated</w:t>
      </w:r>
      <w:r w:rsidRPr="0067385C">
        <w:rPr>
          <w:rStyle w:val="StyleUnderline"/>
        </w:rPr>
        <w:t xml:space="preserve"> spending in nearly </w:t>
      </w:r>
      <w:r w:rsidRPr="0067385C">
        <w:rPr>
          <w:rStyle w:val="Emphasis"/>
          <w:highlight w:val="green"/>
        </w:rPr>
        <w:t>every category</w:t>
      </w:r>
      <w:r w:rsidRPr="0067385C">
        <w:rPr>
          <w:rStyle w:val="StyleUnderline"/>
          <w:highlight w:val="green"/>
        </w:rPr>
        <w:t xml:space="preserve"> of</w:t>
      </w:r>
      <w:r w:rsidRPr="0067385C">
        <w:rPr>
          <w:rStyle w:val="StyleUnderline"/>
        </w:rPr>
        <w:t xml:space="preserve"> possible </w:t>
      </w:r>
      <w:r w:rsidRPr="0067385C">
        <w:rPr>
          <w:rStyle w:val="Emphasis"/>
          <w:highlight w:val="green"/>
        </w:rPr>
        <w:t>influence</w:t>
      </w:r>
      <w:r w:rsidRPr="0067385C">
        <w:rPr>
          <w:rStyle w:val="StyleUnderline"/>
        </w:rPr>
        <w:t>.</w:t>
      </w:r>
    </w:p>
    <w:p w14:paraId="6261A43F" w14:textId="77777777" w:rsidR="006F24FE" w:rsidRPr="0067385C" w:rsidRDefault="006F24FE" w:rsidP="006F24FE">
      <w:pPr>
        <w:rPr>
          <w:sz w:val="16"/>
        </w:rPr>
      </w:pPr>
      <w:r w:rsidRPr="0067385C">
        <w:rPr>
          <w:sz w:val="16"/>
        </w:rPr>
        <w:t xml:space="preserve">The foundation of the Big Tech companies’ influence are their lobbying teams, which </w:t>
      </w:r>
      <w:r w:rsidRPr="0067385C">
        <w:rPr>
          <w:rStyle w:val="StyleUnderline"/>
          <w:highlight w:val="green"/>
        </w:rPr>
        <w:t xml:space="preserve">use </w:t>
      </w:r>
      <w:r w:rsidRPr="0067385C">
        <w:rPr>
          <w:rStyle w:val="Emphasis"/>
          <w:highlight w:val="green"/>
        </w:rPr>
        <w:t>campaign contributions</w:t>
      </w:r>
      <w:r w:rsidRPr="0067385C">
        <w:rPr>
          <w:sz w:val="16"/>
        </w:rPr>
        <w:t xml:space="preserve">, existing relationships, and </w:t>
      </w:r>
      <w:proofErr w:type="gramStart"/>
      <w:r w:rsidRPr="0067385C">
        <w:rPr>
          <w:sz w:val="16"/>
        </w:rPr>
        <w:t>past experience</w:t>
      </w:r>
      <w:proofErr w:type="gramEnd"/>
      <w:r w:rsidRPr="0067385C">
        <w:rPr>
          <w:sz w:val="16"/>
        </w:rPr>
        <w:t xml:space="preserve"> </w:t>
      </w:r>
      <w:r w:rsidRPr="0067385C">
        <w:rPr>
          <w:rStyle w:val="StyleUnderline"/>
          <w:highlight w:val="green"/>
        </w:rPr>
        <w:t xml:space="preserve">to </w:t>
      </w:r>
      <w:r w:rsidRPr="0067385C">
        <w:rPr>
          <w:rStyle w:val="Emphasis"/>
          <w:highlight w:val="green"/>
        </w:rPr>
        <w:t>swing policy</w:t>
      </w:r>
      <w:r w:rsidRPr="0067385C">
        <w:rPr>
          <w:rStyle w:val="StyleUnderline"/>
          <w:highlight w:val="green"/>
        </w:rPr>
        <w:t xml:space="preserve"> in their favor</w:t>
      </w:r>
      <w:r w:rsidRPr="0067385C">
        <w:rPr>
          <w:sz w:val="16"/>
        </w:rPr>
        <w:t xml:space="preserve">. Public Citizen’s last report </w:t>
      </w:r>
      <w:r w:rsidRPr="0067385C">
        <w:rPr>
          <w:rStyle w:val="StyleUnderline"/>
          <w:highlight w:val="green"/>
        </w:rPr>
        <w:t xml:space="preserve">described a </w:t>
      </w:r>
      <w:r w:rsidRPr="0067385C">
        <w:rPr>
          <w:rStyle w:val="Emphasis"/>
          <w:highlight w:val="green"/>
        </w:rPr>
        <w:t>sixfold increase</w:t>
      </w:r>
      <w:r w:rsidRPr="0067385C">
        <w:rPr>
          <w:rStyle w:val="StyleUnderline"/>
        </w:rPr>
        <w:t xml:space="preserve"> in Big Tech lobbying</w:t>
      </w:r>
      <w:r w:rsidRPr="0067385C">
        <w:rPr>
          <w:sz w:val="16"/>
        </w:rPr>
        <w:t xml:space="preserve"> spending from 2009 to 2018. Big Tech’s lobbying spending has only increased since then.</w:t>
      </w:r>
    </w:p>
    <w:p w14:paraId="56E6F6DA" w14:textId="77777777" w:rsidR="006F24FE" w:rsidRPr="0067385C" w:rsidRDefault="006F24FE" w:rsidP="006F24FE">
      <w:pPr>
        <w:rPr>
          <w:sz w:val="16"/>
        </w:rPr>
      </w:pPr>
      <w:r w:rsidRPr="0067385C">
        <w:rPr>
          <w:sz w:val="16"/>
        </w:rPr>
        <w:t xml:space="preserve">In just the past 10 years, Big Tech companies swiftly constructed their lobbying operation to become among the largest in the country. While not even in the top eight spenders in 2017, Facebook and Amazon are now the two largest individual lobbying spenders in Washington (see Table 1). Google briefly topped the list in </w:t>
      </w:r>
      <w:proofErr w:type="gramStart"/>
      <w:r w:rsidRPr="0067385C">
        <w:rPr>
          <w:sz w:val="16"/>
        </w:rPr>
        <w:t>2017, but</w:t>
      </w:r>
      <w:proofErr w:type="gramEnd"/>
      <w:r w:rsidRPr="0067385C">
        <w:rPr>
          <w:sz w:val="16"/>
        </w:rPr>
        <w:t xml:space="preserve"> dropped off by 2020.[11]</w:t>
      </w:r>
    </w:p>
    <w:p w14:paraId="7598ED99" w14:textId="77777777" w:rsidR="006F24FE" w:rsidRPr="0067385C" w:rsidRDefault="006F24FE" w:rsidP="006F24FE">
      <w:pPr>
        <w:rPr>
          <w:sz w:val="16"/>
        </w:rPr>
      </w:pPr>
      <w:r w:rsidRPr="0067385C">
        <w:rPr>
          <w:rStyle w:val="Emphasis"/>
          <w:highlight w:val="green"/>
        </w:rPr>
        <w:t>Facebook</w:t>
      </w:r>
      <w:r w:rsidRPr="0067385C">
        <w:rPr>
          <w:rStyle w:val="StyleUnderline"/>
        </w:rPr>
        <w:t xml:space="preserve"> and </w:t>
      </w:r>
      <w:r w:rsidRPr="0067385C">
        <w:rPr>
          <w:rStyle w:val="Emphasis"/>
          <w:highlight w:val="green"/>
        </w:rPr>
        <w:t>Amazon’s</w:t>
      </w:r>
      <w:r w:rsidRPr="0067385C">
        <w:rPr>
          <w:sz w:val="16"/>
        </w:rPr>
        <w:t xml:space="preserve"> ascent was rapid. Most other corporations that make the top eight list are legacy spenders in Washington. In fact, the four biggest spenders after Facebook and Amazon have been on the leaderboard since 2017. Boeing, which now spends nearly 56% less than Facebook, has been a top eight spender since 2010.</w:t>
      </w:r>
    </w:p>
    <w:p w14:paraId="06DFEFB6" w14:textId="77777777" w:rsidR="006F24FE" w:rsidRPr="0067385C" w:rsidRDefault="006F24FE" w:rsidP="006F24FE">
      <w:pPr>
        <w:rPr>
          <w:sz w:val="16"/>
        </w:rPr>
      </w:pPr>
      <w:r w:rsidRPr="0067385C">
        <w:rPr>
          <w:sz w:val="16"/>
        </w:rPr>
        <w:t>Not only do they stand at the top of the list, Facebook and Amazon lead the pack of corporate lobbying spenders by a significant margin. In fact, Amazon spent about 30% more than the next biggest spender, Comcast (Table 2).</w:t>
      </w:r>
    </w:p>
    <w:p w14:paraId="57FBC699" w14:textId="77777777" w:rsidR="006F24FE" w:rsidRPr="0067385C" w:rsidRDefault="006F24FE" w:rsidP="006F24FE">
      <w:pPr>
        <w:rPr>
          <w:sz w:val="16"/>
        </w:rPr>
      </w:pPr>
      <w:r w:rsidRPr="0067385C">
        <w:rPr>
          <w:rStyle w:val="StyleUnderline"/>
        </w:rPr>
        <w:t xml:space="preserve">Big Tech </w:t>
      </w:r>
      <w:r w:rsidRPr="0067385C">
        <w:rPr>
          <w:rStyle w:val="StyleUnderline"/>
          <w:highlight w:val="green"/>
        </w:rPr>
        <w:t xml:space="preserve">eclipses </w:t>
      </w:r>
      <w:r w:rsidRPr="0067385C">
        <w:rPr>
          <w:rStyle w:val="Emphasis"/>
          <w:highlight w:val="green"/>
        </w:rPr>
        <w:t>Big Oil</w:t>
      </w:r>
      <w:r w:rsidRPr="0067385C">
        <w:rPr>
          <w:rStyle w:val="StyleUnderline"/>
          <w:highlight w:val="green"/>
        </w:rPr>
        <w:t xml:space="preserve"> and </w:t>
      </w:r>
      <w:r w:rsidRPr="0067385C">
        <w:rPr>
          <w:rStyle w:val="Emphasis"/>
          <w:highlight w:val="green"/>
        </w:rPr>
        <w:t>Big Tobacco</w:t>
      </w:r>
      <w:r w:rsidRPr="0067385C">
        <w:rPr>
          <w:sz w:val="16"/>
        </w:rPr>
        <w:t xml:space="preserve"> as big lobbying spenders</w:t>
      </w:r>
    </w:p>
    <w:p w14:paraId="70FEBF3C" w14:textId="77777777" w:rsidR="006F24FE" w:rsidRPr="0067385C" w:rsidRDefault="006F24FE" w:rsidP="006F24FE">
      <w:pPr>
        <w:rPr>
          <w:sz w:val="16"/>
        </w:rPr>
      </w:pPr>
      <w:r w:rsidRPr="0067385C">
        <w:rPr>
          <w:sz w:val="16"/>
        </w:rPr>
        <w:t>Big Tech now outspends, by a large margin, the insidious industries on the decline, Big Oil and Big Tobacco. Figure 1 tracks spending among a few representative corporations known to be big Washington players in these three industries: Exxon Mobil (Big Oil), Philip Morris (Big Tobacco), Amazon, and Facebook (Big Tech). Exxon Mobil (Big Oil), Philip Morris (Big Tobacco), Amazon, and Facebook (Big Tech). In 2010, while Facebook was spending next to nothing on lobbying and Amazon was spending just over $2 million, Exxon and Philip Morris were shelling out over $10 million each in lobbying contracts.</w:t>
      </w:r>
    </w:p>
    <w:p w14:paraId="77FB50F6" w14:textId="77777777" w:rsidR="006F24FE" w:rsidRPr="0067385C" w:rsidRDefault="006F24FE" w:rsidP="006F24FE">
      <w:pPr>
        <w:rPr>
          <w:sz w:val="16"/>
        </w:rPr>
      </w:pPr>
      <w:r w:rsidRPr="0067385C">
        <w:rPr>
          <w:sz w:val="16"/>
        </w:rPr>
        <w:t xml:space="preserve">Yet in 2020, spending patterns were much different. Exxon had been divesting from its Washington operation throughout the decade </w:t>
      </w:r>
      <w:proofErr w:type="gramStart"/>
      <w:r w:rsidRPr="0067385C">
        <w:rPr>
          <w:sz w:val="16"/>
        </w:rPr>
        <w:t>past, but</w:t>
      </w:r>
      <w:proofErr w:type="gramEnd"/>
      <w:r w:rsidRPr="0067385C">
        <w:rPr>
          <w:sz w:val="16"/>
        </w:rPr>
        <w:t xml:space="preserve"> reached a new low in 2020. Throughout the year, Amazon and Facebook spent nearly twice as much as Exxon and Philip Morris did on lobbying.</w:t>
      </w:r>
    </w:p>
    <w:p w14:paraId="7F5DEA6B" w14:textId="77777777" w:rsidR="006F24FE" w:rsidRPr="0067385C" w:rsidRDefault="006F24FE" w:rsidP="006F24FE">
      <w:pPr>
        <w:rPr>
          <w:sz w:val="16"/>
        </w:rPr>
      </w:pPr>
      <w:r w:rsidRPr="0067385C">
        <w:rPr>
          <w:sz w:val="16"/>
        </w:rPr>
        <w:t xml:space="preserve">Amazon and Facebook’s </w:t>
      </w:r>
      <w:r w:rsidRPr="0067385C">
        <w:rPr>
          <w:rStyle w:val="Emphasis"/>
          <w:highlight w:val="green"/>
        </w:rPr>
        <w:t>outspending</w:t>
      </w:r>
      <w:r w:rsidRPr="0067385C">
        <w:rPr>
          <w:sz w:val="16"/>
        </w:rPr>
        <w:t xml:space="preserve"> of Exxon and Philip Morris </w:t>
      </w:r>
      <w:r w:rsidRPr="0067385C">
        <w:rPr>
          <w:rStyle w:val="StyleUnderline"/>
          <w:highlight w:val="green"/>
        </w:rPr>
        <w:t>reflects</w:t>
      </w:r>
      <w:r w:rsidRPr="0067385C">
        <w:rPr>
          <w:sz w:val="16"/>
        </w:rPr>
        <w:t xml:space="preserve"> the </w:t>
      </w:r>
      <w:r w:rsidRPr="0067385C">
        <w:rPr>
          <w:rStyle w:val="StyleUnderline"/>
        </w:rPr>
        <w:t xml:space="preserve">compounding </w:t>
      </w:r>
      <w:r w:rsidRPr="0067385C">
        <w:rPr>
          <w:rStyle w:val="Emphasis"/>
          <w:highlight w:val="green"/>
        </w:rPr>
        <w:t>legislative</w:t>
      </w:r>
      <w:r w:rsidRPr="0067385C">
        <w:rPr>
          <w:rStyle w:val="StyleUnderline"/>
          <w:highlight w:val="green"/>
        </w:rPr>
        <w:t xml:space="preserve"> and </w:t>
      </w:r>
      <w:r w:rsidRPr="0067385C">
        <w:rPr>
          <w:rStyle w:val="Emphasis"/>
          <w:highlight w:val="green"/>
        </w:rPr>
        <w:t>regulatory</w:t>
      </w:r>
      <w:r w:rsidRPr="0067385C">
        <w:rPr>
          <w:rStyle w:val="Emphasis"/>
        </w:rPr>
        <w:t xml:space="preserve"> </w:t>
      </w:r>
      <w:r w:rsidRPr="0067385C">
        <w:rPr>
          <w:rStyle w:val="Emphasis"/>
          <w:highlight w:val="green"/>
        </w:rPr>
        <w:t>challenges</w:t>
      </w:r>
      <w:r w:rsidRPr="0067385C">
        <w:rPr>
          <w:rStyle w:val="StyleUnderline"/>
        </w:rPr>
        <w:t xml:space="preserve"> that </w:t>
      </w:r>
      <w:r w:rsidRPr="0067385C">
        <w:rPr>
          <w:rStyle w:val="StyleUnderline"/>
          <w:highlight w:val="green"/>
        </w:rPr>
        <w:t xml:space="preserve">Big Tech </w:t>
      </w:r>
      <w:r w:rsidRPr="0067385C">
        <w:rPr>
          <w:rStyle w:val="Emphasis"/>
          <w:highlight w:val="green"/>
        </w:rPr>
        <w:t>faces</w:t>
      </w:r>
      <w:r w:rsidRPr="0067385C">
        <w:rPr>
          <w:sz w:val="16"/>
        </w:rPr>
        <w:t xml:space="preserve"> in Washington.</w:t>
      </w:r>
    </w:p>
    <w:p w14:paraId="50F71138" w14:textId="77777777" w:rsidR="006F24FE" w:rsidRDefault="006F24FE" w:rsidP="006F24FE">
      <w:pPr>
        <w:pStyle w:val="Heading4"/>
      </w:pPr>
      <w:r>
        <w:t xml:space="preserve">They </w:t>
      </w:r>
      <w:r w:rsidRPr="0067385C">
        <w:rPr>
          <w:u w:val="single"/>
        </w:rPr>
        <w:t>spend</w:t>
      </w:r>
      <w:r>
        <w:t xml:space="preserve"> on elections---they </w:t>
      </w:r>
      <w:r w:rsidRPr="0067385C">
        <w:rPr>
          <w:u w:val="single"/>
        </w:rPr>
        <w:t>have</w:t>
      </w:r>
      <w:r>
        <w:t xml:space="preserve"> PACs and are </w:t>
      </w:r>
      <w:r w:rsidRPr="0067385C">
        <w:rPr>
          <w:u w:val="single"/>
        </w:rPr>
        <w:t>not</w:t>
      </w:r>
      <w:r>
        <w:t xml:space="preserve"> afraid to use </w:t>
      </w:r>
      <w:proofErr w:type="spellStart"/>
      <w:r>
        <w:t>em</w:t>
      </w:r>
      <w:proofErr w:type="spellEnd"/>
      <w:r>
        <w:t>.</w:t>
      </w:r>
    </w:p>
    <w:p w14:paraId="315C5F0C" w14:textId="77777777" w:rsidR="006F24FE" w:rsidRPr="0067385C" w:rsidRDefault="006F24FE" w:rsidP="006F24FE">
      <w:r>
        <w:t xml:space="preserve">Jane </w:t>
      </w:r>
      <w:r w:rsidRPr="0067385C">
        <w:rPr>
          <w:rStyle w:val="Style13ptBold"/>
        </w:rPr>
        <w:t>Chung ’21</w:t>
      </w:r>
      <w:r>
        <w:t xml:space="preserve"> [March 24, 2021; </w:t>
      </w:r>
      <w:r w:rsidRPr="0067385C">
        <w:t>Jane Chung is Public Citizen’s Big Tech Accountability Advocate. Prior to joining the organization, she worked on Elizabeth Warren’s presidential campaign, and before that, in agricultural development in Rwanda</w:t>
      </w:r>
      <w:r>
        <w:t>.</w:t>
      </w:r>
      <w:r w:rsidRPr="0067385C">
        <w:t xml:space="preserve"> </w:t>
      </w:r>
      <w:r>
        <w:t xml:space="preserve">“Big Tech, Big Cash: Washington’s New Power Players,” Public Citizen; </w:t>
      </w:r>
      <w:r w:rsidRPr="0067385C">
        <w:t>https://www.citizen.org/article/big-tech-lobbying-update/</w:t>
      </w:r>
      <w:r>
        <w:t>; $G]</w:t>
      </w:r>
    </w:p>
    <w:p w14:paraId="3FB710B2" w14:textId="77777777" w:rsidR="006F24FE" w:rsidRPr="0067385C" w:rsidRDefault="006F24FE" w:rsidP="006F24FE">
      <w:pPr>
        <w:rPr>
          <w:rStyle w:val="StyleUnderline"/>
        </w:rPr>
      </w:pPr>
      <w:r w:rsidRPr="0067385C">
        <w:rPr>
          <w:rStyle w:val="StyleUnderline"/>
          <w:highlight w:val="green"/>
        </w:rPr>
        <w:lastRenderedPageBreak/>
        <w:t xml:space="preserve">Big Tech poured </w:t>
      </w:r>
      <w:r w:rsidRPr="0067385C">
        <w:rPr>
          <w:rStyle w:val="Emphasis"/>
          <w:highlight w:val="green"/>
        </w:rPr>
        <w:t>$16.5 million</w:t>
      </w:r>
      <w:r w:rsidRPr="0067385C">
        <w:rPr>
          <w:rStyle w:val="StyleUnderline"/>
          <w:highlight w:val="green"/>
        </w:rPr>
        <w:t xml:space="preserve"> into</w:t>
      </w:r>
      <w:r w:rsidRPr="0067385C">
        <w:rPr>
          <w:rStyle w:val="StyleUnderline"/>
        </w:rPr>
        <w:t xml:space="preserve"> 2020 </w:t>
      </w:r>
      <w:r w:rsidRPr="0067385C">
        <w:rPr>
          <w:rStyle w:val="Emphasis"/>
          <w:highlight w:val="green"/>
        </w:rPr>
        <w:t>campaigns</w:t>
      </w:r>
    </w:p>
    <w:p w14:paraId="6D08657C" w14:textId="77777777" w:rsidR="006F24FE" w:rsidRPr="0067385C" w:rsidRDefault="006F24FE" w:rsidP="006F24FE">
      <w:pPr>
        <w:rPr>
          <w:sz w:val="16"/>
        </w:rPr>
      </w:pPr>
      <w:r w:rsidRPr="0067385C">
        <w:rPr>
          <w:sz w:val="16"/>
        </w:rPr>
        <w:t xml:space="preserve">Beyond lobbying spending, Big Tech corporations have a </w:t>
      </w:r>
      <w:r w:rsidRPr="0067385C">
        <w:rPr>
          <w:rStyle w:val="StyleUnderline"/>
        </w:rPr>
        <w:t xml:space="preserve">suite of other tactics to </w:t>
      </w:r>
      <w:r w:rsidRPr="0067385C">
        <w:rPr>
          <w:rStyle w:val="Emphasis"/>
        </w:rPr>
        <w:t>influence</w:t>
      </w:r>
      <w:r w:rsidRPr="0067385C">
        <w:rPr>
          <w:rStyle w:val="StyleUnderline"/>
        </w:rPr>
        <w:t xml:space="preserve"> legislation</w:t>
      </w:r>
      <w:r w:rsidRPr="0067385C">
        <w:rPr>
          <w:sz w:val="16"/>
        </w:rPr>
        <w:t xml:space="preserve">. Public Citizen analyzed </w:t>
      </w:r>
      <w:r w:rsidRPr="0067385C">
        <w:rPr>
          <w:rStyle w:val="StyleUnderline"/>
        </w:rPr>
        <w:t xml:space="preserve">three main campaign </w:t>
      </w:r>
      <w:r w:rsidRPr="0067385C">
        <w:rPr>
          <w:rStyle w:val="Emphasis"/>
        </w:rPr>
        <w:t>contribution streams</w:t>
      </w:r>
      <w:r w:rsidRPr="0067385C">
        <w:rPr>
          <w:rStyle w:val="StyleUnderline"/>
        </w:rPr>
        <w:t xml:space="preserve"> that will </w:t>
      </w:r>
      <w:r w:rsidRPr="0067385C">
        <w:rPr>
          <w:rStyle w:val="StyleUnderline"/>
          <w:highlight w:val="green"/>
        </w:rPr>
        <w:t xml:space="preserve">benefit </w:t>
      </w:r>
      <w:r w:rsidRPr="0067385C">
        <w:rPr>
          <w:rStyle w:val="Emphasis"/>
          <w:highlight w:val="green"/>
        </w:rPr>
        <w:t>Amazon</w:t>
      </w:r>
      <w:r w:rsidRPr="0067385C">
        <w:rPr>
          <w:rStyle w:val="StyleUnderline"/>
          <w:highlight w:val="green"/>
        </w:rPr>
        <w:t xml:space="preserve">, Apple, </w:t>
      </w:r>
      <w:r w:rsidRPr="0067385C">
        <w:rPr>
          <w:rStyle w:val="Emphasis"/>
          <w:highlight w:val="green"/>
        </w:rPr>
        <w:t>Facebook</w:t>
      </w:r>
      <w:r w:rsidRPr="0067385C">
        <w:rPr>
          <w:rStyle w:val="StyleUnderline"/>
          <w:highlight w:val="green"/>
        </w:rPr>
        <w:t xml:space="preserve">, and </w:t>
      </w:r>
      <w:r w:rsidRPr="0067385C">
        <w:rPr>
          <w:rStyle w:val="Emphasis"/>
          <w:highlight w:val="green"/>
        </w:rPr>
        <w:t>Google</w:t>
      </w:r>
      <w:r w:rsidRPr="0067385C">
        <w:rPr>
          <w:sz w:val="16"/>
        </w:rPr>
        <w:t xml:space="preserve"> as they work to </w:t>
      </w:r>
      <w:r w:rsidRPr="0067385C">
        <w:rPr>
          <w:rStyle w:val="StyleUnderline"/>
          <w:highlight w:val="green"/>
        </w:rPr>
        <w:t>fight new</w:t>
      </w:r>
      <w:r w:rsidRPr="0067385C">
        <w:rPr>
          <w:rStyle w:val="StyleUnderline"/>
        </w:rPr>
        <w:t xml:space="preserve"> </w:t>
      </w:r>
      <w:r w:rsidRPr="0067385C">
        <w:rPr>
          <w:rStyle w:val="Emphasis"/>
          <w:highlight w:val="green"/>
        </w:rPr>
        <w:t>oversight</w:t>
      </w:r>
      <w:r w:rsidRPr="0067385C">
        <w:rPr>
          <w:rStyle w:val="StyleUnderline"/>
        </w:rPr>
        <w:t xml:space="preserve"> and </w:t>
      </w:r>
      <w:r w:rsidRPr="0067385C">
        <w:rPr>
          <w:rStyle w:val="Emphasis"/>
          <w:highlight w:val="green"/>
        </w:rPr>
        <w:t>regulation</w:t>
      </w:r>
      <w:r w:rsidRPr="0067385C">
        <w:rPr>
          <w:sz w:val="16"/>
        </w:rPr>
        <w:t>: company Political Action Committee (</w:t>
      </w:r>
      <w:r w:rsidRPr="0067385C">
        <w:rPr>
          <w:rStyle w:val="Emphasis"/>
        </w:rPr>
        <w:t>PAC</w:t>
      </w:r>
      <w:r w:rsidRPr="0067385C">
        <w:rPr>
          <w:sz w:val="16"/>
        </w:rPr>
        <w:t xml:space="preserve">) </w:t>
      </w:r>
      <w:r w:rsidRPr="0067385C">
        <w:rPr>
          <w:rStyle w:val="StyleUnderline"/>
        </w:rPr>
        <w:t>contributions</w:t>
      </w:r>
      <w:r w:rsidRPr="0067385C">
        <w:rPr>
          <w:sz w:val="16"/>
        </w:rPr>
        <w:t>, company employee contributions of $1,000 or more to a recipient in a cycle, and contributions from the lobbyists that advocate on their behalf. (Note: Apple does not have a corporate PAC, while the three other Big Tech corporations do.)</w:t>
      </w:r>
    </w:p>
    <w:p w14:paraId="762A4AAB" w14:textId="77777777" w:rsidR="006F24FE" w:rsidRPr="0067385C" w:rsidRDefault="006F24FE" w:rsidP="006F24FE">
      <w:pPr>
        <w:rPr>
          <w:sz w:val="16"/>
        </w:rPr>
      </w:pPr>
      <w:r w:rsidRPr="0067385C">
        <w:rPr>
          <w:sz w:val="16"/>
        </w:rPr>
        <w:t xml:space="preserve">Just as lobbying spending increased between the 2018 and 2020 election cycles, </w:t>
      </w:r>
      <w:r w:rsidRPr="0067385C">
        <w:rPr>
          <w:rStyle w:val="StyleUnderline"/>
        </w:rPr>
        <w:t xml:space="preserve">Big Tech </w:t>
      </w:r>
      <w:r w:rsidRPr="0067385C">
        <w:rPr>
          <w:rStyle w:val="Emphasis"/>
          <w:highlight w:val="green"/>
        </w:rPr>
        <w:t>contributions</w:t>
      </w:r>
      <w:r w:rsidRPr="0067385C">
        <w:rPr>
          <w:rStyle w:val="StyleUnderline"/>
          <w:highlight w:val="green"/>
        </w:rPr>
        <w:t xml:space="preserve"> to political campaigns</w:t>
      </w:r>
      <w:r w:rsidRPr="0067385C">
        <w:rPr>
          <w:rStyle w:val="StyleUnderline"/>
        </w:rPr>
        <w:t xml:space="preserve"> also </w:t>
      </w:r>
      <w:r w:rsidRPr="0067385C">
        <w:rPr>
          <w:rStyle w:val="StyleUnderline"/>
          <w:highlight w:val="green"/>
        </w:rPr>
        <w:t xml:space="preserve">increased to the </w:t>
      </w:r>
      <w:r w:rsidRPr="0067385C">
        <w:rPr>
          <w:rStyle w:val="Emphasis"/>
          <w:highlight w:val="green"/>
        </w:rPr>
        <w:t>highest totals</w:t>
      </w:r>
      <w:r w:rsidRPr="0067385C">
        <w:rPr>
          <w:sz w:val="16"/>
        </w:rPr>
        <w:t xml:space="preserve"> </w:t>
      </w:r>
      <w:r w:rsidRPr="0067385C">
        <w:rPr>
          <w:rStyle w:val="Emphasis"/>
          <w:highlight w:val="green"/>
        </w:rPr>
        <w:t>ever</w:t>
      </w:r>
      <w:r w:rsidRPr="0067385C">
        <w:rPr>
          <w:sz w:val="16"/>
        </w:rPr>
        <w:t xml:space="preserve"> (see Figure 6).</w:t>
      </w:r>
    </w:p>
    <w:p w14:paraId="4F7F6F4A" w14:textId="77777777" w:rsidR="006F24FE" w:rsidRPr="003C167D" w:rsidRDefault="006F24FE" w:rsidP="006F24FE">
      <w:pPr>
        <w:rPr>
          <w:sz w:val="16"/>
        </w:rPr>
      </w:pPr>
      <w:r w:rsidRPr="0067385C">
        <w:rPr>
          <w:sz w:val="16"/>
        </w:rPr>
        <w:t xml:space="preserve">Google is a significant outlier in the trend of Big Tech’s spending growth, as its spending has declined in recent years. The search engine giant’s divestment did not start in 2020, and their motivations are unclear. Over the last few years, it has been reported that Google is decreasing spending due to “corporate restructuring” –– </w:t>
      </w:r>
      <w:proofErr w:type="gramStart"/>
      <w:r w:rsidRPr="0067385C">
        <w:rPr>
          <w:sz w:val="16"/>
        </w:rPr>
        <w:t>a fairly obscure</w:t>
      </w:r>
      <w:proofErr w:type="gramEnd"/>
      <w:r w:rsidRPr="0067385C">
        <w:rPr>
          <w:sz w:val="16"/>
        </w:rPr>
        <w:t xml:space="preserve"> explanation.[14]</w:t>
      </w:r>
    </w:p>
    <w:p w14:paraId="66DD5CBF" w14:textId="77777777" w:rsidR="006F24FE" w:rsidRPr="00D64510" w:rsidRDefault="006F24FE" w:rsidP="006F24FE">
      <w:pPr>
        <w:pStyle w:val="Heading4"/>
      </w:pPr>
      <w:r>
        <w:t xml:space="preserve">Big Tech will pour money into swing Senate races once the plan is introduced in committee – </w:t>
      </w:r>
      <w:r w:rsidRPr="009F7D3A">
        <w:rPr>
          <w:b w:val="0"/>
          <w:bCs/>
        </w:rPr>
        <w:t>that significantly makes it harder for swing state</w:t>
      </w:r>
      <w:r>
        <w:rPr>
          <w:b w:val="0"/>
          <w:bCs/>
        </w:rPr>
        <w:t xml:space="preserve"> Democrat</w:t>
      </w:r>
      <w:r w:rsidRPr="009F7D3A">
        <w:rPr>
          <w:b w:val="0"/>
          <w:bCs/>
        </w:rPr>
        <w:t xml:space="preserve"> senators to win</w:t>
      </w:r>
      <w:r>
        <w:t xml:space="preserve"> </w:t>
      </w:r>
    </w:p>
    <w:p w14:paraId="553BF6AF" w14:textId="77777777" w:rsidR="006F24FE" w:rsidRDefault="006F24FE" w:rsidP="006F24FE">
      <w:r>
        <w:t xml:space="preserve">Steven </w:t>
      </w:r>
      <w:r w:rsidRPr="00D64510">
        <w:rPr>
          <w:rStyle w:val="Style13ptBold"/>
        </w:rPr>
        <w:t>Pearlstein</w:t>
      </w:r>
      <w:r>
        <w:t xml:space="preserve"> 7/6/</w:t>
      </w:r>
      <w:r w:rsidRPr="00D64510">
        <w:rPr>
          <w:rStyle w:val="Style13ptBold"/>
        </w:rPr>
        <w:t>23</w:t>
      </w:r>
      <w:r>
        <w:t xml:space="preserve"> Robinson Professor of Public Affairs at George Mason University. He was previously a business and economics columnist at The Post, winning the Pulitzer Prize for Commentary in 2008. “Opinion  Here’s the inside story of how Congress failed to rein in Big Tech” </w:t>
      </w:r>
      <w:hyperlink r:id="rId53" w:history="1">
        <w:r w:rsidRPr="00466923">
          <w:rPr>
            <w:rStyle w:val="Hyperlink"/>
          </w:rPr>
          <w:t>https://www.washingtonpost.com/opinions/2023/07/06/congress-facebook-google-amazon-apple-regulation-failure/</w:t>
        </w:r>
      </w:hyperlink>
      <w:r>
        <w:t>, recut by S.A.M.]</w:t>
      </w:r>
    </w:p>
    <w:p w14:paraId="7873759B" w14:textId="77777777" w:rsidR="006F24FE" w:rsidRPr="00D64510" w:rsidRDefault="006F24FE" w:rsidP="006F24FE">
      <w:pPr>
        <w:rPr>
          <w:sz w:val="16"/>
        </w:rPr>
      </w:pPr>
      <w:r w:rsidRPr="00D64510">
        <w:rPr>
          <w:sz w:val="16"/>
        </w:rPr>
        <w:t xml:space="preserve">It took a marathon, 29-hour session in June 2021 for </w:t>
      </w:r>
      <w:r w:rsidRPr="00D64510">
        <w:rPr>
          <w:rStyle w:val="StyleUnderline"/>
        </w:rPr>
        <w:t xml:space="preserve">the full House Judiciary Committee to approve a package of six </w:t>
      </w:r>
      <w:r w:rsidRPr="00B82A59">
        <w:rPr>
          <w:rStyle w:val="StyleUnderline"/>
          <w:highlight w:val="cyan"/>
        </w:rPr>
        <w:t>bills aimed at regulating Big Tech</w:t>
      </w:r>
      <w:r w:rsidRPr="00D64510">
        <w:rPr>
          <w:sz w:val="16"/>
        </w:rPr>
        <w:t xml:space="preserve">. </w:t>
      </w:r>
      <w:r w:rsidRPr="00D64510">
        <w:rPr>
          <w:rStyle w:val="StyleUnderline"/>
        </w:rPr>
        <w:t>One would have barred Google, Amazon and Apple from steering or requiring customers to use their products</w:t>
      </w:r>
      <w:r w:rsidRPr="00D64510">
        <w:rPr>
          <w:sz w:val="16"/>
        </w:rPr>
        <w:t xml:space="preserve"> and services rather than those of competitors. </w:t>
      </w:r>
      <w:r w:rsidRPr="00D64510">
        <w:rPr>
          <w:rStyle w:val="StyleUnderline"/>
        </w:rPr>
        <w:t>Another would have limited how Google and Facebook monetize the data they collect from users</w:t>
      </w:r>
      <w:r w:rsidRPr="00D64510">
        <w:rPr>
          <w:sz w:val="16"/>
        </w:rPr>
        <w:t xml:space="preserve"> to earn revenue from advertisers. And another would have </w:t>
      </w:r>
      <w:r w:rsidRPr="00D64510">
        <w:rPr>
          <w:rStyle w:val="StyleUnderline"/>
        </w:rPr>
        <w:t>prevented tech giants from buying up nascent competitors</w:t>
      </w:r>
      <w:r w:rsidRPr="00D64510">
        <w:rPr>
          <w:sz w:val="16"/>
        </w:rPr>
        <w:t>, as Facebook did with Instagram and Google with Waze and YouTube. And if those efforts proved insufficient to prevent the tech giants from using their dominance in one market to win dominance in related markets, courts would be authorized to break them up.</w:t>
      </w:r>
    </w:p>
    <w:p w14:paraId="0073B9F1" w14:textId="77777777" w:rsidR="006F24FE" w:rsidRPr="00D64510" w:rsidRDefault="006F24FE" w:rsidP="006F24FE">
      <w:pPr>
        <w:rPr>
          <w:sz w:val="16"/>
        </w:rPr>
      </w:pPr>
      <w:r w:rsidRPr="00D64510">
        <w:rPr>
          <w:sz w:val="16"/>
        </w:rPr>
        <w:t xml:space="preserve">Yet while each of those </w:t>
      </w:r>
      <w:r w:rsidRPr="00A033CD">
        <w:rPr>
          <w:rStyle w:val="StyleUnderline"/>
          <w:highlight w:val="cyan"/>
        </w:rPr>
        <w:t>bills were approved by bipartisan majorities that spanned the ideological spectrum from Democrat</w:t>
      </w:r>
      <w:r w:rsidRPr="00A033CD">
        <w:rPr>
          <w:rStyle w:val="StyleUnderline"/>
        </w:rPr>
        <w:t xml:space="preserve"> Pramila </w:t>
      </w:r>
      <w:r w:rsidRPr="00A033CD">
        <w:rPr>
          <w:rStyle w:val="StyleUnderline"/>
          <w:highlight w:val="cyan"/>
        </w:rPr>
        <w:t>Jayapal</w:t>
      </w:r>
      <w:r w:rsidRPr="00A033CD">
        <w:rPr>
          <w:rStyle w:val="StyleUnderline"/>
        </w:rPr>
        <w:t xml:space="preserve"> (Wash.) </w:t>
      </w:r>
      <w:r w:rsidRPr="00A033CD">
        <w:rPr>
          <w:rStyle w:val="StyleUnderline"/>
          <w:highlight w:val="cyan"/>
        </w:rPr>
        <w:t>on the left to Republican</w:t>
      </w:r>
      <w:r w:rsidRPr="00A033CD">
        <w:rPr>
          <w:rStyle w:val="StyleUnderline"/>
        </w:rPr>
        <w:t xml:space="preserve"> Matt </w:t>
      </w:r>
      <w:proofErr w:type="spellStart"/>
      <w:r w:rsidRPr="00A033CD">
        <w:rPr>
          <w:rStyle w:val="StyleUnderline"/>
          <w:highlight w:val="cyan"/>
        </w:rPr>
        <w:t>Gaetz</w:t>
      </w:r>
      <w:proofErr w:type="spellEnd"/>
      <w:r w:rsidRPr="00A033CD">
        <w:rPr>
          <w:rStyle w:val="StyleUnderline"/>
        </w:rPr>
        <w:t xml:space="preserve"> (Fla.) </w:t>
      </w:r>
      <w:r w:rsidRPr="00A033CD">
        <w:rPr>
          <w:rStyle w:val="StyleUnderline"/>
          <w:highlight w:val="cyan"/>
        </w:rPr>
        <w:t>on the right</w:t>
      </w:r>
      <w:r w:rsidRPr="00D64510">
        <w:rPr>
          <w:sz w:val="16"/>
        </w:rPr>
        <w:t xml:space="preserve">, Buck and </w:t>
      </w:r>
      <w:proofErr w:type="spellStart"/>
      <w:r w:rsidRPr="00D64510">
        <w:rPr>
          <w:sz w:val="16"/>
        </w:rPr>
        <w:t>Cicilline</w:t>
      </w:r>
      <w:proofErr w:type="spellEnd"/>
      <w:r w:rsidRPr="00D64510">
        <w:rPr>
          <w:sz w:val="16"/>
        </w:rPr>
        <w:t xml:space="preserve"> were already running into resistance.</w:t>
      </w:r>
    </w:p>
    <w:p w14:paraId="72B104FA" w14:textId="77777777" w:rsidR="006F24FE" w:rsidRPr="00D64510" w:rsidRDefault="006F24FE" w:rsidP="006F24FE">
      <w:pPr>
        <w:rPr>
          <w:sz w:val="16"/>
        </w:rPr>
      </w:pPr>
      <w:r w:rsidRPr="00D64510">
        <w:rPr>
          <w:sz w:val="16"/>
        </w:rPr>
        <w:t>In the weeks leading up to the committee markup,</w:t>
      </w:r>
      <w:r w:rsidRPr="00A033CD">
        <w:rPr>
          <w:rStyle w:val="StyleUnderline"/>
        </w:rPr>
        <w:t xml:space="preserve"> Democrats from northern California mounted a campaign to convince</w:t>
      </w:r>
      <w:r w:rsidRPr="00D64510">
        <w:rPr>
          <w:sz w:val="16"/>
        </w:rPr>
        <w:t xml:space="preserve"> their San Francisco colleague, then-Speaker Nancy Pelosi, </w:t>
      </w:r>
      <w:r w:rsidRPr="00A033CD">
        <w:rPr>
          <w:rStyle w:val="StyleUnderline"/>
        </w:rPr>
        <w:t>to delay the vote</w:t>
      </w:r>
      <w:r w:rsidRPr="00D64510">
        <w:rPr>
          <w:sz w:val="16"/>
        </w:rPr>
        <w:t xml:space="preserve">. Over the years, </w:t>
      </w:r>
      <w:r w:rsidRPr="00A033CD">
        <w:rPr>
          <w:rStyle w:val="StyleUnderline"/>
        </w:rPr>
        <w:t>Pelosi had raised tens of millions of dollars from tech company executives</w:t>
      </w:r>
      <w:r w:rsidRPr="00D64510">
        <w:rPr>
          <w:sz w:val="16"/>
        </w:rPr>
        <w:t xml:space="preserve">. As significant, one of her closest friends in the House was Rep. Zoe Lofgren (Calif.), a senior Democrat on the Judiciary Committee whose district includes much of Silicon Valley. At Pelosi’s request, </w:t>
      </w:r>
      <w:proofErr w:type="spellStart"/>
      <w:r w:rsidRPr="00D64510">
        <w:rPr>
          <w:sz w:val="16"/>
        </w:rPr>
        <w:t>Cicilline</w:t>
      </w:r>
      <w:proofErr w:type="spellEnd"/>
      <w:r w:rsidRPr="00D64510">
        <w:rPr>
          <w:sz w:val="16"/>
        </w:rPr>
        <w:t xml:space="preserve"> said he agreed to delay the vote for a week and accepted several changes to the bills proposed by Lofgren and industry executives. But in the end, the speaker stuck by her promise to let the committee do its work — and the bills were approved over bitter objections from Lofgren and several of her California colleagues.</w:t>
      </w:r>
    </w:p>
    <w:p w14:paraId="0C18CE08" w14:textId="77777777" w:rsidR="006F24FE" w:rsidRPr="00A033CD" w:rsidRDefault="006F24FE" w:rsidP="006F24FE">
      <w:pPr>
        <w:rPr>
          <w:rStyle w:val="StyleUnderline"/>
        </w:rPr>
      </w:pPr>
      <w:r w:rsidRPr="00A033CD">
        <w:rPr>
          <w:rStyle w:val="StyleUnderline"/>
        </w:rPr>
        <w:t>Republicans were also backing away. Whatever bipartisan good will there was when the investigation was launched in 2019 had evaporated</w:t>
      </w:r>
      <w:r w:rsidRPr="00D64510">
        <w:rPr>
          <w:sz w:val="16"/>
        </w:rPr>
        <w:t xml:space="preserve"> as Democrats moved toward impeaching President Donald Trump later that year. To lead the defense of the president, Republicans had named Jim Jordan as ranking member on the House Judiciary Committee, a partisan pit bull who rarely passes up an opportunity to stoke the blood feud with Democrats. Jordan wasted no time in declaring that the only Republican interest in regulating Big Tech was to stop the censorship of conservative views and voices — an issue that Buck and </w:t>
      </w:r>
      <w:proofErr w:type="spellStart"/>
      <w:r w:rsidRPr="00D64510">
        <w:rPr>
          <w:sz w:val="16"/>
        </w:rPr>
        <w:t>Cicilline</w:t>
      </w:r>
      <w:proofErr w:type="spellEnd"/>
      <w:r w:rsidRPr="00D64510">
        <w:rPr>
          <w:sz w:val="16"/>
        </w:rPr>
        <w:t xml:space="preserve"> had deliberately sidestepped in crafting their bipartisan package. Over the ensuing months, </w:t>
      </w:r>
      <w:r w:rsidRPr="00A033CD">
        <w:rPr>
          <w:rStyle w:val="StyleUnderline"/>
        </w:rPr>
        <w:t>Republicans who voted for the bills began to back off, telling Buck they had been warned they could lose their seats on the committee if they didn’t.</w:t>
      </w:r>
    </w:p>
    <w:p w14:paraId="2EA4B471" w14:textId="77777777" w:rsidR="006F24FE" w:rsidRPr="00D64510" w:rsidRDefault="006F24FE" w:rsidP="006F24FE">
      <w:pPr>
        <w:rPr>
          <w:sz w:val="16"/>
        </w:rPr>
      </w:pPr>
      <w:r w:rsidRPr="00D64510">
        <w:rPr>
          <w:sz w:val="16"/>
        </w:rPr>
        <w:lastRenderedPageBreak/>
        <w:t xml:space="preserve">By the summer of 2021, Pelosi had also come to see the effort as a threat to the Democratic unity she considered vital to the more important task of pushing through the rest of President Biden’s ambitious agenda. Despite her earlier promise to bring the package before the full House, </w:t>
      </w:r>
      <w:r w:rsidRPr="00B82A59">
        <w:rPr>
          <w:rStyle w:val="StyleUnderline"/>
          <w:highlight w:val="cyan"/>
        </w:rPr>
        <w:t>Pelosi</w:t>
      </w:r>
      <w:r w:rsidRPr="00D64510">
        <w:rPr>
          <w:sz w:val="16"/>
        </w:rPr>
        <w:t xml:space="preserve"> and her lieutenants told </w:t>
      </w:r>
      <w:proofErr w:type="spellStart"/>
      <w:r w:rsidRPr="00D64510">
        <w:rPr>
          <w:sz w:val="16"/>
        </w:rPr>
        <w:t>Cicilline</w:t>
      </w:r>
      <w:proofErr w:type="spellEnd"/>
      <w:r w:rsidRPr="00D64510">
        <w:rPr>
          <w:sz w:val="16"/>
        </w:rPr>
        <w:t xml:space="preserve"> they doubted he and Buck could deliver the necessary Republican votes to make up for the Democrats from tech-heavy districts inclined to vote against it. They were also </w:t>
      </w:r>
      <w:r w:rsidRPr="00B82A59">
        <w:rPr>
          <w:rStyle w:val="StyleUnderline"/>
          <w:highlight w:val="cyan"/>
        </w:rPr>
        <w:t>reluctant</w:t>
      </w:r>
      <w:r w:rsidRPr="004C037D">
        <w:rPr>
          <w:rStyle w:val="StyleUnderline"/>
        </w:rPr>
        <w:t xml:space="preserve"> </w:t>
      </w:r>
      <w:r w:rsidRPr="00B82A59">
        <w:rPr>
          <w:rStyle w:val="StyleUnderline"/>
          <w:highlight w:val="cyan"/>
        </w:rPr>
        <w:t>to make Dem</w:t>
      </w:r>
      <w:r w:rsidRPr="004C037D">
        <w:rPr>
          <w:rStyle w:val="StyleUnderline"/>
        </w:rPr>
        <w:t>ocrat</w:t>
      </w:r>
      <w:r w:rsidRPr="00B82A59">
        <w:rPr>
          <w:rStyle w:val="StyleUnderline"/>
          <w:highlight w:val="cyan"/>
        </w:rPr>
        <w:t>s</w:t>
      </w:r>
      <w:r w:rsidRPr="004C037D">
        <w:rPr>
          <w:rStyle w:val="StyleUnderline"/>
        </w:rPr>
        <w:t xml:space="preserve"> </w:t>
      </w:r>
      <w:r w:rsidRPr="00B82A59">
        <w:rPr>
          <w:rStyle w:val="StyleUnderline"/>
          <w:highlight w:val="cyan"/>
        </w:rPr>
        <w:t xml:space="preserve">take </w:t>
      </w:r>
      <w:r w:rsidRPr="00B82A59">
        <w:rPr>
          <w:rStyle w:val="Emphasis"/>
          <w:highlight w:val="cyan"/>
        </w:rPr>
        <w:t>politically risky votes</w:t>
      </w:r>
      <w:r w:rsidRPr="00D64510">
        <w:rPr>
          <w:sz w:val="16"/>
        </w:rPr>
        <w:t xml:space="preserve"> — ones </w:t>
      </w:r>
      <w:r w:rsidRPr="00B82A59">
        <w:rPr>
          <w:rStyle w:val="StyleUnderline"/>
          <w:highlight w:val="cyan"/>
        </w:rPr>
        <w:t xml:space="preserve">that could invite industry </w:t>
      </w:r>
      <w:r w:rsidRPr="00B82A59">
        <w:rPr>
          <w:rStyle w:val="Emphasis"/>
          <w:highlight w:val="cyan"/>
        </w:rPr>
        <w:t>attack ads</w:t>
      </w:r>
      <w:r w:rsidRPr="00B82A59">
        <w:rPr>
          <w:rStyle w:val="StyleUnderline"/>
          <w:highlight w:val="cyan"/>
        </w:rPr>
        <w:t xml:space="preserve"> and </w:t>
      </w:r>
      <w:r w:rsidRPr="00B82A59">
        <w:rPr>
          <w:rStyle w:val="Emphasis"/>
          <w:highlight w:val="cyan"/>
        </w:rPr>
        <w:t>hamper fundraising</w:t>
      </w:r>
      <w:r w:rsidRPr="00D64510">
        <w:rPr>
          <w:sz w:val="16"/>
        </w:rPr>
        <w:t xml:space="preserve"> — until the package had been passed in some form by the Senate.</w:t>
      </w:r>
    </w:p>
    <w:p w14:paraId="7FAB1AFA" w14:textId="77777777" w:rsidR="006F24FE" w:rsidRPr="004C037D" w:rsidRDefault="006F24FE" w:rsidP="006F24FE">
      <w:pPr>
        <w:rPr>
          <w:rStyle w:val="Emphasis"/>
        </w:rPr>
      </w:pPr>
      <w:r w:rsidRPr="00D64510">
        <w:rPr>
          <w:sz w:val="16"/>
        </w:rPr>
        <w:t xml:space="preserve">Suddenly, </w:t>
      </w:r>
      <w:proofErr w:type="spellStart"/>
      <w:r w:rsidRPr="00D64510">
        <w:rPr>
          <w:sz w:val="16"/>
        </w:rPr>
        <w:t>Cicilline</w:t>
      </w:r>
      <w:proofErr w:type="spellEnd"/>
      <w:r w:rsidRPr="00D64510">
        <w:rPr>
          <w:sz w:val="16"/>
        </w:rPr>
        <w:t xml:space="preserve"> and Buck were face to face with the paradox at the root of congressional dysfunction: On most issues, </w:t>
      </w:r>
      <w:r w:rsidRPr="00B82A59">
        <w:rPr>
          <w:rStyle w:val="StyleUnderline"/>
          <w:highlight w:val="cyan"/>
        </w:rPr>
        <w:t>both</w:t>
      </w:r>
      <w:r w:rsidRPr="004C037D">
        <w:rPr>
          <w:rStyle w:val="StyleUnderline"/>
        </w:rPr>
        <w:t xml:space="preserve"> </w:t>
      </w:r>
      <w:r w:rsidRPr="00B82A59">
        <w:rPr>
          <w:rStyle w:val="StyleUnderline"/>
          <w:highlight w:val="cyan"/>
        </w:rPr>
        <w:t>parties</w:t>
      </w:r>
      <w:r w:rsidRPr="004C037D">
        <w:rPr>
          <w:rStyle w:val="StyleUnderline"/>
        </w:rPr>
        <w:t xml:space="preserve"> </w:t>
      </w:r>
      <w:r w:rsidRPr="00B82A59">
        <w:rPr>
          <w:rStyle w:val="Emphasis"/>
          <w:highlight w:val="cyan"/>
        </w:rPr>
        <w:t>prefer gridlock</w:t>
      </w:r>
      <w:r w:rsidRPr="00D64510">
        <w:rPr>
          <w:sz w:val="16"/>
        </w:rPr>
        <w:t xml:space="preserve"> </w:t>
      </w:r>
      <w:r w:rsidRPr="004C037D">
        <w:rPr>
          <w:rStyle w:val="StyleUnderline"/>
        </w:rPr>
        <w:t xml:space="preserve">because both believe it </w:t>
      </w:r>
      <w:r w:rsidRPr="00B82A59">
        <w:rPr>
          <w:rStyle w:val="Emphasis"/>
          <w:highlight w:val="cyan"/>
        </w:rPr>
        <w:t>reduces the risk of losing the next election.</w:t>
      </w:r>
    </w:p>
    <w:p w14:paraId="6236F768" w14:textId="77777777" w:rsidR="006F24FE" w:rsidRPr="00D64510" w:rsidRDefault="006F24FE" w:rsidP="006F24FE">
      <w:pPr>
        <w:rPr>
          <w:sz w:val="16"/>
        </w:rPr>
      </w:pPr>
      <w:r w:rsidRPr="00D64510">
        <w:rPr>
          <w:sz w:val="16"/>
        </w:rPr>
        <w:t>One of the original motivations behind the Progressive era antitrust law was to prevent monopolists from using their outsize profits to buy political influence and turn a democracy into a plutocracy. More than a century later, that dynamic was very much in play as the Senate’s Judiciary Committee met early in 2022 to consider how far it would go in regulating Big Tech.</w:t>
      </w:r>
    </w:p>
    <w:p w14:paraId="71BE4418" w14:textId="77777777" w:rsidR="006F24FE" w:rsidRPr="00D64510" w:rsidRDefault="006F24FE" w:rsidP="006F24FE">
      <w:pPr>
        <w:rPr>
          <w:sz w:val="16"/>
        </w:rPr>
      </w:pPr>
      <w:r w:rsidRPr="00D64510">
        <w:rPr>
          <w:sz w:val="16"/>
        </w:rPr>
        <w:t>Leading the charge was Amy Klobuchar of Minnesota, the Democratic chair of the antitrust subcommittee who had just published a 600-page book (including 200 pages of footnotes) on this history of antitrust. Klobuchar had recruited to the cause the committee’s ranking Republican, Charles E. Grassley of Iowa, neither a lawyer nor, at age 88, much of a techie, but who channels the prairie populist fear of corporate power. Other co-sponsors ranged from progressive Democrats such as Richard Blumenthal (Conn.) and Cory Booker (N.J.) to hard-right Republicans such as Mike Lee (Utah), Josh Hawley (Mo.) and Ted Cruz (Tex.). As in the House, their reasons for taking on Big Tech rarely overlapped.</w:t>
      </w:r>
    </w:p>
    <w:p w14:paraId="2B473B77" w14:textId="77777777" w:rsidR="006F24FE" w:rsidRPr="00D64510" w:rsidRDefault="006F24FE" w:rsidP="006F24FE">
      <w:pPr>
        <w:rPr>
          <w:sz w:val="16"/>
        </w:rPr>
      </w:pPr>
      <w:r w:rsidRPr="00D64510">
        <w:rPr>
          <w:sz w:val="16"/>
        </w:rPr>
        <w:t>In the months leading up to the committee vote, the industry had deployed a small army of lobbyists and industry-funded trade associations and think tanks to derail the antitrust bills in the Senate. Early on, Klobuchar and Grassley agreed to set aside the most controversial of the House bills authorizing judges to break up companies if their self-dealing proved unavoidable. Also set aside was the bill preventing firms from buying start-ups that might one day challenge their dominance. Instead of outright prohibition of certain business practices, regulators and courts would have to show that competitive harms outweighed consumer benefits. The right of customers and competitors to file private antitrust suits was eliminated.</w:t>
      </w:r>
    </w:p>
    <w:p w14:paraId="66C10989" w14:textId="77777777" w:rsidR="006F24FE" w:rsidRPr="00D64510" w:rsidRDefault="006F24FE" w:rsidP="006F24FE">
      <w:pPr>
        <w:rPr>
          <w:sz w:val="16"/>
        </w:rPr>
      </w:pPr>
      <w:r w:rsidRPr="00B82A59">
        <w:rPr>
          <w:rStyle w:val="Emphasis"/>
          <w:highlight w:val="cyan"/>
        </w:rPr>
        <w:t>Given the amount of money at stake</w:t>
      </w:r>
      <w:r w:rsidRPr="00D64510">
        <w:rPr>
          <w:sz w:val="16"/>
        </w:rPr>
        <w:t xml:space="preserve">, however, it soon became clear that </w:t>
      </w:r>
      <w:r w:rsidRPr="00B82A59">
        <w:rPr>
          <w:rStyle w:val="Emphasis"/>
          <w:highlight w:val="cyan"/>
        </w:rPr>
        <w:t>no</w:t>
      </w:r>
      <w:r w:rsidRPr="00D64510">
        <w:rPr>
          <w:sz w:val="16"/>
        </w:rPr>
        <w:t xml:space="preserve"> amount of </w:t>
      </w:r>
      <w:r w:rsidRPr="00B82A59">
        <w:rPr>
          <w:rStyle w:val="Emphasis"/>
          <w:highlight w:val="cyan"/>
        </w:rPr>
        <w:t>compromise</w:t>
      </w:r>
      <w:r w:rsidRPr="00B82A59">
        <w:rPr>
          <w:sz w:val="16"/>
          <w:highlight w:val="cyan"/>
        </w:rPr>
        <w:t xml:space="preserve"> </w:t>
      </w:r>
      <w:r w:rsidRPr="00B82A59">
        <w:rPr>
          <w:rStyle w:val="StyleUnderline"/>
          <w:highlight w:val="cyan"/>
        </w:rPr>
        <w:t xml:space="preserve">was ever going to satisfy the </w:t>
      </w:r>
      <w:r w:rsidRPr="00B82A59">
        <w:rPr>
          <w:rStyle w:val="Emphasis"/>
          <w:highlight w:val="cyan"/>
        </w:rPr>
        <w:t>tech firms</w:t>
      </w:r>
      <w:r w:rsidRPr="004C037D">
        <w:rPr>
          <w:rStyle w:val="StyleUnderline"/>
        </w:rPr>
        <w:t>,</w:t>
      </w:r>
      <w:r w:rsidRPr="00D64510">
        <w:rPr>
          <w:sz w:val="16"/>
        </w:rPr>
        <w:t xml:space="preserve"> whose lobbyists redoubled their efforts to sow seeds of doubt in the minds of senators who had come out in favor of the bills.</w:t>
      </w:r>
    </w:p>
    <w:p w14:paraId="1697CDA6" w14:textId="77777777" w:rsidR="006F24FE" w:rsidRPr="00D64510" w:rsidRDefault="006F24FE" w:rsidP="006F24FE">
      <w:pPr>
        <w:rPr>
          <w:sz w:val="16"/>
        </w:rPr>
      </w:pPr>
      <w:r w:rsidRPr="00D64510">
        <w:rPr>
          <w:sz w:val="16"/>
        </w:rPr>
        <w:t>Senators with an interest in privacy and security, for example, received warnings from the likes of James R. Clapper, the former director of national intelligence, and Leon E. Panetta, a former defense secretary, that allowing users to download apps from unapproved sites would make phones and computers vulnerable to hackers and cyberattacks.</w:t>
      </w:r>
    </w:p>
    <w:p w14:paraId="58B91CF7" w14:textId="77777777" w:rsidR="006F24FE" w:rsidRPr="00D64510" w:rsidRDefault="006F24FE" w:rsidP="006F24FE">
      <w:pPr>
        <w:rPr>
          <w:sz w:val="16"/>
        </w:rPr>
      </w:pPr>
      <w:r w:rsidRPr="00D64510">
        <w:rPr>
          <w:sz w:val="16"/>
        </w:rPr>
        <w:t>Senators who worried about economic competitiveness were pitched on the idea that restraining the growth and profits of the world’s most successful companies would disrupt the innovative ecosystem, undermine patent protections and jeopardize America’s tech dominance.</w:t>
      </w:r>
    </w:p>
    <w:p w14:paraId="50990A65" w14:textId="77777777" w:rsidR="006F24FE" w:rsidRPr="00D64510" w:rsidRDefault="006F24FE" w:rsidP="006F24FE">
      <w:pPr>
        <w:rPr>
          <w:sz w:val="16"/>
        </w:rPr>
      </w:pPr>
      <w:r w:rsidRPr="00D64510">
        <w:rPr>
          <w:sz w:val="16"/>
        </w:rPr>
        <w:t>Conservative Republicans were warned about the broad new powers that would be handed over to liberal-leaning government bureaucrats to micromanage a rapidly changing industry, while progressive Democrats were warned that social media networks and search engines would lose the ability to remove dangerous or offensive content or block disinformation campaigns by right-wing conspiracists and foreign adversaries.</w:t>
      </w:r>
    </w:p>
    <w:p w14:paraId="1A30964A" w14:textId="77777777" w:rsidR="006F24FE" w:rsidRPr="004C037D" w:rsidRDefault="006F24FE" w:rsidP="006F24FE">
      <w:pPr>
        <w:rPr>
          <w:rStyle w:val="StyleUnderline"/>
        </w:rPr>
      </w:pPr>
      <w:r w:rsidRPr="00D64510">
        <w:rPr>
          <w:sz w:val="16"/>
        </w:rPr>
        <w:t xml:space="preserve">And all </w:t>
      </w:r>
      <w:r w:rsidRPr="00B82A59">
        <w:rPr>
          <w:rStyle w:val="StyleUnderline"/>
          <w:highlight w:val="cyan"/>
        </w:rPr>
        <w:t>senators</w:t>
      </w:r>
      <w:r w:rsidRPr="004C037D">
        <w:rPr>
          <w:rStyle w:val="StyleUnderline"/>
        </w:rPr>
        <w:t xml:space="preserve"> </w:t>
      </w:r>
      <w:r w:rsidRPr="00B82A59">
        <w:rPr>
          <w:rStyle w:val="StyleUnderline"/>
          <w:highlight w:val="cyan"/>
        </w:rPr>
        <w:t>were made to understand</w:t>
      </w:r>
      <w:r w:rsidRPr="004C037D">
        <w:rPr>
          <w:rStyle w:val="StyleUnderline"/>
        </w:rPr>
        <w:t xml:space="preserve"> </w:t>
      </w:r>
      <w:r w:rsidRPr="00B82A59">
        <w:rPr>
          <w:rStyle w:val="StyleUnderline"/>
          <w:highlight w:val="cyan"/>
        </w:rPr>
        <w:t xml:space="preserve">there would be an </w:t>
      </w:r>
      <w:r w:rsidRPr="00B82A59">
        <w:rPr>
          <w:rStyle w:val="Emphasis"/>
          <w:highlight w:val="cyan"/>
        </w:rPr>
        <w:t>avalanche of voter backlash</w:t>
      </w:r>
      <w:r w:rsidRPr="004C037D">
        <w:rPr>
          <w:rStyle w:val="StyleUnderline"/>
        </w:rPr>
        <w:t xml:space="preserve"> </w:t>
      </w:r>
      <w:r w:rsidRPr="00B82A59">
        <w:rPr>
          <w:rStyle w:val="StyleUnderline"/>
          <w:highlight w:val="cyan"/>
        </w:rPr>
        <w:t xml:space="preserve">once </w:t>
      </w:r>
      <w:r w:rsidRPr="00B82A59">
        <w:rPr>
          <w:rStyle w:val="Emphasis"/>
          <w:highlight w:val="cyan"/>
        </w:rPr>
        <w:t>millions</w:t>
      </w:r>
      <w:r w:rsidRPr="004C037D">
        <w:rPr>
          <w:rStyle w:val="StyleUnderline"/>
        </w:rPr>
        <w:t xml:space="preserve"> of consumers </w:t>
      </w:r>
      <w:r w:rsidRPr="00B82A59">
        <w:rPr>
          <w:rStyle w:val="StyleUnderline"/>
          <w:highlight w:val="cyan"/>
        </w:rPr>
        <w:t>were scared into believing</w:t>
      </w:r>
      <w:r w:rsidRPr="004C037D">
        <w:rPr>
          <w:rStyle w:val="StyleUnderline"/>
        </w:rPr>
        <w:t xml:space="preserve"> </w:t>
      </w:r>
      <w:r w:rsidRPr="00B82A59">
        <w:rPr>
          <w:rStyle w:val="StyleUnderline"/>
          <w:highlight w:val="cyan"/>
        </w:rPr>
        <w:t>they might lose access</w:t>
      </w:r>
      <w:r w:rsidRPr="004C037D">
        <w:rPr>
          <w:rStyle w:val="StyleUnderline"/>
        </w:rPr>
        <w:t xml:space="preserve"> </w:t>
      </w:r>
      <w:r w:rsidRPr="00B82A59">
        <w:rPr>
          <w:rStyle w:val="StyleUnderline"/>
          <w:highlight w:val="cyan"/>
        </w:rPr>
        <w:t xml:space="preserve">to </w:t>
      </w:r>
      <w:r w:rsidRPr="00B82A59">
        <w:rPr>
          <w:rStyle w:val="Emphasis"/>
          <w:highlight w:val="cyan"/>
        </w:rPr>
        <w:t>Prime</w:t>
      </w:r>
      <w:r w:rsidRPr="00B82A59">
        <w:rPr>
          <w:rStyle w:val="StyleUnderline"/>
          <w:highlight w:val="cyan"/>
        </w:rPr>
        <w:t xml:space="preserve">, </w:t>
      </w:r>
      <w:r w:rsidRPr="00B82A59">
        <w:rPr>
          <w:rStyle w:val="Emphasis"/>
          <w:highlight w:val="cyan"/>
        </w:rPr>
        <w:t>Google</w:t>
      </w:r>
      <w:r w:rsidRPr="004C037D">
        <w:rPr>
          <w:rStyle w:val="Emphasis"/>
        </w:rPr>
        <w:t xml:space="preserve"> Maps</w:t>
      </w:r>
      <w:r w:rsidRPr="004C037D">
        <w:rPr>
          <w:rStyle w:val="StyleUnderline"/>
        </w:rPr>
        <w:t xml:space="preserve"> </w:t>
      </w:r>
      <w:r w:rsidRPr="00B82A59">
        <w:rPr>
          <w:rStyle w:val="StyleUnderline"/>
          <w:highlight w:val="cyan"/>
        </w:rPr>
        <w:t>and the</w:t>
      </w:r>
      <w:r w:rsidRPr="004C037D">
        <w:rPr>
          <w:rStyle w:val="StyleUnderline"/>
        </w:rPr>
        <w:t xml:space="preserve"> Apple </w:t>
      </w:r>
      <w:r w:rsidRPr="00B82A59">
        <w:rPr>
          <w:rStyle w:val="Emphasis"/>
          <w:highlight w:val="cyan"/>
        </w:rPr>
        <w:t>app store</w:t>
      </w:r>
      <w:r w:rsidRPr="004C037D">
        <w:rPr>
          <w:rStyle w:val="StyleUnderline"/>
        </w:rPr>
        <w:t>.</w:t>
      </w:r>
    </w:p>
    <w:p w14:paraId="5502674E" w14:textId="77777777" w:rsidR="006F24FE" w:rsidRPr="00D64510" w:rsidRDefault="006F24FE" w:rsidP="006F24FE">
      <w:pPr>
        <w:rPr>
          <w:sz w:val="16"/>
        </w:rPr>
      </w:pPr>
      <w:r w:rsidRPr="00D64510">
        <w:rPr>
          <w:sz w:val="16"/>
        </w:rPr>
        <w:t xml:space="preserve">The </w:t>
      </w:r>
      <w:r w:rsidRPr="004C037D">
        <w:rPr>
          <w:rStyle w:val="StyleUnderline"/>
        </w:rPr>
        <w:t xml:space="preserve">industry </w:t>
      </w:r>
      <w:r w:rsidRPr="00B82A59">
        <w:rPr>
          <w:rStyle w:val="StyleUnderline"/>
          <w:highlight w:val="cyan"/>
        </w:rPr>
        <w:t xml:space="preserve">talking points </w:t>
      </w:r>
      <w:r w:rsidRPr="00D64510">
        <w:rPr>
          <w:rStyle w:val="StyleUnderline"/>
        </w:rPr>
        <w:t xml:space="preserve">ranged from </w:t>
      </w:r>
      <w:r w:rsidRPr="00B82A59">
        <w:rPr>
          <w:rStyle w:val="Emphasis"/>
          <w:highlight w:val="cyan"/>
        </w:rPr>
        <w:t>badly exaggerated</w:t>
      </w:r>
      <w:r w:rsidRPr="004C037D">
        <w:rPr>
          <w:rStyle w:val="StyleUnderline"/>
        </w:rPr>
        <w:t xml:space="preserve"> to </w:t>
      </w:r>
      <w:r w:rsidRPr="004C037D">
        <w:rPr>
          <w:rStyle w:val="Emphasis"/>
        </w:rPr>
        <w:t>utterly specious</w:t>
      </w:r>
      <w:r w:rsidRPr="004C037D">
        <w:rPr>
          <w:rStyle w:val="StyleUnderline"/>
        </w:rPr>
        <w:t>,</w:t>
      </w:r>
      <w:r w:rsidRPr="00D64510">
        <w:rPr>
          <w:sz w:val="16"/>
        </w:rPr>
        <w:t xml:space="preserve"> </w:t>
      </w:r>
      <w:r w:rsidRPr="00B82A59">
        <w:rPr>
          <w:rStyle w:val="StyleUnderline"/>
          <w:highlight w:val="cyan"/>
        </w:rPr>
        <w:t xml:space="preserve">flagrantly </w:t>
      </w:r>
      <w:r w:rsidRPr="00B82A59">
        <w:rPr>
          <w:rStyle w:val="Emphasis"/>
          <w:highlight w:val="cyan"/>
        </w:rPr>
        <w:t>mischaracterizing</w:t>
      </w:r>
      <w:r w:rsidRPr="004C037D">
        <w:rPr>
          <w:rStyle w:val="Emphasis"/>
        </w:rPr>
        <w:t xml:space="preserve"> the </w:t>
      </w:r>
      <w:r w:rsidRPr="00B82A59">
        <w:rPr>
          <w:rStyle w:val="Emphasis"/>
          <w:highlight w:val="cyan"/>
        </w:rPr>
        <w:t>proposals</w:t>
      </w:r>
      <w:r w:rsidRPr="004C037D">
        <w:rPr>
          <w:rStyle w:val="StyleUnderline"/>
        </w:rPr>
        <w:t xml:space="preserve"> while </w:t>
      </w:r>
      <w:r w:rsidRPr="004C037D">
        <w:rPr>
          <w:rStyle w:val="Emphasis"/>
        </w:rPr>
        <w:t>ignoring</w:t>
      </w:r>
      <w:r w:rsidRPr="004C037D">
        <w:rPr>
          <w:rStyle w:val="StyleUnderline"/>
        </w:rPr>
        <w:t xml:space="preserve"> the </w:t>
      </w:r>
      <w:r w:rsidRPr="004C037D">
        <w:rPr>
          <w:rStyle w:val="Emphasis"/>
        </w:rPr>
        <w:t>changes</w:t>
      </w:r>
      <w:r w:rsidRPr="004C037D">
        <w:rPr>
          <w:rStyle w:val="StyleUnderline"/>
        </w:rPr>
        <w:t xml:space="preserve"> already made to accommodate industry complaints.</w:t>
      </w:r>
      <w:r w:rsidRPr="00D64510">
        <w:rPr>
          <w:sz w:val="16"/>
        </w:rPr>
        <w:t xml:space="preserve"> What all these arguments had in common was that they rested on the premise that regulators and judges were incapable of figuring out whether a business practice would cause significant harm to competition — a premise undermined by more a century of antitrust enforcement. But in offering such arguments, the lobbyists were aware of the old K Street wisdom that those opposing legislation don’t have to prove they are right — all they need to do is create enough doubt to convince risk-averse legislators to put off a decision.</w:t>
      </w:r>
    </w:p>
    <w:p w14:paraId="5841EDAE" w14:textId="77777777" w:rsidR="006F24FE" w:rsidRPr="00D64510" w:rsidRDefault="006F24FE" w:rsidP="006F24FE">
      <w:pPr>
        <w:rPr>
          <w:sz w:val="16"/>
        </w:rPr>
      </w:pPr>
      <w:r w:rsidRPr="00D64510">
        <w:rPr>
          <w:sz w:val="16"/>
        </w:rPr>
        <w:t xml:space="preserve">When the 22 members of the full Senate Judiciary Committee met to vote on the trimmed-down package in the first weeks of 2022, the result was tellingly ambiguous. While the two most significant bills were approved by lopsided bipartisan majorities, many of those voting in favor </w:t>
      </w:r>
      <w:r w:rsidRPr="00D64510">
        <w:rPr>
          <w:sz w:val="16"/>
        </w:rPr>
        <w:lastRenderedPageBreak/>
        <w:t>took pains to declare they still had serious concerns with the bills. To win their votes, Klobuchar had to promise to continue working with them on additional changes before the bills were brought to the Senate floor.</w:t>
      </w:r>
    </w:p>
    <w:p w14:paraId="74481DF3" w14:textId="77777777" w:rsidR="006F24FE" w:rsidRPr="00D64510" w:rsidRDefault="006F24FE" w:rsidP="006F24FE">
      <w:pPr>
        <w:rPr>
          <w:sz w:val="16"/>
        </w:rPr>
      </w:pPr>
      <w:r w:rsidRPr="00D64510">
        <w:rPr>
          <w:sz w:val="16"/>
        </w:rPr>
        <w:t>That’s not the way it’s supposed to work. Thirty years ago, a committee “markup” was the moment when committee members and staff would sit around a table, roll up their sleeves and work through the politics and the substance so that a sound and politically viable bill could be put before the other members of the Senate, who generally relied on their expertise and recommendations. But in today’s Senate that rarely happens.</w:t>
      </w:r>
    </w:p>
    <w:p w14:paraId="0DB1E925" w14:textId="77777777" w:rsidR="006F24FE" w:rsidRPr="00D64510" w:rsidRDefault="006F24FE" w:rsidP="006F24FE">
      <w:pPr>
        <w:rPr>
          <w:sz w:val="16"/>
        </w:rPr>
      </w:pPr>
      <w:r w:rsidRPr="00D64510">
        <w:rPr>
          <w:sz w:val="16"/>
        </w:rPr>
        <w:t xml:space="preserve">One reason is that committees have become unwieldy. Previously, each senator served on only one major and one minor committee — a limitation that allowed them to develop a familiarity with issues, and with each other, and made it more likely that some consensus might be reached. But beginning in the 1990s, Senate leaders began doling out extra assignments to win support from members who saw the added assignments </w:t>
      </w:r>
      <w:proofErr w:type="gramStart"/>
      <w:r w:rsidRPr="00D64510">
        <w:rPr>
          <w:sz w:val="16"/>
        </w:rPr>
        <w:t>as a way to</w:t>
      </w:r>
      <w:proofErr w:type="gramEnd"/>
      <w:r w:rsidRPr="00D64510">
        <w:rPr>
          <w:sz w:val="16"/>
        </w:rPr>
        <w:t xml:space="preserve"> enhance their stature and raise campaign funds from a wider array of special interest groups. As a result, senators now typically serve on three and sometimes four committees, and any number of subcommittees, making it nearly impossible for them to sit through an entire hearing or a multiday markup, let alone develop much expertise or relationships with other members. The average committee now has a quarter of the entire 100-member Senate as members, with Finance and Commerce at 27 and Appropriations with 29. All of this has had the perverse effect of reducing the power and relevance of committees and the influence of individual members.</w:t>
      </w:r>
    </w:p>
    <w:p w14:paraId="7D49D946" w14:textId="77777777" w:rsidR="006F24FE" w:rsidRPr="00D64510" w:rsidRDefault="006F24FE" w:rsidP="006F24FE">
      <w:pPr>
        <w:rPr>
          <w:sz w:val="16"/>
        </w:rPr>
      </w:pPr>
      <w:r w:rsidRPr="00D64510">
        <w:rPr>
          <w:sz w:val="16"/>
        </w:rPr>
        <w:t>And so it was that the Senate Judiciary Committee came to advance major bills regulating one of the country’s most important industries without first coming to agreement on what exactly should be in them. Democrats on the committee were eager to be seen championing an issue of keen interest to young, progressive voters. Republicans were eager to be seen channeling right-wing anger over censorship. And few wanted to disappoint Klobuchar, who had invested much time and political capital in the issue and didn’t take well to being challenged. Absent a policy consensus, the easiest thing for all of them was to kick the can down the road and leave it for later — or, more likely, for party leaders — to make the tough decisions and compromises.</w:t>
      </w:r>
    </w:p>
    <w:p w14:paraId="15215269" w14:textId="77777777" w:rsidR="006F24FE" w:rsidRPr="004C037D" w:rsidRDefault="006F24FE" w:rsidP="006F24FE">
      <w:pPr>
        <w:rPr>
          <w:rStyle w:val="StyleUnderline"/>
        </w:rPr>
      </w:pPr>
      <w:r w:rsidRPr="00D64510">
        <w:rPr>
          <w:sz w:val="16"/>
        </w:rPr>
        <w:t xml:space="preserve">The </w:t>
      </w:r>
      <w:r w:rsidRPr="00B82A59">
        <w:rPr>
          <w:rStyle w:val="StyleUnderline"/>
          <w:highlight w:val="cyan"/>
        </w:rPr>
        <w:t>TV ads began appearing in</w:t>
      </w:r>
      <w:r w:rsidRPr="00D64510">
        <w:rPr>
          <w:sz w:val="16"/>
        </w:rPr>
        <w:t xml:space="preserve"> the spring of 2022 in </w:t>
      </w:r>
      <w:r w:rsidRPr="00B82A59">
        <w:rPr>
          <w:rStyle w:val="StyleUnderline"/>
          <w:highlight w:val="cyan"/>
        </w:rPr>
        <w:t xml:space="preserve">states with </w:t>
      </w:r>
      <w:r w:rsidRPr="00B82A59">
        <w:rPr>
          <w:rStyle w:val="Emphasis"/>
          <w:highlight w:val="cyan"/>
        </w:rPr>
        <w:t>contested Senate races</w:t>
      </w:r>
      <w:r w:rsidRPr="00D64510">
        <w:rPr>
          <w:sz w:val="16"/>
        </w:rPr>
        <w:t xml:space="preserve">. They were sponsored by front groups such as </w:t>
      </w:r>
      <w:proofErr w:type="spellStart"/>
      <w:r w:rsidRPr="00D64510">
        <w:rPr>
          <w:sz w:val="16"/>
        </w:rPr>
        <w:t>NetChoice</w:t>
      </w:r>
      <w:proofErr w:type="spellEnd"/>
      <w:r w:rsidRPr="00D64510">
        <w:rPr>
          <w:sz w:val="16"/>
        </w:rPr>
        <w:t xml:space="preserve">, the America Edge Project, the App Security Project and the Chamber of Progress, along with more traditional business groups. </w:t>
      </w:r>
      <w:r w:rsidRPr="00B82A59">
        <w:rPr>
          <w:rStyle w:val="StyleUnderline"/>
          <w:highlight w:val="cyan"/>
        </w:rPr>
        <w:t>They warned</w:t>
      </w:r>
      <w:r w:rsidRPr="004C037D">
        <w:rPr>
          <w:rStyle w:val="StyleUnderline"/>
        </w:rPr>
        <w:t xml:space="preserve"> that </w:t>
      </w:r>
      <w:r w:rsidRPr="00B82A59">
        <w:rPr>
          <w:rStyle w:val="StyleUnderline"/>
          <w:highlight w:val="cyan"/>
        </w:rPr>
        <w:t>Congress was about to “</w:t>
      </w:r>
      <w:r w:rsidRPr="00B82A59">
        <w:rPr>
          <w:rStyle w:val="Emphasis"/>
          <w:highlight w:val="cyan"/>
        </w:rPr>
        <w:t>break the internet</w:t>
      </w:r>
      <w:r w:rsidRPr="004C037D">
        <w:rPr>
          <w:rStyle w:val="StyleUnderline"/>
        </w:rPr>
        <w:t xml:space="preserve">,” </w:t>
      </w:r>
      <w:r w:rsidRPr="00B82A59">
        <w:rPr>
          <w:rStyle w:val="StyleUnderline"/>
          <w:highlight w:val="cyan"/>
        </w:rPr>
        <w:t>end</w:t>
      </w:r>
      <w:r w:rsidRPr="004C037D">
        <w:rPr>
          <w:rStyle w:val="StyleUnderline"/>
        </w:rPr>
        <w:t xml:space="preserve"> “guaranteed </w:t>
      </w:r>
      <w:r w:rsidRPr="00B82A59">
        <w:rPr>
          <w:rStyle w:val="Emphasis"/>
          <w:highlight w:val="cyan"/>
        </w:rPr>
        <w:t>two-day delivery</w:t>
      </w:r>
      <w:r w:rsidRPr="004C037D">
        <w:rPr>
          <w:rStyle w:val="Emphasis"/>
        </w:rPr>
        <w:t>,</w:t>
      </w:r>
      <w:r w:rsidRPr="004C037D">
        <w:rPr>
          <w:rStyle w:val="StyleUnderline"/>
        </w:rPr>
        <w:t xml:space="preserve">” </w:t>
      </w:r>
      <w:r w:rsidRPr="00D64510">
        <w:rPr>
          <w:rStyle w:val="StyleUnderline"/>
        </w:rPr>
        <w:t>prevent</w:t>
      </w:r>
      <w:r w:rsidRPr="004C037D">
        <w:rPr>
          <w:rStyle w:val="StyleUnderline"/>
        </w:rPr>
        <w:t xml:space="preserve"> you from easily accessing your favorite apps </w:t>
      </w:r>
      <w:r w:rsidRPr="00B82A59">
        <w:rPr>
          <w:rStyle w:val="StyleUnderline"/>
          <w:highlight w:val="cyan"/>
        </w:rPr>
        <w:t>and “</w:t>
      </w:r>
      <w:r w:rsidRPr="00B82A59">
        <w:rPr>
          <w:rStyle w:val="Emphasis"/>
          <w:highlight w:val="cyan"/>
        </w:rPr>
        <w:t>make us less safe</w:t>
      </w:r>
      <w:r w:rsidRPr="004C037D">
        <w:rPr>
          <w:rStyle w:val="StyleUnderline"/>
        </w:rPr>
        <w:t xml:space="preserve">.” By one estimate, the </w:t>
      </w:r>
      <w:r w:rsidRPr="00B82A59">
        <w:rPr>
          <w:rStyle w:val="StyleUnderline"/>
          <w:highlight w:val="cyan"/>
        </w:rPr>
        <w:t xml:space="preserve">companies spent </w:t>
      </w:r>
      <w:r w:rsidRPr="00B82A59">
        <w:rPr>
          <w:rStyle w:val="Emphasis"/>
          <w:highlight w:val="cyan"/>
        </w:rPr>
        <w:t>$130 million for TV ads</w:t>
      </w:r>
      <w:r w:rsidRPr="004C037D">
        <w:rPr>
          <w:rStyle w:val="StyleUnderline"/>
        </w:rPr>
        <w:t xml:space="preserve"> to </w:t>
      </w:r>
      <w:r w:rsidRPr="004C037D">
        <w:rPr>
          <w:rStyle w:val="Emphasis"/>
        </w:rPr>
        <w:t>turn the public against regulating Big Tech</w:t>
      </w:r>
      <w:r w:rsidRPr="004C037D">
        <w:rPr>
          <w:rStyle w:val="StyleUnderline"/>
        </w:rPr>
        <w:t>.</w:t>
      </w:r>
    </w:p>
    <w:p w14:paraId="3A6342E9" w14:textId="77777777" w:rsidR="006F24FE" w:rsidRPr="00A033CD" w:rsidRDefault="006F24FE" w:rsidP="006F24FE">
      <w:pPr>
        <w:rPr>
          <w:sz w:val="10"/>
        </w:rPr>
      </w:pPr>
      <w:r w:rsidRPr="00A033CD">
        <w:rPr>
          <w:rStyle w:val="StyleUnderline"/>
        </w:rPr>
        <w:t xml:space="preserve">It would be </w:t>
      </w:r>
      <w:r w:rsidRPr="00A033CD">
        <w:rPr>
          <w:rStyle w:val="StyleUnderline"/>
          <w:highlight w:val="cyan"/>
        </w:rPr>
        <w:t>hard to overstate the corrupting effect that</w:t>
      </w:r>
      <w:r w:rsidRPr="00A033CD">
        <w:rPr>
          <w:rStyle w:val="StyleUnderline"/>
        </w:rPr>
        <w:t xml:space="preserve"> such </w:t>
      </w:r>
      <w:r w:rsidRPr="00A033CD">
        <w:rPr>
          <w:rStyle w:val="StyleUnderline"/>
          <w:highlight w:val="cyan"/>
        </w:rPr>
        <w:t>“dark money” has had on the legislative process</w:t>
      </w:r>
      <w:r w:rsidRPr="00A033CD">
        <w:rPr>
          <w:rStyle w:val="StyleUnderline"/>
        </w:rPr>
        <w:t xml:space="preserve">. Now that the arms race for regulated and reported contributions has played out to a draw, </w:t>
      </w:r>
      <w:r w:rsidRPr="00A033CD">
        <w:rPr>
          <w:rStyle w:val="StyleUnderline"/>
          <w:highlight w:val="cyan"/>
        </w:rPr>
        <w:t>the real competition is for the unlimited sums that billionaires and corporations can funnel into individual House or Senate races through “independent” nonprofits and super PACs</w:t>
      </w:r>
      <w:r>
        <w:rPr>
          <w:rStyle w:val="StyleUnderline"/>
        </w:rPr>
        <w:tab/>
      </w:r>
      <w:r w:rsidRPr="00A033CD">
        <w:rPr>
          <w:rStyle w:val="StyleUnderline"/>
        </w:rPr>
        <w:t xml:space="preserve"> that have no obligation to disclose the source of their funds.</w:t>
      </w:r>
      <w:r w:rsidRPr="00A033CD">
        <w:rPr>
          <w:sz w:val="14"/>
        </w:rPr>
        <w:t xml:space="preserve"> Significantly, much of that dark money is raised or funneled to campaigns by party leaders who have used it to enhance their own power — </w:t>
      </w:r>
      <w:r w:rsidRPr="00A033CD">
        <w:rPr>
          <w:sz w:val="10"/>
        </w:rPr>
        <w:t>including the power to decide which legislation is put to a vote in the House and Senate.</w:t>
      </w:r>
    </w:p>
    <w:p w14:paraId="0D0ACA67" w14:textId="77777777" w:rsidR="006F24FE" w:rsidRPr="00A033CD" w:rsidRDefault="006F24FE" w:rsidP="006F24FE">
      <w:pPr>
        <w:rPr>
          <w:rStyle w:val="StyleUnderline"/>
        </w:rPr>
      </w:pPr>
      <w:r w:rsidRPr="00A033CD">
        <w:rPr>
          <w:rStyle w:val="StyleUnderline"/>
          <w:highlight w:val="cyan"/>
        </w:rPr>
        <w:t>No one doubts that</w:t>
      </w:r>
      <w:r w:rsidRPr="00A033CD">
        <w:rPr>
          <w:sz w:val="10"/>
        </w:rPr>
        <w:t xml:space="preserve"> Senate Majority Leader Charles E. </w:t>
      </w:r>
      <w:r w:rsidRPr="00A033CD">
        <w:rPr>
          <w:rStyle w:val="StyleUnderline"/>
          <w:highlight w:val="cyan"/>
        </w:rPr>
        <w:t>Schumer</w:t>
      </w:r>
      <w:r w:rsidRPr="00A033CD">
        <w:rPr>
          <w:sz w:val="10"/>
        </w:rPr>
        <w:t xml:space="preserve"> (D-N.Y.) </w:t>
      </w:r>
      <w:r w:rsidRPr="00A033CD">
        <w:rPr>
          <w:rStyle w:val="StyleUnderline"/>
          <w:highlight w:val="cyan"/>
        </w:rPr>
        <w:t>would have been eager to bring the Big Tech bills to the floor</w:t>
      </w:r>
      <w:r w:rsidRPr="00A033CD">
        <w:rPr>
          <w:sz w:val="10"/>
        </w:rPr>
        <w:t xml:space="preserve"> — and broker whatever deals were necessary to get them passed — if he had thought it would help Democrats retain their Senate majority in the 2022 election. </w:t>
      </w:r>
      <w:r w:rsidRPr="00A033CD">
        <w:rPr>
          <w:rStyle w:val="StyleUnderline"/>
        </w:rPr>
        <w:t xml:space="preserve">But </w:t>
      </w:r>
      <w:r w:rsidRPr="00A033CD">
        <w:rPr>
          <w:rStyle w:val="StyleUnderline"/>
          <w:highlight w:val="cyan"/>
        </w:rPr>
        <w:t>by May</w:t>
      </w:r>
      <w:r w:rsidRPr="00A033CD">
        <w:rPr>
          <w:rStyle w:val="StyleUnderline"/>
        </w:rPr>
        <w:t xml:space="preserve">, there were </w:t>
      </w:r>
      <w:r w:rsidRPr="00A033CD">
        <w:rPr>
          <w:rStyle w:val="StyleUnderline"/>
          <w:highlight w:val="cyan"/>
        </w:rPr>
        <w:t>reports that several Democratic senators in tight races</w:t>
      </w:r>
      <w:r w:rsidRPr="00A033CD">
        <w:rPr>
          <w:sz w:val="10"/>
        </w:rPr>
        <w:t xml:space="preserve"> — Maggie Hassan in New Hampshire was mentioned — </w:t>
      </w:r>
      <w:r w:rsidRPr="00A033CD">
        <w:rPr>
          <w:rStyle w:val="StyleUnderline"/>
          <w:highlight w:val="cyan"/>
        </w:rPr>
        <w:t>had asked that any action be put off until after the November election</w:t>
      </w:r>
      <w:r w:rsidRPr="00A033CD">
        <w:rPr>
          <w:rStyle w:val="StyleUnderline"/>
        </w:rPr>
        <w:t xml:space="preserve"> to avoid making enemies of a tech industry willing to spend lavishly to support its friends and oppose its enemies.</w:t>
      </w:r>
    </w:p>
    <w:p w14:paraId="72037827" w14:textId="77777777" w:rsidR="006F24FE" w:rsidRPr="00A033CD" w:rsidRDefault="006F24FE" w:rsidP="006F24FE">
      <w:pPr>
        <w:rPr>
          <w:sz w:val="10"/>
        </w:rPr>
      </w:pPr>
      <w:r w:rsidRPr="00A033CD">
        <w:rPr>
          <w:sz w:val="10"/>
        </w:rPr>
        <w:t>Guest Opinion: Don’t overreach on anti-trust. Do this instead.</w:t>
      </w:r>
    </w:p>
    <w:p w14:paraId="0A256CDA" w14:textId="77777777" w:rsidR="006F24FE" w:rsidRPr="00A033CD" w:rsidRDefault="006F24FE" w:rsidP="006F24FE">
      <w:pPr>
        <w:rPr>
          <w:sz w:val="10"/>
        </w:rPr>
      </w:pPr>
      <w:r w:rsidRPr="00A033CD">
        <w:rPr>
          <w:rStyle w:val="StyleUnderline"/>
          <w:highlight w:val="cyan"/>
        </w:rPr>
        <w:t>Other Democrats privately questioned the urgency of regulating Big Tech at a time when Biden was still struggling</w:t>
      </w:r>
      <w:r w:rsidRPr="00A033CD">
        <w:rPr>
          <w:rStyle w:val="StyleUnderline"/>
        </w:rPr>
        <w:t xml:space="preserve"> to enact major climate and health-care initiatives</w:t>
      </w:r>
      <w:r w:rsidRPr="00A033CD">
        <w:rPr>
          <w:sz w:val="10"/>
        </w:rPr>
        <w:t>, and when the party was on the defensive on such issues as inflation and crime. And more than a few Democrats resented Klobuchar’s insinuations at a closed-door caucus lunch that those with concerns about her bills had allowed themselves to be bought and bullied by the industry.</w:t>
      </w:r>
    </w:p>
    <w:p w14:paraId="58CDA443" w14:textId="77777777" w:rsidR="006F24FE" w:rsidRDefault="006F24FE" w:rsidP="006F24FE">
      <w:pPr>
        <w:rPr>
          <w:sz w:val="10"/>
        </w:rPr>
      </w:pPr>
      <w:r w:rsidRPr="00A033CD">
        <w:rPr>
          <w:rStyle w:val="StyleUnderline"/>
          <w:highlight w:val="cyan"/>
        </w:rPr>
        <w:t>Schumer channeled his caucus’s ambivalence</w:t>
      </w:r>
      <w:r w:rsidRPr="00A033CD">
        <w:rPr>
          <w:rStyle w:val="StyleUnderline"/>
        </w:rPr>
        <w:t xml:space="preserve">. While reiterating support for the legislation in public, he </w:t>
      </w:r>
      <w:r w:rsidRPr="00A033CD">
        <w:rPr>
          <w:rStyle w:val="StyleUnderline"/>
          <w:highlight w:val="cyan"/>
        </w:rPr>
        <w:t>continued to actively raise large sums from the industry, privately assuring donors that the bills still lacked the 60 votes to overcome a filibuster</w:t>
      </w:r>
      <w:r w:rsidRPr="00A033CD">
        <w:rPr>
          <w:rStyle w:val="StyleUnderline"/>
        </w:rPr>
        <w:t>.</w:t>
      </w:r>
      <w:r w:rsidRPr="00A033CD">
        <w:rPr>
          <w:sz w:val="10"/>
        </w:rPr>
        <w:t xml:space="preserve"> It also did not go unremarked that one of his daughters was a registered lobbyist for Amazon while another worked for Facebook.</w:t>
      </w:r>
    </w:p>
    <w:p w14:paraId="6423799A" w14:textId="77777777" w:rsidR="006F24FE" w:rsidRDefault="006F24FE" w:rsidP="006F24FE">
      <w:pPr>
        <w:pStyle w:val="Heading3"/>
      </w:pPr>
      <w:r>
        <w:lastRenderedPageBreak/>
        <w:t>IL --- Big Tech --- TikTok</w:t>
      </w:r>
    </w:p>
    <w:p w14:paraId="3FFCEBED" w14:textId="77777777" w:rsidR="006F24FE" w:rsidRDefault="006F24FE" w:rsidP="006F24FE">
      <w:pPr>
        <w:pStyle w:val="Heading4"/>
      </w:pPr>
      <w:r w:rsidRPr="00231CF6">
        <w:t>The tactics are capable of being produced today – the ban on TikTok proves</w:t>
      </w:r>
    </w:p>
    <w:p w14:paraId="64F3BAE9" w14:textId="77777777" w:rsidR="006F24FE" w:rsidRPr="00555CD3" w:rsidRDefault="006F24FE" w:rsidP="006F24FE">
      <w:r w:rsidRPr="002F09E3">
        <w:t xml:space="preserve">Brody </w:t>
      </w:r>
      <w:r w:rsidRPr="002F09E3">
        <w:rPr>
          <w:rStyle w:val="Style13ptBold"/>
        </w:rPr>
        <w:t xml:space="preserve">Mullins </w:t>
      </w:r>
      <w:r w:rsidRPr="002F09E3">
        <w:t>and Luke Mullins, 3-29-20</w:t>
      </w:r>
      <w:r w:rsidRPr="002F09E3">
        <w:rPr>
          <w:rStyle w:val="Style13ptBold"/>
        </w:rPr>
        <w:t>24</w:t>
      </w:r>
      <w:r w:rsidRPr="002F09E3">
        <w:t xml:space="preserve">, </w:t>
      </w:r>
      <w:r>
        <w:t>[B</w:t>
      </w:r>
      <w:r w:rsidRPr="00555CD3">
        <w:t>rody Mullins is an investigative reporter in the Washington, DC, bureau of The Wall Street Journal, where he led the team that won the 2023 Pulitzer Prize for Investigative Reporting. Luke Mullins is a contributing writer at Politico magazine, where he covers the people and institutions that control Washington’s levers of power</w:t>
      </w:r>
      <w:r>
        <w:t>, ”</w:t>
      </w:r>
      <w:r w:rsidRPr="00231CF6">
        <w:t>Big Tech Has a New Favorite Lobbyist: You</w:t>
      </w:r>
      <w:r w:rsidRPr="002F09E3">
        <w:t xml:space="preserve">", WSJ, </w:t>
      </w:r>
      <w:hyperlink r:id="rId54" w:history="1">
        <w:r w:rsidRPr="00CD6529">
          <w:rPr>
            <w:rStyle w:val="Hyperlink"/>
          </w:rPr>
          <w:t>https://www.wsj.com/politics/how-big-techs-grassroots-tactics-transformed-lobbying-in-d-c-075539c7</w:t>
        </w:r>
      </w:hyperlink>
      <w:r>
        <w:t>, accessed 7/23/24, S.A.M.]</w:t>
      </w:r>
    </w:p>
    <w:p w14:paraId="75567859" w14:textId="77777777" w:rsidR="006F24FE" w:rsidRPr="00555CD3" w:rsidRDefault="006F24FE" w:rsidP="006F24FE">
      <w:pPr>
        <w:rPr>
          <w:sz w:val="12"/>
        </w:rPr>
      </w:pPr>
      <w:r w:rsidRPr="00555CD3">
        <w:rPr>
          <w:rStyle w:val="StyleUnderline"/>
          <w:highlight w:val="cyan"/>
        </w:rPr>
        <w:t>When Congress recently began considering banning TikTok</w:t>
      </w:r>
      <w:r w:rsidRPr="00555CD3">
        <w:rPr>
          <w:sz w:val="12"/>
        </w:rPr>
        <w:t xml:space="preserve"> in the U.S. because of concerns that the app’s Beijing parent company would share private information with the Chinese government, </w:t>
      </w:r>
      <w:r w:rsidRPr="00555CD3">
        <w:rPr>
          <w:rStyle w:val="StyleUnderline"/>
        </w:rPr>
        <w:t xml:space="preserve">the </w:t>
      </w:r>
      <w:r w:rsidRPr="00555CD3">
        <w:rPr>
          <w:rStyle w:val="StyleUnderline"/>
          <w:highlight w:val="cyan"/>
        </w:rPr>
        <w:t>social media giant borrowed a page from Google</w:t>
      </w:r>
      <w:r w:rsidRPr="00555CD3">
        <w:rPr>
          <w:rStyle w:val="StyleUnderline"/>
        </w:rPr>
        <w:t>’s</w:t>
      </w:r>
      <w:r w:rsidRPr="00555CD3">
        <w:rPr>
          <w:sz w:val="12"/>
        </w:rPr>
        <w:t xml:space="preserve"> playbook.</w:t>
      </w:r>
    </w:p>
    <w:p w14:paraId="1153EA44" w14:textId="77777777" w:rsidR="006F24FE" w:rsidRPr="00555CD3" w:rsidRDefault="006F24FE" w:rsidP="006F24FE">
      <w:pPr>
        <w:rPr>
          <w:rStyle w:val="Emphasis"/>
        </w:rPr>
      </w:pPr>
      <w:r w:rsidRPr="00555CD3">
        <w:rPr>
          <w:sz w:val="12"/>
        </w:rPr>
        <w:t xml:space="preserve">Earlier this year, </w:t>
      </w:r>
      <w:r w:rsidRPr="00555CD3">
        <w:rPr>
          <w:rStyle w:val="Emphasis"/>
        </w:rPr>
        <w:t xml:space="preserve">the </w:t>
      </w:r>
      <w:r w:rsidRPr="00555CD3">
        <w:rPr>
          <w:rStyle w:val="Emphasis"/>
          <w:highlight w:val="cyan"/>
        </w:rPr>
        <w:t>company sent notifications to a carefully selected portion of their 170 million users informing them of the move in Congress</w:t>
      </w:r>
      <w:r w:rsidRPr="00555CD3">
        <w:rPr>
          <w:rStyle w:val="Emphasis"/>
        </w:rPr>
        <w:t xml:space="preserve"> to shut down the app. The </w:t>
      </w:r>
      <w:r w:rsidRPr="00555CD3">
        <w:rPr>
          <w:rStyle w:val="Emphasis"/>
          <w:highlight w:val="cyan"/>
        </w:rPr>
        <w:t>alerts targeted TikTok users in the districts of key lawmakers,</w:t>
      </w:r>
      <w:r w:rsidRPr="00555CD3">
        <w:rPr>
          <w:rStyle w:val="Emphasis"/>
        </w:rPr>
        <w:t xml:space="preserve"> especially conservative Republicans who favored the ban, and </w:t>
      </w:r>
      <w:r w:rsidRPr="00555CD3">
        <w:rPr>
          <w:rStyle w:val="Emphasis"/>
          <w:highlight w:val="cyan"/>
        </w:rPr>
        <w:t>asked them to call their elected representatives and tell them to oppose the legislation.</w:t>
      </w:r>
    </w:p>
    <w:p w14:paraId="5B4EF6D0" w14:textId="77777777" w:rsidR="006F24FE" w:rsidRPr="00555CD3" w:rsidRDefault="006F24FE" w:rsidP="006F24FE">
      <w:pPr>
        <w:rPr>
          <w:sz w:val="12"/>
        </w:rPr>
      </w:pPr>
      <w:r w:rsidRPr="00555CD3">
        <w:rPr>
          <w:sz w:val="12"/>
        </w:rPr>
        <w:t xml:space="preserve">It’s too early to tell if the tactic worked. Some say the campaign backfired. </w:t>
      </w:r>
      <w:r w:rsidRPr="00555CD3">
        <w:rPr>
          <w:rStyle w:val="StyleUnderline"/>
        </w:rPr>
        <w:t xml:space="preserve">Lawmakers complained </w:t>
      </w:r>
      <w:r w:rsidRPr="00555CD3">
        <w:rPr>
          <w:sz w:val="12"/>
        </w:rPr>
        <w:t>that the effort showed how the Chinese government could co-opt internet users to do their bidding in the U.S., and the House of Representatives voted to ban the app if its owners did not agree to sell it.</w:t>
      </w:r>
    </w:p>
    <w:p w14:paraId="7F5F67AB" w14:textId="77777777" w:rsidR="006F24FE" w:rsidRPr="00555CD3" w:rsidRDefault="006F24FE" w:rsidP="006F24FE">
      <w:pPr>
        <w:rPr>
          <w:rStyle w:val="Emphasis"/>
        </w:rPr>
      </w:pPr>
      <w:r w:rsidRPr="00E1409F">
        <w:rPr>
          <w:rStyle w:val="StyleUnderline"/>
          <w:highlight w:val="cyan"/>
        </w:rPr>
        <w:t>TikTok’s lobbyists said they were pleased</w:t>
      </w:r>
      <w:r w:rsidRPr="00555CD3">
        <w:rPr>
          <w:rStyle w:val="StyleUnderline"/>
        </w:rPr>
        <w:t xml:space="preserve"> with the effort. They persuaded 65 members of the House to vote in favor of the company and are confident that the Senate will block </w:t>
      </w:r>
      <w:r w:rsidRPr="00555CD3">
        <w:rPr>
          <w:sz w:val="12"/>
        </w:rPr>
        <w:t xml:space="preserve">the effort. Perhaps more important, </w:t>
      </w:r>
      <w:r w:rsidRPr="00555CD3">
        <w:rPr>
          <w:rStyle w:val="Emphasis"/>
        </w:rPr>
        <w:t xml:space="preserve">the </w:t>
      </w:r>
      <w:r w:rsidRPr="00E1409F">
        <w:rPr>
          <w:rStyle w:val="Emphasis"/>
          <w:highlight w:val="cyan"/>
        </w:rPr>
        <w:t>lobbying tactic helped to make lawmakers aware that voters back home would hold them accountable at the ballot box if they outlawed the app.</w:t>
      </w:r>
    </w:p>
    <w:p w14:paraId="0A1910B9" w14:textId="77777777" w:rsidR="006F24FE" w:rsidRDefault="006F24FE" w:rsidP="006F24FE">
      <w:pPr>
        <w:rPr>
          <w:sz w:val="12"/>
        </w:rPr>
      </w:pPr>
      <w:r w:rsidRPr="00555CD3">
        <w:rPr>
          <w:sz w:val="12"/>
        </w:rPr>
        <w:t>“</w:t>
      </w:r>
      <w:r w:rsidRPr="00E1409F">
        <w:rPr>
          <w:rStyle w:val="Emphasis"/>
          <w:highlight w:val="cyan"/>
        </w:rPr>
        <w:t>We showed members of Congress that there is a</w:t>
      </w:r>
      <w:r w:rsidRPr="00555CD3">
        <w:rPr>
          <w:rStyle w:val="Emphasis"/>
        </w:rPr>
        <w:t xml:space="preserve"> constituency and a </w:t>
      </w:r>
      <w:r w:rsidRPr="00E1409F">
        <w:rPr>
          <w:rStyle w:val="Emphasis"/>
          <w:highlight w:val="cyan"/>
        </w:rPr>
        <w:t>community who support this app</w:t>
      </w:r>
      <w:r w:rsidRPr="00555CD3">
        <w:rPr>
          <w:sz w:val="12"/>
        </w:rPr>
        <w:t xml:space="preserve">,” said one Washington operative for TikTok, “and </w:t>
      </w:r>
      <w:r w:rsidRPr="00555CD3">
        <w:rPr>
          <w:rStyle w:val="Emphasis"/>
        </w:rPr>
        <w:t xml:space="preserve">there </w:t>
      </w:r>
      <w:r w:rsidRPr="00E1409F">
        <w:rPr>
          <w:rStyle w:val="Emphasis"/>
          <w:highlight w:val="cyan"/>
        </w:rPr>
        <w:t>is an electoral price to pay for members who vote to take it away</w:t>
      </w:r>
      <w:r w:rsidRPr="00555CD3">
        <w:rPr>
          <w:sz w:val="12"/>
        </w:rPr>
        <w:t>.”</w:t>
      </w:r>
    </w:p>
    <w:p w14:paraId="7EA33796" w14:textId="77777777" w:rsidR="006F24FE" w:rsidRDefault="006F24FE" w:rsidP="006F24FE">
      <w:pPr>
        <w:rPr>
          <w:sz w:val="12"/>
        </w:rPr>
      </w:pPr>
    </w:p>
    <w:p w14:paraId="5698600A" w14:textId="77777777" w:rsidR="006F24FE" w:rsidRDefault="006F24FE" w:rsidP="006F24FE">
      <w:pPr>
        <w:rPr>
          <w:sz w:val="12"/>
        </w:rPr>
      </w:pPr>
      <w:r>
        <w:rPr>
          <w:sz w:val="12"/>
        </w:rPr>
        <w:t>Not long after taking office in 2021, for example, President Biden proposed a sweeping domestic policy agenda that included billions of dollars in new federal spending on climate change, education, social welfare programs and other long-held liberal priorities. To fund the agenda, Democrats planned to increase taxes on industries they disliked, including tobacco manufacturers, oil companies and private-equity firms.</w:t>
      </w:r>
    </w:p>
    <w:p w14:paraId="2EA944B6" w14:textId="77777777" w:rsidR="006F24FE" w:rsidRDefault="006F24FE" w:rsidP="006F24FE">
      <w:pPr>
        <w:rPr>
          <w:sz w:val="12"/>
        </w:rPr>
      </w:pPr>
      <w:r>
        <w:rPr>
          <w:sz w:val="12"/>
        </w:rPr>
        <w:t>With a popular new president in the White House, Democrats in control of Congress and many voters supportive of increasing taxes on corporate America, it seemed like an easy lift. But then corporate interests in Washington launched a series of outside-influence campaigns.</w:t>
      </w:r>
    </w:p>
    <w:p w14:paraId="2EBDD53B" w14:textId="77777777" w:rsidR="006F24FE" w:rsidRDefault="006F24FE" w:rsidP="006F24FE">
      <w:pPr>
        <w:rPr>
          <w:sz w:val="12"/>
        </w:rPr>
      </w:pPr>
      <w:r>
        <w:rPr>
          <w:sz w:val="12"/>
        </w:rPr>
        <w:t>The oil-and-gas industry killed their proposed tax increases by getting voters in Texas and Louisiana to tell their members of Congress that the tax increases would kill jobs back home. Lobbyists for tobacco companies and convenience stores worked to persuade Black Americans that a new $100 billion tax on tobacco products would drive up illegal tobacco sales and increase the likelihood of conflicts with the police, like the violent encounter that led to the death of 43-year-old Eric Garner on Staten Island in 2014. Black lawmakers responded by striking the tobacco taxes from the bill.</w:t>
      </w:r>
    </w:p>
    <w:p w14:paraId="43AA0D7A" w14:textId="77777777" w:rsidR="006F24FE" w:rsidRDefault="006F24FE" w:rsidP="006F24FE">
      <w:pPr>
        <w:rPr>
          <w:sz w:val="12"/>
        </w:rPr>
      </w:pPr>
      <w:r>
        <w:rPr>
          <w:sz w:val="12"/>
        </w:rPr>
        <w:t>The private-equity industry, meanwhile, got even more creative. Months before Biden proposed a $1 billion-a-year tax increase on private-equity investors, its lobbyists quietly launched a public-relations campaign to convince a few dozen centrist Democrats that increased taxes would lower the amount of money invested in small businesses and real-estate development in their states. A key target of the effort was Sen. Kyrsten Sinema of Arizona.</w:t>
      </w:r>
    </w:p>
    <w:p w14:paraId="6DD3E160" w14:textId="77777777" w:rsidR="006F24FE" w:rsidRDefault="006F24FE" w:rsidP="006F24FE">
      <w:pPr>
        <w:rPr>
          <w:sz w:val="12"/>
        </w:rPr>
      </w:pPr>
      <w:r>
        <w:rPr>
          <w:sz w:val="12"/>
        </w:rPr>
        <w:t>To win her over, the private-equity lobby identified her top political advisers, staff and campaign donors. The industry purchased advertisements on Twitter and Facebook pages targeting this inner circle, stating that higher private-equity taxes would lower investment and jobs in her state. “Private Equity is directly supporting 138 small businesses in Arizona,” read one social-media post from the industry’s Washington trade association. The lobby also paid for advertisements in Arizona that encouraged voters to call Sinema’s office and urge her to oppose the tax increase.</w:t>
      </w:r>
    </w:p>
    <w:p w14:paraId="747A1AD4" w14:textId="77777777" w:rsidR="006F24FE" w:rsidRDefault="006F24FE" w:rsidP="006F24FE">
      <w:pPr>
        <w:rPr>
          <w:sz w:val="12"/>
        </w:rPr>
      </w:pPr>
      <w:r>
        <w:rPr>
          <w:sz w:val="12"/>
        </w:rPr>
        <w:t>Industry lobbyists contacted Arizona business leaders and got them to sign opinion pieces in local media outlets to catch the senator’s attention. Most of the pieces were written by lobbyists, according to one of the private-equity strategists involved in the campaign. “Raising taxes on individuals and small businesses who contribute funds or sweat equity to a project will diminish the incentive to take on risk,” read one piece.</w:t>
      </w:r>
    </w:p>
    <w:p w14:paraId="0B643A12" w14:textId="77777777" w:rsidR="006F24FE" w:rsidRDefault="006F24FE" w:rsidP="006F24FE">
      <w:pPr>
        <w:rPr>
          <w:sz w:val="12"/>
        </w:rPr>
      </w:pPr>
      <w:r>
        <w:rPr>
          <w:sz w:val="12"/>
        </w:rPr>
        <w:t>Facing pressure from her constituents in Arizona, Sinema came out against the tax increase, and it was dropped from Biden’s plan before it was called up for a vote.</w:t>
      </w:r>
    </w:p>
    <w:p w14:paraId="1F146C2E" w14:textId="77777777" w:rsidR="006F24FE" w:rsidRDefault="006F24FE" w:rsidP="006F24FE">
      <w:pPr>
        <w:rPr>
          <w:sz w:val="12"/>
        </w:rPr>
      </w:pPr>
      <w:r>
        <w:rPr>
          <w:sz w:val="12"/>
        </w:rPr>
        <w:lastRenderedPageBreak/>
        <w:t>When The Wall Street Journal reported that industry lobbyists had persuaded Sinema to oppose the tax increases, her spokesman said it was impossible because the senator never spoke with any lobbyists for the industry. But the private-equity lobby didn’t have to speak to Sinema. They spoke to her constituents back home.</w:t>
      </w:r>
    </w:p>
    <w:p w14:paraId="6D86D78E" w14:textId="77777777" w:rsidR="006F24FE" w:rsidRPr="000476CE" w:rsidRDefault="006F24FE" w:rsidP="006F24FE"/>
    <w:p w14:paraId="6908614A" w14:textId="77777777" w:rsidR="006F24FE" w:rsidRDefault="006F24FE" w:rsidP="006F24FE">
      <w:pPr>
        <w:pStyle w:val="Heading3"/>
      </w:pPr>
      <w:r>
        <w:lastRenderedPageBreak/>
        <w:t>IL --- China Bashing</w:t>
      </w:r>
    </w:p>
    <w:p w14:paraId="018933B8" w14:textId="77777777" w:rsidR="006F24FE" w:rsidRDefault="006F24FE" w:rsidP="006F24FE">
      <w:pPr>
        <w:pStyle w:val="Heading4"/>
      </w:pPr>
      <w:r>
        <w:t>Tough on China policies are the most important issue.</w:t>
      </w:r>
    </w:p>
    <w:p w14:paraId="0791D989" w14:textId="77777777" w:rsidR="006F24FE" w:rsidRDefault="006F24FE" w:rsidP="006F24FE">
      <w:proofErr w:type="spellStart"/>
      <w:r w:rsidRPr="00D70ABD">
        <w:rPr>
          <w:rStyle w:val="Style13ptBold"/>
        </w:rPr>
        <w:t>Y</w:t>
      </w:r>
      <w:r>
        <w:rPr>
          <w:rStyle w:val="Style13ptBold"/>
        </w:rPr>
        <w:t>i</w:t>
      </w:r>
      <w:r w:rsidRPr="00D70ABD">
        <w:rPr>
          <w:rStyle w:val="Style13ptBold"/>
        </w:rPr>
        <w:t>u</w:t>
      </w:r>
      <w:proofErr w:type="spellEnd"/>
      <w:r w:rsidRPr="00D70ABD">
        <w:rPr>
          <w:rStyle w:val="Style13ptBold"/>
        </w:rPr>
        <w:t xml:space="preserve"> 7-24</w:t>
      </w:r>
      <w:r>
        <w:t xml:space="preserve"> [Pak; Nikkei staff writer; 7-24-2024; Nikkei Asia; “China draws fire from both sides in U.S. Senate races”; https://asia.nikkei.com/Politics/U.S.-elections-2024/China-draws-fire-from-both-sides-in-U.S.-Senate-races] Vikrant</w:t>
      </w:r>
    </w:p>
    <w:p w14:paraId="01531F63" w14:textId="77777777" w:rsidR="006F24FE" w:rsidRPr="00F06F1F" w:rsidRDefault="006F24FE" w:rsidP="006F24FE">
      <w:pPr>
        <w:rPr>
          <w:sz w:val="16"/>
        </w:rPr>
      </w:pPr>
      <w:r w:rsidRPr="00F06F1F">
        <w:rPr>
          <w:sz w:val="16"/>
        </w:rPr>
        <w:t xml:space="preserve">NEW YORK -- Both </w:t>
      </w:r>
      <w:r w:rsidRPr="00F06F1F">
        <w:rPr>
          <w:rStyle w:val="Emphasis"/>
        </w:rPr>
        <w:t>Democratic</w:t>
      </w:r>
      <w:r w:rsidRPr="00F06F1F">
        <w:rPr>
          <w:rStyle w:val="StyleUnderline"/>
        </w:rPr>
        <w:t xml:space="preserve"> and </w:t>
      </w:r>
      <w:r w:rsidRPr="00F06F1F">
        <w:rPr>
          <w:rStyle w:val="Emphasis"/>
        </w:rPr>
        <w:t>Republican</w:t>
      </w:r>
      <w:r w:rsidRPr="00F06F1F">
        <w:rPr>
          <w:rStyle w:val="StyleUnderline"/>
        </w:rPr>
        <w:t xml:space="preserve"> U.S. </w:t>
      </w:r>
      <w:r w:rsidRPr="00D70ABD">
        <w:rPr>
          <w:rStyle w:val="StyleUnderline"/>
          <w:highlight w:val="green"/>
        </w:rPr>
        <w:t>Senate candidates</w:t>
      </w:r>
      <w:r w:rsidRPr="00F06F1F">
        <w:rPr>
          <w:rStyle w:val="StyleUnderline"/>
        </w:rPr>
        <w:t xml:space="preserve"> are </w:t>
      </w:r>
      <w:r w:rsidRPr="00D70ABD">
        <w:rPr>
          <w:rStyle w:val="Emphasis"/>
          <w:highlight w:val="green"/>
        </w:rPr>
        <w:t>increasing</w:t>
      </w:r>
      <w:r w:rsidRPr="00F06F1F">
        <w:rPr>
          <w:rStyle w:val="StyleUnderline"/>
        </w:rPr>
        <w:t xml:space="preserve"> their </w:t>
      </w:r>
      <w:r w:rsidRPr="00D70ABD">
        <w:rPr>
          <w:rStyle w:val="Emphasis"/>
          <w:highlight w:val="green"/>
        </w:rPr>
        <w:t>criticism of China</w:t>
      </w:r>
      <w:r w:rsidRPr="00F06F1F">
        <w:rPr>
          <w:sz w:val="16"/>
        </w:rPr>
        <w:t xml:space="preserve">, at times using Beijing to attack opponents, as a </w:t>
      </w:r>
      <w:r w:rsidRPr="00D70ABD">
        <w:rPr>
          <w:rStyle w:val="Emphasis"/>
          <w:highlight w:val="green"/>
        </w:rPr>
        <w:t>core</w:t>
      </w:r>
      <w:r w:rsidRPr="00D70ABD">
        <w:rPr>
          <w:rStyle w:val="StyleUnderline"/>
          <w:highlight w:val="green"/>
        </w:rPr>
        <w:t xml:space="preserve"> part of</w:t>
      </w:r>
      <w:r w:rsidRPr="00F06F1F">
        <w:rPr>
          <w:rStyle w:val="StyleUnderline"/>
        </w:rPr>
        <w:t xml:space="preserve"> this year's </w:t>
      </w:r>
      <w:r w:rsidRPr="00D70ABD">
        <w:rPr>
          <w:rStyle w:val="StyleUnderline"/>
          <w:highlight w:val="green"/>
        </w:rPr>
        <w:t>campaign</w:t>
      </w:r>
      <w:r w:rsidRPr="00F06F1F">
        <w:rPr>
          <w:sz w:val="16"/>
        </w:rPr>
        <w:t xml:space="preserve"> for control of the legislative chamber.</w:t>
      </w:r>
    </w:p>
    <w:p w14:paraId="6CE7C3EF" w14:textId="77777777" w:rsidR="006F24FE" w:rsidRPr="00F06F1F" w:rsidRDefault="006F24FE" w:rsidP="006F24FE">
      <w:pPr>
        <w:rPr>
          <w:sz w:val="16"/>
        </w:rPr>
      </w:pPr>
      <w:r w:rsidRPr="00F06F1F">
        <w:rPr>
          <w:sz w:val="16"/>
        </w:rPr>
        <w:t>American voters pick members of Congress alongside the president in November. Democrats and Democratic-leaning independents hold a narrow 51-49 majority in the Senate, but Republicans could retake control of the upper house with a net gain of two seats among the 34 that will be contested this year.</w:t>
      </w:r>
    </w:p>
    <w:p w14:paraId="12549B68" w14:textId="77777777" w:rsidR="006F24FE" w:rsidRPr="00F06F1F" w:rsidRDefault="006F24FE" w:rsidP="006F24FE">
      <w:pPr>
        <w:rPr>
          <w:sz w:val="16"/>
        </w:rPr>
      </w:pPr>
      <w:r w:rsidRPr="00F06F1F">
        <w:rPr>
          <w:sz w:val="16"/>
        </w:rPr>
        <w:t xml:space="preserve">Sharp attacks on China have reached a crescendo in Senate campaigns, </w:t>
      </w:r>
      <w:r w:rsidRPr="00F06F1F">
        <w:rPr>
          <w:rStyle w:val="StyleUnderline"/>
        </w:rPr>
        <w:t xml:space="preserve">pinning the </w:t>
      </w:r>
      <w:r w:rsidRPr="00D70ABD">
        <w:rPr>
          <w:rStyle w:val="StyleUnderline"/>
          <w:highlight w:val="green"/>
        </w:rPr>
        <w:t>blame</w:t>
      </w:r>
      <w:r w:rsidRPr="00F06F1F">
        <w:rPr>
          <w:rStyle w:val="StyleUnderline"/>
        </w:rPr>
        <w:t xml:space="preserve"> on </w:t>
      </w:r>
      <w:r w:rsidRPr="00D70ABD">
        <w:rPr>
          <w:rStyle w:val="Emphasis"/>
          <w:highlight w:val="green"/>
        </w:rPr>
        <w:t>Beijing</w:t>
      </w:r>
      <w:r w:rsidRPr="00D70ABD">
        <w:rPr>
          <w:rStyle w:val="StyleUnderline"/>
          <w:highlight w:val="green"/>
        </w:rPr>
        <w:t xml:space="preserve"> for</w:t>
      </w:r>
      <w:r w:rsidRPr="00F06F1F">
        <w:rPr>
          <w:rStyle w:val="StyleUnderline"/>
        </w:rPr>
        <w:t xml:space="preserve"> a </w:t>
      </w:r>
      <w:r w:rsidRPr="00D70ABD">
        <w:rPr>
          <w:rStyle w:val="Emphasis"/>
          <w:highlight w:val="green"/>
        </w:rPr>
        <w:t>wide range</w:t>
      </w:r>
      <w:r w:rsidRPr="00D70ABD">
        <w:rPr>
          <w:rStyle w:val="StyleUnderline"/>
          <w:highlight w:val="green"/>
        </w:rPr>
        <w:t xml:space="preserve"> of issues</w:t>
      </w:r>
      <w:r w:rsidRPr="00F06F1F">
        <w:rPr>
          <w:rStyle w:val="StyleUnderline"/>
        </w:rPr>
        <w:t xml:space="preserve"> from the </w:t>
      </w:r>
      <w:r w:rsidRPr="00D70ABD">
        <w:rPr>
          <w:rStyle w:val="Emphasis"/>
          <w:highlight w:val="green"/>
        </w:rPr>
        <w:t>fentanyl</w:t>
      </w:r>
      <w:r w:rsidRPr="00F06F1F">
        <w:rPr>
          <w:rStyle w:val="Emphasis"/>
        </w:rPr>
        <w:t xml:space="preserve"> crisis</w:t>
      </w:r>
      <w:r w:rsidRPr="00F06F1F">
        <w:rPr>
          <w:rStyle w:val="StyleUnderline"/>
        </w:rPr>
        <w:t xml:space="preserve"> to </w:t>
      </w:r>
      <w:r w:rsidRPr="00D70ABD">
        <w:rPr>
          <w:rStyle w:val="StyleUnderline"/>
        </w:rPr>
        <w:t xml:space="preserve">the </w:t>
      </w:r>
      <w:r w:rsidRPr="00D70ABD">
        <w:rPr>
          <w:rStyle w:val="StyleUnderline"/>
          <w:highlight w:val="green"/>
        </w:rPr>
        <w:t>loss of</w:t>
      </w:r>
      <w:r w:rsidRPr="00F06F1F">
        <w:rPr>
          <w:rStyle w:val="StyleUnderline"/>
        </w:rPr>
        <w:t xml:space="preserve"> </w:t>
      </w:r>
      <w:r w:rsidRPr="00F06F1F">
        <w:rPr>
          <w:rStyle w:val="Emphasis"/>
        </w:rPr>
        <w:t xml:space="preserve">American </w:t>
      </w:r>
      <w:r w:rsidRPr="00D70ABD">
        <w:rPr>
          <w:rStyle w:val="Emphasis"/>
          <w:highlight w:val="green"/>
        </w:rPr>
        <w:t>manufacturing</w:t>
      </w:r>
      <w:r w:rsidRPr="00F06F1F">
        <w:rPr>
          <w:rStyle w:val="StyleUnderline"/>
        </w:rPr>
        <w:t xml:space="preserve"> jobs</w:t>
      </w:r>
      <w:r w:rsidRPr="00F06F1F">
        <w:rPr>
          <w:sz w:val="16"/>
        </w:rPr>
        <w:t>.</w:t>
      </w:r>
    </w:p>
    <w:p w14:paraId="52DA9782" w14:textId="77777777" w:rsidR="006F24FE" w:rsidRPr="00D70ABD" w:rsidRDefault="006F24FE" w:rsidP="006F24FE">
      <w:pPr>
        <w:rPr>
          <w:sz w:val="16"/>
        </w:rPr>
      </w:pPr>
      <w:r w:rsidRPr="00D70ABD">
        <w:rPr>
          <w:sz w:val="16"/>
        </w:rPr>
        <w:t>Though foreign policy is an uncommon issue in Senate campaigns, being tough on China has become a common stance in both parties as President Joe Biden and Republican presidential nominee Donald Trump have implemented higher tariffs on Chinese goods and strict export controls.</w:t>
      </w:r>
    </w:p>
    <w:p w14:paraId="26F32EF2" w14:textId="77777777" w:rsidR="006F24FE" w:rsidRPr="00D70ABD" w:rsidRDefault="006F24FE" w:rsidP="006F24FE">
      <w:pPr>
        <w:rPr>
          <w:sz w:val="16"/>
        </w:rPr>
      </w:pPr>
      <w:r w:rsidRPr="00D70ABD">
        <w:rPr>
          <w:sz w:val="16"/>
        </w:rPr>
        <w:t xml:space="preserve">Senate candidates have followed suit, </w:t>
      </w:r>
      <w:r w:rsidRPr="00D70ABD">
        <w:rPr>
          <w:rStyle w:val="StyleUnderline"/>
          <w:highlight w:val="green"/>
        </w:rPr>
        <w:t xml:space="preserve">looking to </w:t>
      </w:r>
      <w:r w:rsidRPr="00D70ABD">
        <w:rPr>
          <w:rStyle w:val="Emphasis"/>
          <w:highlight w:val="green"/>
        </w:rPr>
        <w:t>outdo each other</w:t>
      </w:r>
      <w:r w:rsidRPr="00D70ABD">
        <w:rPr>
          <w:rStyle w:val="StyleUnderline"/>
        </w:rPr>
        <w:t xml:space="preserve"> in </w:t>
      </w:r>
      <w:r w:rsidRPr="00D70ABD">
        <w:rPr>
          <w:rStyle w:val="StyleUnderline"/>
          <w:highlight w:val="green"/>
        </w:rPr>
        <w:t>criticizing</w:t>
      </w:r>
      <w:r w:rsidRPr="00D70ABD">
        <w:rPr>
          <w:rStyle w:val="StyleUnderline"/>
        </w:rPr>
        <w:t xml:space="preserve"> the world's second-largest economy and portraying it </w:t>
      </w:r>
      <w:r w:rsidRPr="00D70ABD">
        <w:rPr>
          <w:rStyle w:val="StyleUnderline"/>
          <w:highlight w:val="green"/>
        </w:rPr>
        <w:t xml:space="preserve">as a </w:t>
      </w:r>
      <w:r w:rsidRPr="00D70ABD">
        <w:rPr>
          <w:rStyle w:val="Emphasis"/>
          <w:highlight w:val="green"/>
        </w:rPr>
        <w:t>threat to American interests</w:t>
      </w:r>
      <w:r w:rsidRPr="00D70ABD">
        <w:rPr>
          <w:sz w:val="16"/>
        </w:rPr>
        <w:t>.</w:t>
      </w:r>
    </w:p>
    <w:p w14:paraId="5A5CAFC9" w14:textId="77777777" w:rsidR="006F24FE" w:rsidRPr="00D70ABD" w:rsidRDefault="006F24FE" w:rsidP="006F24FE">
      <w:pPr>
        <w:rPr>
          <w:sz w:val="16"/>
        </w:rPr>
      </w:pPr>
      <w:r w:rsidRPr="00D70ABD">
        <w:rPr>
          <w:sz w:val="16"/>
        </w:rPr>
        <w:t xml:space="preserve">Most recently, </w:t>
      </w:r>
      <w:r w:rsidRPr="00D70ABD">
        <w:rPr>
          <w:rStyle w:val="Emphasis"/>
          <w:highlight w:val="green"/>
        </w:rPr>
        <w:t>Pennsylvania</w:t>
      </w:r>
      <w:r w:rsidRPr="00D70ABD">
        <w:rPr>
          <w:sz w:val="16"/>
        </w:rPr>
        <w:t xml:space="preserve"> Republican Dave McCormick defended himself against allegations by Democrats that in his former job as CEO of asset management firm Bridgewater Associates, he helped fund China's largest fentanyl producer.</w:t>
      </w:r>
    </w:p>
    <w:p w14:paraId="30D0A2DD" w14:textId="77777777" w:rsidR="006F24FE" w:rsidRPr="00D70ABD" w:rsidRDefault="006F24FE" w:rsidP="006F24FE">
      <w:pPr>
        <w:rPr>
          <w:sz w:val="16"/>
        </w:rPr>
      </w:pPr>
      <w:r w:rsidRPr="00D70ABD">
        <w:rPr>
          <w:sz w:val="16"/>
        </w:rPr>
        <w:t xml:space="preserve">"As the CEO of a large investment firm, we invested 3% of our -- it was a global firm -- 3% of our portfolio in China," the candidate said. "Most Americans have 30% of the products in their house manufactured in China. </w:t>
      </w:r>
      <w:proofErr w:type="gramStart"/>
      <w:r w:rsidRPr="00D70ABD">
        <w:rPr>
          <w:sz w:val="16"/>
        </w:rPr>
        <w:t>So</w:t>
      </w:r>
      <w:proofErr w:type="gramEnd"/>
      <w:r w:rsidRPr="00D70ABD">
        <w:rPr>
          <w:sz w:val="16"/>
        </w:rPr>
        <w:t xml:space="preserve"> I've laid out a vision for decoupling from China to make sure we're not dependent on China for things like pharmaceuticals and semiconductors."</w:t>
      </w:r>
    </w:p>
    <w:p w14:paraId="4F04C0E4" w14:textId="77777777" w:rsidR="006F24FE" w:rsidRPr="00D70ABD" w:rsidRDefault="006F24FE" w:rsidP="006F24FE">
      <w:pPr>
        <w:rPr>
          <w:sz w:val="16"/>
        </w:rPr>
      </w:pPr>
      <w:r w:rsidRPr="00D70ABD">
        <w:rPr>
          <w:sz w:val="16"/>
        </w:rPr>
        <w:t xml:space="preserve">In </w:t>
      </w:r>
      <w:r w:rsidRPr="00D70ABD">
        <w:rPr>
          <w:rStyle w:val="Emphasis"/>
          <w:highlight w:val="green"/>
        </w:rPr>
        <w:t>Ohio</w:t>
      </w:r>
      <w:r w:rsidRPr="00D70ABD">
        <w:rPr>
          <w:sz w:val="16"/>
        </w:rPr>
        <w:t>, Democratic incumbent Sherrod Brown in January underscored the urgency for "a China policy for the world we live in today, and we must prepare for what could come tomorrow." The senator has been vocal on the need for policies that stop China from "cheating" and protect American jobs.</w:t>
      </w:r>
    </w:p>
    <w:p w14:paraId="0468C50C" w14:textId="77777777" w:rsidR="006F24FE" w:rsidRPr="00D70ABD" w:rsidRDefault="006F24FE" w:rsidP="006F24FE">
      <w:pPr>
        <w:rPr>
          <w:sz w:val="16"/>
        </w:rPr>
      </w:pPr>
      <w:r w:rsidRPr="00D70ABD">
        <w:rPr>
          <w:sz w:val="16"/>
        </w:rPr>
        <w:t>Brown's Republican challenger, Bernie Moreno, also described China as an adversary that threatens American workers. But the former car dealer has been attacked by his opponent for selling Chinese-made sport utility vehicles, contradicting Moreno's claims that he refused to sell cars made in China.</w:t>
      </w:r>
    </w:p>
    <w:p w14:paraId="425C0526" w14:textId="77777777" w:rsidR="006F24FE" w:rsidRPr="00D70ABD" w:rsidRDefault="006F24FE" w:rsidP="006F24FE">
      <w:pPr>
        <w:rPr>
          <w:sz w:val="16"/>
        </w:rPr>
      </w:pPr>
      <w:r w:rsidRPr="00D70ABD">
        <w:rPr>
          <w:sz w:val="16"/>
        </w:rPr>
        <w:t>"You couldn't trust him as a car dealer, so why would you trust him as your senator?" the narrator said in the ad.</w:t>
      </w:r>
    </w:p>
    <w:p w14:paraId="5F3E4796" w14:textId="77777777" w:rsidR="006F24FE" w:rsidRPr="00D70ABD" w:rsidRDefault="006F24FE" w:rsidP="006F24FE">
      <w:pPr>
        <w:rPr>
          <w:sz w:val="16"/>
        </w:rPr>
      </w:pPr>
      <w:r w:rsidRPr="00D70ABD">
        <w:rPr>
          <w:sz w:val="16"/>
        </w:rPr>
        <w:t xml:space="preserve">Sen. Jon Tester of </w:t>
      </w:r>
      <w:r w:rsidRPr="00D70ABD">
        <w:rPr>
          <w:rStyle w:val="Emphasis"/>
          <w:highlight w:val="green"/>
        </w:rPr>
        <w:t>Montana</w:t>
      </w:r>
      <w:r w:rsidRPr="00D70ABD">
        <w:rPr>
          <w:sz w:val="16"/>
        </w:rPr>
        <w:t>, a Democrat running for reelection, described China in a political ad as "the greatest threat facing our nation." Republican challenger Tim Sheehy, meanwhile, warns in a series of television ads that China is building a world-class military and vows to take tough action on Chinese corporations that "rip us off."</w:t>
      </w:r>
    </w:p>
    <w:p w14:paraId="734D3BF3" w14:textId="77777777" w:rsidR="006F24FE" w:rsidRPr="00D70ABD" w:rsidRDefault="006F24FE" w:rsidP="006F24FE">
      <w:pPr>
        <w:rPr>
          <w:sz w:val="16"/>
        </w:rPr>
      </w:pPr>
      <w:r w:rsidRPr="00D70ABD">
        <w:rPr>
          <w:sz w:val="16"/>
        </w:rPr>
        <w:t>Montana Democrats have attacked Sheehy for previously endorsing Chinese drone company DJI and petitioning the Federal Aviation Administration for an exemption allowing his firefighting company to use drones by DJI.</w:t>
      </w:r>
    </w:p>
    <w:p w14:paraId="7501E025" w14:textId="77777777" w:rsidR="006F24FE" w:rsidRPr="00D70ABD" w:rsidRDefault="006F24FE" w:rsidP="006F24FE">
      <w:pPr>
        <w:rPr>
          <w:sz w:val="16"/>
        </w:rPr>
      </w:pPr>
      <w:r w:rsidRPr="00D70ABD">
        <w:rPr>
          <w:sz w:val="16"/>
        </w:rPr>
        <w:t>Analysts say congressional attention on Beijing has increased in the past five years in line with the surge in China-related legislation.</w:t>
      </w:r>
    </w:p>
    <w:p w14:paraId="6400E9D8" w14:textId="77777777" w:rsidR="006F24FE" w:rsidRPr="00D70ABD" w:rsidRDefault="006F24FE" w:rsidP="006F24FE">
      <w:pPr>
        <w:rPr>
          <w:sz w:val="16"/>
        </w:rPr>
      </w:pPr>
      <w:r w:rsidRPr="00D70ABD">
        <w:rPr>
          <w:sz w:val="16"/>
        </w:rPr>
        <w:t>Christopher Chivvis and Hannah Miller of the Carnegie Endowment for International Peace wrote that by taking a hard line on China, Republicans look to showcase their fighting spirit and tough-mindedness while Democrats aim to facilitate the passage of policies to improve society and the environment.</w:t>
      </w:r>
    </w:p>
    <w:p w14:paraId="1217EDCC" w14:textId="77777777" w:rsidR="006F24FE" w:rsidRPr="00D70ABD" w:rsidRDefault="006F24FE" w:rsidP="006F24FE">
      <w:pPr>
        <w:rPr>
          <w:sz w:val="16"/>
        </w:rPr>
      </w:pPr>
      <w:r w:rsidRPr="00D70ABD">
        <w:rPr>
          <w:sz w:val="16"/>
        </w:rPr>
        <w:lastRenderedPageBreak/>
        <w:t xml:space="preserve">"The problem is that these domestic incentives for a more oppositional relationship add to the natural tendency in foreign policy to overestimate the hostile intentions of other powers," they wrote. "Thus, </w:t>
      </w:r>
      <w:r w:rsidRPr="00D70ABD">
        <w:rPr>
          <w:rStyle w:val="StyleUnderline"/>
        </w:rPr>
        <w:t xml:space="preserve">Congress may opt for </w:t>
      </w:r>
      <w:proofErr w:type="spellStart"/>
      <w:r w:rsidRPr="00D70ABD">
        <w:rPr>
          <w:rStyle w:val="Emphasis"/>
        </w:rPr>
        <w:t>hard-line</w:t>
      </w:r>
      <w:proofErr w:type="spellEnd"/>
      <w:r w:rsidRPr="00D70ABD">
        <w:rPr>
          <w:rStyle w:val="StyleUnderline"/>
        </w:rPr>
        <w:t xml:space="preserve"> policies</w:t>
      </w:r>
      <w:r w:rsidRPr="00D70ABD">
        <w:rPr>
          <w:sz w:val="16"/>
        </w:rPr>
        <w:t>, even at times when conciliation might be a better approach."</w:t>
      </w:r>
    </w:p>
    <w:p w14:paraId="3B0A54EC" w14:textId="77777777" w:rsidR="006F24FE" w:rsidRPr="00D70ABD" w:rsidRDefault="006F24FE" w:rsidP="006F24FE">
      <w:pPr>
        <w:rPr>
          <w:sz w:val="16"/>
        </w:rPr>
      </w:pPr>
      <w:r w:rsidRPr="00D70ABD">
        <w:rPr>
          <w:sz w:val="16"/>
        </w:rPr>
        <w:t xml:space="preserve">Kyle </w:t>
      </w:r>
      <w:proofErr w:type="spellStart"/>
      <w:r w:rsidRPr="00D70ABD">
        <w:rPr>
          <w:sz w:val="16"/>
        </w:rPr>
        <w:t>Jaros</w:t>
      </w:r>
      <w:proofErr w:type="spellEnd"/>
      <w:r w:rsidRPr="00D70ABD">
        <w:rPr>
          <w:sz w:val="16"/>
        </w:rPr>
        <w:t xml:space="preserve">, who has researched extensively on how </w:t>
      </w:r>
      <w:r w:rsidRPr="00D70ABD">
        <w:rPr>
          <w:rStyle w:val="StyleUnderline"/>
        </w:rPr>
        <w:t xml:space="preserve">U.S. states have been </w:t>
      </w:r>
      <w:r w:rsidRPr="00D70ABD">
        <w:rPr>
          <w:rStyle w:val="StyleUnderline"/>
          <w:highlight w:val="green"/>
        </w:rPr>
        <w:t>confronting</w:t>
      </w:r>
      <w:r w:rsidRPr="00D70ABD">
        <w:rPr>
          <w:rStyle w:val="StyleUnderline"/>
        </w:rPr>
        <w:t xml:space="preserve"> the </w:t>
      </w:r>
      <w:r w:rsidRPr="00D70ABD">
        <w:rPr>
          <w:rStyle w:val="StyleUnderline"/>
          <w:highlight w:val="green"/>
        </w:rPr>
        <w:t>perceived "</w:t>
      </w:r>
      <w:r w:rsidRPr="00D70ABD">
        <w:rPr>
          <w:rStyle w:val="Emphasis"/>
          <w:highlight w:val="green"/>
        </w:rPr>
        <w:t>China threat</w:t>
      </w:r>
      <w:r w:rsidRPr="00D70ABD">
        <w:rPr>
          <w:rStyle w:val="StyleUnderline"/>
        </w:rPr>
        <w:t>," said there are "</w:t>
      </w:r>
      <w:r w:rsidRPr="00D70ABD">
        <w:rPr>
          <w:rStyle w:val="Emphasis"/>
          <w:highlight w:val="green"/>
        </w:rPr>
        <w:t>political incentives</w:t>
      </w:r>
      <w:r w:rsidRPr="00D70ABD">
        <w:rPr>
          <w:rStyle w:val="StyleUnderline"/>
        </w:rPr>
        <w:t xml:space="preserve">" </w:t>
      </w:r>
      <w:r w:rsidRPr="00D70ABD">
        <w:rPr>
          <w:rStyle w:val="StyleUnderline"/>
          <w:highlight w:val="green"/>
        </w:rPr>
        <w:t xml:space="preserve">to be </w:t>
      </w:r>
      <w:r w:rsidRPr="00D70ABD">
        <w:rPr>
          <w:rStyle w:val="Emphasis"/>
          <w:highlight w:val="green"/>
        </w:rPr>
        <w:t>tough on China</w:t>
      </w:r>
      <w:r w:rsidRPr="00D70ABD">
        <w:rPr>
          <w:rStyle w:val="StyleUnderline"/>
        </w:rPr>
        <w:t xml:space="preserve"> but that states have differing approaches</w:t>
      </w:r>
      <w:r w:rsidRPr="00D70ABD">
        <w:rPr>
          <w:sz w:val="16"/>
        </w:rPr>
        <w:t>. He highlighted California as a place where "</w:t>
      </w:r>
      <w:r w:rsidRPr="00D70ABD">
        <w:rPr>
          <w:rStyle w:val="Emphasis"/>
          <w:highlight w:val="green"/>
        </w:rPr>
        <w:t>no Senate candidate</w:t>
      </w:r>
      <w:r w:rsidRPr="00D70ABD">
        <w:rPr>
          <w:sz w:val="16"/>
        </w:rPr>
        <w:t xml:space="preserve">, at least on the Democratic side, </w:t>
      </w:r>
      <w:r w:rsidRPr="00D70ABD">
        <w:rPr>
          <w:rStyle w:val="StyleUnderline"/>
          <w:highlight w:val="green"/>
        </w:rPr>
        <w:t xml:space="preserve">would </w:t>
      </w:r>
      <w:r w:rsidRPr="00D70ABD">
        <w:rPr>
          <w:rStyle w:val="Emphasis"/>
          <w:highlight w:val="green"/>
        </w:rPr>
        <w:t>hesitate</w:t>
      </w:r>
      <w:r w:rsidRPr="00D70ABD">
        <w:rPr>
          <w:rStyle w:val="StyleUnderline"/>
          <w:highlight w:val="green"/>
        </w:rPr>
        <w:t xml:space="preserve"> to go after China aggressively</w:t>
      </w:r>
      <w:r w:rsidRPr="00D70ABD">
        <w:rPr>
          <w:rStyle w:val="StyleUnderline"/>
        </w:rPr>
        <w:t xml:space="preserve"> as a way to win</w:t>
      </w:r>
      <w:r w:rsidRPr="00D70ABD">
        <w:rPr>
          <w:sz w:val="16"/>
        </w:rPr>
        <w:t>."</w:t>
      </w:r>
    </w:p>
    <w:p w14:paraId="1668A2DA" w14:textId="77777777" w:rsidR="006F24FE" w:rsidRDefault="006F24FE" w:rsidP="006F24FE">
      <w:pPr>
        <w:pStyle w:val="Heading3"/>
      </w:pPr>
      <w:r>
        <w:lastRenderedPageBreak/>
        <w:t>IL --- China Bashing --- Michigan</w:t>
      </w:r>
    </w:p>
    <w:p w14:paraId="473C32C0" w14:textId="77777777" w:rsidR="006F24FE" w:rsidRDefault="006F24FE" w:rsidP="006F24FE">
      <w:pPr>
        <w:pStyle w:val="Heading4"/>
      </w:pPr>
      <w:r>
        <w:t>China is key to Michigan.</w:t>
      </w:r>
    </w:p>
    <w:p w14:paraId="6B73DA5F" w14:textId="77777777" w:rsidR="006F24FE" w:rsidRDefault="006F24FE" w:rsidP="006F24FE">
      <w:r w:rsidRPr="00F06F1F">
        <w:rPr>
          <w:rStyle w:val="Style13ptBold"/>
        </w:rPr>
        <w:t>Singh 6-28</w:t>
      </w:r>
      <w:r>
        <w:t xml:space="preserve"> [Arjun; The Center Square contributor; 6-28-2024; Washington Examiner; “China a potential issue in Michigan U.S. Senate race”; https://www.washingtonexaminer.com/news/3063625/china-a-potential-issue-in-michigan-u-s-senate-race/] Vikrant</w:t>
      </w:r>
    </w:p>
    <w:p w14:paraId="568D5A8F" w14:textId="77777777" w:rsidR="006F24FE" w:rsidRPr="00F06F1F" w:rsidRDefault="006F24FE" w:rsidP="006F24FE">
      <w:pPr>
        <w:rPr>
          <w:sz w:val="16"/>
        </w:rPr>
      </w:pPr>
      <w:r w:rsidRPr="00F06F1F">
        <w:rPr>
          <w:sz w:val="16"/>
        </w:rPr>
        <w:t xml:space="preserve">(The Center Square) – </w:t>
      </w:r>
      <w:r w:rsidRPr="00F06F1F">
        <w:rPr>
          <w:rStyle w:val="StyleUnderline"/>
          <w:highlight w:val="green"/>
        </w:rPr>
        <w:t>Foreign policy</w:t>
      </w:r>
      <w:r w:rsidRPr="00F06F1F">
        <w:rPr>
          <w:rStyle w:val="StyleUnderline"/>
        </w:rPr>
        <w:t xml:space="preserve"> is an infrequent </w:t>
      </w:r>
      <w:r w:rsidRPr="00F06F1F">
        <w:rPr>
          <w:rStyle w:val="StyleUnderline"/>
          <w:highlight w:val="green"/>
        </w:rPr>
        <w:t>subject in</w:t>
      </w:r>
      <w:r w:rsidRPr="00F06F1F">
        <w:rPr>
          <w:rStyle w:val="StyleUnderline"/>
        </w:rPr>
        <w:t xml:space="preserve"> U.S. Senate campaigns</w:t>
      </w:r>
      <w:r w:rsidRPr="00F06F1F">
        <w:rPr>
          <w:sz w:val="16"/>
        </w:rPr>
        <w:t xml:space="preserve">. In </w:t>
      </w:r>
      <w:r w:rsidRPr="00F06F1F">
        <w:rPr>
          <w:rStyle w:val="Emphasis"/>
          <w:highlight w:val="green"/>
        </w:rPr>
        <w:t>Michigan’s</w:t>
      </w:r>
      <w:r w:rsidRPr="00F06F1F">
        <w:rPr>
          <w:rStyle w:val="StyleUnderline"/>
          <w:highlight w:val="green"/>
        </w:rPr>
        <w:t xml:space="preserve"> Senate election</w:t>
      </w:r>
      <w:r w:rsidRPr="00F06F1F">
        <w:rPr>
          <w:sz w:val="16"/>
        </w:rPr>
        <w:t xml:space="preserve">, however, </w:t>
      </w:r>
      <w:r w:rsidRPr="00F06F1F">
        <w:rPr>
          <w:rStyle w:val="Emphasis"/>
          <w:highlight w:val="green"/>
        </w:rPr>
        <w:t>tough talk</w:t>
      </w:r>
      <w:r w:rsidRPr="00F06F1F">
        <w:rPr>
          <w:rStyle w:val="StyleUnderline"/>
          <w:highlight w:val="green"/>
        </w:rPr>
        <w:t xml:space="preserve"> on</w:t>
      </w:r>
      <w:r w:rsidRPr="00F06F1F">
        <w:rPr>
          <w:rStyle w:val="StyleUnderline"/>
        </w:rPr>
        <w:t xml:space="preserve"> the </w:t>
      </w:r>
      <w:r w:rsidRPr="00F06F1F">
        <w:rPr>
          <w:rStyle w:val="Emphasis"/>
          <w:highlight w:val="green"/>
        </w:rPr>
        <w:t>C</w:t>
      </w:r>
      <w:r w:rsidRPr="00F06F1F">
        <w:rPr>
          <w:rStyle w:val="StyleUnderline"/>
        </w:rPr>
        <w:t xml:space="preserve">hinese </w:t>
      </w:r>
      <w:r w:rsidRPr="00F06F1F">
        <w:rPr>
          <w:rStyle w:val="Emphasis"/>
          <w:highlight w:val="green"/>
        </w:rPr>
        <w:t>C</w:t>
      </w:r>
      <w:r w:rsidRPr="00F06F1F">
        <w:rPr>
          <w:rStyle w:val="StyleUnderline"/>
        </w:rPr>
        <w:t xml:space="preserve">ommunist </w:t>
      </w:r>
      <w:r w:rsidRPr="00F06F1F">
        <w:rPr>
          <w:rStyle w:val="Emphasis"/>
          <w:highlight w:val="green"/>
        </w:rPr>
        <w:t>P</w:t>
      </w:r>
      <w:r w:rsidRPr="00F06F1F">
        <w:rPr>
          <w:rStyle w:val="StyleUnderline"/>
        </w:rPr>
        <w:t xml:space="preserve">arty is </w:t>
      </w:r>
      <w:r w:rsidRPr="00F06F1F">
        <w:rPr>
          <w:rStyle w:val="StyleUnderline"/>
          <w:highlight w:val="green"/>
        </w:rPr>
        <w:t>growing</w:t>
      </w:r>
      <w:r w:rsidRPr="00F06F1F">
        <w:rPr>
          <w:rStyle w:val="StyleUnderline"/>
        </w:rPr>
        <w:t xml:space="preserve"> on the campaign trail</w:t>
      </w:r>
      <w:r w:rsidRPr="00F06F1F">
        <w:rPr>
          <w:sz w:val="16"/>
        </w:rPr>
        <w:t>.</w:t>
      </w:r>
    </w:p>
    <w:p w14:paraId="07D7F6F2" w14:textId="77777777" w:rsidR="006F24FE" w:rsidRPr="00F06F1F" w:rsidRDefault="006F24FE" w:rsidP="006F24FE">
      <w:pPr>
        <w:rPr>
          <w:sz w:val="16"/>
        </w:rPr>
      </w:pPr>
      <w:r w:rsidRPr="00F06F1F">
        <w:rPr>
          <w:sz w:val="16"/>
        </w:rPr>
        <w:t xml:space="preserve">Michigan, a key swing state in 2024’s general elections, will vote this year to elect a successor to retiring Democratic Sen. Debbie Stabenow. Though the primary election is Aug. 6, the race has crystallized around Democratic Rep. Elissa </w:t>
      </w:r>
      <w:proofErr w:type="spellStart"/>
      <w:r w:rsidRPr="00F06F1F">
        <w:rPr>
          <w:rStyle w:val="Emphasis"/>
          <w:highlight w:val="green"/>
        </w:rPr>
        <w:t>Slotkin</w:t>
      </w:r>
      <w:proofErr w:type="spellEnd"/>
      <w:r w:rsidRPr="00F06F1F">
        <w:rPr>
          <w:rStyle w:val="StyleUnderline"/>
          <w:highlight w:val="green"/>
        </w:rPr>
        <w:t xml:space="preserve"> and</w:t>
      </w:r>
      <w:r w:rsidRPr="00F06F1F">
        <w:rPr>
          <w:rStyle w:val="StyleUnderline"/>
        </w:rPr>
        <w:t xml:space="preserve"> former Republican Rep. Mike </w:t>
      </w:r>
      <w:r w:rsidRPr="00F06F1F">
        <w:rPr>
          <w:rStyle w:val="Emphasis"/>
          <w:highlight w:val="green"/>
        </w:rPr>
        <w:t>Rogers</w:t>
      </w:r>
      <w:r w:rsidRPr="00F06F1F">
        <w:rPr>
          <w:sz w:val="16"/>
        </w:rPr>
        <w:t xml:space="preserve"> – the leading candidates for their parties’ nominations – who have </w:t>
      </w:r>
      <w:r w:rsidRPr="00F06F1F">
        <w:rPr>
          <w:rStyle w:val="StyleUnderline"/>
          <w:highlight w:val="green"/>
        </w:rPr>
        <w:t>both attacked</w:t>
      </w:r>
      <w:r w:rsidRPr="00F06F1F">
        <w:rPr>
          <w:rStyle w:val="StyleUnderline"/>
        </w:rPr>
        <w:t xml:space="preserve"> the </w:t>
      </w:r>
      <w:r w:rsidRPr="00F06F1F">
        <w:rPr>
          <w:rStyle w:val="Emphasis"/>
          <w:highlight w:val="green"/>
        </w:rPr>
        <w:t>CCP</w:t>
      </w:r>
      <w:r w:rsidRPr="00F06F1F">
        <w:rPr>
          <w:rStyle w:val="StyleUnderline"/>
          <w:highlight w:val="green"/>
        </w:rPr>
        <w:t xml:space="preserve"> with</w:t>
      </w:r>
      <w:r w:rsidRPr="00F06F1F">
        <w:rPr>
          <w:rStyle w:val="StyleUnderline"/>
        </w:rPr>
        <w:t xml:space="preserve"> a </w:t>
      </w:r>
      <w:r w:rsidRPr="00F06F1F">
        <w:rPr>
          <w:rStyle w:val="StyleUnderline"/>
          <w:highlight w:val="green"/>
        </w:rPr>
        <w:t>frequency</w:t>
      </w:r>
      <w:r w:rsidRPr="00F06F1F">
        <w:rPr>
          <w:rStyle w:val="StyleUnderline"/>
        </w:rPr>
        <w:t xml:space="preserve"> unusual among this year’s Senate campaigns</w:t>
      </w:r>
      <w:r w:rsidRPr="00F06F1F">
        <w:rPr>
          <w:sz w:val="16"/>
        </w:rPr>
        <w:t>.</w:t>
      </w:r>
    </w:p>
    <w:p w14:paraId="032950F9" w14:textId="77777777" w:rsidR="006F24FE" w:rsidRPr="00F06F1F" w:rsidRDefault="006F24FE" w:rsidP="006F24FE">
      <w:pPr>
        <w:rPr>
          <w:sz w:val="16"/>
        </w:rPr>
      </w:pPr>
      <w:r w:rsidRPr="00F06F1F">
        <w:rPr>
          <w:sz w:val="16"/>
        </w:rPr>
        <w:t xml:space="preserve">“The </w:t>
      </w:r>
      <w:r w:rsidRPr="00F06F1F">
        <w:rPr>
          <w:rStyle w:val="StyleUnderline"/>
          <w:highlight w:val="green"/>
        </w:rPr>
        <w:t>decisions of</w:t>
      </w:r>
      <w:r w:rsidRPr="00F06F1F">
        <w:rPr>
          <w:sz w:val="16"/>
          <w:highlight w:val="green"/>
        </w:rPr>
        <w:t xml:space="preserve"> </w:t>
      </w:r>
      <w:r w:rsidRPr="00F06F1F">
        <w:rPr>
          <w:rStyle w:val="Emphasis"/>
          <w:highlight w:val="green"/>
        </w:rPr>
        <w:t>Beijing</w:t>
      </w:r>
      <w:r w:rsidRPr="00F06F1F">
        <w:rPr>
          <w:rStyle w:val="StyleUnderline"/>
        </w:rPr>
        <w:t xml:space="preserve"> and the Chinese Communist Party will </w:t>
      </w:r>
      <w:r w:rsidRPr="00F06F1F">
        <w:rPr>
          <w:rStyle w:val="StyleUnderline"/>
          <w:highlight w:val="green"/>
        </w:rPr>
        <w:t>have</w:t>
      </w:r>
      <w:r w:rsidRPr="00F06F1F">
        <w:rPr>
          <w:rStyle w:val="Emphasis"/>
          <w:highlight w:val="green"/>
        </w:rPr>
        <w:t xml:space="preserve"> far greater impact</w:t>
      </w:r>
      <w:r w:rsidRPr="00F06F1F">
        <w:rPr>
          <w:rStyle w:val="StyleUnderline"/>
          <w:highlight w:val="green"/>
        </w:rPr>
        <w:t xml:space="preserve"> than</w:t>
      </w:r>
      <w:r w:rsidRPr="00F06F1F">
        <w:rPr>
          <w:rStyle w:val="StyleUnderline"/>
        </w:rPr>
        <w:t xml:space="preserve"> those of </w:t>
      </w:r>
      <w:r w:rsidRPr="00F06F1F">
        <w:rPr>
          <w:rStyle w:val="Emphasis"/>
          <w:highlight w:val="green"/>
        </w:rPr>
        <w:t>Washington</w:t>
      </w:r>
      <w:r w:rsidRPr="00F06F1F">
        <w:rPr>
          <w:sz w:val="16"/>
        </w:rPr>
        <w:t>. The hands of the president and Congress are tied; their powers circumscribed by Beijing’s actions on the international stage,” Rogers wrote on his campaign website. “[This] means taking a much closer look at investments, apps, and technology from China and being unafraid to use the powers of government to protect the American people.”</w:t>
      </w:r>
    </w:p>
    <w:p w14:paraId="631416A1" w14:textId="77777777" w:rsidR="006F24FE" w:rsidRPr="00F06F1F" w:rsidRDefault="006F24FE" w:rsidP="006F24FE">
      <w:pPr>
        <w:rPr>
          <w:sz w:val="16"/>
        </w:rPr>
      </w:pPr>
      <w:r w:rsidRPr="00F06F1F">
        <w:rPr>
          <w:sz w:val="16"/>
        </w:rPr>
        <w:t xml:space="preserve">Rogers has accused </w:t>
      </w:r>
      <w:proofErr w:type="spellStart"/>
      <w:r w:rsidRPr="00F06F1F">
        <w:rPr>
          <w:sz w:val="16"/>
        </w:rPr>
        <w:t>Slotkin</w:t>
      </w:r>
      <w:proofErr w:type="spellEnd"/>
      <w:r w:rsidRPr="00F06F1F">
        <w:rPr>
          <w:sz w:val="16"/>
        </w:rPr>
        <w:t xml:space="preserve"> of dealings with a Chinese-connected battery manufacturer </w:t>
      </w:r>
      <w:proofErr w:type="spellStart"/>
      <w:r w:rsidRPr="00F06F1F">
        <w:rPr>
          <w:sz w:val="16"/>
        </w:rPr>
        <w:t>Gotion</w:t>
      </w:r>
      <w:proofErr w:type="spellEnd"/>
      <w:r w:rsidRPr="00F06F1F">
        <w:rPr>
          <w:sz w:val="16"/>
        </w:rPr>
        <w:t xml:space="preserve">, that has been cited by Congress for allegedly using the “slave labor” of Uyghur Muslims in China’s Xinjiang Province. </w:t>
      </w:r>
      <w:proofErr w:type="spellStart"/>
      <w:r w:rsidRPr="00F06F1F">
        <w:rPr>
          <w:sz w:val="16"/>
        </w:rPr>
        <w:t>Slotkin</w:t>
      </w:r>
      <w:proofErr w:type="spellEnd"/>
      <w:r w:rsidRPr="00F06F1F">
        <w:rPr>
          <w:sz w:val="16"/>
        </w:rPr>
        <w:t xml:space="preserve"> in 2023 signed a non-disclosure agreement with the company to discuss its plan to build an electric vehicle battery plant in Michigan, according to Fox News.</w:t>
      </w:r>
    </w:p>
    <w:p w14:paraId="14B504D8" w14:textId="77777777" w:rsidR="006F24FE" w:rsidRPr="00F06F1F" w:rsidRDefault="006F24FE" w:rsidP="006F24FE">
      <w:pPr>
        <w:rPr>
          <w:sz w:val="16"/>
        </w:rPr>
      </w:pPr>
      <w:r w:rsidRPr="00F06F1F">
        <w:rPr>
          <w:sz w:val="16"/>
        </w:rPr>
        <w:t xml:space="preserve">“It’s outrageous that @ElissaSlotkin signed a secret agreement to help dole out billions of taxpayer dollars to these Chinese companies,” Rogers wrote on Twitter in June. </w:t>
      </w:r>
      <w:proofErr w:type="spellStart"/>
      <w:r w:rsidRPr="00F06F1F">
        <w:rPr>
          <w:sz w:val="16"/>
        </w:rPr>
        <w:t>Slotkin</w:t>
      </w:r>
      <w:proofErr w:type="spellEnd"/>
      <w:r w:rsidRPr="00F06F1F">
        <w:rPr>
          <w:sz w:val="16"/>
        </w:rPr>
        <w:t xml:space="preserve"> has reportedly declined to comment on the NDA, Fox reported.</w:t>
      </w:r>
    </w:p>
    <w:p w14:paraId="7F87A197" w14:textId="77777777" w:rsidR="006F24FE" w:rsidRPr="00F06F1F" w:rsidRDefault="006F24FE" w:rsidP="006F24FE">
      <w:pPr>
        <w:rPr>
          <w:sz w:val="16"/>
        </w:rPr>
      </w:pPr>
      <w:proofErr w:type="spellStart"/>
      <w:r w:rsidRPr="00F06F1F">
        <w:rPr>
          <w:sz w:val="16"/>
        </w:rPr>
        <w:t>Slotkin</w:t>
      </w:r>
      <w:proofErr w:type="spellEnd"/>
      <w:r w:rsidRPr="00F06F1F">
        <w:rPr>
          <w:sz w:val="16"/>
        </w:rPr>
        <w:t xml:space="preserve">, meanwhile, has </w:t>
      </w:r>
      <w:r w:rsidRPr="00F06F1F">
        <w:rPr>
          <w:rStyle w:val="StyleUnderline"/>
          <w:highlight w:val="green"/>
        </w:rPr>
        <w:t>focused</w:t>
      </w:r>
      <w:r w:rsidRPr="00F06F1F">
        <w:rPr>
          <w:rStyle w:val="StyleUnderline"/>
        </w:rPr>
        <w:t xml:space="preserve"> her CCP-related </w:t>
      </w:r>
      <w:r w:rsidRPr="00F06F1F">
        <w:rPr>
          <w:rStyle w:val="StyleUnderline"/>
          <w:highlight w:val="green"/>
        </w:rPr>
        <w:t>advocacy on</w:t>
      </w:r>
      <w:r w:rsidRPr="00F06F1F">
        <w:rPr>
          <w:rStyle w:val="StyleUnderline"/>
        </w:rPr>
        <w:t xml:space="preserve"> the </w:t>
      </w:r>
      <w:r w:rsidRPr="00F06F1F">
        <w:rPr>
          <w:rStyle w:val="Emphasis"/>
          <w:highlight w:val="green"/>
        </w:rPr>
        <w:t>perceived threat</w:t>
      </w:r>
      <w:r w:rsidRPr="00F06F1F">
        <w:rPr>
          <w:rStyle w:val="StyleUnderline"/>
          <w:highlight w:val="green"/>
        </w:rPr>
        <w:t xml:space="preserve"> </w:t>
      </w:r>
      <w:r w:rsidRPr="00F06F1F">
        <w:rPr>
          <w:rStyle w:val="StyleUnderline"/>
        </w:rPr>
        <w:t xml:space="preserve">of </w:t>
      </w:r>
      <w:r w:rsidRPr="00F06F1F">
        <w:rPr>
          <w:rStyle w:val="StyleUnderline"/>
          <w:highlight w:val="green"/>
        </w:rPr>
        <w:t>Chinese</w:t>
      </w:r>
      <w:r w:rsidRPr="00F06F1F">
        <w:rPr>
          <w:rStyle w:val="StyleUnderline"/>
        </w:rPr>
        <w:t xml:space="preserve">-made </w:t>
      </w:r>
      <w:r w:rsidRPr="00F06F1F">
        <w:rPr>
          <w:rStyle w:val="StyleUnderline"/>
          <w:highlight w:val="green"/>
        </w:rPr>
        <w:t>vehicles</w:t>
      </w:r>
      <w:r w:rsidRPr="00F06F1F">
        <w:rPr>
          <w:rStyle w:val="StyleUnderline"/>
        </w:rPr>
        <w:t xml:space="preserve"> in the state</w:t>
      </w:r>
      <w:r w:rsidRPr="00F06F1F">
        <w:rPr>
          <w:sz w:val="16"/>
        </w:rPr>
        <w:t>.</w:t>
      </w:r>
    </w:p>
    <w:p w14:paraId="114F16DE" w14:textId="77777777" w:rsidR="006F24FE" w:rsidRDefault="006F24FE" w:rsidP="006F24FE">
      <w:pPr>
        <w:rPr>
          <w:sz w:val="16"/>
        </w:rPr>
      </w:pPr>
      <w:r w:rsidRPr="00F06F1F">
        <w:rPr>
          <w:sz w:val="16"/>
        </w:rPr>
        <w:t>“</w:t>
      </w:r>
      <w:r w:rsidRPr="00F06F1F">
        <w:rPr>
          <w:rStyle w:val="StyleUnderline"/>
        </w:rPr>
        <w:t>This idea of Chinese connected vehicles</w:t>
      </w:r>
      <w:r w:rsidRPr="00F06F1F">
        <w:rPr>
          <w:sz w:val="16"/>
        </w:rPr>
        <w:t xml:space="preserve"> – autonomous vehicles, electric vehicles, trucks, autonomous trucks – coming into the United States is no longer a fantasy. It is no longer the stuff of science fiction,” </w:t>
      </w:r>
      <w:proofErr w:type="spellStart"/>
      <w:r w:rsidRPr="00F06F1F">
        <w:rPr>
          <w:sz w:val="16"/>
        </w:rPr>
        <w:t>Slotkin</w:t>
      </w:r>
      <w:proofErr w:type="spellEnd"/>
      <w:r w:rsidRPr="00F06F1F">
        <w:rPr>
          <w:sz w:val="16"/>
        </w:rPr>
        <w:t xml:space="preserve"> said in May. “It has become my </w:t>
      </w:r>
      <w:r w:rsidRPr="00F06F1F">
        <w:rPr>
          <w:rStyle w:val="StyleUnderline"/>
        </w:rPr>
        <w:t>new mission to put up national security hurdles to those vehicles entering the United States</w:t>
      </w:r>
      <w:r w:rsidRPr="00F06F1F">
        <w:rPr>
          <w:sz w:val="16"/>
        </w:rPr>
        <w:t xml:space="preserve">. We </w:t>
      </w:r>
      <w:r w:rsidRPr="00F06F1F">
        <w:rPr>
          <w:rStyle w:val="StyleUnderline"/>
        </w:rPr>
        <w:t>cannot let them get a foothold in the United States</w:t>
      </w:r>
      <w:r w:rsidRPr="00F06F1F">
        <w:rPr>
          <w:sz w:val="16"/>
        </w:rPr>
        <w:t>.”</w:t>
      </w:r>
    </w:p>
    <w:p w14:paraId="222D039D" w14:textId="77777777" w:rsidR="006F24FE" w:rsidRDefault="006F24FE" w:rsidP="006F24FE">
      <w:pPr>
        <w:pStyle w:val="Heading3"/>
      </w:pPr>
      <w:r>
        <w:lastRenderedPageBreak/>
        <w:t>IL --- Do Nothing</w:t>
      </w:r>
    </w:p>
    <w:p w14:paraId="33F06405" w14:textId="77777777" w:rsidR="006F24FE" w:rsidRPr="0018671E" w:rsidRDefault="006F24FE" w:rsidP="006F24FE">
      <w:pPr>
        <w:pStyle w:val="Heading4"/>
        <w:rPr>
          <w:rFonts w:cs="Calibri"/>
        </w:rPr>
      </w:pPr>
      <w:r w:rsidRPr="0018671E">
        <w:rPr>
          <w:rFonts w:cs="Calibri"/>
        </w:rPr>
        <w:t xml:space="preserve">House Republicans losing now due to </w:t>
      </w:r>
      <w:r w:rsidRPr="0018671E">
        <w:rPr>
          <w:rFonts w:cs="Calibri"/>
          <w:u w:val="single"/>
        </w:rPr>
        <w:t>political inaction</w:t>
      </w:r>
      <w:r w:rsidRPr="0018671E">
        <w:rPr>
          <w:rFonts w:cs="Calibri"/>
        </w:rPr>
        <w:t xml:space="preserve"> – the plan gives them a win</w:t>
      </w:r>
    </w:p>
    <w:p w14:paraId="2839E052" w14:textId="77777777" w:rsidR="006F24FE" w:rsidRPr="0018671E" w:rsidRDefault="006F24FE" w:rsidP="006F24FE">
      <w:pPr>
        <w:rPr>
          <w:rStyle w:val="Style13ptBold"/>
        </w:rPr>
      </w:pPr>
      <w:proofErr w:type="spellStart"/>
      <w:r w:rsidRPr="0018671E">
        <w:rPr>
          <w:rStyle w:val="Style13ptBold"/>
        </w:rPr>
        <w:t>Kapur</w:t>
      </w:r>
      <w:proofErr w:type="spellEnd"/>
      <w:r w:rsidRPr="0018671E">
        <w:rPr>
          <w:rStyle w:val="Style13ptBold"/>
        </w:rPr>
        <w:t xml:space="preserve"> 24</w:t>
      </w:r>
    </w:p>
    <w:p w14:paraId="4F5F6EB9" w14:textId="77777777" w:rsidR="006F24FE" w:rsidRPr="0018671E" w:rsidRDefault="006F24FE" w:rsidP="006F24FE">
      <w:pPr>
        <w:rPr>
          <w:sz w:val="16"/>
        </w:rPr>
      </w:pPr>
      <w:r w:rsidRPr="0018671E">
        <w:rPr>
          <w:sz w:val="16"/>
        </w:rPr>
        <w:t>[(Sahil, reporter for NBC News covering Capitol Hill, elections and the intersection of politics and public policy in Washington.) “‘It’s embarrassing’: Republicans worry they have no achievements to run on in 2024”, NBC News, 1-22-24, https://www.nbcnews.com/politics/2024-election/s-embarrassing-republicans-worry-no-achievements-run-2024-rcna131902]//LR</w:t>
      </w:r>
    </w:p>
    <w:p w14:paraId="1B278D3F" w14:textId="77777777" w:rsidR="006F24FE" w:rsidRPr="0018671E" w:rsidRDefault="006F24FE" w:rsidP="006F24FE">
      <w:pPr>
        <w:rPr>
          <w:rStyle w:val="StyleUnderline"/>
          <w:sz w:val="16"/>
        </w:rPr>
      </w:pPr>
    </w:p>
    <w:p w14:paraId="57625BCA" w14:textId="77777777" w:rsidR="006F24FE" w:rsidRPr="00E6654D" w:rsidRDefault="006F24FE" w:rsidP="006F24FE">
      <w:pPr>
        <w:rPr>
          <w:sz w:val="16"/>
        </w:rPr>
      </w:pPr>
      <w:r w:rsidRPr="00E6654D">
        <w:rPr>
          <w:sz w:val="16"/>
        </w:rPr>
        <w:t xml:space="preserve">WASHINGTON — When Congress began the new year, Rep. Andy Biggs gave a television interview and made a startling confession: </w:t>
      </w:r>
      <w:r w:rsidRPr="00E6654D">
        <w:rPr>
          <w:rStyle w:val="Emphasis"/>
          <w:highlight w:val="cyan"/>
        </w:rPr>
        <w:t>House Republicans have done nothing</w:t>
      </w:r>
      <w:r w:rsidRPr="00E6654D">
        <w:rPr>
          <w:rStyle w:val="StyleUnderline"/>
          <w:highlight w:val="cyan"/>
        </w:rPr>
        <w:t xml:space="preserve"> </w:t>
      </w:r>
      <w:r w:rsidRPr="00E6654D">
        <w:rPr>
          <w:rStyle w:val="StyleUnderline"/>
        </w:rPr>
        <w:t>they can run on.</w:t>
      </w:r>
      <w:r w:rsidRPr="0018671E">
        <w:rPr>
          <w:rStyle w:val="StyleUnderline"/>
        </w:rPr>
        <w:t xml:space="preserve"> </w:t>
      </w:r>
      <w:r w:rsidRPr="00E6654D">
        <w:rPr>
          <w:sz w:val="16"/>
        </w:rPr>
        <w:t xml:space="preserve">“We have nothing. In my opinion, we have </w:t>
      </w:r>
      <w:r w:rsidRPr="00E6654D">
        <w:rPr>
          <w:rStyle w:val="StyleUnderline"/>
          <w:highlight w:val="cyan"/>
        </w:rPr>
        <w:t>nothing to</w:t>
      </w:r>
      <w:r w:rsidRPr="00E6654D">
        <w:rPr>
          <w:rStyle w:val="StyleUnderline"/>
        </w:rPr>
        <w:t xml:space="preserve"> go out there and </w:t>
      </w:r>
      <w:r w:rsidRPr="00E6654D">
        <w:rPr>
          <w:rStyle w:val="StyleUnderline"/>
          <w:highlight w:val="cyan"/>
        </w:rPr>
        <w:t>campaign on</w:t>
      </w:r>
      <w:r w:rsidRPr="00E6654D">
        <w:rPr>
          <w:rStyle w:val="StyleUnderline"/>
        </w:rPr>
        <w:t>,” the Arizona Republican</w:t>
      </w:r>
      <w:r w:rsidRPr="00E6654D">
        <w:rPr>
          <w:sz w:val="16"/>
        </w:rPr>
        <w:t xml:space="preserve"> said on the conservative network Newsmax. “It’s embarrassing.”</w:t>
      </w:r>
      <w:r w:rsidRPr="0018671E">
        <w:rPr>
          <w:sz w:val="16"/>
        </w:rPr>
        <w:t xml:space="preserve"> </w:t>
      </w:r>
      <w:r w:rsidRPr="00E6654D">
        <w:rPr>
          <w:sz w:val="16"/>
        </w:rPr>
        <w:t xml:space="preserve">Anchor Chris Salcedo responded with a bemused chuckle. “I know,” he said. “The </w:t>
      </w:r>
      <w:r w:rsidRPr="00E6654D">
        <w:rPr>
          <w:rStyle w:val="StyleUnderline"/>
        </w:rPr>
        <w:t xml:space="preserve">Republican Party in the Congress majority has </w:t>
      </w:r>
      <w:r w:rsidRPr="00E6654D">
        <w:rPr>
          <w:rStyle w:val="StyleUnderline"/>
          <w:highlight w:val="cyan"/>
        </w:rPr>
        <w:t>zero accomplishments</w:t>
      </w:r>
      <w:r w:rsidRPr="00E6654D">
        <w:rPr>
          <w:sz w:val="16"/>
        </w:rPr>
        <w:t>.”</w:t>
      </w:r>
      <w:r w:rsidRPr="0018671E">
        <w:rPr>
          <w:sz w:val="16"/>
        </w:rPr>
        <w:t xml:space="preserve"> </w:t>
      </w:r>
      <w:r w:rsidRPr="00E6654D">
        <w:rPr>
          <w:sz w:val="16"/>
        </w:rPr>
        <w:t xml:space="preserve">The exchange captured a </w:t>
      </w:r>
      <w:r w:rsidRPr="00E6654D">
        <w:rPr>
          <w:rStyle w:val="StyleUnderline"/>
        </w:rPr>
        <w:t xml:space="preserve">dynamic that </w:t>
      </w:r>
      <w:r w:rsidRPr="00E6654D">
        <w:rPr>
          <w:rStyle w:val="Emphasis"/>
          <w:highlight w:val="cyan"/>
        </w:rPr>
        <w:t>looms over</w:t>
      </w:r>
      <w:r w:rsidRPr="00E6654D">
        <w:rPr>
          <w:rStyle w:val="Emphasis"/>
        </w:rPr>
        <w:t xml:space="preserve"> Republican </w:t>
      </w:r>
      <w:r w:rsidRPr="00E6654D">
        <w:rPr>
          <w:rStyle w:val="Emphasis"/>
          <w:highlight w:val="cyan"/>
        </w:rPr>
        <w:t>lawmakers</w:t>
      </w:r>
      <w:r w:rsidRPr="00E6654D">
        <w:rPr>
          <w:rStyle w:val="StyleUnderline"/>
          <w:highlight w:val="cyan"/>
        </w:rPr>
        <w:t xml:space="preserve"> heading into the 2024 election</w:t>
      </w:r>
      <w:r w:rsidRPr="00E6654D">
        <w:rPr>
          <w:rStyle w:val="StyleUnderline"/>
        </w:rPr>
        <w:t xml:space="preserve">: They’ve passed </w:t>
      </w:r>
      <w:r w:rsidRPr="00E6654D">
        <w:rPr>
          <w:rStyle w:val="Emphasis"/>
          <w:highlight w:val="cyan"/>
        </w:rPr>
        <w:t>little substantive legislatio</w:t>
      </w:r>
      <w:r w:rsidRPr="00E6654D">
        <w:rPr>
          <w:rStyle w:val="StyleUnderline"/>
          <w:highlight w:val="cyan"/>
        </w:rPr>
        <w:t xml:space="preserve">n </w:t>
      </w:r>
      <w:r w:rsidRPr="00E6654D">
        <w:rPr>
          <w:rStyle w:val="StyleUnderline"/>
        </w:rPr>
        <w:t>since winning the majority</w:t>
      </w:r>
      <w:r w:rsidRPr="00E6654D">
        <w:rPr>
          <w:sz w:val="16"/>
        </w:rPr>
        <w:t xml:space="preserve"> in 2022 and </w:t>
      </w:r>
      <w:r w:rsidRPr="00E6654D">
        <w:rPr>
          <w:rStyle w:val="StyleUnderline"/>
          <w:highlight w:val="cyan"/>
        </w:rPr>
        <w:t>struggled to do the basics</w:t>
      </w:r>
      <w:r w:rsidRPr="00E6654D">
        <w:rPr>
          <w:rStyle w:val="StyleUnderline"/>
        </w:rPr>
        <w:t xml:space="preserve"> of governing</w:t>
      </w:r>
      <w:r w:rsidRPr="00E6654D">
        <w:rPr>
          <w:sz w:val="16"/>
        </w:rPr>
        <w:t xml:space="preserve"> with a Democratic-led Senate. Their </w:t>
      </w:r>
      <w:r w:rsidRPr="00E6654D">
        <w:rPr>
          <w:rStyle w:val="StyleUnderline"/>
        </w:rPr>
        <w:t xml:space="preserve">first year was instead </w:t>
      </w:r>
      <w:r w:rsidRPr="00E6654D">
        <w:rPr>
          <w:rStyle w:val="StyleUnderline"/>
          <w:highlight w:val="cyan"/>
        </w:rPr>
        <w:t>marked by</w:t>
      </w:r>
      <w:r w:rsidRPr="0018671E">
        <w:rPr>
          <w:rStyle w:val="StyleUnderline"/>
          <w:highlight w:val="cyan"/>
        </w:rPr>
        <w:t xml:space="preserve"> </w:t>
      </w:r>
      <w:r w:rsidRPr="00E6654D">
        <w:rPr>
          <w:rStyle w:val="Emphasis"/>
          <w:rFonts w:eastAsiaTheme="majorEastAsia"/>
          <w:highlight w:val="cyan"/>
        </w:rPr>
        <w:t>fractiousness and chaos</w:t>
      </w:r>
      <w:r w:rsidRPr="00E6654D">
        <w:rPr>
          <w:rStyle w:val="StyleUnderline"/>
        </w:rPr>
        <w:t>,</w:t>
      </w:r>
      <w:r w:rsidRPr="00E6654D">
        <w:rPr>
          <w:sz w:val="16"/>
        </w:rPr>
        <w:t xml:space="preserve"> complicating the party’s pitch to voters this fall. The challenge is </w:t>
      </w:r>
      <w:r w:rsidRPr="00E6654D">
        <w:rPr>
          <w:rStyle w:val="StyleUnderline"/>
          <w:highlight w:val="cyan"/>
        </w:rPr>
        <w:t>accentuated by</w:t>
      </w:r>
      <w:r w:rsidRPr="00E6654D">
        <w:rPr>
          <w:rStyle w:val="StyleUnderline"/>
        </w:rPr>
        <w:t xml:space="preserve"> likely GOP presidential nominee Donald </w:t>
      </w:r>
      <w:r w:rsidRPr="00E6654D">
        <w:rPr>
          <w:rStyle w:val="StyleUnderline"/>
          <w:highlight w:val="cyan"/>
        </w:rPr>
        <w:t>Trump</w:t>
      </w:r>
      <w:r w:rsidRPr="00E6654D">
        <w:rPr>
          <w:sz w:val="16"/>
        </w:rPr>
        <w:t xml:space="preserve"> making</w:t>
      </w:r>
      <w:r w:rsidRPr="0018671E">
        <w:rPr>
          <w:sz w:val="16"/>
        </w:rPr>
        <w:t xml:space="preserve"> </w:t>
      </w:r>
      <w:r w:rsidRPr="00E6654D">
        <w:rPr>
          <w:rFonts w:eastAsiaTheme="majorEastAsia"/>
          <w:sz w:val="16"/>
        </w:rPr>
        <w:t>“retribution” against his enemies</w:t>
      </w:r>
      <w:r w:rsidRPr="00E6654D">
        <w:rPr>
          <w:sz w:val="16"/>
        </w:rPr>
        <w:t>, rather than shared policy goals, the centerpiece of his comeback bid as he continues to spread fabricated claims that the 2020 election was stolen from him.</w:t>
      </w:r>
      <w:r w:rsidRPr="0018671E">
        <w:rPr>
          <w:sz w:val="16"/>
        </w:rPr>
        <w:t xml:space="preserve"> </w:t>
      </w:r>
      <w:r w:rsidRPr="00E6654D">
        <w:rPr>
          <w:sz w:val="16"/>
        </w:rPr>
        <w:t xml:space="preserve">With 10 months until Election Day, </w:t>
      </w:r>
      <w:r w:rsidRPr="00E6654D">
        <w:rPr>
          <w:rStyle w:val="StyleUnderline"/>
        </w:rPr>
        <w:t xml:space="preserve">Republicans </w:t>
      </w:r>
      <w:r w:rsidRPr="00E6654D">
        <w:rPr>
          <w:rStyle w:val="Emphasis"/>
        </w:rPr>
        <w:t xml:space="preserve">still have a </w:t>
      </w:r>
      <w:r w:rsidRPr="00E6654D">
        <w:rPr>
          <w:rStyle w:val="Emphasis"/>
          <w:highlight w:val="cyan"/>
        </w:rPr>
        <w:t>few opportunities</w:t>
      </w:r>
      <w:r w:rsidRPr="00E6654D">
        <w:rPr>
          <w:rStyle w:val="StyleUnderline"/>
          <w:highlight w:val="cyan"/>
        </w:rPr>
        <w:t xml:space="preserve"> to salvage</w:t>
      </w:r>
      <w:r w:rsidRPr="00E6654D">
        <w:rPr>
          <w:sz w:val="16"/>
        </w:rPr>
        <w:t xml:space="preserve"> what has been a historically unproductive congressional session and </w:t>
      </w:r>
      <w:r w:rsidRPr="00E6654D">
        <w:rPr>
          <w:rStyle w:val="StyleUnderline"/>
          <w:highlight w:val="cyan"/>
        </w:rPr>
        <w:t>pass new laws</w:t>
      </w:r>
      <w:r w:rsidRPr="00E6654D">
        <w:rPr>
          <w:rStyle w:val="StyleUnderline"/>
        </w:rPr>
        <w:t xml:space="preserve"> in the divided government.</w:t>
      </w:r>
      <w:r w:rsidRPr="0018671E">
        <w:rPr>
          <w:rStyle w:val="StyleUnderline"/>
        </w:rPr>
        <w:t xml:space="preserve"> </w:t>
      </w:r>
      <w:r w:rsidRPr="00E6654D">
        <w:rPr>
          <w:sz w:val="16"/>
        </w:rPr>
        <w:t>A</w:t>
      </w:r>
      <w:r w:rsidRPr="0018671E">
        <w:rPr>
          <w:sz w:val="16"/>
        </w:rPr>
        <w:t xml:space="preserve"> </w:t>
      </w:r>
      <w:r w:rsidRPr="00E6654D">
        <w:rPr>
          <w:rFonts w:eastAsiaTheme="majorEastAsia"/>
          <w:sz w:val="16"/>
        </w:rPr>
        <w:t>spending deal</w:t>
      </w:r>
      <w:r w:rsidRPr="0018671E">
        <w:rPr>
          <w:sz w:val="16"/>
        </w:rPr>
        <w:t xml:space="preserve"> </w:t>
      </w:r>
      <w:r w:rsidRPr="00E6654D">
        <w:rPr>
          <w:sz w:val="16"/>
        </w:rPr>
        <w:t>between House Speaker Mike Johnson, R-La., and Senate Majority Leader Chuck Schumer, D-N.Y., gives the GOP a chance to achieve spending cuts. A potential Senate</w:t>
      </w:r>
      <w:r w:rsidRPr="0018671E">
        <w:rPr>
          <w:sz w:val="16"/>
        </w:rPr>
        <w:t xml:space="preserve"> </w:t>
      </w:r>
      <w:r w:rsidRPr="00E6654D">
        <w:rPr>
          <w:rFonts w:eastAsiaTheme="majorEastAsia"/>
          <w:sz w:val="16"/>
        </w:rPr>
        <w:t>immigration</w:t>
      </w:r>
      <w:r w:rsidRPr="0018671E">
        <w:rPr>
          <w:sz w:val="16"/>
        </w:rPr>
        <w:t xml:space="preserve"> </w:t>
      </w:r>
      <w:r w:rsidRPr="00E6654D">
        <w:rPr>
          <w:rFonts w:eastAsiaTheme="majorEastAsia"/>
          <w:sz w:val="16"/>
        </w:rPr>
        <w:t>deal</w:t>
      </w:r>
      <w:r w:rsidRPr="0018671E">
        <w:rPr>
          <w:sz w:val="16"/>
        </w:rPr>
        <w:t xml:space="preserve"> </w:t>
      </w:r>
      <w:r w:rsidRPr="00E6654D">
        <w:rPr>
          <w:sz w:val="16"/>
        </w:rPr>
        <w:t>gives them an opportunity to toughen asylum and border laws. And a</w:t>
      </w:r>
      <w:r w:rsidRPr="0018671E">
        <w:rPr>
          <w:sz w:val="16"/>
        </w:rPr>
        <w:t xml:space="preserve"> </w:t>
      </w:r>
      <w:r w:rsidRPr="00E6654D">
        <w:rPr>
          <w:rFonts w:eastAsiaTheme="majorEastAsia"/>
          <w:sz w:val="16"/>
        </w:rPr>
        <w:t>bipartisan tax bill</w:t>
      </w:r>
      <w:r w:rsidRPr="0018671E">
        <w:rPr>
          <w:sz w:val="16"/>
        </w:rPr>
        <w:t xml:space="preserve"> </w:t>
      </w:r>
      <w:r w:rsidRPr="00E6654D">
        <w:rPr>
          <w:sz w:val="16"/>
        </w:rPr>
        <w:t>that</w:t>
      </w:r>
      <w:r w:rsidRPr="0018671E">
        <w:rPr>
          <w:sz w:val="16"/>
        </w:rPr>
        <w:t xml:space="preserve"> </w:t>
      </w:r>
      <w:r w:rsidRPr="00E6654D">
        <w:rPr>
          <w:rFonts w:eastAsiaTheme="majorEastAsia"/>
          <w:sz w:val="16"/>
        </w:rPr>
        <w:t>overwhelmingly passed</w:t>
      </w:r>
      <w:r w:rsidRPr="0018671E">
        <w:rPr>
          <w:rFonts w:eastAsiaTheme="majorEastAsia"/>
          <w:sz w:val="16"/>
        </w:rPr>
        <w:t xml:space="preserve"> </w:t>
      </w:r>
      <w:r w:rsidRPr="00E6654D">
        <w:rPr>
          <w:rFonts w:eastAsiaTheme="majorEastAsia"/>
          <w:sz w:val="16"/>
        </w:rPr>
        <w:t>through</w:t>
      </w:r>
      <w:r w:rsidRPr="0018671E">
        <w:rPr>
          <w:rFonts w:eastAsiaTheme="majorEastAsia"/>
          <w:sz w:val="16"/>
        </w:rPr>
        <w:t xml:space="preserve"> </w:t>
      </w:r>
      <w:r w:rsidRPr="00E6654D">
        <w:rPr>
          <w:rFonts w:eastAsiaTheme="majorEastAsia"/>
          <w:sz w:val="16"/>
        </w:rPr>
        <w:t>committee</w:t>
      </w:r>
      <w:r w:rsidRPr="0018671E">
        <w:rPr>
          <w:sz w:val="16"/>
        </w:rPr>
        <w:t xml:space="preserve"> </w:t>
      </w:r>
      <w:r w:rsidRPr="00E6654D">
        <w:rPr>
          <w:sz w:val="16"/>
        </w:rPr>
        <w:t>on Friday presents a rare opening to deliver tax breaks for GOP backers in the business community.</w:t>
      </w:r>
      <w:r w:rsidRPr="0018671E">
        <w:rPr>
          <w:sz w:val="16"/>
        </w:rPr>
        <w:t xml:space="preserve"> </w:t>
      </w:r>
      <w:r w:rsidRPr="00E6654D">
        <w:rPr>
          <w:sz w:val="16"/>
        </w:rPr>
        <w:t xml:space="preserve">Yet </w:t>
      </w:r>
      <w:r w:rsidRPr="00E6654D">
        <w:rPr>
          <w:rStyle w:val="Emphasis"/>
          <w:highlight w:val="cyan"/>
        </w:rPr>
        <w:t>none of those measures</w:t>
      </w:r>
      <w:r w:rsidRPr="00E6654D">
        <w:rPr>
          <w:rStyle w:val="StyleUnderline"/>
        </w:rPr>
        <w:t xml:space="preserve"> are </w:t>
      </w:r>
      <w:r w:rsidRPr="00E6654D">
        <w:rPr>
          <w:rStyle w:val="StyleUnderline"/>
          <w:highlight w:val="cyan"/>
        </w:rPr>
        <w:t>guaranteed</w:t>
      </w:r>
      <w:r w:rsidRPr="00E6654D">
        <w:rPr>
          <w:rStyle w:val="StyleUnderline"/>
        </w:rPr>
        <w:t xml:space="preserve"> to become law. </w:t>
      </w:r>
      <w:r w:rsidRPr="00E6654D">
        <w:rPr>
          <w:rStyle w:val="StyleUnderline"/>
          <w:highlight w:val="cyan"/>
        </w:rPr>
        <w:t>Right-wing</w:t>
      </w:r>
      <w:r w:rsidRPr="00E6654D">
        <w:rPr>
          <w:rStyle w:val="StyleUnderline"/>
        </w:rPr>
        <w:t xml:space="preserve"> members, including Biggs, are </w:t>
      </w:r>
      <w:r w:rsidRPr="00E6654D">
        <w:rPr>
          <w:rStyle w:val="StyleUnderline"/>
          <w:highlight w:val="cyan"/>
        </w:rPr>
        <w:t>rebelling against</w:t>
      </w:r>
      <w:r w:rsidRPr="00E6654D">
        <w:rPr>
          <w:rStyle w:val="StyleUnderline"/>
        </w:rPr>
        <w:t xml:space="preserve"> some of </w:t>
      </w:r>
      <w:r w:rsidRPr="00E6654D">
        <w:rPr>
          <w:rStyle w:val="StyleUnderline"/>
          <w:highlight w:val="cyan"/>
        </w:rPr>
        <w:t>them</w:t>
      </w:r>
      <w:r w:rsidRPr="00E6654D">
        <w:rPr>
          <w:rStyle w:val="StyleUnderline"/>
        </w:rPr>
        <w:t xml:space="preserve"> for being </w:t>
      </w:r>
      <w:r w:rsidRPr="00E6654D">
        <w:rPr>
          <w:rStyle w:val="Emphasis"/>
          <w:highlight w:val="cyan"/>
        </w:rPr>
        <w:t>insufficiently conservative</w:t>
      </w:r>
      <w:r w:rsidRPr="00E6654D">
        <w:rPr>
          <w:rStyle w:val="StyleUnderline"/>
        </w:rPr>
        <w:t>.</w:t>
      </w:r>
      <w:r w:rsidRPr="00E6654D">
        <w:rPr>
          <w:sz w:val="16"/>
        </w:rPr>
        <w:t xml:space="preserve"> The emerging immigration bill’s prospects may hinge on Trump, who is seeking to wield chaos at the border as a weapon against President Joe Biden in the general election.</w:t>
      </w:r>
      <w:r w:rsidRPr="0018671E">
        <w:rPr>
          <w:sz w:val="16"/>
        </w:rPr>
        <w:t xml:space="preserve"> </w:t>
      </w:r>
      <w:r w:rsidRPr="00E6654D">
        <w:rPr>
          <w:sz w:val="16"/>
        </w:rPr>
        <w:t>The tax bill faces some</w:t>
      </w:r>
      <w:r w:rsidRPr="0018671E">
        <w:rPr>
          <w:sz w:val="16"/>
        </w:rPr>
        <w:t xml:space="preserve"> </w:t>
      </w:r>
      <w:r w:rsidRPr="00E6654D">
        <w:rPr>
          <w:rFonts w:eastAsiaTheme="majorEastAsia"/>
          <w:sz w:val="16"/>
        </w:rPr>
        <w:t>skepticism from Senate Republicans</w:t>
      </w:r>
      <w:r w:rsidRPr="0018671E">
        <w:rPr>
          <w:sz w:val="16"/>
        </w:rPr>
        <w:t xml:space="preserve"> </w:t>
      </w:r>
      <w:r w:rsidRPr="00E6654D">
        <w:rPr>
          <w:sz w:val="16"/>
        </w:rPr>
        <w:t>and fierce opposition from the business-aligned Wall Street Journal editorial board, which</w:t>
      </w:r>
      <w:r w:rsidRPr="0018671E">
        <w:rPr>
          <w:sz w:val="16"/>
        </w:rPr>
        <w:t xml:space="preserve"> </w:t>
      </w:r>
      <w:r w:rsidRPr="00E6654D">
        <w:rPr>
          <w:rFonts w:eastAsiaTheme="majorEastAsia"/>
          <w:sz w:val="16"/>
        </w:rPr>
        <w:t>complained</w:t>
      </w:r>
      <w:r w:rsidRPr="0018671E">
        <w:rPr>
          <w:sz w:val="16"/>
        </w:rPr>
        <w:t xml:space="preserve"> </w:t>
      </w:r>
      <w:r w:rsidRPr="00E6654D">
        <w:rPr>
          <w:sz w:val="16"/>
        </w:rPr>
        <w:t>that it would “give Democrats a huge policy victory” on the child credit. “Republicans haven’t done much in the 118th Congress, and in their scramble to compensate they may now do real policy harm,” the paper wrote.</w:t>
      </w:r>
      <w:r w:rsidRPr="0018671E">
        <w:rPr>
          <w:sz w:val="16"/>
        </w:rPr>
        <w:t xml:space="preserve"> </w:t>
      </w:r>
      <w:r w:rsidRPr="00E6654D">
        <w:rPr>
          <w:sz w:val="16"/>
        </w:rPr>
        <w:t>Rep. Patrick McHenry, R-N.C., the former acting speaker, said Johnson “should seek wider counsel than the loudest people who line up in the queue” —</w:t>
      </w:r>
      <w:r w:rsidRPr="0018671E">
        <w:rPr>
          <w:sz w:val="16"/>
        </w:rPr>
        <w:t xml:space="preserve"> </w:t>
      </w:r>
      <w:r w:rsidRPr="00E6654D">
        <w:rPr>
          <w:sz w:val="16"/>
        </w:rPr>
        <w:t xml:space="preserve">referring to far-right members who oppose compromises with the Senate — warning that the </w:t>
      </w:r>
      <w:r w:rsidRPr="00E6654D">
        <w:rPr>
          <w:rStyle w:val="StyleUnderline"/>
        </w:rPr>
        <w:t xml:space="preserve">GOP could </w:t>
      </w:r>
      <w:r w:rsidRPr="00E6654D">
        <w:rPr>
          <w:rStyle w:val="StyleUnderline"/>
          <w:highlight w:val="cyan"/>
        </w:rPr>
        <w:t>suffer politically without</w:t>
      </w:r>
      <w:r w:rsidRPr="00E6654D">
        <w:rPr>
          <w:rStyle w:val="StyleUnderline"/>
        </w:rPr>
        <w:t xml:space="preserve"> some </w:t>
      </w:r>
      <w:r w:rsidRPr="00E6654D">
        <w:rPr>
          <w:rStyle w:val="StyleUnderline"/>
          <w:highlight w:val="cyan"/>
        </w:rPr>
        <w:t>legislative victories</w:t>
      </w:r>
      <w:r w:rsidRPr="00E6654D">
        <w:rPr>
          <w:rStyle w:val="StyleUnderline"/>
        </w:rPr>
        <w:t>.</w:t>
      </w:r>
      <w:r w:rsidRPr="0018671E">
        <w:rPr>
          <w:rStyle w:val="StyleUnderline"/>
        </w:rPr>
        <w:t xml:space="preserve"> </w:t>
      </w:r>
      <w:r w:rsidRPr="00E6654D">
        <w:rPr>
          <w:sz w:val="16"/>
        </w:rPr>
        <w:t xml:space="preserve">“If we keep </w:t>
      </w:r>
      <w:r w:rsidRPr="00E6654D">
        <w:rPr>
          <w:rStyle w:val="StyleUnderline"/>
        </w:rPr>
        <w:t>extending the pain and creating more suffering, we will pay the price at the ballot box.</w:t>
      </w:r>
      <w:r w:rsidRPr="00E6654D">
        <w:rPr>
          <w:sz w:val="16"/>
        </w:rPr>
        <w:t xml:space="preserve"> But if we can get on with governance, and </w:t>
      </w:r>
      <w:r w:rsidRPr="00E6654D">
        <w:rPr>
          <w:rStyle w:val="Emphasis"/>
          <w:highlight w:val="cyan"/>
        </w:rPr>
        <w:t>get the best</w:t>
      </w:r>
      <w:r w:rsidRPr="00E6654D">
        <w:rPr>
          <w:rStyle w:val="Emphasis"/>
        </w:rPr>
        <w:t xml:space="preserve"> policy </w:t>
      </w:r>
      <w:r w:rsidRPr="00E6654D">
        <w:rPr>
          <w:rStyle w:val="Emphasis"/>
          <w:highlight w:val="cyan"/>
        </w:rPr>
        <w:t>wins we can</w:t>
      </w:r>
      <w:r w:rsidRPr="00E6654D">
        <w:rPr>
          <w:sz w:val="16"/>
          <w:highlight w:val="cyan"/>
        </w:rPr>
        <w:t>,</w:t>
      </w:r>
      <w:r w:rsidRPr="00E6654D">
        <w:rPr>
          <w:sz w:val="16"/>
        </w:rPr>
        <w:t xml:space="preserve"> then you can open-field this thing,” McHenry said. “But at this point, we are sucking wind because we can’t get past the main object in the road. Once we get past that main object, then it’s the president’s performance on the economy, it’s the president’s performance on national security.”</w:t>
      </w:r>
      <w:r w:rsidRPr="0018671E">
        <w:rPr>
          <w:sz w:val="16"/>
        </w:rPr>
        <w:t xml:space="preserve"> </w:t>
      </w:r>
      <w:r w:rsidRPr="00E6654D">
        <w:rPr>
          <w:sz w:val="16"/>
        </w:rPr>
        <w:t>“We need to get the hell out of the way, cut the best deals we can get,” he said. “And then get on with the political year.”</w:t>
      </w:r>
      <w:r w:rsidRPr="0018671E">
        <w:rPr>
          <w:sz w:val="16"/>
        </w:rPr>
        <w:t xml:space="preserve"> </w:t>
      </w:r>
      <w:r w:rsidRPr="00E6654D">
        <w:rPr>
          <w:sz w:val="16"/>
        </w:rPr>
        <w:t>‘They can’t pass an agenda’</w:t>
      </w:r>
      <w:r w:rsidRPr="0018671E">
        <w:rPr>
          <w:sz w:val="16"/>
        </w:rPr>
        <w:t xml:space="preserve"> </w:t>
      </w:r>
      <w:r w:rsidRPr="00E6654D">
        <w:rPr>
          <w:rStyle w:val="StyleUnderline"/>
          <w:highlight w:val="cyan"/>
        </w:rPr>
        <w:t xml:space="preserve">Democrats intend to </w:t>
      </w:r>
      <w:r w:rsidRPr="00E6654D">
        <w:rPr>
          <w:rStyle w:val="Emphasis"/>
          <w:highlight w:val="cyan"/>
        </w:rPr>
        <w:t>highlight</w:t>
      </w:r>
      <w:r w:rsidRPr="00E6654D">
        <w:rPr>
          <w:rStyle w:val="Emphasis"/>
        </w:rPr>
        <w:t xml:space="preserve"> the majority’s </w:t>
      </w:r>
      <w:r w:rsidRPr="00E6654D">
        <w:rPr>
          <w:rStyle w:val="Emphasis"/>
          <w:highlight w:val="cyan"/>
        </w:rPr>
        <w:t>thin record</w:t>
      </w:r>
      <w:r w:rsidRPr="00E6654D">
        <w:rPr>
          <w:sz w:val="16"/>
        </w:rPr>
        <w:t xml:space="preserve"> this fall.</w:t>
      </w:r>
      <w:r w:rsidRPr="0018671E">
        <w:rPr>
          <w:sz w:val="16"/>
        </w:rPr>
        <w:t xml:space="preserve"> </w:t>
      </w:r>
      <w:r w:rsidRPr="00E6654D">
        <w:rPr>
          <w:rStyle w:val="StyleUnderline"/>
        </w:rPr>
        <w:t>“I think people are paying attention to that,” Rep. Pete Aguilar, D-Calif., the chair of the House Democratic Caucus,</w:t>
      </w:r>
      <w:r w:rsidRPr="00E6654D">
        <w:rPr>
          <w:sz w:val="16"/>
        </w:rPr>
        <w:t xml:space="preserve"> said in an interview. “This is clearly a Republican conference where the only thing that brings them together are impeachments and censures. That’s what they’re about because they can’t pass an agenda. They can’t do anything substantively to help the American people. And </w:t>
      </w:r>
      <w:proofErr w:type="gramStart"/>
      <w:r w:rsidRPr="00E6654D">
        <w:rPr>
          <w:sz w:val="16"/>
        </w:rPr>
        <w:t>so</w:t>
      </w:r>
      <w:proofErr w:type="gramEnd"/>
      <w:r w:rsidRPr="00E6654D">
        <w:rPr>
          <w:sz w:val="16"/>
        </w:rPr>
        <w:t xml:space="preserve"> we plan on making that an issue throughout the year.”</w:t>
      </w:r>
      <w:r w:rsidRPr="0018671E">
        <w:rPr>
          <w:sz w:val="16"/>
        </w:rPr>
        <w:t xml:space="preserve"> </w:t>
      </w:r>
      <w:r w:rsidRPr="00E6654D">
        <w:rPr>
          <w:sz w:val="16"/>
        </w:rPr>
        <w:t>Rep. Mario Díaz-Balart, R-Fla., a senior appropriator, said there’s still time for Republicans to bag some victories. “If we can do the tax bill, and if we can do the appropriation bills ... if we can do something to actually strengthen the border ... then I think that would be a highly, highly, highly successful Congress,” he said.</w:t>
      </w:r>
      <w:r w:rsidRPr="0018671E">
        <w:rPr>
          <w:sz w:val="16"/>
        </w:rPr>
        <w:t xml:space="preserve"> </w:t>
      </w:r>
      <w:r w:rsidRPr="00E6654D">
        <w:rPr>
          <w:sz w:val="16"/>
        </w:rPr>
        <w:t>Rep. Brian Fitzpatrick, R-Pa., who represents one of 17 GOP districts that Biden won in 2020, praised the tax bill and said he wants to fund Ukraine and Israel, help Taiwan and secure the border.</w:t>
      </w:r>
      <w:r w:rsidRPr="0018671E">
        <w:rPr>
          <w:sz w:val="16"/>
        </w:rPr>
        <w:t xml:space="preserve"> </w:t>
      </w:r>
      <w:r w:rsidRPr="00E6654D">
        <w:rPr>
          <w:sz w:val="16"/>
        </w:rPr>
        <w:t>“I hope there’s enough adults in the room that are willing to focus on progress rather than purity,” Fitzpatrick said.</w:t>
      </w:r>
      <w:r w:rsidRPr="0018671E">
        <w:rPr>
          <w:sz w:val="16"/>
        </w:rPr>
        <w:t xml:space="preserve"> </w:t>
      </w:r>
      <w:r w:rsidRPr="00E6654D">
        <w:rPr>
          <w:sz w:val="16"/>
        </w:rPr>
        <w:t>GOP senators concur. “It would be really nice if they could hang their hat on some accomplishment,” said Sen. Kevin Cramer, R-N.D., who previously served three terms in the House.</w:t>
      </w:r>
      <w:r w:rsidRPr="0018671E">
        <w:rPr>
          <w:sz w:val="16"/>
        </w:rPr>
        <w:t xml:space="preserve"> </w:t>
      </w:r>
      <w:r w:rsidRPr="00E6654D">
        <w:rPr>
          <w:sz w:val="16"/>
        </w:rPr>
        <w:t xml:space="preserve">Cramer said the record of accomplishments since Republicans took the House majority has so far been “damn </w:t>
      </w:r>
      <w:proofErr w:type="spellStart"/>
      <w:r w:rsidRPr="00E6654D">
        <w:rPr>
          <w:sz w:val="16"/>
        </w:rPr>
        <w:lastRenderedPageBreak/>
        <w:t>thin</w:t>
      </w:r>
      <w:proofErr w:type="spellEnd"/>
      <w:r w:rsidRPr="00E6654D">
        <w:rPr>
          <w:sz w:val="16"/>
        </w:rPr>
        <w:t>.” He warned that if conservatives scuttle an immigration deal, it could hurt swing-district GOP members who would benefit from achievements as they fight for political survival in competitive districts.</w:t>
      </w:r>
      <w:r w:rsidRPr="0018671E">
        <w:rPr>
          <w:sz w:val="16"/>
        </w:rPr>
        <w:t xml:space="preserve"> </w:t>
      </w:r>
      <w:r w:rsidRPr="00E6654D">
        <w:rPr>
          <w:sz w:val="16"/>
        </w:rPr>
        <w:t>“It would be ironic if the thing that prevented them from being able to hang their hat on a good immigration or border security policy would be the election because it could be the only thing that might save some of them,” Cramer said. “The whole ‘burden of governing’ thing that I was hopeful would weigh heavily enough on them to get serious hasn’t worked so far.”</w:t>
      </w:r>
    </w:p>
    <w:p w14:paraId="73682D2C" w14:textId="77777777" w:rsidR="006F24FE" w:rsidRPr="001D4525" w:rsidRDefault="006F24FE" w:rsidP="006F24FE"/>
    <w:p w14:paraId="7E99D430" w14:textId="77777777" w:rsidR="006F24FE" w:rsidRDefault="006F24FE" w:rsidP="006F24FE">
      <w:pPr>
        <w:pStyle w:val="Heading3"/>
      </w:pPr>
      <w:r>
        <w:lastRenderedPageBreak/>
        <w:t>IL --- Drug Prices</w:t>
      </w:r>
    </w:p>
    <w:p w14:paraId="6E6E2228" w14:textId="77777777" w:rsidR="006F24FE" w:rsidRDefault="006F24FE" w:rsidP="006F24FE">
      <w:pPr>
        <w:pStyle w:val="Heading4"/>
      </w:pPr>
      <w:r>
        <w:t>Drug prices are the most important issue.</w:t>
      </w:r>
    </w:p>
    <w:p w14:paraId="122147F4" w14:textId="77777777" w:rsidR="006F24FE" w:rsidRDefault="006F24FE" w:rsidP="006F24FE">
      <w:r w:rsidRPr="00E14983">
        <w:rPr>
          <w:rStyle w:val="Style13ptBold"/>
        </w:rPr>
        <w:t>The Economist 1-4</w:t>
      </w:r>
      <w:r>
        <w:t xml:space="preserve"> [The Economist; It focuses on current affairs, international business, politics, technology, and culture; 1-4-2024; “Places ravaged by opioids are giving Republicans the upper hand”; https://www.economist.com/graphic-detail/2024/01/04/places-ravaged-by-opioids-are-giving-republicans-the-upper-hand] Vikrant</w:t>
      </w:r>
    </w:p>
    <w:p w14:paraId="21D21304" w14:textId="77777777" w:rsidR="006F24FE" w:rsidRPr="00E14983" w:rsidRDefault="006F24FE" w:rsidP="006F24FE">
      <w:pPr>
        <w:rPr>
          <w:sz w:val="16"/>
        </w:rPr>
      </w:pPr>
      <w:r w:rsidRPr="00E14983">
        <w:rPr>
          <w:rStyle w:val="StyleUnderline"/>
        </w:rPr>
        <w:t xml:space="preserve">America’s </w:t>
      </w:r>
      <w:r w:rsidRPr="00E14983">
        <w:rPr>
          <w:rStyle w:val="Emphasis"/>
          <w:highlight w:val="green"/>
        </w:rPr>
        <w:t>opioid epidemic</w:t>
      </w:r>
      <w:r w:rsidRPr="00E14983">
        <w:rPr>
          <w:rStyle w:val="StyleUnderline"/>
        </w:rPr>
        <w:t xml:space="preserve"> has rocked communities across the country</w:t>
      </w:r>
      <w:r w:rsidRPr="00E14983">
        <w:rPr>
          <w:sz w:val="16"/>
        </w:rPr>
        <w:t xml:space="preserve">. New evidence suggests that it has had </w:t>
      </w:r>
      <w:r w:rsidRPr="00E14983">
        <w:rPr>
          <w:rStyle w:val="StyleUnderline"/>
        </w:rPr>
        <w:t xml:space="preserve">an </w:t>
      </w:r>
      <w:r w:rsidRPr="00E14983">
        <w:rPr>
          <w:rStyle w:val="Emphasis"/>
          <w:highlight w:val="green"/>
        </w:rPr>
        <w:t>outsize</w:t>
      </w:r>
      <w:r w:rsidRPr="00E14983">
        <w:rPr>
          <w:rStyle w:val="Emphasis"/>
        </w:rPr>
        <w:t xml:space="preserve"> </w:t>
      </w:r>
      <w:r w:rsidRPr="00E14983">
        <w:rPr>
          <w:rStyle w:val="Emphasis"/>
          <w:highlight w:val="green"/>
        </w:rPr>
        <w:t>role</w:t>
      </w:r>
      <w:r w:rsidRPr="00E14983">
        <w:rPr>
          <w:rStyle w:val="StyleUnderline"/>
          <w:highlight w:val="green"/>
        </w:rPr>
        <w:t xml:space="preserve"> in</w:t>
      </w:r>
      <w:r w:rsidRPr="00E14983">
        <w:rPr>
          <w:rStyle w:val="StyleUnderline"/>
        </w:rPr>
        <w:t xml:space="preserve"> shaping </w:t>
      </w:r>
      <w:r w:rsidRPr="00E14983">
        <w:rPr>
          <w:rStyle w:val="Emphasis"/>
          <w:highlight w:val="green"/>
        </w:rPr>
        <w:t>today’s</w:t>
      </w:r>
      <w:r w:rsidRPr="00E14983">
        <w:rPr>
          <w:rStyle w:val="StyleUnderline"/>
          <w:highlight w:val="green"/>
        </w:rPr>
        <w:t xml:space="preserve"> political landscape</w:t>
      </w:r>
      <w:r w:rsidRPr="00E14983">
        <w:rPr>
          <w:sz w:val="16"/>
        </w:rPr>
        <w:t xml:space="preserve">, too. </w:t>
      </w:r>
      <w:r w:rsidRPr="00E14983">
        <w:rPr>
          <w:rStyle w:val="Emphasis"/>
          <w:highlight w:val="green"/>
        </w:rPr>
        <w:t>Drug-related</w:t>
      </w:r>
      <w:r w:rsidRPr="00E14983">
        <w:rPr>
          <w:rStyle w:val="Emphasis"/>
        </w:rPr>
        <w:t xml:space="preserve"> deaths</w:t>
      </w:r>
      <w:r w:rsidRPr="00E14983">
        <w:rPr>
          <w:rStyle w:val="StyleUnderline"/>
        </w:rPr>
        <w:t xml:space="preserve"> over the past two decades appear to have </w:t>
      </w:r>
      <w:r w:rsidRPr="00E14983">
        <w:rPr>
          <w:rStyle w:val="StyleUnderline"/>
          <w:highlight w:val="green"/>
        </w:rPr>
        <w:t>push</w:t>
      </w:r>
      <w:r w:rsidRPr="00E14983">
        <w:rPr>
          <w:rStyle w:val="StyleUnderline"/>
        </w:rPr>
        <w:t xml:space="preserve">ed the </w:t>
      </w:r>
      <w:r w:rsidRPr="00E14983">
        <w:rPr>
          <w:rStyle w:val="StyleUnderline"/>
          <w:highlight w:val="green"/>
        </w:rPr>
        <w:t>electorate to</w:t>
      </w:r>
      <w:r w:rsidRPr="00E14983">
        <w:rPr>
          <w:rStyle w:val="StyleUnderline"/>
        </w:rPr>
        <w:t xml:space="preserve"> the right and helped </w:t>
      </w:r>
      <w:r w:rsidRPr="00E14983">
        <w:rPr>
          <w:rStyle w:val="Emphasis"/>
          <w:highlight w:val="green"/>
        </w:rPr>
        <w:t>Republican candidates</w:t>
      </w:r>
      <w:r w:rsidRPr="00E14983">
        <w:rPr>
          <w:rStyle w:val="StyleUnderline"/>
          <w:highlight w:val="green"/>
        </w:rPr>
        <w:t xml:space="preserve"> in </w:t>
      </w:r>
      <w:r w:rsidRPr="00E14983">
        <w:rPr>
          <w:rStyle w:val="Emphasis"/>
          <w:highlight w:val="green"/>
        </w:rPr>
        <w:t>several elections</w:t>
      </w:r>
      <w:r w:rsidRPr="00E14983">
        <w:rPr>
          <w:sz w:val="16"/>
        </w:rPr>
        <w:t>.</w:t>
      </w:r>
    </w:p>
    <w:p w14:paraId="13303CD9" w14:textId="77777777" w:rsidR="006F24FE" w:rsidRPr="00E14983" w:rsidRDefault="006F24FE" w:rsidP="006F24FE">
      <w:pPr>
        <w:rPr>
          <w:sz w:val="16"/>
        </w:rPr>
      </w:pPr>
      <w:r w:rsidRPr="00E14983">
        <w:rPr>
          <w:sz w:val="16"/>
        </w:rPr>
        <w:t>Establishing that relationship is tricky. Some factors, such as worsening economic conditions, have been found to increase votes for conservatives and, separately, increase drug use. To try to isolate the role of the epidemic on voting, Carolina Arteaga and Victoria Barone, respectively economists at the University of Toronto and the University of Notre Dame, started by looking at areas where opioids had been heavily prescribed when they first hit the market in the 1990s. Purdue Pharma, the company that precipitated America’s opioid crisis, initially marketed OxyContin, its potent and addictive painkiller, to areas with high cancer mortality rates. In the decades that followed these towns, which were varied in terms of geography and socio-economic conditions, suffered from lethal drug overdoses more than other parts of the country.</w:t>
      </w:r>
    </w:p>
    <w:p w14:paraId="3C9B13BE" w14:textId="77777777" w:rsidR="006F24FE" w:rsidRPr="00E14983" w:rsidRDefault="006F24FE" w:rsidP="006F24FE">
      <w:pPr>
        <w:rPr>
          <w:sz w:val="16"/>
        </w:rPr>
      </w:pPr>
      <w:r w:rsidRPr="00E14983">
        <w:rPr>
          <w:sz w:val="16"/>
        </w:rPr>
        <w:t>&lt;&lt;figure 1 omitted&gt;&gt;</w:t>
      </w:r>
    </w:p>
    <w:p w14:paraId="245141BB" w14:textId="77777777" w:rsidR="006F24FE" w:rsidRPr="00E14983" w:rsidRDefault="006F24FE" w:rsidP="006F24FE">
      <w:pPr>
        <w:rPr>
          <w:sz w:val="16"/>
        </w:rPr>
      </w:pPr>
      <w:r w:rsidRPr="00E14983">
        <w:rPr>
          <w:sz w:val="16"/>
        </w:rPr>
        <w:t>Source: “Democracy and the opioid epidemic”, by C. Arteaga and V. Barone, Dec 2023</w:t>
      </w:r>
    </w:p>
    <w:p w14:paraId="5C537760" w14:textId="77777777" w:rsidR="006F24FE" w:rsidRPr="00E14983" w:rsidRDefault="006F24FE" w:rsidP="006F24FE">
      <w:pPr>
        <w:rPr>
          <w:sz w:val="16"/>
        </w:rPr>
      </w:pPr>
      <w:r w:rsidRPr="00E14983">
        <w:rPr>
          <w:sz w:val="16"/>
        </w:rPr>
        <w:t>*By 1990 commuting zones</w:t>
      </w:r>
    </w:p>
    <w:p w14:paraId="091792EB" w14:textId="77777777" w:rsidR="006F24FE" w:rsidRPr="00E14983" w:rsidRDefault="006F24FE" w:rsidP="006F24FE">
      <w:pPr>
        <w:rPr>
          <w:sz w:val="16"/>
        </w:rPr>
      </w:pPr>
      <w:r w:rsidRPr="00E14983">
        <w:rPr>
          <w:sz w:val="16"/>
        </w:rPr>
        <w:t>Looking at cancer mortality rates also helped establish a before-and-after trend in opioid use and political outcomes. Before 1996, when Purdue patented OxyContin, cancer mortality was not a very good predictor of Republican vote share. But a relationship started to emerge in the decades that followed (see chart). The economists found that a one-standard-deviation increase in the cancer-mortality rate in 1996 predicted a 13.8 percentage-point jump in votes for Republican candidates in the 2020 congressional elections. In presidential elections, they found that it buoyed Republican nominees by an average of 12 percentage points between 1996 and 2020.</w:t>
      </w:r>
    </w:p>
    <w:p w14:paraId="686BEA34" w14:textId="77777777" w:rsidR="006F24FE" w:rsidRPr="00E14983" w:rsidRDefault="006F24FE" w:rsidP="006F24FE">
      <w:pPr>
        <w:rPr>
          <w:sz w:val="16"/>
        </w:rPr>
      </w:pPr>
      <w:r w:rsidRPr="00E14983">
        <w:rPr>
          <w:sz w:val="16"/>
        </w:rPr>
        <w:t>image: the economist</w:t>
      </w:r>
    </w:p>
    <w:p w14:paraId="0F04CCDF" w14:textId="77777777" w:rsidR="006F24FE" w:rsidRPr="00E14983" w:rsidRDefault="006F24FE" w:rsidP="006F24FE">
      <w:pPr>
        <w:rPr>
          <w:sz w:val="16"/>
        </w:rPr>
      </w:pPr>
      <w:r w:rsidRPr="00E14983">
        <w:rPr>
          <w:sz w:val="16"/>
        </w:rPr>
        <w:t xml:space="preserve">That is a remarkable swing. (Studies have found that the launch of Fox News on cable channels, for example, only increased the vote share for Republicans in presidential elections by less than one percentage point.) You might suspect cancer to be a proxy for poor health, which could affect political trends regardless of opioids. But the researchers found that </w:t>
      </w:r>
      <w:r w:rsidRPr="00E14983">
        <w:rPr>
          <w:rStyle w:val="StyleUnderline"/>
          <w:highlight w:val="green"/>
        </w:rPr>
        <w:t>rates</w:t>
      </w:r>
      <w:r w:rsidRPr="00E14983">
        <w:rPr>
          <w:sz w:val="16"/>
        </w:rPr>
        <w:t xml:space="preserve"> of diabetes and influenza—which were </w:t>
      </w:r>
      <w:r w:rsidRPr="00E14983">
        <w:rPr>
          <w:rStyle w:val="StyleUnderline"/>
          <w:highlight w:val="green"/>
        </w:rPr>
        <w:t xml:space="preserve">not related to </w:t>
      </w:r>
      <w:r w:rsidRPr="00E14983">
        <w:rPr>
          <w:rStyle w:val="Emphasis"/>
          <w:highlight w:val="green"/>
        </w:rPr>
        <w:t>opioid</w:t>
      </w:r>
      <w:r w:rsidRPr="00E14983">
        <w:rPr>
          <w:rStyle w:val="Emphasis"/>
        </w:rPr>
        <w:t xml:space="preserve"> </w:t>
      </w:r>
      <w:r w:rsidRPr="00E14983">
        <w:rPr>
          <w:rStyle w:val="Emphasis"/>
          <w:highlight w:val="green"/>
        </w:rPr>
        <w:t>marketing</w:t>
      </w:r>
      <w:r w:rsidRPr="00E14983">
        <w:rPr>
          <w:sz w:val="16"/>
        </w:rPr>
        <w:t>—</w:t>
      </w:r>
      <w:r w:rsidRPr="00E14983">
        <w:rPr>
          <w:rStyle w:val="StyleUnderline"/>
          <w:highlight w:val="green"/>
        </w:rPr>
        <w:t>did not influence</w:t>
      </w:r>
      <w:r w:rsidRPr="00E14983">
        <w:rPr>
          <w:rStyle w:val="StyleUnderline"/>
        </w:rPr>
        <w:t xml:space="preserve"> subsequent political trends</w:t>
      </w:r>
      <w:r w:rsidRPr="00E14983">
        <w:rPr>
          <w:sz w:val="16"/>
        </w:rPr>
        <w:t xml:space="preserve">. Further analysis showed that the </w:t>
      </w:r>
      <w:r w:rsidRPr="00E14983">
        <w:rPr>
          <w:rStyle w:val="Emphasis"/>
          <w:highlight w:val="green"/>
        </w:rPr>
        <w:t>economy</w:t>
      </w:r>
      <w:r w:rsidRPr="00E14983">
        <w:rPr>
          <w:rStyle w:val="StyleUnderline"/>
        </w:rPr>
        <w:t xml:space="preserve">, </w:t>
      </w:r>
      <w:r w:rsidRPr="00E14983">
        <w:rPr>
          <w:rStyle w:val="Emphasis"/>
          <w:highlight w:val="green"/>
        </w:rPr>
        <w:t>race</w:t>
      </w:r>
      <w:r w:rsidRPr="00E14983">
        <w:rPr>
          <w:rStyle w:val="StyleUnderline"/>
        </w:rPr>
        <w:t xml:space="preserve">, </w:t>
      </w:r>
      <w:r w:rsidRPr="00E14983">
        <w:rPr>
          <w:rStyle w:val="Emphasis"/>
          <w:highlight w:val="green"/>
        </w:rPr>
        <w:t>migration</w:t>
      </w:r>
      <w:r w:rsidRPr="00E14983">
        <w:rPr>
          <w:rStyle w:val="StyleUnderline"/>
        </w:rPr>
        <w:t xml:space="preserve"> patterns and changes in voter turnout </w:t>
      </w:r>
      <w:r w:rsidRPr="00E14983">
        <w:rPr>
          <w:rStyle w:val="Emphasis"/>
          <w:highlight w:val="green"/>
        </w:rPr>
        <w:t>did not explain</w:t>
      </w:r>
      <w:r w:rsidRPr="00E14983">
        <w:rPr>
          <w:rStyle w:val="StyleUnderline"/>
          <w:highlight w:val="green"/>
        </w:rPr>
        <w:t xml:space="preserve"> the shift either</w:t>
      </w:r>
      <w:r w:rsidRPr="00E14983">
        <w:rPr>
          <w:sz w:val="16"/>
        </w:rPr>
        <w:t>.</w:t>
      </w:r>
    </w:p>
    <w:p w14:paraId="463443C7" w14:textId="77777777" w:rsidR="006F24FE" w:rsidRDefault="006F24FE" w:rsidP="006F24FE">
      <w:pPr>
        <w:rPr>
          <w:sz w:val="16"/>
        </w:rPr>
      </w:pPr>
      <w:r w:rsidRPr="00E14983">
        <w:rPr>
          <w:rStyle w:val="Emphasis"/>
        </w:rPr>
        <w:t>Anger</w:t>
      </w:r>
      <w:r w:rsidRPr="00E14983">
        <w:rPr>
          <w:rStyle w:val="StyleUnderline"/>
        </w:rPr>
        <w:t xml:space="preserve"> about the opioid epidemic may have made people more </w:t>
      </w:r>
      <w:r w:rsidRPr="00E14983">
        <w:rPr>
          <w:rStyle w:val="Emphasis"/>
        </w:rPr>
        <w:t>receptive</w:t>
      </w:r>
      <w:r w:rsidRPr="00E14983">
        <w:rPr>
          <w:rStyle w:val="StyleUnderline"/>
        </w:rPr>
        <w:t xml:space="preserve"> to right-wing ideas</w:t>
      </w:r>
      <w:r w:rsidRPr="00E14983">
        <w:rPr>
          <w:sz w:val="16"/>
        </w:rPr>
        <w:t>. Places with high cancer rates—and therefore more opioid marketing—saw a rise in conservative views on immigration, abortion and guns, as well as a surge in animosity towards people from a different party than their own. Both white and black people shifted right by similar amounts, regardless of where they lived. They also found other signs that these areas were lurching to the right: donations to Democratic candidates fell and Fox News viewership rose.</w:t>
      </w:r>
    </w:p>
    <w:p w14:paraId="5E190F0B" w14:textId="77777777" w:rsidR="006F24FE" w:rsidRDefault="006F24FE" w:rsidP="006F24FE">
      <w:pPr>
        <w:pStyle w:val="Heading3"/>
      </w:pPr>
      <w:r>
        <w:lastRenderedPageBreak/>
        <w:t>IL --- Framing</w:t>
      </w:r>
    </w:p>
    <w:p w14:paraId="02630C77" w14:textId="77777777" w:rsidR="006F24FE" w:rsidRDefault="006F24FE" w:rsidP="006F24FE">
      <w:pPr>
        <w:pStyle w:val="Heading4"/>
        <w:rPr>
          <w:b w:val="0"/>
          <w:bCs/>
        </w:rPr>
      </w:pPr>
      <w:r>
        <w:t xml:space="preserve">Framing theory means that people will be susceptible to definitions of the plan – </w:t>
      </w:r>
      <w:r>
        <w:rPr>
          <w:b w:val="0"/>
          <w:bCs/>
        </w:rPr>
        <w:t>strengthening IP will get criticized</w:t>
      </w:r>
    </w:p>
    <w:p w14:paraId="2CE1E130" w14:textId="77777777" w:rsidR="006F24FE" w:rsidRPr="00EC7AA7" w:rsidRDefault="006F24FE" w:rsidP="006F24FE">
      <w:r>
        <w:t xml:space="preserve">Amy </w:t>
      </w:r>
      <w:proofErr w:type="spellStart"/>
      <w:r w:rsidRPr="00EC7AA7">
        <w:rPr>
          <w:rStyle w:val="Style13ptBold"/>
        </w:rPr>
        <w:t>Kapczynski</w:t>
      </w:r>
      <w:proofErr w:type="spellEnd"/>
      <w:r w:rsidRPr="00EC7AA7">
        <w:rPr>
          <w:rStyle w:val="Style13ptBold"/>
        </w:rPr>
        <w:t>,</w:t>
      </w:r>
      <w:r>
        <w:t xml:space="preserve"> 20</w:t>
      </w:r>
      <w:r w:rsidRPr="00EC7AA7">
        <w:rPr>
          <w:rStyle w:val="Style13ptBold"/>
        </w:rPr>
        <w:t xml:space="preserve">08,  </w:t>
      </w:r>
      <w:r>
        <w:t>[</w:t>
      </w:r>
      <w:r w:rsidRPr="00EC7AA7">
        <w:t xml:space="preserve">Amy </w:t>
      </w:r>
      <w:proofErr w:type="spellStart"/>
      <w:r w:rsidRPr="00EC7AA7">
        <w:t>Kapczynski</w:t>
      </w:r>
      <w:proofErr w:type="spellEnd"/>
      <w:r w:rsidRPr="00EC7AA7">
        <w:t xml:space="preserve"> is a Professor of Law at Yale Law School, Faculty Co-Director of the Law and Political Economy Project, cofounder of the Law and Political Economy blog, and Faculty Co-Director of the Global Health Justice Partnership</w:t>
      </w:r>
      <w:r>
        <w:t>, “</w:t>
      </w:r>
      <w:r w:rsidRPr="00EC7AA7">
        <w:t>The Access to Knowledge Mobilization and the New Politics of Intellectual Property</w:t>
      </w:r>
      <w:r>
        <w:t>” The Yale Law Journal, Volume 117, Issue 5, Retrieved from the University of Michigan Database, Accessed 7/27/24, S.A.M.]</w:t>
      </w:r>
    </w:p>
    <w:p w14:paraId="7088AB81" w14:textId="77777777" w:rsidR="006F24FE" w:rsidRDefault="006F24FE" w:rsidP="006F24FE">
      <w:pPr>
        <w:rPr>
          <w:sz w:val="12"/>
        </w:rPr>
      </w:pPr>
      <w:r w:rsidRPr="005946F9">
        <w:rPr>
          <w:sz w:val="12"/>
        </w:rPr>
        <w:t xml:space="preserve">The </w:t>
      </w:r>
      <w:r w:rsidRPr="005946F9">
        <w:rPr>
          <w:rStyle w:val="StyleUnderline"/>
          <w:highlight w:val="cyan"/>
        </w:rPr>
        <w:t>influence of law on</w:t>
      </w:r>
      <w:r w:rsidRPr="005946F9">
        <w:rPr>
          <w:rStyle w:val="StyleUnderline"/>
        </w:rPr>
        <w:t xml:space="preserve"> the framing processes of </w:t>
      </w:r>
      <w:r w:rsidRPr="005946F9">
        <w:rPr>
          <w:rStyle w:val="StyleUnderline"/>
          <w:highlight w:val="cyan"/>
        </w:rPr>
        <w:t>A2K activists illustrates</w:t>
      </w:r>
      <w:r w:rsidRPr="005946F9">
        <w:rPr>
          <w:sz w:val="12"/>
          <w:highlight w:val="cyan"/>
        </w:rPr>
        <w:t xml:space="preserve"> </w:t>
      </w:r>
      <w:r w:rsidRPr="005946F9">
        <w:rPr>
          <w:sz w:val="12"/>
        </w:rPr>
        <w:t xml:space="preserve">what I call </w:t>
      </w:r>
      <w:r w:rsidRPr="005946F9">
        <w:rPr>
          <w:rStyle w:val="StyleUnderline"/>
        </w:rPr>
        <w:t xml:space="preserve">the </w:t>
      </w:r>
      <w:r w:rsidRPr="005946F9">
        <w:rPr>
          <w:rStyle w:val="StyleUnderline"/>
          <w:highlight w:val="cyan"/>
        </w:rPr>
        <w:t>“gravitational” force that law can exert on framing</w:t>
      </w:r>
      <w:r w:rsidRPr="005946F9">
        <w:rPr>
          <w:rStyle w:val="StyleUnderline"/>
        </w:rPr>
        <w:t xml:space="preserve"> processes</w:t>
      </w:r>
      <w:r w:rsidRPr="005946F9">
        <w:rPr>
          <w:sz w:val="12"/>
        </w:rPr>
        <w:t xml:space="preserve">. Law is, of course, only one among many resources for framing.245 Nonetheless, </w:t>
      </w:r>
      <w:r w:rsidRPr="005946F9">
        <w:rPr>
          <w:rStyle w:val="StyleUnderline"/>
        </w:rPr>
        <w:t xml:space="preserve">there is good reason to believe that </w:t>
      </w:r>
      <w:r w:rsidRPr="005946F9">
        <w:rPr>
          <w:rStyle w:val="StyleUnderline"/>
          <w:highlight w:val="cyan"/>
        </w:rPr>
        <w:t>law has a particularly powerful influence on the meaning-making efforts of movement actors</w:t>
      </w:r>
      <w:r w:rsidRPr="005946F9">
        <w:rPr>
          <w:sz w:val="12"/>
          <w:highlight w:val="cyan"/>
        </w:rPr>
        <w:t xml:space="preserve">. This </w:t>
      </w:r>
      <w:r w:rsidRPr="005946F9">
        <w:rPr>
          <w:rStyle w:val="StyleUnderline"/>
          <w:highlight w:val="cyan"/>
        </w:rPr>
        <w:t xml:space="preserve">follows </w:t>
      </w:r>
      <w:r w:rsidRPr="005946F9">
        <w:rPr>
          <w:sz w:val="12"/>
        </w:rPr>
        <w:t xml:space="preserve">directly </w:t>
      </w:r>
      <w:r w:rsidRPr="005946F9">
        <w:rPr>
          <w:rStyle w:val="StyleUnderline"/>
          <w:highlight w:val="cyan"/>
        </w:rPr>
        <w:t>from law’s status as a dual resource</w:t>
      </w:r>
      <w:r w:rsidRPr="005946F9">
        <w:rPr>
          <w:rStyle w:val="StyleUnderline"/>
        </w:rPr>
        <w:t xml:space="preserve"> (to use </w:t>
      </w:r>
      <w:proofErr w:type="spellStart"/>
      <w:r w:rsidRPr="005946F9">
        <w:rPr>
          <w:rStyle w:val="StyleUnderline"/>
        </w:rPr>
        <w:t>Pedriana’s</w:t>
      </w:r>
      <w:proofErr w:type="spellEnd"/>
      <w:r w:rsidRPr="005946F9">
        <w:rPr>
          <w:rStyle w:val="StyleUnderline"/>
        </w:rPr>
        <w:t xml:space="preserve"> term) and from the fact that “[l</w:t>
      </w:r>
      <w:r w:rsidRPr="005946F9">
        <w:rPr>
          <w:rStyle w:val="StyleUnderline"/>
          <w:highlight w:val="cyan"/>
        </w:rPr>
        <w:t>]egal practices carry with them their own inherent constraints on what is accepted as legally sensible or compelling</w:t>
      </w:r>
      <w:r w:rsidRPr="005946F9">
        <w:rPr>
          <w:sz w:val="12"/>
        </w:rPr>
        <w:t>.”246 The term “</w:t>
      </w:r>
      <w:r w:rsidRPr="005946F9">
        <w:rPr>
          <w:rStyle w:val="StyleUnderline"/>
          <w:highlight w:val="cyan"/>
        </w:rPr>
        <w:t>gravitational</w:t>
      </w:r>
      <w:r w:rsidRPr="005946F9">
        <w:rPr>
          <w:rStyle w:val="StyleUnderline"/>
        </w:rPr>
        <w:t xml:space="preserve">” is thus intended to </w:t>
      </w:r>
      <w:r w:rsidRPr="005946F9">
        <w:rPr>
          <w:rStyle w:val="StyleUnderline"/>
          <w:highlight w:val="cyan"/>
        </w:rPr>
        <w:t>designate</w:t>
      </w:r>
      <w:r w:rsidRPr="005946F9">
        <w:rPr>
          <w:rStyle w:val="StyleUnderline"/>
        </w:rPr>
        <w:t xml:space="preserve"> something more than the role of </w:t>
      </w:r>
      <w:r w:rsidRPr="005946F9">
        <w:rPr>
          <w:rStyle w:val="StyleUnderline"/>
          <w:highlight w:val="cyan"/>
        </w:rPr>
        <w:t>law as a “master frame.”</w:t>
      </w:r>
      <w:r w:rsidRPr="005946F9">
        <w:rPr>
          <w:sz w:val="12"/>
        </w:rPr>
        <w:t xml:space="preserve"> 247 </w:t>
      </w:r>
      <w:r w:rsidRPr="005946F9">
        <w:rPr>
          <w:rStyle w:val="StyleUnderline"/>
        </w:rPr>
        <w:t>It points also to the special form of constraint that legal frames exert upon those who use them</w:t>
      </w:r>
      <w:r w:rsidRPr="005946F9">
        <w:rPr>
          <w:sz w:val="12"/>
        </w:rPr>
        <w:t xml:space="preserve">. From the discursive perspective, of course, all frames are freighted with preexisting meanings and affordances, and cannot be wielded simply to suit the aims of an actor. But </w:t>
      </w:r>
      <w:r w:rsidRPr="005946F9">
        <w:rPr>
          <w:rStyle w:val="StyleUnderline"/>
          <w:highlight w:val="cyan"/>
        </w:rPr>
        <w:t>legal frames are more constrained</w:t>
      </w:r>
      <w:r w:rsidRPr="005946F9">
        <w:rPr>
          <w:sz w:val="12"/>
        </w:rPr>
        <w:t>—</w:t>
      </w:r>
      <w:proofErr w:type="gramStart"/>
      <w:r w:rsidRPr="005946F9">
        <w:rPr>
          <w:sz w:val="12"/>
        </w:rPr>
        <w:t>more weighty</w:t>
      </w:r>
      <w:proofErr w:type="gramEnd"/>
      <w:r w:rsidRPr="005946F9">
        <w:rPr>
          <w:sz w:val="12"/>
        </w:rPr>
        <w:t>, if you like—</w:t>
      </w:r>
      <w:r w:rsidRPr="005946F9">
        <w:rPr>
          <w:rStyle w:val="StyleUnderline"/>
        </w:rPr>
        <w:t xml:space="preserve">than many because </w:t>
      </w:r>
      <w:r w:rsidRPr="005946F9">
        <w:rPr>
          <w:rStyle w:val="StyleUnderline"/>
          <w:highlight w:val="cyan"/>
        </w:rPr>
        <w:t>they are</w:t>
      </w:r>
      <w:r w:rsidRPr="005946F9">
        <w:rPr>
          <w:rStyle w:val="StyleUnderline"/>
        </w:rPr>
        <w:t xml:space="preserve"> imbued with doctrine and history, and </w:t>
      </w:r>
      <w:r w:rsidRPr="005946F9">
        <w:rPr>
          <w:rStyle w:val="StyleUnderline"/>
          <w:highlight w:val="cyan"/>
        </w:rPr>
        <w:t>tethered to institutions that are authorized to define and implement</w:t>
      </w:r>
      <w:r w:rsidRPr="005946F9">
        <w:rPr>
          <w:rStyle w:val="StyleUnderline"/>
        </w:rPr>
        <w:t xml:space="preserve"> the law. If law attracts movement actors because it is “semantically permeable</w:t>
      </w:r>
      <w:r w:rsidRPr="005946F9">
        <w:rPr>
          <w:sz w:val="12"/>
        </w:rPr>
        <w:t xml:space="preserve">,” in Siegel’s words, 248 </w:t>
      </w:r>
      <w:r w:rsidRPr="005946F9">
        <w:rPr>
          <w:rStyle w:val="StyleUnderline"/>
          <w:highlight w:val="cyan"/>
        </w:rPr>
        <w:t>it also directs their arguments because it is semantically constrained</w:t>
      </w:r>
      <w:r w:rsidRPr="005946F9">
        <w:rPr>
          <w:sz w:val="12"/>
        </w:rPr>
        <w:t xml:space="preserve">. The term “gravitational” marks this directionality. It is not, however, intended to figure law as the center of the social universe. Everything with mass exerts a gravitational </w:t>
      </w:r>
      <w:proofErr w:type="gramStart"/>
      <w:r w:rsidRPr="005946F9">
        <w:rPr>
          <w:sz w:val="12"/>
        </w:rPr>
        <w:t>pull;</w:t>
      </w:r>
      <w:proofErr w:type="gramEnd"/>
      <w:r w:rsidRPr="005946F9">
        <w:rPr>
          <w:sz w:val="12"/>
        </w:rPr>
        <w:t xml:space="preserve"> the more massive an object, the greater the force. A crucial caveat is in order. To say that law exerts a gravitational pull on the framing processes of groups is not the same thing as saying that engagement with law tends to coopt or deradicalize groups.249 An exploration of that question is beyond the scope of this Article. Importantly, though, </w:t>
      </w:r>
      <w:r w:rsidRPr="005946F9">
        <w:rPr>
          <w:rStyle w:val="StyleUnderline"/>
        </w:rPr>
        <w:t xml:space="preserve">the </w:t>
      </w:r>
      <w:r w:rsidRPr="005946F9">
        <w:rPr>
          <w:rStyle w:val="StyleUnderline"/>
          <w:highlight w:val="cyan"/>
        </w:rPr>
        <w:t>gravitational and integrative effects that are here discussed are meaningful</w:t>
      </w:r>
      <w:r w:rsidRPr="005946F9">
        <w:rPr>
          <w:rStyle w:val="StyleUnderline"/>
        </w:rPr>
        <w:t xml:space="preserve"> even if they do not lead to cooptation in the classic sense because </w:t>
      </w:r>
      <w:r w:rsidRPr="005946F9">
        <w:rPr>
          <w:rStyle w:val="StyleUnderline"/>
          <w:highlight w:val="cyan"/>
        </w:rPr>
        <w:t>they influence the path that a movement/countermovement conflict takes</w:t>
      </w:r>
      <w:r w:rsidRPr="005946F9">
        <w:rPr>
          <w:rStyle w:val="StyleUnderline"/>
        </w:rPr>
        <w:t xml:space="preserve">. The gravitational pull that law has exerted on the framing processes of the A2K mobilization has, as I describe below, affected the group’s architecture, discourse, and strategies. </w:t>
      </w:r>
      <w:r w:rsidRPr="005946F9">
        <w:rPr>
          <w:rStyle w:val="StyleUnderline"/>
          <w:highlight w:val="cyan"/>
        </w:rPr>
        <w:t>It has also brought it into alignment with its opponents, creating zones of agreement between A2K groups and their opponents</w:t>
      </w:r>
      <w:r w:rsidRPr="005946F9">
        <w:rPr>
          <w:sz w:val="12"/>
        </w:rPr>
        <w:t xml:space="preserve">, but also zones of common disagreement. This Part concludes by theorizing three possible implications of law’s gravitational pull. </w:t>
      </w:r>
      <w:r w:rsidRPr="005946F9">
        <w:rPr>
          <w:rStyle w:val="StyleUnderline"/>
        </w:rPr>
        <w:t xml:space="preserve">If law integrates groups with their opponents, movement/countermovement conflict can strengthen law even as it unsettles it, as Siegel has noted. To the extent that </w:t>
      </w:r>
      <w:r w:rsidRPr="005946F9">
        <w:rPr>
          <w:rStyle w:val="StyleUnderline"/>
          <w:highlight w:val="cyan"/>
        </w:rPr>
        <w:t>movement actors</w:t>
      </w:r>
      <w:r w:rsidRPr="005946F9">
        <w:rPr>
          <w:rStyle w:val="StyleUnderline"/>
        </w:rPr>
        <w:t xml:space="preserve"> become aware of these effects, they may be </w:t>
      </w:r>
      <w:r w:rsidRPr="005946F9">
        <w:rPr>
          <w:rStyle w:val="StyleUnderline"/>
          <w:highlight w:val="cyan"/>
        </w:rPr>
        <w:t>better able to predict and control them,</w:t>
      </w:r>
      <w:r w:rsidRPr="005946F9">
        <w:rPr>
          <w:rStyle w:val="StyleUnderline"/>
        </w:rPr>
        <w:t xml:space="preserve"> with strategies also drawn from the frame-analytic perspective. Perhaps most intriguing, however, are the implications of law’s integrative effect in the international domain. If publics and polities are defined as communities of disagreement, then the case study offered here suggests that law may have a significant role to play in creating such communities beyond the nation-state.</w:t>
      </w:r>
      <w:r w:rsidRPr="005946F9">
        <w:rPr>
          <w:sz w:val="12"/>
        </w:rPr>
        <w:t xml:space="preserve"> Analyzing the A2K mobilization, that is, may help us not only understand the new politics of IP, but also may help us theorize how new forms of international and transnational law may facilitate the emergence of global polities and publics</w:t>
      </w:r>
    </w:p>
    <w:p w14:paraId="46286621" w14:textId="77777777" w:rsidR="006F24FE" w:rsidRDefault="006F24FE" w:rsidP="006F24FE">
      <w:pPr>
        <w:pStyle w:val="Heading4"/>
      </w:pPr>
      <w:r>
        <w:t>Negative framing influences our perceptions about a candidate easily.</w:t>
      </w:r>
    </w:p>
    <w:p w14:paraId="16E2D9FB" w14:textId="77777777" w:rsidR="006F24FE" w:rsidRDefault="006F24FE" w:rsidP="006F24FE">
      <w:r w:rsidRPr="005946F9">
        <w:t xml:space="preserve">Robyn </w:t>
      </w:r>
      <w:proofErr w:type="spellStart"/>
      <w:r w:rsidRPr="005946F9">
        <w:rPr>
          <w:rStyle w:val="Style13ptBold"/>
        </w:rPr>
        <w:t>Schelenz</w:t>
      </w:r>
      <w:proofErr w:type="spellEnd"/>
      <w:r w:rsidRPr="005946F9">
        <w:t>, 9-12-20</w:t>
      </w:r>
      <w:r w:rsidRPr="005946F9">
        <w:rPr>
          <w:rStyle w:val="Style13ptBold"/>
        </w:rPr>
        <w:t>19</w:t>
      </w:r>
      <w:r w:rsidRPr="005946F9">
        <w:t xml:space="preserve">, </w:t>
      </w:r>
      <w:r>
        <w:t>[</w:t>
      </w:r>
      <w:r w:rsidRPr="005946F9">
        <w:t xml:space="preserve">"Why negative campaigning works — and how to fight it", University of California, </w:t>
      </w:r>
      <w:hyperlink r:id="rId55" w:history="1">
        <w:r w:rsidRPr="00C24178">
          <w:rPr>
            <w:rStyle w:val="Hyperlink"/>
          </w:rPr>
          <w:t>https://www.universityofcalifornia.edu/news/why-negative-campaigning-works-and-how-fight-it</w:t>
        </w:r>
      </w:hyperlink>
      <w:r>
        <w:t>, accessed 7/27/24, S.A.M.]</w:t>
      </w:r>
    </w:p>
    <w:p w14:paraId="17D12B6E" w14:textId="77777777" w:rsidR="006F24FE" w:rsidRPr="004B25A5" w:rsidRDefault="006F24FE" w:rsidP="006F24FE">
      <w:pPr>
        <w:rPr>
          <w:rStyle w:val="Emphasis"/>
        </w:rPr>
      </w:pPr>
      <w:r w:rsidRPr="004B25A5">
        <w:rPr>
          <w:sz w:val="12"/>
        </w:rPr>
        <w:t xml:space="preserve">UC Davis </w:t>
      </w:r>
      <w:r w:rsidRPr="004B25A5">
        <w:rPr>
          <w:rStyle w:val="StyleUnderline"/>
        </w:rPr>
        <w:t xml:space="preserve">psychology professor Alison </w:t>
      </w:r>
      <w:proofErr w:type="spellStart"/>
      <w:r w:rsidRPr="004B25A5">
        <w:rPr>
          <w:rStyle w:val="StyleUnderline"/>
        </w:rPr>
        <w:t>Ledgerwood</w:t>
      </w:r>
      <w:proofErr w:type="spellEnd"/>
      <w:r w:rsidRPr="004B25A5">
        <w:rPr>
          <w:rStyle w:val="StyleUnderline"/>
        </w:rPr>
        <w:t xml:space="preserve"> studies framing effects, or how people process information based on how it’s presented to them</w:t>
      </w:r>
      <w:r w:rsidRPr="004B25A5">
        <w:rPr>
          <w:sz w:val="12"/>
        </w:rPr>
        <w:t xml:space="preserve">. Say </w:t>
      </w:r>
      <w:r w:rsidRPr="004B25A5">
        <w:rPr>
          <w:rStyle w:val="StyleUnderline"/>
          <w:highlight w:val="cyan"/>
        </w:rPr>
        <w:t>a candidate proposes a new</w:t>
      </w:r>
      <w:r w:rsidRPr="004B25A5">
        <w:rPr>
          <w:rStyle w:val="StyleUnderline"/>
        </w:rPr>
        <w:t xml:space="preserve"> jobs </w:t>
      </w:r>
      <w:r w:rsidRPr="004B25A5">
        <w:rPr>
          <w:rStyle w:val="StyleUnderline"/>
          <w:highlight w:val="cyan"/>
        </w:rPr>
        <w:t>policy</w:t>
      </w:r>
      <w:r w:rsidRPr="004B25A5">
        <w:rPr>
          <w:rStyle w:val="StyleUnderline"/>
        </w:rPr>
        <w:t xml:space="preserve"> — Jobs </w:t>
      </w:r>
      <w:r w:rsidRPr="004B25A5">
        <w:rPr>
          <w:rStyle w:val="StyleUnderline"/>
        </w:rPr>
        <w:lastRenderedPageBreak/>
        <w:t xml:space="preserve">Policy A. </w:t>
      </w:r>
      <w:r w:rsidRPr="004B25A5">
        <w:rPr>
          <w:rStyle w:val="StyleUnderline"/>
          <w:highlight w:val="cyan"/>
        </w:rPr>
        <w:t>You don’t know much</w:t>
      </w:r>
      <w:r w:rsidRPr="004B25A5">
        <w:rPr>
          <w:rStyle w:val="StyleUnderline"/>
        </w:rPr>
        <w:t xml:space="preserve"> about it. </w:t>
      </w:r>
      <w:r w:rsidRPr="004B25A5">
        <w:rPr>
          <w:rStyle w:val="StyleUnderline"/>
          <w:highlight w:val="cyan"/>
        </w:rPr>
        <w:t xml:space="preserve">But one of the first things you hear is that it will save 60 percent of </w:t>
      </w:r>
      <w:r w:rsidRPr="004B25A5">
        <w:rPr>
          <w:rStyle w:val="StyleUnderline"/>
        </w:rPr>
        <w:t>manufacturing</w:t>
      </w:r>
      <w:r w:rsidRPr="004B25A5">
        <w:rPr>
          <w:rStyle w:val="StyleUnderline"/>
          <w:highlight w:val="cyan"/>
        </w:rPr>
        <w:t xml:space="preserve"> jobs</w:t>
      </w:r>
      <w:r w:rsidRPr="004B25A5">
        <w:rPr>
          <w:sz w:val="12"/>
        </w:rPr>
        <w:t xml:space="preserve">. </w:t>
      </w:r>
      <w:r w:rsidRPr="004B25A5">
        <w:rPr>
          <w:rStyle w:val="StyleUnderline"/>
          <w:highlight w:val="cyan"/>
        </w:rPr>
        <w:t>Your friend,</w:t>
      </w:r>
      <w:r w:rsidRPr="004B25A5">
        <w:rPr>
          <w:rStyle w:val="StyleUnderline"/>
        </w:rPr>
        <w:t xml:space="preserve"> meanwhile, </w:t>
      </w:r>
      <w:r w:rsidRPr="004B25A5">
        <w:rPr>
          <w:rStyle w:val="StyleUnderline"/>
          <w:highlight w:val="cyan"/>
        </w:rPr>
        <w:t>is told that 40 percent of jobs will be lost</w:t>
      </w:r>
      <w:r w:rsidRPr="004B25A5">
        <w:rPr>
          <w:rStyle w:val="StyleUnderline"/>
        </w:rPr>
        <w:t xml:space="preserve">. It’s </w:t>
      </w:r>
      <w:r w:rsidRPr="004B25A5">
        <w:rPr>
          <w:rStyle w:val="StyleUnderline"/>
          <w:highlight w:val="cyan"/>
        </w:rPr>
        <w:t>the same policy, with the same results, so all else being equal, you and your friend should have a similar outlook on it, right</w:t>
      </w:r>
      <w:r w:rsidRPr="004B25A5">
        <w:rPr>
          <w:rStyle w:val="StyleUnderline"/>
        </w:rPr>
        <w:t>?</w:t>
      </w:r>
      <w:r w:rsidRPr="004B25A5">
        <w:rPr>
          <w:sz w:val="12"/>
        </w:rPr>
        <w:t xml:space="preserve"> </w:t>
      </w:r>
      <w:r w:rsidRPr="004B25A5">
        <w:rPr>
          <w:rStyle w:val="Emphasis"/>
        </w:rPr>
        <w:t xml:space="preserve">What research </w:t>
      </w:r>
      <w:proofErr w:type="gramStart"/>
      <w:r w:rsidRPr="004B25A5">
        <w:rPr>
          <w:rStyle w:val="Emphasis"/>
        </w:rPr>
        <w:t>actually finds</w:t>
      </w:r>
      <w:proofErr w:type="gramEnd"/>
      <w:r w:rsidRPr="004B25A5">
        <w:rPr>
          <w:rStyle w:val="Emphasis"/>
        </w:rPr>
        <w:t xml:space="preserve"> is that </w:t>
      </w:r>
      <w:r w:rsidRPr="004B25A5">
        <w:rPr>
          <w:rStyle w:val="Emphasis"/>
          <w:highlight w:val="cyan"/>
        </w:rPr>
        <w:t>you are more likely to respond favorably, because the information about it has been framed in terms of success</w:t>
      </w:r>
      <w:r w:rsidRPr="004B25A5">
        <w:rPr>
          <w:rStyle w:val="Emphasis"/>
        </w:rPr>
        <w:t xml:space="preserve">. Whereas </w:t>
      </w:r>
      <w:r w:rsidRPr="004B25A5">
        <w:rPr>
          <w:rStyle w:val="Emphasis"/>
          <w:highlight w:val="cyan"/>
        </w:rPr>
        <w:t>your friend, who has been thinking of the policy in terms of failure, is not a fan.</w:t>
      </w:r>
    </w:p>
    <w:p w14:paraId="4E7BEC1C" w14:textId="77777777" w:rsidR="006F24FE" w:rsidRDefault="006F24FE" w:rsidP="006F24FE">
      <w:pPr>
        <w:rPr>
          <w:rStyle w:val="Emphasis"/>
        </w:rPr>
      </w:pPr>
      <w:r w:rsidRPr="004B25A5">
        <w:rPr>
          <w:rStyle w:val="StyleUnderline"/>
          <w:highlight w:val="cyan"/>
        </w:rPr>
        <w:t>The power of a negative frame</w:t>
      </w:r>
      <w:r w:rsidRPr="004B25A5">
        <w:rPr>
          <w:sz w:val="12"/>
        </w:rPr>
        <w:t xml:space="preserve"> </w:t>
      </w:r>
      <w:proofErr w:type="spellStart"/>
      <w:r w:rsidRPr="004B25A5">
        <w:rPr>
          <w:sz w:val="12"/>
        </w:rPr>
        <w:t>Ledgerwood</w:t>
      </w:r>
      <w:proofErr w:type="spellEnd"/>
      <w:r w:rsidRPr="004B25A5">
        <w:rPr>
          <w:sz w:val="12"/>
        </w:rPr>
        <w:t xml:space="preserve"> and her colleagues have also found that a negative frame is </w:t>
      </w:r>
      <w:r w:rsidRPr="004B25A5">
        <w:rPr>
          <w:rStyle w:val="StyleUnderline"/>
          <w:highlight w:val="cyan"/>
        </w:rPr>
        <w:t>much more persistent, or “stickier,” than a positive one</w:t>
      </w:r>
      <w:r w:rsidRPr="004B25A5">
        <w:rPr>
          <w:sz w:val="12"/>
        </w:rPr>
        <w:t xml:space="preserve">. </w:t>
      </w:r>
      <w:r w:rsidRPr="004B25A5">
        <w:rPr>
          <w:rStyle w:val="Emphasis"/>
          <w:highlight w:val="cyan"/>
        </w:rPr>
        <w:t>If you come at an issue negatively, but are later reminded of the policy's positive aspects, you will still think it's a bust</w:t>
      </w:r>
      <w:r w:rsidRPr="004B25A5">
        <w:rPr>
          <w:sz w:val="12"/>
          <w:highlight w:val="cyan"/>
        </w:rPr>
        <w:t>.</w:t>
      </w:r>
      <w:r w:rsidRPr="004B25A5">
        <w:rPr>
          <w:sz w:val="12"/>
        </w:rPr>
        <w:t xml:space="preserve"> And </w:t>
      </w:r>
      <w:r w:rsidRPr="004B25A5">
        <w:rPr>
          <w:rStyle w:val="StyleUnderline"/>
        </w:rPr>
        <w:t xml:space="preserve">if </w:t>
      </w:r>
      <w:r w:rsidRPr="004B25A5">
        <w:rPr>
          <w:rStyle w:val="StyleUnderline"/>
          <w:highlight w:val="cyan"/>
        </w:rPr>
        <w:t xml:space="preserve">you start out thinking favorably about the policy, but are reminded of its downsides, your positive perception will be swept </w:t>
      </w:r>
      <w:proofErr w:type="gramStart"/>
      <w:r w:rsidRPr="004B25A5">
        <w:rPr>
          <w:rStyle w:val="StyleUnderline"/>
          <w:highlight w:val="cyan"/>
        </w:rPr>
        <w:t>away</w:t>
      </w:r>
      <w:proofErr w:type="gramEnd"/>
      <w:r w:rsidRPr="004B25A5">
        <w:rPr>
          <w:rStyle w:val="StyleUnderline"/>
          <w:highlight w:val="cyan"/>
        </w:rPr>
        <w:t xml:space="preserve"> and a negative one will take its place</w:t>
      </w:r>
      <w:r w:rsidRPr="004B25A5">
        <w:rPr>
          <w:rStyle w:val="StyleUnderline"/>
        </w:rPr>
        <w:t>.</w:t>
      </w:r>
      <w:r w:rsidRPr="004B25A5">
        <w:rPr>
          <w:sz w:val="12"/>
        </w:rPr>
        <w:t xml:space="preserve"> </w:t>
      </w:r>
      <w:r w:rsidRPr="004B25A5">
        <w:rPr>
          <w:rStyle w:val="StyleUnderline"/>
        </w:rPr>
        <w:t>Once we think the proverbial glass is half empty, it’s hard to remember that it’s also half full. In other words, our brains are hard-wired to seek out and remember negative information</w:t>
      </w:r>
      <w:r w:rsidRPr="004B25A5">
        <w:rPr>
          <w:sz w:val="12"/>
        </w:rPr>
        <w:t xml:space="preserve">. </w:t>
      </w:r>
      <w:r w:rsidRPr="004B25A5">
        <w:rPr>
          <w:rStyle w:val="StyleUnderline"/>
          <w:highlight w:val="cyan"/>
        </w:rPr>
        <w:t>That fact isn’t lost on politicians and political parties</w:t>
      </w:r>
      <w:r w:rsidRPr="004B25A5">
        <w:rPr>
          <w:rStyle w:val="StyleUnderline"/>
        </w:rPr>
        <w:t>.</w:t>
      </w:r>
      <w:r w:rsidRPr="004B25A5">
        <w:rPr>
          <w:sz w:val="12"/>
        </w:rPr>
        <w:t xml:space="preserve"> A few examples from over the years: “Tricky Dick,” a nickname associated with Richard Nixon that emerged during his 1950 campaign for Senate, dogged his entire political career, from his presidential faceoff with John Kennedy to Watergate. The phrase “death panels” almost ground the Affordable Care Act to a halt. An attempt to undermine John Kerry’s 2004 presidential campaign by impugning his record in Vietnam was so effective — and deceptive — that the term “</w:t>
      </w:r>
      <w:proofErr w:type="spellStart"/>
      <w:r w:rsidRPr="004B25A5">
        <w:rPr>
          <w:sz w:val="12"/>
        </w:rPr>
        <w:t>swiftboating</w:t>
      </w:r>
      <w:proofErr w:type="spellEnd"/>
      <w:r w:rsidRPr="004B25A5">
        <w:rPr>
          <w:sz w:val="12"/>
        </w:rPr>
        <w:t xml:space="preserve">” now refers to any untrue negative political attack. And the current president has cultivated his own negative campaigning style, relentlessly portraying his opponents with repetitive negative nicknames: Crooked Hillary. Low Energy Jeb. </w:t>
      </w:r>
      <w:proofErr w:type="spellStart"/>
      <w:r w:rsidRPr="004B25A5">
        <w:rPr>
          <w:sz w:val="12"/>
        </w:rPr>
        <w:t>Lyin</w:t>
      </w:r>
      <w:proofErr w:type="spellEnd"/>
      <w:r w:rsidRPr="004B25A5">
        <w:rPr>
          <w:sz w:val="12"/>
        </w:rPr>
        <w:t xml:space="preserve">’ Ted. Fake News. </w:t>
      </w:r>
      <w:r w:rsidRPr="004B25A5">
        <w:rPr>
          <w:rStyle w:val="Emphasis"/>
          <w:highlight w:val="cyan"/>
        </w:rPr>
        <w:t>The beauty of negative attacks — from a campaign standpoint — is that they influence everyone.</w:t>
      </w:r>
      <w:r w:rsidRPr="004B25A5">
        <w:rPr>
          <w:rStyle w:val="Emphasis"/>
        </w:rPr>
        <w:t xml:space="preserve"> Even a candidate’s supporters will be affected by negative attacks, </w:t>
      </w:r>
      <w:proofErr w:type="spellStart"/>
      <w:r w:rsidRPr="004B25A5">
        <w:rPr>
          <w:rStyle w:val="Emphasis"/>
        </w:rPr>
        <w:t>Ledgerwood</w:t>
      </w:r>
      <w:proofErr w:type="spellEnd"/>
      <w:r w:rsidRPr="004B25A5">
        <w:rPr>
          <w:rStyle w:val="Emphasis"/>
        </w:rPr>
        <w:t xml:space="preserve"> and her collaborators have found. </w:t>
      </w:r>
      <w:r w:rsidRPr="004B25A5">
        <w:rPr>
          <w:rStyle w:val="Emphasis"/>
          <w:highlight w:val="cyan"/>
        </w:rPr>
        <w:t>Once a negative idea has been planted, it’s very hard to shake.</w:t>
      </w:r>
    </w:p>
    <w:p w14:paraId="031DBD26" w14:textId="77777777" w:rsidR="006F24FE" w:rsidRDefault="006F24FE" w:rsidP="006F24FE">
      <w:pPr>
        <w:pStyle w:val="Heading3"/>
      </w:pPr>
      <w:r>
        <w:lastRenderedPageBreak/>
        <w:t>IL---Money</w:t>
      </w:r>
    </w:p>
    <w:p w14:paraId="26EE1F84" w14:textId="77777777" w:rsidR="006F24FE" w:rsidRDefault="006F24FE" w:rsidP="006F24FE">
      <w:pPr>
        <w:pStyle w:val="Heading4"/>
      </w:pPr>
      <w:r>
        <w:t xml:space="preserve">It </w:t>
      </w:r>
      <w:r w:rsidRPr="00F664B6">
        <w:rPr>
          <w:u w:val="single"/>
        </w:rPr>
        <w:t>swings</w:t>
      </w:r>
      <w:r>
        <w:t xml:space="preserve"> the house.</w:t>
      </w:r>
    </w:p>
    <w:p w14:paraId="183BD417" w14:textId="77777777" w:rsidR="006F24FE" w:rsidRPr="00F47F69" w:rsidRDefault="006F24FE" w:rsidP="006F24FE">
      <w:r>
        <w:t xml:space="preserve">Jake </w:t>
      </w:r>
      <w:proofErr w:type="spellStart"/>
      <w:r w:rsidRPr="00F664B6">
        <w:rPr>
          <w:rStyle w:val="Style13ptBold"/>
        </w:rPr>
        <w:t>Matise</w:t>
      </w:r>
      <w:proofErr w:type="spellEnd"/>
      <w:r w:rsidRPr="00F664B6">
        <w:rPr>
          <w:rStyle w:val="Style13ptBold"/>
        </w:rPr>
        <w:t xml:space="preserve"> ’23</w:t>
      </w:r>
      <w:r>
        <w:t xml:space="preserve"> [2023; Political Science major from Bemidji State University. “Does Money Matter in House Elections?” </w:t>
      </w:r>
      <w:r w:rsidRPr="00F664B6">
        <w:t>Bemidji State University</w:t>
      </w:r>
      <w:r>
        <w:t xml:space="preserve">; </w:t>
      </w:r>
      <w:r w:rsidRPr="003C7462">
        <w:t>https://www.bemidjistate.edu/academics/political-science/wp-content/uploads/sites/40/2023/06/Jake-Matise-Final-Thesis.pdf</w:t>
      </w:r>
      <w:r>
        <w:t>; $G]</w:t>
      </w:r>
    </w:p>
    <w:p w14:paraId="4A442543" w14:textId="77777777" w:rsidR="006F24FE" w:rsidRPr="00F47F69" w:rsidRDefault="006F24FE" w:rsidP="006F24FE">
      <w:pPr>
        <w:rPr>
          <w:sz w:val="16"/>
        </w:rPr>
      </w:pPr>
      <w:r w:rsidRPr="00F47F69">
        <w:rPr>
          <w:sz w:val="16"/>
        </w:rPr>
        <w:t xml:space="preserve">Introduction: </w:t>
      </w:r>
      <w:r w:rsidRPr="00F664B6">
        <w:rPr>
          <w:rStyle w:val="StyleUnderline"/>
          <w:highlight w:val="cyan"/>
        </w:rPr>
        <w:t xml:space="preserve">Does Money </w:t>
      </w:r>
      <w:r w:rsidRPr="00F664B6">
        <w:rPr>
          <w:rStyle w:val="Emphasis"/>
          <w:highlight w:val="cyan"/>
        </w:rPr>
        <w:t>Win Elections</w:t>
      </w:r>
      <w:r w:rsidRPr="00F47F69">
        <w:rPr>
          <w:sz w:val="16"/>
        </w:rPr>
        <w:t>?</w:t>
      </w:r>
    </w:p>
    <w:p w14:paraId="335649F1" w14:textId="77777777" w:rsidR="006F24FE" w:rsidRPr="00F47F69" w:rsidRDefault="006F24FE" w:rsidP="006F24FE">
      <w:pPr>
        <w:rPr>
          <w:sz w:val="16"/>
        </w:rPr>
      </w:pPr>
      <w:r w:rsidRPr="00F47F69">
        <w:rPr>
          <w:sz w:val="16"/>
        </w:rPr>
        <w:t xml:space="preserve">The short, surface-level answer to this question is </w:t>
      </w:r>
      <w:r w:rsidRPr="00F664B6">
        <w:rPr>
          <w:rStyle w:val="StyleUnderline"/>
          <w:highlight w:val="cyan"/>
        </w:rPr>
        <w:t>yes</w:t>
      </w:r>
      <w:r w:rsidRPr="00F47F69">
        <w:rPr>
          <w:sz w:val="16"/>
        </w:rPr>
        <w:t xml:space="preserve">. A </w:t>
      </w:r>
      <w:r w:rsidRPr="00F664B6">
        <w:rPr>
          <w:rStyle w:val="Emphasis"/>
          <w:highlight w:val="cyan"/>
        </w:rPr>
        <w:t>one</w:t>
      </w:r>
      <w:r w:rsidRPr="00F664B6">
        <w:rPr>
          <w:rStyle w:val="StyleUnderline"/>
          <w:highlight w:val="cyan"/>
        </w:rPr>
        <w:t>-percentage-point increase</w:t>
      </w:r>
      <w:r w:rsidRPr="00F47F69">
        <w:rPr>
          <w:rStyle w:val="StyleUnderline"/>
        </w:rPr>
        <w:t xml:space="preserve"> in </w:t>
      </w:r>
      <w:r w:rsidRPr="00F47F69">
        <w:rPr>
          <w:rStyle w:val="Emphasis"/>
        </w:rPr>
        <w:t>either</w:t>
      </w:r>
      <w:r w:rsidRPr="00F47F69">
        <w:rPr>
          <w:rStyle w:val="StyleUnderline"/>
        </w:rPr>
        <w:t xml:space="preserve"> party’s share</w:t>
      </w:r>
      <w:r w:rsidRPr="00F47F69">
        <w:rPr>
          <w:sz w:val="16"/>
        </w:rPr>
        <w:t xml:space="preserve"> of all campaign contributions is </w:t>
      </w:r>
      <w:r w:rsidRPr="00F47F69">
        <w:rPr>
          <w:rStyle w:val="StyleUnderline"/>
        </w:rPr>
        <w:t xml:space="preserve">estimated to </w:t>
      </w:r>
      <w:r w:rsidRPr="00F664B6">
        <w:rPr>
          <w:rStyle w:val="Emphasis"/>
          <w:highlight w:val="cyan"/>
        </w:rPr>
        <w:t>increase</w:t>
      </w:r>
      <w:r w:rsidRPr="00F47F69">
        <w:rPr>
          <w:rStyle w:val="StyleUnderline"/>
        </w:rPr>
        <w:t xml:space="preserve"> their </w:t>
      </w:r>
      <w:r w:rsidRPr="00F664B6">
        <w:rPr>
          <w:rStyle w:val="StyleUnderline"/>
          <w:highlight w:val="cyan"/>
        </w:rPr>
        <w:t xml:space="preserve">share of the vote by </w:t>
      </w:r>
      <w:r w:rsidRPr="00F664B6">
        <w:rPr>
          <w:rStyle w:val="Emphasis"/>
          <w:highlight w:val="cyan"/>
        </w:rPr>
        <w:t>half</w:t>
      </w:r>
      <w:r w:rsidRPr="00F664B6">
        <w:rPr>
          <w:rStyle w:val="StyleUnderline"/>
          <w:highlight w:val="cyan"/>
        </w:rPr>
        <w:t xml:space="preserve"> a </w:t>
      </w:r>
      <w:r w:rsidRPr="00F664B6">
        <w:rPr>
          <w:rStyle w:val="Emphasis"/>
          <w:highlight w:val="cyan"/>
        </w:rPr>
        <w:t>percentage point</w:t>
      </w:r>
      <w:r w:rsidRPr="00F47F69">
        <w:rPr>
          <w:sz w:val="16"/>
        </w:rPr>
        <w:t xml:space="preserve"> (Hall 2016). In the 2020 election cycle, </w:t>
      </w:r>
      <w:r w:rsidRPr="00F47F69">
        <w:rPr>
          <w:rStyle w:val="StyleUnderline"/>
        </w:rPr>
        <w:t xml:space="preserve">roughly </w:t>
      </w:r>
      <w:r w:rsidRPr="00F664B6">
        <w:rPr>
          <w:rStyle w:val="Emphasis"/>
          <w:highlight w:val="cyan"/>
        </w:rPr>
        <w:t>86</w:t>
      </w:r>
      <w:r w:rsidRPr="00F664B6">
        <w:rPr>
          <w:rStyle w:val="StyleUnderline"/>
          <w:highlight w:val="cyan"/>
        </w:rPr>
        <w:t xml:space="preserve"> percent of House elections</w:t>
      </w:r>
      <w:r w:rsidRPr="00F47F69">
        <w:rPr>
          <w:rStyle w:val="StyleUnderline"/>
        </w:rPr>
        <w:t xml:space="preserve"> were </w:t>
      </w:r>
      <w:r w:rsidRPr="00F664B6">
        <w:rPr>
          <w:rStyle w:val="Emphasis"/>
          <w:highlight w:val="cyan"/>
        </w:rPr>
        <w:t>won</w:t>
      </w:r>
      <w:r w:rsidRPr="00F664B6">
        <w:rPr>
          <w:rStyle w:val="StyleUnderline"/>
          <w:highlight w:val="cyan"/>
        </w:rPr>
        <w:t xml:space="preserve"> by the candidate who </w:t>
      </w:r>
      <w:r w:rsidRPr="00F664B6">
        <w:rPr>
          <w:rStyle w:val="Emphasis"/>
          <w:highlight w:val="cyan"/>
        </w:rPr>
        <w:t>spent more</w:t>
      </w:r>
      <w:r w:rsidRPr="00F47F69">
        <w:rPr>
          <w:sz w:val="16"/>
        </w:rPr>
        <w:t xml:space="preserve"> (OpenSecrets). The data from OpenSecrets is neatly divided by whether the incumbent or challenger won, or whether the election was for an open seat. However, the flaw with the OpenSecrets data is that it is </w:t>
      </w:r>
      <w:proofErr w:type="gramStart"/>
      <w:r w:rsidRPr="00F47F69">
        <w:rPr>
          <w:sz w:val="16"/>
        </w:rPr>
        <w:t>composite, and</w:t>
      </w:r>
      <w:proofErr w:type="gramEnd"/>
      <w:r w:rsidRPr="00F47F69">
        <w:rPr>
          <w:sz w:val="16"/>
        </w:rPr>
        <w:t xml:space="preserve"> does not take into account the fact that the overwhelming majority of elections are noncompetitive. I used the information from OpenSecrets and 270ToWin to sort by competitive elections, </w:t>
      </w:r>
      <w:proofErr w:type="gramStart"/>
      <w:r w:rsidRPr="00F47F69">
        <w:rPr>
          <w:sz w:val="16"/>
        </w:rPr>
        <w:t>in order to</w:t>
      </w:r>
      <w:proofErr w:type="gramEnd"/>
      <w:r w:rsidRPr="00F47F69">
        <w:rPr>
          <w:sz w:val="16"/>
        </w:rPr>
        <w:t xml:space="preserve"> narrow my focus to see the effects of campaign spending when both parties put up a fight. </w:t>
      </w:r>
      <w:r w:rsidRPr="00F47F69">
        <w:rPr>
          <w:rStyle w:val="StyleUnderline"/>
        </w:rPr>
        <w:t xml:space="preserve">Components of the </w:t>
      </w:r>
      <w:r w:rsidRPr="00F47F69">
        <w:rPr>
          <w:rStyle w:val="Emphasis"/>
        </w:rPr>
        <w:t>literature</w:t>
      </w:r>
      <w:r w:rsidRPr="00F47F69">
        <w:rPr>
          <w:rStyle w:val="StyleUnderline"/>
        </w:rPr>
        <w:t xml:space="preserve"> find a </w:t>
      </w:r>
      <w:r w:rsidRPr="00F664B6">
        <w:rPr>
          <w:rStyle w:val="StyleUnderline"/>
          <w:highlight w:val="cyan"/>
        </w:rPr>
        <w:t xml:space="preserve">consistent </w:t>
      </w:r>
      <w:r w:rsidRPr="00F664B6">
        <w:rPr>
          <w:rStyle w:val="Emphasis"/>
          <w:highlight w:val="cyan"/>
        </w:rPr>
        <w:t>linear relationship</w:t>
      </w:r>
      <w:r w:rsidRPr="00F47F69">
        <w:rPr>
          <w:rStyle w:val="StyleUnderline"/>
        </w:rPr>
        <w:t xml:space="preserve"> between campaign spending and vote share</w:t>
      </w:r>
      <w:r w:rsidRPr="00F47F69">
        <w:rPr>
          <w:sz w:val="16"/>
        </w:rPr>
        <w:t xml:space="preserve">, which is </w:t>
      </w:r>
      <w:r w:rsidRPr="00F47F69">
        <w:rPr>
          <w:rStyle w:val="Emphasis"/>
        </w:rPr>
        <w:t>important</w:t>
      </w:r>
      <w:r w:rsidRPr="00F47F69">
        <w:rPr>
          <w:rStyle w:val="StyleUnderline"/>
        </w:rPr>
        <w:t xml:space="preserve"> to note</w:t>
      </w:r>
      <w:r w:rsidRPr="00F47F69">
        <w:rPr>
          <w:sz w:val="16"/>
        </w:rPr>
        <w:t xml:space="preserve"> (Ferguson et al 2022). However, there are many </w:t>
      </w:r>
      <w:r w:rsidRPr="00F47F69">
        <w:rPr>
          <w:rStyle w:val="StyleUnderline"/>
        </w:rPr>
        <w:t>other factors</w:t>
      </w:r>
      <w:r w:rsidRPr="00F47F69">
        <w:rPr>
          <w:sz w:val="16"/>
        </w:rPr>
        <w:t xml:space="preserve"> to consider that can lead to exceptions within this surface-level linear relationship, which would </w:t>
      </w:r>
      <w:proofErr w:type="gramStart"/>
      <w:r w:rsidRPr="00F664B6">
        <w:rPr>
          <w:rStyle w:val="StyleUnderline"/>
          <w:highlight w:val="cyan"/>
        </w:rPr>
        <w:t>take into account</w:t>
      </w:r>
      <w:proofErr w:type="gramEnd"/>
      <w:r w:rsidRPr="00F664B6">
        <w:rPr>
          <w:rStyle w:val="StyleUnderline"/>
          <w:highlight w:val="cyan"/>
        </w:rPr>
        <w:t xml:space="preserve"> </w:t>
      </w:r>
      <w:r w:rsidRPr="00F664B6">
        <w:rPr>
          <w:rStyle w:val="Emphasis"/>
          <w:highlight w:val="cyan"/>
        </w:rPr>
        <w:t>background information</w:t>
      </w:r>
      <w:r w:rsidRPr="00F47F69">
        <w:rPr>
          <w:sz w:val="16"/>
        </w:rPr>
        <w:t xml:space="preserve"> on candidates and electoral context on incumbent performance, diminishing the impact of spending alone.</w:t>
      </w:r>
    </w:p>
    <w:p w14:paraId="105F6AC9" w14:textId="77777777" w:rsidR="006F24FE" w:rsidRPr="00F47F69" w:rsidRDefault="006F24FE" w:rsidP="006F24FE"/>
    <w:p w14:paraId="37905864" w14:textId="77777777" w:rsidR="006F24FE" w:rsidRDefault="006F24FE" w:rsidP="006F24FE">
      <w:pPr>
        <w:pStyle w:val="Heading4"/>
      </w:pPr>
      <w:r>
        <w:t xml:space="preserve">Money is </w:t>
      </w:r>
      <w:r w:rsidRPr="0040403C">
        <w:rPr>
          <w:u w:val="single"/>
        </w:rPr>
        <w:t>statistically</w:t>
      </w:r>
      <w:r>
        <w:t xml:space="preserve"> correlated with a win---multiple </w:t>
      </w:r>
      <w:r w:rsidRPr="0040403C">
        <w:rPr>
          <w:u w:val="single"/>
        </w:rPr>
        <w:t>models</w:t>
      </w:r>
      <w:r>
        <w:t xml:space="preserve"> prove.</w:t>
      </w:r>
    </w:p>
    <w:p w14:paraId="379BD716" w14:textId="77777777" w:rsidR="006F24FE" w:rsidRPr="0040403C" w:rsidRDefault="006F24FE" w:rsidP="006F24FE">
      <w:r>
        <w:t xml:space="preserve">Thomas </w:t>
      </w:r>
      <w:r w:rsidRPr="0040403C">
        <w:rPr>
          <w:rStyle w:val="Style13ptBold"/>
        </w:rPr>
        <w:t>Ferguson et al. ’22</w:t>
      </w:r>
      <w:r>
        <w:t xml:space="preserve"> [June 2022; </w:t>
      </w:r>
      <w:r w:rsidRPr="0040403C">
        <w:t xml:space="preserve">University of Massachusetts Boston and Director of Research, Institute for New Economic Thinking, </w:t>
      </w:r>
      <w:proofErr w:type="spellStart"/>
      <w:proofErr w:type="gramStart"/>
      <w:r w:rsidRPr="0040403C">
        <w:t>USA</w:t>
      </w:r>
      <w:r>
        <w:t>“</w:t>
      </w:r>
      <w:proofErr w:type="gramEnd"/>
      <w:r>
        <w:t>How</w:t>
      </w:r>
      <w:proofErr w:type="spellEnd"/>
      <w:r>
        <w:t xml:space="preserve"> money drives US congressional elections: Linear models of money and outcomes,” Structural Change and Economic Dynamics; Volume 61; Pages 527-545; </w:t>
      </w:r>
      <w:r w:rsidRPr="003C7462">
        <w:t>https://www.sciencedirect.com/science/article/pii/S0954349X19302012</w:t>
      </w:r>
      <w:r>
        <w:t>; $G]</w:t>
      </w:r>
    </w:p>
    <w:p w14:paraId="709729E7" w14:textId="77777777" w:rsidR="006F24FE" w:rsidRPr="0040403C" w:rsidRDefault="006F24FE" w:rsidP="006F24FE">
      <w:pPr>
        <w:rPr>
          <w:sz w:val="16"/>
        </w:rPr>
      </w:pPr>
      <w:r w:rsidRPr="0040403C">
        <w:rPr>
          <w:sz w:val="16"/>
        </w:rPr>
        <w:t>3. Linear models of congressional elections</w:t>
      </w:r>
    </w:p>
    <w:p w14:paraId="722F649F" w14:textId="77777777" w:rsidR="006F24FE" w:rsidRPr="0040403C" w:rsidRDefault="006F24FE" w:rsidP="006F24FE">
      <w:pPr>
        <w:rPr>
          <w:sz w:val="16"/>
        </w:rPr>
      </w:pPr>
      <w:r w:rsidRPr="0040403C">
        <w:rPr>
          <w:sz w:val="16"/>
        </w:rPr>
        <w:t xml:space="preserve">Because this paper focuses on the effect of </w:t>
      </w:r>
      <w:r w:rsidRPr="0040403C">
        <w:rPr>
          <w:rStyle w:val="StyleUnderline"/>
          <w:highlight w:val="cyan"/>
        </w:rPr>
        <w:t xml:space="preserve">total </w:t>
      </w:r>
      <w:r w:rsidRPr="0040403C">
        <w:rPr>
          <w:rStyle w:val="Emphasis"/>
          <w:highlight w:val="cyan"/>
        </w:rPr>
        <w:t>expenditures</w:t>
      </w:r>
      <w:r w:rsidRPr="0040403C">
        <w:rPr>
          <w:rStyle w:val="StyleUnderline"/>
          <w:highlight w:val="cyan"/>
        </w:rPr>
        <w:t xml:space="preserve"> on election </w:t>
      </w:r>
      <w:r w:rsidRPr="0040403C">
        <w:rPr>
          <w:rStyle w:val="Emphasis"/>
          <w:highlight w:val="cyan"/>
        </w:rPr>
        <w:t>outcomes</w:t>
      </w:r>
      <w:r w:rsidRPr="0040403C">
        <w:rPr>
          <w:sz w:val="16"/>
          <w:highlight w:val="cyan"/>
        </w:rPr>
        <w:t>,</w:t>
      </w:r>
      <w:r w:rsidRPr="0040403C">
        <w:rPr>
          <w:sz w:val="16"/>
        </w:rPr>
        <w:t xml:space="preserve"> incompleteness of investor aggregation matters only in our concluding section, when we take up questions about investor bloc alignments. For estimating the linear model itself, </w:t>
      </w:r>
      <w:r w:rsidRPr="0040403C">
        <w:rPr>
          <w:rStyle w:val="StyleUnderline"/>
        </w:rPr>
        <w:t xml:space="preserve">totals are </w:t>
      </w:r>
      <w:r w:rsidRPr="0040403C">
        <w:rPr>
          <w:rStyle w:val="Emphasis"/>
          <w:highlight w:val="cyan"/>
        </w:rPr>
        <w:t>decisive</w:t>
      </w:r>
      <w:r w:rsidRPr="0040403C">
        <w:rPr>
          <w:rStyle w:val="StyleUnderline"/>
        </w:rPr>
        <w:t xml:space="preserve">, so we spell out how we built up our </w:t>
      </w:r>
      <w:r w:rsidRPr="0040403C">
        <w:rPr>
          <w:rStyle w:val="Emphasis"/>
        </w:rPr>
        <w:t>data</w:t>
      </w:r>
      <w:r w:rsidRPr="0040403C">
        <w:rPr>
          <w:rStyle w:val="StyleUnderline"/>
        </w:rPr>
        <w:t xml:space="preserve"> for this </w:t>
      </w:r>
      <w:r w:rsidRPr="0040403C">
        <w:rPr>
          <w:rStyle w:val="Emphasis"/>
        </w:rPr>
        <w:t>portion</w:t>
      </w:r>
      <w:r w:rsidRPr="0040403C">
        <w:rPr>
          <w:sz w:val="16"/>
        </w:rPr>
        <w:t xml:space="preserve"> of the paper in Appendix 2. As we explain there, the data reports produced by the FEC have evolved markedly over time. In part, these changes arise from legislation and court rulings that redefine allowable forms of expenditure and receipts, but some also derive from changes in FEC reporting conventions. Among the latter, </w:t>
      </w:r>
      <w:r w:rsidRPr="0040403C">
        <w:rPr>
          <w:rStyle w:val="Emphasis"/>
        </w:rPr>
        <w:t>alterations</w:t>
      </w:r>
      <w:r w:rsidRPr="0040403C">
        <w:rPr>
          <w:rStyle w:val="StyleUnderline"/>
        </w:rPr>
        <w:t xml:space="preserve"> in the way the FEC reports </w:t>
      </w:r>
      <w:r w:rsidRPr="0040403C">
        <w:rPr>
          <w:rStyle w:val="Emphasis"/>
        </w:rPr>
        <w:t>congressional</w:t>
      </w:r>
      <w:r w:rsidRPr="0040403C">
        <w:rPr>
          <w:rStyle w:val="StyleUnderline"/>
        </w:rPr>
        <w:t xml:space="preserve"> campaign </w:t>
      </w:r>
      <w:r w:rsidRPr="0040403C">
        <w:rPr>
          <w:rStyle w:val="Emphasis"/>
        </w:rPr>
        <w:t>financing</w:t>
      </w:r>
      <w:r w:rsidRPr="0040403C">
        <w:rPr>
          <w:rStyle w:val="StyleUnderline"/>
        </w:rPr>
        <w:t xml:space="preserve"> in 2008 and after are </w:t>
      </w:r>
      <w:r w:rsidRPr="0040403C">
        <w:rPr>
          <w:rStyle w:val="Emphasis"/>
        </w:rPr>
        <w:t>especially important</w:t>
      </w:r>
      <w:r w:rsidRPr="0040403C">
        <w:rPr>
          <w:sz w:val="16"/>
        </w:rPr>
        <w:t xml:space="preserve">. These make retrieving total expenditures harder: One </w:t>
      </w:r>
      <w:proofErr w:type="gramStart"/>
      <w:r w:rsidRPr="0040403C">
        <w:rPr>
          <w:sz w:val="16"/>
        </w:rPr>
        <w:t>has to</w:t>
      </w:r>
      <w:proofErr w:type="gramEnd"/>
      <w:r w:rsidRPr="0040403C">
        <w:rPr>
          <w:sz w:val="16"/>
        </w:rPr>
        <w:t xml:space="preserve"> ferret out money flows, such as different forms of independent expenditures and electioneering communications, that previously were reported more accessibly.</w:t>
      </w:r>
    </w:p>
    <w:p w14:paraId="1F342292" w14:textId="77777777" w:rsidR="006F24FE" w:rsidRPr="0040403C" w:rsidRDefault="006F24FE" w:rsidP="006F24FE">
      <w:pPr>
        <w:rPr>
          <w:sz w:val="16"/>
        </w:rPr>
      </w:pPr>
      <w:r w:rsidRPr="0040403C">
        <w:rPr>
          <w:sz w:val="16"/>
        </w:rPr>
        <w:t xml:space="preserve">Data compiled like this allows us to brush past artificial efforts to distinguish among different kinds of spending in Congressional races, such as “inside” vs. “outside” funds (that is, spent by candidate’s own election committee or by allegedly “independent” outside groups) or the spending of challengers or incumbents and directly test global hypotheses about political money and elections. We </w:t>
      </w:r>
      <w:r w:rsidRPr="0040403C">
        <w:rPr>
          <w:rStyle w:val="StyleUnderline"/>
        </w:rPr>
        <w:t xml:space="preserve">can pool all </w:t>
      </w:r>
      <w:r w:rsidRPr="0040403C">
        <w:rPr>
          <w:rStyle w:val="Emphasis"/>
        </w:rPr>
        <w:t>spending</w:t>
      </w:r>
      <w:r w:rsidRPr="0040403C">
        <w:rPr>
          <w:rStyle w:val="StyleUnderline"/>
        </w:rPr>
        <w:t xml:space="preserve"> by and on behalf of candidates and then </w:t>
      </w:r>
      <w:r w:rsidRPr="0040403C">
        <w:rPr>
          <w:rStyle w:val="Emphasis"/>
        </w:rPr>
        <w:t>examine</w:t>
      </w:r>
      <w:r w:rsidRPr="0040403C">
        <w:rPr>
          <w:rStyle w:val="StyleUnderline"/>
        </w:rPr>
        <w:t xml:space="preserve"> whether </w:t>
      </w:r>
      <w:r w:rsidRPr="0040403C">
        <w:rPr>
          <w:rStyle w:val="Emphasis"/>
        </w:rPr>
        <w:t>relative</w:t>
      </w:r>
      <w:r w:rsidRPr="0040403C">
        <w:rPr>
          <w:rStyle w:val="StyleUnderline"/>
        </w:rPr>
        <w:t xml:space="preserve">, not absolute, </w:t>
      </w:r>
      <w:r w:rsidRPr="0040403C">
        <w:rPr>
          <w:rStyle w:val="Emphasis"/>
        </w:rPr>
        <w:t>differences</w:t>
      </w:r>
      <w:r w:rsidRPr="0040403C">
        <w:rPr>
          <w:sz w:val="16"/>
        </w:rPr>
        <w:t xml:space="preserve"> in total outlays are related to vote differentials. This way of attacking the problem, besides being intuitively sensible, makes it unnecessary to calculate measures such as dollars per voter that are bound to differ widely across districts and have led to a proliferation of incommensurable measuring rods in the literature.</w:t>
      </w:r>
    </w:p>
    <w:p w14:paraId="2E1F09CA" w14:textId="77777777" w:rsidR="006F24FE" w:rsidRPr="0040403C" w:rsidRDefault="006F24FE" w:rsidP="006F24FE">
      <w:pPr>
        <w:rPr>
          <w:sz w:val="16"/>
        </w:rPr>
      </w:pPr>
      <w:r w:rsidRPr="0040403C">
        <w:rPr>
          <w:sz w:val="16"/>
        </w:rPr>
        <w:lastRenderedPageBreak/>
        <w:t xml:space="preserve">If </w:t>
      </w:r>
      <w:r w:rsidRPr="0040403C">
        <w:rPr>
          <w:rStyle w:val="StyleUnderline"/>
          <w:highlight w:val="cyan"/>
        </w:rPr>
        <w:t xml:space="preserve">conventional </w:t>
      </w:r>
      <w:r w:rsidRPr="0040403C">
        <w:rPr>
          <w:rStyle w:val="Emphasis"/>
          <w:highlight w:val="cyan"/>
        </w:rPr>
        <w:t>claims</w:t>
      </w:r>
      <w:r w:rsidRPr="0040403C">
        <w:rPr>
          <w:rStyle w:val="StyleUnderline"/>
          <w:highlight w:val="cyan"/>
        </w:rPr>
        <w:t xml:space="preserve"> about</w:t>
      </w:r>
      <w:r w:rsidRPr="0040403C">
        <w:rPr>
          <w:rStyle w:val="StyleUnderline"/>
        </w:rPr>
        <w:t xml:space="preserve"> the </w:t>
      </w:r>
      <w:r w:rsidRPr="0040403C">
        <w:rPr>
          <w:rStyle w:val="Emphasis"/>
          <w:highlight w:val="cyan"/>
        </w:rPr>
        <w:t>limited importance</w:t>
      </w:r>
      <w:r w:rsidRPr="0040403C">
        <w:rPr>
          <w:rStyle w:val="StyleUnderline"/>
        </w:rPr>
        <w:t xml:space="preserve"> of political money are </w:t>
      </w:r>
      <w:r w:rsidRPr="0040403C">
        <w:rPr>
          <w:rStyle w:val="Emphasis"/>
          <w:highlight w:val="cyan"/>
        </w:rPr>
        <w:t>correct</w:t>
      </w:r>
      <w:r w:rsidRPr="0040403C">
        <w:rPr>
          <w:sz w:val="16"/>
        </w:rPr>
        <w:t xml:space="preserve">, </w:t>
      </w:r>
      <w:r w:rsidRPr="0040403C">
        <w:rPr>
          <w:rStyle w:val="StyleUnderline"/>
        </w:rPr>
        <w:t>then</w:t>
      </w:r>
      <w:r w:rsidRPr="0040403C">
        <w:rPr>
          <w:sz w:val="16"/>
        </w:rPr>
        <w:t xml:space="preserve"> the individual </w:t>
      </w:r>
      <w:r w:rsidRPr="0040403C">
        <w:rPr>
          <w:rStyle w:val="StyleUnderline"/>
          <w:highlight w:val="cyan"/>
        </w:rPr>
        <w:t xml:space="preserve">data </w:t>
      </w:r>
      <w:r w:rsidRPr="0040403C">
        <w:rPr>
          <w:rStyle w:val="Emphasis"/>
          <w:highlight w:val="cyan"/>
        </w:rPr>
        <w:t>points</w:t>
      </w:r>
      <w:r w:rsidRPr="0040403C">
        <w:rPr>
          <w:sz w:val="16"/>
        </w:rPr>
        <w:t xml:space="preserve"> – particular House or Senate election outcomes – </w:t>
      </w:r>
      <w:r w:rsidRPr="0040403C">
        <w:rPr>
          <w:rStyle w:val="StyleUnderline"/>
          <w:highlight w:val="cyan"/>
        </w:rPr>
        <w:t xml:space="preserve">should be </w:t>
      </w:r>
      <w:r w:rsidRPr="0040403C">
        <w:rPr>
          <w:rStyle w:val="Emphasis"/>
          <w:highlight w:val="cyan"/>
        </w:rPr>
        <w:t>scattered indifferently</w:t>
      </w:r>
      <w:r w:rsidRPr="0040403C">
        <w:rPr>
          <w:rStyle w:val="StyleUnderline"/>
        </w:rPr>
        <w:t xml:space="preserve"> across a graph</w:t>
      </w:r>
      <w:r w:rsidRPr="0040403C">
        <w:rPr>
          <w:sz w:val="16"/>
        </w:rPr>
        <w:t xml:space="preserve">. Money just </w:t>
      </w:r>
      <w:r w:rsidRPr="0040403C">
        <w:rPr>
          <w:rStyle w:val="StyleUnderline"/>
        </w:rPr>
        <w:t>wouldn’t predict voting outcomes very well</w:t>
      </w:r>
      <w:r w:rsidRPr="0040403C">
        <w:rPr>
          <w:sz w:val="16"/>
        </w:rPr>
        <w:t xml:space="preserve">. </w:t>
      </w:r>
      <w:r w:rsidRPr="0040403C">
        <w:rPr>
          <w:rStyle w:val="StyleUnderline"/>
          <w:highlight w:val="cyan"/>
        </w:rPr>
        <w:t>If</w:t>
      </w:r>
      <w:r w:rsidRPr="0040403C">
        <w:rPr>
          <w:sz w:val="16"/>
        </w:rPr>
        <w:t xml:space="preserve"> on the other hand, </w:t>
      </w:r>
      <w:r w:rsidRPr="0040403C">
        <w:rPr>
          <w:rStyle w:val="Emphasis"/>
          <w:highlight w:val="cyan"/>
        </w:rPr>
        <w:t>money</w:t>
      </w:r>
      <w:r w:rsidRPr="0040403C">
        <w:rPr>
          <w:rStyle w:val="StyleUnderline"/>
          <w:highlight w:val="cyan"/>
        </w:rPr>
        <w:t xml:space="preserve"> is </w:t>
      </w:r>
      <w:r w:rsidRPr="0040403C">
        <w:rPr>
          <w:rStyle w:val="Emphasis"/>
          <w:highlight w:val="cyan"/>
        </w:rPr>
        <w:t>strongly</w:t>
      </w:r>
      <w:r w:rsidRPr="0040403C">
        <w:rPr>
          <w:rStyle w:val="StyleUnderline"/>
          <w:highlight w:val="cyan"/>
        </w:rPr>
        <w:t xml:space="preserve"> associated</w:t>
      </w:r>
      <w:r w:rsidRPr="0040403C">
        <w:rPr>
          <w:rStyle w:val="StyleUnderline"/>
        </w:rPr>
        <w:t xml:space="preserve"> with votes received, then the </w:t>
      </w:r>
      <w:r w:rsidRPr="0040403C">
        <w:rPr>
          <w:rStyle w:val="StyleUnderline"/>
          <w:highlight w:val="cyan"/>
        </w:rPr>
        <w:t>fit would</w:t>
      </w:r>
      <w:r w:rsidRPr="0040403C">
        <w:rPr>
          <w:rStyle w:val="StyleUnderline"/>
        </w:rPr>
        <w:t xml:space="preserve"> </w:t>
      </w:r>
      <w:r w:rsidRPr="0040403C">
        <w:rPr>
          <w:rStyle w:val="StyleUnderline"/>
          <w:highlight w:val="cyan"/>
        </w:rPr>
        <w:t xml:space="preserve">approximate a </w:t>
      </w:r>
      <w:r w:rsidRPr="0040403C">
        <w:rPr>
          <w:rStyle w:val="Emphasis"/>
          <w:highlight w:val="cyan"/>
        </w:rPr>
        <w:t>straight line</w:t>
      </w:r>
      <w:r w:rsidRPr="0040403C">
        <w:rPr>
          <w:sz w:val="16"/>
        </w:rPr>
        <w:t xml:space="preserve">. All kinds of intermediate cases, of course, can be imagined. </w:t>
      </w:r>
    </w:p>
    <w:p w14:paraId="77C7608C" w14:textId="77777777" w:rsidR="006F24FE" w:rsidRPr="0040403C" w:rsidRDefault="006F24FE" w:rsidP="006F24FE">
      <w:pPr>
        <w:rPr>
          <w:sz w:val="16"/>
        </w:rPr>
      </w:pPr>
      <w:r w:rsidRPr="0040403C">
        <w:rPr>
          <w:sz w:val="16"/>
        </w:rPr>
        <w:t xml:space="preserve">Fig. 1 </w:t>
      </w:r>
      <w:r w:rsidRPr="0040403C">
        <w:rPr>
          <w:rStyle w:val="StyleUnderline"/>
        </w:rPr>
        <w:t xml:space="preserve">shows the </w:t>
      </w:r>
      <w:r w:rsidRPr="0040403C">
        <w:rPr>
          <w:rStyle w:val="StyleUnderline"/>
          <w:highlight w:val="cyan"/>
        </w:rPr>
        <w:t xml:space="preserve">actual </w:t>
      </w:r>
      <w:r w:rsidRPr="0040403C">
        <w:rPr>
          <w:rStyle w:val="Emphasis"/>
          <w:highlight w:val="cyan"/>
        </w:rPr>
        <w:t>result</w:t>
      </w:r>
      <w:r w:rsidRPr="0040403C">
        <w:rPr>
          <w:rStyle w:val="StyleUnderline"/>
        </w:rPr>
        <w:t xml:space="preserve"> for House elections in 2012</w:t>
      </w:r>
      <w:r w:rsidRPr="0040403C">
        <w:rPr>
          <w:sz w:val="16"/>
        </w:rPr>
        <w:t xml:space="preserve">. It displays a </w:t>
      </w:r>
      <w:r w:rsidRPr="0040403C">
        <w:rPr>
          <w:rStyle w:val="Emphasis"/>
          <w:highlight w:val="cyan"/>
        </w:rPr>
        <w:t>strongly linear</w:t>
      </w:r>
      <w:r w:rsidRPr="0040403C">
        <w:rPr>
          <w:rStyle w:val="StyleUnderline"/>
          <w:highlight w:val="cyan"/>
        </w:rPr>
        <w:t xml:space="preserve"> relationship</w:t>
      </w:r>
      <w:r w:rsidRPr="0040403C">
        <w:rPr>
          <w:rStyle w:val="StyleUnderline"/>
        </w:rPr>
        <w:t xml:space="preserve"> between Democratic candidates’ shares of total </w:t>
      </w:r>
      <w:r w:rsidRPr="0040403C">
        <w:rPr>
          <w:rStyle w:val="Emphasis"/>
        </w:rPr>
        <w:t>two-party spending</w:t>
      </w:r>
      <w:r w:rsidRPr="0040403C">
        <w:rPr>
          <w:sz w:val="16"/>
        </w:rPr>
        <w:t xml:space="preserve"> in House elections and the </w:t>
      </w:r>
      <w:r w:rsidRPr="0040403C">
        <w:rPr>
          <w:rStyle w:val="Emphasis"/>
          <w:highlight w:val="cyan"/>
        </w:rPr>
        <w:t>percentage</w:t>
      </w:r>
      <w:r w:rsidRPr="0040403C">
        <w:rPr>
          <w:rStyle w:val="StyleUnderline"/>
          <w:highlight w:val="cyan"/>
        </w:rPr>
        <w:t xml:space="preserve"> of major party votes </w:t>
      </w:r>
      <w:r w:rsidRPr="0040403C">
        <w:rPr>
          <w:rStyle w:val="Emphasis"/>
          <w:highlight w:val="cyan"/>
        </w:rPr>
        <w:t>they won</w:t>
      </w:r>
      <w:r w:rsidRPr="0040403C">
        <w:rPr>
          <w:sz w:val="16"/>
        </w:rPr>
        <w:t>. At the bottom left Democrats spend almost no money and get virtually no votes; at the top right, they spend nearly all the money and garner virtually all the ballots, calculated as proportions of totals for the major parties.</w:t>
      </w:r>
    </w:p>
    <w:p w14:paraId="36CFD6B7" w14:textId="77777777" w:rsidR="006F24FE" w:rsidRDefault="006F24FE" w:rsidP="006F24FE">
      <w:pPr>
        <w:pStyle w:val="Heading4"/>
      </w:pPr>
      <w:r>
        <w:t xml:space="preserve">Funding is </w:t>
      </w:r>
      <w:r w:rsidRPr="00AC02DF">
        <w:rPr>
          <w:u w:val="single"/>
        </w:rPr>
        <w:t>critical</w:t>
      </w:r>
      <w:r>
        <w:t xml:space="preserve">---campaigns </w:t>
      </w:r>
      <w:r w:rsidRPr="00AC02DF">
        <w:rPr>
          <w:u w:val="single"/>
        </w:rPr>
        <w:t>fail</w:t>
      </w:r>
      <w:r>
        <w:t xml:space="preserve"> when outspent.</w:t>
      </w:r>
    </w:p>
    <w:p w14:paraId="5E6D0E0F" w14:textId="77777777" w:rsidR="006F24FE" w:rsidRPr="00AC02DF" w:rsidRDefault="006F24FE" w:rsidP="006F24FE">
      <w:r>
        <w:t xml:space="preserve">Ximena </w:t>
      </w:r>
      <w:r w:rsidRPr="00AC02DF">
        <w:rPr>
          <w:rStyle w:val="Style13ptBold"/>
        </w:rPr>
        <w:t>Bustillo ’23</w:t>
      </w:r>
      <w:r>
        <w:t xml:space="preserve"> [November 1, 2023; Ximena Bustillo is a multi-platform reporter at NPR covering politics out of the White House and Congress on air and in print. She is a graduate of Boise State University. “It takes lots of money to win elections. Here's what you need to know,” NPR; </w:t>
      </w:r>
      <w:r w:rsidRPr="00AC02DF">
        <w:t>https://www.npr.org/2023/11/01/1205728664/campaign-finance-donations-election-fec-fundraising-ad-spending</w:t>
      </w:r>
      <w:r>
        <w:t>]</w:t>
      </w:r>
    </w:p>
    <w:p w14:paraId="18C13EA7" w14:textId="77777777" w:rsidR="006F24FE" w:rsidRPr="00AC02DF" w:rsidRDefault="006F24FE" w:rsidP="006F24FE">
      <w:pPr>
        <w:rPr>
          <w:rStyle w:val="StyleUnderline"/>
        </w:rPr>
      </w:pPr>
      <w:r w:rsidRPr="00AC02DF">
        <w:rPr>
          <w:rStyle w:val="StyleUnderline"/>
          <w:highlight w:val="cyan"/>
        </w:rPr>
        <w:t xml:space="preserve">Television </w:t>
      </w:r>
      <w:r w:rsidRPr="00AC02DF">
        <w:rPr>
          <w:rStyle w:val="Emphasis"/>
          <w:highlight w:val="cyan"/>
        </w:rPr>
        <w:t>ads</w:t>
      </w:r>
      <w:r w:rsidRPr="00AC02DF">
        <w:rPr>
          <w:rStyle w:val="StyleUnderline"/>
        </w:rPr>
        <w:t xml:space="preserve">, logos, stickers, staplers and </w:t>
      </w:r>
      <w:r w:rsidRPr="00AC02DF">
        <w:rPr>
          <w:rStyle w:val="Emphasis"/>
          <w:highlight w:val="cyan"/>
        </w:rPr>
        <w:t>staffers</w:t>
      </w:r>
      <w:r w:rsidRPr="00AC02DF">
        <w:rPr>
          <w:rStyle w:val="StyleUnderline"/>
        </w:rPr>
        <w:t xml:space="preserve">. They are all </w:t>
      </w:r>
      <w:r w:rsidRPr="00AC02DF">
        <w:rPr>
          <w:rStyle w:val="Emphasis"/>
          <w:highlight w:val="cyan"/>
        </w:rPr>
        <w:t>needed</w:t>
      </w:r>
      <w:r w:rsidRPr="00AC02DF">
        <w:rPr>
          <w:rStyle w:val="StyleUnderline"/>
          <w:highlight w:val="cyan"/>
        </w:rPr>
        <w:t xml:space="preserve"> to run </w:t>
      </w:r>
      <w:r w:rsidRPr="00AC02DF">
        <w:rPr>
          <w:rStyle w:val="Emphasis"/>
          <w:highlight w:val="cyan"/>
        </w:rPr>
        <w:t>political campaigns</w:t>
      </w:r>
      <w:r w:rsidRPr="00AC02DF">
        <w:rPr>
          <w:rStyle w:val="StyleUnderline"/>
        </w:rPr>
        <w:t xml:space="preserve">. And they </w:t>
      </w:r>
      <w:r w:rsidRPr="00AC02DF">
        <w:rPr>
          <w:rStyle w:val="StyleUnderline"/>
          <w:highlight w:val="cyan"/>
        </w:rPr>
        <w:t>all</w:t>
      </w:r>
      <w:r w:rsidRPr="00AC02DF">
        <w:rPr>
          <w:rStyle w:val="StyleUnderline"/>
        </w:rPr>
        <w:t xml:space="preserve"> </w:t>
      </w:r>
      <w:r w:rsidRPr="00AC02DF">
        <w:rPr>
          <w:rStyle w:val="StyleUnderline"/>
          <w:highlight w:val="cyan"/>
        </w:rPr>
        <w:t xml:space="preserve">cost </w:t>
      </w:r>
      <w:r w:rsidRPr="00AC02DF">
        <w:rPr>
          <w:rStyle w:val="Emphasis"/>
          <w:highlight w:val="cyan"/>
        </w:rPr>
        <w:t>money</w:t>
      </w:r>
      <w:r w:rsidRPr="00AC02DF">
        <w:rPr>
          <w:rStyle w:val="StyleUnderline"/>
        </w:rPr>
        <w:t>.</w:t>
      </w:r>
    </w:p>
    <w:p w14:paraId="488D410B" w14:textId="77777777" w:rsidR="006F24FE" w:rsidRPr="00AC02DF" w:rsidRDefault="006F24FE" w:rsidP="006F24FE">
      <w:pPr>
        <w:rPr>
          <w:sz w:val="16"/>
        </w:rPr>
      </w:pPr>
      <w:r w:rsidRPr="00AC02DF">
        <w:rPr>
          <w:rStyle w:val="Emphasis"/>
          <w:highlight w:val="cyan"/>
        </w:rPr>
        <w:t>Fundraising</w:t>
      </w:r>
      <w:r w:rsidRPr="00AC02DF">
        <w:rPr>
          <w:sz w:val="16"/>
        </w:rPr>
        <w:t xml:space="preserve"> is </w:t>
      </w:r>
      <w:r w:rsidRPr="00AC02DF">
        <w:rPr>
          <w:rStyle w:val="StyleUnderline"/>
        </w:rPr>
        <w:t xml:space="preserve">one of the </w:t>
      </w:r>
      <w:r w:rsidRPr="00AC02DF">
        <w:rPr>
          <w:rStyle w:val="Emphasis"/>
          <w:highlight w:val="cyan"/>
        </w:rPr>
        <w:t>key</w:t>
      </w:r>
      <w:r w:rsidRPr="00AC02DF">
        <w:rPr>
          <w:rStyle w:val="StyleUnderline"/>
        </w:rPr>
        <w:t xml:space="preserve"> components </w:t>
      </w:r>
      <w:r w:rsidRPr="00AC02DF">
        <w:rPr>
          <w:rStyle w:val="StyleUnderline"/>
          <w:highlight w:val="cyan"/>
        </w:rPr>
        <w:t xml:space="preserve">of political </w:t>
      </w:r>
      <w:r w:rsidRPr="00AC02DF">
        <w:rPr>
          <w:rStyle w:val="Emphasis"/>
          <w:highlight w:val="cyan"/>
        </w:rPr>
        <w:t>campaigns</w:t>
      </w:r>
      <w:r w:rsidRPr="00AC02DF">
        <w:rPr>
          <w:sz w:val="16"/>
        </w:rPr>
        <w:t xml:space="preserve">. Candidates </w:t>
      </w:r>
      <w:r w:rsidRPr="00AC02DF">
        <w:rPr>
          <w:rStyle w:val="StyleUnderline"/>
        </w:rPr>
        <w:t xml:space="preserve">spend a </w:t>
      </w:r>
      <w:r w:rsidRPr="00AC02DF">
        <w:rPr>
          <w:rStyle w:val="Emphasis"/>
        </w:rPr>
        <w:t xml:space="preserve">significant </w:t>
      </w:r>
      <w:proofErr w:type="gramStart"/>
      <w:r w:rsidRPr="00AC02DF">
        <w:rPr>
          <w:rStyle w:val="Emphasis"/>
        </w:rPr>
        <w:t>period of time</w:t>
      </w:r>
      <w:proofErr w:type="gramEnd"/>
      <w:r w:rsidRPr="00AC02DF">
        <w:rPr>
          <w:rStyle w:val="StyleUnderline"/>
        </w:rPr>
        <w:t xml:space="preserve"> talking to donors and mobilizing </w:t>
      </w:r>
      <w:r w:rsidRPr="00AC02DF">
        <w:rPr>
          <w:rStyle w:val="Emphasis"/>
        </w:rPr>
        <w:t>grassroots donations</w:t>
      </w:r>
      <w:r w:rsidRPr="00AC02DF">
        <w:rPr>
          <w:sz w:val="16"/>
        </w:rPr>
        <w:t xml:space="preserve"> in order to keep their campaigns alive.</w:t>
      </w:r>
    </w:p>
    <w:p w14:paraId="6E051B8F" w14:textId="77777777" w:rsidR="006F24FE" w:rsidRPr="00AC02DF" w:rsidRDefault="006F24FE" w:rsidP="006F24FE">
      <w:pPr>
        <w:rPr>
          <w:sz w:val="16"/>
        </w:rPr>
      </w:pPr>
      <w:r w:rsidRPr="00AC02DF">
        <w:rPr>
          <w:sz w:val="16"/>
        </w:rPr>
        <w:t>"</w:t>
      </w:r>
      <w:r w:rsidRPr="00AC02DF">
        <w:rPr>
          <w:rStyle w:val="StyleUnderline"/>
        </w:rPr>
        <w:t xml:space="preserve">Campaign finance </w:t>
      </w:r>
      <w:r w:rsidRPr="00AC02DF">
        <w:rPr>
          <w:rStyle w:val="Emphasis"/>
        </w:rPr>
        <w:t>matters</w:t>
      </w:r>
      <w:r w:rsidRPr="00AC02DF">
        <w:rPr>
          <w:sz w:val="16"/>
        </w:rPr>
        <w:t xml:space="preserve">," said Michael Kang, law professor at Northwestern University who specializes in campaign finance, among other matters. "It's the </w:t>
      </w:r>
      <w:r w:rsidRPr="007F1772">
        <w:rPr>
          <w:rStyle w:val="StyleUnderline"/>
          <w:highlight w:val="cyan"/>
        </w:rPr>
        <w:t>way that candidates fund</w:t>
      </w:r>
      <w:r w:rsidRPr="00AC02DF">
        <w:rPr>
          <w:rStyle w:val="StyleUnderline"/>
        </w:rPr>
        <w:t xml:space="preserve"> their </w:t>
      </w:r>
      <w:r w:rsidRPr="007F1772">
        <w:rPr>
          <w:rStyle w:val="Emphasis"/>
          <w:highlight w:val="cyan"/>
        </w:rPr>
        <w:t>outreach</w:t>
      </w:r>
      <w:r w:rsidRPr="007F1772">
        <w:rPr>
          <w:rStyle w:val="StyleUnderline"/>
          <w:highlight w:val="cyan"/>
        </w:rPr>
        <w:t xml:space="preserve"> and </w:t>
      </w:r>
      <w:r w:rsidRPr="007F1772">
        <w:rPr>
          <w:rStyle w:val="Emphasis"/>
          <w:highlight w:val="cyan"/>
        </w:rPr>
        <w:t>messaging</w:t>
      </w:r>
      <w:r w:rsidRPr="007F1772">
        <w:rPr>
          <w:rStyle w:val="StyleUnderline"/>
          <w:highlight w:val="cyan"/>
        </w:rPr>
        <w:t xml:space="preserve"> to</w:t>
      </w:r>
      <w:r w:rsidRPr="00AC02DF">
        <w:rPr>
          <w:rStyle w:val="StyleUnderline"/>
        </w:rPr>
        <w:t xml:space="preserve"> voters</w:t>
      </w:r>
      <w:r w:rsidRPr="00AC02DF">
        <w:rPr>
          <w:sz w:val="16"/>
        </w:rPr>
        <w:t>."</w:t>
      </w:r>
    </w:p>
    <w:p w14:paraId="54FF319D" w14:textId="77777777" w:rsidR="006F24FE" w:rsidRPr="00AC02DF" w:rsidRDefault="006F24FE" w:rsidP="006F24FE">
      <w:pPr>
        <w:rPr>
          <w:sz w:val="16"/>
        </w:rPr>
      </w:pPr>
      <w:r w:rsidRPr="00AC02DF">
        <w:rPr>
          <w:sz w:val="16"/>
        </w:rPr>
        <w:t xml:space="preserve">And the </w:t>
      </w:r>
      <w:r w:rsidRPr="00AC02DF">
        <w:rPr>
          <w:rStyle w:val="StyleUnderline"/>
        </w:rPr>
        <w:t xml:space="preserve">dollars </w:t>
      </w:r>
      <w:r w:rsidRPr="00AC02DF">
        <w:rPr>
          <w:rStyle w:val="Emphasis"/>
        </w:rPr>
        <w:t>add up</w:t>
      </w:r>
      <w:r w:rsidRPr="00AC02DF">
        <w:rPr>
          <w:sz w:val="16"/>
        </w:rPr>
        <w:t xml:space="preserve">. In the 2020 election, </w:t>
      </w:r>
      <w:r w:rsidRPr="00AC02DF">
        <w:rPr>
          <w:rStyle w:val="StyleUnderline"/>
        </w:rPr>
        <w:t>political spending topped $14 billion</w:t>
      </w:r>
      <w:r w:rsidRPr="00AC02DF">
        <w:rPr>
          <w:sz w:val="16"/>
        </w:rPr>
        <w:t>, according to OpenSecrets, doubling what was spent in the 2016 presidential election, making it the most expensive election cycle.</w:t>
      </w:r>
    </w:p>
    <w:p w14:paraId="5D1F26D4" w14:textId="77777777" w:rsidR="006F24FE" w:rsidRPr="00AC02DF" w:rsidRDefault="006F24FE" w:rsidP="006F24FE">
      <w:pPr>
        <w:rPr>
          <w:rStyle w:val="StyleUnderline"/>
        </w:rPr>
      </w:pPr>
      <w:r w:rsidRPr="00AC02DF">
        <w:rPr>
          <w:sz w:val="16"/>
        </w:rPr>
        <w:t xml:space="preserve">"We just see </w:t>
      </w:r>
      <w:r w:rsidRPr="00AC02DF">
        <w:rPr>
          <w:rStyle w:val="StyleUnderline"/>
        </w:rPr>
        <w:t xml:space="preserve">money in politics </w:t>
      </w:r>
      <w:r w:rsidRPr="00AC02DF">
        <w:rPr>
          <w:rStyle w:val="Emphasis"/>
        </w:rPr>
        <w:t>growing</w:t>
      </w:r>
      <w:r w:rsidRPr="00AC02DF">
        <w:rPr>
          <w:rStyle w:val="StyleUnderline"/>
        </w:rPr>
        <w:t xml:space="preserve"> every year</w:t>
      </w:r>
      <w:r w:rsidRPr="00AC02DF">
        <w:rPr>
          <w:sz w:val="16"/>
        </w:rPr>
        <w:t xml:space="preserve">," said Shanna Ports, senior legal counsel for campaign finance at Campaign Legal Center. "There are </w:t>
      </w:r>
      <w:r w:rsidRPr="00AC02DF">
        <w:rPr>
          <w:rStyle w:val="StyleUnderline"/>
        </w:rPr>
        <w:t xml:space="preserve">new </w:t>
      </w:r>
      <w:r w:rsidRPr="00AC02DF">
        <w:rPr>
          <w:rStyle w:val="Emphasis"/>
        </w:rPr>
        <w:t>methods</w:t>
      </w:r>
      <w:r w:rsidRPr="00AC02DF">
        <w:rPr>
          <w:rStyle w:val="StyleUnderline"/>
        </w:rPr>
        <w:t xml:space="preserve"> of technology, especially around the </w:t>
      </w:r>
      <w:r w:rsidRPr="007F1772">
        <w:rPr>
          <w:rStyle w:val="Emphasis"/>
          <w:highlight w:val="cyan"/>
        </w:rPr>
        <w:t>internet</w:t>
      </w:r>
      <w:r w:rsidRPr="00AC02DF">
        <w:rPr>
          <w:rStyle w:val="StyleUnderline"/>
        </w:rPr>
        <w:t xml:space="preserve"> and </w:t>
      </w:r>
      <w:r w:rsidRPr="007F1772">
        <w:rPr>
          <w:rStyle w:val="StyleUnderline"/>
          <w:highlight w:val="cyan"/>
        </w:rPr>
        <w:t xml:space="preserve">digital </w:t>
      </w:r>
      <w:r w:rsidRPr="007F1772">
        <w:rPr>
          <w:rStyle w:val="Emphasis"/>
          <w:highlight w:val="cyan"/>
        </w:rPr>
        <w:t>platforms</w:t>
      </w:r>
      <w:r w:rsidRPr="00AC02DF">
        <w:rPr>
          <w:sz w:val="16"/>
        </w:rPr>
        <w:t xml:space="preserve"> that campaigns want to be able to </w:t>
      </w:r>
      <w:r w:rsidRPr="007F1772">
        <w:rPr>
          <w:rStyle w:val="StyleUnderline"/>
          <w:highlight w:val="cyan"/>
        </w:rPr>
        <w:t>spend</w:t>
      </w:r>
      <w:r w:rsidRPr="00AC02DF">
        <w:rPr>
          <w:rStyle w:val="StyleUnderline"/>
        </w:rPr>
        <w:t xml:space="preserve"> a lot of </w:t>
      </w:r>
      <w:r w:rsidRPr="007F1772">
        <w:rPr>
          <w:rStyle w:val="StyleUnderline"/>
          <w:highlight w:val="cyan"/>
        </w:rPr>
        <w:t xml:space="preserve">money on to </w:t>
      </w:r>
      <w:r w:rsidRPr="007F1772">
        <w:rPr>
          <w:rStyle w:val="Emphasis"/>
          <w:highlight w:val="cyan"/>
        </w:rPr>
        <w:t>reach voters</w:t>
      </w:r>
      <w:r w:rsidRPr="00AC02DF">
        <w:rPr>
          <w:rStyle w:val="StyleUnderline"/>
        </w:rPr>
        <w:t xml:space="preserve"> and to </w:t>
      </w:r>
      <w:r w:rsidRPr="00AC02DF">
        <w:rPr>
          <w:rStyle w:val="Emphasis"/>
        </w:rPr>
        <w:t>micro-target people</w:t>
      </w:r>
      <w:r w:rsidRPr="00AC02DF">
        <w:rPr>
          <w:rStyle w:val="StyleUnderline"/>
        </w:rPr>
        <w:t xml:space="preserve"> with their messages."</w:t>
      </w:r>
    </w:p>
    <w:p w14:paraId="0F218835" w14:textId="77777777" w:rsidR="006F24FE" w:rsidRPr="00AC02DF" w:rsidRDefault="006F24FE" w:rsidP="006F24FE">
      <w:pPr>
        <w:rPr>
          <w:sz w:val="16"/>
        </w:rPr>
      </w:pPr>
      <w:r w:rsidRPr="00AC02DF">
        <w:rPr>
          <w:sz w:val="16"/>
        </w:rPr>
        <w:t>Media advertising accounts for a large part of spending, according to Kang. It's a race to the top.</w:t>
      </w:r>
    </w:p>
    <w:p w14:paraId="14731008" w14:textId="77777777" w:rsidR="006F24FE" w:rsidRPr="00AC02DF" w:rsidRDefault="006F24FE" w:rsidP="006F24FE">
      <w:pPr>
        <w:rPr>
          <w:rStyle w:val="Emphasis"/>
        </w:rPr>
      </w:pPr>
      <w:r w:rsidRPr="00AC02DF">
        <w:rPr>
          <w:sz w:val="16"/>
        </w:rPr>
        <w:t>"That's really what drives up the costs and the fact that everyone's pretty well funded and spends a lot of time fundraising," Kang said. "</w:t>
      </w:r>
      <w:proofErr w:type="gramStart"/>
      <w:r w:rsidRPr="00AC02DF">
        <w:rPr>
          <w:rStyle w:val="StyleUnderline"/>
        </w:rPr>
        <w:t>So</w:t>
      </w:r>
      <w:proofErr w:type="gramEnd"/>
      <w:r w:rsidRPr="00AC02DF">
        <w:rPr>
          <w:rStyle w:val="StyleUnderline"/>
        </w:rPr>
        <w:t xml:space="preserve"> </w:t>
      </w:r>
      <w:r w:rsidRPr="007F1772">
        <w:rPr>
          <w:rStyle w:val="StyleUnderline"/>
          <w:highlight w:val="cyan"/>
        </w:rPr>
        <w:t>you have to</w:t>
      </w:r>
      <w:r w:rsidRPr="00AC02DF">
        <w:rPr>
          <w:rStyle w:val="StyleUnderline"/>
        </w:rPr>
        <w:t xml:space="preserve"> </w:t>
      </w:r>
      <w:r w:rsidRPr="007F1772">
        <w:rPr>
          <w:rStyle w:val="Emphasis"/>
          <w:highlight w:val="cyan"/>
        </w:rPr>
        <w:t>keep up</w:t>
      </w:r>
      <w:r w:rsidRPr="007F1772">
        <w:rPr>
          <w:rStyle w:val="StyleUnderline"/>
          <w:highlight w:val="cyan"/>
        </w:rPr>
        <w:t xml:space="preserve"> with your </w:t>
      </w:r>
      <w:r w:rsidRPr="007F1772">
        <w:rPr>
          <w:rStyle w:val="Emphasis"/>
          <w:highlight w:val="cyan"/>
        </w:rPr>
        <w:t>opposition</w:t>
      </w:r>
      <w:r w:rsidRPr="007F1772">
        <w:rPr>
          <w:rStyle w:val="StyleUnderline"/>
          <w:highlight w:val="cyan"/>
        </w:rPr>
        <w:t xml:space="preserve"> to get your </w:t>
      </w:r>
      <w:r w:rsidRPr="007F1772">
        <w:rPr>
          <w:rStyle w:val="Emphasis"/>
          <w:highlight w:val="cyan"/>
        </w:rPr>
        <w:t>message out."</w:t>
      </w:r>
    </w:p>
    <w:p w14:paraId="1D3AADEB" w14:textId="77777777" w:rsidR="006F24FE" w:rsidRPr="00AC02DF" w:rsidRDefault="006F24FE" w:rsidP="006F24FE">
      <w:pPr>
        <w:rPr>
          <w:sz w:val="16"/>
        </w:rPr>
      </w:pPr>
      <w:r w:rsidRPr="00AC02DF">
        <w:rPr>
          <w:sz w:val="16"/>
        </w:rPr>
        <w:t>Why raise money?</w:t>
      </w:r>
    </w:p>
    <w:p w14:paraId="6F2ECDE2" w14:textId="77777777" w:rsidR="006F24FE" w:rsidRPr="00AC02DF" w:rsidRDefault="006F24FE" w:rsidP="006F24FE">
      <w:pPr>
        <w:rPr>
          <w:rStyle w:val="StyleUnderline"/>
        </w:rPr>
      </w:pPr>
      <w:r w:rsidRPr="00AC02DF">
        <w:rPr>
          <w:sz w:val="16"/>
        </w:rPr>
        <w:t xml:space="preserve">The </w:t>
      </w:r>
      <w:r w:rsidRPr="00AC02DF">
        <w:rPr>
          <w:rStyle w:val="StyleUnderline"/>
        </w:rPr>
        <w:t xml:space="preserve">advertisements that </w:t>
      </w:r>
      <w:r w:rsidRPr="00AC02DF">
        <w:rPr>
          <w:rStyle w:val="Emphasis"/>
        </w:rPr>
        <w:t>propel</w:t>
      </w:r>
      <w:r w:rsidRPr="00AC02DF">
        <w:rPr>
          <w:rStyle w:val="StyleUnderline"/>
        </w:rPr>
        <w:t xml:space="preserve"> a candidate's message to voters on various </w:t>
      </w:r>
      <w:r w:rsidRPr="00AC02DF">
        <w:rPr>
          <w:rStyle w:val="Emphasis"/>
        </w:rPr>
        <w:t>media platforms</w:t>
      </w:r>
      <w:r w:rsidRPr="00AC02DF">
        <w:rPr>
          <w:rStyle w:val="StyleUnderline"/>
        </w:rPr>
        <w:t xml:space="preserve"> take </w:t>
      </w:r>
      <w:r w:rsidRPr="00AC02DF">
        <w:rPr>
          <w:rStyle w:val="Emphasis"/>
        </w:rPr>
        <w:t>money</w:t>
      </w:r>
      <w:r w:rsidRPr="00AC02DF">
        <w:rPr>
          <w:rStyle w:val="StyleUnderline"/>
        </w:rPr>
        <w:t xml:space="preserve"> to produce and to run.</w:t>
      </w:r>
    </w:p>
    <w:p w14:paraId="719D5C2C" w14:textId="77777777" w:rsidR="006F24FE" w:rsidRPr="00AC02DF" w:rsidRDefault="006F24FE" w:rsidP="006F24FE">
      <w:pPr>
        <w:rPr>
          <w:sz w:val="16"/>
        </w:rPr>
      </w:pPr>
      <w:r w:rsidRPr="00AC02DF">
        <w:rPr>
          <w:sz w:val="16"/>
        </w:rPr>
        <w:lastRenderedPageBreak/>
        <w:t xml:space="preserve">"There's only so much you can do without paying for some sort of </w:t>
      </w:r>
      <w:r w:rsidRPr="00AC02DF">
        <w:rPr>
          <w:rStyle w:val="StyleUnderline"/>
        </w:rPr>
        <w:t xml:space="preserve">advertising, whether it's </w:t>
      </w:r>
      <w:r w:rsidRPr="00AC02DF">
        <w:rPr>
          <w:rStyle w:val="Emphasis"/>
        </w:rPr>
        <w:t>TV</w:t>
      </w:r>
      <w:r w:rsidRPr="00AC02DF">
        <w:rPr>
          <w:rStyle w:val="StyleUnderline"/>
        </w:rPr>
        <w:t xml:space="preserve">, radio, print, the </w:t>
      </w:r>
      <w:r w:rsidRPr="00AC02DF">
        <w:rPr>
          <w:rStyle w:val="Emphasis"/>
        </w:rPr>
        <w:t>internet</w:t>
      </w:r>
      <w:r w:rsidRPr="00AC02DF">
        <w:rPr>
          <w:rStyle w:val="StyleUnderline"/>
        </w:rPr>
        <w:t xml:space="preserve">. </w:t>
      </w:r>
      <w:proofErr w:type="gramStart"/>
      <w:r w:rsidRPr="00AC02DF">
        <w:rPr>
          <w:rStyle w:val="StyleUnderline"/>
        </w:rPr>
        <w:t>All of</w:t>
      </w:r>
      <w:proofErr w:type="gramEnd"/>
      <w:r w:rsidRPr="00AC02DF">
        <w:rPr>
          <w:rStyle w:val="StyleUnderline"/>
        </w:rPr>
        <w:t xml:space="preserve"> those things require money and they're </w:t>
      </w:r>
      <w:r w:rsidRPr="00AC02DF">
        <w:rPr>
          <w:rStyle w:val="Emphasis"/>
        </w:rPr>
        <w:t>very expensive</w:t>
      </w:r>
      <w:r w:rsidRPr="00AC02DF">
        <w:rPr>
          <w:rStyle w:val="StyleUnderline"/>
        </w:rPr>
        <w:t>,"</w:t>
      </w:r>
      <w:r w:rsidRPr="00AC02DF">
        <w:rPr>
          <w:sz w:val="16"/>
        </w:rPr>
        <w:t xml:space="preserve"> Kang explained.</w:t>
      </w:r>
    </w:p>
    <w:p w14:paraId="3CE5F49A" w14:textId="77777777" w:rsidR="006F24FE" w:rsidRPr="00AC02DF" w:rsidRDefault="006F24FE" w:rsidP="006F24FE">
      <w:pPr>
        <w:rPr>
          <w:rStyle w:val="StyleUnderline"/>
        </w:rPr>
      </w:pPr>
      <w:r w:rsidRPr="00AC02DF">
        <w:rPr>
          <w:sz w:val="16"/>
        </w:rPr>
        <w:t xml:space="preserve">But he said there are </w:t>
      </w:r>
      <w:r w:rsidRPr="00AC02DF">
        <w:rPr>
          <w:rStyle w:val="StyleUnderline"/>
        </w:rPr>
        <w:t xml:space="preserve">also plenty of other </w:t>
      </w:r>
      <w:r w:rsidRPr="00AC02DF">
        <w:rPr>
          <w:rStyle w:val="Emphasis"/>
        </w:rPr>
        <w:t>expenses</w:t>
      </w:r>
      <w:r w:rsidRPr="00AC02DF">
        <w:rPr>
          <w:rStyle w:val="StyleUnderline"/>
        </w:rPr>
        <w:t xml:space="preserve"> that don't go to </w:t>
      </w:r>
      <w:r w:rsidRPr="00AC02DF">
        <w:rPr>
          <w:rStyle w:val="Emphasis"/>
        </w:rPr>
        <w:t>media outreach</w:t>
      </w:r>
      <w:r w:rsidRPr="00AC02DF">
        <w:rPr>
          <w:rStyle w:val="StyleUnderline"/>
        </w:rPr>
        <w:t xml:space="preserve"> such as paying for </w:t>
      </w:r>
      <w:r w:rsidRPr="00AC02DF">
        <w:rPr>
          <w:rStyle w:val="Emphasis"/>
        </w:rPr>
        <w:t>pollsters</w:t>
      </w:r>
      <w:r w:rsidRPr="00AC02DF">
        <w:rPr>
          <w:rStyle w:val="StyleUnderline"/>
        </w:rPr>
        <w:t xml:space="preserve">, hiring campaign </w:t>
      </w:r>
      <w:r w:rsidRPr="00AC02DF">
        <w:rPr>
          <w:rStyle w:val="Emphasis"/>
        </w:rPr>
        <w:t>staff</w:t>
      </w:r>
      <w:r w:rsidRPr="00AC02DF">
        <w:rPr>
          <w:rStyle w:val="StyleUnderline"/>
        </w:rPr>
        <w:t xml:space="preserve"> and printing </w:t>
      </w:r>
      <w:r w:rsidRPr="00AC02DF">
        <w:rPr>
          <w:rStyle w:val="Emphasis"/>
        </w:rPr>
        <w:t>yard signs</w:t>
      </w:r>
      <w:r w:rsidRPr="00AC02DF">
        <w:rPr>
          <w:rStyle w:val="StyleUnderline"/>
        </w:rPr>
        <w:t xml:space="preserve"> and posters.</w:t>
      </w:r>
    </w:p>
    <w:p w14:paraId="5CE59215" w14:textId="77777777" w:rsidR="006F24FE" w:rsidRDefault="006F24FE" w:rsidP="006F24FE">
      <w:pPr>
        <w:pStyle w:val="Heading4"/>
      </w:pPr>
      <w:r>
        <w:t xml:space="preserve">Success is </w:t>
      </w:r>
      <w:r w:rsidRPr="00B82456">
        <w:rPr>
          <w:u w:val="single"/>
        </w:rPr>
        <w:t>statistically</w:t>
      </w:r>
      <w:r>
        <w:t xml:space="preserve"> correlated AND causal---default neg.</w:t>
      </w:r>
    </w:p>
    <w:p w14:paraId="6E221D2C" w14:textId="77777777" w:rsidR="006F24FE" w:rsidRPr="00B82456" w:rsidRDefault="006F24FE" w:rsidP="006F24FE">
      <w:r>
        <w:t xml:space="preserve">Maggie </w:t>
      </w:r>
      <w:proofErr w:type="spellStart"/>
      <w:r w:rsidRPr="00B82456">
        <w:rPr>
          <w:rStyle w:val="Style13ptBold"/>
        </w:rPr>
        <w:t>Koerth</w:t>
      </w:r>
      <w:proofErr w:type="spellEnd"/>
      <w:r w:rsidRPr="00B82456">
        <w:rPr>
          <w:rStyle w:val="Style13ptBold"/>
        </w:rPr>
        <w:t xml:space="preserve"> ’18</w:t>
      </w:r>
      <w:r>
        <w:t xml:space="preserve"> [September 10, 2018; Maggie </w:t>
      </w:r>
      <w:proofErr w:type="spellStart"/>
      <w:r>
        <w:t>Koerth</w:t>
      </w:r>
      <w:proofErr w:type="spellEnd"/>
      <w:r>
        <w:t xml:space="preserve"> was a senior reporter for FiveThirtyEight. “How Money Affects Elections,” 538; https://fivethirtyeight.com/features/money-and-elections-a-complicated-love-story/</w:t>
      </w:r>
    </w:p>
    <w:p w14:paraId="2DC61041" w14:textId="77777777" w:rsidR="006F24FE" w:rsidRPr="00B82456" w:rsidRDefault="006F24FE" w:rsidP="006F24FE">
      <w:pPr>
        <w:rPr>
          <w:rStyle w:val="StyleUnderline"/>
        </w:rPr>
      </w:pPr>
      <w:r w:rsidRPr="00B82456">
        <w:rPr>
          <w:sz w:val="16"/>
        </w:rPr>
        <w:t>To quote the great political philosopher Cyndi Lauper, “</w:t>
      </w:r>
      <w:r w:rsidRPr="00B82456">
        <w:rPr>
          <w:rStyle w:val="StyleUnderline"/>
          <w:highlight w:val="cyan"/>
        </w:rPr>
        <w:t xml:space="preserve">Money </w:t>
      </w:r>
      <w:r w:rsidRPr="00B82456">
        <w:rPr>
          <w:rStyle w:val="Emphasis"/>
          <w:highlight w:val="cyan"/>
        </w:rPr>
        <w:t>changes everything</w:t>
      </w:r>
      <w:r w:rsidRPr="00B82456">
        <w:rPr>
          <w:sz w:val="16"/>
          <w:highlight w:val="cyan"/>
        </w:rPr>
        <w:t>.”</w:t>
      </w:r>
      <w:r w:rsidRPr="00B82456">
        <w:rPr>
          <w:sz w:val="16"/>
        </w:rPr>
        <w:t xml:space="preserve"> 1 And nowhere is that proverb more taken to heart than in a federal election, where billions of dollars are raised and spent on the understanding that </w:t>
      </w:r>
      <w:r w:rsidRPr="00B82456">
        <w:rPr>
          <w:rStyle w:val="StyleUnderline"/>
        </w:rPr>
        <w:t xml:space="preserve">money is a </w:t>
      </w:r>
      <w:r w:rsidRPr="00B82456">
        <w:rPr>
          <w:rStyle w:val="Emphasis"/>
          <w:highlight w:val="cyan"/>
        </w:rPr>
        <w:t>crucial determinant</w:t>
      </w:r>
      <w:r w:rsidRPr="00B82456">
        <w:rPr>
          <w:rStyle w:val="StyleUnderline"/>
          <w:highlight w:val="cyan"/>
        </w:rPr>
        <w:t xml:space="preserve"> of </w:t>
      </w:r>
      <w:proofErr w:type="gramStart"/>
      <w:r w:rsidRPr="00B82456">
        <w:rPr>
          <w:rStyle w:val="StyleUnderline"/>
          <w:highlight w:val="cyan"/>
        </w:rPr>
        <w:t>whether or not</w:t>
      </w:r>
      <w:proofErr w:type="gramEnd"/>
      <w:r w:rsidRPr="00B82456">
        <w:rPr>
          <w:rStyle w:val="StyleUnderline"/>
          <w:highlight w:val="cyan"/>
        </w:rPr>
        <w:t xml:space="preserve"> a </w:t>
      </w:r>
      <w:r w:rsidRPr="00B82456">
        <w:rPr>
          <w:rStyle w:val="Emphasis"/>
          <w:highlight w:val="cyan"/>
        </w:rPr>
        <w:t>candidate</w:t>
      </w:r>
      <w:r w:rsidRPr="00B82456">
        <w:rPr>
          <w:rStyle w:val="StyleUnderline"/>
          <w:highlight w:val="cyan"/>
        </w:rPr>
        <w:t xml:space="preserve"> will </w:t>
      </w:r>
      <w:r w:rsidRPr="00B82456">
        <w:rPr>
          <w:rStyle w:val="Emphasis"/>
          <w:highlight w:val="cyan"/>
        </w:rPr>
        <w:t>win</w:t>
      </w:r>
      <w:r w:rsidRPr="00B82456">
        <w:rPr>
          <w:rStyle w:val="StyleUnderline"/>
          <w:highlight w:val="cyan"/>
        </w:rPr>
        <w:t>.</w:t>
      </w:r>
    </w:p>
    <w:p w14:paraId="226A5D6A" w14:textId="77777777" w:rsidR="006F24FE" w:rsidRPr="00B82456" w:rsidRDefault="006F24FE" w:rsidP="006F24FE">
      <w:pPr>
        <w:rPr>
          <w:sz w:val="16"/>
        </w:rPr>
      </w:pPr>
      <w:r w:rsidRPr="00B82456">
        <w:rPr>
          <w:sz w:val="16"/>
        </w:rPr>
        <w:t>This year, the money has been coming in and out of political campaigns at a particularly furious pace. Collectively, U.S. House candidates raised more money by Aug. 27 than House candidates raised during the entire 2014 midterm election cycle, and Senate candidates weren’t far behind. Ad volumes are up 86 percent compared to that previous midterm. Dark money — flowing to political action committees from undisclosed donors — is up 26 percent.</w:t>
      </w:r>
    </w:p>
    <w:p w14:paraId="658E7024" w14:textId="77777777" w:rsidR="006F24FE" w:rsidRPr="00B82456" w:rsidRDefault="006F24FE" w:rsidP="006F24FE">
      <w:pPr>
        <w:rPr>
          <w:sz w:val="16"/>
        </w:rPr>
      </w:pPr>
      <w:r w:rsidRPr="00B82456">
        <w:rPr>
          <w:sz w:val="16"/>
        </w:rPr>
        <w:t xml:space="preserve">Presumably, </w:t>
      </w:r>
      <w:r w:rsidRPr="00B82456">
        <w:rPr>
          <w:rStyle w:val="StyleUnderline"/>
        </w:rPr>
        <w:t xml:space="preserve">all that money is going to </w:t>
      </w:r>
      <w:r w:rsidRPr="00B82456">
        <w:rPr>
          <w:rStyle w:val="Emphasis"/>
        </w:rPr>
        <w:t>buy</w:t>
      </w:r>
      <w:r w:rsidRPr="00B82456">
        <w:rPr>
          <w:rStyle w:val="StyleUnderline"/>
        </w:rPr>
        <w:t xml:space="preserve"> somebody </w:t>
      </w:r>
      <w:r w:rsidRPr="00B82456">
        <w:rPr>
          <w:rStyle w:val="Emphasis"/>
        </w:rPr>
        <w:t>an election</w:t>
      </w:r>
      <w:r w:rsidRPr="00B82456">
        <w:rPr>
          <w:sz w:val="16"/>
        </w:rPr>
        <w:t xml:space="preserve">. </w:t>
      </w:r>
      <w:proofErr w:type="gramStart"/>
      <w:r w:rsidRPr="00B82456">
        <w:rPr>
          <w:sz w:val="16"/>
        </w:rPr>
        <w:t>In reality, though</w:t>
      </w:r>
      <w:proofErr w:type="gramEnd"/>
      <w:r w:rsidRPr="00B82456">
        <w:rPr>
          <w:sz w:val="16"/>
        </w:rPr>
        <w:t>, Lauper isn’t quite right. Political scientists say there’s not a simple one-to-one causality between fundraising and electoral success. Turns out, this market is woefully inefficient. If money is buying elections a lot of candidates are still wildly overpaying for races they were going to win anyway. And all of this has implications for what you (and those big dark money donors) should be doing with your political contributions.</w:t>
      </w:r>
    </w:p>
    <w:p w14:paraId="2470FD9B" w14:textId="77777777" w:rsidR="006F24FE" w:rsidRPr="00B82456" w:rsidRDefault="006F24FE" w:rsidP="006F24FE">
      <w:pPr>
        <w:rPr>
          <w:rStyle w:val="Emphasis"/>
        </w:rPr>
      </w:pPr>
      <w:r w:rsidRPr="00B82456">
        <w:rPr>
          <w:sz w:val="16"/>
        </w:rPr>
        <w:t xml:space="preserve">The </w:t>
      </w:r>
      <w:r w:rsidRPr="00B82456">
        <w:rPr>
          <w:rStyle w:val="StyleUnderline"/>
          <w:highlight w:val="cyan"/>
        </w:rPr>
        <w:t xml:space="preserve">candidate who </w:t>
      </w:r>
      <w:r w:rsidRPr="00B82456">
        <w:rPr>
          <w:rStyle w:val="Emphasis"/>
          <w:highlight w:val="cyan"/>
        </w:rPr>
        <w:t>spends</w:t>
      </w:r>
      <w:r w:rsidRPr="00B82456">
        <w:rPr>
          <w:rStyle w:val="StyleUnderline"/>
          <w:highlight w:val="cyan"/>
        </w:rPr>
        <w:t xml:space="preserve"> the most money </w:t>
      </w:r>
      <w:r w:rsidRPr="00B82456">
        <w:rPr>
          <w:rStyle w:val="Emphasis"/>
          <w:highlight w:val="cyan"/>
        </w:rPr>
        <w:t>usually wins</w:t>
      </w:r>
    </w:p>
    <w:p w14:paraId="1DBDE5B3" w14:textId="77777777" w:rsidR="006F24FE" w:rsidRPr="00B82456" w:rsidRDefault="006F24FE" w:rsidP="006F24FE">
      <w:pPr>
        <w:rPr>
          <w:sz w:val="16"/>
        </w:rPr>
      </w:pPr>
      <w:r w:rsidRPr="00B82456">
        <w:rPr>
          <w:sz w:val="16"/>
        </w:rPr>
        <w:t xml:space="preserve">How </w:t>
      </w:r>
      <w:r w:rsidRPr="00B82456">
        <w:rPr>
          <w:rStyle w:val="StyleUnderline"/>
        </w:rPr>
        <w:t xml:space="preserve">strong is the </w:t>
      </w:r>
      <w:r w:rsidRPr="00B82456">
        <w:rPr>
          <w:rStyle w:val="Emphasis"/>
          <w:highlight w:val="cyan"/>
        </w:rPr>
        <w:t>association</w:t>
      </w:r>
      <w:r w:rsidRPr="00B82456">
        <w:rPr>
          <w:rStyle w:val="StyleUnderline"/>
        </w:rPr>
        <w:t xml:space="preserve"> between campaign spending and </w:t>
      </w:r>
      <w:r w:rsidRPr="00B82456">
        <w:rPr>
          <w:rStyle w:val="Emphasis"/>
        </w:rPr>
        <w:t>political success</w:t>
      </w:r>
      <w:r w:rsidRPr="00B82456">
        <w:rPr>
          <w:rStyle w:val="StyleUnderline"/>
        </w:rPr>
        <w:t xml:space="preserve">? For House seats, </w:t>
      </w:r>
      <w:r w:rsidRPr="00B82456">
        <w:rPr>
          <w:rStyle w:val="StyleUnderline"/>
          <w:highlight w:val="cyan"/>
        </w:rPr>
        <w:t xml:space="preserve">more than </w:t>
      </w:r>
      <w:r w:rsidRPr="00B82456">
        <w:rPr>
          <w:rStyle w:val="Emphasis"/>
          <w:highlight w:val="cyan"/>
        </w:rPr>
        <w:t>90 percent</w:t>
      </w:r>
      <w:r w:rsidRPr="00B82456">
        <w:rPr>
          <w:rStyle w:val="StyleUnderline"/>
          <w:highlight w:val="cyan"/>
        </w:rPr>
        <w:t xml:space="preserve"> of candidates who </w:t>
      </w:r>
      <w:r w:rsidRPr="00B82456">
        <w:rPr>
          <w:rStyle w:val="Emphasis"/>
          <w:highlight w:val="cyan"/>
        </w:rPr>
        <w:t>spend</w:t>
      </w:r>
      <w:r w:rsidRPr="00B82456">
        <w:rPr>
          <w:rStyle w:val="StyleUnderline"/>
          <w:highlight w:val="cyan"/>
        </w:rPr>
        <w:t xml:space="preserve"> the most </w:t>
      </w:r>
      <w:r w:rsidRPr="00B82456">
        <w:rPr>
          <w:rStyle w:val="Emphasis"/>
          <w:highlight w:val="cyan"/>
        </w:rPr>
        <w:t>win</w:t>
      </w:r>
      <w:r w:rsidRPr="00B82456">
        <w:rPr>
          <w:sz w:val="16"/>
        </w:rPr>
        <w:t xml:space="preserve">. From 2000 through 2016, there was </w:t>
      </w:r>
      <w:r w:rsidRPr="00B82456">
        <w:rPr>
          <w:rStyle w:val="StyleUnderline"/>
        </w:rPr>
        <w:t xml:space="preserve">only </w:t>
      </w:r>
      <w:r w:rsidRPr="00B82456">
        <w:rPr>
          <w:rStyle w:val="Emphasis"/>
        </w:rPr>
        <w:t>one election</w:t>
      </w:r>
      <w:r w:rsidRPr="00B82456">
        <w:rPr>
          <w:rStyle w:val="StyleUnderline"/>
        </w:rPr>
        <w:t xml:space="preserve"> cycle where that wasn’t true: </w:t>
      </w:r>
      <w:r w:rsidRPr="00B82456">
        <w:rPr>
          <w:rStyle w:val="Emphasis"/>
        </w:rPr>
        <w:t>2010</w:t>
      </w:r>
      <w:r w:rsidRPr="00B82456">
        <w:rPr>
          <w:rStyle w:val="StyleUnderline"/>
        </w:rPr>
        <w:t>.</w:t>
      </w:r>
      <w:r w:rsidRPr="00B82456">
        <w:rPr>
          <w:sz w:val="16"/>
        </w:rPr>
        <w:t xml:space="preserve"> “In that election, 86 percent of the top spenders won,” said Sheila </w:t>
      </w:r>
      <w:proofErr w:type="spellStart"/>
      <w:r w:rsidRPr="00B82456">
        <w:rPr>
          <w:sz w:val="16"/>
        </w:rPr>
        <w:t>Krumholz</w:t>
      </w:r>
      <w:proofErr w:type="spellEnd"/>
      <w:r w:rsidRPr="00B82456">
        <w:rPr>
          <w:sz w:val="16"/>
        </w:rPr>
        <w:t>, executive director of the Center for Responsive Politics, a nonpartisan research group that tracks campaign fundraising and spending.</w:t>
      </w:r>
    </w:p>
    <w:p w14:paraId="1921B4F5" w14:textId="77777777" w:rsidR="006F24FE" w:rsidRPr="00B82456" w:rsidRDefault="006F24FE" w:rsidP="006F24FE">
      <w:pPr>
        <w:rPr>
          <w:sz w:val="16"/>
        </w:rPr>
      </w:pPr>
      <w:r w:rsidRPr="00B82456">
        <w:rPr>
          <w:sz w:val="16"/>
        </w:rPr>
        <w:t>Looked at this way, a campaign is like a dinner party, and fundraising is the plates and silverware. You may work hard. You may get a lot of other things right. But if everyone is eating four-star lasagna off the table with their hands, the party will still be a failure and remembered more for what it didn’t have than what it did.</w:t>
      </w:r>
    </w:p>
    <w:p w14:paraId="3D27E5EF" w14:textId="77777777" w:rsidR="006F24FE" w:rsidRPr="00B82456" w:rsidRDefault="006F24FE" w:rsidP="006F24FE">
      <w:pPr>
        <w:rPr>
          <w:sz w:val="16"/>
        </w:rPr>
      </w:pPr>
      <w:r w:rsidRPr="00B82456">
        <w:rPr>
          <w:sz w:val="16"/>
        </w:rPr>
        <w:t xml:space="preserve">Overall, </w:t>
      </w:r>
      <w:r w:rsidRPr="00B82456">
        <w:rPr>
          <w:rStyle w:val="StyleUnderline"/>
          <w:highlight w:val="cyan"/>
        </w:rPr>
        <w:t xml:space="preserve">advertising ends up being the </w:t>
      </w:r>
      <w:r w:rsidRPr="00B82456">
        <w:rPr>
          <w:rStyle w:val="Emphasis"/>
          <w:highlight w:val="cyan"/>
        </w:rPr>
        <w:t>major expense</w:t>
      </w:r>
      <w:r w:rsidRPr="00B82456">
        <w:rPr>
          <w:rStyle w:val="StyleUnderline"/>
          <w:highlight w:val="cyan"/>
        </w:rPr>
        <w:t xml:space="preserve"> for campaigns</w:t>
      </w:r>
      <w:r w:rsidRPr="00B82456">
        <w:rPr>
          <w:sz w:val="16"/>
        </w:rPr>
        <w:t xml:space="preserve">, said Travis </w:t>
      </w:r>
      <w:proofErr w:type="spellStart"/>
      <w:r w:rsidRPr="00B82456">
        <w:rPr>
          <w:sz w:val="16"/>
        </w:rPr>
        <w:t>Ridout</w:t>
      </w:r>
      <w:proofErr w:type="spellEnd"/>
      <w:r w:rsidRPr="00B82456">
        <w:rPr>
          <w:sz w:val="16"/>
        </w:rPr>
        <w:t>, professor of government and public policy at Washington State University. In 2012 and 2014, the average Senate campaign spent 43 percent of its budget on ads, he told me, and the average House campaign spent 33 percent. Presidential races spend an even bigger chunk of their budgets on advertising. In 2012, for instance, ads made up more than 70 percent of President Obama’s campaign expenses and 55 percent of Mitt Romney’s.</w:t>
      </w:r>
    </w:p>
    <w:p w14:paraId="3EACCDE0" w14:textId="77777777" w:rsidR="006F24FE" w:rsidRDefault="006F24FE" w:rsidP="006F24FE">
      <w:pPr>
        <w:rPr>
          <w:rStyle w:val="Emphasis"/>
        </w:rPr>
      </w:pPr>
    </w:p>
    <w:p w14:paraId="0662F23B" w14:textId="77777777" w:rsidR="006F24FE" w:rsidRDefault="006F24FE" w:rsidP="006F24FE">
      <w:pPr>
        <w:pStyle w:val="Heading3"/>
      </w:pPr>
      <w:r>
        <w:lastRenderedPageBreak/>
        <w:t>IL --- Pharma</w:t>
      </w:r>
    </w:p>
    <w:p w14:paraId="1CF36B79" w14:textId="77777777" w:rsidR="006F24FE" w:rsidRPr="00B76771" w:rsidRDefault="006F24FE" w:rsidP="006F24FE">
      <w:pPr>
        <w:pStyle w:val="Heading4"/>
        <w:rPr>
          <w:b w:val="0"/>
          <w:bCs/>
        </w:rPr>
      </w:pPr>
      <w:r>
        <w:t xml:space="preserve">The pharma lobby is </w:t>
      </w:r>
      <w:r w:rsidRPr="00B76771">
        <w:rPr>
          <w:u w:val="single"/>
        </w:rPr>
        <w:t>effective</w:t>
      </w:r>
      <w:r>
        <w:t xml:space="preserve"> AND massive---their support wins </w:t>
      </w:r>
      <w:r w:rsidRPr="00B76771">
        <w:rPr>
          <w:u w:val="single"/>
        </w:rPr>
        <w:t>lawmakers</w:t>
      </w:r>
      <w:r>
        <w:t xml:space="preserve"> their election---they support people who </w:t>
      </w:r>
      <w:r w:rsidRPr="00B76771">
        <w:rPr>
          <w:u w:val="single"/>
        </w:rPr>
        <w:t>expand</w:t>
      </w:r>
      <w:r>
        <w:t xml:space="preserve"> their IP and </w:t>
      </w:r>
      <w:r w:rsidRPr="00B76771">
        <w:rPr>
          <w:u w:val="single"/>
        </w:rPr>
        <w:t>target</w:t>
      </w:r>
      <w:r>
        <w:t xml:space="preserve"> those who don’t. </w:t>
      </w:r>
      <w:r w:rsidRPr="00B76771">
        <w:rPr>
          <w:b w:val="0"/>
          <w:bCs/>
        </w:rPr>
        <w:t xml:space="preserve">They spend </w:t>
      </w:r>
      <w:r w:rsidRPr="00B76771">
        <w:rPr>
          <w:b w:val="0"/>
          <w:bCs/>
          <w:u w:val="single"/>
        </w:rPr>
        <w:t>massively</w:t>
      </w:r>
      <w:r w:rsidRPr="00B76771">
        <w:rPr>
          <w:b w:val="0"/>
          <w:bCs/>
        </w:rPr>
        <w:t xml:space="preserve"> after bills that </w:t>
      </w:r>
      <w:r w:rsidRPr="00B76771">
        <w:rPr>
          <w:b w:val="0"/>
          <w:bCs/>
          <w:u w:val="single"/>
        </w:rPr>
        <w:t>hurt</w:t>
      </w:r>
      <w:r w:rsidRPr="00B76771">
        <w:rPr>
          <w:b w:val="0"/>
          <w:bCs/>
        </w:rPr>
        <w:t xml:space="preserve"> them are introduced.</w:t>
      </w:r>
    </w:p>
    <w:p w14:paraId="416EB09D" w14:textId="77777777" w:rsidR="006F24FE" w:rsidRPr="00B76771" w:rsidRDefault="006F24FE" w:rsidP="006F24FE">
      <w:r>
        <w:t xml:space="preserve">Lev </w:t>
      </w:r>
      <w:proofErr w:type="spellStart"/>
      <w:r w:rsidRPr="00B76771">
        <w:rPr>
          <w:rStyle w:val="Style13ptBold"/>
        </w:rPr>
        <w:t>Facher</w:t>
      </w:r>
      <w:proofErr w:type="spellEnd"/>
      <w:r w:rsidRPr="00B76771">
        <w:rPr>
          <w:rStyle w:val="Style13ptBold"/>
        </w:rPr>
        <w:t xml:space="preserve"> ’21</w:t>
      </w:r>
      <w:r>
        <w:t xml:space="preserve"> [June 9, 2021; Lev </w:t>
      </w:r>
      <w:proofErr w:type="spellStart"/>
      <w:r>
        <w:t>Facher</w:t>
      </w:r>
      <w:proofErr w:type="spellEnd"/>
      <w:r>
        <w:t xml:space="preserve"> is a reporter at STAT covering the U.S. addiction and overdose crisis. His work focuses on the laws governing addiction medicine and pain treatment, the causes of overdose, and the policies and business practices that prevent Americans from accessing evidence-based care. “More than two-thirds of Congress cashed a pharma campaign check in 2020, new STAT analysis shows,” Stat News; </w:t>
      </w:r>
      <w:r w:rsidRPr="00B76771">
        <w:t>https://www.statnews.com/feature/prescription-politics/federal-full-data-set/</w:t>
      </w:r>
      <w:r>
        <w:t>; $G]</w:t>
      </w:r>
    </w:p>
    <w:p w14:paraId="4E7A3E97" w14:textId="77777777" w:rsidR="006F24FE" w:rsidRPr="00B76771" w:rsidRDefault="006F24FE" w:rsidP="006F24FE">
      <w:pPr>
        <w:rPr>
          <w:sz w:val="16"/>
        </w:rPr>
      </w:pPr>
      <w:r w:rsidRPr="00B76771">
        <w:rPr>
          <w:sz w:val="16"/>
        </w:rPr>
        <w:t xml:space="preserve">WASHINGTON — </w:t>
      </w:r>
      <w:r w:rsidRPr="00B76771">
        <w:rPr>
          <w:rStyle w:val="Emphasis"/>
          <w:highlight w:val="green"/>
        </w:rPr>
        <w:t>Seventy-two</w:t>
      </w:r>
      <w:r w:rsidRPr="00B76771">
        <w:rPr>
          <w:rStyle w:val="StyleUnderline"/>
          <w:highlight w:val="green"/>
        </w:rPr>
        <w:t xml:space="preserve"> senators</w:t>
      </w:r>
      <w:r w:rsidRPr="00B76771">
        <w:rPr>
          <w:rStyle w:val="StyleUnderline"/>
        </w:rPr>
        <w:t xml:space="preserve"> and </w:t>
      </w:r>
      <w:r w:rsidRPr="00B76771">
        <w:rPr>
          <w:rStyle w:val="Emphasis"/>
          <w:highlight w:val="green"/>
        </w:rPr>
        <w:t>302</w:t>
      </w:r>
      <w:r w:rsidRPr="00B76771">
        <w:rPr>
          <w:rStyle w:val="StyleUnderline"/>
        </w:rPr>
        <w:t xml:space="preserve"> members of the </w:t>
      </w:r>
      <w:r w:rsidRPr="00B76771">
        <w:rPr>
          <w:rStyle w:val="StyleUnderline"/>
          <w:highlight w:val="green"/>
        </w:rPr>
        <w:t>House</w:t>
      </w:r>
      <w:r w:rsidRPr="00B76771">
        <w:rPr>
          <w:sz w:val="16"/>
        </w:rPr>
        <w:t xml:space="preserve"> of Representatives </w:t>
      </w:r>
      <w:r w:rsidRPr="00B76771">
        <w:rPr>
          <w:rStyle w:val="StyleUnderline"/>
          <w:highlight w:val="green"/>
        </w:rPr>
        <w:t xml:space="preserve">cashed a </w:t>
      </w:r>
      <w:r w:rsidRPr="00B76771">
        <w:rPr>
          <w:rStyle w:val="Emphasis"/>
          <w:highlight w:val="green"/>
        </w:rPr>
        <w:t>check</w:t>
      </w:r>
      <w:r w:rsidRPr="00B76771">
        <w:rPr>
          <w:rStyle w:val="StyleUnderline"/>
          <w:highlight w:val="green"/>
        </w:rPr>
        <w:t xml:space="preserve"> from</w:t>
      </w:r>
      <w:r w:rsidRPr="00B76771">
        <w:rPr>
          <w:rStyle w:val="StyleUnderline"/>
        </w:rPr>
        <w:t xml:space="preserve"> the </w:t>
      </w:r>
      <w:r w:rsidRPr="00B76771">
        <w:rPr>
          <w:rStyle w:val="StyleUnderline"/>
          <w:highlight w:val="green"/>
        </w:rPr>
        <w:t>pharma</w:t>
      </w:r>
      <w:r w:rsidRPr="00B76771">
        <w:rPr>
          <w:rStyle w:val="StyleUnderline"/>
        </w:rPr>
        <w:t>ceutical industry</w:t>
      </w:r>
      <w:r w:rsidRPr="00B76771">
        <w:rPr>
          <w:sz w:val="16"/>
        </w:rPr>
        <w:t xml:space="preserve"> ahead of the 2020 election — representing </w:t>
      </w:r>
      <w:r w:rsidRPr="00B76771">
        <w:rPr>
          <w:rStyle w:val="StyleUnderline"/>
          <w:highlight w:val="green"/>
        </w:rPr>
        <w:t xml:space="preserve">more than </w:t>
      </w:r>
      <w:r w:rsidRPr="00B76771">
        <w:rPr>
          <w:rStyle w:val="Emphasis"/>
          <w:highlight w:val="green"/>
        </w:rPr>
        <w:t>two-thirds</w:t>
      </w:r>
      <w:r w:rsidRPr="00B76771">
        <w:rPr>
          <w:rStyle w:val="StyleUnderline"/>
          <w:highlight w:val="green"/>
        </w:rPr>
        <w:t xml:space="preserve"> of Congress</w:t>
      </w:r>
      <w:r w:rsidRPr="00B76771">
        <w:rPr>
          <w:sz w:val="16"/>
        </w:rPr>
        <w:t>, according to a new STAT analysis of records for the full election cycle.</w:t>
      </w:r>
    </w:p>
    <w:p w14:paraId="42C0129A" w14:textId="77777777" w:rsidR="006F24FE" w:rsidRPr="00B76771" w:rsidRDefault="006F24FE" w:rsidP="006F24FE">
      <w:pPr>
        <w:rPr>
          <w:rStyle w:val="Emphasis"/>
        </w:rPr>
      </w:pPr>
      <w:r w:rsidRPr="00B76771">
        <w:rPr>
          <w:rStyle w:val="Emphasis"/>
        </w:rPr>
        <w:t>Pfizer’s</w:t>
      </w:r>
      <w:r w:rsidRPr="00B76771">
        <w:rPr>
          <w:rStyle w:val="StyleUnderline"/>
        </w:rPr>
        <w:t xml:space="preserve"> political action committee</w:t>
      </w:r>
      <w:r w:rsidRPr="00B76771">
        <w:rPr>
          <w:sz w:val="16"/>
        </w:rPr>
        <w:t xml:space="preserve"> alone contributed to 228 lawmakers. Amgen’s PAC </w:t>
      </w:r>
      <w:r w:rsidRPr="00B76771">
        <w:rPr>
          <w:rStyle w:val="StyleUnderline"/>
        </w:rPr>
        <w:t xml:space="preserve">donated to </w:t>
      </w:r>
      <w:r w:rsidRPr="00B76771">
        <w:rPr>
          <w:rStyle w:val="Emphasis"/>
        </w:rPr>
        <w:t>218</w:t>
      </w:r>
      <w:r w:rsidRPr="00B76771">
        <w:rPr>
          <w:sz w:val="16"/>
        </w:rPr>
        <w:t xml:space="preserve">, meaning that each company helped to fund the campaigns of nearly half the lawmakers on Capitol Hill. Overall, the </w:t>
      </w:r>
      <w:r w:rsidRPr="00B76771">
        <w:rPr>
          <w:rStyle w:val="StyleUnderline"/>
          <w:highlight w:val="green"/>
        </w:rPr>
        <w:t xml:space="preserve">sector donated </w:t>
      </w:r>
      <w:r w:rsidRPr="00B76771">
        <w:rPr>
          <w:rStyle w:val="Emphasis"/>
          <w:highlight w:val="green"/>
        </w:rPr>
        <w:t>$14 million.</w:t>
      </w:r>
    </w:p>
    <w:p w14:paraId="5D967F6D" w14:textId="77777777" w:rsidR="006F24FE" w:rsidRPr="00B76771" w:rsidRDefault="006F24FE" w:rsidP="006F24FE">
      <w:pPr>
        <w:rPr>
          <w:sz w:val="16"/>
        </w:rPr>
      </w:pPr>
      <w:r w:rsidRPr="00B76771">
        <w:rPr>
          <w:sz w:val="16"/>
        </w:rPr>
        <w:t xml:space="preserve">The breadth of the spending </w:t>
      </w:r>
      <w:r w:rsidRPr="00B76771">
        <w:rPr>
          <w:rStyle w:val="Emphasis"/>
        </w:rPr>
        <w:t>highlights</w:t>
      </w:r>
      <w:r w:rsidRPr="00B76771">
        <w:rPr>
          <w:rStyle w:val="StyleUnderline"/>
        </w:rPr>
        <w:t xml:space="preserve"> the drug industry’s continued </w:t>
      </w:r>
      <w:r w:rsidRPr="00B76771">
        <w:rPr>
          <w:rStyle w:val="Emphasis"/>
        </w:rPr>
        <w:t>clout</w:t>
      </w:r>
      <w:r w:rsidRPr="00B76771">
        <w:rPr>
          <w:rStyle w:val="StyleUnderline"/>
        </w:rPr>
        <w:t xml:space="preserve"> in Washingto</w:t>
      </w:r>
      <w:r w:rsidRPr="00B76771">
        <w:rPr>
          <w:sz w:val="16"/>
        </w:rPr>
        <w:t xml:space="preserve">n. Even after years of criticism from Congress and the White House over high prices, it remains </w:t>
      </w:r>
      <w:r w:rsidRPr="00B76771">
        <w:rPr>
          <w:rStyle w:val="StyleUnderline"/>
        </w:rPr>
        <w:t xml:space="preserve">routine for the elected officials who </w:t>
      </w:r>
      <w:r w:rsidRPr="00B76771">
        <w:rPr>
          <w:rStyle w:val="Emphasis"/>
        </w:rPr>
        <w:t>regulate</w:t>
      </w:r>
      <w:r w:rsidRPr="00B76771">
        <w:rPr>
          <w:rStyle w:val="StyleUnderline"/>
        </w:rPr>
        <w:t xml:space="preserve"> the </w:t>
      </w:r>
      <w:r w:rsidRPr="00B76771">
        <w:rPr>
          <w:rStyle w:val="Emphasis"/>
        </w:rPr>
        <w:t>health care</w:t>
      </w:r>
      <w:r w:rsidRPr="00B76771">
        <w:rPr>
          <w:rStyle w:val="StyleUnderline"/>
        </w:rPr>
        <w:t xml:space="preserve"> industry to accept </w:t>
      </w:r>
      <w:r w:rsidRPr="00B76771">
        <w:rPr>
          <w:rStyle w:val="Emphasis"/>
        </w:rPr>
        <w:t>six-figure sums</w:t>
      </w:r>
      <w:r w:rsidRPr="00B76771">
        <w:rPr>
          <w:sz w:val="16"/>
        </w:rPr>
        <w:t>.</w:t>
      </w:r>
    </w:p>
    <w:p w14:paraId="71A35E7F" w14:textId="77777777" w:rsidR="006F24FE" w:rsidRPr="00B76771" w:rsidRDefault="006F24FE" w:rsidP="006F24FE">
      <w:pPr>
        <w:rPr>
          <w:sz w:val="16"/>
        </w:rPr>
      </w:pPr>
      <w:r w:rsidRPr="00B76771">
        <w:rPr>
          <w:sz w:val="16"/>
        </w:rPr>
        <w:t>The findings, published in a new STAT examination of the drug industry’s political giving, also come on the heels of an extraordinary year for the pharmaceutical industry. In 2020, the federal government leaned heavily on drug makers to develop Covid-19 vaccines at lightning speed — helping to rehabilitate the industry’s reputation and political credibility in the process.</w:t>
      </w:r>
    </w:p>
    <w:p w14:paraId="236D2F8A" w14:textId="77777777" w:rsidR="006F24FE" w:rsidRPr="00B76771" w:rsidRDefault="006F24FE" w:rsidP="006F24FE">
      <w:pPr>
        <w:rPr>
          <w:sz w:val="16"/>
        </w:rPr>
      </w:pPr>
      <w:r w:rsidRPr="00B76771">
        <w:rPr>
          <w:sz w:val="16"/>
        </w:rPr>
        <w:t>STAT’s analysis includes an interactive map that allows readers to visualize contributions between individual drug industry PACs and states, lawmakers, and congressional districts. It builds upon a previous analysis STAT published before the election, and now includes complete records for the 2020 election cycle.</w:t>
      </w:r>
    </w:p>
    <w:p w14:paraId="2EC58F49" w14:textId="77777777" w:rsidR="006F24FE" w:rsidRPr="00B76771" w:rsidRDefault="006F24FE" w:rsidP="006F24FE">
      <w:pPr>
        <w:rPr>
          <w:sz w:val="16"/>
        </w:rPr>
      </w:pPr>
      <w:r w:rsidRPr="00B76771">
        <w:rPr>
          <w:sz w:val="16"/>
        </w:rPr>
        <w:t>Donations from companies like Pfizer and Amgen are among the most visibly widespread.</w:t>
      </w:r>
    </w:p>
    <w:p w14:paraId="6C16A84D" w14:textId="77777777" w:rsidR="006F24FE" w:rsidRPr="00B76771" w:rsidRDefault="006F24FE" w:rsidP="006F24FE">
      <w:pPr>
        <w:rPr>
          <w:sz w:val="16"/>
        </w:rPr>
      </w:pPr>
      <w:r w:rsidRPr="00B76771">
        <w:rPr>
          <w:sz w:val="16"/>
        </w:rPr>
        <w:t xml:space="preserve">Pfizer, which played arguably the biggest role in 2020’s vaccine race, also had a frenzied year politically. In addition to giving roughly $1 million to members of </w:t>
      </w:r>
      <w:proofErr w:type="gramStart"/>
      <w:r w:rsidRPr="00B76771">
        <w:rPr>
          <w:sz w:val="16"/>
        </w:rPr>
        <w:t>Congress,  Pfizer</w:t>
      </w:r>
      <w:proofErr w:type="gramEnd"/>
      <w:r w:rsidRPr="00B76771">
        <w:rPr>
          <w:sz w:val="16"/>
        </w:rPr>
        <w:t xml:space="preserve"> also wrote checks to 1,048 individual candidates in state legislative races.</w:t>
      </w:r>
    </w:p>
    <w:p w14:paraId="3C43886F" w14:textId="77777777" w:rsidR="006F24FE" w:rsidRPr="00B76771" w:rsidRDefault="006F24FE" w:rsidP="006F24FE">
      <w:pPr>
        <w:rPr>
          <w:rStyle w:val="StyleUnderline"/>
        </w:rPr>
      </w:pPr>
      <w:r w:rsidRPr="00B76771">
        <w:rPr>
          <w:sz w:val="16"/>
        </w:rPr>
        <w:t xml:space="preserve">While the </w:t>
      </w:r>
      <w:r w:rsidRPr="00B76771">
        <w:rPr>
          <w:rStyle w:val="StyleUnderline"/>
          <w:highlight w:val="green"/>
        </w:rPr>
        <w:t xml:space="preserve">drug industry gave </w:t>
      </w:r>
      <w:r w:rsidRPr="00B76771">
        <w:rPr>
          <w:rStyle w:val="Emphasis"/>
          <w:highlight w:val="green"/>
        </w:rPr>
        <w:t>money</w:t>
      </w:r>
      <w:r w:rsidRPr="00B76771">
        <w:rPr>
          <w:rStyle w:val="StyleUnderline"/>
          <w:highlight w:val="green"/>
        </w:rPr>
        <w:t xml:space="preserve"> to</w:t>
      </w:r>
      <w:r w:rsidRPr="00B76771">
        <w:rPr>
          <w:rStyle w:val="StyleUnderline"/>
        </w:rPr>
        <w:t xml:space="preserve"> a </w:t>
      </w:r>
      <w:r w:rsidRPr="00B76771">
        <w:rPr>
          <w:rStyle w:val="Emphasis"/>
        </w:rPr>
        <w:t>broad range</w:t>
      </w:r>
      <w:r w:rsidRPr="00B76771">
        <w:rPr>
          <w:rStyle w:val="StyleUnderline"/>
        </w:rPr>
        <w:t xml:space="preserve"> of </w:t>
      </w:r>
      <w:r w:rsidRPr="00B76771">
        <w:rPr>
          <w:rStyle w:val="StyleUnderline"/>
          <w:highlight w:val="green"/>
        </w:rPr>
        <w:t>candidates</w:t>
      </w:r>
      <w:r w:rsidRPr="00B76771">
        <w:rPr>
          <w:sz w:val="16"/>
        </w:rPr>
        <w:t xml:space="preserve">, it </w:t>
      </w:r>
      <w:r w:rsidRPr="00B76771">
        <w:rPr>
          <w:rStyle w:val="StyleUnderline"/>
        </w:rPr>
        <w:t>focused</w:t>
      </w:r>
      <w:r w:rsidRPr="00B76771">
        <w:rPr>
          <w:sz w:val="16"/>
        </w:rPr>
        <w:t xml:space="preserve"> </w:t>
      </w:r>
      <w:proofErr w:type="gramStart"/>
      <w:r w:rsidRPr="00B76771">
        <w:rPr>
          <w:sz w:val="16"/>
        </w:rPr>
        <w:t>in particular on</w:t>
      </w:r>
      <w:proofErr w:type="gramEnd"/>
      <w:r w:rsidRPr="00B76771">
        <w:rPr>
          <w:sz w:val="16"/>
        </w:rPr>
        <w:t xml:space="preserve"> those </w:t>
      </w:r>
      <w:r w:rsidRPr="00B76771">
        <w:rPr>
          <w:rStyle w:val="StyleUnderline"/>
          <w:highlight w:val="green"/>
        </w:rPr>
        <w:t>on key committees</w:t>
      </w:r>
      <w:r w:rsidRPr="00B76771">
        <w:rPr>
          <w:rStyle w:val="StyleUnderline"/>
        </w:rPr>
        <w:t xml:space="preserve"> that </w:t>
      </w:r>
      <w:r w:rsidRPr="00B76771">
        <w:rPr>
          <w:rStyle w:val="Emphasis"/>
        </w:rPr>
        <w:t>oversee</w:t>
      </w:r>
      <w:r w:rsidRPr="00B76771">
        <w:rPr>
          <w:rStyle w:val="StyleUnderline"/>
        </w:rPr>
        <w:t xml:space="preserve"> health care </w:t>
      </w:r>
      <w:r w:rsidRPr="00B76771">
        <w:rPr>
          <w:rStyle w:val="Emphasis"/>
        </w:rPr>
        <w:t>legislation</w:t>
      </w:r>
      <w:r w:rsidRPr="00B76771">
        <w:rPr>
          <w:rStyle w:val="StyleUnderline"/>
        </w:rPr>
        <w:t>.</w:t>
      </w:r>
    </w:p>
    <w:p w14:paraId="05D5EAE9" w14:textId="77777777" w:rsidR="006F24FE" w:rsidRPr="00B76771" w:rsidRDefault="006F24FE" w:rsidP="006F24FE">
      <w:pPr>
        <w:rPr>
          <w:sz w:val="16"/>
        </w:rPr>
      </w:pPr>
      <w:r w:rsidRPr="00B76771">
        <w:rPr>
          <w:sz w:val="16"/>
        </w:rPr>
        <w:t>The top recipient of drug industry cash was Rep. Richard Hudson, a Republican from North Carolina. Major drug industry groups donated $139,500 to his most recent campaign, a sum remarkable in large part because Hudson is not a particularly powerful lawmaker, nor a known fundraiser. He does hold a seat on the Energy and Commerce Health subcommittee, an influential panel that oversees a large share of health care legislation before Congress.</w:t>
      </w:r>
    </w:p>
    <w:p w14:paraId="7AA1A549" w14:textId="77777777" w:rsidR="006F24FE" w:rsidRPr="00B76771" w:rsidRDefault="006F24FE" w:rsidP="006F24FE">
      <w:pPr>
        <w:rPr>
          <w:sz w:val="16"/>
        </w:rPr>
      </w:pPr>
      <w:r w:rsidRPr="00B76771">
        <w:rPr>
          <w:sz w:val="16"/>
        </w:rPr>
        <w:t>Other committee members also ranked near the top in drug company donations, including several Democrats: Reps. Kurt Schrader (Ore.), Robin Kelly (Ill.), and Anna Eshoo (Calif.), the subcommittee chair.</w:t>
      </w:r>
    </w:p>
    <w:p w14:paraId="264EEE03" w14:textId="77777777" w:rsidR="006F24FE" w:rsidRPr="00B76771" w:rsidRDefault="006F24FE" w:rsidP="006F24FE">
      <w:pPr>
        <w:rPr>
          <w:sz w:val="16"/>
        </w:rPr>
      </w:pPr>
      <w:r w:rsidRPr="00B76771">
        <w:rPr>
          <w:sz w:val="16"/>
        </w:rPr>
        <w:t>STAT’s searchable lawmaker tool allows users to track individual lawmakers and their corporate PAC contributors. Any sitting members of Congress not pictured in the map did not accept any checks from the 25 pharmaceutical industry groups in STAT’s analysis.</w:t>
      </w:r>
    </w:p>
    <w:p w14:paraId="3D0DB2BF" w14:textId="77777777" w:rsidR="006F24FE" w:rsidRPr="00B76771" w:rsidRDefault="006F24FE" w:rsidP="006F24FE">
      <w:pPr>
        <w:rPr>
          <w:rStyle w:val="StyleUnderline"/>
        </w:rPr>
      </w:pPr>
      <w:r w:rsidRPr="00B76771">
        <w:rPr>
          <w:rStyle w:val="StyleUnderline"/>
        </w:rPr>
        <w:lastRenderedPageBreak/>
        <w:t xml:space="preserve">Industry </w:t>
      </w:r>
      <w:r w:rsidRPr="00B76771">
        <w:rPr>
          <w:rStyle w:val="Emphasis"/>
          <w:highlight w:val="green"/>
        </w:rPr>
        <w:t>allies</w:t>
      </w:r>
      <w:r w:rsidRPr="00B76771">
        <w:rPr>
          <w:rStyle w:val="StyleUnderline"/>
        </w:rPr>
        <w:t xml:space="preserve"> like</w:t>
      </w:r>
      <w:r w:rsidRPr="00B76771">
        <w:rPr>
          <w:sz w:val="16"/>
        </w:rPr>
        <w:t xml:space="preserve"> Sens. Thom </w:t>
      </w:r>
      <w:r w:rsidRPr="00B76771">
        <w:rPr>
          <w:rStyle w:val="StyleUnderline"/>
        </w:rPr>
        <w:t>Tillis</w:t>
      </w:r>
      <w:r w:rsidRPr="00B76771">
        <w:rPr>
          <w:sz w:val="16"/>
        </w:rPr>
        <w:t xml:space="preserve"> (R-N.C.) and Chris </w:t>
      </w:r>
      <w:r w:rsidRPr="00B76771">
        <w:rPr>
          <w:rStyle w:val="StyleUnderline"/>
        </w:rPr>
        <w:t>Coons</w:t>
      </w:r>
      <w:r w:rsidRPr="00B76771">
        <w:rPr>
          <w:sz w:val="16"/>
        </w:rPr>
        <w:t xml:space="preserve"> (D-Del.) were also among the top recipients of pharma money. Both hold seats </w:t>
      </w:r>
      <w:r w:rsidRPr="00B76771">
        <w:rPr>
          <w:rStyle w:val="StyleUnderline"/>
        </w:rPr>
        <w:t xml:space="preserve">on the Senate Judiciary Committee, </w:t>
      </w:r>
      <w:r w:rsidRPr="00B76771">
        <w:rPr>
          <w:rStyle w:val="StyleUnderline"/>
          <w:highlight w:val="green"/>
        </w:rPr>
        <w:t xml:space="preserve">which oversees </w:t>
      </w:r>
      <w:r w:rsidRPr="00B76771">
        <w:rPr>
          <w:rStyle w:val="Emphasis"/>
          <w:highlight w:val="green"/>
        </w:rPr>
        <w:t>intellectual property law</w:t>
      </w:r>
      <w:r w:rsidRPr="00B76771">
        <w:rPr>
          <w:sz w:val="16"/>
        </w:rPr>
        <w:t xml:space="preserve">. In 2019, </w:t>
      </w:r>
      <w:r w:rsidRPr="00B76771">
        <w:rPr>
          <w:rStyle w:val="StyleUnderline"/>
        </w:rPr>
        <w:t xml:space="preserve">the pair authored a bill that would </w:t>
      </w:r>
      <w:r w:rsidRPr="00B76771">
        <w:rPr>
          <w:rStyle w:val="Emphasis"/>
        </w:rPr>
        <w:t>expand</w:t>
      </w:r>
      <w:r w:rsidRPr="00B76771">
        <w:rPr>
          <w:rStyle w:val="StyleUnderline"/>
        </w:rPr>
        <w:t xml:space="preserve"> on the drug industry’s </w:t>
      </w:r>
      <w:r w:rsidRPr="00B76771">
        <w:rPr>
          <w:rStyle w:val="Emphasis"/>
        </w:rPr>
        <w:t>patent protections</w:t>
      </w:r>
      <w:r w:rsidRPr="00B76771">
        <w:rPr>
          <w:rStyle w:val="StyleUnderline"/>
        </w:rPr>
        <w:t>.</w:t>
      </w:r>
    </w:p>
    <w:p w14:paraId="518F1211" w14:textId="77777777" w:rsidR="006F24FE" w:rsidRPr="00B76771" w:rsidRDefault="006F24FE" w:rsidP="006F24FE">
      <w:pPr>
        <w:rPr>
          <w:sz w:val="16"/>
        </w:rPr>
      </w:pPr>
      <w:r w:rsidRPr="00B76771">
        <w:rPr>
          <w:sz w:val="16"/>
        </w:rPr>
        <w:t xml:space="preserve">The </w:t>
      </w:r>
      <w:r w:rsidRPr="00B76771">
        <w:rPr>
          <w:rStyle w:val="StyleUnderline"/>
          <w:highlight w:val="green"/>
        </w:rPr>
        <w:t>donations</w:t>
      </w:r>
      <w:r w:rsidRPr="00B76771">
        <w:rPr>
          <w:sz w:val="16"/>
        </w:rPr>
        <w:t xml:space="preserve"> came </w:t>
      </w:r>
      <w:r w:rsidRPr="00B76771">
        <w:rPr>
          <w:rStyle w:val="StyleUnderline"/>
          <w:highlight w:val="green"/>
        </w:rPr>
        <w:t xml:space="preserve">on the </w:t>
      </w:r>
      <w:r w:rsidRPr="00B76771">
        <w:rPr>
          <w:rStyle w:val="Emphasis"/>
          <w:highlight w:val="green"/>
        </w:rPr>
        <w:t>heels of</w:t>
      </w:r>
      <w:r w:rsidRPr="00B76771">
        <w:rPr>
          <w:sz w:val="16"/>
        </w:rPr>
        <w:t xml:space="preserve"> Democrats’ aggressive </w:t>
      </w:r>
      <w:r w:rsidRPr="00B76771">
        <w:rPr>
          <w:rStyle w:val="StyleUnderline"/>
          <w:highlight w:val="green"/>
        </w:rPr>
        <w:t xml:space="preserve">drug </w:t>
      </w:r>
      <w:r w:rsidRPr="00B76771">
        <w:rPr>
          <w:rStyle w:val="Emphasis"/>
          <w:highlight w:val="green"/>
        </w:rPr>
        <w:t>pricing push</w:t>
      </w:r>
      <w:r w:rsidRPr="00B76771">
        <w:rPr>
          <w:rStyle w:val="StyleUnderline"/>
        </w:rPr>
        <w:t xml:space="preserve"> in 2019</w:t>
      </w:r>
      <w:r w:rsidRPr="00B76771">
        <w:rPr>
          <w:sz w:val="16"/>
        </w:rPr>
        <w:t xml:space="preserve">. Led by House Speaker Nancy Pelosi, House Democrats passed H.R. 3, the Lower Drug Costs Now Act. </w:t>
      </w:r>
      <w:r w:rsidRPr="00B76771">
        <w:rPr>
          <w:rStyle w:val="StyleUnderline"/>
          <w:highlight w:val="green"/>
        </w:rPr>
        <w:t>If passed</w:t>
      </w:r>
      <w:r w:rsidRPr="00B76771">
        <w:rPr>
          <w:rStyle w:val="StyleUnderline"/>
        </w:rPr>
        <w:t xml:space="preserve">, the </w:t>
      </w:r>
      <w:r w:rsidRPr="00B76771">
        <w:rPr>
          <w:rStyle w:val="StyleUnderline"/>
          <w:highlight w:val="green"/>
        </w:rPr>
        <w:t>bill</w:t>
      </w:r>
      <w:r w:rsidRPr="00B76771">
        <w:rPr>
          <w:rStyle w:val="StyleUnderline"/>
        </w:rPr>
        <w:t xml:space="preserve"> could have </w:t>
      </w:r>
      <w:r w:rsidRPr="00B76771">
        <w:rPr>
          <w:rStyle w:val="StyleUnderline"/>
          <w:highlight w:val="green"/>
        </w:rPr>
        <w:t xml:space="preserve">cost the </w:t>
      </w:r>
      <w:r w:rsidRPr="00B76771">
        <w:rPr>
          <w:rStyle w:val="Emphasis"/>
          <w:highlight w:val="green"/>
        </w:rPr>
        <w:t>industry</w:t>
      </w:r>
      <w:r w:rsidRPr="00B76771">
        <w:rPr>
          <w:rStyle w:val="StyleUnderline"/>
        </w:rPr>
        <w:t xml:space="preserve"> as much as </w:t>
      </w:r>
      <w:r w:rsidRPr="00B76771">
        <w:rPr>
          <w:rStyle w:val="Emphasis"/>
          <w:highlight w:val="green"/>
        </w:rPr>
        <w:t>$500 billion</w:t>
      </w:r>
      <w:r w:rsidRPr="00B76771">
        <w:rPr>
          <w:rStyle w:val="StyleUnderline"/>
        </w:rPr>
        <w:t xml:space="preserve"> in revenue</w:t>
      </w:r>
      <w:r w:rsidRPr="00B76771">
        <w:rPr>
          <w:sz w:val="16"/>
        </w:rPr>
        <w:t>, but it was never taken up by the GOP-controlled Senate.</w:t>
      </w:r>
    </w:p>
    <w:p w14:paraId="78B4F75B" w14:textId="77777777" w:rsidR="006F24FE" w:rsidRPr="00B76771" w:rsidRDefault="006F24FE" w:rsidP="006F24FE">
      <w:pPr>
        <w:rPr>
          <w:sz w:val="16"/>
        </w:rPr>
      </w:pPr>
      <w:r w:rsidRPr="00B76771">
        <w:rPr>
          <w:rStyle w:val="StyleUnderline"/>
        </w:rPr>
        <w:t xml:space="preserve">Drug industry </w:t>
      </w:r>
      <w:r w:rsidRPr="00B76771">
        <w:rPr>
          <w:rStyle w:val="StyleUnderline"/>
          <w:highlight w:val="green"/>
        </w:rPr>
        <w:t xml:space="preserve">lobbyists viewed </w:t>
      </w:r>
      <w:r w:rsidRPr="00B76771">
        <w:rPr>
          <w:rStyle w:val="Emphasis"/>
          <w:highlight w:val="green"/>
        </w:rPr>
        <w:t>Republicans’ control</w:t>
      </w:r>
      <w:r w:rsidRPr="00B76771">
        <w:rPr>
          <w:rStyle w:val="StyleUnderline"/>
        </w:rPr>
        <w:t xml:space="preserve"> of the Senate </w:t>
      </w:r>
      <w:r w:rsidRPr="00B76771">
        <w:rPr>
          <w:rStyle w:val="StyleUnderline"/>
          <w:highlight w:val="green"/>
        </w:rPr>
        <w:t xml:space="preserve">as </w:t>
      </w:r>
      <w:r w:rsidRPr="00B76771">
        <w:rPr>
          <w:rStyle w:val="Emphasis"/>
          <w:highlight w:val="green"/>
        </w:rPr>
        <w:t>critical</w:t>
      </w:r>
      <w:r w:rsidRPr="00B76771">
        <w:rPr>
          <w:rStyle w:val="StyleUnderline"/>
        </w:rPr>
        <w:t xml:space="preserve"> to the industry’s interests</w:t>
      </w:r>
      <w:r w:rsidRPr="00B76771">
        <w:rPr>
          <w:sz w:val="16"/>
        </w:rPr>
        <w:t>. But after a pair of January runoff elections in Georgia, Democrats control the chamber: Their 50 seats, plus the tie-breaking vote of Vice President Kamala Harris, give the party a razor-thin majority.</w:t>
      </w:r>
    </w:p>
    <w:p w14:paraId="51824E73" w14:textId="77777777" w:rsidR="006F24FE" w:rsidRPr="00B76771" w:rsidRDefault="006F24FE" w:rsidP="006F24FE">
      <w:pPr>
        <w:rPr>
          <w:sz w:val="16"/>
        </w:rPr>
      </w:pPr>
      <w:r w:rsidRPr="00B76771">
        <w:rPr>
          <w:sz w:val="16"/>
        </w:rPr>
        <w:t>Despite the drug industry’s apparent interest in preventing Democrats from controlling both Congress and the White House, contributions were almost evenly split between major political parties: $7.1 million went to Republicans, and $6.6 million went to Democrats.</w:t>
      </w:r>
    </w:p>
    <w:p w14:paraId="0F087D4E" w14:textId="77777777" w:rsidR="006F24FE" w:rsidRPr="00B76771" w:rsidRDefault="006F24FE" w:rsidP="006F24FE">
      <w:pPr>
        <w:rPr>
          <w:sz w:val="16"/>
        </w:rPr>
      </w:pPr>
      <w:r w:rsidRPr="00B76771">
        <w:rPr>
          <w:sz w:val="16"/>
        </w:rPr>
        <w:t>But several top Republicans, like Sen. Mitch McConnell (Ky.) and Rep. Kevin McCarthy (Calif.) — the GOP leaders of the Senate and House, respectively — also ranked in the top 15 of all recipients.</w:t>
      </w:r>
    </w:p>
    <w:p w14:paraId="53BBBF8C" w14:textId="77777777" w:rsidR="006F24FE" w:rsidRPr="00B76771" w:rsidRDefault="006F24FE" w:rsidP="006F24FE">
      <w:pPr>
        <w:rPr>
          <w:sz w:val="16"/>
        </w:rPr>
      </w:pPr>
      <w:r w:rsidRPr="00B76771">
        <w:rPr>
          <w:sz w:val="16"/>
        </w:rPr>
        <w:t xml:space="preserve">As was the case in state legislatures, the </w:t>
      </w:r>
      <w:r w:rsidRPr="00B76771">
        <w:rPr>
          <w:rStyle w:val="StyleUnderline"/>
          <w:highlight w:val="green"/>
        </w:rPr>
        <w:t xml:space="preserve">pharmaceutical industry was </w:t>
      </w:r>
      <w:r w:rsidRPr="00B76771">
        <w:rPr>
          <w:rStyle w:val="Emphasis"/>
          <w:highlight w:val="green"/>
        </w:rPr>
        <w:t>remarkably effective</w:t>
      </w:r>
      <w:r w:rsidRPr="00B76771">
        <w:rPr>
          <w:rStyle w:val="StyleUnderline"/>
        </w:rPr>
        <w:t xml:space="preserve"> when it came to spending money on winning candidates</w:t>
      </w:r>
      <w:r w:rsidRPr="00B76771">
        <w:rPr>
          <w:sz w:val="16"/>
        </w:rPr>
        <w:t xml:space="preserve">. Very </w:t>
      </w:r>
      <w:r w:rsidRPr="00B76771">
        <w:rPr>
          <w:rStyle w:val="Emphasis"/>
          <w:highlight w:val="green"/>
        </w:rPr>
        <w:t>few candidates</w:t>
      </w:r>
      <w:r w:rsidRPr="00B76771">
        <w:rPr>
          <w:rStyle w:val="StyleUnderline"/>
          <w:highlight w:val="green"/>
        </w:rPr>
        <w:t xml:space="preserve"> who accepted drug</w:t>
      </w:r>
      <w:r w:rsidRPr="00B76771">
        <w:rPr>
          <w:rStyle w:val="StyleUnderline"/>
        </w:rPr>
        <w:t xml:space="preserve"> </w:t>
      </w:r>
      <w:r w:rsidRPr="00B76771">
        <w:rPr>
          <w:rStyle w:val="Emphasis"/>
        </w:rPr>
        <w:t xml:space="preserve">industry </w:t>
      </w:r>
      <w:r w:rsidRPr="00B76771">
        <w:rPr>
          <w:rStyle w:val="Emphasis"/>
          <w:highlight w:val="green"/>
        </w:rPr>
        <w:t>cash</w:t>
      </w:r>
      <w:r w:rsidRPr="00B76771">
        <w:rPr>
          <w:rStyle w:val="StyleUnderline"/>
          <w:highlight w:val="green"/>
        </w:rPr>
        <w:t xml:space="preserve"> ended up </w:t>
      </w:r>
      <w:r w:rsidRPr="00B76771">
        <w:rPr>
          <w:rStyle w:val="Emphasis"/>
          <w:highlight w:val="green"/>
        </w:rPr>
        <w:t>losing reelection</w:t>
      </w:r>
      <w:r w:rsidRPr="00B76771">
        <w:rPr>
          <w:sz w:val="16"/>
        </w:rPr>
        <w:t xml:space="preserve">. Many </w:t>
      </w:r>
      <w:r w:rsidRPr="00B76771">
        <w:rPr>
          <w:rStyle w:val="StyleUnderline"/>
          <w:highlight w:val="green"/>
        </w:rPr>
        <w:t xml:space="preserve">donations </w:t>
      </w:r>
      <w:r w:rsidRPr="00B76771">
        <w:rPr>
          <w:rStyle w:val="Emphasis"/>
          <w:highlight w:val="green"/>
        </w:rPr>
        <w:t>targeted</w:t>
      </w:r>
      <w:r w:rsidRPr="00B76771">
        <w:rPr>
          <w:sz w:val="16"/>
        </w:rPr>
        <w:t xml:space="preserve"> Republican </w:t>
      </w:r>
      <w:r w:rsidRPr="00B76771">
        <w:rPr>
          <w:rStyle w:val="StyleUnderline"/>
          <w:highlight w:val="green"/>
        </w:rPr>
        <w:t xml:space="preserve">senators at risk of </w:t>
      </w:r>
      <w:r w:rsidRPr="00B76771">
        <w:rPr>
          <w:rStyle w:val="Emphasis"/>
          <w:highlight w:val="green"/>
        </w:rPr>
        <w:t>losing</w:t>
      </w:r>
      <w:r w:rsidRPr="00B76771">
        <w:rPr>
          <w:rStyle w:val="StyleUnderline"/>
          <w:highlight w:val="green"/>
        </w:rPr>
        <w:t xml:space="preserve"> their </w:t>
      </w:r>
      <w:r w:rsidRPr="00B76771">
        <w:rPr>
          <w:rStyle w:val="Emphasis"/>
          <w:highlight w:val="green"/>
        </w:rPr>
        <w:t>seats</w:t>
      </w:r>
      <w:r w:rsidRPr="00B76771">
        <w:rPr>
          <w:sz w:val="16"/>
        </w:rPr>
        <w:t xml:space="preserve">, like Tillis. Other top recipients included GOP Sens. Joni Ernst (Iowa), John Cornyn (Texas), and Steve </w:t>
      </w:r>
      <w:proofErr w:type="spellStart"/>
      <w:r w:rsidRPr="00B76771">
        <w:rPr>
          <w:sz w:val="16"/>
        </w:rPr>
        <w:t>Daines</w:t>
      </w:r>
      <w:proofErr w:type="spellEnd"/>
      <w:r w:rsidRPr="00B76771">
        <w:rPr>
          <w:sz w:val="16"/>
        </w:rPr>
        <w:t xml:space="preserve"> (Mont.).</w:t>
      </w:r>
    </w:p>
    <w:p w14:paraId="64B05020" w14:textId="77777777" w:rsidR="006F24FE" w:rsidRPr="003C167D" w:rsidRDefault="006F24FE" w:rsidP="006F24FE"/>
    <w:p w14:paraId="5AFEB58A" w14:textId="77777777" w:rsidR="006F24FE" w:rsidRDefault="006F24FE" w:rsidP="006F24FE">
      <w:pPr>
        <w:pStyle w:val="Heading3"/>
      </w:pPr>
      <w:r>
        <w:lastRenderedPageBreak/>
        <w:t>IL --- Presidential Approval</w:t>
      </w:r>
    </w:p>
    <w:p w14:paraId="788747C5" w14:textId="77777777" w:rsidR="006F24FE" w:rsidRDefault="006F24FE" w:rsidP="006F24FE">
      <w:pPr>
        <w:pStyle w:val="Heading4"/>
        <w:rPr>
          <w:lang w:val="en-GB"/>
        </w:rPr>
      </w:pPr>
      <w:r>
        <w:rPr>
          <w:lang w:val="en-GB"/>
        </w:rPr>
        <w:t>Presidents influence party perception</w:t>
      </w:r>
    </w:p>
    <w:p w14:paraId="78D94C32" w14:textId="77777777" w:rsidR="006F24FE" w:rsidRPr="007464BE" w:rsidRDefault="006F24FE" w:rsidP="006F24FE">
      <w:pPr>
        <w:rPr>
          <w:rStyle w:val="Style13ptBold"/>
          <w:lang w:val="en-GB"/>
        </w:rPr>
      </w:pPr>
      <w:r>
        <w:rPr>
          <w:rStyle w:val="Style13ptBold"/>
        </w:rPr>
        <w:t xml:space="preserve">Jacobson 15’ </w:t>
      </w:r>
      <w:r w:rsidRPr="007464BE">
        <w:t>(</w:t>
      </w:r>
      <w:r>
        <w:t xml:space="preserve">Gary JSTOR “How Presidents Shape Their Party’s Reputation and Prospects: New Evidence </w:t>
      </w:r>
      <w:hyperlink r:id="rId56" w:history="1">
        <w:r w:rsidRPr="00D036DE">
          <w:rPr>
            <w:rStyle w:val="Hyperlink"/>
          </w:rPr>
          <w:t>https://www.jstor.org/stable/43285457</w:t>
        </w:r>
      </w:hyperlink>
      <w:r>
        <w:t xml:space="preserve">) </w:t>
      </w:r>
    </w:p>
    <w:p w14:paraId="434D0F21" w14:textId="77777777" w:rsidR="006F24FE" w:rsidRPr="00A354DD" w:rsidRDefault="006F24FE" w:rsidP="006F24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sz w:val="16"/>
          <w:szCs w:val="16"/>
          <w:lang w:val="en-GB"/>
          <w14:ligatures w14:val="standardContextual"/>
        </w:rPr>
      </w:pPr>
    </w:p>
    <w:p w14:paraId="7E4A2D4A" w14:textId="77777777" w:rsidR="006F24FE" w:rsidRPr="00A354DD" w:rsidRDefault="006F24FE" w:rsidP="006F24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sz w:val="16"/>
          <w:szCs w:val="16"/>
          <w:lang w:val="en-GB"/>
          <w14:ligatures w14:val="standardContextual"/>
        </w:rPr>
      </w:pPr>
      <w:r w:rsidRPr="00A354DD">
        <w:rPr>
          <w:sz w:val="16"/>
          <w:szCs w:val="16"/>
          <w:lang w:val="en-GB"/>
          <w14:ligatures w14:val="standardContextual"/>
        </w:rPr>
        <w:t xml:space="preserve">Previous work has demonstrated </w:t>
      </w:r>
      <w:r w:rsidRPr="005D5826">
        <w:rPr>
          <w:rStyle w:val="StyleUnderline"/>
          <w:highlight w:val="cyan"/>
        </w:rPr>
        <w:t>presidents have a powerful influence on their party's popularity</w:t>
      </w:r>
      <w:r w:rsidRPr="00A354DD">
        <w:rPr>
          <w:sz w:val="16"/>
          <w:szCs w:val="16"/>
          <w:lang w:val="en-GB"/>
          <w14:ligatures w14:val="standardContextual"/>
        </w:rPr>
        <w:t>,</w:t>
      </w:r>
      <w:r w:rsidRPr="00A354DD">
        <w:rPr>
          <w:rStyle w:val="StyleUnderline"/>
        </w:rPr>
        <w:t xml:space="preserve"> </w:t>
      </w:r>
      <w:r w:rsidRPr="005D5826">
        <w:rPr>
          <w:rStyle w:val="StyleUnderline"/>
          <w:highlight w:val="cyan"/>
        </w:rPr>
        <w:t>reputation for competence</w:t>
      </w:r>
      <w:r w:rsidRPr="00A354DD">
        <w:rPr>
          <w:rStyle w:val="StyleUnderline"/>
        </w:rPr>
        <w:t>, perceived ideological leanings, and attractiveness as an object of personal identification</w:t>
      </w:r>
      <w:r w:rsidRPr="00A354DD">
        <w:rPr>
          <w:sz w:val="16"/>
          <w:szCs w:val="16"/>
          <w:lang w:val="en-GB"/>
          <w14:ligatures w14:val="standardContextual"/>
        </w:rPr>
        <w:t xml:space="preserve">. This article extends the analysis by examining (1) how presidents shape popular opinions of congressional parties and leaders, (2) bow evaluations of the president's handling of specific policy areas </w:t>
      </w:r>
      <w:proofErr w:type="spellStart"/>
      <w:r w:rsidRPr="00A354DD">
        <w:rPr>
          <w:sz w:val="16"/>
          <w:szCs w:val="16"/>
          <w:lang w:val="en-GB"/>
          <w14:ligatures w14:val="standardContextual"/>
        </w:rPr>
        <w:t>affecs</w:t>
      </w:r>
      <w:proofErr w:type="spellEnd"/>
      <w:r w:rsidRPr="00A354DD">
        <w:rPr>
          <w:sz w:val="16"/>
          <w:szCs w:val="16"/>
          <w:lang w:val="en-GB"/>
          <w14:ligatures w14:val="standardContextual"/>
        </w:rPr>
        <w:t xml:space="preserve"> his party's reputation for effectiveness in handing these domains, (3) bow presidents affect perceptions of </w:t>
      </w:r>
      <w:proofErr w:type="spellStart"/>
      <w:r w:rsidRPr="00A354DD">
        <w:rPr>
          <w:sz w:val="16"/>
          <w:szCs w:val="16"/>
          <w:lang w:val="en-GB"/>
          <w14:ligatures w14:val="standardContextual"/>
        </w:rPr>
        <w:t>sheir</w:t>
      </w:r>
      <w:proofErr w:type="spellEnd"/>
      <w:r w:rsidRPr="00A354DD">
        <w:rPr>
          <w:sz w:val="16"/>
          <w:szCs w:val="16"/>
          <w:lang w:val="en-GB"/>
          <w14:ligatures w14:val="standardContextual"/>
        </w:rPr>
        <w:t xml:space="preserve"> party's sympathy for ordinary people, (4) bow presidents influence generic preferences for House candidates and party control of Congress as measured in surveys between elections, and (5) how presidents affect the partisan leanings of the generation </w:t>
      </w:r>
      <w:proofErr w:type="spellStart"/>
      <w:r w:rsidRPr="00A354DD">
        <w:rPr>
          <w:sz w:val="16"/>
          <w:szCs w:val="16"/>
          <w:lang w:val="en-GB"/>
          <w14:ligatures w14:val="standardContextual"/>
        </w:rPr>
        <w:t>thas</w:t>
      </w:r>
      <w:proofErr w:type="spellEnd"/>
      <w:r w:rsidRPr="00A354DD">
        <w:rPr>
          <w:sz w:val="16"/>
          <w:szCs w:val="16"/>
          <w:lang w:val="en-GB"/>
          <w14:ligatures w14:val="standardContextual"/>
        </w:rPr>
        <w:t xml:space="preserve"> comes of political age during their administrations. The evidence confirms </w:t>
      </w:r>
      <w:proofErr w:type="spellStart"/>
      <w:r w:rsidRPr="00A354DD">
        <w:rPr>
          <w:sz w:val="16"/>
          <w:szCs w:val="16"/>
          <w:lang w:val="en-GB"/>
          <w14:ligatures w14:val="standardContextual"/>
        </w:rPr>
        <w:t>thas</w:t>
      </w:r>
      <w:proofErr w:type="spellEnd"/>
      <w:r w:rsidRPr="00A354DD">
        <w:rPr>
          <w:sz w:val="16"/>
          <w:szCs w:val="16"/>
          <w:lang w:val="en-GB"/>
          <w14:ligatures w14:val="standardContextual"/>
        </w:rPr>
        <w:t xml:space="preserve"> popular reactions to presidents have both immediate and longer-term consequences for how his party and, to a lesser extent, the rival party are regarded by the American people.</w:t>
      </w:r>
    </w:p>
    <w:p w14:paraId="7EB87AF2" w14:textId="77777777" w:rsidR="006F24FE" w:rsidRPr="00A354DD" w:rsidRDefault="006F24FE" w:rsidP="006F24FE">
      <w:pPr>
        <w:pStyle w:val="NormalWeb"/>
        <w:shd w:val="clear" w:color="auto" w:fill="FFFFFF"/>
        <w:spacing w:before="300" w:beforeAutospacing="0" w:after="300" w:afterAutospacing="0"/>
        <w:rPr>
          <w:rFonts w:ascii="Calibri" w:hAnsi="Calibri" w:cs="Calibri"/>
          <w:color w:val="000000"/>
          <w:sz w:val="16"/>
          <w:szCs w:val="16"/>
        </w:rPr>
      </w:pPr>
      <w:r w:rsidRPr="005D5826">
        <w:rPr>
          <w:rStyle w:val="StyleUnderline"/>
          <w:highlight w:val="cyan"/>
        </w:rPr>
        <w:t xml:space="preserve">The president is his party's dominant </w:t>
      </w:r>
      <w:r w:rsidRPr="005D5826">
        <w:rPr>
          <w:rStyle w:val="StyleUnderline"/>
        </w:rPr>
        <w:t xml:space="preserve">public </w:t>
      </w:r>
      <w:r w:rsidRPr="005D5826">
        <w:rPr>
          <w:rStyle w:val="StyleUnderline"/>
          <w:highlight w:val="cyan"/>
        </w:rPr>
        <w:t>face.</w:t>
      </w:r>
      <w:r w:rsidRPr="00A354DD">
        <w:rPr>
          <w:rStyle w:val="StyleUnderline"/>
        </w:rPr>
        <w:t xml:space="preserve"> His </w:t>
      </w:r>
      <w:r w:rsidRPr="005D5826">
        <w:rPr>
          <w:rStyle w:val="StyleUnderline"/>
          <w:highlight w:val="cyan"/>
        </w:rPr>
        <w:t>words</w:t>
      </w:r>
      <w:r w:rsidRPr="00A354DD">
        <w:rPr>
          <w:rStyle w:val="StyleUnderline"/>
        </w:rPr>
        <w:t xml:space="preserve"> </w:t>
      </w:r>
      <w:r w:rsidRPr="005D5826">
        <w:rPr>
          <w:rStyle w:val="StyleUnderline"/>
          <w:highlight w:val="cyan"/>
        </w:rPr>
        <w:t>and actions articulate</w:t>
      </w:r>
      <w:r w:rsidRPr="00A354DD">
        <w:rPr>
          <w:rStyle w:val="StyleUnderline"/>
        </w:rPr>
        <w:t xml:space="preserve"> and define </w:t>
      </w:r>
      <w:r w:rsidRPr="005D5826">
        <w:rPr>
          <w:rStyle w:val="StyleUnderline"/>
          <w:highlight w:val="cyan"/>
        </w:rPr>
        <w:t>his party's</w:t>
      </w:r>
      <w:r w:rsidRPr="00A354DD">
        <w:rPr>
          <w:rStyle w:val="StyleUnderline"/>
        </w:rPr>
        <w:t xml:space="preserve"> current </w:t>
      </w:r>
      <w:r w:rsidRPr="005D5826">
        <w:rPr>
          <w:rStyle w:val="StyleUnderline"/>
          <w:highlight w:val="cyan"/>
        </w:rPr>
        <w:t>principles and objectives</w:t>
      </w:r>
      <w:r w:rsidRPr="00A354DD">
        <w:rPr>
          <w:rStyle w:val="StyleUnderline"/>
        </w:rPr>
        <w:t xml:space="preserve">. </w:t>
      </w:r>
      <w:r w:rsidRPr="005D5826">
        <w:rPr>
          <w:rStyle w:val="StyleUnderline"/>
          <w:highlight w:val="cyan"/>
        </w:rPr>
        <w:t>Judgments about</w:t>
      </w:r>
      <w:r w:rsidRPr="00A354DD">
        <w:rPr>
          <w:rStyle w:val="StyleUnderline"/>
        </w:rPr>
        <w:t xml:space="preserve"> his </w:t>
      </w:r>
      <w:r w:rsidRPr="005D5826">
        <w:rPr>
          <w:rStyle w:val="StyleUnderline"/>
          <w:highlight w:val="cyan"/>
        </w:rPr>
        <w:t>competence</w:t>
      </w:r>
      <w:r w:rsidRPr="00A354DD">
        <w:rPr>
          <w:rStyle w:val="StyleUnderline"/>
        </w:rPr>
        <w:t xml:space="preserve"> in managing domestic and foreign affairs </w:t>
      </w:r>
      <w:r w:rsidRPr="005D5826">
        <w:rPr>
          <w:rStyle w:val="StyleUnderline"/>
          <w:highlight w:val="cyan"/>
        </w:rPr>
        <w:t>inform assessments of</w:t>
      </w:r>
      <w:r w:rsidRPr="00A354DD">
        <w:rPr>
          <w:rStyle w:val="StyleUnderline"/>
        </w:rPr>
        <w:t xml:space="preserve"> his </w:t>
      </w:r>
      <w:r w:rsidRPr="005D5826">
        <w:rPr>
          <w:rStyle w:val="StyleUnderline"/>
          <w:highlight w:val="cyan"/>
        </w:rPr>
        <w:t>party's competence</w:t>
      </w:r>
      <w:r w:rsidRPr="00A354DD">
        <w:rPr>
          <w:rStyle w:val="StyleUnderline"/>
        </w:rPr>
        <w:t xml:space="preserve"> in such matters.</w:t>
      </w:r>
      <w:r w:rsidRPr="00A354DD">
        <w:rPr>
          <w:rFonts w:ascii="Calibri" w:hAnsi="Calibri" w:cs="Calibri"/>
          <w:sz w:val="16"/>
          <w:szCs w:val="16"/>
          <w14:ligatures w14:val="standardContextual"/>
        </w:rPr>
        <w:t xml:space="preserve"> The components of a president's supporting coalition, and the interests he </w:t>
      </w:r>
      <w:proofErr w:type="spellStart"/>
      <w:r w:rsidRPr="00A354DD">
        <w:rPr>
          <w:rFonts w:ascii="Calibri" w:hAnsi="Calibri" w:cs="Calibri"/>
          <w:sz w:val="16"/>
          <w:szCs w:val="16"/>
          <w14:ligatures w14:val="standardContextual"/>
        </w:rPr>
        <w:t>favors</w:t>
      </w:r>
      <w:proofErr w:type="spellEnd"/>
      <w:r w:rsidRPr="00A354DD">
        <w:rPr>
          <w:rFonts w:ascii="Calibri" w:hAnsi="Calibri" w:cs="Calibri"/>
          <w:sz w:val="16"/>
          <w:szCs w:val="16"/>
          <w14:ligatures w14:val="standardContextual"/>
        </w:rPr>
        <w:t xml:space="preserve"> while governing, help to define the party's constituent social base and thus appeal as an object of individual identification. </w:t>
      </w:r>
      <w:r w:rsidRPr="005D5826">
        <w:rPr>
          <w:rStyle w:val="StyleUnderline"/>
          <w:highlight w:val="cyan"/>
        </w:rPr>
        <w:t>People's</w:t>
      </w:r>
      <w:r w:rsidRPr="00A354DD">
        <w:rPr>
          <w:rStyle w:val="StyleUnderline"/>
        </w:rPr>
        <w:t xml:space="preserve"> affective </w:t>
      </w:r>
      <w:r w:rsidRPr="005D5826">
        <w:rPr>
          <w:rStyle w:val="StyleUnderline"/>
          <w:highlight w:val="cyan"/>
        </w:rPr>
        <w:t>reactions</w:t>
      </w:r>
      <w:r w:rsidRPr="00A354DD">
        <w:rPr>
          <w:rStyle w:val="StyleUnderline"/>
        </w:rPr>
        <w:t xml:space="preserve"> to the president, whatever their source, inevitably </w:t>
      </w:r>
      <w:proofErr w:type="spellStart"/>
      <w:r w:rsidRPr="005D5826">
        <w:rPr>
          <w:rStyle w:val="StyleUnderline"/>
          <w:highlight w:val="cyan"/>
        </w:rPr>
        <w:t>color</w:t>
      </w:r>
      <w:proofErr w:type="spellEnd"/>
      <w:r w:rsidRPr="005D5826">
        <w:rPr>
          <w:rStyle w:val="StyleUnderline"/>
          <w:highlight w:val="cyan"/>
        </w:rPr>
        <w:t xml:space="preserve"> their feelings about the other politicians</w:t>
      </w:r>
      <w:r w:rsidRPr="00A354DD">
        <w:rPr>
          <w:rStyle w:val="StyleUnderline"/>
        </w:rPr>
        <w:t xml:space="preserve"> in his coalition.</w:t>
      </w:r>
      <w:r w:rsidRPr="00A354DD">
        <w:rPr>
          <w:rFonts w:ascii="Calibri" w:hAnsi="Calibri" w:cs="Calibri"/>
          <w:sz w:val="16"/>
          <w:szCs w:val="16"/>
          <w14:ligatures w14:val="standardContextual"/>
        </w:rPr>
        <w:t xml:space="preserve"> </w:t>
      </w:r>
      <w:r w:rsidRPr="005D5826">
        <w:rPr>
          <w:rStyle w:val="StyleUnderline"/>
          <w:highlight w:val="cyan"/>
        </w:rPr>
        <w:t>Every president</w:t>
      </w:r>
      <w:r w:rsidRPr="00A354DD">
        <w:rPr>
          <w:rStyle w:val="StyleUnderline"/>
        </w:rPr>
        <w:t xml:space="preserve"> thus </w:t>
      </w:r>
      <w:r w:rsidRPr="005D5826">
        <w:rPr>
          <w:rStyle w:val="StyleUnderline"/>
          <w:highlight w:val="cyan"/>
        </w:rPr>
        <w:t>shapes</w:t>
      </w:r>
      <w:r w:rsidRPr="00A354DD">
        <w:rPr>
          <w:rStyle w:val="StyleUnderline"/>
        </w:rPr>
        <w:t xml:space="preserve"> </w:t>
      </w:r>
      <w:r w:rsidRPr="005D5826">
        <w:rPr>
          <w:rStyle w:val="StyleUnderline"/>
          <w:highlight w:val="cyan"/>
        </w:rPr>
        <w:t>public attitudes toward his party</w:t>
      </w:r>
      <w:r w:rsidRPr="00A354DD">
        <w:rPr>
          <w:rStyle w:val="StyleUnderline"/>
        </w:rPr>
        <w:t xml:space="preserve"> as well as beliefs about who and what it stands for and how well it governs when in office, insofar as the party label represents a brand name, the president bears prime responsibility for the brand's current image and status</w:t>
      </w:r>
      <w:r w:rsidRPr="00A354DD">
        <w:rPr>
          <w:rFonts w:ascii="Calibri" w:hAnsi="Calibri" w:cs="Calibri"/>
          <w:sz w:val="16"/>
          <w:szCs w:val="16"/>
          <w14:ligatures w14:val="standardContextual"/>
        </w:rPr>
        <w:t>. Jacobson 2012, 684)</w:t>
      </w:r>
    </w:p>
    <w:p w14:paraId="06519AEA" w14:textId="77777777" w:rsidR="006F24FE" w:rsidRDefault="006F24FE" w:rsidP="006F24FE">
      <w:pPr>
        <w:pStyle w:val="Heading3"/>
      </w:pPr>
      <w:r>
        <w:lastRenderedPageBreak/>
        <w:t>IL --- Presidential Approval</w:t>
      </w:r>
    </w:p>
    <w:p w14:paraId="03B0C65F" w14:textId="77777777" w:rsidR="006F24FE" w:rsidRPr="006C0D1E" w:rsidRDefault="006F24FE" w:rsidP="006F24FE">
      <w:pPr>
        <w:pStyle w:val="Heading4"/>
        <w:rPr>
          <w:rFonts w:cs="Calibri"/>
        </w:rPr>
      </w:pPr>
      <w:r w:rsidRPr="006C0D1E">
        <w:rPr>
          <w:rFonts w:cs="Calibri"/>
        </w:rPr>
        <w:t>Biden loses Dems the House – swings key races</w:t>
      </w:r>
    </w:p>
    <w:p w14:paraId="2FB6E94E" w14:textId="77777777" w:rsidR="006F24FE" w:rsidRPr="006C0D1E" w:rsidRDefault="006F24FE" w:rsidP="006F24FE">
      <w:pPr>
        <w:rPr>
          <w:rStyle w:val="Style13ptBold"/>
        </w:rPr>
      </w:pPr>
      <w:r w:rsidRPr="006C0D1E">
        <w:rPr>
          <w:rStyle w:val="Style13ptBold"/>
        </w:rPr>
        <w:t>Coleman</w:t>
      </w:r>
      <w:r w:rsidRPr="006C0D1E">
        <w:rPr>
          <w:rStyle w:val="Style13ptBold"/>
          <w:rFonts w:eastAsiaTheme="majorEastAsia"/>
        </w:rPr>
        <w:t xml:space="preserve"> </w:t>
      </w:r>
      <w:r w:rsidRPr="006C0D1E">
        <w:rPr>
          <w:rStyle w:val="Style13ptBold"/>
        </w:rPr>
        <w:t>24</w:t>
      </w:r>
    </w:p>
    <w:p w14:paraId="1721110E" w14:textId="77777777" w:rsidR="006F24FE" w:rsidRPr="006C0D1E" w:rsidRDefault="006F24FE" w:rsidP="006F24FE">
      <w:pPr>
        <w:rPr>
          <w:sz w:val="16"/>
          <w:u w:val="single"/>
        </w:rPr>
      </w:pPr>
      <w:r w:rsidRPr="006C0D1E">
        <w:rPr>
          <w:sz w:val="16"/>
        </w:rPr>
        <w:t>[(J. Miles, associate editor of Sabato’s Crystal Ball, the University of Virginia Center for Politics’ authoritative, nonpartisan newsletter on American campaigns and elections.) “</w:t>
      </w:r>
      <w:proofErr w:type="gramStart"/>
      <w:r w:rsidRPr="006C0D1E">
        <w:rPr>
          <w:sz w:val="16"/>
        </w:rPr>
        <w:t>How</w:t>
      </w:r>
      <w:proofErr w:type="gramEnd"/>
      <w:r w:rsidRPr="006C0D1E">
        <w:rPr>
          <w:sz w:val="16"/>
        </w:rPr>
        <w:t xml:space="preserve"> Current Presidential Polling May Impact House Races”, Center For Politics, July 11th 2024, https://centerforpolitics.org/crystalball/how-current-presidential-polling-may-impact-house-races/]//LR</w:t>
      </w:r>
    </w:p>
    <w:p w14:paraId="6A981702" w14:textId="77777777" w:rsidR="006F24FE" w:rsidRPr="006C0D1E" w:rsidRDefault="006F24FE" w:rsidP="006F24FE">
      <w:pPr>
        <w:rPr>
          <w:rStyle w:val="Emphasis"/>
        </w:rPr>
      </w:pPr>
      <w:r w:rsidRPr="006C0D1E">
        <w:rPr>
          <w:sz w:val="16"/>
        </w:rPr>
        <w:t xml:space="preserve">The second scenario is where the </w:t>
      </w:r>
      <w:r w:rsidRPr="006C0D1E">
        <w:rPr>
          <w:rStyle w:val="StyleUnderline"/>
        </w:rPr>
        <w:t xml:space="preserve">playing </w:t>
      </w:r>
      <w:r w:rsidRPr="006C0D1E">
        <w:rPr>
          <w:rStyle w:val="StyleUnderline"/>
          <w:highlight w:val="cyan"/>
        </w:rPr>
        <w:t>field</w:t>
      </w:r>
      <w:r w:rsidRPr="006C0D1E">
        <w:rPr>
          <w:rStyle w:val="StyleUnderline"/>
        </w:rPr>
        <w:t xml:space="preserve"> would </w:t>
      </w:r>
      <w:r w:rsidRPr="006C0D1E">
        <w:rPr>
          <w:rStyle w:val="StyleUnderline"/>
          <w:rFonts w:eastAsiaTheme="majorEastAsia"/>
        </w:rPr>
        <w:t>really</w:t>
      </w:r>
      <w:r w:rsidRPr="006C0D1E">
        <w:rPr>
          <w:rStyle w:val="StyleUnderline"/>
        </w:rPr>
        <w:t xml:space="preserve"> start </w:t>
      </w:r>
      <w:r w:rsidRPr="006C0D1E">
        <w:rPr>
          <w:rStyle w:val="StyleUnderline"/>
          <w:highlight w:val="cyan"/>
        </w:rPr>
        <w:t xml:space="preserve">tilting </w:t>
      </w:r>
      <w:r w:rsidRPr="006C0D1E">
        <w:rPr>
          <w:rStyle w:val="Emphasis"/>
          <w:highlight w:val="cyan"/>
        </w:rPr>
        <w:t>against Democrats</w:t>
      </w:r>
      <w:r w:rsidRPr="006C0D1E">
        <w:rPr>
          <w:sz w:val="16"/>
        </w:rPr>
        <w:t xml:space="preserve">. As of Monday, </w:t>
      </w:r>
      <w:r w:rsidRPr="006C0D1E">
        <w:rPr>
          <w:rStyle w:val="StyleUnderline"/>
          <w:rFonts w:eastAsiaTheme="majorEastAsia"/>
        </w:rPr>
        <w:t>RealClearPolitics’s</w:t>
      </w:r>
      <w:r w:rsidRPr="006C0D1E">
        <w:rPr>
          <w:rStyle w:val="StyleUnderline"/>
        </w:rPr>
        <w:t xml:space="preserve"> </w:t>
      </w:r>
      <w:r w:rsidRPr="006C0D1E">
        <w:rPr>
          <w:rStyle w:val="Emphasis"/>
        </w:rPr>
        <w:t>national aggregator</w:t>
      </w:r>
      <w:r w:rsidRPr="006C0D1E">
        <w:rPr>
          <w:rStyle w:val="StyleUnderline"/>
        </w:rPr>
        <w:t xml:space="preserve"> gave </w:t>
      </w:r>
      <w:r w:rsidRPr="006C0D1E">
        <w:rPr>
          <w:rStyle w:val="StyleUnderline"/>
          <w:highlight w:val="cyan"/>
        </w:rPr>
        <w:t>Trump</w:t>
      </w:r>
      <w:r w:rsidRPr="006C0D1E">
        <w:rPr>
          <w:rStyle w:val="StyleUnderline"/>
        </w:rPr>
        <w:t xml:space="preserve"> a </w:t>
      </w:r>
      <w:r w:rsidRPr="006C0D1E">
        <w:rPr>
          <w:rStyle w:val="StyleUnderline"/>
          <w:highlight w:val="cyan"/>
        </w:rPr>
        <w:t>47</w:t>
      </w:r>
      <w:r w:rsidRPr="006C0D1E">
        <w:rPr>
          <w:rStyle w:val="StyleUnderline"/>
        </w:rPr>
        <w:t>.5%-</w:t>
      </w:r>
      <w:r w:rsidRPr="006C0D1E">
        <w:rPr>
          <w:rStyle w:val="StyleUnderline"/>
          <w:highlight w:val="cyan"/>
        </w:rPr>
        <w:t>44.</w:t>
      </w:r>
      <w:r w:rsidRPr="006C0D1E">
        <w:rPr>
          <w:rStyle w:val="StyleUnderline"/>
        </w:rPr>
        <w:t xml:space="preserve">1% </w:t>
      </w:r>
      <w:r w:rsidRPr="006C0D1E">
        <w:rPr>
          <w:rStyle w:val="StyleUnderline"/>
          <w:highlight w:val="cyan"/>
        </w:rPr>
        <w:t>lead</w:t>
      </w:r>
      <w:r w:rsidRPr="006C0D1E">
        <w:rPr>
          <w:rStyle w:val="StyleUnderline"/>
        </w:rPr>
        <w:t xml:space="preserve"> over Biden</w:t>
      </w:r>
      <w:r w:rsidRPr="006C0D1E">
        <w:rPr>
          <w:sz w:val="16"/>
        </w:rPr>
        <w:t xml:space="preserve">, while the president trailed Trump by a slightly lesser 42.1%-39.7% in FiveThirtyEight’s average. In splitting the difference between the two outlets, we came up with a </w:t>
      </w:r>
      <w:r w:rsidRPr="006C0D1E">
        <w:rPr>
          <w:rStyle w:val="StyleUnderline"/>
        </w:rPr>
        <w:t xml:space="preserve">3.3-point two-party margin for Trump. </w:t>
      </w:r>
      <w:r w:rsidRPr="006C0D1E">
        <w:rPr>
          <w:sz w:val="16"/>
        </w:rPr>
        <w:t xml:space="preserve">The far-right column on Table 1 reflects a </w:t>
      </w:r>
      <w:r w:rsidRPr="006C0D1E">
        <w:rPr>
          <w:rStyle w:val="StyleUnderline"/>
          <w:highlight w:val="cyan"/>
        </w:rPr>
        <w:t>uniform swing from</w:t>
      </w:r>
      <w:r w:rsidRPr="006C0D1E">
        <w:rPr>
          <w:rStyle w:val="StyleUnderline"/>
        </w:rPr>
        <w:t xml:space="preserve"> the actual </w:t>
      </w:r>
      <w:r w:rsidRPr="006C0D1E">
        <w:rPr>
          <w:rStyle w:val="StyleUnderline"/>
          <w:highlight w:val="cyan"/>
        </w:rPr>
        <w:t>2020</w:t>
      </w:r>
      <w:r w:rsidRPr="006C0D1E">
        <w:rPr>
          <w:rStyle w:val="StyleUnderline"/>
        </w:rPr>
        <w:t xml:space="preserve"> result </w:t>
      </w:r>
      <w:r w:rsidRPr="006C0D1E">
        <w:rPr>
          <w:rStyle w:val="StyleUnderline"/>
          <w:highlight w:val="cyan"/>
        </w:rPr>
        <w:t>to</w:t>
      </w:r>
      <w:r w:rsidRPr="006C0D1E">
        <w:rPr>
          <w:rStyle w:val="StyleUnderline"/>
        </w:rPr>
        <w:t xml:space="preserve"> a </w:t>
      </w:r>
      <w:r w:rsidRPr="006C0D1E">
        <w:rPr>
          <w:rStyle w:val="StyleUnderline"/>
          <w:highlight w:val="cyan"/>
        </w:rPr>
        <w:t>3.3% Trump</w:t>
      </w:r>
      <w:r w:rsidRPr="006C0D1E">
        <w:rPr>
          <w:rStyle w:val="StyleUnderline"/>
        </w:rPr>
        <w:t xml:space="preserve"> </w:t>
      </w:r>
      <w:r w:rsidRPr="006C0D1E">
        <w:rPr>
          <w:rStyle w:val="Emphasis"/>
        </w:rPr>
        <w:t xml:space="preserve">popular vote </w:t>
      </w:r>
      <w:r w:rsidRPr="006C0D1E">
        <w:rPr>
          <w:rStyle w:val="Emphasis"/>
          <w:highlight w:val="cyan"/>
        </w:rPr>
        <w:t>advantage</w:t>
      </w:r>
      <w:r w:rsidRPr="006C0D1E">
        <w:rPr>
          <w:sz w:val="16"/>
        </w:rPr>
        <w:t xml:space="preserve"> in the two-party vote. All told, </w:t>
      </w:r>
      <w:r w:rsidRPr="006C0D1E">
        <w:rPr>
          <w:rStyle w:val="StyleUnderline"/>
          <w:highlight w:val="cyan"/>
        </w:rPr>
        <w:t>Democrats</w:t>
      </w:r>
      <w:r w:rsidRPr="006C0D1E">
        <w:rPr>
          <w:rStyle w:val="StyleUnderline"/>
        </w:rPr>
        <w:t xml:space="preserve"> would </w:t>
      </w:r>
      <w:r w:rsidRPr="006C0D1E">
        <w:rPr>
          <w:rStyle w:val="StyleUnderline"/>
          <w:highlight w:val="cyan"/>
        </w:rPr>
        <w:t>hold</w:t>
      </w:r>
      <w:r w:rsidRPr="006C0D1E">
        <w:rPr>
          <w:rStyle w:val="StyleUnderline"/>
        </w:rPr>
        <w:t xml:space="preserve"> </w:t>
      </w:r>
      <w:r w:rsidRPr="006C0D1E">
        <w:rPr>
          <w:rStyle w:val="StyleUnderline"/>
          <w:highlight w:val="cyan"/>
        </w:rPr>
        <w:t>15 of</w:t>
      </w:r>
      <w:r w:rsidRPr="006C0D1E">
        <w:rPr>
          <w:rStyle w:val="StyleUnderline"/>
        </w:rPr>
        <w:t xml:space="preserve"> these </w:t>
      </w:r>
      <w:r w:rsidRPr="006C0D1E">
        <w:rPr>
          <w:rStyle w:val="StyleUnderline"/>
          <w:highlight w:val="cyan"/>
        </w:rPr>
        <w:t>24</w:t>
      </w:r>
      <w:r w:rsidRPr="006C0D1E">
        <w:rPr>
          <w:rStyle w:val="StyleUnderline"/>
        </w:rPr>
        <w:t xml:space="preserve"> potential </w:t>
      </w:r>
      <w:r w:rsidRPr="006C0D1E">
        <w:rPr>
          <w:rStyle w:val="Emphasis"/>
          <w:highlight w:val="cyan"/>
        </w:rPr>
        <w:t>Biden-to-Trump</w:t>
      </w:r>
      <w:r w:rsidRPr="006C0D1E">
        <w:rPr>
          <w:rStyle w:val="StyleUnderline"/>
          <w:highlight w:val="cyan"/>
        </w:rPr>
        <w:t xml:space="preserve"> seats</w:t>
      </w:r>
      <w:r w:rsidRPr="006C0D1E">
        <w:rPr>
          <w:sz w:val="16"/>
        </w:rPr>
        <w:t xml:space="preserve">. The </w:t>
      </w:r>
      <w:proofErr w:type="gramStart"/>
      <w:r w:rsidRPr="006C0D1E">
        <w:rPr>
          <w:sz w:val="16"/>
        </w:rPr>
        <w:t xml:space="preserve">aforementioned </w:t>
      </w:r>
      <w:r w:rsidRPr="006C0D1E">
        <w:rPr>
          <w:rStyle w:val="StyleUnderline"/>
        </w:rPr>
        <w:t>Rep.</w:t>
      </w:r>
      <w:proofErr w:type="gramEnd"/>
      <w:r w:rsidRPr="006C0D1E">
        <w:rPr>
          <w:rStyle w:val="StyleUnderline"/>
        </w:rPr>
        <w:t xml:space="preserve"> Angie </w:t>
      </w:r>
      <w:r w:rsidRPr="006C0D1E">
        <w:rPr>
          <w:rStyle w:val="StyleUnderline"/>
          <w:highlight w:val="cyan"/>
        </w:rPr>
        <w:t>Craig</w:t>
      </w:r>
      <w:r w:rsidRPr="006C0D1E">
        <w:rPr>
          <w:rStyle w:val="StyleUnderline"/>
        </w:rPr>
        <w:t xml:space="preserve"> </w:t>
      </w:r>
      <w:r w:rsidRPr="006C0D1E">
        <w:rPr>
          <w:sz w:val="16"/>
        </w:rPr>
        <w:t xml:space="preserve">would actually hold the most marginal </w:t>
      </w:r>
      <w:r w:rsidRPr="006C0D1E">
        <w:rPr>
          <w:rStyle w:val="StyleUnderline"/>
        </w:rPr>
        <w:t>Trump-won seat</w:t>
      </w:r>
      <w:r w:rsidRPr="006C0D1E">
        <w:rPr>
          <w:sz w:val="16"/>
        </w:rPr>
        <w:t xml:space="preserve"> in the House under this scenario. Importantly, over the past few cycles, Craig’s </w:t>
      </w:r>
      <w:r w:rsidRPr="006C0D1E">
        <w:rPr>
          <w:rStyle w:val="Emphasis"/>
          <w:highlight w:val="cyan"/>
        </w:rPr>
        <w:t>district</w:t>
      </w:r>
      <w:r w:rsidRPr="006C0D1E">
        <w:rPr>
          <w:rStyle w:val="Emphasis"/>
        </w:rPr>
        <w:t xml:space="preserve"> has </w:t>
      </w:r>
      <w:r w:rsidRPr="006C0D1E">
        <w:rPr>
          <w:rStyle w:val="Emphasis"/>
          <w:highlight w:val="cyan"/>
        </w:rPr>
        <w:t>tracked</w:t>
      </w:r>
      <w:r w:rsidRPr="006C0D1E">
        <w:rPr>
          <w:rStyle w:val="StyleUnderline"/>
        </w:rPr>
        <w:t xml:space="preserve"> </w:t>
      </w:r>
      <w:r w:rsidRPr="006C0D1E">
        <w:rPr>
          <w:rStyle w:val="StyleUnderline"/>
          <w:highlight w:val="cyan"/>
        </w:rPr>
        <w:t>well</w:t>
      </w:r>
      <w:r w:rsidRPr="006C0D1E">
        <w:rPr>
          <w:rStyle w:val="StyleUnderline"/>
        </w:rPr>
        <w:t xml:space="preserve"> with </w:t>
      </w:r>
      <w:r w:rsidRPr="006C0D1E">
        <w:rPr>
          <w:rStyle w:val="StyleUnderline"/>
          <w:highlight w:val="cyan"/>
        </w:rPr>
        <w:t>Minnesota</w:t>
      </w:r>
      <w:r w:rsidRPr="006C0D1E">
        <w:rPr>
          <w:rStyle w:val="StyleUnderline"/>
        </w:rPr>
        <w:t xml:space="preserve"> overall (meaning, in this case, one would expect the </w:t>
      </w:r>
      <w:r w:rsidRPr="006C0D1E">
        <w:rPr>
          <w:rStyle w:val="StyleUnderline"/>
          <w:highlight w:val="cyan"/>
        </w:rPr>
        <w:t>state’s</w:t>
      </w:r>
      <w:r w:rsidRPr="006C0D1E">
        <w:rPr>
          <w:rStyle w:val="StyleUnderline"/>
        </w:rPr>
        <w:t xml:space="preserve"> electoral </w:t>
      </w:r>
      <w:r w:rsidRPr="006C0D1E">
        <w:rPr>
          <w:rStyle w:val="StyleUnderline"/>
          <w:highlight w:val="cyan"/>
        </w:rPr>
        <w:t>votes</w:t>
      </w:r>
      <w:r w:rsidRPr="006C0D1E">
        <w:rPr>
          <w:rStyle w:val="StyleUnderline"/>
        </w:rPr>
        <w:t xml:space="preserve"> to be </w:t>
      </w:r>
      <w:r w:rsidRPr="006C0D1E">
        <w:rPr>
          <w:rStyle w:val="StyleUnderline"/>
          <w:highlight w:val="cyan"/>
        </w:rPr>
        <w:t>in</w:t>
      </w:r>
      <w:r w:rsidRPr="006C0D1E">
        <w:rPr>
          <w:rStyle w:val="StyleUnderline"/>
        </w:rPr>
        <w:t xml:space="preserve"> the </w:t>
      </w:r>
      <w:r w:rsidRPr="006C0D1E">
        <w:rPr>
          <w:rStyle w:val="StyleUnderline"/>
          <w:highlight w:val="cyan"/>
        </w:rPr>
        <w:t>GOP column</w:t>
      </w:r>
      <w:r w:rsidRPr="006C0D1E">
        <w:rPr>
          <w:sz w:val="16"/>
        </w:rPr>
        <w:t xml:space="preserve"> for the first time since 1972, albeit very narrowly so). While we won’t namecheck every seat that flips to Trump in this category, arguably the most important district here is NE-2. While GOP Rep. Don Bacon has been a frequent Democratic target since he was elected in 2016, his Omaha-district is also critical at the presidential level. In a situation where Biden holds the “Blue Wall” trio of Michigan, Pennsylvania, and Wisconsin but loses the Sun Belt states of Arizona, Georgia, and Nevada, NE-2 could provide Biden’s 270th electoral vote. In fact, we would go a little bit further and say that this configuration would represent Biden’s </w:t>
      </w:r>
      <w:r w:rsidRPr="006C0D1E">
        <w:rPr>
          <w:rFonts w:eastAsiaTheme="majorEastAsia"/>
          <w:sz w:val="16"/>
        </w:rPr>
        <w:t>likeliest</w:t>
      </w:r>
      <w:r w:rsidRPr="006C0D1E">
        <w:rPr>
          <w:sz w:val="16"/>
        </w:rPr>
        <w:t xml:space="preserve"> path to 270 (</w:t>
      </w:r>
      <w:r w:rsidRPr="006C0D1E">
        <w:rPr>
          <w:rFonts w:eastAsiaTheme="majorEastAsia"/>
          <w:sz w:val="16"/>
        </w:rPr>
        <w:t>Crystal Ball</w:t>
      </w:r>
      <w:r w:rsidRPr="006C0D1E">
        <w:rPr>
          <w:sz w:val="16"/>
        </w:rPr>
        <w:t xml:space="preserve"> Managing Editor Kyle Kondik </w:t>
      </w:r>
      <w:r w:rsidRPr="006C0D1E">
        <w:rPr>
          <w:rFonts w:eastAsiaTheme="majorEastAsia"/>
          <w:sz w:val="16"/>
        </w:rPr>
        <w:t>discussed</w:t>
      </w:r>
      <w:r w:rsidRPr="006C0D1E">
        <w:rPr>
          <w:sz w:val="16"/>
        </w:rPr>
        <w:t xml:space="preserve"> this scenario when we moved some Electoral College ratings last month). With the Nebraska legislature </w:t>
      </w:r>
      <w:r w:rsidRPr="006C0D1E">
        <w:rPr>
          <w:rFonts w:eastAsiaTheme="majorEastAsia"/>
          <w:sz w:val="16"/>
        </w:rPr>
        <w:t>returning</w:t>
      </w:r>
      <w:r w:rsidRPr="006C0D1E">
        <w:rPr>
          <w:sz w:val="16"/>
        </w:rPr>
        <w:t xml:space="preserve"> to Lincoln for a special session later this month, Gov. Jim </w:t>
      </w:r>
      <w:proofErr w:type="spellStart"/>
      <w:r w:rsidRPr="006C0D1E">
        <w:rPr>
          <w:sz w:val="16"/>
        </w:rPr>
        <w:t>Pillen</w:t>
      </w:r>
      <w:proofErr w:type="spellEnd"/>
      <w:r w:rsidRPr="006C0D1E">
        <w:rPr>
          <w:sz w:val="16"/>
        </w:rPr>
        <w:t xml:space="preserve"> (R) is renewing his push to change the state’s Electoral Vote allocation format to winner-take-all, although legislators </w:t>
      </w:r>
      <w:r w:rsidRPr="006C0D1E">
        <w:rPr>
          <w:rFonts w:eastAsiaTheme="majorEastAsia"/>
          <w:sz w:val="16"/>
        </w:rPr>
        <w:t>turned back</w:t>
      </w:r>
      <w:r w:rsidRPr="006C0D1E">
        <w:rPr>
          <w:sz w:val="16"/>
        </w:rPr>
        <w:t xml:space="preserve"> a similar effort earlier this year. Some of the Democratic incumbents in seats that Trump carries in this scenario might still be favored: in South Texas for instance, Rep. Henry Cuellar (D, TX-28) routinely outruns the top of the ticket—Cuellar, who is also under indictment on bribery charges, caught a </w:t>
      </w:r>
      <w:r w:rsidRPr="006C0D1E">
        <w:rPr>
          <w:rFonts w:eastAsiaTheme="majorEastAsia"/>
          <w:sz w:val="16"/>
        </w:rPr>
        <w:t>break</w:t>
      </w:r>
      <w:r w:rsidRPr="006C0D1E">
        <w:rPr>
          <w:sz w:val="16"/>
        </w:rPr>
        <w:t xml:space="preserve"> last month when it was announced that his trial would not take place before the election. Going farther west, </w:t>
      </w:r>
      <w:r w:rsidRPr="006C0D1E">
        <w:rPr>
          <w:rStyle w:val="StyleUnderline"/>
        </w:rPr>
        <w:t xml:space="preserve">Democrats’ </w:t>
      </w:r>
      <w:r w:rsidRPr="006C0D1E">
        <w:rPr>
          <w:rStyle w:val="StyleUnderline"/>
          <w:highlight w:val="cyan"/>
        </w:rPr>
        <w:t>Nevada</w:t>
      </w:r>
      <w:r w:rsidRPr="006C0D1E">
        <w:rPr>
          <w:rStyle w:val="StyleUnderline"/>
        </w:rPr>
        <w:t xml:space="preserve"> gerrymander, </w:t>
      </w:r>
      <w:r w:rsidRPr="006C0D1E">
        <w:rPr>
          <w:sz w:val="16"/>
        </w:rPr>
        <w:t xml:space="preserve">which served them well in 2022, </w:t>
      </w:r>
      <w:r w:rsidRPr="006C0D1E">
        <w:rPr>
          <w:rStyle w:val="StyleUnderline"/>
        </w:rPr>
        <w:t xml:space="preserve">would </w:t>
      </w:r>
      <w:r w:rsidRPr="006C0D1E">
        <w:rPr>
          <w:rStyle w:val="Emphasis"/>
        </w:rPr>
        <w:t xml:space="preserve">begin to </w:t>
      </w:r>
      <w:r w:rsidRPr="006C0D1E">
        <w:rPr>
          <w:rStyle w:val="Emphasis"/>
          <w:highlight w:val="cyan"/>
        </w:rPr>
        <w:t>buckle</w:t>
      </w:r>
      <w:r w:rsidRPr="006C0D1E">
        <w:rPr>
          <w:rStyle w:val="StyleUnderline"/>
        </w:rPr>
        <w:t xml:space="preserve">, as Rep. Susie </w:t>
      </w:r>
      <w:r w:rsidRPr="006C0D1E">
        <w:rPr>
          <w:rStyle w:val="StyleUnderline"/>
          <w:highlight w:val="cyan"/>
        </w:rPr>
        <w:t>Lee</w:t>
      </w:r>
      <w:r w:rsidRPr="006C0D1E">
        <w:rPr>
          <w:rStyle w:val="StyleUnderline"/>
        </w:rPr>
        <w:t xml:space="preserve"> (D, NV-3) would </w:t>
      </w:r>
      <w:r w:rsidRPr="006C0D1E">
        <w:rPr>
          <w:rStyle w:val="StyleUnderline"/>
          <w:highlight w:val="cyan"/>
        </w:rPr>
        <w:t>have</w:t>
      </w:r>
      <w:r w:rsidRPr="006C0D1E">
        <w:rPr>
          <w:rStyle w:val="StyleUnderline"/>
        </w:rPr>
        <w:t xml:space="preserve"> a </w:t>
      </w:r>
      <w:r w:rsidRPr="006C0D1E">
        <w:rPr>
          <w:rStyle w:val="StyleUnderline"/>
          <w:highlight w:val="cyan"/>
        </w:rPr>
        <w:t>Trump +1 seat</w:t>
      </w:r>
      <w:r w:rsidRPr="006C0D1E">
        <w:rPr>
          <w:rStyle w:val="StyleUnderline"/>
        </w:rPr>
        <w:t>.</w:t>
      </w:r>
      <w:r w:rsidRPr="006C0D1E">
        <w:rPr>
          <w:sz w:val="16"/>
        </w:rPr>
        <w:t xml:space="preserve"> Still, though Biden’s position has been wanting in Nevada for months by this point, national Republicans have not seemed to take much of an </w:t>
      </w:r>
      <w:r w:rsidRPr="006C0D1E">
        <w:rPr>
          <w:rFonts w:eastAsiaTheme="majorEastAsia"/>
          <w:sz w:val="16"/>
        </w:rPr>
        <w:t>interest</w:t>
      </w:r>
      <w:r w:rsidRPr="006C0D1E">
        <w:rPr>
          <w:sz w:val="16"/>
        </w:rPr>
        <w:t xml:space="preserve"> in House races there (although that could obviously change). Aside from the seats listed on Table 1, a </w:t>
      </w:r>
      <w:r w:rsidRPr="006C0D1E">
        <w:rPr>
          <w:rStyle w:val="Emphasis"/>
        </w:rPr>
        <w:t>uniform swing</w:t>
      </w:r>
      <w:r w:rsidRPr="006C0D1E">
        <w:rPr>
          <w:rStyle w:val="StyleUnderline"/>
        </w:rPr>
        <w:t xml:space="preserve"> to Trump would have </w:t>
      </w:r>
      <w:r w:rsidRPr="006C0D1E">
        <w:rPr>
          <w:rStyle w:val="StyleUnderline"/>
          <w:highlight w:val="cyan"/>
        </w:rPr>
        <w:t>implications in other</w:t>
      </w:r>
      <w:r w:rsidRPr="006C0D1E">
        <w:rPr>
          <w:rStyle w:val="StyleUnderline"/>
        </w:rPr>
        <w:t xml:space="preserve"> </w:t>
      </w:r>
      <w:proofErr w:type="gramStart"/>
      <w:r w:rsidRPr="006C0D1E">
        <w:rPr>
          <w:rStyle w:val="StyleUnderline"/>
        </w:rPr>
        <w:t>hotly-contested</w:t>
      </w:r>
      <w:proofErr w:type="gramEnd"/>
      <w:r w:rsidRPr="006C0D1E">
        <w:rPr>
          <w:rStyle w:val="StyleUnderline"/>
        </w:rPr>
        <w:t xml:space="preserve"> </w:t>
      </w:r>
      <w:r w:rsidRPr="006C0D1E">
        <w:rPr>
          <w:rStyle w:val="StyleUnderline"/>
          <w:highlight w:val="cyan"/>
        </w:rPr>
        <w:t>races</w:t>
      </w:r>
      <w:r w:rsidRPr="006C0D1E">
        <w:rPr>
          <w:rStyle w:val="StyleUnderline"/>
        </w:rPr>
        <w:t xml:space="preserve">. All three co-chairs of the </w:t>
      </w:r>
      <w:r w:rsidRPr="006C0D1E">
        <w:rPr>
          <w:rStyle w:val="StyleUnderline"/>
          <w:highlight w:val="cyan"/>
        </w:rPr>
        <w:t>Blue Dog</w:t>
      </w:r>
      <w:r w:rsidRPr="006C0D1E">
        <w:rPr>
          <w:rStyle w:val="StyleUnderline"/>
        </w:rPr>
        <w:t xml:space="preserve"> Coalition—</w:t>
      </w:r>
      <w:r w:rsidRPr="006C0D1E">
        <w:rPr>
          <w:rStyle w:val="StyleUnderline"/>
          <w:highlight w:val="cyan"/>
        </w:rPr>
        <w:t>Golden</w:t>
      </w:r>
      <w:r w:rsidRPr="006C0D1E">
        <w:rPr>
          <w:rStyle w:val="StyleUnderline"/>
        </w:rPr>
        <w:t xml:space="preserve">, </w:t>
      </w:r>
      <w:proofErr w:type="spellStart"/>
      <w:r w:rsidRPr="006C0D1E">
        <w:rPr>
          <w:rStyle w:val="StyleUnderline"/>
        </w:rPr>
        <w:t>Gluesenkamp</w:t>
      </w:r>
      <w:proofErr w:type="spellEnd"/>
      <w:r w:rsidRPr="006C0D1E">
        <w:rPr>
          <w:rStyle w:val="StyleUnderline"/>
        </w:rPr>
        <w:t xml:space="preserve"> </w:t>
      </w:r>
      <w:r w:rsidRPr="006C0D1E">
        <w:rPr>
          <w:rStyle w:val="StyleUnderline"/>
          <w:highlight w:val="cyan"/>
        </w:rPr>
        <w:t>Perez</w:t>
      </w:r>
      <w:r w:rsidRPr="006C0D1E">
        <w:rPr>
          <w:rStyle w:val="StyleUnderline"/>
        </w:rPr>
        <w:t xml:space="preserve">, and Alaska’s Mary </w:t>
      </w:r>
      <w:proofErr w:type="spellStart"/>
      <w:r w:rsidRPr="006C0D1E">
        <w:rPr>
          <w:rStyle w:val="StyleUnderline"/>
          <w:highlight w:val="cyan"/>
        </w:rPr>
        <w:t>Peltola</w:t>
      </w:r>
      <w:proofErr w:type="spellEnd"/>
      <w:r w:rsidRPr="006C0D1E">
        <w:rPr>
          <w:rStyle w:val="StyleUnderline"/>
        </w:rPr>
        <w:t xml:space="preserve">—would be defending </w:t>
      </w:r>
      <w:r w:rsidRPr="006C0D1E">
        <w:rPr>
          <w:rStyle w:val="Emphasis"/>
          <w:highlight w:val="cyan"/>
        </w:rPr>
        <w:t>double-digit</w:t>
      </w:r>
      <w:r w:rsidRPr="006C0D1E">
        <w:rPr>
          <w:rStyle w:val="StyleUnderline"/>
          <w:highlight w:val="cyan"/>
        </w:rPr>
        <w:t xml:space="preserve"> Trump seats</w:t>
      </w:r>
      <w:r w:rsidRPr="006C0D1E">
        <w:rPr>
          <w:sz w:val="16"/>
        </w:rPr>
        <w:t xml:space="preserve"> in the more extreme scenario (though to be fair to </w:t>
      </w:r>
      <w:proofErr w:type="spellStart"/>
      <w:r w:rsidRPr="006C0D1E">
        <w:rPr>
          <w:sz w:val="16"/>
        </w:rPr>
        <w:t>Peltola</w:t>
      </w:r>
      <w:proofErr w:type="spellEnd"/>
      <w:r w:rsidRPr="006C0D1E">
        <w:rPr>
          <w:sz w:val="16"/>
        </w:rPr>
        <w:t xml:space="preserve">, Alaska has been a double-digit Republican-won state in presidential contests since 1996). This may explain why Golden and </w:t>
      </w:r>
      <w:proofErr w:type="spellStart"/>
      <w:r w:rsidRPr="006C0D1E">
        <w:rPr>
          <w:sz w:val="16"/>
        </w:rPr>
        <w:t>Gluesenkamp</w:t>
      </w:r>
      <w:proofErr w:type="spellEnd"/>
      <w:r w:rsidRPr="006C0D1E">
        <w:rPr>
          <w:sz w:val="16"/>
        </w:rPr>
        <w:t xml:space="preserve"> Perez have taken a “who cares, he’s going to lose anyway” stance on Biden: if Trump is perceived to be on an easy path back to the White House, red-district voters who may otherwise feel threatened by Democratic control of Washington could be more likely to split their tickets. </w:t>
      </w:r>
      <w:r w:rsidRPr="006C0D1E">
        <w:rPr>
          <w:rStyle w:val="StyleUnderline"/>
        </w:rPr>
        <w:t xml:space="preserve">Marcy </w:t>
      </w:r>
      <w:r w:rsidRPr="006C0D1E">
        <w:rPr>
          <w:rStyle w:val="StyleUnderline"/>
          <w:highlight w:val="cyan"/>
        </w:rPr>
        <w:t>Kaptur</w:t>
      </w:r>
      <w:r w:rsidRPr="006C0D1E">
        <w:rPr>
          <w:rStyle w:val="StyleUnderline"/>
        </w:rPr>
        <w:t xml:space="preserve"> (D, OH-9), who is running for a historic 22nd term, would have a similar </w:t>
      </w:r>
      <w:r w:rsidRPr="006C0D1E">
        <w:rPr>
          <w:rStyle w:val="StyleUnderline"/>
          <w:highlight w:val="cyan"/>
        </w:rPr>
        <w:t>Trump +11</w:t>
      </w:r>
      <w:r w:rsidRPr="006C0D1E">
        <w:rPr>
          <w:rStyle w:val="StyleUnderline"/>
        </w:rPr>
        <w:t xml:space="preserve"> seat.</w:t>
      </w:r>
      <w:r w:rsidRPr="006C0D1E">
        <w:rPr>
          <w:sz w:val="16"/>
        </w:rPr>
        <w:t xml:space="preserve"> Meanwhile, </w:t>
      </w:r>
      <w:r w:rsidRPr="006C0D1E">
        <w:rPr>
          <w:rStyle w:val="StyleUnderline"/>
        </w:rPr>
        <w:t xml:space="preserve">Democratic </w:t>
      </w:r>
      <w:r w:rsidRPr="006C0D1E">
        <w:rPr>
          <w:rStyle w:val="Emphasis"/>
          <w:highlight w:val="cyan"/>
        </w:rPr>
        <w:t xml:space="preserve">offensive </w:t>
      </w:r>
      <w:r w:rsidRPr="006C0D1E">
        <w:rPr>
          <w:rStyle w:val="Emphasis"/>
        </w:rPr>
        <w:t>opportunities</w:t>
      </w:r>
      <w:r w:rsidRPr="006C0D1E">
        <w:rPr>
          <w:rStyle w:val="StyleUnderline"/>
        </w:rPr>
        <w:t xml:space="preserve"> could get </w:t>
      </w:r>
      <w:r w:rsidRPr="006C0D1E">
        <w:rPr>
          <w:rStyle w:val="StyleUnderline"/>
          <w:highlight w:val="cyan"/>
        </w:rPr>
        <w:t>less promising</w:t>
      </w:r>
      <w:r w:rsidRPr="006C0D1E">
        <w:rPr>
          <w:sz w:val="16"/>
        </w:rPr>
        <w:t xml:space="preserve">. On Long Island, the </w:t>
      </w:r>
      <w:r w:rsidRPr="006C0D1E">
        <w:rPr>
          <w:rStyle w:val="StyleUnderline"/>
          <w:highlight w:val="cyan"/>
        </w:rPr>
        <w:t>bluest district</w:t>
      </w:r>
      <w:r w:rsidRPr="006C0D1E">
        <w:rPr>
          <w:rStyle w:val="StyleUnderline"/>
        </w:rPr>
        <w:t xml:space="preserve"> that is currently </w:t>
      </w:r>
      <w:r w:rsidRPr="006C0D1E">
        <w:rPr>
          <w:rStyle w:val="StyleUnderline"/>
          <w:highlight w:val="cyan"/>
        </w:rPr>
        <w:t>held by</w:t>
      </w:r>
      <w:r w:rsidRPr="006C0D1E">
        <w:rPr>
          <w:rStyle w:val="StyleUnderline"/>
        </w:rPr>
        <w:t xml:space="preserve"> a </w:t>
      </w:r>
      <w:r w:rsidRPr="006C0D1E">
        <w:rPr>
          <w:rStyle w:val="StyleUnderline"/>
          <w:highlight w:val="cyan"/>
        </w:rPr>
        <w:t>Republican</w:t>
      </w:r>
      <w:r w:rsidRPr="006C0D1E">
        <w:rPr>
          <w:rStyle w:val="StyleUnderline"/>
        </w:rPr>
        <w:t xml:space="preserve"> is Rep. Anthony </w:t>
      </w:r>
      <w:proofErr w:type="spellStart"/>
      <w:r w:rsidRPr="006C0D1E">
        <w:rPr>
          <w:rStyle w:val="StyleUnderline"/>
        </w:rPr>
        <w:t>D’Esposito’s</w:t>
      </w:r>
      <w:proofErr w:type="spellEnd"/>
      <w:r w:rsidRPr="006C0D1E">
        <w:rPr>
          <w:rStyle w:val="StyleUnderline"/>
        </w:rPr>
        <w:t xml:space="preserve"> </w:t>
      </w:r>
      <w:r w:rsidRPr="006C0D1E">
        <w:rPr>
          <w:rStyle w:val="StyleUnderline"/>
          <w:highlight w:val="cyan"/>
        </w:rPr>
        <w:t>NY-4</w:t>
      </w:r>
      <w:r w:rsidRPr="006C0D1E">
        <w:rPr>
          <w:sz w:val="16"/>
        </w:rPr>
        <w:t xml:space="preserve"> (we rate the race as Leans Democratic). </w:t>
      </w:r>
      <w:proofErr w:type="spellStart"/>
      <w:r w:rsidRPr="006C0D1E">
        <w:rPr>
          <w:sz w:val="16"/>
        </w:rPr>
        <w:t>D’Esposito</w:t>
      </w:r>
      <w:proofErr w:type="spellEnd"/>
      <w:r w:rsidRPr="006C0D1E">
        <w:rPr>
          <w:sz w:val="16"/>
        </w:rPr>
        <w:t xml:space="preserve"> could still be an underdog, but if </w:t>
      </w:r>
      <w:r w:rsidRPr="006C0D1E">
        <w:rPr>
          <w:rStyle w:val="StyleUnderline"/>
          <w:highlight w:val="cyan"/>
        </w:rPr>
        <w:t>Trump’s deficit</w:t>
      </w:r>
      <w:r w:rsidRPr="006C0D1E">
        <w:rPr>
          <w:rStyle w:val="StyleUnderline"/>
        </w:rPr>
        <w:t xml:space="preserve"> in the district were </w:t>
      </w:r>
      <w:r w:rsidRPr="006C0D1E">
        <w:rPr>
          <w:rStyle w:val="StyleUnderline"/>
          <w:highlight w:val="cyan"/>
        </w:rPr>
        <w:t>cut to 7</w:t>
      </w:r>
      <w:r w:rsidRPr="006C0D1E">
        <w:rPr>
          <w:rStyle w:val="StyleUnderline"/>
        </w:rPr>
        <w:t xml:space="preserve"> points instead of 15, his </w:t>
      </w:r>
      <w:r w:rsidRPr="006C0D1E">
        <w:rPr>
          <w:rStyle w:val="StyleUnderline"/>
          <w:highlight w:val="cyan"/>
        </w:rPr>
        <w:t>odds</w:t>
      </w:r>
      <w:r w:rsidRPr="006C0D1E">
        <w:rPr>
          <w:rStyle w:val="StyleUnderline"/>
        </w:rPr>
        <w:t xml:space="preserve"> would look </w:t>
      </w:r>
      <w:r w:rsidRPr="006C0D1E">
        <w:rPr>
          <w:rStyle w:val="Emphasis"/>
          <w:highlight w:val="cyan"/>
        </w:rPr>
        <w:t>less daunting.</w:t>
      </w:r>
    </w:p>
    <w:p w14:paraId="67B78828" w14:textId="77777777" w:rsidR="006F24FE" w:rsidRPr="000D40B4" w:rsidRDefault="006F24FE" w:rsidP="006F24FE"/>
    <w:p w14:paraId="06EF5DF9" w14:textId="77777777" w:rsidR="006F24FE" w:rsidRDefault="006F24FE" w:rsidP="006F24FE">
      <w:pPr>
        <w:pStyle w:val="Heading3"/>
      </w:pPr>
      <w:r>
        <w:lastRenderedPageBreak/>
        <w:t>Impact --- Trump Foreign Policy</w:t>
      </w:r>
    </w:p>
    <w:p w14:paraId="27F4BB1A" w14:textId="77777777" w:rsidR="006F24FE" w:rsidRDefault="006F24FE" w:rsidP="006F24FE">
      <w:pPr>
        <w:pStyle w:val="Heading4"/>
      </w:pPr>
      <w:r>
        <w:t>Trump’s Project 2025 agenda causes unchecked militarism and arms racing – nuclear war.</w:t>
      </w:r>
    </w:p>
    <w:p w14:paraId="72BA9D46" w14:textId="77777777" w:rsidR="006F24FE" w:rsidRPr="00CF77A5" w:rsidRDefault="006F24FE" w:rsidP="006F24FE">
      <w:r w:rsidRPr="00CF77A5">
        <w:rPr>
          <w:b/>
          <w:bCs/>
          <w:sz w:val="26"/>
          <w:szCs w:val="26"/>
        </w:rPr>
        <w:t>Hartung’24</w:t>
      </w:r>
      <w:r>
        <w:t xml:space="preserve"> [William D. Hartung, Senior research fellow at the Quincy Institute for Responsible Statecraft, June 5 2024, “Conservatives Are Gearing Up for a Major Military Expansion under Trump 2.0”, The Nation, </w:t>
      </w:r>
      <w:hyperlink r:id="rId57" w:history="1">
        <w:r w:rsidRPr="004041EC">
          <w:rPr>
            <w:rStyle w:val="Hyperlink"/>
          </w:rPr>
          <w:t>https://www.thenation.com/article/society/project-2025-military-pentagon-spending/</w:t>
        </w:r>
      </w:hyperlink>
      <w:r>
        <w:t xml:space="preserve">] // </w:t>
      </w:r>
      <w:proofErr w:type="spellStart"/>
      <w:r>
        <w:t>tara</w:t>
      </w:r>
      <w:proofErr w:type="spellEnd"/>
    </w:p>
    <w:p w14:paraId="7C30758C" w14:textId="77777777" w:rsidR="006F24FE" w:rsidRDefault="006F24FE" w:rsidP="006F24FE">
      <w:r>
        <w:t xml:space="preserve">When I dipped into the 195-page section on “The Common Defense” in </w:t>
      </w:r>
      <w:r w:rsidRPr="00715C3D">
        <w:rPr>
          <w:rStyle w:val="StyleUnderline"/>
        </w:rPr>
        <w:t>Project 2025</w:t>
      </w:r>
      <w:r>
        <w:t>’s Mandate for Leadership, my first question was how even the most hawkish of hawks could be disappointed with a Pentagon budget that is now soaring toward $1 trillion a year—hundreds of billions of dollars more than at the height of the Vietnam War or the peak year of the Cold War. I was particularly intrigued because the author of its chapter on the Pentagon is Christopher Miller, who, after a brief stint as acting secretary of defense under Donald Trump, wrote a memoir in which he asserted that our military is “bloated and wasteful” and argued that we could “cut our defense budget in half and it would still be nearly twice as big as China’s.</w:t>
      </w:r>
    </w:p>
    <w:p w14:paraId="6A1A6415" w14:textId="77777777" w:rsidR="006F24FE" w:rsidRDefault="006F24FE" w:rsidP="006F24FE">
      <w:r>
        <w:t xml:space="preserve">Unfortunately, Miller the budget cutter is nowhere to be found here. Instead, Miller </w:t>
      </w:r>
      <w:r w:rsidRPr="00715C3D">
        <w:rPr>
          <w:rStyle w:val="StyleUnderline"/>
        </w:rPr>
        <w:t>calls for expanding the Army, Navy, Air Force, and Space Force and increasing the funding for nuclear weapons, missile defense, and offensive weapons in space</w:t>
      </w:r>
      <w:r>
        <w:t xml:space="preserve">. Perhaps that’s because, according to </w:t>
      </w:r>
      <w:proofErr w:type="gramStart"/>
      <w:r>
        <w:t>a number of</w:t>
      </w:r>
      <w:proofErr w:type="gramEnd"/>
      <w:r>
        <w:t xml:space="preserve"> veteran Pentagon watchers, he is the current favorite to serve as secretary of defense in the unfortunate event of a second Trump administration.</w:t>
      </w:r>
    </w:p>
    <w:p w14:paraId="117E6CF2" w14:textId="77777777" w:rsidR="006F24FE" w:rsidRDefault="006F24FE" w:rsidP="006F24FE"/>
    <w:p w14:paraId="3A26484C" w14:textId="77777777" w:rsidR="006F24FE" w:rsidRPr="002562B0" w:rsidRDefault="006F24FE" w:rsidP="006F24FE">
      <w:pPr>
        <w:rPr>
          <w:rStyle w:val="StyleUnderline"/>
        </w:rPr>
      </w:pPr>
      <w:r>
        <w:t xml:space="preserve">Miller conveniently fails to mention how much </w:t>
      </w:r>
      <w:proofErr w:type="gramStart"/>
      <w:r>
        <w:t>all of</w:t>
      </w:r>
      <w:proofErr w:type="gramEnd"/>
      <w:r>
        <w:t xml:space="preserve"> his </w:t>
      </w:r>
      <w:r w:rsidRPr="002562B0">
        <w:rPr>
          <w:rStyle w:val="StyleUnderline"/>
        </w:rPr>
        <w:t>proposals</w:t>
      </w:r>
      <w:r>
        <w:t xml:space="preserve"> will cost. At a minimum, they </w:t>
      </w:r>
      <w:r w:rsidRPr="002562B0">
        <w:rPr>
          <w:rStyle w:val="StyleUnderline"/>
        </w:rPr>
        <w:t>would add hundreds of billions of dollars to the Pentagon’s spending plan for the next five years</w:t>
      </w:r>
      <w:r>
        <w:t xml:space="preserve">—and they would do so </w:t>
      </w:r>
      <w:r w:rsidRPr="002562B0">
        <w:rPr>
          <w:rStyle w:val="StyleUnderline"/>
        </w:rPr>
        <w:t xml:space="preserve">at the expense of </w:t>
      </w:r>
      <w:r>
        <w:t xml:space="preserve">everything else we need to protect the lives and livelihoods of the people of America and the world, from promoting </w:t>
      </w:r>
      <w:r w:rsidRPr="002562B0">
        <w:rPr>
          <w:rStyle w:val="StyleUnderline"/>
        </w:rPr>
        <w:t>public health</w:t>
      </w:r>
      <w:r>
        <w:t xml:space="preserve"> to addressing </w:t>
      </w:r>
      <w:r w:rsidRPr="002562B0">
        <w:rPr>
          <w:rStyle w:val="StyleUnderline"/>
        </w:rPr>
        <w:t>climate change</w:t>
      </w:r>
      <w:r>
        <w:t xml:space="preserve"> to </w:t>
      </w:r>
      <w:r w:rsidRPr="002562B0">
        <w:rPr>
          <w:rStyle w:val="StyleUnderline"/>
        </w:rPr>
        <w:t>rebuilding basic infrastructure to reducing poverty and hunger.</w:t>
      </w:r>
    </w:p>
    <w:p w14:paraId="69B050EA" w14:textId="77777777" w:rsidR="006F24FE" w:rsidRDefault="006F24FE" w:rsidP="006F24FE">
      <w:r>
        <w:t xml:space="preserve">The </w:t>
      </w:r>
      <w:r w:rsidRPr="003616C1">
        <w:rPr>
          <w:rStyle w:val="StyleUnderline"/>
        </w:rPr>
        <w:t>central component</w:t>
      </w:r>
      <w:r>
        <w:t xml:space="preserve"> of Miller’s ultra-muscular approach to “defense” is t</w:t>
      </w:r>
      <w:r w:rsidRPr="003616C1">
        <w:rPr>
          <w:rStyle w:val="StyleUnderline"/>
        </w:rPr>
        <w:t xml:space="preserve">o double down on efforts to create a military that can beat China </w:t>
      </w:r>
      <w:r>
        <w:t xml:space="preserve">in a potential conflict. “By far the most significant danger to Americans’ security, freedoms, and prosperity is China,” he warns, adding, with some redundancy, that “U.S. defense strategy must identify China unequivocally as the top priority for U.S. defense planning.” Far from ensuring this country’s safety, however, </w:t>
      </w:r>
      <w:r w:rsidRPr="003616C1">
        <w:rPr>
          <w:rStyle w:val="Emphasis"/>
        </w:rPr>
        <w:t>a military-first approach to China increases the prospects for a war between nuclear-armed powers that we should be doing everything in our power to prevent.</w:t>
      </w:r>
      <w:r>
        <w:t xml:space="preserve"> (For more on Project 2025’s plans for the US-China relationship, see Jake Werner’s “A New Exclusion Act” in this issue.)</w:t>
      </w:r>
    </w:p>
    <w:p w14:paraId="2C1D21E3" w14:textId="77777777" w:rsidR="006F24FE" w:rsidRDefault="006F24FE" w:rsidP="006F24FE"/>
    <w:p w14:paraId="74A9C51F" w14:textId="77777777" w:rsidR="006F24FE" w:rsidRDefault="006F24FE" w:rsidP="006F24FE">
      <w:r>
        <w:t xml:space="preserve">To its credit, Mandate for Leadership makes a frank admission of the severe split within the Republican Party over the conflict in Ukraine. It notes that one conservative faction argues for “continued U.S. involvement including military aid, economic aid, and the presence of NATO and U.S. troops if </w:t>
      </w:r>
      <w:r>
        <w:lastRenderedPageBreak/>
        <w:t>necessary” (emphasis added), while the other side wants a negotiated end to the conflict and “denies that U.S. Ukrainian support is in the national security interest of America at all.”</w:t>
      </w:r>
    </w:p>
    <w:p w14:paraId="2FFC374A" w14:textId="77777777" w:rsidR="006F24FE" w:rsidRDefault="006F24FE" w:rsidP="006F24FE"/>
    <w:p w14:paraId="79E1E37A" w14:textId="77777777" w:rsidR="006F24FE" w:rsidRPr="00695041" w:rsidRDefault="006F24FE" w:rsidP="006F24FE">
      <w:pPr>
        <w:rPr>
          <w:rStyle w:val="Emphasis"/>
        </w:rPr>
      </w:pPr>
      <w:r>
        <w:t xml:space="preserve">Meanwhile, Miller’s </w:t>
      </w:r>
      <w:r w:rsidRPr="003616C1">
        <w:rPr>
          <w:rStyle w:val="StyleUnderline"/>
        </w:rPr>
        <w:t>proposals for changes in nuclear policy, missile defense, and the militarization of space are</w:t>
      </w:r>
      <w:r>
        <w:t xml:space="preserve"> both straightforward and </w:t>
      </w:r>
      <w:r w:rsidRPr="003616C1">
        <w:rPr>
          <w:rStyle w:val="StyleUnderline"/>
        </w:rPr>
        <w:t>extremely aggressive</w:t>
      </w:r>
      <w:r>
        <w:t xml:space="preserve">: building </w:t>
      </w:r>
      <w:r w:rsidRPr="003616C1">
        <w:rPr>
          <w:rStyle w:val="StyleUnderline"/>
        </w:rPr>
        <w:t xml:space="preserve">more nuclear-armed bombers and intercontinental ballistic missiles </w:t>
      </w:r>
      <w:r>
        <w:t xml:space="preserve">than are currently planned, ensuring the viability of warheads on existing missiles, and </w:t>
      </w:r>
      <w:r w:rsidRPr="003616C1">
        <w:rPr>
          <w:rStyle w:val="StyleUnderline"/>
        </w:rPr>
        <w:t>developing new types of nuclear weapons</w:t>
      </w:r>
      <w:r>
        <w:t xml:space="preserve">. Keep in mind that these increases would come on top of the Pentagon’s current $2 trillion plan to build a new generation of nuclear weapons. </w:t>
      </w:r>
      <w:r w:rsidRPr="003616C1">
        <w:rPr>
          <w:rStyle w:val="StyleUnderline"/>
        </w:rPr>
        <w:t>It’s a recipe for an</w:t>
      </w:r>
      <w:r>
        <w:t xml:space="preserve"> accelerated </w:t>
      </w:r>
      <w:r w:rsidRPr="00695041">
        <w:rPr>
          <w:rStyle w:val="Emphasis"/>
        </w:rPr>
        <w:t>three-way arms race with Russia and China</w:t>
      </w:r>
      <w:r>
        <w:t xml:space="preserve"> </w:t>
      </w:r>
      <w:r w:rsidRPr="00695041">
        <w:rPr>
          <w:rStyle w:val="Emphasis"/>
        </w:rPr>
        <w:t>that will make a nuclear confrontation more likely.</w:t>
      </w:r>
    </w:p>
    <w:p w14:paraId="69E0B81A" w14:textId="77777777" w:rsidR="006F24FE" w:rsidRDefault="006F24FE" w:rsidP="006F24FE"/>
    <w:p w14:paraId="6D03B627" w14:textId="77777777" w:rsidR="006F24FE" w:rsidRDefault="006F24FE" w:rsidP="006F24FE">
      <w:pPr>
        <w:rPr>
          <w:rStyle w:val="StyleUnderline"/>
        </w:rPr>
      </w:pPr>
      <w:r>
        <w:t xml:space="preserve">Given Miller’s unalloyed militarism here, it’s not surprising that he calls for sharp increases in spending on missile defense and space war—items that have been near-sacred commitments of the Republican national security elite ever since Ronald Reagan’s 1983 “Star Wars” speech. The Project 2025 Mandate proposes the closest thing to a comprehensive missile defense program since that failed effort of the 1980s. Perhaps most important, Miller denies the very real likelihood that </w:t>
      </w:r>
      <w:r w:rsidRPr="00246CD4">
        <w:rPr>
          <w:rStyle w:val="StyleUnderline"/>
        </w:rPr>
        <w:t>building up “defensive” systems will only provoke rival nuclear powers to increase their deployments of offensive weapons in return.</w:t>
      </w:r>
    </w:p>
    <w:p w14:paraId="426FE7E9" w14:textId="77777777" w:rsidR="006F24FE" w:rsidRPr="00B95B12" w:rsidRDefault="006F24FE" w:rsidP="006F24FE"/>
    <w:p w14:paraId="5A20A524" w14:textId="77777777" w:rsidR="006F24FE" w:rsidRPr="00784AD7" w:rsidRDefault="006F24FE" w:rsidP="006F24FE">
      <w:pPr>
        <w:pStyle w:val="Heading4"/>
      </w:pPr>
      <w:r w:rsidRPr="00784AD7">
        <w:t>Republicans winning even a chamber is game over</w:t>
      </w:r>
    </w:p>
    <w:p w14:paraId="316C4B91" w14:textId="77777777" w:rsidR="006F24FE" w:rsidRPr="00784AD7" w:rsidRDefault="006F24FE" w:rsidP="006F24FE">
      <w:r w:rsidRPr="00784AD7">
        <w:rPr>
          <w:rStyle w:val="Style13ptBold"/>
        </w:rPr>
        <w:t>Pinto 5-7</w:t>
      </w:r>
      <w:r w:rsidRPr="00784AD7">
        <w:t xml:space="preserve"> [Carolina; 5-7-2024; “Forget the executive, let's focus on Congress”; https://www.techuk.org/resource/forget-the-executive-let-s-focus-on-congress.html] </w:t>
      </w:r>
      <w:r>
        <w:t>Vikrant</w:t>
      </w:r>
    </w:p>
    <w:p w14:paraId="229BCC53" w14:textId="77777777" w:rsidR="006F24FE" w:rsidRPr="00784AD7" w:rsidRDefault="006F24FE" w:rsidP="006F24FE">
      <w:r w:rsidRPr="00784AD7">
        <w:t>Scenario 1: Biden wins with a split Congress</w:t>
      </w:r>
    </w:p>
    <w:p w14:paraId="4DFA4D0A" w14:textId="77777777" w:rsidR="006F24FE" w:rsidRPr="00784AD7" w:rsidRDefault="006F24FE" w:rsidP="006F24FE">
      <w:pPr>
        <w:rPr>
          <w:sz w:val="16"/>
        </w:rPr>
      </w:pPr>
      <w:r w:rsidRPr="00784AD7">
        <w:rPr>
          <w:sz w:val="16"/>
        </w:rPr>
        <w:t xml:space="preserve">In this scenario, a </w:t>
      </w:r>
      <w:r w:rsidRPr="00784AD7">
        <w:rPr>
          <w:rStyle w:val="Emphasis"/>
          <w:highlight w:val="green"/>
        </w:rPr>
        <w:t>Republican-run Senate</w:t>
      </w:r>
      <w:r w:rsidRPr="00784AD7">
        <w:rPr>
          <w:sz w:val="16"/>
        </w:rPr>
        <w:t xml:space="preserve"> will likely </w:t>
      </w:r>
      <w:r w:rsidRPr="00784AD7">
        <w:rPr>
          <w:rStyle w:val="StyleUnderline"/>
          <w:highlight w:val="green"/>
        </w:rPr>
        <w:t>roadblock</w:t>
      </w:r>
      <w:r w:rsidRPr="00784AD7">
        <w:rPr>
          <w:rStyle w:val="StyleUnderline"/>
        </w:rPr>
        <w:t xml:space="preserve"> most of Biden's </w:t>
      </w:r>
      <w:r w:rsidRPr="00784AD7">
        <w:rPr>
          <w:rStyle w:val="StyleUnderline"/>
          <w:highlight w:val="green"/>
        </w:rPr>
        <w:t>plans for</w:t>
      </w:r>
      <w:r w:rsidRPr="00784AD7">
        <w:rPr>
          <w:rStyle w:val="StyleUnderline"/>
        </w:rPr>
        <w:t xml:space="preserve"> his </w:t>
      </w:r>
      <w:r w:rsidRPr="00784AD7">
        <w:rPr>
          <w:rStyle w:val="StyleUnderline"/>
          <w:highlight w:val="green"/>
        </w:rPr>
        <w:t>second term</w:t>
      </w:r>
      <w:r w:rsidRPr="00784AD7">
        <w:rPr>
          <w:rStyle w:val="StyleUnderline"/>
        </w:rPr>
        <w:t>. The Congress split will prohibit Biden and the Democrats from codifying Roe v Wade</w:t>
      </w:r>
      <w:r w:rsidRPr="00784AD7">
        <w:rPr>
          <w:sz w:val="16"/>
        </w:rPr>
        <w:t>. However, the Biden administration can help protect certain abortion rights such as the right to travel across state lines to receive abortion medication.</w:t>
      </w:r>
    </w:p>
    <w:p w14:paraId="166A5E03" w14:textId="77777777" w:rsidR="006F24FE" w:rsidRPr="00784AD7" w:rsidRDefault="006F24FE" w:rsidP="006F24FE">
      <w:pPr>
        <w:rPr>
          <w:sz w:val="16"/>
        </w:rPr>
      </w:pPr>
      <w:r w:rsidRPr="00784AD7">
        <w:rPr>
          <w:sz w:val="16"/>
        </w:rPr>
        <w:t xml:space="preserve">China will remain a rare area of consensus in a divided Congress. Bipartisan collaboration can be expected to create a national defense strategy to counter China. A bipartisan border security bill is unlikely, although it may </w:t>
      </w:r>
      <w:proofErr w:type="spellStart"/>
      <w:r w:rsidRPr="00784AD7">
        <w:rPr>
          <w:sz w:val="16"/>
        </w:rPr>
        <w:t>materialise</w:t>
      </w:r>
      <w:proofErr w:type="spellEnd"/>
      <w:r w:rsidRPr="00784AD7">
        <w:rPr>
          <w:sz w:val="16"/>
        </w:rPr>
        <w:t xml:space="preserve"> if Trump decides to leave the Republican party after losing the elections.  In other global affairs, </w:t>
      </w:r>
      <w:r w:rsidRPr="00784AD7">
        <w:rPr>
          <w:rStyle w:val="Emphasis"/>
          <w:highlight w:val="green"/>
        </w:rPr>
        <w:t>financial</w:t>
      </w:r>
      <w:r w:rsidRPr="00784AD7">
        <w:rPr>
          <w:rStyle w:val="StyleUnderline"/>
        </w:rPr>
        <w:t xml:space="preserve"> and </w:t>
      </w:r>
      <w:r w:rsidRPr="00784AD7">
        <w:rPr>
          <w:rStyle w:val="Emphasis"/>
          <w:highlight w:val="green"/>
        </w:rPr>
        <w:t>military</w:t>
      </w:r>
      <w:r w:rsidRPr="00784AD7">
        <w:rPr>
          <w:rStyle w:val="StyleUnderline"/>
          <w:highlight w:val="green"/>
        </w:rPr>
        <w:t xml:space="preserve"> support for foreign conflicts</w:t>
      </w:r>
      <w:r w:rsidRPr="00784AD7">
        <w:rPr>
          <w:rStyle w:val="StyleUnderline"/>
        </w:rPr>
        <w:t xml:space="preserve"> will likely be </w:t>
      </w:r>
      <w:r w:rsidRPr="00784AD7">
        <w:rPr>
          <w:rStyle w:val="Emphasis"/>
          <w:highlight w:val="green"/>
        </w:rPr>
        <w:t>watered down</w:t>
      </w:r>
      <w:r w:rsidRPr="00784AD7">
        <w:rPr>
          <w:rStyle w:val="StyleUnderline"/>
        </w:rPr>
        <w:t xml:space="preserve"> by a split in Congress</w:t>
      </w:r>
      <w:r w:rsidRPr="00784AD7">
        <w:rPr>
          <w:sz w:val="16"/>
        </w:rPr>
        <w:t xml:space="preserve">. </w:t>
      </w:r>
      <w:proofErr w:type="gramStart"/>
      <w:r w:rsidRPr="00784AD7">
        <w:rPr>
          <w:sz w:val="16"/>
        </w:rPr>
        <w:t>But,</w:t>
      </w:r>
      <w:proofErr w:type="gramEnd"/>
      <w:r w:rsidRPr="00784AD7">
        <w:rPr>
          <w:sz w:val="16"/>
        </w:rPr>
        <w:t xml:space="preserve"> there will be little to no attempts by Biden to improve US-Russia relations.</w:t>
      </w:r>
    </w:p>
    <w:p w14:paraId="09A569B7" w14:textId="77777777" w:rsidR="006F24FE" w:rsidRPr="00784AD7" w:rsidRDefault="006F24FE" w:rsidP="006F24FE">
      <w:pPr>
        <w:rPr>
          <w:sz w:val="16"/>
        </w:rPr>
      </w:pPr>
      <w:r w:rsidRPr="00784AD7">
        <w:rPr>
          <w:sz w:val="16"/>
        </w:rPr>
        <w:t>Scenario 2: Trump wins with a split Congress (Republican Senate/Democratic House)</w:t>
      </w:r>
    </w:p>
    <w:p w14:paraId="29D5560B" w14:textId="77777777" w:rsidR="006F24FE" w:rsidRPr="00784AD7" w:rsidRDefault="006F24FE" w:rsidP="006F24FE">
      <w:pPr>
        <w:rPr>
          <w:sz w:val="16"/>
        </w:rPr>
      </w:pPr>
      <w:r w:rsidRPr="00784AD7">
        <w:rPr>
          <w:rStyle w:val="StyleUnderline"/>
          <w:highlight w:val="green"/>
        </w:rPr>
        <w:t>Controlling</w:t>
      </w:r>
      <w:r w:rsidRPr="00784AD7">
        <w:rPr>
          <w:rStyle w:val="StyleUnderline"/>
        </w:rPr>
        <w:t xml:space="preserve"> the Senate is more </w:t>
      </w:r>
      <w:r w:rsidRPr="00784AD7">
        <w:rPr>
          <w:rStyle w:val="StyleUnderline"/>
          <w:highlight w:val="green"/>
        </w:rPr>
        <w:t>important for Trump</w:t>
      </w:r>
      <w:r w:rsidRPr="00784AD7">
        <w:rPr>
          <w:rStyle w:val="StyleUnderline"/>
        </w:rPr>
        <w:t xml:space="preserve"> </w:t>
      </w:r>
      <w:r w:rsidRPr="00784AD7">
        <w:rPr>
          <w:sz w:val="16"/>
        </w:rPr>
        <w:t xml:space="preserve">due to its role in approving agency, department, and judicial appointments. A Republican-majority Senate will </w:t>
      </w:r>
      <w:r w:rsidRPr="00784AD7">
        <w:rPr>
          <w:rStyle w:val="StyleUnderline"/>
          <w:highlight w:val="green"/>
        </w:rPr>
        <w:t>facilitate</w:t>
      </w:r>
      <w:r w:rsidRPr="00784AD7">
        <w:rPr>
          <w:rStyle w:val="StyleUnderline"/>
        </w:rPr>
        <w:t xml:space="preserve"> Trump’s </w:t>
      </w:r>
      <w:r w:rsidRPr="00784AD7">
        <w:rPr>
          <w:rStyle w:val="StyleUnderline"/>
          <w:highlight w:val="green"/>
        </w:rPr>
        <w:t>objective to reinstate Schedule F</w:t>
      </w:r>
      <w:r w:rsidRPr="00784AD7">
        <w:rPr>
          <w:sz w:val="16"/>
        </w:rPr>
        <w:t>, giving the executive branch increased supervision over government agencies. Schedule F would also enable the removal of certain civil service protections and give the White House the ability to appoint or remove federal workers from their policy-related positions.</w:t>
      </w:r>
    </w:p>
    <w:p w14:paraId="78529F30" w14:textId="77777777" w:rsidR="006F24FE" w:rsidRPr="00784AD7" w:rsidRDefault="006F24FE" w:rsidP="006F24FE">
      <w:pPr>
        <w:rPr>
          <w:sz w:val="16"/>
        </w:rPr>
      </w:pPr>
      <w:r w:rsidRPr="00784AD7">
        <w:rPr>
          <w:sz w:val="16"/>
        </w:rPr>
        <w:t xml:space="preserve">There will also be a </w:t>
      </w:r>
      <w:r w:rsidRPr="00784AD7">
        <w:rPr>
          <w:rStyle w:val="StyleUnderline"/>
          <w:highlight w:val="green"/>
        </w:rPr>
        <w:t>reverse</w:t>
      </w:r>
      <w:r w:rsidRPr="00784AD7">
        <w:rPr>
          <w:rStyle w:val="StyleUnderline"/>
        </w:rPr>
        <w:t xml:space="preserve"> back to tougher </w:t>
      </w:r>
      <w:r w:rsidRPr="00784AD7">
        <w:rPr>
          <w:rStyle w:val="StyleUnderline"/>
          <w:highlight w:val="green"/>
        </w:rPr>
        <w:t>protectionist policies</w:t>
      </w:r>
      <w:r w:rsidRPr="00784AD7">
        <w:rPr>
          <w:sz w:val="16"/>
        </w:rPr>
        <w:t xml:space="preserve">. </w:t>
      </w:r>
      <w:proofErr w:type="gramStart"/>
      <w:r w:rsidRPr="00784AD7">
        <w:rPr>
          <w:sz w:val="16"/>
        </w:rPr>
        <w:t>In an attempt to</w:t>
      </w:r>
      <w:proofErr w:type="gramEnd"/>
      <w:r w:rsidRPr="00784AD7">
        <w:rPr>
          <w:sz w:val="16"/>
        </w:rPr>
        <w:t xml:space="preserve"> boost domestic manufacturing, Trump will push to </w:t>
      </w:r>
      <w:r w:rsidRPr="00784AD7">
        <w:rPr>
          <w:rStyle w:val="StyleUnderline"/>
          <w:highlight w:val="green"/>
        </w:rPr>
        <w:t>impose</w:t>
      </w:r>
      <w:r w:rsidRPr="00784AD7">
        <w:rPr>
          <w:rStyle w:val="StyleUnderline"/>
        </w:rPr>
        <w:t xml:space="preserve"> a </w:t>
      </w:r>
      <w:r w:rsidRPr="00784AD7">
        <w:rPr>
          <w:rStyle w:val="Emphasis"/>
          <w:highlight w:val="green"/>
        </w:rPr>
        <w:t>10% global tariff</w:t>
      </w:r>
      <w:r w:rsidRPr="00784AD7">
        <w:rPr>
          <w:rStyle w:val="StyleUnderline"/>
        </w:rPr>
        <w:t xml:space="preserve"> on all imported goods and services</w:t>
      </w:r>
      <w:r w:rsidRPr="00784AD7">
        <w:rPr>
          <w:sz w:val="16"/>
        </w:rPr>
        <w:t xml:space="preserve">. Some US-allied countries will be able to circumvent the tariffs through new free trade agreements. While there will be bipartisan support for a </w:t>
      </w:r>
      <w:r w:rsidRPr="00784AD7">
        <w:rPr>
          <w:rStyle w:val="StyleUnderline"/>
          <w:highlight w:val="green"/>
        </w:rPr>
        <w:t xml:space="preserve">continued trade war with </w:t>
      </w:r>
      <w:r w:rsidRPr="00784AD7">
        <w:rPr>
          <w:rStyle w:val="StyleUnderline"/>
          <w:highlight w:val="green"/>
        </w:rPr>
        <w:lastRenderedPageBreak/>
        <w:t>China</w:t>
      </w:r>
      <w:r w:rsidRPr="00784AD7">
        <w:rPr>
          <w:sz w:val="16"/>
        </w:rPr>
        <w:t xml:space="preserve">, any further tariff increases including Trump’s threat to increase tariffs on Chinese goods to 60%, will likely be blocked by Congress. Trump’s protectionist policies will also prioritize reshoring over nearshoring. This will likely increase the cost of de-risking from China and </w:t>
      </w:r>
      <w:r w:rsidRPr="00784AD7">
        <w:rPr>
          <w:rStyle w:val="StyleUnderline"/>
          <w:highlight w:val="green"/>
        </w:rPr>
        <w:t>weaken the US’ position in the great-power competition</w:t>
      </w:r>
      <w:r w:rsidRPr="00784AD7">
        <w:rPr>
          <w:sz w:val="16"/>
        </w:rPr>
        <w:t>.</w:t>
      </w:r>
    </w:p>
    <w:p w14:paraId="14B1E150" w14:textId="77777777" w:rsidR="006F24FE" w:rsidRPr="00784AD7" w:rsidRDefault="006F24FE" w:rsidP="006F24FE">
      <w:pPr>
        <w:rPr>
          <w:sz w:val="16"/>
        </w:rPr>
      </w:pPr>
      <w:r w:rsidRPr="00784AD7">
        <w:rPr>
          <w:sz w:val="16"/>
        </w:rPr>
        <w:t>Turning to the climate, Trump has not committed to leaving the Paris Agreement but has promised to increase investment into the oil &amp; gas industry and recall Biden’s green initiatives. It is unlikely that Trump will try to roll back Biden’s investment initiatives (e.g., Inflation Reduction Act (IRA), CHIPS and Science Act) as studies have shown that Republican states have benefited the most from the IRA. According to Fidelity, Republican states and swing states account for 58% and 10% of the projects announced under IRA. However, the Trump administration will likely delay the implementation of many IRA incentives.</w:t>
      </w:r>
    </w:p>
    <w:p w14:paraId="071D6AB2" w14:textId="77777777" w:rsidR="006F24FE" w:rsidRPr="00784AD7" w:rsidRDefault="006F24FE" w:rsidP="006F24FE">
      <w:pPr>
        <w:rPr>
          <w:sz w:val="16"/>
        </w:rPr>
      </w:pPr>
      <w:r w:rsidRPr="00784AD7">
        <w:rPr>
          <w:sz w:val="16"/>
        </w:rPr>
        <w:t>Scenario 3: Trump wins with a united Republican Congress</w:t>
      </w:r>
    </w:p>
    <w:p w14:paraId="0E92DDB9" w14:textId="77777777" w:rsidR="006F24FE" w:rsidRPr="00784AD7" w:rsidRDefault="006F24FE" w:rsidP="006F24FE">
      <w:pPr>
        <w:rPr>
          <w:sz w:val="16"/>
        </w:rPr>
      </w:pPr>
      <w:r w:rsidRPr="00784AD7">
        <w:rPr>
          <w:sz w:val="16"/>
        </w:rPr>
        <w:t xml:space="preserve">We can expect a strong fiscal stimulus and aggressive fiscal policy with a united Congress. This will include higher tax cuts for individuals and a dilution in fiscal regulation. The </w:t>
      </w:r>
      <w:r w:rsidRPr="00784AD7">
        <w:rPr>
          <w:rStyle w:val="StyleUnderline"/>
        </w:rPr>
        <w:t>tougher fiscal requirements introduced by Biden in the aftermath of the Silicon Valley Bank collapse will be dropped</w:t>
      </w:r>
      <w:r w:rsidRPr="00784AD7">
        <w:rPr>
          <w:sz w:val="16"/>
        </w:rPr>
        <w:t>. A drastic change in fiscal policy will result in drops in investor confidence in US assets.</w:t>
      </w:r>
    </w:p>
    <w:p w14:paraId="3350B862" w14:textId="77777777" w:rsidR="006F24FE" w:rsidRDefault="006F24FE" w:rsidP="006F24FE">
      <w:pPr>
        <w:rPr>
          <w:sz w:val="16"/>
        </w:rPr>
      </w:pPr>
      <w:r w:rsidRPr="00784AD7">
        <w:rPr>
          <w:sz w:val="16"/>
        </w:rPr>
        <w:t xml:space="preserve">A Republican-majority Congress will support Trump’s more </w:t>
      </w:r>
      <w:r w:rsidRPr="00784AD7">
        <w:rPr>
          <w:rStyle w:val="StyleUnderline"/>
          <w:highlight w:val="green"/>
        </w:rPr>
        <w:t>extreme protectionist policies</w:t>
      </w:r>
      <w:r w:rsidRPr="00784AD7">
        <w:rPr>
          <w:sz w:val="16"/>
        </w:rPr>
        <w:t xml:space="preserve">. Domestically, there will be an expansion of the immigrant ban, followed by increased funding to build the border wall between the US and Mexico. On the foreign front, there will be a </w:t>
      </w:r>
      <w:r w:rsidRPr="00784AD7">
        <w:rPr>
          <w:rStyle w:val="StyleUnderline"/>
          <w:highlight w:val="green"/>
        </w:rPr>
        <w:t xml:space="preserve">slowdown in </w:t>
      </w:r>
      <w:r w:rsidRPr="00784AD7">
        <w:rPr>
          <w:rStyle w:val="StyleUnderline"/>
        </w:rPr>
        <w:t xml:space="preserve">financial and military </w:t>
      </w:r>
      <w:r w:rsidRPr="00784AD7">
        <w:rPr>
          <w:rStyle w:val="StyleUnderline"/>
          <w:highlight w:val="green"/>
        </w:rPr>
        <w:t xml:space="preserve">support for </w:t>
      </w:r>
      <w:r w:rsidRPr="00784AD7">
        <w:rPr>
          <w:rStyle w:val="Emphasis"/>
          <w:highlight w:val="green"/>
        </w:rPr>
        <w:t>Ukraine</w:t>
      </w:r>
      <w:r w:rsidRPr="00784AD7">
        <w:rPr>
          <w:rStyle w:val="StyleUnderline"/>
          <w:highlight w:val="green"/>
        </w:rPr>
        <w:t xml:space="preserve"> and </w:t>
      </w:r>
      <w:r w:rsidRPr="00784AD7">
        <w:rPr>
          <w:rStyle w:val="Emphasis"/>
          <w:highlight w:val="green"/>
        </w:rPr>
        <w:t>Israel</w:t>
      </w:r>
      <w:r w:rsidRPr="00784AD7">
        <w:rPr>
          <w:sz w:val="16"/>
        </w:rPr>
        <w:t xml:space="preserve">. Trump will push hard toward a resolution to the Ukraine conflict, likely </w:t>
      </w:r>
      <w:proofErr w:type="spellStart"/>
      <w:r w:rsidRPr="00784AD7">
        <w:rPr>
          <w:rStyle w:val="StyleUnderline"/>
        </w:rPr>
        <w:t>favouring</w:t>
      </w:r>
      <w:proofErr w:type="spellEnd"/>
      <w:r w:rsidRPr="00784AD7">
        <w:rPr>
          <w:rStyle w:val="StyleUnderline"/>
        </w:rPr>
        <w:t xml:space="preserve"> Russian territorial objectives</w:t>
      </w:r>
      <w:r w:rsidRPr="00784AD7">
        <w:rPr>
          <w:sz w:val="16"/>
        </w:rPr>
        <w:t>, and will threaten to leave NATO. It is unclear whether he intends to leave NATO, but the threat will push European countries to increase defense spending.</w:t>
      </w:r>
    </w:p>
    <w:p w14:paraId="3ABE4797" w14:textId="77777777" w:rsidR="006F24FE" w:rsidRPr="002E2D83" w:rsidRDefault="006F24FE" w:rsidP="006F24FE">
      <w:pPr>
        <w:pStyle w:val="Heading4"/>
      </w:pPr>
      <w:r w:rsidRPr="002E2D83">
        <w:t xml:space="preserve">An unchecked Trump causes Russian revisionism, NATO fracturing, and trade wars. </w:t>
      </w:r>
    </w:p>
    <w:p w14:paraId="30CD4A57" w14:textId="77777777" w:rsidR="006F24FE" w:rsidRPr="0095525D" w:rsidRDefault="006F24FE" w:rsidP="006F24FE">
      <w:r>
        <w:rPr>
          <w:b/>
          <w:bCs/>
          <w:sz w:val="26"/>
          <w:szCs w:val="26"/>
        </w:rPr>
        <w:t xml:space="preserve">Morrow’24 </w:t>
      </w:r>
      <w:r>
        <w:t xml:space="preserve">[Adrian Morrow, U.S. Correspondent at The Globe and Mail, March 3 2024, “What’s in the script for Trump, the sequel”, The Globe and Mail, </w:t>
      </w:r>
      <w:hyperlink r:id="rId58" w:history="1">
        <w:r w:rsidRPr="004041EC">
          <w:rPr>
            <w:rStyle w:val="Hyperlink"/>
          </w:rPr>
          <w:t>https://www.theglobeandmail.com/world/us-politics/article-donald-trump-republican-nomination-biden/</w:t>
        </w:r>
      </w:hyperlink>
      <w:r>
        <w:t xml:space="preserve">] // </w:t>
      </w:r>
      <w:proofErr w:type="spellStart"/>
      <w:r>
        <w:t>tara</w:t>
      </w:r>
      <w:proofErr w:type="spellEnd"/>
    </w:p>
    <w:p w14:paraId="4EA9C751" w14:textId="77777777" w:rsidR="006F24FE" w:rsidRPr="00215777" w:rsidRDefault="006F24FE" w:rsidP="006F24FE">
      <w:pPr>
        <w:rPr>
          <w:rStyle w:val="StyleUnderline"/>
        </w:rPr>
      </w:pPr>
      <w:r w:rsidRPr="00215777">
        <w:rPr>
          <w:rStyle w:val="StyleUnderline"/>
        </w:rPr>
        <w:t>Foreign policy</w:t>
      </w:r>
    </w:p>
    <w:p w14:paraId="625054DA" w14:textId="77777777" w:rsidR="006F24FE" w:rsidRPr="00215777" w:rsidRDefault="006F24FE" w:rsidP="006F24FE">
      <w:pPr>
        <w:rPr>
          <w:rStyle w:val="StyleUnderline"/>
        </w:rPr>
      </w:pPr>
      <w:r w:rsidRPr="00215777">
        <w:rPr>
          <w:rStyle w:val="StyleUnderline"/>
        </w:rPr>
        <w:t xml:space="preserve">Mr. Trump’s brand of nationalism may start at the U.S. </w:t>
      </w:r>
      <w:proofErr w:type="gramStart"/>
      <w:r w:rsidRPr="00215777">
        <w:rPr>
          <w:rStyle w:val="StyleUnderline"/>
        </w:rPr>
        <w:t>border</w:t>
      </w:r>
      <w:proofErr w:type="gramEnd"/>
      <w:r w:rsidRPr="00215777">
        <w:rPr>
          <w:rStyle w:val="StyleUnderline"/>
        </w:rPr>
        <w:t xml:space="preserve"> but it goes far beyond, touching everything from global security to commerce to the climate.</w:t>
      </w:r>
    </w:p>
    <w:p w14:paraId="3ED414A6" w14:textId="77777777" w:rsidR="006F24FE" w:rsidRPr="00215777" w:rsidRDefault="006F24FE" w:rsidP="006F24FE">
      <w:pPr>
        <w:rPr>
          <w:rStyle w:val="StyleUnderline"/>
        </w:rPr>
      </w:pPr>
      <w:r w:rsidRPr="00215777">
        <w:rPr>
          <w:rStyle w:val="StyleUnderline"/>
        </w:rPr>
        <w:t xml:space="preserve">Campaigning last month in South Carolina, he recounted a conversation with the president of an unnamed U.S. ally. That leader, Mr. Trump said, once asked if the U.S. would protect the country from a Russian attack if the country failed to meet its NATO target of spending 2 per cent of GDP on </w:t>
      </w:r>
      <w:proofErr w:type="spellStart"/>
      <w:r w:rsidRPr="00215777">
        <w:rPr>
          <w:rStyle w:val="StyleUnderline"/>
        </w:rPr>
        <w:t>defence</w:t>
      </w:r>
      <w:proofErr w:type="spellEnd"/>
      <w:r w:rsidRPr="00215777">
        <w:rPr>
          <w:rStyle w:val="StyleUnderline"/>
        </w:rPr>
        <w:t>.</w:t>
      </w:r>
    </w:p>
    <w:p w14:paraId="6928FBE5" w14:textId="77777777" w:rsidR="006F24FE" w:rsidRPr="00215777" w:rsidRDefault="006F24FE" w:rsidP="006F24FE">
      <w:pPr>
        <w:rPr>
          <w:rStyle w:val="StyleUnderline"/>
        </w:rPr>
      </w:pPr>
      <w:r w:rsidRPr="00215777">
        <w:rPr>
          <w:rStyle w:val="StyleUnderline"/>
        </w:rPr>
        <w:t>“No, I would not protect you. In fact, I would encourage them to do whatever the hell they want,” Mr. Trump said.</w:t>
      </w:r>
    </w:p>
    <w:p w14:paraId="645466FE" w14:textId="77777777" w:rsidR="006F24FE" w:rsidRPr="00215777" w:rsidRDefault="006F24FE" w:rsidP="006F24FE">
      <w:pPr>
        <w:rPr>
          <w:rStyle w:val="StyleUnderline"/>
        </w:rPr>
      </w:pPr>
      <w:r w:rsidRPr="00215777">
        <w:rPr>
          <w:rStyle w:val="StyleUnderline"/>
        </w:rPr>
        <w:t xml:space="preserve">He has also said that he </w:t>
      </w:r>
      <w:r w:rsidRPr="00215777">
        <w:rPr>
          <w:rStyle w:val="Emphasis"/>
        </w:rPr>
        <w:t>would end the Russian invasion of Ukraine in 24 hours</w:t>
      </w:r>
      <w:r w:rsidRPr="00215777">
        <w:rPr>
          <w:rStyle w:val="StyleUnderline"/>
        </w:rPr>
        <w:t xml:space="preserve"> if elected, which would likely entail having Kyiv make major concessions to Moscow.</w:t>
      </w:r>
    </w:p>
    <w:p w14:paraId="15000035" w14:textId="77777777" w:rsidR="006F24FE" w:rsidRPr="00215777" w:rsidRDefault="006F24FE" w:rsidP="006F24FE">
      <w:pPr>
        <w:rPr>
          <w:rStyle w:val="StyleUnderline"/>
        </w:rPr>
      </w:pPr>
      <w:r w:rsidRPr="00215777">
        <w:rPr>
          <w:rStyle w:val="StyleUnderline"/>
        </w:rPr>
        <w:t xml:space="preserve">John Bolton, Mr. Trump’s former national security adviser, has written that Mr. Trump almost pulled the U.S. out of NATO during a summit in Brussels in 2018. He </w:t>
      </w:r>
      <w:proofErr w:type="gramStart"/>
      <w:r w:rsidRPr="00215777">
        <w:rPr>
          <w:rStyle w:val="StyleUnderline"/>
        </w:rPr>
        <w:t>would</w:t>
      </w:r>
      <w:proofErr w:type="gramEnd"/>
      <w:r w:rsidRPr="00215777">
        <w:rPr>
          <w:rStyle w:val="StyleUnderline"/>
        </w:rPr>
        <w:t xml:space="preserve"> follow through on such an act if he wins a second term, Mr. Bolton predicts.</w:t>
      </w:r>
    </w:p>
    <w:p w14:paraId="3C14B43E" w14:textId="77777777" w:rsidR="006F24FE" w:rsidRPr="00215777" w:rsidRDefault="006F24FE" w:rsidP="006F24FE">
      <w:pPr>
        <w:rPr>
          <w:rStyle w:val="StyleUnderline"/>
        </w:rPr>
      </w:pPr>
    </w:p>
    <w:p w14:paraId="015370D7" w14:textId="77777777" w:rsidR="006F24FE" w:rsidRPr="00215777" w:rsidRDefault="006F24FE" w:rsidP="006F24FE">
      <w:pPr>
        <w:rPr>
          <w:rStyle w:val="StyleUnderline"/>
        </w:rPr>
      </w:pPr>
      <w:r w:rsidRPr="00215777">
        <w:rPr>
          <w:rStyle w:val="StyleUnderline"/>
        </w:rPr>
        <w:t>The former president also aims to go further on trade protectionism than in his first term, imposing a 10-per-cent tariff on all goods coming into the U.S. Such a move would break the U.S.-Mexico-Canada Agreement and other free-trade deals, and likely trigger a global trade war.</w:t>
      </w:r>
    </w:p>
    <w:p w14:paraId="791C9210" w14:textId="77777777" w:rsidR="006F24FE" w:rsidRPr="00215777" w:rsidRDefault="006F24FE" w:rsidP="006F24FE">
      <w:pPr>
        <w:rPr>
          <w:rStyle w:val="StyleUnderline"/>
        </w:rPr>
      </w:pPr>
      <w:r w:rsidRPr="00215777">
        <w:rPr>
          <w:rStyle w:val="StyleUnderline"/>
        </w:rPr>
        <w:lastRenderedPageBreak/>
        <w:t>Mr. Trump is expected to pull the U.S. out of the Paris climate protocol and reverse Mr. Biden’s green policies, including subsidies for electric cars and clean electricity.</w:t>
      </w:r>
    </w:p>
    <w:p w14:paraId="581C653A" w14:textId="77777777" w:rsidR="006F24FE" w:rsidRPr="00215777" w:rsidRDefault="006F24FE" w:rsidP="006F24FE">
      <w:pPr>
        <w:rPr>
          <w:rStyle w:val="StyleUnderline"/>
        </w:rPr>
      </w:pPr>
      <w:r w:rsidRPr="00215777">
        <w:rPr>
          <w:rStyle w:val="StyleUnderline"/>
        </w:rPr>
        <w:t xml:space="preserve">Jeremy Kinsman, a former Canadian ambassador to Russia and the European Union, said </w:t>
      </w:r>
      <w:r w:rsidRPr="005C112A">
        <w:rPr>
          <w:rStyle w:val="StyleUnderline"/>
        </w:rPr>
        <w:t>the world is “scared” of Mr. Trump returning to office. “He’s a complete disruptor.</w:t>
      </w:r>
      <w:r w:rsidRPr="00215777">
        <w:rPr>
          <w:rStyle w:val="StyleUnderline"/>
        </w:rPr>
        <w:t xml:space="preserve"> His playbook, you saw it in his first term, but it’s become much more volatile recently,” he said.</w:t>
      </w:r>
    </w:p>
    <w:p w14:paraId="54643936" w14:textId="77777777" w:rsidR="006F24FE" w:rsidRPr="00215777" w:rsidRDefault="006F24FE" w:rsidP="006F24FE">
      <w:pPr>
        <w:rPr>
          <w:rStyle w:val="StyleUnderline"/>
        </w:rPr>
      </w:pPr>
      <w:r w:rsidRPr="005C112A">
        <w:rPr>
          <w:rStyle w:val="StyleUnderline"/>
        </w:rPr>
        <w:t xml:space="preserve">The former president’s desire to pull the U.S. back from international leadership is </w:t>
      </w:r>
      <w:proofErr w:type="gramStart"/>
      <w:r w:rsidRPr="005C112A">
        <w:rPr>
          <w:rStyle w:val="StyleUnderline"/>
        </w:rPr>
        <w:t>similar to</w:t>
      </w:r>
      <w:proofErr w:type="gramEnd"/>
      <w:r w:rsidRPr="005C112A">
        <w:rPr>
          <w:rStyle w:val="StyleUnderline"/>
        </w:rPr>
        <w:t xml:space="preserve"> the isolationism of the 1920s</w:t>
      </w:r>
      <w:r w:rsidRPr="00215777">
        <w:rPr>
          <w:rStyle w:val="StyleUnderline"/>
        </w:rPr>
        <w:t>, Mr. Kinsman said, leaving Europe to deal with Russia on its own.</w:t>
      </w:r>
    </w:p>
    <w:p w14:paraId="23F3AFF9" w14:textId="77777777" w:rsidR="006F24FE" w:rsidRDefault="006F24FE" w:rsidP="006F24FE">
      <w:pPr>
        <w:rPr>
          <w:sz w:val="16"/>
        </w:rPr>
      </w:pPr>
    </w:p>
    <w:p w14:paraId="56B2B7C0" w14:textId="77777777" w:rsidR="006F24FE" w:rsidRPr="00784AD7" w:rsidRDefault="006F24FE" w:rsidP="006F24FE">
      <w:pPr>
        <w:pStyle w:val="Heading3"/>
      </w:pPr>
      <w:r>
        <w:lastRenderedPageBreak/>
        <w:t>Impact --- Global War</w:t>
      </w:r>
    </w:p>
    <w:p w14:paraId="214027DB" w14:textId="77777777" w:rsidR="006F24FE" w:rsidRPr="00784AD7" w:rsidRDefault="006F24FE" w:rsidP="006F24FE">
      <w:pPr>
        <w:pStyle w:val="Heading4"/>
      </w:pPr>
      <w:r w:rsidRPr="00784AD7">
        <w:t>Mere perception of a republican sweep causes enemy probing</w:t>
      </w:r>
      <w:r>
        <w:t>.</w:t>
      </w:r>
    </w:p>
    <w:p w14:paraId="3545ADA3" w14:textId="77777777" w:rsidR="006F24FE" w:rsidRPr="00784AD7" w:rsidRDefault="006F24FE" w:rsidP="006F24FE">
      <w:proofErr w:type="spellStart"/>
      <w:r w:rsidRPr="00784AD7">
        <w:rPr>
          <w:rStyle w:val="Style13ptBold"/>
        </w:rPr>
        <w:t>Domm</w:t>
      </w:r>
      <w:proofErr w:type="spellEnd"/>
      <w:r w:rsidRPr="00784AD7">
        <w:rPr>
          <w:rStyle w:val="Style13ptBold"/>
        </w:rPr>
        <w:t xml:space="preserve"> 7-22</w:t>
      </w:r>
      <w:r w:rsidRPr="00784AD7">
        <w:t xml:space="preserve"> [Patti; </w:t>
      </w:r>
      <w:r w:rsidRPr="00784AD7">
        <w:rPr>
          <w:rFonts w:ascii="Roboto" w:hAnsi="Roboto"/>
          <w:color w:val="1F1F1F"/>
          <w:sz w:val="21"/>
          <w:szCs w:val="21"/>
          <w:shd w:val="clear" w:color="auto" w:fill="FFFFFF"/>
        </w:rPr>
        <w:t xml:space="preserve">Patti </w:t>
      </w:r>
      <w:proofErr w:type="spellStart"/>
      <w:r w:rsidRPr="00784AD7">
        <w:t>Domm</w:t>
      </w:r>
      <w:proofErr w:type="spellEnd"/>
      <w:r w:rsidRPr="00784AD7">
        <w:t xml:space="preserve"> is CNBC Markets Editor, responsible for news coverage of the markets and economy; 7-22-2024; “The World Feels Unstable. How to Invest for Deglobalization.”; https://www.barrons.com/articles/trump-biden-election-invest-tarriffs-deglobalization-tech-b51c0eda] Vikrant</w:t>
      </w:r>
    </w:p>
    <w:p w14:paraId="4D231F14" w14:textId="77777777" w:rsidR="006F24FE" w:rsidRPr="00784AD7" w:rsidRDefault="006F24FE" w:rsidP="006F24FE">
      <w:pPr>
        <w:rPr>
          <w:sz w:val="16"/>
        </w:rPr>
      </w:pPr>
      <w:r w:rsidRPr="00784AD7">
        <w:rPr>
          <w:sz w:val="16"/>
        </w:rPr>
        <w:t>Biden dropped out as polls indicated a Trump victory, and the</w:t>
      </w:r>
      <w:r w:rsidRPr="00784AD7">
        <w:rPr>
          <w:rStyle w:val="StyleUnderline"/>
          <w:sz w:val="16"/>
        </w:rPr>
        <w:t xml:space="preserve"> </w:t>
      </w:r>
      <w:r w:rsidRPr="00784AD7">
        <w:rPr>
          <w:rStyle w:val="StyleUnderline"/>
          <w:highlight w:val="green"/>
        </w:rPr>
        <w:t>possibility of</w:t>
      </w:r>
      <w:r w:rsidRPr="00784AD7">
        <w:rPr>
          <w:rStyle w:val="StyleUnderline"/>
        </w:rPr>
        <w:t xml:space="preserve"> a </w:t>
      </w:r>
      <w:r w:rsidRPr="00784AD7">
        <w:rPr>
          <w:rStyle w:val="Emphasis"/>
          <w:highlight w:val="green"/>
        </w:rPr>
        <w:t>Republican sweep</w:t>
      </w:r>
      <w:r w:rsidRPr="00784AD7">
        <w:rPr>
          <w:sz w:val="16"/>
        </w:rPr>
        <w:t xml:space="preserve">. BCA Research, commenting before the weekend developments, said with Republicans favored to win, some </w:t>
      </w:r>
      <w:r w:rsidRPr="00784AD7">
        <w:rPr>
          <w:rStyle w:val="StyleUnderline"/>
          <w:highlight w:val="green"/>
        </w:rPr>
        <w:t>countries</w:t>
      </w:r>
      <w:r w:rsidRPr="00784AD7">
        <w:rPr>
          <w:rStyle w:val="StyleUnderline"/>
        </w:rPr>
        <w:t xml:space="preserve"> may be </w:t>
      </w:r>
      <w:r w:rsidRPr="00784AD7">
        <w:rPr>
          <w:rStyle w:val="Emphasis"/>
          <w:highlight w:val="green"/>
        </w:rPr>
        <w:t>enticed to act</w:t>
      </w:r>
      <w:r w:rsidRPr="00784AD7">
        <w:rPr>
          <w:rStyle w:val="StyleUnderline"/>
        </w:rPr>
        <w:t xml:space="preserve"> before the next president takes office</w:t>
      </w:r>
      <w:r w:rsidRPr="00784AD7">
        <w:rPr>
          <w:sz w:val="16"/>
        </w:rPr>
        <w:t>.</w:t>
      </w:r>
    </w:p>
    <w:p w14:paraId="576C2C70" w14:textId="77777777" w:rsidR="006F24FE" w:rsidRPr="00784AD7" w:rsidRDefault="006F24FE" w:rsidP="006F24FE">
      <w:r w:rsidRPr="00784AD7">
        <w:t xml:space="preserve">BCA said </w:t>
      </w:r>
      <w:r w:rsidRPr="00784AD7">
        <w:rPr>
          <w:rStyle w:val="Emphasis"/>
          <w:highlight w:val="green"/>
        </w:rPr>
        <w:t>Iran</w:t>
      </w:r>
      <w:r w:rsidRPr="00784AD7">
        <w:rPr>
          <w:rStyle w:val="StyleUnderline"/>
        </w:rPr>
        <w:t xml:space="preserve"> and </w:t>
      </w:r>
      <w:r w:rsidRPr="00784AD7">
        <w:rPr>
          <w:rStyle w:val="Emphasis"/>
          <w:highlight w:val="green"/>
        </w:rPr>
        <w:t>Israel</w:t>
      </w:r>
      <w:r w:rsidRPr="00784AD7">
        <w:t xml:space="preserve">, for instance, may </w:t>
      </w:r>
      <w:r w:rsidRPr="00784AD7">
        <w:rPr>
          <w:rStyle w:val="StyleUnderline"/>
          <w:highlight w:val="green"/>
        </w:rPr>
        <w:t>feel less</w:t>
      </w:r>
      <w:r w:rsidRPr="00784AD7">
        <w:rPr>
          <w:rStyle w:val="StyleUnderline"/>
        </w:rPr>
        <w:t xml:space="preserve"> reason for </w:t>
      </w:r>
      <w:r w:rsidRPr="00784AD7">
        <w:rPr>
          <w:rStyle w:val="Emphasis"/>
          <w:highlight w:val="green"/>
        </w:rPr>
        <w:t>restraint</w:t>
      </w:r>
      <w:r w:rsidRPr="00784AD7">
        <w:t xml:space="preserve">, and </w:t>
      </w:r>
      <w:r w:rsidRPr="00784AD7">
        <w:rPr>
          <w:rStyle w:val="Emphasis"/>
          <w:highlight w:val="green"/>
        </w:rPr>
        <w:t>inflame</w:t>
      </w:r>
      <w:r w:rsidRPr="00784AD7">
        <w:rPr>
          <w:rStyle w:val="StyleUnderline"/>
        </w:rPr>
        <w:t xml:space="preserve"> an already </w:t>
      </w:r>
      <w:r w:rsidRPr="00784AD7">
        <w:rPr>
          <w:rStyle w:val="Emphasis"/>
          <w:highlight w:val="green"/>
        </w:rPr>
        <w:t>unstable</w:t>
      </w:r>
      <w:r w:rsidRPr="00784AD7">
        <w:rPr>
          <w:rStyle w:val="StyleUnderline"/>
        </w:rPr>
        <w:t xml:space="preserve"> </w:t>
      </w:r>
      <w:r w:rsidRPr="00784AD7">
        <w:rPr>
          <w:rStyle w:val="Emphasis"/>
          <w:highlight w:val="green"/>
        </w:rPr>
        <w:t>Middle East</w:t>
      </w:r>
      <w:r w:rsidRPr="00784AD7">
        <w:t>.</w:t>
      </w:r>
    </w:p>
    <w:p w14:paraId="6BF1AD49" w14:textId="77777777" w:rsidR="006F24FE" w:rsidRPr="00784AD7" w:rsidRDefault="006F24FE" w:rsidP="006F24FE">
      <w:pPr>
        <w:rPr>
          <w:sz w:val="16"/>
        </w:rPr>
      </w:pPr>
      <w:r w:rsidRPr="00784AD7">
        <w:rPr>
          <w:sz w:val="16"/>
        </w:rPr>
        <w:t xml:space="preserve">JP Morgan strategists in a recent note said the situation in the Middle East has not been </w:t>
      </w:r>
      <w:r w:rsidRPr="00784AD7">
        <w:rPr>
          <w:rStyle w:val="Emphasis"/>
          <w:highlight w:val="green"/>
        </w:rPr>
        <w:t>disrupt</w:t>
      </w:r>
      <w:r w:rsidRPr="00784AD7">
        <w:rPr>
          <w:sz w:val="16"/>
        </w:rPr>
        <w:t xml:space="preserve">ive for </w:t>
      </w:r>
      <w:r w:rsidRPr="00784AD7">
        <w:rPr>
          <w:rStyle w:val="StyleUnderline"/>
          <w:highlight w:val="green"/>
        </w:rPr>
        <w:t>global markets</w:t>
      </w:r>
      <w:r w:rsidRPr="00784AD7">
        <w:rPr>
          <w:sz w:val="16"/>
        </w:rPr>
        <w:t xml:space="preserve"> yet, but escalation could change that.</w:t>
      </w:r>
    </w:p>
    <w:p w14:paraId="3191B93D" w14:textId="77777777" w:rsidR="006F24FE" w:rsidRPr="00784AD7" w:rsidRDefault="006F24FE" w:rsidP="006F24FE">
      <w:pPr>
        <w:rPr>
          <w:sz w:val="16"/>
        </w:rPr>
      </w:pPr>
      <w:r w:rsidRPr="00784AD7">
        <w:rPr>
          <w:sz w:val="16"/>
        </w:rPr>
        <w:t>“The increasing likelihood of a multipolar world in the decades ahead leads us to focus on adding armor to portfolios aligned with security objectives—namely investing in both traditional and cyber defense, energy, and supply chains,” they wrote.</w:t>
      </w:r>
    </w:p>
    <w:p w14:paraId="3E7C2C68" w14:textId="77777777" w:rsidR="006F24FE" w:rsidRPr="00784AD7" w:rsidRDefault="006F24FE" w:rsidP="006F24FE">
      <w:pPr>
        <w:rPr>
          <w:sz w:val="16"/>
        </w:rPr>
      </w:pPr>
      <w:r w:rsidRPr="00784AD7">
        <w:rPr>
          <w:sz w:val="16"/>
        </w:rPr>
        <w:t>Cyber names include Palo Alto Networks, Zscaler, Fortinet, and Cloudflare. CrowdStrike was a leading company in the group, but its outlook is uncertain after a software update gone wrong last week contributed to a global outage and thousands of canceled flights. There are also cybersecurity ETFs including iShares Cybersecurity and Tech ETF and Global X Cybersecurity ETF.</w:t>
      </w:r>
    </w:p>
    <w:p w14:paraId="3CC0640E" w14:textId="77777777" w:rsidR="006F24FE" w:rsidRPr="00784AD7" w:rsidRDefault="006F24FE" w:rsidP="006F24FE">
      <w:pPr>
        <w:rPr>
          <w:sz w:val="16"/>
        </w:rPr>
      </w:pPr>
      <w:r w:rsidRPr="00784AD7">
        <w:rPr>
          <w:rStyle w:val="StyleUnderline"/>
        </w:rPr>
        <w:t xml:space="preserve">Trump is promising tariffs </w:t>
      </w:r>
      <w:r w:rsidRPr="00784AD7">
        <w:rPr>
          <w:sz w:val="16"/>
        </w:rPr>
        <w:t xml:space="preserve">across the board on U.S. imports. They could </w:t>
      </w:r>
      <w:r w:rsidRPr="00784AD7">
        <w:rPr>
          <w:rStyle w:val="StyleUnderline"/>
          <w:highlight w:val="green"/>
        </w:rPr>
        <w:t xml:space="preserve">strain </w:t>
      </w:r>
      <w:r w:rsidRPr="00784AD7">
        <w:rPr>
          <w:rStyle w:val="Emphasis"/>
          <w:highlight w:val="green"/>
        </w:rPr>
        <w:t>relations</w:t>
      </w:r>
      <w:r w:rsidRPr="00784AD7">
        <w:rPr>
          <w:rStyle w:val="StyleUnderline"/>
          <w:highlight w:val="green"/>
        </w:rPr>
        <w:t xml:space="preserve"> with </w:t>
      </w:r>
      <w:r w:rsidRPr="00784AD7">
        <w:rPr>
          <w:rStyle w:val="Emphasis"/>
          <w:highlight w:val="green"/>
        </w:rPr>
        <w:t>allies</w:t>
      </w:r>
      <w:r w:rsidRPr="00784AD7">
        <w:rPr>
          <w:sz w:val="16"/>
        </w:rPr>
        <w:t xml:space="preserve">. He has also made no secret of his </w:t>
      </w:r>
      <w:r w:rsidRPr="00784AD7">
        <w:rPr>
          <w:rStyle w:val="StyleUnderline"/>
        </w:rPr>
        <w:t xml:space="preserve">dislike of </w:t>
      </w:r>
      <w:r w:rsidRPr="00784AD7">
        <w:rPr>
          <w:rStyle w:val="Emphasis"/>
        </w:rPr>
        <w:t>NATO</w:t>
      </w:r>
      <w:r w:rsidRPr="00784AD7">
        <w:rPr>
          <w:sz w:val="16"/>
        </w:rPr>
        <w:t>, which has been united in its stance behind Ukraine in its war with Russia.</w:t>
      </w:r>
    </w:p>
    <w:p w14:paraId="3BCB317F" w14:textId="77777777" w:rsidR="006F24FE" w:rsidRPr="00784AD7" w:rsidRDefault="006F24FE" w:rsidP="006F24FE">
      <w:pPr>
        <w:rPr>
          <w:sz w:val="16"/>
        </w:rPr>
      </w:pPr>
      <w:r w:rsidRPr="00784AD7">
        <w:rPr>
          <w:sz w:val="16"/>
        </w:rPr>
        <w:t xml:space="preserve">“Russia may or may not interfere now that Republicans have taken the lead. But </w:t>
      </w:r>
      <w:r w:rsidRPr="00784AD7">
        <w:rPr>
          <w:rStyle w:val="Emphasis"/>
          <w:highlight w:val="green"/>
        </w:rPr>
        <w:t>Ukraine</w:t>
      </w:r>
      <w:r w:rsidRPr="00784AD7">
        <w:rPr>
          <w:rStyle w:val="StyleUnderline"/>
        </w:rPr>
        <w:t xml:space="preserve"> clearly </w:t>
      </w:r>
      <w:r w:rsidRPr="00784AD7">
        <w:rPr>
          <w:rStyle w:val="StyleUnderline"/>
          <w:highlight w:val="green"/>
        </w:rPr>
        <w:t>has</w:t>
      </w:r>
      <w:r w:rsidRPr="00784AD7">
        <w:rPr>
          <w:rStyle w:val="StyleUnderline"/>
        </w:rPr>
        <w:t xml:space="preserve"> an </w:t>
      </w:r>
      <w:r w:rsidRPr="00784AD7">
        <w:rPr>
          <w:rStyle w:val="StyleUnderline"/>
          <w:highlight w:val="green"/>
        </w:rPr>
        <w:t>incentive to</w:t>
      </w:r>
      <w:r w:rsidRPr="00784AD7">
        <w:rPr>
          <w:rStyle w:val="StyleUnderline"/>
        </w:rPr>
        <w:t xml:space="preserve"> </w:t>
      </w:r>
      <w:r w:rsidRPr="00784AD7">
        <w:rPr>
          <w:rStyle w:val="Emphasis"/>
          <w:highlight w:val="green"/>
        </w:rPr>
        <w:t>entangle</w:t>
      </w:r>
      <w:r w:rsidRPr="00784AD7">
        <w:rPr>
          <w:rStyle w:val="StyleUnderline"/>
        </w:rPr>
        <w:t xml:space="preserve"> the </w:t>
      </w:r>
      <w:r w:rsidRPr="00784AD7">
        <w:rPr>
          <w:rStyle w:val="StyleUnderline"/>
          <w:highlight w:val="green"/>
        </w:rPr>
        <w:t>next administration</w:t>
      </w:r>
      <w:r w:rsidRPr="00784AD7">
        <w:rPr>
          <w:rStyle w:val="StyleUnderline"/>
        </w:rPr>
        <w:t xml:space="preserve"> in the war</w:t>
      </w:r>
      <w:r w:rsidRPr="00784AD7">
        <w:rPr>
          <w:sz w:val="16"/>
        </w:rPr>
        <w:t>, since it will otherwise be abandoned,” BCA noted.</w:t>
      </w:r>
    </w:p>
    <w:p w14:paraId="7D36A8C1" w14:textId="77777777" w:rsidR="006F24FE" w:rsidRPr="00784AD7" w:rsidRDefault="006F24FE" w:rsidP="006F24FE">
      <w:r w:rsidRPr="00784AD7">
        <w:t xml:space="preserve">The </w:t>
      </w:r>
      <w:r w:rsidRPr="00784AD7">
        <w:rPr>
          <w:rStyle w:val="Emphasis"/>
          <w:highlight w:val="green"/>
        </w:rPr>
        <w:t>perception</w:t>
      </w:r>
      <w:r w:rsidRPr="00784AD7">
        <w:rPr>
          <w:rStyle w:val="StyleUnderline"/>
        </w:rPr>
        <w:t xml:space="preserve"> that </w:t>
      </w:r>
      <w:r w:rsidRPr="00784AD7">
        <w:rPr>
          <w:rStyle w:val="Emphasis"/>
          <w:highlight w:val="green"/>
        </w:rPr>
        <w:t>Biden is weak</w:t>
      </w:r>
      <w:r w:rsidRPr="00784AD7">
        <w:rPr>
          <w:rStyle w:val="StyleUnderline"/>
        </w:rPr>
        <w:t xml:space="preserve"> could </w:t>
      </w:r>
      <w:r w:rsidRPr="00784AD7">
        <w:rPr>
          <w:rStyle w:val="StyleUnderline"/>
          <w:highlight w:val="green"/>
        </w:rPr>
        <w:t xml:space="preserve">prompt others to </w:t>
      </w:r>
      <w:r w:rsidRPr="00784AD7">
        <w:rPr>
          <w:rStyle w:val="Emphasis"/>
          <w:highlight w:val="green"/>
        </w:rPr>
        <w:t>seize the moment</w:t>
      </w:r>
      <w:r w:rsidRPr="00784AD7">
        <w:t>.</w:t>
      </w:r>
    </w:p>
    <w:p w14:paraId="34F4E93A" w14:textId="77777777" w:rsidR="006F24FE" w:rsidRPr="00784AD7" w:rsidRDefault="006F24FE" w:rsidP="006F24FE">
      <w:pPr>
        <w:rPr>
          <w:sz w:val="16"/>
        </w:rPr>
      </w:pPr>
      <w:r w:rsidRPr="00784AD7">
        <w:rPr>
          <w:sz w:val="16"/>
        </w:rPr>
        <w:t>The Democrats also have taken aim at Chinese trade policies, and both parties look set to continue to pressure China.</w:t>
      </w:r>
    </w:p>
    <w:p w14:paraId="32A42C50" w14:textId="77777777" w:rsidR="006F24FE" w:rsidRPr="00784AD7" w:rsidRDefault="006F24FE" w:rsidP="006F24FE">
      <w:pPr>
        <w:rPr>
          <w:sz w:val="16"/>
        </w:rPr>
      </w:pPr>
      <w:r w:rsidRPr="00784AD7">
        <w:rPr>
          <w:sz w:val="16"/>
        </w:rPr>
        <w:t>Reports last week that the Biden administration was planning new restrictions on semiconductor exports to China sent chip stocks sharply lower.</w:t>
      </w:r>
    </w:p>
    <w:p w14:paraId="5F44D586" w14:textId="77777777" w:rsidR="006F24FE" w:rsidRDefault="006F24FE" w:rsidP="006F24FE">
      <w:pPr>
        <w:rPr>
          <w:sz w:val="16"/>
        </w:rPr>
      </w:pPr>
      <w:r w:rsidRPr="00784AD7">
        <w:rPr>
          <w:rStyle w:val="StyleUnderline"/>
          <w:highlight w:val="green"/>
        </w:rPr>
        <w:t>China</w:t>
      </w:r>
      <w:r w:rsidRPr="00784AD7">
        <w:rPr>
          <w:sz w:val="16"/>
        </w:rPr>
        <w:t xml:space="preserve"> could </w:t>
      </w:r>
      <w:r w:rsidRPr="00784AD7">
        <w:rPr>
          <w:rStyle w:val="StyleUnderline"/>
          <w:highlight w:val="green"/>
        </w:rPr>
        <w:t>increase</w:t>
      </w:r>
      <w:r w:rsidRPr="00784AD7">
        <w:rPr>
          <w:rStyle w:val="StyleUnderline"/>
        </w:rPr>
        <w:t xml:space="preserve"> the </w:t>
      </w:r>
      <w:r w:rsidRPr="00784AD7">
        <w:rPr>
          <w:rStyle w:val="Emphasis"/>
          <w:highlight w:val="green"/>
        </w:rPr>
        <w:t>pressure</w:t>
      </w:r>
      <w:r w:rsidRPr="00784AD7">
        <w:rPr>
          <w:rStyle w:val="StyleUnderline"/>
          <w:highlight w:val="green"/>
        </w:rPr>
        <w:t xml:space="preserve"> on </w:t>
      </w:r>
      <w:r w:rsidRPr="00784AD7">
        <w:rPr>
          <w:rStyle w:val="Emphasis"/>
          <w:highlight w:val="green"/>
        </w:rPr>
        <w:t>Taiwan</w:t>
      </w:r>
      <w:r w:rsidRPr="00784AD7">
        <w:rPr>
          <w:sz w:val="16"/>
        </w:rPr>
        <w:t xml:space="preserve"> during the final months of the Biden administration or take its own retaliatory trade measures.</w:t>
      </w:r>
    </w:p>
    <w:p w14:paraId="6EC05510" w14:textId="77777777" w:rsidR="006F24FE" w:rsidRDefault="006F24FE" w:rsidP="006F24FE">
      <w:pPr>
        <w:pStyle w:val="Heading3"/>
      </w:pPr>
      <w:r>
        <w:lastRenderedPageBreak/>
        <w:t>Impact --- NATO/Ukraine</w:t>
      </w:r>
    </w:p>
    <w:p w14:paraId="638C296B" w14:textId="77777777" w:rsidR="006F24FE" w:rsidRPr="00B668F2" w:rsidRDefault="006F24FE" w:rsidP="006F24FE">
      <w:pPr>
        <w:pStyle w:val="Heading4"/>
      </w:pPr>
      <w:r>
        <w:t>GOP control of Congress enable Trump to withdraw from NATO and cut off Ukraine aid.</w:t>
      </w:r>
    </w:p>
    <w:p w14:paraId="131DC936" w14:textId="77777777" w:rsidR="006F24FE" w:rsidRPr="007874A1" w:rsidRDefault="006F24FE" w:rsidP="006F24FE">
      <w:r w:rsidRPr="007874A1">
        <w:t xml:space="preserve">Ronald </w:t>
      </w:r>
      <w:r w:rsidRPr="007874A1">
        <w:rPr>
          <w:rStyle w:val="Style13ptBold"/>
        </w:rPr>
        <w:t>Brownstein,</w:t>
      </w:r>
      <w:r w:rsidRPr="007874A1">
        <w:t xml:space="preserve"> 2-17-20</w:t>
      </w:r>
      <w:r w:rsidRPr="007874A1">
        <w:rPr>
          <w:rStyle w:val="Style13ptBold"/>
        </w:rPr>
        <w:t>24</w:t>
      </w:r>
      <w:r w:rsidRPr="007874A1">
        <w:t xml:space="preserve">, </w:t>
      </w:r>
      <w:r>
        <w:t>[Ronald Brownstein is a senior editor at The Atlantic and a senior political analyst for CNN, “</w:t>
      </w:r>
      <w:r w:rsidRPr="007874A1">
        <w:t xml:space="preserve">The GOP Has Crossed an Ominous Threshold on Foreign Policy", Atlantic, </w:t>
      </w:r>
      <w:hyperlink r:id="rId59" w:history="1">
        <w:r w:rsidRPr="002224F6">
          <w:rPr>
            <w:rStyle w:val="Hyperlink"/>
          </w:rPr>
          <w:t>https://www.theatlantic.com/politics/archive/2024/02/how-the-gops-thinking-on-international-issues-evolved/677505/</w:t>
        </w:r>
      </w:hyperlink>
      <w:r>
        <w:t>, Accessed 7/20/24, S.A.M.]</w:t>
      </w:r>
    </w:p>
    <w:p w14:paraId="78BCE033" w14:textId="77777777" w:rsidR="006F24FE" w:rsidRPr="007874A1" w:rsidRDefault="006F24FE" w:rsidP="006F24FE">
      <w:pPr>
        <w:rPr>
          <w:sz w:val="10"/>
        </w:rPr>
      </w:pPr>
      <w:r w:rsidRPr="007874A1">
        <w:rPr>
          <w:sz w:val="10"/>
        </w:rPr>
        <w:t xml:space="preserve">The </w:t>
      </w:r>
      <w:r w:rsidRPr="007874A1">
        <w:rPr>
          <w:rStyle w:val="StyleUnderline"/>
          <w:highlight w:val="cyan"/>
        </w:rPr>
        <w:t>long decline of the Republican</w:t>
      </w:r>
      <w:r w:rsidRPr="007874A1">
        <w:rPr>
          <w:rStyle w:val="StyleUnderline"/>
        </w:rPr>
        <w:t xml:space="preserve"> Party’s </w:t>
      </w:r>
      <w:r w:rsidRPr="007874A1">
        <w:rPr>
          <w:rStyle w:val="StyleUnderline"/>
          <w:highlight w:val="cyan"/>
        </w:rPr>
        <w:t>internationalist</w:t>
      </w:r>
      <w:r w:rsidRPr="007874A1">
        <w:rPr>
          <w:rStyle w:val="StyleUnderline"/>
        </w:rPr>
        <w:t xml:space="preserve"> wing may have </w:t>
      </w:r>
      <w:r w:rsidRPr="007874A1">
        <w:rPr>
          <w:rStyle w:val="StyleUnderline"/>
          <w:highlight w:val="cyan"/>
        </w:rPr>
        <w:t>reached a tipping point</w:t>
      </w:r>
      <w:r w:rsidRPr="007874A1">
        <w:rPr>
          <w:rStyle w:val="StyleUnderline"/>
        </w:rPr>
        <w:t>.</w:t>
      </w:r>
      <w:r w:rsidRPr="007874A1">
        <w:rPr>
          <w:sz w:val="10"/>
        </w:rPr>
        <w:t xml:space="preserve"> Since Donald </w:t>
      </w:r>
      <w:r w:rsidRPr="007874A1">
        <w:rPr>
          <w:rStyle w:val="StyleUnderline"/>
        </w:rPr>
        <w:t>Trump</w:t>
      </w:r>
      <w:r w:rsidRPr="007874A1">
        <w:rPr>
          <w:sz w:val="10"/>
        </w:rPr>
        <w:t xml:space="preserve"> emerged as the GOP’s dominant figure in 2016, he </w:t>
      </w:r>
      <w:r w:rsidRPr="007874A1">
        <w:rPr>
          <w:rStyle w:val="StyleUnderline"/>
        </w:rPr>
        <w:t>has championed an isolationist and nationalist agenda that is dubious of international alliances, scornful of free trade, and hostile to not only illegal but also legal immigration</w:t>
      </w:r>
      <w:r w:rsidRPr="007874A1">
        <w:rPr>
          <w:sz w:val="10"/>
        </w:rPr>
        <w:t xml:space="preserve">. His four years in the White House marked a shift in the party’s internal balance of power away from the internationalist perspective that had dominated every Republican presidency from Dwight Eisenhower through George W. Bush. But even so, </w:t>
      </w:r>
      <w:r w:rsidRPr="007874A1">
        <w:rPr>
          <w:rStyle w:val="StyleUnderline"/>
          <w:highlight w:val="cyan"/>
        </w:rPr>
        <w:t xml:space="preserve">during Trump’s four years in office, a </w:t>
      </w:r>
      <w:r w:rsidRPr="00B668F2">
        <w:rPr>
          <w:rStyle w:val="StyleUnderline"/>
        </w:rPr>
        <w:t xml:space="preserve">substantial </w:t>
      </w:r>
      <w:r w:rsidRPr="007874A1">
        <w:rPr>
          <w:rStyle w:val="StyleUnderline"/>
          <w:highlight w:val="cyan"/>
        </w:rPr>
        <w:t>remnant of traditionally internationalist Republicans in Congress</w:t>
      </w:r>
      <w:r w:rsidRPr="007874A1">
        <w:rPr>
          <w:rStyle w:val="StyleUnderline"/>
        </w:rPr>
        <w:t xml:space="preserve"> and in the key national-security positions of his own administration </w:t>
      </w:r>
      <w:r w:rsidRPr="007874A1">
        <w:rPr>
          <w:rStyle w:val="StyleUnderline"/>
          <w:highlight w:val="cyan"/>
        </w:rPr>
        <w:t xml:space="preserve">resisted </w:t>
      </w:r>
      <w:r w:rsidRPr="00B668F2">
        <w:rPr>
          <w:rStyle w:val="StyleUnderline"/>
        </w:rPr>
        <w:t>his efforts</w:t>
      </w:r>
      <w:r w:rsidRPr="00B668F2">
        <w:rPr>
          <w:sz w:val="10"/>
        </w:rPr>
        <w:t xml:space="preserve"> to unravel America’s</w:t>
      </w:r>
      <w:r w:rsidRPr="007874A1">
        <w:rPr>
          <w:sz w:val="10"/>
        </w:rPr>
        <w:t xml:space="preserve"> traditional alliances. Now though, </w:t>
      </w:r>
      <w:r w:rsidRPr="007874A1">
        <w:rPr>
          <w:rStyle w:val="StyleUnderline"/>
          <w:highlight w:val="cyan"/>
        </w:rPr>
        <w:t>ev</w:t>
      </w:r>
      <w:r w:rsidRPr="007874A1">
        <w:rPr>
          <w:rStyle w:val="StyleUnderline"/>
        </w:rPr>
        <w:t xml:space="preserve">idence is rapidly </w:t>
      </w:r>
      <w:r w:rsidRPr="007874A1">
        <w:rPr>
          <w:rStyle w:val="StyleUnderline"/>
          <w:highlight w:val="cyan"/>
        </w:rPr>
        <w:t xml:space="preserve">accumulating on multiple fronts that the internal </w:t>
      </w:r>
      <w:r w:rsidRPr="00B668F2">
        <w:rPr>
          <w:rStyle w:val="StyleUnderline"/>
        </w:rPr>
        <w:t>GOP</w:t>
      </w:r>
      <w:r w:rsidRPr="007874A1">
        <w:rPr>
          <w:rStyle w:val="StyleUnderline"/>
          <w:highlight w:val="cyan"/>
        </w:rPr>
        <w:t xml:space="preserve"> resistance is crumbling</w:t>
      </w:r>
      <w:r w:rsidRPr="007874A1">
        <w:rPr>
          <w:rStyle w:val="StyleUnderline"/>
        </w:rPr>
        <w:t xml:space="preserve"> to Trump’s determination to steer America away from its traditional role as a global leader.</w:t>
      </w:r>
      <w:r>
        <w:rPr>
          <w:rStyle w:val="StyleUnderline"/>
        </w:rPr>
        <w:t xml:space="preserve"> </w:t>
      </w:r>
      <w:r w:rsidRPr="007874A1">
        <w:rPr>
          <w:rStyle w:val="Emphasis"/>
          <w:highlight w:val="cyan"/>
        </w:rPr>
        <w:t>In Congress,</w:t>
      </w:r>
      <w:r w:rsidRPr="007874A1">
        <w:rPr>
          <w:rStyle w:val="Emphasis"/>
        </w:rPr>
        <w:t xml:space="preserve"> that </w:t>
      </w:r>
      <w:r w:rsidRPr="007874A1">
        <w:rPr>
          <w:rStyle w:val="Emphasis"/>
          <w:highlight w:val="cyan"/>
        </w:rPr>
        <w:t>shift was evident in</w:t>
      </w:r>
      <w:r w:rsidRPr="007874A1">
        <w:rPr>
          <w:rStyle w:val="Emphasis"/>
        </w:rPr>
        <w:t xml:space="preserve"> last week’s widespread Senate and House </w:t>
      </w:r>
      <w:r w:rsidRPr="007874A1">
        <w:rPr>
          <w:rStyle w:val="Emphasis"/>
          <w:highlight w:val="cyan"/>
        </w:rPr>
        <w:t>Republican opposition to continued aid for Ukraine. The same movement is occurring among Republican voters</w:t>
      </w:r>
      <w:r w:rsidRPr="007874A1">
        <w:rPr>
          <w:rStyle w:val="Emphasis"/>
        </w:rPr>
        <w:t>,</w:t>
      </w:r>
      <w:r w:rsidRPr="007874A1">
        <w:rPr>
          <w:sz w:val="10"/>
        </w:rPr>
        <w:t xml:space="preserve"> as a new Chicago Council on Global Affairs study demonstrates. The study used the council’s annual national surveys of American attitudes about foreign affairs to examine the evolution of thinking within the GOP on key international issues. It divided Republicans into two roughly equal groups: those who said they held a very favorable view of Trump and the slightly larger group that viewed him either only somewhat favorably or unfavorably.</w:t>
      </w:r>
    </w:p>
    <w:p w14:paraId="00F1FE97" w14:textId="77777777" w:rsidR="006F24FE" w:rsidRPr="007874A1" w:rsidRDefault="006F24FE" w:rsidP="006F24FE">
      <w:pPr>
        <w:rPr>
          <w:rStyle w:val="Emphasis"/>
        </w:rPr>
      </w:pPr>
      <w:r w:rsidRPr="007874A1">
        <w:rPr>
          <w:rStyle w:val="Emphasis"/>
        </w:rPr>
        <w:t xml:space="preserve">The analysis found that </w:t>
      </w:r>
      <w:r w:rsidRPr="007874A1">
        <w:rPr>
          <w:rStyle w:val="Emphasis"/>
          <w:highlight w:val="cyan"/>
        </w:rPr>
        <w:t>skepticism of international engagement</w:t>
      </w:r>
      <w:r w:rsidRPr="007874A1">
        <w:rPr>
          <w:rStyle w:val="Emphasis"/>
        </w:rPr>
        <w:t xml:space="preserve">—and in particular resistance to supporting Ukraine in its grueling war against Russia—is </w:t>
      </w:r>
      <w:r w:rsidRPr="007874A1">
        <w:rPr>
          <w:rStyle w:val="Emphasis"/>
          <w:highlight w:val="cyan"/>
        </w:rPr>
        <w:t>growing across the GOP.</w:t>
      </w:r>
      <w:r w:rsidRPr="007874A1">
        <w:rPr>
          <w:rStyle w:val="Emphasis"/>
        </w:rPr>
        <w:t xml:space="preserve"> But it also found that the Republicans most sympathetic to Trump have moved most sharply away from support for an engaged American role. Now a </w:t>
      </w:r>
      <w:r w:rsidRPr="007874A1">
        <w:rPr>
          <w:rStyle w:val="Emphasis"/>
          <w:highlight w:val="cyan"/>
        </w:rPr>
        <w:t>clear majority of those Trump-favorable Republicans reject an active American role in world affairs</w:t>
      </w:r>
      <w:r w:rsidRPr="007874A1">
        <w:rPr>
          <w:rStyle w:val="Emphasis"/>
        </w:rPr>
        <w:t xml:space="preserve">, </w:t>
      </w:r>
      <w:r w:rsidRPr="007874A1">
        <w:rPr>
          <w:sz w:val="10"/>
        </w:rPr>
        <w:t>the study found. “</w:t>
      </w:r>
      <w:r w:rsidRPr="007874A1">
        <w:rPr>
          <w:rStyle w:val="StyleUnderline"/>
        </w:rPr>
        <w:t>Trumpism is the dominant tendency in Republican foreign policy and it’s isolationist, it’s unilateralist, it’s amoral</w:t>
      </w:r>
      <w:r w:rsidRPr="007874A1">
        <w:rPr>
          <w:sz w:val="10"/>
        </w:rPr>
        <w:t xml:space="preserve">,” Richard </w:t>
      </w:r>
      <w:proofErr w:type="spellStart"/>
      <w:r w:rsidRPr="007874A1">
        <w:rPr>
          <w:sz w:val="10"/>
        </w:rPr>
        <w:t>Haass</w:t>
      </w:r>
      <w:proofErr w:type="spellEnd"/>
      <w:r w:rsidRPr="007874A1">
        <w:rPr>
          <w:sz w:val="10"/>
        </w:rPr>
        <w:t xml:space="preserve">, a former president of the Council on Foreign Relations and the director of policy planning at the State Department under George W. Bush, told me a few months ago. </w:t>
      </w:r>
      <w:r w:rsidRPr="007874A1">
        <w:rPr>
          <w:rStyle w:val="Emphasis"/>
        </w:rPr>
        <w:t xml:space="preserve">That dynamic has big implications for a second Trump term. The </w:t>
      </w:r>
      <w:r w:rsidRPr="00B668F2">
        <w:rPr>
          <w:rStyle w:val="Emphasis"/>
          <w:highlight w:val="cyan"/>
        </w:rPr>
        <w:t xml:space="preserve">growing tendency of Republican voters and elected officials alike to embrace Trump’s nationalist vision means that a reelected Trump would face much less internal opposition than he did in his first term if he moves to </w:t>
      </w:r>
      <w:proofErr w:type="gramStart"/>
      <w:r w:rsidRPr="00B668F2">
        <w:rPr>
          <w:rStyle w:val="Emphasis"/>
          <w:highlight w:val="cyan"/>
        </w:rPr>
        <w:t>actually extract</w:t>
      </w:r>
      <w:proofErr w:type="gramEnd"/>
      <w:r w:rsidRPr="00B668F2">
        <w:rPr>
          <w:rStyle w:val="Emphasis"/>
          <w:highlight w:val="cyan"/>
        </w:rPr>
        <w:t xml:space="preserve"> America from NATO, reduce </w:t>
      </w:r>
      <w:r w:rsidRPr="00B668F2">
        <w:rPr>
          <w:rStyle w:val="Emphasis"/>
        </w:rPr>
        <w:t xml:space="preserve">the presence of </w:t>
      </w:r>
      <w:r w:rsidRPr="00B668F2">
        <w:rPr>
          <w:rStyle w:val="Emphasis"/>
          <w:highlight w:val="cyan"/>
        </w:rPr>
        <w:t xml:space="preserve">U.S. troops in Europe and </w:t>
      </w:r>
      <w:r w:rsidRPr="00B668F2">
        <w:rPr>
          <w:rStyle w:val="Emphasis"/>
        </w:rPr>
        <w:t>A</w:t>
      </w:r>
      <w:r w:rsidRPr="00B668F2">
        <w:rPr>
          <w:rStyle w:val="Emphasis"/>
          <w:highlight w:val="cyan"/>
        </w:rPr>
        <w:t xml:space="preserve">sia, coddle </w:t>
      </w:r>
      <w:r w:rsidRPr="00B668F2">
        <w:rPr>
          <w:rStyle w:val="Emphasis"/>
        </w:rPr>
        <w:t xml:space="preserve">Russian President Vladimir </w:t>
      </w:r>
      <w:r w:rsidRPr="00B668F2">
        <w:rPr>
          <w:rStyle w:val="Emphasis"/>
          <w:highlight w:val="cyan"/>
        </w:rPr>
        <w:t>Putin,</w:t>
      </w:r>
      <w:r w:rsidRPr="00B668F2">
        <w:rPr>
          <w:rStyle w:val="Emphasis"/>
        </w:rPr>
        <w:t xml:space="preserve"> or </w:t>
      </w:r>
      <w:r w:rsidRPr="00B668F2">
        <w:rPr>
          <w:rStyle w:val="Emphasis"/>
          <w:highlight w:val="cyan"/>
        </w:rPr>
        <w:t>impose sweeping tariffs o</w:t>
      </w:r>
      <w:r w:rsidRPr="00B668F2">
        <w:rPr>
          <w:rStyle w:val="Emphasis"/>
        </w:rPr>
        <w:t>n imports.</w:t>
      </w:r>
      <w:r>
        <w:rPr>
          <w:rStyle w:val="Emphasis"/>
        </w:rPr>
        <w:t xml:space="preserve"> </w:t>
      </w:r>
      <w:r w:rsidRPr="007874A1">
        <w:rPr>
          <w:sz w:val="10"/>
        </w:rPr>
        <w:t>During Trump’s first term, “</w:t>
      </w:r>
      <w:r w:rsidRPr="007874A1">
        <w:rPr>
          <w:rStyle w:val="StyleUnderline"/>
        </w:rPr>
        <w:t>the party was not yet prepared to abandon internationalism and therefore opposed him</w:t>
      </w:r>
      <w:r w:rsidRPr="007874A1">
        <w:rPr>
          <w:sz w:val="10"/>
        </w:rPr>
        <w:t xml:space="preserve">,” Ivo Daalder, the chief executive officer of the Chicago Council, told me. “On Russia sanctions, on NATO, on other issues, he had people in the government who undermined him consistently. </w:t>
      </w:r>
      <w:r w:rsidRPr="007874A1">
        <w:rPr>
          <w:rStyle w:val="Emphasis"/>
        </w:rPr>
        <w:t>That won’t happen in a second term. In a second term, his views are clear: He will only appoint people who agree with them, and he has cowed the entire Republican Party.”</w:t>
      </w:r>
    </w:p>
    <w:p w14:paraId="5EC09649" w14:textId="77777777" w:rsidR="006F24FE" w:rsidRPr="007874A1" w:rsidRDefault="006F24FE" w:rsidP="006F24FE">
      <w:pPr>
        <w:rPr>
          <w:sz w:val="10"/>
        </w:rPr>
      </w:pPr>
      <w:r w:rsidRPr="007874A1">
        <w:rPr>
          <w:rStyle w:val="StyleUnderline"/>
        </w:rPr>
        <w:t xml:space="preserve">The </w:t>
      </w:r>
      <w:r w:rsidRPr="00B668F2">
        <w:rPr>
          <w:rStyle w:val="StyleUnderline"/>
          <w:highlight w:val="cyan"/>
        </w:rPr>
        <w:t>erosion of GOP resistance to Trump’s approach has been dramatically underscored</w:t>
      </w:r>
      <w:r w:rsidRPr="007874A1">
        <w:rPr>
          <w:rStyle w:val="StyleUnderline"/>
        </w:rPr>
        <w:t xml:space="preserve"> in just the past few days</w:t>
      </w:r>
      <w:r w:rsidRPr="007874A1">
        <w:rPr>
          <w:sz w:val="10"/>
        </w:rPr>
        <w:t xml:space="preserve">. Most </w:t>
      </w:r>
      <w:r w:rsidRPr="00B668F2">
        <w:rPr>
          <w:rStyle w:val="StyleUnderline"/>
          <w:highlight w:val="cyan"/>
        </w:rPr>
        <w:t>Senate Republicans last week voted against the $95 billion aid package to Ukraine, Israel, and Taiwan</w:t>
      </w:r>
      <w:r w:rsidRPr="007874A1">
        <w:rPr>
          <w:sz w:val="10"/>
        </w:rPr>
        <w:t xml:space="preserve">. </w:t>
      </w:r>
      <w:r w:rsidRPr="007874A1">
        <w:rPr>
          <w:rStyle w:val="StyleUnderline"/>
        </w:rPr>
        <w:t>After that bill passed the Senate anyway, Republican House Speaker Mike Johnson said that he would not bring it to a vote.</w:t>
      </w:r>
      <w:r w:rsidRPr="007874A1">
        <w:rPr>
          <w:sz w:val="10"/>
        </w:rPr>
        <w:t xml:space="preserve"> </w:t>
      </w:r>
      <w:r w:rsidRPr="007874A1">
        <w:rPr>
          <w:rStyle w:val="StyleUnderline"/>
        </w:rPr>
        <w:t>All of this unfolded as an array of GOP leaders defended Trump for his remarks</w:t>
      </w:r>
      <w:r w:rsidRPr="007874A1">
        <w:rPr>
          <w:sz w:val="10"/>
        </w:rPr>
        <w:t xml:space="preserve"> at a rally in South Carolina last weekend </w:t>
      </w:r>
      <w:r w:rsidRPr="007874A1">
        <w:rPr>
          <w:rStyle w:val="StyleUnderline"/>
        </w:rPr>
        <w:t xml:space="preserve">when he again expressed disdain for NATO and said he would encourage </w:t>
      </w:r>
      <w:r w:rsidRPr="007874A1">
        <w:rPr>
          <w:rStyle w:val="StyleUnderline"/>
        </w:rPr>
        <w:lastRenderedPageBreak/>
        <w:t>Russia to do “whatever the hell they want” to members of the alliance who don’t spend enough on their own defense.</w:t>
      </w:r>
      <w:r>
        <w:rPr>
          <w:rStyle w:val="StyleUnderline"/>
        </w:rPr>
        <w:t xml:space="preserve"> </w:t>
      </w:r>
      <w:r w:rsidRPr="00B668F2">
        <w:rPr>
          <w:rStyle w:val="Emphasis"/>
          <w:highlight w:val="cyan"/>
        </w:rPr>
        <w:t>Many of the 22 GOP Republicans who voted for the aid package</w:t>
      </w:r>
      <w:r w:rsidRPr="007874A1">
        <w:rPr>
          <w:rStyle w:val="Emphasis"/>
        </w:rPr>
        <w:t xml:space="preserve"> for Ukraine, Israel, and Taiwan </w:t>
      </w:r>
      <w:r w:rsidRPr="00B668F2">
        <w:rPr>
          <w:rStyle w:val="Emphasis"/>
          <w:highlight w:val="cyan"/>
        </w:rPr>
        <w:t>were veteran senators</w:t>
      </w:r>
      <w:r w:rsidRPr="007874A1">
        <w:rPr>
          <w:sz w:val="10"/>
        </w:rPr>
        <w:t xml:space="preserve"> whose views about America’s international role were shaped under the presidencies of Ronald Reagan, George H. W. Bush, or George W. Bush, long before Trump and his “America First” movement loomed so large in conservative politics. It was telling that Senate Republican Leader Mitch McConnell, who was first elected to the Senate while Reagan was president in 1984, was the aid package’s most ardent GOP supporter. By contrast, </w:t>
      </w:r>
      <w:r w:rsidRPr="00B668F2">
        <w:rPr>
          <w:rStyle w:val="Emphasis"/>
          <w:highlight w:val="cyan"/>
        </w:rPr>
        <w:t>many of the 26 Republican senators who voted no were newer members, elected since Trump became the party’s leading man</w:t>
      </w:r>
      <w:r w:rsidRPr="007874A1">
        <w:rPr>
          <w:sz w:val="10"/>
        </w:rPr>
        <w:t>. Republican Senator J. D. Vance of Ohio, one of Trump’s most ardent acolytes, delivered an impassioned speech, in which he portrayed the aid to Ukraine as the latest in a long series of catastrophic missteps by the internationalist forces in both parties that included the wars in Vietnam, Afghanistan, and Iraq. Soon after the bill passed, first-term Republican Senator Eric Schmitt of Missouri noted a stark generational contrast in the vote. “</w:t>
      </w:r>
      <w:r w:rsidRPr="00B668F2">
        <w:rPr>
          <w:rStyle w:val="Emphasis"/>
          <w:highlight w:val="cyan"/>
        </w:rPr>
        <w:t>Nearly every Republican Senator under the age of 55 voted NO</w:t>
      </w:r>
      <w:r w:rsidRPr="007874A1">
        <w:rPr>
          <w:rStyle w:val="Emphasis"/>
        </w:rPr>
        <w:t xml:space="preserve"> on this America Last bill</w:t>
      </w:r>
      <w:r w:rsidRPr="007874A1">
        <w:rPr>
          <w:sz w:val="10"/>
        </w:rPr>
        <w:t xml:space="preserve">,” Schmitt posted on social media. “15 out of 17 elected since 2018 voted NO[.] </w:t>
      </w:r>
      <w:r w:rsidRPr="00B668F2">
        <w:rPr>
          <w:rStyle w:val="Emphasis"/>
          <w:highlight w:val="cyan"/>
        </w:rPr>
        <w:t>Things are changing just not fast enough</w:t>
      </w:r>
      <w:r w:rsidRPr="00B668F2">
        <w:rPr>
          <w:sz w:val="10"/>
          <w:highlight w:val="cyan"/>
        </w:rPr>
        <w:t>.”</w:t>
      </w:r>
      <w:r w:rsidRPr="007874A1">
        <w:rPr>
          <w:sz w:val="10"/>
        </w:rPr>
        <w:t xml:space="preserve"> </w:t>
      </w:r>
    </w:p>
    <w:p w14:paraId="1D52478A" w14:textId="77777777" w:rsidR="006F24FE" w:rsidRPr="007874A1" w:rsidRDefault="006F24FE" w:rsidP="006F24FE">
      <w:pPr>
        <w:rPr>
          <w:sz w:val="10"/>
        </w:rPr>
      </w:pPr>
      <w:r w:rsidRPr="007874A1">
        <w:rPr>
          <w:sz w:val="10"/>
        </w:rPr>
        <w:t xml:space="preserve">Just as revealing of the changing current in the party was the vote against the package by two GOP senators considered pillars of the party’s internationalist wing: Lindsey Graham of South Carolina and Marco Rubio of Florida. Both also unequivocally defended Trump against criticism over his remarks at the South Carolina rally that seemed to encourage Putin to attack NATO countries that have not met the alliance’s guidelines for spending on their own defense. To many observers, the retreat on Ukraine from Rubio and Graham suggests that even many GOP officials who don’t share Trump’s neo-isolationist views have concluded that they must accommodate his perspective to survive in a party firmly under his thumb. “Lindsey Graham is a poster child for the hold that Donald Trump has over the Republican Party,” Wendy Sherman, the former deputy secretary of state under President Joe Biden, told me. Republican elected officials still demonstrate flickers of resistance to Trump’s vision. In December, </w:t>
      </w:r>
      <w:r w:rsidRPr="007874A1">
        <w:rPr>
          <w:rStyle w:val="StyleUnderline"/>
        </w:rPr>
        <w:t>the Senate and the Republican-controlled House quietly included in the massive defense-authorization legislation a provision requiring any president to obtain congressional approval before withdrawing from NATO. The problem with that legislation is that a reelected Trump can undermine NATO without formally leaving it</w:t>
      </w:r>
      <w:r w:rsidRPr="007874A1">
        <w:rPr>
          <w:sz w:val="10"/>
        </w:rPr>
        <w:t>, said Daalder, who served as the U.S. ambassador to NATO under President Barack Obama.</w:t>
      </w:r>
    </w:p>
    <w:p w14:paraId="788F2FFA" w14:textId="77777777" w:rsidR="006F24FE" w:rsidRPr="007874A1" w:rsidRDefault="006F24FE" w:rsidP="006F24FE">
      <w:pPr>
        <w:rPr>
          <w:rStyle w:val="Emphasis"/>
        </w:rPr>
      </w:pPr>
      <w:r w:rsidRPr="007874A1">
        <w:rPr>
          <w:sz w:val="10"/>
        </w:rPr>
        <w:t xml:space="preserve"> “You destroy NATO not by walking out but by just not doing anything,” Daalder told me. “If you go around saying ‘If you get attacked, we’ll send [only] a mine sweeper,’ Congress can’t do anything. Congress can declare war, but it can’t force the commander in chief to go to war.” Nikki Haley, Trump’s former UN ambassador and his last remaining rival for the 2024 GOP presidential nomination, has stoutly defended the traditional Reaganite view that America must provide global leadership to resist authoritarianism. She has denounced Trump’s comments on NATO, and she criticized him Friday for his repeated remarks over the years praising Putin following the reports that Alexei Navalny, the Russian leader’s chief domestic opponent, had died in prison. On Saturday, in a social-media post, she blamed Putin for Navalny’s death and pointedly challenged Trump to say whether he agreed. Yet Haley has struggled to attract more than about one-third of the GOP electorate against Trump. Her foreign-policy agenda isn’t the principal reason for that ceiling. But </w:t>
      </w:r>
      <w:r w:rsidRPr="00B668F2">
        <w:rPr>
          <w:rStyle w:val="Emphasis"/>
          <w:highlight w:val="cyan"/>
        </w:rPr>
        <w:t>Trump’s dominance</w:t>
      </w:r>
      <w:r w:rsidRPr="007874A1">
        <w:rPr>
          <w:rStyle w:val="Emphasis"/>
        </w:rPr>
        <w:t xml:space="preserve"> in the race </w:t>
      </w:r>
      <w:r w:rsidRPr="00B668F2">
        <w:rPr>
          <w:rStyle w:val="Emphasis"/>
          <w:highlight w:val="cyan"/>
        </w:rPr>
        <w:t>is evidence that, for most GOP voters, his praise for Putin and hostility to NATO are not disqualifying.</w:t>
      </w:r>
      <w:r w:rsidRPr="007874A1">
        <w:rPr>
          <w:rStyle w:val="Emphasis"/>
        </w:rPr>
        <w:t xml:space="preserve"> </w:t>
      </w:r>
    </w:p>
    <w:p w14:paraId="28308887" w14:textId="77777777" w:rsidR="006F24FE" w:rsidRPr="007874A1" w:rsidRDefault="006F24FE" w:rsidP="006F24FE">
      <w:pPr>
        <w:rPr>
          <w:sz w:val="10"/>
        </w:rPr>
      </w:pPr>
      <w:r w:rsidRPr="007874A1">
        <w:rPr>
          <w:sz w:val="10"/>
        </w:rPr>
        <w:t>The new Chicago Council study helps explain why. Just since 2017,</w:t>
      </w:r>
      <w:r w:rsidRPr="007874A1">
        <w:rPr>
          <w:rStyle w:val="StyleUnderline"/>
        </w:rPr>
        <w:t xml:space="preserve"> the share of Republicans most favorable toward Trump who say the U.S. should play an active role in global affairs has fallen in the council’s polling from about 70 percent to 40 percent. Likewise, only 40 percent of Trump Republicans support continued military aid to Ukraine, the study found. Only about that many of the Trump Republicans, the Council found, would support sending U.S. troops to fulfill the NATO treaty obligation to defend the Baltic countries if they were invaded by Russia</w:t>
      </w:r>
      <w:r w:rsidRPr="007874A1">
        <w:rPr>
          <w:sz w:val="10"/>
        </w:rPr>
        <w:t>. By contrast, among the part of the GOP less favorable to Trump, majorities still support an active U.S. role in global affairs, sending troops to the Baltics if Russia invades, and continued military and economic aid to Ukraine. The “less-Trump” side of the GOP was also much less likely to agree that the U.S. should reduce its commitment to NATO or withdraw entirely. Conversely, Trump Republicans were much more likely to say that they want the United States to be the dominant world leader, while two-thirds of the non-Trump Republicans wanted the U.S. to share leadership with other countries, the traditional internationalist view. “Rather than the Biden administration’s heavily alliance-focused approach to U.S. foreign policy,” the report concludes, “</w:t>
      </w:r>
      <w:r w:rsidRPr="00B668F2">
        <w:rPr>
          <w:rStyle w:val="StyleUnderline"/>
          <w:highlight w:val="cyan"/>
        </w:rPr>
        <w:t>Trump Republicans seem to prefer a United States role that is more independent, less cooperative, and more inclined to use military force to deal with the threats they see as the most pressing, such as China, Iran, and migration across the United States-Mexico border.”</w:t>
      </w:r>
      <w:r>
        <w:rPr>
          <w:rStyle w:val="StyleUnderline"/>
        </w:rPr>
        <w:t xml:space="preserve"> </w:t>
      </w:r>
      <w:r w:rsidRPr="007874A1">
        <w:rPr>
          <w:sz w:val="10"/>
        </w:rPr>
        <w:t xml:space="preserve">The Chicago Council study found that the most significant demographic difference between these two groups was that the portion of the GOP more supportive of robust U.S. engagement with the world was much more likely to hold a four-year college degree. That suggests these foreign-policy concerns could join cultural disputes such as abortion and book bans as some of the issues Democrats use to try to pry away ordinarily Republican-leaning white-collar voters from Trump if he’s the GOP nominee. Jeremy Rosner, a Democratic political consultant who worked on public outreach for the National Security Council under Bill Clinton, told me it’s highly unlikely that Trump’s specific views on NATO or maintaining the U.S. alliances with Japan or South Korea will become a decisive issue for many voters. More likely, Rosner said, is that Trump’s growingly militant language about NATO and other foreign-policy issues will reinforce voter concerns that a second Trump term would trigger too much chaos and disorder on many fronts. “People don’t like crazy in foreign policy, and there’s a point at which the willingness to stand up to conventional wisdom or international pressure crosses the line from charmingly bold to frighteningly wacko,” Rosner told me. “To the extent he’s espousing things in the international realm that are way over the line, it will add to that mosaic picture [among voters] that he’s beyond the pale.” Perhaps aware of that risk, many Republican elected officials supporting Trump have gone to great lengths to downplay the implications of his remarks criticizing NATO or praising Putin and China’s Xi Jinping. Rubio, for instance, insisted last week that he had “zero concern” that Trump would try to withdraw from NATO, because he did not do so as president. </w:t>
      </w:r>
      <w:r w:rsidRPr="007874A1">
        <w:rPr>
          <w:rStyle w:val="Emphasis"/>
        </w:rPr>
        <w:t xml:space="preserve">Those assurances </w:t>
      </w:r>
      <w:r w:rsidRPr="00B668F2">
        <w:rPr>
          <w:rStyle w:val="Emphasis"/>
          <w:highlight w:val="cyan"/>
        </w:rPr>
        <w:t xml:space="preserve">contrast with the repeated warnings from former national-security officials in both parties that Trump, having worn down the resistance in his party, is likely to do exactly what he says </w:t>
      </w:r>
      <w:r w:rsidRPr="00B668F2">
        <w:rPr>
          <w:rStyle w:val="Emphasis"/>
        </w:rPr>
        <w:t>if reelected</w:t>
      </w:r>
      <w:r w:rsidRPr="00B668F2">
        <w:rPr>
          <w:rStyle w:val="Emphasis"/>
          <w:highlight w:val="cyan"/>
        </w:rPr>
        <w:t>, at great risk to global stability</w:t>
      </w:r>
      <w:r w:rsidRPr="007874A1">
        <w:rPr>
          <w:sz w:val="10"/>
        </w:rPr>
        <w:t xml:space="preserve">. “He doesn’t understand the importance of the [NATO] alliance and how it’s critical to our security as well,” Trump’s former Defense Secretary Mark Esper said on CNN last week. “I </w:t>
      </w:r>
      <w:r w:rsidRPr="007874A1">
        <w:rPr>
          <w:rStyle w:val="StyleUnderline"/>
        </w:rPr>
        <w:t>think it’s realistic that [if] he gets back in office, one of the first things he’ll do is cut off assistance to Ukraine if it isn’t already cut off, and then begin trying to withdraw troops and ultimately withdraw from NATO.”</w:t>
      </w:r>
      <w:r>
        <w:rPr>
          <w:rStyle w:val="StyleUnderline"/>
        </w:rPr>
        <w:t xml:space="preserve"> </w:t>
      </w:r>
      <w:r w:rsidRPr="007874A1">
        <w:rPr>
          <w:rStyle w:val="StyleUnderline"/>
        </w:rPr>
        <w:t xml:space="preserve">A return to power for Trump would likely end the dominance of the </w:t>
      </w:r>
      <w:r w:rsidRPr="007874A1">
        <w:rPr>
          <w:rStyle w:val="StyleUnderline"/>
        </w:rPr>
        <w:lastRenderedPageBreak/>
        <w:t>internationalist wing that has held the upper hand in the GOP since Dwight Eisenhower.</w:t>
      </w:r>
      <w:r w:rsidRPr="007874A1">
        <w:rPr>
          <w:sz w:val="10"/>
        </w:rPr>
        <w:t xml:space="preserve"> The bigger question is whether a second Trump term would also mean the effective end for the American-led system of alliances and international institutions that has underpinned the global order since World War II.</w:t>
      </w:r>
    </w:p>
    <w:p w14:paraId="68F25C83" w14:textId="77777777" w:rsidR="006F24FE" w:rsidRPr="00B4795A" w:rsidRDefault="006F24FE" w:rsidP="006F24FE"/>
    <w:p w14:paraId="34D3F3A5" w14:textId="77777777" w:rsidR="006F24FE" w:rsidRDefault="006F24FE" w:rsidP="006F24FE">
      <w:pPr>
        <w:pStyle w:val="Heading3"/>
      </w:pPr>
      <w:r>
        <w:lastRenderedPageBreak/>
        <w:t>Impact --- Climate --- Trump Agenda</w:t>
      </w:r>
    </w:p>
    <w:p w14:paraId="4236C38E" w14:textId="77777777" w:rsidR="006F24FE" w:rsidRPr="00784AD7" w:rsidRDefault="006F24FE" w:rsidP="006F24FE">
      <w:pPr>
        <w:pStyle w:val="Heading4"/>
      </w:pPr>
      <w:r>
        <w:t>Republican control of Congress</w:t>
      </w:r>
      <w:r w:rsidRPr="00784AD7">
        <w:t xml:space="preserve"> devastates the climate</w:t>
      </w:r>
      <w:r>
        <w:t>.</w:t>
      </w:r>
    </w:p>
    <w:p w14:paraId="49F8E46B" w14:textId="77777777" w:rsidR="006F24FE" w:rsidRPr="00784AD7" w:rsidRDefault="006F24FE" w:rsidP="006F24FE">
      <w:proofErr w:type="spellStart"/>
      <w:r w:rsidRPr="00784AD7">
        <w:rPr>
          <w:rStyle w:val="Style13ptBold"/>
        </w:rPr>
        <w:t>Joselow</w:t>
      </w:r>
      <w:proofErr w:type="spellEnd"/>
      <w:r w:rsidRPr="00784AD7">
        <w:rPr>
          <w:rStyle w:val="Style13ptBold"/>
        </w:rPr>
        <w:t xml:space="preserve"> 7-18</w:t>
      </w:r>
      <w:r w:rsidRPr="00784AD7">
        <w:t xml:space="preserve"> [Maxine; Reporter focusing on climate change and environment. Education: Brown University, BA in English; 7-18-2024; “How a Republican election sweep could transform U.S. climate policy”; https://www.washingtonpost.com/climate-environment/2024/07/18/republican-election-sweep-climate-policy/] Vikrant </w:t>
      </w:r>
    </w:p>
    <w:p w14:paraId="6C5FC1CC" w14:textId="77777777" w:rsidR="006F24FE" w:rsidRPr="00784AD7" w:rsidRDefault="006F24FE" w:rsidP="006F24FE">
      <w:pPr>
        <w:rPr>
          <w:sz w:val="16"/>
        </w:rPr>
      </w:pPr>
      <w:r w:rsidRPr="00784AD7">
        <w:rPr>
          <w:rStyle w:val="Emphasis"/>
        </w:rPr>
        <w:t>Defunding</w:t>
      </w:r>
      <w:r w:rsidRPr="00784AD7">
        <w:rPr>
          <w:rStyle w:val="StyleUnderline"/>
        </w:rPr>
        <w:t xml:space="preserve"> or </w:t>
      </w:r>
      <w:r w:rsidRPr="00784AD7">
        <w:rPr>
          <w:rStyle w:val="Emphasis"/>
          <w:highlight w:val="green"/>
        </w:rPr>
        <w:t>dismantling</w:t>
      </w:r>
      <w:r w:rsidRPr="00784AD7">
        <w:rPr>
          <w:rStyle w:val="StyleUnderline"/>
        </w:rPr>
        <w:t xml:space="preserve"> </w:t>
      </w:r>
      <w:r w:rsidRPr="00784AD7">
        <w:rPr>
          <w:rStyle w:val="Emphasis"/>
        </w:rPr>
        <w:t xml:space="preserve">federal </w:t>
      </w:r>
      <w:r w:rsidRPr="00784AD7">
        <w:rPr>
          <w:rStyle w:val="Emphasis"/>
          <w:highlight w:val="green"/>
        </w:rPr>
        <w:t>agencies</w:t>
      </w:r>
      <w:r w:rsidRPr="00784AD7">
        <w:rPr>
          <w:rStyle w:val="StyleUnderline"/>
        </w:rPr>
        <w:t xml:space="preserve"> focused on the </w:t>
      </w:r>
      <w:r w:rsidRPr="00784AD7">
        <w:rPr>
          <w:rStyle w:val="Emphasis"/>
        </w:rPr>
        <w:t>environment</w:t>
      </w:r>
      <w:r w:rsidRPr="00784AD7">
        <w:rPr>
          <w:sz w:val="16"/>
        </w:rPr>
        <w:t xml:space="preserve">. </w:t>
      </w:r>
      <w:r w:rsidRPr="00784AD7">
        <w:rPr>
          <w:rStyle w:val="Emphasis"/>
          <w:highlight w:val="green"/>
        </w:rPr>
        <w:t>Slashing regulations</w:t>
      </w:r>
      <w:r w:rsidRPr="00784AD7">
        <w:rPr>
          <w:rStyle w:val="StyleUnderline"/>
        </w:rPr>
        <w:t xml:space="preserve"> aimed at combating </w:t>
      </w:r>
      <w:r w:rsidRPr="00784AD7">
        <w:rPr>
          <w:rStyle w:val="Emphasis"/>
        </w:rPr>
        <w:t>climate change</w:t>
      </w:r>
      <w:r w:rsidRPr="00784AD7">
        <w:rPr>
          <w:rStyle w:val="StyleUnderline"/>
        </w:rPr>
        <w:t xml:space="preserve"> and cutting deadly </w:t>
      </w:r>
      <w:r w:rsidRPr="00784AD7">
        <w:rPr>
          <w:rStyle w:val="Emphasis"/>
        </w:rPr>
        <w:t>air pollution</w:t>
      </w:r>
      <w:r w:rsidRPr="00784AD7">
        <w:rPr>
          <w:sz w:val="16"/>
        </w:rPr>
        <w:t xml:space="preserve">. </w:t>
      </w:r>
      <w:r w:rsidRPr="00784AD7">
        <w:rPr>
          <w:rStyle w:val="StyleUnderline"/>
          <w:highlight w:val="green"/>
        </w:rPr>
        <w:t>Boosting</w:t>
      </w:r>
      <w:r w:rsidRPr="00784AD7">
        <w:rPr>
          <w:rStyle w:val="StyleUnderline"/>
        </w:rPr>
        <w:t xml:space="preserve"> the use of </w:t>
      </w:r>
      <w:r w:rsidRPr="00784AD7">
        <w:rPr>
          <w:rStyle w:val="Emphasis"/>
          <w:highlight w:val="green"/>
        </w:rPr>
        <w:t>fossil fuels</w:t>
      </w:r>
      <w:r w:rsidRPr="00784AD7">
        <w:rPr>
          <w:sz w:val="16"/>
        </w:rPr>
        <w:t xml:space="preserve"> that have helped drive the U.S. economy but also contribute to the heat waves afflicting millions of Americans this summer.</w:t>
      </w:r>
    </w:p>
    <w:p w14:paraId="309AA2A6" w14:textId="77777777" w:rsidR="006F24FE" w:rsidRPr="00784AD7" w:rsidRDefault="006F24FE" w:rsidP="006F24FE">
      <w:pPr>
        <w:rPr>
          <w:sz w:val="16"/>
        </w:rPr>
      </w:pPr>
      <w:r w:rsidRPr="00784AD7">
        <w:rPr>
          <w:sz w:val="16"/>
        </w:rPr>
        <w:t xml:space="preserve">These are just </w:t>
      </w:r>
      <w:r w:rsidRPr="00784AD7">
        <w:rPr>
          <w:rStyle w:val="StyleUnderline"/>
        </w:rPr>
        <w:t xml:space="preserve">some of the </w:t>
      </w:r>
      <w:r w:rsidRPr="00784AD7">
        <w:rPr>
          <w:rStyle w:val="StyleUnderline"/>
          <w:highlight w:val="green"/>
        </w:rPr>
        <w:t xml:space="preserve">ways Republicans </w:t>
      </w:r>
      <w:r w:rsidRPr="00784AD7">
        <w:rPr>
          <w:rStyle w:val="StyleUnderline"/>
        </w:rPr>
        <w:t xml:space="preserve">could </w:t>
      </w:r>
      <w:r w:rsidRPr="00784AD7">
        <w:rPr>
          <w:rStyle w:val="Emphasis"/>
          <w:highlight w:val="green"/>
        </w:rPr>
        <w:t>shift</w:t>
      </w:r>
      <w:r w:rsidRPr="00784AD7">
        <w:rPr>
          <w:rStyle w:val="StyleUnderline"/>
        </w:rPr>
        <w:t xml:space="preserve"> U.S. </w:t>
      </w:r>
      <w:r w:rsidRPr="00784AD7">
        <w:rPr>
          <w:rStyle w:val="Emphasis"/>
        </w:rPr>
        <w:t xml:space="preserve">climate </w:t>
      </w:r>
      <w:r w:rsidRPr="00784AD7">
        <w:rPr>
          <w:rStyle w:val="Emphasis"/>
          <w:highlight w:val="green"/>
        </w:rPr>
        <w:t>policy</w:t>
      </w:r>
      <w:r w:rsidRPr="00784AD7">
        <w:rPr>
          <w:rStyle w:val="StyleUnderline"/>
          <w:highlight w:val="green"/>
        </w:rPr>
        <w:t xml:space="preserve"> if they</w:t>
      </w:r>
      <w:r w:rsidRPr="00784AD7">
        <w:rPr>
          <w:rStyle w:val="StyleUnderline"/>
        </w:rPr>
        <w:t xml:space="preserve"> win the White House, </w:t>
      </w:r>
      <w:r w:rsidRPr="00784AD7">
        <w:rPr>
          <w:rStyle w:val="Emphasis"/>
          <w:highlight w:val="green"/>
        </w:rPr>
        <w:t>flip the Senate</w:t>
      </w:r>
      <w:r w:rsidRPr="00784AD7">
        <w:rPr>
          <w:rStyle w:val="StyleUnderline"/>
          <w:highlight w:val="green"/>
        </w:rPr>
        <w:t xml:space="preserve"> and maintain</w:t>
      </w:r>
      <w:r w:rsidRPr="00784AD7">
        <w:rPr>
          <w:rStyle w:val="StyleUnderline"/>
        </w:rPr>
        <w:t xml:space="preserve"> their </w:t>
      </w:r>
      <w:r w:rsidRPr="00784AD7">
        <w:rPr>
          <w:rStyle w:val="Emphasis"/>
          <w:highlight w:val="green"/>
        </w:rPr>
        <w:t>House majority</w:t>
      </w:r>
      <w:r w:rsidRPr="00784AD7">
        <w:rPr>
          <w:rStyle w:val="StyleUnderline"/>
        </w:rPr>
        <w:t xml:space="preserve"> in the November election</w:t>
      </w:r>
      <w:r w:rsidRPr="00784AD7">
        <w:rPr>
          <w:sz w:val="16"/>
        </w:rPr>
        <w:t xml:space="preserve">. While such a scenario seemed less likely a few weeks ago, it appears more probable </w:t>
      </w:r>
      <w:proofErr w:type="gramStart"/>
      <w:r w:rsidRPr="00784AD7">
        <w:rPr>
          <w:sz w:val="16"/>
        </w:rPr>
        <w:t>in light of</w:t>
      </w:r>
      <w:proofErr w:type="gramEnd"/>
      <w:r w:rsidRPr="00784AD7">
        <w:rPr>
          <w:sz w:val="16"/>
        </w:rPr>
        <w:t xml:space="preserve"> President Biden’s disastrous debate performance, an increasingly brutal Senate map for Democrats, and an attempted assassination of former president Donald Trump that has invigorated his base.</w:t>
      </w:r>
    </w:p>
    <w:p w14:paraId="375E9797" w14:textId="77777777" w:rsidR="006F24FE" w:rsidRPr="00784AD7" w:rsidRDefault="006F24FE" w:rsidP="006F24FE">
      <w:pPr>
        <w:rPr>
          <w:sz w:val="16"/>
        </w:rPr>
      </w:pPr>
      <w:r w:rsidRPr="00784AD7">
        <w:rPr>
          <w:sz w:val="16"/>
        </w:rPr>
        <w:t xml:space="preserve">While it is far from certain that Republicans will control all levels of government in 2025, the party’s leaders are feeling optimistic. House Speaker Mike Johnson (R-La.) told The Washington Post on Tuesday that “there’s obviously going to be a big </w:t>
      </w:r>
      <w:proofErr w:type="spellStart"/>
      <w:r w:rsidRPr="00784AD7">
        <w:rPr>
          <w:sz w:val="16"/>
        </w:rPr>
        <w:t>downballot</w:t>
      </w:r>
      <w:proofErr w:type="spellEnd"/>
      <w:r w:rsidRPr="00784AD7">
        <w:rPr>
          <w:sz w:val="16"/>
        </w:rPr>
        <w:t xml:space="preserve"> effect” from recent events. That prospect has unnerved some leading liberal climate groups and boosted the confidence of Trump supporters, some of whom continue to dismiss the scientific consensus that a warming climate poses significant risks.</w:t>
      </w:r>
    </w:p>
    <w:p w14:paraId="42EA5B2A" w14:textId="77777777" w:rsidR="006F24FE" w:rsidRPr="00784AD7" w:rsidRDefault="006F24FE" w:rsidP="006F24FE">
      <w:pPr>
        <w:rPr>
          <w:sz w:val="16"/>
        </w:rPr>
      </w:pPr>
      <w:r w:rsidRPr="00784AD7">
        <w:rPr>
          <w:sz w:val="16"/>
        </w:rPr>
        <w:t>“To say climate change is the biggest threat to humanity is absolutely insane,” said William Perry Pendley, who served as acting director of the Interior Department’s Bureau of Land Management during the Trump administration. “The remedy that President Biden has is, ‘Let’s spend a ton of money solving a problem that doesn’t exist and turning over your lifestyles.’ That’s certainly not the position of the Republican Party.”</w:t>
      </w:r>
    </w:p>
    <w:p w14:paraId="33B835E5" w14:textId="77777777" w:rsidR="006F24FE" w:rsidRPr="00784AD7" w:rsidRDefault="006F24FE" w:rsidP="006F24FE">
      <w:pPr>
        <w:rPr>
          <w:sz w:val="16"/>
        </w:rPr>
      </w:pPr>
      <w:r w:rsidRPr="00784AD7">
        <w:rPr>
          <w:sz w:val="16"/>
        </w:rPr>
        <w:t xml:space="preserve">Republicans already have a playbook if they gain full power in Washington: </w:t>
      </w:r>
      <w:r w:rsidRPr="00784AD7">
        <w:rPr>
          <w:rStyle w:val="StyleUnderline"/>
          <w:highlight w:val="green"/>
        </w:rPr>
        <w:t>legislation</w:t>
      </w:r>
      <w:r w:rsidRPr="00784AD7">
        <w:rPr>
          <w:rStyle w:val="StyleUnderline"/>
        </w:rPr>
        <w:t xml:space="preserve"> that </w:t>
      </w:r>
      <w:r w:rsidRPr="00784AD7">
        <w:rPr>
          <w:rStyle w:val="StyleUnderline"/>
          <w:highlight w:val="green"/>
        </w:rPr>
        <w:t>passed</w:t>
      </w:r>
      <w:r w:rsidRPr="00784AD7">
        <w:rPr>
          <w:rStyle w:val="StyleUnderline"/>
        </w:rPr>
        <w:t xml:space="preserve"> the House in recent years </w:t>
      </w:r>
      <w:r w:rsidRPr="00784AD7">
        <w:rPr>
          <w:rStyle w:val="StyleUnderline"/>
          <w:highlight w:val="green"/>
        </w:rPr>
        <w:t>but</w:t>
      </w:r>
      <w:r w:rsidRPr="00784AD7">
        <w:rPr>
          <w:rStyle w:val="StyleUnderline"/>
        </w:rPr>
        <w:t xml:space="preserve"> later </w:t>
      </w:r>
      <w:r w:rsidRPr="00784AD7">
        <w:rPr>
          <w:rStyle w:val="StyleUnderline"/>
          <w:highlight w:val="green"/>
        </w:rPr>
        <w:t>died</w:t>
      </w:r>
      <w:r w:rsidRPr="00784AD7">
        <w:rPr>
          <w:rStyle w:val="StyleUnderline"/>
        </w:rPr>
        <w:t>, either because of Senate opposition or a veto by Biden</w:t>
      </w:r>
      <w:r w:rsidRPr="00784AD7">
        <w:rPr>
          <w:sz w:val="16"/>
        </w:rPr>
        <w:t xml:space="preserve">. This includes bills to </w:t>
      </w:r>
      <w:r w:rsidRPr="00784AD7">
        <w:rPr>
          <w:rStyle w:val="StyleUnderline"/>
        </w:rPr>
        <w:t xml:space="preserve">allow more pollution from </w:t>
      </w:r>
      <w:r w:rsidRPr="00784AD7">
        <w:rPr>
          <w:rStyle w:val="Emphasis"/>
        </w:rPr>
        <w:t>diesel trucks</w:t>
      </w:r>
      <w:r w:rsidRPr="00784AD7">
        <w:rPr>
          <w:sz w:val="16"/>
        </w:rPr>
        <w:t xml:space="preserve">, </w:t>
      </w:r>
      <w:r w:rsidRPr="00784AD7">
        <w:rPr>
          <w:rStyle w:val="StyleUnderline"/>
        </w:rPr>
        <w:t>strip away protections for imperiled species</w:t>
      </w:r>
      <w:r w:rsidRPr="00784AD7">
        <w:rPr>
          <w:sz w:val="16"/>
        </w:rPr>
        <w:t xml:space="preserve"> and </w:t>
      </w:r>
      <w:proofErr w:type="gramStart"/>
      <w:r w:rsidRPr="00784AD7">
        <w:rPr>
          <w:rStyle w:val="StyleUnderline"/>
        </w:rPr>
        <w:t>open up</w:t>
      </w:r>
      <w:proofErr w:type="gramEnd"/>
      <w:r w:rsidRPr="00784AD7">
        <w:rPr>
          <w:rStyle w:val="StyleUnderline"/>
        </w:rPr>
        <w:t xml:space="preserve"> more federal lands to oil drilling</w:t>
      </w:r>
      <w:r w:rsidRPr="00784AD7">
        <w:rPr>
          <w:sz w:val="16"/>
        </w:rPr>
        <w:t>.</w:t>
      </w:r>
    </w:p>
    <w:p w14:paraId="3CF871A7" w14:textId="77777777" w:rsidR="006F24FE" w:rsidRPr="00784AD7" w:rsidRDefault="006F24FE" w:rsidP="006F24FE">
      <w:pPr>
        <w:rPr>
          <w:sz w:val="16"/>
        </w:rPr>
      </w:pPr>
      <w:r w:rsidRPr="00784AD7">
        <w:rPr>
          <w:sz w:val="16"/>
        </w:rPr>
        <w:t xml:space="preserve">“A Republican trifecta would be disastrous for our climate, for our democracy. … I’m deeply alarmed at it,” said Aru </w:t>
      </w:r>
      <w:proofErr w:type="spellStart"/>
      <w:r w:rsidRPr="00784AD7">
        <w:rPr>
          <w:sz w:val="16"/>
        </w:rPr>
        <w:t>Shiney</w:t>
      </w:r>
      <w:proofErr w:type="spellEnd"/>
      <w:r w:rsidRPr="00784AD7">
        <w:rPr>
          <w:sz w:val="16"/>
        </w:rPr>
        <w:t>-Ajay, executive director of the Sunrise Movement, a climate group led by young people that called Friday for Biden to drop his reelection bid and “pass the torch” to a new Democratic nominee.</w:t>
      </w:r>
    </w:p>
    <w:p w14:paraId="222CD6E1" w14:textId="77777777" w:rsidR="006F24FE" w:rsidRPr="00784AD7" w:rsidRDefault="006F24FE" w:rsidP="006F24FE">
      <w:pPr>
        <w:rPr>
          <w:sz w:val="16"/>
        </w:rPr>
      </w:pPr>
      <w:r w:rsidRPr="00784AD7">
        <w:rPr>
          <w:sz w:val="16"/>
        </w:rPr>
        <w:t>“We think it’s absolutely critical for President Biden’s legacy on climate that we do our best to win this election, and that doesn’t feel like what we’re on track to do right now,” she added.</w:t>
      </w:r>
    </w:p>
    <w:p w14:paraId="2D3C4CF5" w14:textId="77777777" w:rsidR="006F24FE" w:rsidRPr="00784AD7" w:rsidRDefault="006F24FE" w:rsidP="006F24FE">
      <w:pPr>
        <w:rPr>
          <w:sz w:val="16"/>
        </w:rPr>
      </w:pPr>
      <w:r w:rsidRPr="00784AD7">
        <w:rPr>
          <w:sz w:val="16"/>
        </w:rPr>
        <w:t xml:space="preserve">Another potential playbook for Republicans is Project 2025, a sweeping blueprint for the next conservative administration drafted by right-wing think tanks and former Trump officials. Pendley wrote the chapter on the Interior Department, which recommends </w:t>
      </w:r>
      <w:r w:rsidRPr="00784AD7">
        <w:rPr>
          <w:rStyle w:val="StyleUnderline"/>
          <w:highlight w:val="green"/>
        </w:rPr>
        <w:t xml:space="preserve">increasing </w:t>
      </w:r>
      <w:r w:rsidRPr="00784AD7">
        <w:rPr>
          <w:rStyle w:val="Emphasis"/>
          <w:highlight w:val="green"/>
        </w:rPr>
        <w:t>oil</w:t>
      </w:r>
      <w:r w:rsidRPr="00784AD7">
        <w:rPr>
          <w:rStyle w:val="Emphasis"/>
        </w:rPr>
        <w:t xml:space="preserve"> </w:t>
      </w:r>
      <w:r w:rsidRPr="00784AD7">
        <w:rPr>
          <w:rStyle w:val="Emphasis"/>
          <w:highlight w:val="green"/>
        </w:rPr>
        <w:t>drilling</w:t>
      </w:r>
      <w:r w:rsidRPr="00784AD7">
        <w:rPr>
          <w:rStyle w:val="StyleUnderline"/>
        </w:rPr>
        <w:t xml:space="preserve"> in the </w:t>
      </w:r>
      <w:r w:rsidRPr="00784AD7">
        <w:rPr>
          <w:rStyle w:val="Emphasis"/>
          <w:highlight w:val="green"/>
        </w:rPr>
        <w:t>Gulf of Mexico</w:t>
      </w:r>
      <w:r w:rsidRPr="00784AD7">
        <w:rPr>
          <w:rStyle w:val="StyleUnderline"/>
        </w:rPr>
        <w:t xml:space="preserve"> and the </w:t>
      </w:r>
      <w:r w:rsidRPr="00784AD7">
        <w:rPr>
          <w:rStyle w:val="Emphasis"/>
          <w:highlight w:val="green"/>
        </w:rPr>
        <w:t>Arctic wilderness</w:t>
      </w:r>
      <w:r w:rsidRPr="00784AD7">
        <w:rPr>
          <w:sz w:val="16"/>
        </w:rPr>
        <w:t xml:space="preserve">, </w:t>
      </w:r>
      <w:r w:rsidRPr="00784AD7">
        <w:rPr>
          <w:rStyle w:val="StyleUnderline"/>
        </w:rPr>
        <w:t xml:space="preserve">slashing the </w:t>
      </w:r>
      <w:r w:rsidRPr="00784AD7">
        <w:rPr>
          <w:rStyle w:val="Emphasis"/>
        </w:rPr>
        <w:t>fees</w:t>
      </w:r>
      <w:r w:rsidRPr="00784AD7">
        <w:rPr>
          <w:rStyle w:val="StyleUnderline"/>
        </w:rPr>
        <w:t xml:space="preserve"> that fossil fuel firms pay to drill on </w:t>
      </w:r>
      <w:r w:rsidRPr="00784AD7">
        <w:rPr>
          <w:rStyle w:val="Emphasis"/>
        </w:rPr>
        <w:t>public lands</w:t>
      </w:r>
      <w:r w:rsidRPr="00784AD7">
        <w:rPr>
          <w:sz w:val="16"/>
        </w:rPr>
        <w:t>, and providing legal protections for energy companies that unintentionally kill birds.</w:t>
      </w:r>
    </w:p>
    <w:p w14:paraId="7D6116F6" w14:textId="77777777" w:rsidR="006F24FE" w:rsidRPr="00784AD7" w:rsidRDefault="006F24FE" w:rsidP="006F24FE">
      <w:pPr>
        <w:rPr>
          <w:sz w:val="16"/>
        </w:rPr>
      </w:pPr>
      <w:r w:rsidRPr="00784AD7">
        <w:rPr>
          <w:sz w:val="16"/>
        </w:rPr>
        <w:t>More broadly, Project 2025 suggests eliminating the National Oceanic and Atmospheric Administration, which forecasts weather and tracks climate change, describing it as “one of the main drivers of the climate change alarm industry.” The plan endorses shuttering an Energy Department office that has roughly $400 billion in loan authority to help emerging clean energy technologies. And it would cut the EPA’s Office of Environmental Justice, which aims to address the pollution that disproportionately harms poor and minority communities.</w:t>
      </w:r>
    </w:p>
    <w:p w14:paraId="10BAD1E8" w14:textId="77777777" w:rsidR="006F24FE" w:rsidRPr="00784AD7" w:rsidRDefault="006F24FE" w:rsidP="006F24FE">
      <w:pPr>
        <w:rPr>
          <w:sz w:val="16"/>
        </w:rPr>
      </w:pPr>
      <w:r w:rsidRPr="00784AD7">
        <w:rPr>
          <w:sz w:val="16"/>
        </w:rPr>
        <w:t xml:space="preserve">“Project 2025 is an absolute gift to the fossil fuel industry,” said Patrick </w:t>
      </w:r>
      <w:proofErr w:type="spellStart"/>
      <w:r w:rsidRPr="00784AD7">
        <w:rPr>
          <w:sz w:val="16"/>
        </w:rPr>
        <w:t>Drupp</w:t>
      </w:r>
      <w:proofErr w:type="spellEnd"/>
      <w:r w:rsidRPr="00784AD7">
        <w:rPr>
          <w:sz w:val="16"/>
        </w:rPr>
        <w:t>, director of climate policy at the Sierra Club. “</w:t>
      </w:r>
      <w:r w:rsidRPr="00784AD7">
        <w:rPr>
          <w:rStyle w:val="StyleUnderline"/>
        </w:rPr>
        <w:t xml:space="preserve">All of the </w:t>
      </w:r>
      <w:r w:rsidRPr="00784AD7">
        <w:rPr>
          <w:rStyle w:val="Emphasis"/>
          <w:highlight w:val="green"/>
        </w:rPr>
        <w:t>progress</w:t>
      </w:r>
      <w:r w:rsidRPr="00784AD7">
        <w:rPr>
          <w:rStyle w:val="StyleUnderline"/>
        </w:rPr>
        <w:t xml:space="preserve"> we’re making </w:t>
      </w:r>
      <w:r w:rsidRPr="00784AD7">
        <w:rPr>
          <w:rStyle w:val="StyleUnderline"/>
          <w:highlight w:val="green"/>
        </w:rPr>
        <w:t xml:space="preserve">would be </w:t>
      </w:r>
      <w:r w:rsidRPr="00784AD7">
        <w:rPr>
          <w:rStyle w:val="Emphasis"/>
          <w:highlight w:val="green"/>
        </w:rPr>
        <w:t>reversed</w:t>
      </w:r>
      <w:r w:rsidRPr="00784AD7">
        <w:rPr>
          <w:rStyle w:val="StyleUnderline"/>
        </w:rPr>
        <w:t xml:space="preserve"> if that scenario happened</w:t>
      </w:r>
      <w:r w:rsidRPr="00784AD7">
        <w:rPr>
          <w:sz w:val="16"/>
        </w:rPr>
        <w:t>.”</w:t>
      </w:r>
    </w:p>
    <w:p w14:paraId="6A137264" w14:textId="77777777" w:rsidR="006F24FE" w:rsidRPr="00784AD7" w:rsidRDefault="006F24FE" w:rsidP="006F24FE">
      <w:pPr>
        <w:rPr>
          <w:sz w:val="16"/>
        </w:rPr>
      </w:pPr>
      <w:r w:rsidRPr="00784AD7">
        <w:rPr>
          <w:sz w:val="16"/>
        </w:rPr>
        <w:t>While Trump said on his Truth Social platform this month that he knows “nothing about Project 2025,” many of its authors served in the Trump administration or could have prominent positions if he wins in November. Trump has also praised the Heritage Foundation, the conservative think tank that helped organize the plan.</w:t>
      </w:r>
    </w:p>
    <w:p w14:paraId="0718609D" w14:textId="77777777" w:rsidR="006F24FE" w:rsidRPr="00784AD7" w:rsidRDefault="006F24FE" w:rsidP="006F24FE">
      <w:pPr>
        <w:rPr>
          <w:sz w:val="16"/>
        </w:rPr>
      </w:pPr>
      <w:r w:rsidRPr="00784AD7">
        <w:rPr>
          <w:sz w:val="16"/>
        </w:rPr>
        <w:lastRenderedPageBreak/>
        <w:t xml:space="preserve">Diana </w:t>
      </w:r>
      <w:proofErr w:type="spellStart"/>
      <w:r w:rsidRPr="00784AD7">
        <w:rPr>
          <w:sz w:val="16"/>
        </w:rPr>
        <w:t>Furchtgott</w:t>
      </w:r>
      <w:proofErr w:type="spellEnd"/>
      <w:r w:rsidRPr="00784AD7">
        <w:rPr>
          <w:sz w:val="16"/>
        </w:rPr>
        <w:t xml:space="preserve">-Roth, director of the Heritage Foundation’s Center for Energy, Climate and Environment, said a Republican trifecta could give new life to GOP energy legislation that passed the House last year but died in the Democratic-controlled Senate. The measure, dubbed H.R. 1, would </w:t>
      </w:r>
      <w:r w:rsidRPr="00784AD7">
        <w:rPr>
          <w:rStyle w:val="StyleUnderline"/>
        </w:rPr>
        <w:t xml:space="preserve">sharply </w:t>
      </w:r>
      <w:r w:rsidRPr="00784AD7">
        <w:rPr>
          <w:rStyle w:val="StyleUnderline"/>
          <w:highlight w:val="green"/>
        </w:rPr>
        <w:t>increase</w:t>
      </w:r>
      <w:r w:rsidRPr="00784AD7">
        <w:rPr>
          <w:rStyle w:val="StyleUnderline"/>
        </w:rPr>
        <w:t xml:space="preserve"> U.S. </w:t>
      </w:r>
      <w:r w:rsidRPr="00784AD7">
        <w:rPr>
          <w:rStyle w:val="Emphasis"/>
          <w:highlight w:val="green"/>
        </w:rPr>
        <w:t>oil</w:t>
      </w:r>
      <w:r w:rsidRPr="00784AD7">
        <w:rPr>
          <w:rStyle w:val="StyleUnderline"/>
        </w:rPr>
        <w:t xml:space="preserve">, </w:t>
      </w:r>
      <w:r w:rsidRPr="00784AD7">
        <w:rPr>
          <w:rStyle w:val="Emphasis"/>
          <w:highlight w:val="green"/>
        </w:rPr>
        <w:t>gas</w:t>
      </w:r>
      <w:r w:rsidRPr="00784AD7">
        <w:rPr>
          <w:rStyle w:val="StyleUnderline"/>
        </w:rPr>
        <w:t xml:space="preserve"> and </w:t>
      </w:r>
      <w:r w:rsidRPr="00784AD7">
        <w:rPr>
          <w:rStyle w:val="Emphasis"/>
          <w:highlight w:val="green"/>
        </w:rPr>
        <w:t>coal</w:t>
      </w:r>
      <w:r w:rsidRPr="00784AD7">
        <w:rPr>
          <w:rStyle w:val="Emphasis"/>
        </w:rPr>
        <w:t xml:space="preserve"> production</w:t>
      </w:r>
      <w:r w:rsidRPr="00784AD7">
        <w:rPr>
          <w:rStyle w:val="StyleUnderline"/>
        </w:rPr>
        <w:t xml:space="preserve"> and </w:t>
      </w:r>
      <w:r w:rsidRPr="00784AD7">
        <w:rPr>
          <w:rStyle w:val="Emphasis"/>
          <w:highlight w:val="green"/>
        </w:rPr>
        <w:t>ease</w:t>
      </w:r>
      <w:r w:rsidRPr="00784AD7">
        <w:rPr>
          <w:rStyle w:val="Emphasis"/>
        </w:rPr>
        <w:t xml:space="preserve"> permitting </w:t>
      </w:r>
      <w:r w:rsidRPr="00784AD7">
        <w:rPr>
          <w:rStyle w:val="Emphasis"/>
          <w:highlight w:val="green"/>
        </w:rPr>
        <w:t>restrictions</w:t>
      </w:r>
      <w:r w:rsidRPr="00784AD7">
        <w:rPr>
          <w:rStyle w:val="StyleUnderline"/>
          <w:highlight w:val="green"/>
        </w:rPr>
        <w:t xml:space="preserve"> that </w:t>
      </w:r>
      <w:r w:rsidRPr="00784AD7">
        <w:rPr>
          <w:rStyle w:val="Emphasis"/>
          <w:highlight w:val="green"/>
        </w:rPr>
        <w:t>delay pipelines</w:t>
      </w:r>
      <w:r w:rsidRPr="00784AD7">
        <w:rPr>
          <w:rStyle w:val="StyleUnderline"/>
        </w:rPr>
        <w:t xml:space="preserve">, </w:t>
      </w:r>
      <w:r w:rsidRPr="00784AD7">
        <w:rPr>
          <w:rStyle w:val="Emphasis"/>
          <w:highlight w:val="green"/>
        </w:rPr>
        <w:t>refineries</w:t>
      </w:r>
      <w:r w:rsidRPr="00784AD7">
        <w:rPr>
          <w:rStyle w:val="StyleUnderline"/>
        </w:rPr>
        <w:t xml:space="preserve"> and other </w:t>
      </w:r>
      <w:r w:rsidRPr="00784AD7">
        <w:rPr>
          <w:rStyle w:val="Emphasis"/>
          <w:highlight w:val="green"/>
        </w:rPr>
        <w:t>fossil fuel projects</w:t>
      </w:r>
      <w:r w:rsidRPr="00784AD7">
        <w:rPr>
          <w:sz w:val="16"/>
        </w:rPr>
        <w:t>.</w:t>
      </w:r>
    </w:p>
    <w:p w14:paraId="4D3F2B4B" w14:textId="77777777" w:rsidR="006F24FE" w:rsidRPr="00784AD7" w:rsidRDefault="006F24FE" w:rsidP="006F24FE">
      <w:pPr>
        <w:rPr>
          <w:sz w:val="16"/>
        </w:rPr>
      </w:pPr>
      <w:r w:rsidRPr="00784AD7">
        <w:rPr>
          <w:sz w:val="16"/>
        </w:rPr>
        <w:t xml:space="preserve">“I would highly recommend looking at H.R. 1 as a guide to what a Republican Congress would do,” </w:t>
      </w:r>
      <w:proofErr w:type="spellStart"/>
      <w:r w:rsidRPr="00784AD7">
        <w:rPr>
          <w:sz w:val="16"/>
        </w:rPr>
        <w:t>Furchtgott</w:t>
      </w:r>
      <w:proofErr w:type="spellEnd"/>
      <w:r w:rsidRPr="00784AD7">
        <w:rPr>
          <w:sz w:val="16"/>
        </w:rPr>
        <w:t>-Roth said.</w:t>
      </w:r>
    </w:p>
    <w:p w14:paraId="0B6CC84C" w14:textId="77777777" w:rsidR="006F24FE" w:rsidRPr="00784AD7" w:rsidRDefault="006F24FE" w:rsidP="006F24FE">
      <w:pPr>
        <w:rPr>
          <w:sz w:val="16"/>
        </w:rPr>
      </w:pPr>
      <w:r w:rsidRPr="00784AD7">
        <w:rPr>
          <w:sz w:val="16"/>
        </w:rPr>
        <w:t>As for Project 2025, she said, “that was conceived way before President Trump was the Republican nominee, and it was meant as some ideas for all Republican or Democratic nominees — for people all over the world.”</w:t>
      </w:r>
    </w:p>
    <w:p w14:paraId="674CBC3C" w14:textId="77777777" w:rsidR="006F24FE" w:rsidRPr="00784AD7" w:rsidRDefault="006F24FE" w:rsidP="006F24FE">
      <w:pPr>
        <w:rPr>
          <w:sz w:val="16"/>
        </w:rPr>
      </w:pPr>
      <w:r w:rsidRPr="00784AD7">
        <w:rPr>
          <w:sz w:val="16"/>
        </w:rPr>
        <w:t>Going after green energy</w:t>
      </w:r>
    </w:p>
    <w:p w14:paraId="05DE4595" w14:textId="77777777" w:rsidR="006F24FE" w:rsidRDefault="006F24FE" w:rsidP="006F24FE">
      <w:pPr>
        <w:rPr>
          <w:sz w:val="16"/>
        </w:rPr>
      </w:pPr>
      <w:r w:rsidRPr="00784AD7">
        <w:rPr>
          <w:sz w:val="16"/>
        </w:rPr>
        <w:t xml:space="preserve">One of the most controversial proposals in Project 2025 is a </w:t>
      </w:r>
      <w:r w:rsidRPr="00784AD7">
        <w:rPr>
          <w:rStyle w:val="StyleUnderline"/>
        </w:rPr>
        <w:t xml:space="preserve">recommendation to </w:t>
      </w:r>
      <w:r w:rsidRPr="00784AD7">
        <w:rPr>
          <w:rStyle w:val="Emphasis"/>
          <w:highlight w:val="green"/>
        </w:rPr>
        <w:t>repeal</w:t>
      </w:r>
      <w:r w:rsidRPr="00784AD7">
        <w:rPr>
          <w:rStyle w:val="StyleUnderline"/>
        </w:rPr>
        <w:t xml:space="preserve"> Biden’s signature 2022 climate law, the </w:t>
      </w:r>
      <w:r w:rsidRPr="00784AD7">
        <w:rPr>
          <w:rStyle w:val="Emphasis"/>
          <w:highlight w:val="green"/>
        </w:rPr>
        <w:t>I</w:t>
      </w:r>
      <w:r w:rsidRPr="00784AD7">
        <w:rPr>
          <w:rStyle w:val="StyleUnderline"/>
        </w:rPr>
        <w:t xml:space="preserve">nflation </w:t>
      </w:r>
      <w:r w:rsidRPr="00784AD7">
        <w:rPr>
          <w:rStyle w:val="Emphasis"/>
          <w:highlight w:val="green"/>
        </w:rPr>
        <w:t>R</w:t>
      </w:r>
      <w:r w:rsidRPr="00784AD7">
        <w:rPr>
          <w:rStyle w:val="StyleUnderline"/>
        </w:rPr>
        <w:t xml:space="preserve">eduction </w:t>
      </w:r>
      <w:r w:rsidRPr="00784AD7">
        <w:rPr>
          <w:rStyle w:val="Emphasis"/>
          <w:highlight w:val="green"/>
        </w:rPr>
        <w:t>A</w:t>
      </w:r>
      <w:r w:rsidRPr="00784AD7">
        <w:rPr>
          <w:rStyle w:val="StyleUnderline"/>
        </w:rPr>
        <w:t>ct</w:t>
      </w:r>
      <w:r w:rsidRPr="00784AD7">
        <w:rPr>
          <w:sz w:val="16"/>
        </w:rPr>
        <w:t>. The law has poured billions of dollars into boosting green technologies such as wind turbines, solar panels and electric vehicles, with most of the new investments in Republican-led states and congressional districts.</w:t>
      </w:r>
    </w:p>
    <w:p w14:paraId="3B201B4D" w14:textId="77777777" w:rsidR="006F24FE" w:rsidRPr="00B95B12" w:rsidRDefault="006F24FE" w:rsidP="006F24FE">
      <w:pPr>
        <w:pStyle w:val="Heading4"/>
      </w:pPr>
      <w:r w:rsidRPr="00B95B12">
        <w:t>A Republican majority won’t pass climate litigation</w:t>
      </w:r>
    </w:p>
    <w:p w14:paraId="59C43F53" w14:textId="77777777" w:rsidR="006F24FE" w:rsidRPr="00495C50" w:rsidRDefault="006F24FE" w:rsidP="006F24FE">
      <w:r w:rsidRPr="00495C50">
        <w:rPr>
          <w:b/>
          <w:bCs/>
          <w:sz w:val="23"/>
          <w:szCs w:val="23"/>
        </w:rPr>
        <w:t>Friedman ’24</w:t>
      </w:r>
      <w:r w:rsidRPr="00495C50">
        <w:t xml:space="preserve"> </w:t>
      </w:r>
      <w:r w:rsidRPr="00495C50">
        <w:rPr>
          <w:sz w:val="14"/>
          <w:szCs w:val="14"/>
        </w:rPr>
        <w:t xml:space="preserve">(7/17/24, Lisa Friedman is </w:t>
      </w:r>
      <w:r w:rsidRPr="00BE6F2D">
        <w:rPr>
          <w:sz w:val="14"/>
          <w:szCs w:val="14"/>
        </w:rPr>
        <w:t>a reporter covering climate policy and politics at The New York Times.</w:t>
      </w:r>
      <w:r w:rsidRPr="00495C50">
        <w:rPr>
          <w:sz w:val="14"/>
          <w:szCs w:val="14"/>
        </w:rPr>
        <w:t xml:space="preserve"> She </w:t>
      </w:r>
      <w:proofErr w:type="spellStart"/>
      <w:r w:rsidRPr="00495C50">
        <w:rPr>
          <w:sz w:val="14"/>
          <w:szCs w:val="14"/>
        </w:rPr>
        <w:t>write’s</w:t>
      </w:r>
      <w:proofErr w:type="spellEnd"/>
      <w:r w:rsidRPr="00495C50">
        <w:rPr>
          <w:sz w:val="14"/>
          <w:szCs w:val="14"/>
        </w:rPr>
        <w:t xml:space="preserve"> about how governments are addressing climate change for more than 30 years. </w:t>
      </w:r>
      <w:r w:rsidRPr="00495C50">
        <w:rPr>
          <w:i/>
          <w:iCs/>
          <w:sz w:val="14"/>
          <w:szCs w:val="14"/>
        </w:rPr>
        <w:t xml:space="preserve">“At the Republican National Convention, Climate Change Isn’t a Problem” </w:t>
      </w:r>
      <w:r w:rsidRPr="00495C50">
        <w:rPr>
          <w:sz w:val="14"/>
          <w:szCs w:val="14"/>
        </w:rPr>
        <w:t>New York Times, https://www.nytimes.com/2024/07/15/climate/republicans-climate-change-fossil-fuels.html)</w:t>
      </w:r>
    </w:p>
    <w:p w14:paraId="58BE31A3" w14:textId="77777777" w:rsidR="006F24FE" w:rsidRDefault="006F24FE" w:rsidP="006F24FE">
      <w:pPr>
        <w:rPr>
          <w:rStyle w:val="StyleUnderline"/>
        </w:rPr>
      </w:pPr>
      <w:r w:rsidRPr="00894F27">
        <w:rPr>
          <w:rStyle w:val="StyleUnderline"/>
        </w:rPr>
        <w:t xml:space="preserve">The </w:t>
      </w:r>
      <w:r w:rsidRPr="00894F27">
        <w:rPr>
          <w:rStyle w:val="StyleUnderline"/>
          <w:highlight w:val="cyan"/>
        </w:rPr>
        <w:t xml:space="preserve">United States is experiencing </w:t>
      </w:r>
      <w:r w:rsidRPr="00894F27">
        <w:rPr>
          <w:rStyle w:val="StyleUnderline"/>
        </w:rPr>
        <w:t xml:space="preserve">scorching </w:t>
      </w:r>
      <w:r w:rsidRPr="00894F27">
        <w:rPr>
          <w:rStyle w:val="StyleUnderline"/>
          <w:highlight w:val="cyan"/>
        </w:rPr>
        <w:t>new levels</w:t>
      </w:r>
      <w:r w:rsidRPr="00894F27">
        <w:rPr>
          <w:rStyle w:val="StyleUnderline"/>
        </w:rPr>
        <w:t xml:space="preserve"> of </w:t>
      </w:r>
      <w:r w:rsidRPr="00894F27">
        <w:rPr>
          <w:rStyle w:val="StyleUnderline"/>
          <w:highlight w:val="cyan"/>
        </w:rPr>
        <w:t>heat</w:t>
      </w:r>
      <w:r w:rsidRPr="00894F27">
        <w:rPr>
          <w:rStyle w:val="StyleUnderline"/>
        </w:rPr>
        <w:t xml:space="preserve"> fueled by climate change this summer, with </w:t>
      </w:r>
      <w:r w:rsidRPr="00894F27">
        <w:rPr>
          <w:rStyle w:val="StyleUnderline"/>
          <w:highlight w:val="cyan"/>
        </w:rPr>
        <w:t>dozens</w:t>
      </w:r>
      <w:r w:rsidRPr="00894F27">
        <w:rPr>
          <w:rStyle w:val="StyleUnderline"/>
        </w:rPr>
        <w:t xml:space="preserve"> of people </w:t>
      </w:r>
      <w:r w:rsidRPr="00894F27">
        <w:rPr>
          <w:rStyle w:val="StyleUnderline"/>
          <w:highlight w:val="cyan"/>
        </w:rPr>
        <w:t>dying</w:t>
      </w:r>
      <w:r w:rsidRPr="00894F27">
        <w:rPr>
          <w:rStyle w:val="StyleUnderline"/>
        </w:rPr>
        <w:t xml:space="preserve"> in the West, </w:t>
      </w:r>
      <w:r w:rsidRPr="00894F27">
        <w:rPr>
          <w:rStyle w:val="StyleUnderline"/>
          <w:highlight w:val="cyan"/>
        </w:rPr>
        <w:t>millions</w:t>
      </w:r>
      <w:r w:rsidRPr="00894F27">
        <w:rPr>
          <w:rStyle w:val="StyleUnderline"/>
        </w:rPr>
        <w:t xml:space="preserve"> sweating </w:t>
      </w:r>
      <w:r w:rsidRPr="00894F27">
        <w:rPr>
          <w:rStyle w:val="StyleUnderline"/>
          <w:highlight w:val="cyan"/>
        </w:rPr>
        <w:t>under heat advisories</w:t>
      </w:r>
      <w:r w:rsidRPr="00894F27">
        <w:rPr>
          <w:rStyle w:val="StyleUnderline"/>
        </w:rPr>
        <w:t xml:space="preserve"> and nearly </w:t>
      </w:r>
      <w:r w:rsidRPr="0027263A">
        <w:rPr>
          <w:rStyle w:val="StyleUnderline"/>
        </w:rPr>
        <w:t xml:space="preserve">three-quarters of Americans </w:t>
      </w:r>
      <w:hyperlink r:id="rId60" w:anchor=":~:text=Overall%2C%2037%25%20of%20Americans%20say,a%20Center%20survey%20from%20January." w:tgtFrame="_blank" w:history="1">
        <w:r w:rsidRPr="0027263A">
          <w:rPr>
            <w:rStyle w:val="StyleUnderline"/>
          </w:rPr>
          <w:t>saying the government must prioritize</w:t>
        </w:r>
      </w:hyperlink>
      <w:r w:rsidRPr="0027263A">
        <w:rPr>
          <w:rStyle w:val="StyleUnderline"/>
        </w:rPr>
        <w:t xml:space="preserve"> global warming</w:t>
      </w:r>
      <w:r w:rsidRPr="00894F27">
        <w:rPr>
          <w:rStyle w:val="StyleUnderline"/>
        </w:rPr>
        <w:t>.</w:t>
      </w:r>
      <w:r w:rsidRPr="00495C50">
        <w:rPr>
          <w:rStyle w:val="StyleUnderline"/>
        </w:rPr>
        <w:t xml:space="preserve"> </w:t>
      </w:r>
      <w:r w:rsidRPr="00894F27">
        <w:rPr>
          <w:rStyle w:val="StyleUnderline"/>
        </w:rPr>
        <w:t xml:space="preserve">But as the </w:t>
      </w:r>
      <w:r w:rsidRPr="00894F27">
        <w:rPr>
          <w:rStyle w:val="StyleUnderline"/>
          <w:highlight w:val="cyan"/>
        </w:rPr>
        <w:t>Republican Party</w:t>
      </w:r>
      <w:r w:rsidRPr="00894F27">
        <w:rPr>
          <w:rStyle w:val="StyleUnderline"/>
        </w:rPr>
        <w:t xml:space="preserve"> opens its national convention in Milwaukee with a </w:t>
      </w:r>
      <w:proofErr w:type="gramStart"/>
      <w:r w:rsidRPr="00894F27">
        <w:rPr>
          <w:rStyle w:val="StyleUnderline"/>
        </w:rPr>
        <w:t>prime-time</w:t>
      </w:r>
      <w:proofErr w:type="gramEnd"/>
      <w:r w:rsidRPr="00894F27">
        <w:rPr>
          <w:rStyle w:val="StyleUnderline"/>
        </w:rPr>
        <w:t xml:space="preserve"> focus on energy on Monday night, the party has </w:t>
      </w:r>
      <w:r w:rsidRPr="00894F27">
        <w:rPr>
          <w:rStyle w:val="StyleUnderline"/>
          <w:highlight w:val="cyan"/>
        </w:rPr>
        <w:t>no plan to address climate change</w:t>
      </w:r>
      <w:r w:rsidRPr="00894F27">
        <w:rPr>
          <w:rStyle w:val="StyleUnderline"/>
        </w:rPr>
        <w:t>.</w:t>
      </w:r>
      <w:r w:rsidRPr="00495C50">
        <w:rPr>
          <w:rStyle w:val="StyleUnderline"/>
        </w:rPr>
        <w:t xml:space="preserve"> </w:t>
      </w:r>
      <w:r w:rsidRPr="00894F27">
        <w:rPr>
          <w:sz w:val="16"/>
        </w:rPr>
        <w:t>While some Republicans no longer deny the overwhelming scientific consensus that the planet is warming because of human activity, party leaders do not see it as a problem that needs to be addressed.</w:t>
      </w:r>
      <w:r w:rsidRPr="00495C50">
        <w:rPr>
          <w:sz w:val="16"/>
        </w:rPr>
        <w:t xml:space="preserve"> </w:t>
      </w:r>
      <w:r w:rsidRPr="00894F27">
        <w:rPr>
          <w:sz w:val="16"/>
        </w:rPr>
        <w:t>“I don’t know that there is a Republican approach to climate change as an organizing issue,” said Thomas J. Pyle, president of the American Energy Alliance, a conservative research group focused on energy. “I don’t think President Trump sees reducing greenhouse gases, using the government to do so, as an imperative.”</w:t>
      </w:r>
      <w:r w:rsidRPr="00495C50">
        <w:rPr>
          <w:sz w:val="16"/>
        </w:rPr>
        <w:t xml:space="preserve"> </w:t>
      </w:r>
      <w:r w:rsidRPr="00894F27">
        <w:rPr>
          <w:sz w:val="16"/>
        </w:rPr>
        <w:t>When former President Donald J. Trump mentions climate change at all, it is mockingly.</w:t>
      </w:r>
      <w:r w:rsidRPr="00495C50">
        <w:rPr>
          <w:sz w:val="16"/>
        </w:rPr>
        <w:t xml:space="preserve"> </w:t>
      </w:r>
      <w:r w:rsidRPr="00894F27">
        <w:rPr>
          <w:sz w:val="16"/>
        </w:rPr>
        <w:t>“Can you imagine, this guy says global warming is the greatest threat to our country?” Mr. Trump said, referring to President Biden as he addressed a rally in Chesapeake, Va., last month, the</w:t>
      </w:r>
      <w:r w:rsidRPr="00495C50">
        <w:rPr>
          <w:sz w:val="16"/>
        </w:rPr>
        <w:t xml:space="preserve"> </w:t>
      </w:r>
      <w:hyperlink r:id="rId61" w:history="1">
        <w:r w:rsidRPr="00894F27">
          <w:rPr>
            <w:rStyle w:val="Hyperlink"/>
            <w:rFonts w:eastAsiaTheme="majorEastAsia"/>
            <w:sz w:val="16"/>
          </w:rPr>
          <w:t>hottest June in recorded history</w:t>
        </w:r>
      </w:hyperlink>
      <w:r w:rsidRPr="00495C50">
        <w:rPr>
          <w:sz w:val="16"/>
        </w:rPr>
        <w:t xml:space="preserve"> </w:t>
      </w:r>
      <w:r w:rsidRPr="00894F27">
        <w:rPr>
          <w:sz w:val="16"/>
        </w:rPr>
        <w:t>across the globe. “Global warming is fine. In fact, I heard it was going to be very warm today. It’s fine.”</w:t>
      </w:r>
      <w:r w:rsidRPr="00495C50">
        <w:rPr>
          <w:sz w:val="16"/>
        </w:rPr>
        <w:t xml:space="preserve"> </w:t>
      </w:r>
      <w:r w:rsidRPr="00894F27">
        <w:rPr>
          <w:sz w:val="16"/>
        </w:rPr>
        <w:t>He went on to dismiss the scientific evidence that melting ice sheets in Antarctica and Greenland are causing seas to rise, threatening coastal communities around the world.</w:t>
      </w:r>
      <w:r w:rsidRPr="00495C50">
        <w:rPr>
          <w:sz w:val="16"/>
        </w:rPr>
        <w:t xml:space="preserve"> </w:t>
      </w:r>
      <w:r w:rsidRPr="00894F27">
        <w:rPr>
          <w:sz w:val="16"/>
        </w:rPr>
        <w:t>“The ocean will rise, maybe, and it may go down, also,” Mr. Trump said. “But it may rise one eighth of an inch in the next 497 years, they say, one eighth, which gives you a little bit more waterfront property if you’re lucky enough to own.” In fact, sea levels are estimated to rise as much as 33 inches by the end of the century, according to top scientists. And if the Antarctic ice sheet collapses, experts said global sea levels could rise by more than 10 feet.</w:t>
      </w:r>
      <w:r w:rsidRPr="00495C50">
        <w:rPr>
          <w:sz w:val="16"/>
        </w:rPr>
        <w:t xml:space="preserve"> </w:t>
      </w:r>
      <w:r w:rsidRPr="00894F27">
        <w:rPr>
          <w:sz w:val="16"/>
        </w:rPr>
        <w:t xml:space="preserve">At the televised debate with Mr. Biden in June, Mr. Trump was asked if he would take any action as president to slow the climate crisis. “I want absolutely immaculate clean </w:t>
      </w:r>
      <w:proofErr w:type="gramStart"/>
      <w:r w:rsidRPr="00894F27">
        <w:rPr>
          <w:sz w:val="16"/>
        </w:rPr>
        <w:t>water</w:t>
      </w:r>
      <w:proofErr w:type="gramEnd"/>
      <w:r w:rsidRPr="00894F27">
        <w:rPr>
          <w:sz w:val="16"/>
        </w:rPr>
        <w:t xml:space="preserve"> and I want absolutely clean air, and we had it,” Mr. Trump responded, without answering the question.</w:t>
      </w:r>
      <w:r w:rsidRPr="00495C50">
        <w:rPr>
          <w:sz w:val="16"/>
        </w:rPr>
        <w:t xml:space="preserve"> </w:t>
      </w:r>
      <w:r w:rsidRPr="00894F27">
        <w:rPr>
          <w:sz w:val="16"/>
        </w:rPr>
        <w:t>Mr. Trump’s spokeswoman, Karoline Leavitt, later declined to clarify the former president’s position or discuss any actions he would take regarding climate change, saying only that he wants “energy dominance.”</w:t>
      </w:r>
      <w:r w:rsidRPr="00495C50">
        <w:rPr>
          <w:sz w:val="16"/>
        </w:rPr>
        <w:t xml:space="preserve"> </w:t>
      </w:r>
      <w:r w:rsidRPr="00894F27">
        <w:rPr>
          <w:sz w:val="16"/>
        </w:rPr>
        <w:t>A clear majority of Americans, 65 percent, wants the country to focus on increasing solar, wind and other renewable energy and not fossil fuels, according to a May survey by the Pew Research Center</w:t>
      </w:r>
      <w:r w:rsidRPr="00894F27">
        <w:rPr>
          <w:rStyle w:val="StyleUnderline"/>
        </w:rPr>
        <w:t xml:space="preserve">. But just 38 percent of Republicans surveyed said renewable energy should be prioritized, while </w:t>
      </w:r>
      <w:r w:rsidRPr="00894F27">
        <w:rPr>
          <w:rStyle w:val="StyleUnderline"/>
          <w:highlight w:val="cyan"/>
        </w:rPr>
        <w:t xml:space="preserve">61 percent said </w:t>
      </w:r>
      <w:r w:rsidRPr="00894F27">
        <w:rPr>
          <w:rStyle w:val="StyleUnderline"/>
        </w:rPr>
        <w:t xml:space="preserve">the </w:t>
      </w:r>
      <w:r w:rsidRPr="00894F27">
        <w:rPr>
          <w:rStyle w:val="StyleUnderline"/>
          <w:highlight w:val="cyan"/>
        </w:rPr>
        <w:t>country</w:t>
      </w:r>
      <w:r w:rsidRPr="00894F27">
        <w:rPr>
          <w:rStyle w:val="StyleUnderline"/>
        </w:rPr>
        <w:t xml:space="preserve"> should </w:t>
      </w:r>
      <w:r w:rsidRPr="00894F27">
        <w:rPr>
          <w:rStyle w:val="StyleUnderline"/>
          <w:highlight w:val="cyan"/>
        </w:rPr>
        <w:t>focus on developing more oil, gas and coal</w:t>
      </w:r>
      <w:r w:rsidRPr="00894F27">
        <w:rPr>
          <w:rStyle w:val="StyleUnderline"/>
        </w:rPr>
        <w:t>.</w:t>
      </w:r>
      <w:r w:rsidRPr="00495C50">
        <w:rPr>
          <w:rStyle w:val="StyleUnderline"/>
        </w:rPr>
        <w:t xml:space="preserve"> </w:t>
      </w:r>
      <w:r w:rsidRPr="00894F27">
        <w:rPr>
          <w:sz w:val="16"/>
        </w:rPr>
        <w:t xml:space="preserve">“Their No. 1 agenda is to continue producing fossil fuels,” said Andrew </w:t>
      </w:r>
      <w:proofErr w:type="spellStart"/>
      <w:r w:rsidRPr="00894F27">
        <w:rPr>
          <w:sz w:val="16"/>
        </w:rPr>
        <w:t>Dessler</w:t>
      </w:r>
      <w:proofErr w:type="spellEnd"/>
      <w:r w:rsidRPr="00894F27">
        <w:rPr>
          <w:sz w:val="16"/>
        </w:rPr>
        <w:t>, a professor of atmospheric sciences and the director of the Texas Center for Climate Studies at Texas A&amp;M University</w:t>
      </w:r>
      <w:r w:rsidRPr="00894F27">
        <w:rPr>
          <w:rStyle w:val="StyleUnderline"/>
        </w:rPr>
        <w:t xml:space="preserve">. “Once you understand their </w:t>
      </w:r>
      <w:r w:rsidRPr="00894F27">
        <w:rPr>
          <w:rStyle w:val="StyleUnderline"/>
          <w:highlight w:val="cyan"/>
        </w:rPr>
        <w:t>main goal</w:t>
      </w:r>
      <w:r w:rsidRPr="00894F27">
        <w:rPr>
          <w:rStyle w:val="StyleUnderline"/>
        </w:rPr>
        <w:t xml:space="preserve"> is </w:t>
      </w:r>
      <w:r w:rsidRPr="00894F27">
        <w:rPr>
          <w:rStyle w:val="StyleUnderline"/>
          <w:highlight w:val="cyan"/>
        </w:rPr>
        <w:t>to</w:t>
      </w:r>
      <w:r w:rsidRPr="00894F27">
        <w:rPr>
          <w:rStyle w:val="StyleUnderline"/>
        </w:rPr>
        <w:t xml:space="preserve"> </w:t>
      </w:r>
      <w:r w:rsidRPr="00894F27">
        <w:rPr>
          <w:rStyle w:val="StyleUnderline"/>
          <w:highlight w:val="cyan"/>
        </w:rPr>
        <w:t>entrench fossil fuels</w:t>
      </w:r>
      <w:r w:rsidRPr="00894F27">
        <w:rPr>
          <w:rStyle w:val="StyleUnderline"/>
        </w:rPr>
        <w:t xml:space="preserve"> regardless of anything else, everything makes sense.”</w:t>
      </w:r>
      <w:r w:rsidRPr="00495C50">
        <w:rPr>
          <w:sz w:val="16"/>
        </w:rPr>
        <w:t xml:space="preserve"> </w:t>
      </w:r>
      <w:r w:rsidRPr="00894F27">
        <w:rPr>
          <w:sz w:val="16"/>
        </w:rPr>
        <w:t xml:space="preserve">The party platform, issued last week, makes no mention of climate change. </w:t>
      </w:r>
      <w:r w:rsidRPr="00894F27">
        <w:rPr>
          <w:rStyle w:val="StyleUnderline"/>
        </w:rPr>
        <w:t xml:space="preserve">Instead, it </w:t>
      </w:r>
      <w:r w:rsidRPr="00894F27">
        <w:rPr>
          <w:rStyle w:val="StyleUnderline"/>
          <w:highlight w:val="cyan"/>
        </w:rPr>
        <w:t>encourages more production of oil, gas and coal</w:t>
      </w:r>
      <w:r w:rsidRPr="00894F27">
        <w:rPr>
          <w:rStyle w:val="StyleUnderline"/>
        </w:rPr>
        <w:t xml:space="preserve">, the burning of which is </w:t>
      </w:r>
      <w:r w:rsidRPr="0027263A">
        <w:rPr>
          <w:rStyle w:val="StyleUnderline"/>
        </w:rPr>
        <w:t>dangerously</w:t>
      </w:r>
      <w:r w:rsidRPr="00894F27">
        <w:rPr>
          <w:rStyle w:val="StyleUnderline"/>
        </w:rPr>
        <w:t xml:space="preserve"> </w:t>
      </w:r>
      <w:r w:rsidRPr="00894F27">
        <w:rPr>
          <w:rStyle w:val="StyleUnderline"/>
          <w:highlight w:val="cyan"/>
        </w:rPr>
        <w:t>driving</w:t>
      </w:r>
      <w:r w:rsidRPr="00894F27">
        <w:rPr>
          <w:rStyle w:val="StyleUnderline"/>
        </w:rPr>
        <w:t xml:space="preserve"> up </w:t>
      </w:r>
      <w:r w:rsidRPr="00894F27">
        <w:rPr>
          <w:rStyle w:val="StyleUnderline"/>
          <w:highlight w:val="cyan"/>
        </w:rPr>
        <w:t>global temperatures</w:t>
      </w:r>
      <w:r w:rsidRPr="00894F27">
        <w:rPr>
          <w:rStyle w:val="StyleUnderline"/>
        </w:rPr>
        <w:t>. “We will DRILL, BABY, DRILL,” it says, referring to oil as “liquid gold.”</w:t>
      </w:r>
      <w:r w:rsidRPr="00495C50">
        <w:rPr>
          <w:rStyle w:val="StyleUnderline"/>
        </w:rPr>
        <w:t xml:space="preserve"> </w:t>
      </w:r>
      <w:r w:rsidRPr="00894F27">
        <w:rPr>
          <w:sz w:val="16"/>
        </w:rPr>
        <w:t>By contrast, Mr. Biden has taken the most aggressive action of any president to cut emissions from coal, oil and gas and encourage a transition to wind, solar and other carbon-free energy. He has directed every federal agency from the Agriculture Department to the Pentagon to consider how climate change is affecting their core missions.</w:t>
      </w:r>
      <w:r w:rsidRPr="00495C50">
        <w:rPr>
          <w:sz w:val="16"/>
        </w:rPr>
        <w:t xml:space="preserve"> </w:t>
      </w:r>
      <w:r w:rsidRPr="00894F27">
        <w:rPr>
          <w:rStyle w:val="StyleUnderline"/>
        </w:rPr>
        <w:t>If Mr. Biden has taken an all-of-government approach to fighting climate change, Mr</w:t>
      </w:r>
      <w:r w:rsidRPr="00894F27">
        <w:rPr>
          <w:rStyle w:val="StyleUnderline"/>
          <w:highlight w:val="cyan"/>
        </w:rPr>
        <w:t>. Trump</w:t>
      </w:r>
      <w:r w:rsidRPr="00894F27">
        <w:rPr>
          <w:rStyle w:val="StyleUnderline"/>
        </w:rPr>
        <w:t xml:space="preserve"> </w:t>
      </w:r>
      <w:r w:rsidRPr="00894F27">
        <w:rPr>
          <w:rStyle w:val="StyleUnderline"/>
          <w:highlight w:val="cyan"/>
        </w:rPr>
        <w:t>and</w:t>
      </w:r>
      <w:r w:rsidRPr="00894F27">
        <w:rPr>
          <w:rStyle w:val="StyleUnderline"/>
        </w:rPr>
        <w:t xml:space="preserve"> his </w:t>
      </w:r>
      <w:r w:rsidRPr="00894F27">
        <w:rPr>
          <w:rStyle w:val="StyleUnderline"/>
          <w:highlight w:val="cyan"/>
        </w:rPr>
        <w:t>allies</w:t>
      </w:r>
      <w:r w:rsidRPr="00894F27">
        <w:rPr>
          <w:rStyle w:val="StyleUnderline"/>
        </w:rPr>
        <w:t xml:space="preserve"> would adopt the opposite: scrubbing “climate” from all federal functions and </w:t>
      </w:r>
      <w:r w:rsidRPr="00894F27">
        <w:rPr>
          <w:rStyle w:val="StyleUnderline"/>
          <w:highlight w:val="cyan"/>
        </w:rPr>
        <w:t>promoting fossil fuels</w:t>
      </w:r>
      <w:r w:rsidRPr="00894F27">
        <w:rPr>
          <w:rStyle w:val="StyleUnderline"/>
        </w:rPr>
        <w:t>.</w:t>
      </w:r>
      <w:r w:rsidRPr="00495C50">
        <w:rPr>
          <w:rStyle w:val="StyleUnderline"/>
        </w:rPr>
        <w:t xml:space="preserve"> </w:t>
      </w:r>
      <w:r w:rsidRPr="00894F27">
        <w:rPr>
          <w:rStyle w:val="StyleUnderline"/>
        </w:rPr>
        <w:t xml:space="preserve">Mr. Trump and his </w:t>
      </w:r>
      <w:r w:rsidRPr="00894F27">
        <w:rPr>
          <w:rStyle w:val="StyleUnderline"/>
        </w:rPr>
        <w:lastRenderedPageBreak/>
        <w:t xml:space="preserve">allies want to </w:t>
      </w:r>
      <w:r w:rsidRPr="00894F27">
        <w:rPr>
          <w:rStyle w:val="StyleUnderline"/>
          <w:highlight w:val="cyan"/>
        </w:rPr>
        <w:t xml:space="preserve">end </w:t>
      </w:r>
      <w:r w:rsidRPr="0027263A">
        <w:rPr>
          <w:rStyle w:val="StyleUnderline"/>
        </w:rPr>
        <w:t xml:space="preserve">federal </w:t>
      </w:r>
      <w:r w:rsidRPr="00894F27">
        <w:rPr>
          <w:rStyle w:val="StyleUnderline"/>
          <w:highlight w:val="cyan"/>
        </w:rPr>
        <w:t>subsidies</w:t>
      </w:r>
      <w:r w:rsidRPr="00894F27">
        <w:rPr>
          <w:rStyle w:val="StyleUnderline"/>
        </w:rPr>
        <w:t xml:space="preserve"> for </w:t>
      </w:r>
      <w:r w:rsidRPr="00894F27">
        <w:rPr>
          <w:rStyle w:val="StyleUnderline"/>
          <w:highlight w:val="cyan"/>
        </w:rPr>
        <w:t>el</w:t>
      </w:r>
      <w:r w:rsidRPr="00894F27">
        <w:rPr>
          <w:rStyle w:val="StyleUnderline"/>
        </w:rPr>
        <w:t xml:space="preserve">ectric </w:t>
      </w:r>
      <w:r w:rsidRPr="00894F27">
        <w:rPr>
          <w:rStyle w:val="StyleUnderline"/>
          <w:highlight w:val="cyan"/>
        </w:rPr>
        <w:t>v</w:t>
      </w:r>
      <w:r w:rsidRPr="00894F27">
        <w:rPr>
          <w:rStyle w:val="StyleUnderline"/>
        </w:rPr>
        <w:t xml:space="preserve">ehicles, battery development and the </w:t>
      </w:r>
      <w:r w:rsidRPr="00894F27">
        <w:rPr>
          <w:rStyle w:val="StyleUnderline"/>
          <w:highlight w:val="cyan"/>
        </w:rPr>
        <w:t>wind</w:t>
      </w:r>
      <w:r w:rsidRPr="00894F27">
        <w:rPr>
          <w:rStyle w:val="StyleUnderline"/>
        </w:rPr>
        <w:t xml:space="preserve"> and </w:t>
      </w:r>
      <w:r w:rsidRPr="00894F27">
        <w:rPr>
          <w:rStyle w:val="StyleUnderline"/>
          <w:highlight w:val="cyan"/>
        </w:rPr>
        <w:t>solar</w:t>
      </w:r>
      <w:r w:rsidRPr="00894F27">
        <w:rPr>
          <w:rStyle w:val="StyleUnderline"/>
        </w:rPr>
        <w:t xml:space="preserve"> industries, preferring instead to </w:t>
      </w:r>
      <w:proofErr w:type="gramStart"/>
      <w:r w:rsidRPr="00894F27">
        <w:rPr>
          <w:rStyle w:val="StyleUnderline"/>
          <w:highlight w:val="cyan"/>
        </w:rPr>
        <w:t>open</w:t>
      </w:r>
      <w:r w:rsidRPr="00894F27">
        <w:rPr>
          <w:rStyle w:val="StyleUnderline"/>
        </w:rPr>
        <w:t xml:space="preserve"> up</w:t>
      </w:r>
      <w:proofErr w:type="gramEnd"/>
      <w:r w:rsidRPr="00894F27">
        <w:rPr>
          <w:rStyle w:val="StyleUnderline"/>
        </w:rPr>
        <w:t xml:space="preserve"> the Alaskan </w:t>
      </w:r>
      <w:r w:rsidRPr="0027263A">
        <w:rPr>
          <w:rStyle w:val="StyleUnderline"/>
        </w:rPr>
        <w:t xml:space="preserve">wilderness to </w:t>
      </w:r>
      <w:r w:rsidRPr="00894F27">
        <w:rPr>
          <w:rStyle w:val="StyleUnderline"/>
          <w:highlight w:val="cyan"/>
        </w:rPr>
        <w:t>oil drilling</w:t>
      </w:r>
      <w:r w:rsidRPr="00894F27">
        <w:rPr>
          <w:rStyle w:val="StyleUnderline"/>
        </w:rPr>
        <w:t xml:space="preserve">, encourage more </w:t>
      </w:r>
      <w:r w:rsidRPr="00894F27">
        <w:rPr>
          <w:rStyle w:val="StyleUnderline"/>
          <w:highlight w:val="cyan"/>
        </w:rPr>
        <w:t>offshore</w:t>
      </w:r>
      <w:r w:rsidRPr="00894F27">
        <w:rPr>
          <w:rStyle w:val="StyleUnderline"/>
        </w:rPr>
        <w:t xml:space="preserve"> </w:t>
      </w:r>
      <w:r w:rsidRPr="00894F27">
        <w:rPr>
          <w:rStyle w:val="StyleUnderline"/>
          <w:highlight w:val="cyan"/>
        </w:rPr>
        <w:t>drilling</w:t>
      </w:r>
      <w:r w:rsidRPr="00894F27">
        <w:rPr>
          <w:rStyle w:val="StyleUnderline"/>
        </w:rPr>
        <w:t xml:space="preserve"> and expand </w:t>
      </w:r>
      <w:r w:rsidRPr="00894F27">
        <w:rPr>
          <w:rStyle w:val="StyleUnderline"/>
          <w:highlight w:val="cyan"/>
        </w:rPr>
        <w:t>gas</w:t>
      </w:r>
      <w:r w:rsidRPr="00894F27">
        <w:rPr>
          <w:rStyle w:val="StyleUnderline"/>
        </w:rPr>
        <w:t xml:space="preserve"> </w:t>
      </w:r>
      <w:r w:rsidRPr="00894F27">
        <w:rPr>
          <w:rStyle w:val="StyleUnderline"/>
          <w:highlight w:val="cyan"/>
        </w:rPr>
        <w:t>export</w:t>
      </w:r>
      <w:r w:rsidRPr="00894F27">
        <w:rPr>
          <w:rStyle w:val="StyleUnderline"/>
        </w:rPr>
        <w:t xml:space="preserve"> terminals.</w:t>
      </w:r>
    </w:p>
    <w:p w14:paraId="138315EE" w14:textId="77777777" w:rsidR="006F24FE" w:rsidRDefault="006F24FE" w:rsidP="006F24FE">
      <w:pPr>
        <w:pStyle w:val="Heading3"/>
      </w:pPr>
      <w:r>
        <w:lastRenderedPageBreak/>
        <w:t>Impact --- Climate</w:t>
      </w:r>
    </w:p>
    <w:p w14:paraId="26ED0B87" w14:textId="77777777" w:rsidR="006F24FE" w:rsidRDefault="006F24FE" w:rsidP="006F24FE">
      <w:pPr>
        <w:pStyle w:val="Heading4"/>
      </w:pPr>
      <w:r>
        <w:t>Winning Congress is key to prevent the worst effects of Trump’s climate policies – Otherwise it has no roadblocks.</w:t>
      </w:r>
      <w:r w:rsidRPr="00DD43C7">
        <w:t xml:space="preserve"> </w:t>
      </w:r>
      <w:r>
        <w:t xml:space="preserve">                                                  </w:t>
      </w:r>
    </w:p>
    <w:p w14:paraId="6EDFF921" w14:textId="77777777" w:rsidR="006F24FE" w:rsidRPr="00B95B12" w:rsidRDefault="006F24FE" w:rsidP="006F24FE">
      <w:r w:rsidRPr="00B95B12">
        <w:rPr>
          <w:rStyle w:val="Style13ptBold"/>
        </w:rPr>
        <w:t>Joselow’24</w:t>
      </w:r>
      <w:r w:rsidRPr="00B95B12">
        <w:t xml:space="preserve"> [Maxine </w:t>
      </w:r>
      <w:proofErr w:type="spellStart"/>
      <w:r w:rsidRPr="00B95B12">
        <w:t>Joselow</w:t>
      </w:r>
      <w:proofErr w:type="spellEnd"/>
      <w:r w:rsidRPr="00B95B12">
        <w:t xml:space="preserve">, Reporter and staff writer for The Washington Post, July 18 2024, “How a Republican election sweep could transform U.S. climate policy”, The Washington Post, </w:t>
      </w:r>
      <w:hyperlink r:id="rId62" w:history="1">
        <w:r w:rsidRPr="00B95B12">
          <w:rPr>
            <w:rStyle w:val="Hyperlink"/>
          </w:rPr>
          <w:t>https://www.washingtonpost.com/climate-environment/2024/07/18/republican-election-sweep-climate-policy/</w:t>
        </w:r>
      </w:hyperlink>
      <w:r w:rsidRPr="00B95B12">
        <w:t xml:space="preserve">] // </w:t>
      </w:r>
      <w:proofErr w:type="spellStart"/>
      <w:r w:rsidRPr="00B95B12">
        <w:t>tara</w:t>
      </w:r>
      <w:proofErr w:type="spellEnd"/>
    </w:p>
    <w:p w14:paraId="216564F2" w14:textId="77777777" w:rsidR="006F24FE" w:rsidRDefault="006F24FE" w:rsidP="006F24FE">
      <w:r>
        <w:t>Going after green energy</w:t>
      </w:r>
    </w:p>
    <w:p w14:paraId="49DE586D" w14:textId="77777777" w:rsidR="006F24FE" w:rsidRDefault="006F24FE" w:rsidP="006F24FE">
      <w:r>
        <w:t xml:space="preserve">One of the most controversial proposals in </w:t>
      </w:r>
      <w:r w:rsidRPr="006A07DD">
        <w:rPr>
          <w:rStyle w:val="StyleUnderline"/>
        </w:rPr>
        <w:t>Project 2025</w:t>
      </w:r>
      <w:r>
        <w:t xml:space="preserve"> is a recommendation to </w:t>
      </w:r>
      <w:r w:rsidRPr="006A07DD">
        <w:rPr>
          <w:rStyle w:val="StyleUnderline"/>
        </w:rPr>
        <w:t>repeal</w:t>
      </w:r>
      <w:r>
        <w:t xml:space="preserve"> Biden’s signature 2022 climate law, the </w:t>
      </w:r>
      <w:r w:rsidRPr="006A07DD">
        <w:rPr>
          <w:rStyle w:val="StyleUnderline"/>
        </w:rPr>
        <w:t>Inflation Reduction Act.</w:t>
      </w:r>
      <w:r>
        <w:t xml:space="preserve"> The </w:t>
      </w:r>
      <w:r w:rsidRPr="006A07DD">
        <w:rPr>
          <w:rStyle w:val="StyleUnderline"/>
        </w:rPr>
        <w:t>law has poured billions</w:t>
      </w:r>
      <w:r>
        <w:t xml:space="preserve"> of dollars </w:t>
      </w:r>
      <w:r w:rsidRPr="006A07DD">
        <w:rPr>
          <w:rStyle w:val="StyleUnderline"/>
        </w:rPr>
        <w:t xml:space="preserve">into boosting green technologies such as wind turbines, solar panels and electric vehicles, </w:t>
      </w:r>
      <w:r>
        <w:t>with most of the new investments in Republican-led states and congressional districts.</w:t>
      </w:r>
    </w:p>
    <w:p w14:paraId="71F3367F" w14:textId="77777777" w:rsidR="006F24FE" w:rsidRDefault="006F24FE" w:rsidP="006F24FE">
      <w:r w:rsidRPr="00DD43C7">
        <w:rPr>
          <w:rStyle w:val="StyleUnderline"/>
        </w:rPr>
        <w:t>To fully repeal the tax credits</w:t>
      </w:r>
      <w:r>
        <w:t xml:space="preserve"> for these green technologies, Tr</w:t>
      </w:r>
      <w:r w:rsidRPr="00DD43C7">
        <w:rPr>
          <w:rStyle w:val="StyleUnderline"/>
        </w:rPr>
        <w:t>ump would need Republican lawmakers to pass new legislation.</w:t>
      </w:r>
      <w:r>
        <w:t xml:space="preserve"> But even without Congress, Trump could direct the Treasury Department to significantly limit which companies could claim the credits.</w:t>
      </w:r>
    </w:p>
    <w:p w14:paraId="1A7E8B5E" w14:textId="77777777" w:rsidR="006F24FE" w:rsidRPr="00DD43C7" w:rsidRDefault="006F24FE" w:rsidP="006F24FE">
      <w:pPr>
        <w:rPr>
          <w:u w:val="single"/>
        </w:rPr>
      </w:pPr>
      <w:r>
        <w:t xml:space="preserve">The subsidy for </w:t>
      </w:r>
      <w:r w:rsidRPr="00DD43C7">
        <w:rPr>
          <w:rStyle w:val="StyleUnderline"/>
        </w:rPr>
        <w:t>electric vehicles would probably be a top target.</w:t>
      </w:r>
      <w:r>
        <w:t xml:space="preserve"> Trump has repeatedly railed against EVs, falsely claiming they don’t work. His vice-presidential pick, Sen. J.D. </w:t>
      </w:r>
      <w:r w:rsidRPr="00DD43C7">
        <w:rPr>
          <w:rStyle w:val="StyleUnderline"/>
        </w:rPr>
        <w:t>Vance</w:t>
      </w:r>
      <w:r>
        <w:t xml:space="preserve"> (R-Ohio), </w:t>
      </w:r>
      <w:r w:rsidRPr="00DD43C7">
        <w:rPr>
          <w:rStyle w:val="StyleUnderline"/>
        </w:rPr>
        <w:t>introduced a bill last year to scrap the EV credit and replace it with an incentive for American-made vehicles powered by gasoline and diesel.</w:t>
      </w:r>
    </w:p>
    <w:p w14:paraId="03B557EA" w14:textId="77777777" w:rsidR="006F24FE" w:rsidRDefault="006F24FE" w:rsidP="006F24FE">
      <w:r>
        <w:t>It remains unclear, however, whether Silicon Valley tech moguls could soften Trump’s stance on EVs. Vance has ties to tech billionaire Peter Thiel, who has invested in a start-up that designed an electric sports car, while Tesla CEO Elon Musk has endorsed Trump and plans to steer roughly $45 million a month to a pro-Trump super PAC, the Wall Street Journal reported.</w:t>
      </w:r>
    </w:p>
    <w:p w14:paraId="5EFA596A" w14:textId="77777777" w:rsidR="006F24FE" w:rsidRDefault="006F24FE" w:rsidP="006F24FE">
      <w:r>
        <w:t>“Musk could weigh in, but at the end of the day, I have a really hard time thinking that Trump and his administration would change their views on this,” said a former Trump administration energy official who spoke on the condition of anonymity because he was not authorized to comment publicly.</w:t>
      </w:r>
    </w:p>
    <w:p w14:paraId="45451432" w14:textId="77777777" w:rsidR="006F24FE" w:rsidRDefault="006F24FE" w:rsidP="006F24FE">
      <w:r>
        <w:t xml:space="preserve">Another former Trump official, Alex </w:t>
      </w:r>
      <w:proofErr w:type="spellStart"/>
      <w:r>
        <w:t>Herrgott</w:t>
      </w:r>
      <w:proofErr w:type="spellEnd"/>
      <w:r>
        <w:t>, said many green-energy projects still received federal permits during the Trump administration, and because of market forces, their costs would continue to fall in a second Trump term.</w:t>
      </w:r>
    </w:p>
    <w:p w14:paraId="06249018" w14:textId="77777777" w:rsidR="006F24FE" w:rsidRDefault="006F24FE" w:rsidP="006F24FE">
      <w:r>
        <w:t xml:space="preserve">“There is no doubt that </w:t>
      </w:r>
      <w:r w:rsidRPr="00DD43C7">
        <w:rPr>
          <w:rStyle w:val="StyleUnderline"/>
        </w:rPr>
        <w:t>a second Trump administration would pick up where it left off — whether it was conventional energy, oil and gas pipelines, or</w:t>
      </w:r>
      <w:r>
        <w:t xml:space="preserve"> the market-dictated acceleration of the </w:t>
      </w:r>
      <w:r w:rsidRPr="00DD43C7">
        <w:rPr>
          <w:rStyle w:val="StyleUnderline"/>
        </w:rPr>
        <w:t>renewable energy</w:t>
      </w:r>
      <w:r>
        <w:t xml:space="preserve"> transition,” said </w:t>
      </w:r>
      <w:proofErr w:type="spellStart"/>
      <w:r>
        <w:t>Herrgott</w:t>
      </w:r>
      <w:proofErr w:type="spellEnd"/>
      <w:r>
        <w:t>, who served as executive director of the Federal Permitting Improvement Steering Council under Trump and now leads the nonprofit Permitting Institute.</w:t>
      </w:r>
    </w:p>
    <w:p w14:paraId="43B89899" w14:textId="77777777" w:rsidR="006F24FE" w:rsidRDefault="006F24FE" w:rsidP="006F24FE">
      <w:r>
        <w:t xml:space="preserve">It is difficult to predict how these and other decisions could affect the level of carbon emissions in Earth’s atmosphere, the main driver of global warming. But a recent analysis by Carbon Brief, a United Kingdom-based climate policy and science publication, found that </w:t>
      </w:r>
      <w:r w:rsidRPr="00DD43C7">
        <w:rPr>
          <w:rStyle w:val="StyleUnderline"/>
        </w:rPr>
        <w:t>a Trump win in November could cause an additional 4 billion metric tons of carbon emissions by 2030</w:t>
      </w:r>
      <w:r>
        <w:t xml:space="preserve"> — equivalent to the combined annual emissions of the European Union and Japan.</w:t>
      </w:r>
    </w:p>
    <w:p w14:paraId="1BC3020C" w14:textId="77777777" w:rsidR="006F24FE" w:rsidRDefault="006F24FE" w:rsidP="006F24FE">
      <w:pPr>
        <w:rPr>
          <w:rStyle w:val="StyleUnderline"/>
        </w:rPr>
      </w:pPr>
      <w:r>
        <w:lastRenderedPageBreak/>
        <w:t>“</w:t>
      </w:r>
      <w:r w:rsidRPr="00DD43C7">
        <w:rPr>
          <w:rStyle w:val="Emphasis"/>
        </w:rPr>
        <w:t>A Republican sweep in November’s election would avoid congressional roadblocks to Trump rolling back all of Biden’s climate legacy</w:t>
      </w:r>
      <w:r>
        <w:t xml:space="preserve">,” Simon Evans, deputy editor and senior policy editor at Carbon Brief, said in an email. “Under those conditions, </w:t>
      </w:r>
      <w:r w:rsidRPr="00DD43C7">
        <w:rPr>
          <w:rStyle w:val="StyleUnderline"/>
        </w:rPr>
        <w:t>Trump could push the U.S. towards the extra 4 billion tons of CO2 emissions by 2030 that we modeled — and potentially beyond.”</w:t>
      </w:r>
    </w:p>
    <w:p w14:paraId="23323F62" w14:textId="77777777" w:rsidR="006F24FE" w:rsidRDefault="006F24FE" w:rsidP="006F24FE">
      <w:pPr>
        <w:pStyle w:val="Heading4"/>
      </w:pPr>
      <w:r w:rsidRPr="00B95B12">
        <w:t>Trump wants to kill the climate – Congress is k2 check back</w:t>
      </w:r>
    </w:p>
    <w:p w14:paraId="59B64ED8" w14:textId="77777777" w:rsidR="006F24FE" w:rsidRPr="00B95B12" w:rsidRDefault="006F24FE" w:rsidP="006F24FE">
      <w:r w:rsidRPr="00B95B12">
        <w:rPr>
          <w:rStyle w:val="Style13ptBold"/>
        </w:rPr>
        <w:t>Temple’24</w:t>
      </w:r>
      <w:r w:rsidRPr="00B95B12">
        <w:t xml:space="preserve"> [James Temple, Senior editor for energy at MIT </w:t>
      </w:r>
      <w:proofErr w:type="spellStart"/>
      <w:r w:rsidRPr="00B95B12">
        <w:t>Tecnology</w:t>
      </w:r>
      <w:proofErr w:type="spellEnd"/>
      <w:r w:rsidRPr="00B95B12">
        <w:t xml:space="preserve"> Review with a focus on renewable energy and climate change, February 26</w:t>
      </w:r>
      <w:proofErr w:type="gramStart"/>
      <w:r w:rsidRPr="00B95B12">
        <w:t xml:space="preserve"> 2024</w:t>
      </w:r>
      <w:proofErr w:type="gramEnd"/>
      <w:r w:rsidRPr="00B95B12">
        <w:t xml:space="preserve">, “Trump wants to unravel Biden’s landmark climate law. Here is what’s most at risk.”, MIT Technology Review, </w:t>
      </w:r>
      <w:hyperlink r:id="rId63" w:history="1">
        <w:r w:rsidRPr="00B95B12">
          <w:rPr>
            <w:rStyle w:val="Hyperlink"/>
          </w:rPr>
          <w:t>https://www.technologyreview.com/2024/02/26/1088921/trump-wants-to-unravel-bidens-landmark-climate-law-here-is-whats-most-at-risk/</w:t>
        </w:r>
      </w:hyperlink>
      <w:r w:rsidRPr="00B95B12">
        <w:t xml:space="preserve">] // </w:t>
      </w:r>
      <w:proofErr w:type="spellStart"/>
      <w:r w:rsidRPr="00B95B12">
        <w:t>tara</w:t>
      </w:r>
      <w:proofErr w:type="spellEnd"/>
    </w:p>
    <w:p w14:paraId="41FB8FCE" w14:textId="77777777" w:rsidR="006F24FE" w:rsidRDefault="006F24FE" w:rsidP="006F24FE">
      <w:r>
        <w:t xml:space="preserve">President Joe </w:t>
      </w:r>
      <w:r w:rsidRPr="008A6BDE">
        <w:rPr>
          <w:rStyle w:val="StyleUnderline"/>
        </w:rPr>
        <w:t>Biden’s crowning legislative achievement was enacting the Inflation Reduction Act</w:t>
      </w:r>
      <w:r>
        <w:t xml:space="preserve">, easily the nation’s largest investment into addressing the rising dangers of climate change. </w:t>
      </w:r>
    </w:p>
    <w:p w14:paraId="6AC8BBC8" w14:textId="77777777" w:rsidR="006F24FE" w:rsidRPr="006413DC" w:rsidRDefault="006F24FE" w:rsidP="006F24FE">
      <w:pPr>
        <w:rPr>
          <w:u w:val="single"/>
        </w:rPr>
      </w:pPr>
      <w:r>
        <w:t xml:space="preserve">Yet Donald Trump’s advisors and associates have clearly indicated that </w:t>
      </w:r>
      <w:r w:rsidRPr="008A6BDE">
        <w:rPr>
          <w:rStyle w:val="StyleUnderline"/>
        </w:rPr>
        <w:t>dismantling the landmark law would sit at the top of the Republican front-runner’s to-do list</w:t>
      </w:r>
      <w:r>
        <w:t xml:space="preserve"> should he win the presidential election. If he succeeds, </w:t>
      </w:r>
      <w:r w:rsidRPr="008A6BDE">
        <w:rPr>
          <w:rStyle w:val="StyleUnderline"/>
        </w:rPr>
        <w:t xml:space="preserve">it could </w:t>
      </w:r>
      <w:r w:rsidRPr="006413DC">
        <w:rPr>
          <w:rStyle w:val="Emphasis"/>
        </w:rPr>
        <w:t xml:space="preserve">stall the nation’s shift to cleaner industries </w:t>
      </w:r>
      <w:r w:rsidRPr="008A6BDE">
        <w:rPr>
          <w:rStyle w:val="StyleUnderline"/>
        </w:rPr>
        <w:t>and stunt</w:t>
      </w:r>
      <w:r>
        <w:rPr>
          <w:rStyle w:val="StyleUnderline"/>
        </w:rPr>
        <w:t xml:space="preserve"> </w:t>
      </w:r>
      <w:r w:rsidRPr="008A6BDE">
        <w:rPr>
          <w:rStyle w:val="StyleUnderline"/>
        </w:rPr>
        <w:t xml:space="preserve">efforts to cut the greenhouse-gas pollution warming the planet. </w:t>
      </w:r>
    </w:p>
    <w:p w14:paraId="31D8E1B7" w14:textId="77777777" w:rsidR="006F24FE" w:rsidRDefault="006F24FE" w:rsidP="006F24FE">
      <w:r>
        <w:t xml:space="preserve">The </w:t>
      </w:r>
      <w:r w:rsidRPr="008A6BDE">
        <w:rPr>
          <w:rStyle w:val="StyleUnderline"/>
        </w:rPr>
        <w:t>IRA unleashes at least hundreds of billions of dollars in federal subsidies for renewable energy sources</w:t>
      </w:r>
      <w:r>
        <w:t xml:space="preserve">, electric vehicles, batteries, heat pumps, and more. </w:t>
      </w:r>
      <w:r w:rsidRPr="008A6BDE">
        <w:rPr>
          <w:rStyle w:val="StyleUnderline"/>
        </w:rPr>
        <w:t>It is the “backbone” of the Biden administration’s plan to meet the nation’s commitments under the Paris climate agreement</w:t>
      </w:r>
      <w:r>
        <w:t xml:space="preserve">, </w:t>
      </w:r>
      <w:r w:rsidRPr="008A6BDE">
        <w:rPr>
          <w:rStyle w:val="StyleUnderline"/>
        </w:rPr>
        <w:t xml:space="preserve">putting the US on track to </w:t>
      </w:r>
      <w:r w:rsidRPr="006413DC">
        <w:rPr>
          <w:rStyle w:val="Emphasis"/>
        </w:rPr>
        <w:t>cut emissions by as much as 42%</w:t>
      </w:r>
      <w:r>
        <w:t xml:space="preserve"> from 2005 levels by the end of this decade, according to the Rhodium Group, a research firm. </w:t>
      </w:r>
    </w:p>
    <w:p w14:paraId="6857FF45" w14:textId="77777777" w:rsidR="006F24FE" w:rsidRDefault="006F24FE" w:rsidP="006F24FE">
      <w:r>
        <w:t xml:space="preserve">But the sprawling </w:t>
      </w:r>
      <w:r w:rsidRPr="008A6BDE">
        <w:rPr>
          <w:rStyle w:val="StyleUnderline"/>
        </w:rPr>
        <w:t>federal policy package marks the “biggest defeat” conservatives have suffered during Biden’s tenure</w:t>
      </w:r>
      <w:r>
        <w:t xml:space="preserve">, according to Myron Ebell, who led the Environmental Protection Agency transition team during Trump’s administration. And </w:t>
      </w:r>
      <w:r w:rsidRPr="008A6BDE">
        <w:rPr>
          <w:rStyle w:val="StyleUnderline"/>
        </w:rPr>
        <w:t>repealing the law has become an obsession among many conservative</w:t>
      </w:r>
      <w:r>
        <w:t xml:space="preserve">s, including the authors of the Heritage Foundation’s Project 2025, widely seen as a far-right road map for the early days of a second Trump administration. </w:t>
      </w:r>
    </w:p>
    <w:p w14:paraId="12E8F973" w14:textId="77777777" w:rsidR="006F24FE" w:rsidRPr="006413DC" w:rsidRDefault="006F24FE" w:rsidP="006F24FE">
      <w:pPr>
        <w:rPr>
          <w:u w:val="single"/>
        </w:rPr>
      </w:pPr>
      <w:r>
        <w:t xml:space="preserve">The </w:t>
      </w:r>
      <w:r w:rsidRPr="008A6BDE">
        <w:rPr>
          <w:rStyle w:val="StyleUnderline"/>
        </w:rPr>
        <w:t xml:space="preserve">IRA’s tax credits for </w:t>
      </w:r>
      <w:proofErr w:type="gramStart"/>
      <w:r w:rsidRPr="008A6BDE">
        <w:rPr>
          <w:rStyle w:val="StyleUnderline"/>
        </w:rPr>
        <w:t>EVs</w:t>
      </w:r>
      <w:proofErr w:type="gramEnd"/>
      <w:r w:rsidRPr="008A6BDE">
        <w:rPr>
          <w:rStyle w:val="StyleUnderline"/>
        </w:rPr>
        <w:t xml:space="preserve"> and clean power projects appear especially vulnerable, climate policy experts say</w:t>
      </w:r>
      <w:r>
        <w:t xml:space="preserve">. </w:t>
      </w:r>
      <w:r w:rsidRPr="008A6BDE">
        <w:rPr>
          <w:rStyle w:val="StyleUnderline"/>
        </w:rPr>
        <w:t xml:space="preserve">Losing those provisions alone could reshape the nation’s emissions trajectory, potentially adding back </w:t>
      </w:r>
      <w:r w:rsidRPr="006413DC">
        <w:rPr>
          <w:rStyle w:val="Emphasis"/>
        </w:rPr>
        <w:t>hundreds of millions of metric tons of climate pollution</w:t>
      </w:r>
      <w:r w:rsidRPr="008A6BDE">
        <w:rPr>
          <w:rStyle w:val="StyleUnderline"/>
        </w:rPr>
        <w:t xml:space="preserve"> this decade. </w:t>
      </w:r>
    </w:p>
    <w:p w14:paraId="0EB65C2A" w14:textId="77777777" w:rsidR="006F24FE" w:rsidRPr="006413DC" w:rsidRDefault="006F24FE" w:rsidP="006F24FE">
      <w:pPr>
        <w:rPr>
          <w:u w:val="single"/>
        </w:rPr>
      </w:pPr>
      <w:r>
        <w:t>Moreover, Tr</w:t>
      </w:r>
      <w:r w:rsidRPr="008A6BDE">
        <w:rPr>
          <w:rStyle w:val="StyleUnderline"/>
        </w:rPr>
        <w:t>ump’s wide-ranging pledges to weaken international institutions, inflame global trade wars, and throw open</w:t>
      </w:r>
      <w:r>
        <w:t xml:space="preserve"> the nation’s resources to </w:t>
      </w:r>
      <w:r w:rsidRPr="008A6BDE">
        <w:rPr>
          <w:rStyle w:val="StyleUnderline"/>
        </w:rPr>
        <w:t>fossil-fuel extraction could have compounding effects on any changes to the IRA</w:t>
      </w:r>
      <w:r>
        <w:t xml:space="preserve">, potentially </w:t>
      </w:r>
      <w:r w:rsidRPr="008A6BDE">
        <w:rPr>
          <w:rStyle w:val="StyleUnderline"/>
        </w:rPr>
        <w:t>undermining economic growth, the broader investment climate, and prospects for emerging green industries.</w:t>
      </w:r>
    </w:p>
    <w:p w14:paraId="04FA7142" w14:textId="77777777" w:rsidR="006F24FE" w:rsidRDefault="006F24FE" w:rsidP="006F24FE">
      <w:r>
        <w:t>Farewell to EV tax credits</w:t>
      </w:r>
    </w:p>
    <w:p w14:paraId="16D794B8" w14:textId="77777777" w:rsidR="006F24FE" w:rsidRPr="006413DC" w:rsidRDefault="006F24FE" w:rsidP="006F24FE">
      <w:pPr>
        <w:rPr>
          <w:b/>
          <w:iCs/>
          <w:u w:val="single"/>
        </w:rPr>
      </w:pPr>
      <w:r>
        <w:t xml:space="preserve">The </w:t>
      </w:r>
      <w:r w:rsidRPr="008A6BDE">
        <w:rPr>
          <w:rStyle w:val="StyleUnderline"/>
        </w:rPr>
        <w:t>IRA leverages government funds to accelerate the energy transition</w:t>
      </w:r>
      <w:r>
        <w:t xml:space="preserve"> </w:t>
      </w:r>
      <w:r w:rsidRPr="008A6BDE">
        <w:rPr>
          <w:rStyle w:val="StyleUnderline"/>
        </w:rPr>
        <w:t>through</w:t>
      </w:r>
      <w:r>
        <w:t xml:space="preserve"> a combination of direct grants and </w:t>
      </w:r>
      <w:r w:rsidRPr="008A6BDE">
        <w:rPr>
          <w:rStyle w:val="StyleUnderline"/>
        </w:rPr>
        <w:t>tax credits, which allow</w:t>
      </w:r>
      <w:r>
        <w:t xml:space="preserve"> companies or </w:t>
      </w:r>
      <w:r w:rsidRPr="008A6BDE">
        <w:rPr>
          <w:rStyle w:val="StyleUnderline"/>
        </w:rPr>
        <w:t xml:space="preserve">individuals to cut </w:t>
      </w:r>
      <w:r>
        <w:t xml:space="preserve">their </w:t>
      </w:r>
      <w:r w:rsidRPr="008A6BDE">
        <w:rPr>
          <w:rStyle w:val="StyleUnderline"/>
        </w:rPr>
        <w:t>federal obligations in exchange for buying</w:t>
      </w:r>
      <w:r>
        <w:t xml:space="preserve">, installing, investing in, or producing </w:t>
      </w:r>
      <w:r w:rsidRPr="008A6BDE">
        <w:rPr>
          <w:rStyle w:val="StyleUnderline"/>
        </w:rPr>
        <w:t>cleaner power and products</w:t>
      </w:r>
      <w:r>
        <w:t xml:space="preserve">. It is enacted law, not a </w:t>
      </w:r>
      <w:r>
        <w:lastRenderedPageBreak/>
        <w:t xml:space="preserve">federal agency regulation or executive order, which means that any </w:t>
      </w:r>
      <w:r w:rsidRPr="008A6BDE">
        <w:rPr>
          <w:rStyle w:val="Emphasis"/>
        </w:rPr>
        <w:t>substantial changes would need to be achieved through Congress.</w:t>
      </w:r>
    </w:p>
    <w:p w14:paraId="677122F8" w14:textId="77777777" w:rsidR="006F24FE" w:rsidRDefault="006F24FE" w:rsidP="006F24FE">
      <w:r>
        <w:t xml:space="preserve">But the </w:t>
      </w:r>
      <w:r w:rsidRPr="008A6BDE">
        <w:rPr>
          <w:rStyle w:val="StyleUnderline"/>
        </w:rPr>
        <w:t>tax cuts for individuals pushed through during Trump’s time in office are set to expire</w:t>
      </w:r>
      <w:r>
        <w:t xml:space="preserve"> next year. If he wins a second term, legis</w:t>
      </w:r>
      <w:r w:rsidRPr="008A6BDE">
        <w:rPr>
          <w:rStyle w:val="StyleUnderline"/>
        </w:rPr>
        <w:t>lators seeking to extend those cuts could crack up the tax code and excise key components of the IRA</w:t>
      </w:r>
      <w:r>
        <w:t xml:space="preserve">, </w:t>
      </w:r>
      <w:r w:rsidRPr="008A6BDE">
        <w:rPr>
          <w:rStyle w:val="Emphasis"/>
        </w:rPr>
        <w:t>particularly if Republicans retain control of the House and pick up seats in the Senate</w:t>
      </w:r>
      <w:r>
        <w:t>. Eliminating any of those tax credits could help offset the added cost of restoring those Trump-era benefits.</w:t>
      </w:r>
    </w:p>
    <w:p w14:paraId="7A5772E9" w14:textId="77777777" w:rsidR="006F24FE" w:rsidRDefault="006F24FE" w:rsidP="006F24FE">
      <w:r>
        <w:t xml:space="preserve">Numerous policy observers believe that the pair of </w:t>
      </w:r>
      <w:r w:rsidRPr="008A6BDE">
        <w:rPr>
          <w:rStyle w:val="StyleUnderline"/>
        </w:rPr>
        <w:t>EV tax credits in the IRA</w:t>
      </w:r>
      <w:r>
        <w:t xml:space="preserve">, which together lop $7,500 off the cost of electric cars and trucks, </w:t>
      </w:r>
      <w:r w:rsidRPr="008A6BDE">
        <w:rPr>
          <w:rStyle w:val="StyleUnderline"/>
        </w:rPr>
        <w:t>would be</w:t>
      </w:r>
      <w:r>
        <w:t xml:space="preserve"> one of the </w:t>
      </w:r>
      <w:r w:rsidRPr="008A6BDE">
        <w:rPr>
          <w:rStyle w:val="StyleUnderline"/>
        </w:rPr>
        <w:t>top targets.</w:t>
      </w:r>
      <w:r>
        <w:t xml:space="preserve"> Subsidizing the cost of EVs polls terribly among Republicans, and throughout the primaries, most of the party’s candidates for president have fiercely attacked government support for the vehicles—none more than </w:t>
      </w:r>
      <w:r w:rsidRPr="008A6BDE">
        <w:rPr>
          <w:rStyle w:val="StyleUnderline"/>
        </w:rPr>
        <w:t>Trump</w:t>
      </w:r>
      <w:r>
        <w:t xml:space="preserve"> himself. </w:t>
      </w:r>
    </w:p>
    <w:p w14:paraId="07E0474A" w14:textId="77777777" w:rsidR="006F24FE" w:rsidRDefault="006F24FE" w:rsidP="006F24FE">
      <w:r>
        <w:t>On the campaign trail, he has repeatedly, erroneously referred to the policy as a mandate rather than a subsidy, while geographically tailoring the critique to his audience.</w:t>
      </w:r>
    </w:p>
    <w:p w14:paraId="421B91E9" w14:textId="77777777" w:rsidR="006F24FE" w:rsidRDefault="006F24FE" w:rsidP="006F24FE">
      <w:r>
        <w:t xml:space="preserve">At a December rally in Iowa, the nation’s biggest corn producer, </w:t>
      </w:r>
      <w:r w:rsidRPr="008A6BDE">
        <w:t>he</w:t>
      </w:r>
      <w:r w:rsidRPr="008A6BDE">
        <w:rPr>
          <w:rStyle w:val="StyleUnderline"/>
        </w:rPr>
        <w:t xml:space="preserve"> pledged to cancel "Crooked Joe Biden’s insane, ethanol-killing electric-vehicle mandate on day one."</w:t>
      </w:r>
    </w:p>
    <w:p w14:paraId="36B9820B" w14:textId="77777777" w:rsidR="006F24FE" w:rsidRDefault="006F24FE" w:rsidP="006F24FE">
      <w:r>
        <w:t>And in the battleground state of Michigan in September, he pandered to the fears of autoworkers.</w:t>
      </w:r>
    </w:p>
    <w:p w14:paraId="05BEB724" w14:textId="77777777" w:rsidR="006F24FE" w:rsidRDefault="006F24FE" w:rsidP="006F24FE">
      <w:r>
        <w:t>“Crooked Joe is siding with the left-wing crazies who will destroy automobile manufacturing and will destroy the country itself,” Trump said. “The damn things don’t go far enough, and they’re too expensive.”</w:t>
      </w:r>
    </w:p>
    <w:p w14:paraId="00849D13" w14:textId="77777777" w:rsidR="006F24FE" w:rsidRPr="00B95B12" w:rsidRDefault="006F24FE" w:rsidP="006F24FE"/>
    <w:p w14:paraId="7A8A8FD5" w14:textId="77777777" w:rsidR="006F24FE" w:rsidRDefault="006F24FE" w:rsidP="006F24FE">
      <w:pPr>
        <w:pStyle w:val="Heading3"/>
      </w:pPr>
      <w:r>
        <w:lastRenderedPageBreak/>
        <w:t>Impact --- Climate --- Block Dem Agenda</w:t>
      </w:r>
    </w:p>
    <w:p w14:paraId="30BCC57C" w14:textId="77777777" w:rsidR="006F24FE" w:rsidRDefault="006F24FE" w:rsidP="006F24FE">
      <w:pPr>
        <w:pStyle w:val="Heading4"/>
      </w:pPr>
      <w:r>
        <w:t xml:space="preserve">Republican congress blocks climate action </w:t>
      </w:r>
    </w:p>
    <w:p w14:paraId="54F0E2AA" w14:textId="77777777" w:rsidR="006F24FE" w:rsidRPr="00FD3D80" w:rsidRDefault="006F24FE" w:rsidP="006F24FE">
      <w:r>
        <w:rPr>
          <w:rStyle w:val="Style13ptBold"/>
        </w:rPr>
        <w:t xml:space="preserve">Gross 21’ </w:t>
      </w:r>
      <w:r w:rsidRPr="00FD3D80">
        <w:t>(</w:t>
      </w:r>
      <w:r>
        <w:t xml:space="preserve"> Samantha, Director of Energy security and climate initiative Bachelor of </w:t>
      </w:r>
      <w:proofErr w:type="spellStart"/>
      <w:r>
        <w:t>SWcience</w:t>
      </w:r>
      <w:proofErr w:type="spellEnd"/>
      <w:r>
        <w:t xml:space="preserve">, masters in environmental engineering; Brookings “Republicans in Congress Are Out of Step With the American Public on Climate” </w:t>
      </w:r>
      <w:hyperlink r:id="rId64" w:history="1">
        <w:r w:rsidRPr="00BC68BE">
          <w:rPr>
            <w:rStyle w:val="Hyperlink"/>
          </w:rPr>
          <w:t>https://www.brookings.edu/articles/republicans-in-congress-are-out-of-step-with-the-american-public-on-climate/</w:t>
        </w:r>
      </w:hyperlink>
      <w:r>
        <w:t xml:space="preserve">) </w:t>
      </w:r>
    </w:p>
    <w:p w14:paraId="38346B93" w14:textId="77777777" w:rsidR="006F24FE" w:rsidRPr="00BC77E5" w:rsidRDefault="006F24FE" w:rsidP="006F24FE">
      <w:pPr>
        <w:rPr>
          <w:sz w:val="16"/>
          <w:szCs w:val="16"/>
        </w:rPr>
      </w:pPr>
      <w:r w:rsidRPr="00BC77E5">
        <w:rPr>
          <w:sz w:val="16"/>
          <w:szCs w:val="16"/>
        </w:rPr>
        <w:t xml:space="preserve">Many </w:t>
      </w:r>
      <w:r w:rsidRPr="00FD3D80">
        <w:rPr>
          <w:rStyle w:val="StyleUnderline"/>
          <w:highlight w:val="cyan"/>
        </w:rPr>
        <w:t>Republicans legislators</w:t>
      </w:r>
      <w:r w:rsidRPr="00BC77E5">
        <w:rPr>
          <w:sz w:val="16"/>
          <w:szCs w:val="16"/>
        </w:rPr>
        <w:t xml:space="preserve"> still </w:t>
      </w:r>
      <w:r w:rsidRPr="00FD3D80">
        <w:rPr>
          <w:rStyle w:val="StyleUnderline"/>
          <w:highlight w:val="cyan"/>
        </w:rPr>
        <w:t>reject</w:t>
      </w:r>
      <w:r w:rsidRPr="00BC77E5">
        <w:rPr>
          <w:rStyle w:val="StyleUnderline"/>
        </w:rPr>
        <w:t xml:space="preserve"> the science of </w:t>
      </w:r>
      <w:r w:rsidRPr="00FD3D80">
        <w:rPr>
          <w:rStyle w:val="StyleUnderline"/>
          <w:highlight w:val="cyan"/>
        </w:rPr>
        <w:t>climate change</w:t>
      </w:r>
      <w:r w:rsidRPr="00BC77E5">
        <w:rPr>
          <w:sz w:val="16"/>
          <w:szCs w:val="16"/>
        </w:rPr>
        <w:t>, a position </w:t>
      </w:r>
      <w:hyperlink r:id="rId65" w:tgtFrame="_blank" w:history="1">
        <w:r w:rsidRPr="00BC77E5">
          <w:rPr>
            <w:rStyle w:val="Hyperlink"/>
            <w:sz w:val="16"/>
            <w:szCs w:val="16"/>
          </w:rPr>
          <w:t>not held by other mainstream parties in democratic countries</w:t>
        </w:r>
      </w:hyperlink>
      <w:r w:rsidRPr="00BC77E5">
        <w:rPr>
          <w:sz w:val="16"/>
          <w:szCs w:val="16"/>
        </w:rPr>
        <w:t>, but </w:t>
      </w:r>
      <w:hyperlink r:id="rId66" w:tgtFrame="_blank" w:history="1">
        <w:r w:rsidRPr="00BC77E5">
          <w:rPr>
            <w:rStyle w:val="Hyperlink"/>
            <w:sz w:val="16"/>
            <w:szCs w:val="16"/>
          </w:rPr>
          <w:t>rising among far-right parties in Europe</w:t>
        </w:r>
      </w:hyperlink>
      <w:r w:rsidRPr="00BC77E5">
        <w:rPr>
          <w:sz w:val="16"/>
          <w:szCs w:val="16"/>
        </w:rPr>
        <w:t xml:space="preserve">. Their positions have not kept up with their constituents, or even some business groups with which they are typically aligned. After the API made its announcement, Senator John </w:t>
      </w:r>
      <w:proofErr w:type="spellStart"/>
      <w:r w:rsidRPr="00BC77E5">
        <w:rPr>
          <w:sz w:val="16"/>
          <w:szCs w:val="16"/>
        </w:rPr>
        <w:t>Barrasso</w:t>
      </w:r>
      <w:proofErr w:type="spellEnd"/>
      <w:r w:rsidRPr="00BC77E5">
        <w:rPr>
          <w:sz w:val="16"/>
          <w:szCs w:val="16"/>
        </w:rPr>
        <w:t xml:space="preserve"> of Wyoming, the ranking Republican on the Senate Energy and Natural Resources Committee, issued a statement saying, “</w:t>
      </w:r>
      <w:hyperlink r:id="rId67" w:anchor=":~:text=%E2%80%9CProposals%20that%20impose%20a%20cost,pandemic%20is%20a%20disastrous%20idea." w:tgtFrame="_blank" w:history="1">
        <w:r w:rsidRPr="00BC77E5">
          <w:rPr>
            <w:rStyle w:val="Hyperlink"/>
            <w:sz w:val="16"/>
            <w:szCs w:val="16"/>
          </w:rPr>
          <w:t>Proposals that impose a cost on carbon will hurt American families</w:t>
        </w:r>
      </w:hyperlink>
      <w:r w:rsidRPr="00BC77E5">
        <w:rPr>
          <w:sz w:val="16"/>
          <w:szCs w:val="16"/>
        </w:rPr>
        <w:t xml:space="preserve">.” In April, </w:t>
      </w:r>
      <w:r w:rsidRPr="00FD3D80">
        <w:rPr>
          <w:rStyle w:val="StyleUnderline"/>
          <w:highlight w:val="cyan"/>
        </w:rPr>
        <w:t>Representative</w:t>
      </w:r>
      <w:r w:rsidRPr="00BC77E5">
        <w:rPr>
          <w:sz w:val="16"/>
          <w:szCs w:val="16"/>
        </w:rPr>
        <w:t xml:space="preserve"> Scott Perry of Pennsylvania </w:t>
      </w:r>
      <w:hyperlink r:id="rId68" w:tgtFrame="_blank" w:history="1">
        <w:r w:rsidRPr="00BC77E5">
          <w:rPr>
            <w:rStyle w:val="Hyperlink"/>
            <w:sz w:val="16"/>
            <w:szCs w:val="16"/>
          </w:rPr>
          <w:t>announced</w:t>
        </w:r>
      </w:hyperlink>
      <w:r w:rsidRPr="00BC77E5">
        <w:rPr>
          <w:sz w:val="16"/>
          <w:szCs w:val="16"/>
        </w:rPr>
        <w:t xml:space="preserve"> at a hearing of a subcommittee of the House Foreign Affairs Committee that he </w:t>
      </w:r>
      <w:r w:rsidRPr="00FD3D80">
        <w:rPr>
          <w:rStyle w:val="StyleUnderline"/>
          <w:highlight w:val="cyan"/>
        </w:rPr>
        <w:t>planned</w:t>
      </w:r>
      <w:r w:rsidRPr="00BC77E5">
        <w:rPr>
          <w:rStyle w:val="StyleUnderline"/>
        </w:rPr>
        <w:t xml:space="preserve"> </w:t>
      </w:r>
      <w:r w:rsidRPr="00FD3D80">
        <w:rPr>
          <w:rStyle w:val="StyleUnderline"/>
          <w:highlight w:val="cyan"/>
        </w:rPr>
        <w:t>to</w:t>
      </w:r>
      <w:r w:rsidRPr="00BC77E5">
        <w:rPr>
          <w:sz w:val="16"/>
          <w:szCs w:val="16"/>
        </w:rPr>
        <w:t xml:space="preserve"> introduce a bill to </w:t>
      </w:r>
      <w:r w:rsidRPr="00FD3D80">
        <w:rPr>
          <w:rStyle w:val="StyleUnderline"/>
          <w:highlight w:val="cyan"/>
        </w:rPr>
        <w:t>withdraw</w:t>
      </w:r>
      <w:r w:rsidRPr="00BC77E5">
        <w:rPr>
          <w:rStyle w:val="StyleUnderline"/>
        </w:rPr>
        <w:t xml:space="preserve"> the United States </w:t>
      </w:r>
      <w:r w:rsidRPr="00FD3D80">
        <w:rPr>
          <w:rStyle w:val="StyleUnderline"/>
          <w:highlight w:val="cyan"/>
        </w:rPr>
        <w:t>from</w:t>
      </w:r>
      <w:r w:rsidRPr="00BC77E5">
        <w:rPr>
          <w:rStyle w:val="StyleUnderline"/>
        </w:rPr>
        <w:t xml:space="preserve"> the </w:t>
      </w:r>
      <w:r w:rsidRPr="00FD3D80">
        <w:rPr>
          <w:rStyle w:val="StyleUnderline"/>
          <w:highlight w:val="cyan"/>
        </w:rPr>
        <w:t>United Nations Framework Commission on Climate Change</w:t>
      </w:r>
      <w:r w:rsidRPr="00BC77E5">
        <w:rPr>
          <w:sz w:val="16"/>
          <w:szCs w:val="16"/>
        </w:rPr>
        <w:t>. He introduced his </w:t>
      </w:r>
      <w:hyperlink r:id="rId69" w:tgtFrame="_blank" w:history="1">
        <w:r w:rsidRPr="00BC77E5">
          <w:rPr>
            <w:rStyle w:val="Hyperlink"/>
            <w:sz w:val="16"/>
            <w:szCs w:val="16"/>
          </w:rPr>
          <w:t>bill</w:t>
        </w:r>
      </w:hyperlink>
      <w:r w:rsidRPr="00BC77E5">
        <w:rPr>
          <w:sz w:val="16"/>
          <w:szCs w:val="16"/>
        </w:rPr>
        <w:t>, which has no chance of passing, on Earth Day.</w:t>
      </w:r>
    </w:p>
    <w:p w14:paraId="4E0FBBBF" w14:textId="77777777" w:rsidR="006F24FE" w:rsidRPr="00BC77E5" w:rsidRDefault="006F24FE" w:rsidP="006F24FE">
      <w:pPr>
        <w:rPr>
          <w:sz w:val="16"/>
          <w:szCs w:val="16"/>
        </w:rPr>
      </w:pPr>
      <w:r w:rsidRPr="00BC77E5">
        <w:rPr>
          <w:sz w:val="16"/>
          <w:szCs w:val="16"/>
        </w:rPr>
        <w:t xml:space="preserve">How did we get here? A total unwillingness to cooperate with Democrats is part of the problem. </w:t>
      </w:r>
      <w:r w:rsidRPr="00FD3D80">
        <w:rPr>
          <w:rStyle w:val="StyleUnderline"/>
          <w:highlight w:val="cyan"/>
        </w:rPr>
        <w:t>The polarized atmosphere</w:t>
      </w:r>
      <w:r w:rsidRPr="00BC77E5">
        <w:rPr>
          <w:sz w:val="16"/>
          <w:szCs w:val="16"/>
        </w:rPr>
        <w:t xml:space="preserve"> in Washington </w:t>
      </w:r>
      <w:r w:rsidRPr="00FD3D80">
        <w:rPr>
          <w:rStyle w:val="StyleUnderline"/>
          <w:highlight w:val="cyan"/>
        </w:rPr>
        <w:t>is such that</w:t>
      </w:r>
      <w:r w:rsidRPr="00FD3D80">
        <w:rPr>
          <w:sz w:val="16"/>
          <w:szCs w:val="16"/>
          <w:highlight w:val="cyan"/>
        </w:rPr>
        <w:t xml:space="preserve"> </w:t>
      </w:r>
      <w:r w:rsidRPr="00FD3D80">
        <w:rPr>
          <w:rStyle w:val="StyleUnderline"/>
          <w:highlight w:val="cyan"/>
        </w:rPr>
        <w:t>it is difficult for</w:t>
      </w:r>
      <w:r w:rsidRPr="00BC77E5">
        <w:rPr>
          <w:rStyle w:val="StyleUnderline"/>
        </w:rPr>
        <w:t xml:space="preserve"> a </w:t>
      </w:r>
      <w:r w:rsidRPr="00FD3D80">
        <w:rPr>
          <w:rStyle w:val="StyleUnderline"/>
          <w:highlight w:val="cyan"/>
        </w:rPr>
        <w:t>Republican</w:t>
      </w:r>
      <w:r w:rsidRPr="00BC77E5">
        <w:rPr>
          <w:rStyle w:val="StyleUnderline"/>
        </w:rPr>
        <w:t xml:space="preserve"> </w:t>
      </w:r>
      <w:r w:rsidRPr="00FD3D80">
        <w:rPr>
          <w:rStyle w:val="StyleUnderline"/>
          <w:highlight w:val="cyan"/>
        </w:rPr>
        <w:t>to support</w:t>
      </w:r>
      <w:r w:rsidRPr="00BC77E5">
        <w:rPr>
          <w:rStyle w:val="StyleUnderline"/>
        </w:rPr>
        <w:t xml:space="preserve"> </w:t>
      </w:r>
      <w:r w:rsidRPr="00FD3D80">
        <w:rPr>
          <w:rStyle w:val="StyleUnderline"/>
          <w:highlight w:val="cyan"/>
        </w:rPr>
        <w:t>anything</w:t>
      </w:r>
      <w:r w:rsidRPr="00BC77E5">
        <w:rPr>
          <w:rStyle w:val="StyleUnderline"/>
        </w:rPr>
        <w:t xml:space="preserve"> </w:t>
      </w:r>
      <w:r w:rsidRPr="00FD3D80">
        <w:rPr>
          <w:rStyle w:val="StyleUnderline"/>
          <w:highlight w:val="cyan"/>
        </w:rPr>
        <w:t>proposed</w:t>
      </w:r>
      <w:r w:rsidRPr="00BC77E5">
        <w:rPr>
          <w:rStyle w:val="StyleUnderline"/>
        </w:rPr>
        <w:t xml:space="preserve"> </w:t>
      </w:r>
      <w:r w:rsidRPr="00FD3D80">
        <w:rPr>
          <w:rStyle w:val="StyleUnderline"/>
          <w:highlight w:val="cyan"/>
        </w:rPr>
        <w:t>by</w:t>
      </w:r>
      <w:r w:rsidRPr="00BC77E5">
        <w:rPr>
          <w:rStyle w:val="StyleUnderline"/>
        </w:rPr>
        <w:t xml:space="preserve"> the </w:t>
      </w:r>
      <w:r w:rsidRPr="00FD3D80">
        <w:rPr>
          <w:rStyle w:val="StyleUnderline"/>
          <w:highlight w:val="cyan"/>
        </w:rPr>
        <w:t>Biden</w:t>
      </w:r>
      <w:r w:rsidRPr="00BC77E5">
        <w:rPr>
          <w:rStyle w:val="StyleUnderline"/>
        </w:rPr>
        <w:t xml:space="preserve"> administration</w:t>
      </w:r>
      <w:r w:rsidRPr="00BC77E5">
        <w:rPr>
          <w:sz w:val="16"/>
          <w:szCs w:val="16"/>
        </w:rPr>
        <w:t>, lest they be demonized by right-wing media and the party’s activist base. A lack of honesty exacerbates this problem. Just in the last few days there was a flareup on the political right that President Joe Biden’s climate plan intended </w:t>
      </w:r>
      <w:hyperlink r:id="rId70" w:tgtFrame="_blank" w:history="1">
        <w:r w:rsidRPr="00BC77E5">
          <w:rPr>
            <w:rStyle w:val="Hyperlink"/>
            <w:sz w:val="16"/>
            <w:szCs w:val="16"/>
          </w:rPr>
          <w:t>to severely limit Americans’ meat consumption</w:t>
        </w:r>
      </w:hyperlink>
      <w:r w:rsidRPr="00BC77E5">
        <w:rPr>
          <w:sz w:val="16"/>
          <w:szCs w:val="16"/>
        </w:rPr>
        <w:t>. His plan said no such thing, but as the saying goes, a lie can travel around the world while the truth is lacing up its boots.</w:t>
      </w:r>
    </w:p>
    <w:p w14:paraId="4CA263F4" w14:textId="77777777" w:rsidR="006F24FE" w:rsidRPr="00BC77E5" w:rsidRDefault="006F24FE" w:rsidP="006F24FE">
      <w:pPr>
        <w:rPr>
          <w:sz w:val="16"/>
          <w:szCs w:val="16"/>
        </w:rPr>
      </w:pPr>
      <w:r w:rsidRPr="00BC77E5">
        <w:rPr>
          <w:sz w:val="16"/>
          <w:szCs w:val="16"/>
        </w:rPr>
        <w:t xml:space="preserve">The </w:t>
      </w:r>
      <w:r w:rsidRPr="00FD3D80">
        <w:rPr>
          <w:rStyle w:val="StyleUnderline"/>
          <w:highlight w:val="cyan"/>
        </w:rPr>
        <w:t>climate policies</w:t>
      </w:r>
      <w:r w:rsidRPr="00FD3D80">
        <w:rPr>
          <w:rStyle w:val="StyleUnderline"/>
        </w:rPr>
        <w:t xml:space="preserve"> that Biden has proposed so far</w:t>
      </w:r>
      <w:r w:rsidRPr="00BC77E5">
        <w:rPr>
          <w:sz w:val="16"/>
          <w:szCs w:val="16"/>
        </w:rPr>
        <w:t xml:space="preserve"> are a mix of executive action and proposals for Congress to fund climate-friendly investments. His </w:t>
      </w:r>
      <w:hyperlink r:id="rId71" w:tgtFrame="_blank" w:history="1">
        <w:r w:rsidRPr="00BC77E5">
          <w:rPr>
            <w:rStyle w:val="Hyperlink"/>
            <w:sz w:val="16"/>
            <w:szCs w:val="16"/>
          </w:rPr>
          <w:t>American Jobs Plan</w:t>
        </w:r>
      </w:hyperlink>
      <w:r w:rsidRPr="00BC77E5">
        <w:rPr>
          <w:sz w:val="16"/>
          <w:szCs w:val="16"/>
        </w:rPr>
        <w:t xml:space="preserve"> includes encouragement for electric vehicle purchases and charging station construction, a clean electricity standard and tax credits for clean electricity development, and support for low-carbon industrial processes. He’s more focused on carrots than sticks, in part because carrots are easier to get through a skeptical Congress. Yet those policies </w:t>
      </w:r>
      <w:r w:rsidRPr="00FD3D80">
        <w:rPr>
          <w:rStyle w:val="StyleUnderline"/>
          <w:highlight w:val="cyan"/>
        </w:rPr>
        <w:t>are condemned</w:t>
      </w:r>
      <w:r w:rsidRPr="00FD3D80">
        <w:rPr>
          <w:rStyle w:val="StyleUnderline"/>
        </w:rPr>
        <w:t xml:space="preserve"> by Republicans </w:t>
      </w:r>
      <w:r w:rsidRPr="00FD3D80">
        <w:rPr>
          <w:rStyle w:val="StyleUnderline"/>
          <w:highlight w:val="cyan"/>
        </w:rPr>
        <w:t>as “socialism</w:t>
      </w:r>
      <w:r w:rsidRPr="00BC77E5">
        <w:rPr>
          <w:sz w:val="16"/>
          <w:szCs w:val="16"/>
        </w:rPr>
        <w:t>.” “Our best future won’t come from Washington schemes or socialist dreams,” </w:t>
      </w:r>
      <w:hyperlink r:id="rId72" w:tgtFrame="_blank" w:history="1">
        <w:r w:rsidRPr="00BC77E5">
          <w:rPr>
            <w:rStyle w:val="Hyperlink"/>
            <w:sz w:val="16"/>
            <w:szCs w:val="16"/>
          </w:rPr>
          <w:t>said Senator Tim Scott of South Carolina</w:t>
        </w:r>
      </w:hyperlink>
      <w:r w:rsidRPr="00BC77E5">
        <w:rPr>
          <w:sz w:val="16"/>
          <w:szCs w:val="16"/>
        </w:rPr>
        <w:t> in response to President Biden’s first address to a joint session of Congress, on April 28.</w:t>
      </w:r>
    </w:p>
    <w:p w14:paraId="0CE1721E" w14:textId="77777777" w:rsidR="006F24FE" w:rsidRDefault="006F24FE" w:rsidP="006F24FE">
      <w:pPr>
        <w:rPr>
          <w:rStyle w:val="StyleUnderline"/>
        </w:rPr>
      </w:pPr>
      <w:r w:rsidRPr="00BC77E5">
        <w:rPr>
          <w:sz w:val="16"/>
          <w:szCs w:val="16"/>
        </w:rPr>
        <w:t xml:space="preserve">The situation of one political party out of step with </w:t>
      </w:r>
      <w:proofErr w:type="gramStart"/>
      <w:r w:rsidRPr="00BC77E5">
        <w:rPr>
          <w:sz w:val="16"/>
          <w:szCs w:val="16"/>
        </w:rPr>
        <w:t>a majority of</w:t>
      </w:r>
      <w:proofErr w:type="gramEnd"/>
      <w:r w:rsidRPr="00BC77E5">
        <w:rPr>
          <w:sz w:val="16"/>
          <w:szCs w:val="16"/>
        </w:rPr>
        <w:t xml:space="preserve"> the American people seems like an unsteady state, a disequilibrium that cannot hold. As an American concerned about climate and looking toward a low-carbon future, I wish that were so. But the Republican Party is sticking together in opposition. </w:t>
      </w:r>
      <w:r w:rsidRPr="00FD3D80">
        <w:rPr>
          <w:rStyle w:val="StyleUnderline"/>
          <w:highlight w:val="cyan"/>
        </w:rPr>
        <w:t>Although </w:t>
      </w:r>
      <w:hyperlink r:id="rId73" w:tgtFrame="_blank" w:history="1">
        <w:r w:rsidRPr="00FD3D80">
          <w:rPr>
            <w:rStyle w:val="StyleUnderline"/>
            <w:highlight w:val="cyan"/>
          </w:rPr>
          <w:t>57% of Republican voters support the American Jobs Plan</w:t>
        </w:r>
      </w:hyperlink>
      <w:r w:rsidRPr="00FD3D80">
        <w:rPr>
          <w:rStyle w:val="StyleUnderline"/>
        </w:rPr>
        <w:t xml:space="preserve">, </w:t>
      </w:r>
      <w:r w:rsidRPr="00FD3D80">
        <w:rPr>
          <w:rStyle w:val="StyleUnderline"/>
          <w:highlight w:val="cyan"/>
        </w:rPr>
        <w:t>Republicans in Congress</w:t>
      </w:r>
      <w:r w:rsidRPr="00FD3D80">
        <w:rPr>
          <w:rStyle w:val="StyleUnderline"/>
        </w:rPr>
        <w:t xml:space="preserve"> are </w:t>
      </w:r>
      <w:hyperlink r:id="rId74" w:tgtFrame="_blank" w:history="1">
        <w:r w:rsidRPr="00FD3D80">
          <w:rPr>
            <w:rStyle w:val="StyleUnderline"/>
            <w:highlight w:val="cyan"/>
          </w:rPr>
          <w:t>say</w:t>
        </w:r>
        <w:r w:rsidRPr="00FD3D80">
          <w:rPr>
            <w:rStyle w:val="StyleUnderline"/>
          </w:rPr>
          <w:t xml:space="preserve">ing </w:t>
        </w:r>
        <w:r w:rsidRPr="00FD3D80">
          <w:rPr>
            <w:rStyle w:val="StyleUnderline"/>
            <w:highlight w:val="cyan"/>
          </w:rPr>
          <w:t>no</w:t>
        </w:r>
      </w:hyperlink>
      <w:r w:rsidRPr="00FD3D80">
        <w:rPr>
          <w:rStyle w:val="StyleUnderline"/>
        </w:rPr>
        <w:t>.</w:t>
      </w:r>
      <w:r w:rsidRPr="00BC77E5">
        <w:rPr>
          <w:sz w:val="16"/>
          <w:szCs w:val="16"/>
        </w:rPr>
        <w:t xml:space="preserve"> The anti-majoritarian structure of the Senate gives the minority power to block legislation and require 60 votes for passage. Democrats can take advantage of their narrow control of the Senate to pass support for green investments through the </w:t>
      </w:r>
      <w:hyperlink r:id="rId75" w:history="1">
        <w:r w:rsidRPr="00BC77E5">
          <w:rPr>
            <w:rStyle w:val="Hyperlink"/>
            <w:sz w:val="16"/>
            <w:szCs w:val="16"/>
          </w:rPr>
          <w:t>budget reconciliation process</w:t>
        </w:r>
      </w:hyperlink>
      <w:r w:rsidRPr="00BC77E5">
        <w:rPr>
          <w:sz w:val="16"/>
          <w:szCs w:val="16"/>
        </w:rPr>
        <w:t xml:space="preserve">, and perhaps afterward point out the popularity of the legislation among average Republicans. But in today’s tribal political environment, will it matter? </w:t>
      </w:r>
      <w:r w:rsidRPr="00FD3D80">
        <w:rPr>
          <w:rStyle w:val="StyleUnderline"/>
        </w:rPr>
        <w:t xml:space="preserve">Ultimately, </w:t>
      </w:r>
      <w:r w:rsidRPr="00FD3D80">
        <w:rPr>
          <w:rStyle w:val="StyleUnderline"/>
          <w:highlight w:val="cyan"/>
        </w:rPr>
        <w:t>hope for change among</w:t>
      </w:r>
      <w:r w:rsidRPr="00FD3D80">
        <w:rPr>
          <w:rStyle w:val="StyleUnderline"/>
        </w:rPr>
        <w:t xml:space="preserve"> Congressional </w:t>
      </w:r>
      <w:r w:rsidRPr="00FD3D80">
        <w:rPr>
          <w:rStyle w:val="StyleUnderline"/>
          <w:highlight w:val="cyan"/>
        </w:rPr>
        <w:t>Republicans</w:t>
      </w:r>
      <w:r w:rsidRPr="00FD3D80">
        <w:rPr>
          <w:rStyle w:val="StyleUnderline"/>
        </w:rPr>
        <w:t xml:space="preserve"> </w:t>
      </w:r>
      <w:r w:rsidRPr="00FD3D80">
        <w:rPr>
          <w:rStyle w:val="StyleUnderline"/>
          <w:highlight w:val="cyan"/>
        </w:rPr>
        <w:t>lies with voters</w:t>
      </w:r>
      <w:r w:rsidRPr="00FD3D80">
        <w:rPr>
          <w:rStyle w:val="StyleUnderline"/>
        </w:rPr>
        <w:t xml:space="preserve">, </w:t>
      </w:r>
      <w:r w:rsidRPr="00FD3D80">
        <w:rPr>
          <w:rStyle w:val="StyleUnderline"/>
          <w:highlight w:val="cyan"/>
        </w:rPr>
        <w:t>who</w:t>
      </w:r>
      <w:r w:rsidRPr="00FD3D80">
        <w:rPr>
          <w:rStyle w:val="StyleUnderline"/>
        </w:rPr>
        <w:t xml:space="preserve"> say they care about climate, but </w:t>
      </w:r>
      <w:r w:rsidRPr="00FD3D80">
        <w:rPr>
          <w:rStyle w:val="StyleUnderline"/>
          <w:highlight w:val="cyan"/>
        </w:rPr>
        <w:t>haven’t made</w:t>
      </w:r>
      <w:r w:rsidRPr="00FD3D80">
        <w:rPr>
          <w:rStyle w:val="StyleUnderline"/>
        </w:rPr>
        <w:t xml:space="preserve"> </w:t>
      </w:r>
      <w:r w:rsidRPr="00FD3D80">
        <w:rPr>
          <w:rStyle w:val="StyleUnderline"/>
          <w:highlight w:val="cyan"/>
        </w:rPr>
        <w:t>it</w:t>
      </w:r>
      <w:r w:rsidRPr="00FD3D80">
        <w:rPr>
          <w:rStyle w:val="StyleUnderline"/>
        </w:rPr>
        <w:t xml:space="preserve"> </w:t>
      </w:r>
      <w:r w:rsidRPr="00FD3D80">
        <w:rPr>
          <w:rStyle w:val="StyleUnderline"/>
          <w:highlight w:val="cyan"/>
        </w:rPr>
        <w:t>a central issue</w:t>
      </w:r>
      <w:r w:rsidRPr="00FD3D80">
        <w:rPr>
          <w:rStyle w:val="StyleUnderline"/>
        </w:rPr>
        <w:t xml:space="preserve"> determining their vote. </w:t>
      </w:r>
      <w:r w:rsidRPr="00FD3D80">
        <w:rPr>
          <w:rStyle w:val="StyleUnderline"/>
          <w:highlight w:val="cyan"/>
        </w:rPr>
        <w:t>Unless</w:t>
      </w:r>
      <w:r w:rsidRPr="00FD3D80">
        <w:rPr>
          <w:rStyle w:val="StyleUnderline"/>
        </w:rPr>
        <w:t xml:space="preserve"> and until </w:t>
      </w:r>
      <w:proofErr w:type="gramStart"/>
      <w:r w:rsidRPr="00FD3D80">
        <w:rPr>
          <w:rStyle w:val="StyleUnderline"/>
          <w:highlight w:val="cyan"/>
        </w:rPr>
        <w:t>that changes</w:t>
      </w:r>
      <w:proofErr w:type="gramEnd"/>
      <w:r w:rsidRPr="00FD3D80">
        <w:rPr>
          <w:rStyle w:val="StyleUnderline"/>
        </w:rPr>
        <w:t xml:space="preserve">, I fear that </w:t>
      </w:r>
      <w:r w:rsidRPr="00FD3D80">
        <w:rPr>
          <w:rStyle w:val="StyleUnderline"/>
          <w:highlight w:val="cyan"/>
        </w:rPr>
        <w:t>U.S. climate gridlock will continue.</w:t>
      </w:r>
    </w:p>
    <w:p w14:paraId="3FE3A0A5" w14:textId="77777777" w:rsidR="006F24FE" w:rsidRPr="00E85746" w:rsidRDefault="006F24FE" w:rsidP="006F24FE"/>
    <w:p w14:paraId="1A96B92E" w14:textId="77777777" w:rsidR="006F24FE" w:rsidRDefault="006F24FE" w:rsidP="006F24FE">
      <w:pPr>
        <w:pStyle w:val="Heading3"/>
      </w:pPr>
      <w:r>
        <w:lastRenderedPageBreak/>
        <w:t>Impact --- Econ</w:t>
      </w:r>
    </w:p>
    <w:p w14:paraId="234AC805" w14:textId="77777777" w:rsidR="006F24FE" w:rsidRPr="002E687F" w:rsidRDefault="006F24FE" w:rsidP="006F24FE">
      <w:pPr>
        <w:pStyle w:val="Heading4"/>
      </w:pPr>
      <w:r>
        <w:t>A democratic chamber prevents Trump agenda that kills the economy.</w:t>
      </w:r>
    </w:p>
    <w:p w14:paraId="06E82509" w14:textId="77777777" w:rsidR="006F24FE" w:rsidRPr="00784AD7" w:rsidRDefault="006F24FE" w:rsidP="006F24FE">
      <w:r>
        <w:rPr>
          <w:rStyle w:val="Style13ptBold"/>
        </w:rPr>
        <w:t>Matthews</w:t>
      </w:r>
      <w:r w:rsidRPr="00BC4D88">
        <w:rPr>
          <w:rStyle w:val="Style13ptBold"/>
        </w:rPr>
        <w:t xml:space="preserve"> 7-</w:t>
      </w:r>
      <w:r>
        <w:rPr>
          <w:rStyle w:val="Style13ptBold"/>
        </w:rPr>
        <w:t>23</w:t>
      </w:r>
      <w:r>
        <w:t xml:space="preserve"> </w:t>
      </w:r>
      <w:r w:rsidRPr="00784AD7">
        <w:t>[</w:t>
      </w:r>
      <w:r>
        <w:t xml:space="preserve">Chris; 7-23-2024; “Why a Harris victory and GOP Senate takeover is best outcome for consumer stocks”; </w:t>
      </w:r>
      <w:r w:rsidRPr="002B6DBC">
        <w:t>https://www.morningstar.com/news/marketwatch/20240723170/why-a-harris-victory-and-gop-senate-takeover-is-best-outcome-for-consumer-stocks</w:t>
      </w:r>
      <w:r w:rsidRPr="00784AD7">
        <w:t>]</w:t>
      </w:r>
      <w:r>
        <w:t xml:space="preserve"> Vikrant</w:t>
      </w:r>
    </w:p>
    <w:p w14:paraId="12E18D1C" w14:textId="77777777" w:rsidR="006F24FE" w:rsidRPr="00784AD7" w:rsidRDefault="006F24FE" w:rsidP="006F24FE">
      <w:r w:rsidRPr="00784AD7">
        <w:rPr>
          <w:rStyle w:val="StyleUnderline"/>
        </w:rPr>
        <w:t xml:space="preserve">A </w:t>
      </w:r>
      <w:r w:rsidRPr="00BC4D88">
        <w:rPr>
          <w:rStyle w:val="Emphasis"/>
          <w:highlight w:val="green"/>
        </w:rPr>
        <w:t>Democratic</w:t>
      </w:r>
      <w:r w:rsidRPr="00BC4D88">
        <w:rPr>
          <w:rStyle w:val="StyleUnderline"/>
          <w:highlight w:val="green"/>
        </w:rPr>
        <w:t xml:space="preserve"> White House</w:t>
      </w:r>
      <w:r w:rsidRPr="00784AD7">
        <w:rPr>
          <w:rStyle w:val="StyleUnderline"/>
        </w:rPr>
        <w:t xml:space="preserve"> </w:t>
      </w:r>
      <w:r w:rsidRPr="00784AD7">
        <w:rPr>
          <w:rStyle w:val="Emphasis"/>
        </w:rPr>
        <w:t xml:space="preserve">would </w:t>
      </w:r>
      <w:r w:rsidRPr="00BC4D88">
        <w:rPr>
          <w:rStyle w:val="Emphasis"/>
          <w:highlight w:val="green"/>
        </w:rPr>
        <w:t>block tariffs</w:t>
      </w:r>
      <w:r w:rsidRPr="00BC4D88">
        <w:t>,</w:t>
      </w:r>
      <w:r w:rsidRPr="00784AD7">
        <w:t xml:space="preserve"> while </w:t>
      </w:r>
      <w:r w:rsidRPr="00BC4D88">
        <w:rPr>
          <w:rStyle w:val="Emphasis"/>
          <w:highlight w:val="green"/>
        </w:rPr>
        <w:t>Senate Republicans</w:t>
      </w:r>
      <w:r w:rsidRPr="00784AD7">
        <w:rPr>
          <w:rStyle w:val="StyleUnderline"/>
        </w:rPr>
        <w:t xml:space="preserve"> could </w:t>
      </w:r>
      <w:r w:rsidRPr="00BC4D88">
        <w:rPr>
          <w:rStyle w:val="Emphasis"/>
          <w:highlight w:val="green"/>
        </w:rPr>
        <w:t>blunt tax increases</w:t>
      </w:r>
    </w:p>
    <w:p w14:paraId="71EF1F8B" w14:textId="77777777" w:rsidR="006F24FE" w:rsidRPr="00784AD7" w:rsidRDefault="006F24FE" w:rsidP="006F24FE">
      <w:pPr>
        <w:rPr>
          <w:sz w:val="16"/>
        </w:rPr>
      </w:pPr>
      <w:r w:rsidRPr="00784AD7">
        <w:rPr>
          <w:sz w:val="16"/>
        </w:rPr>
        <w:t>Polls indicate that the U.S. general election in November will be close, with Democrats and Republicans both in a position to win full control of both the White House and Congress.</w:t>
      </w:r>
    </w:p>
    <w:p w14:paraId="7D9A166C" w14:textId="77777777" w:rsidR="006F24FE" w:rsidRPr="00784AD7" w:rsidRDefault="006F24FE" w:rsidP="006F24FE">
      <w:pPr>
        <w:rPr>
          <w:sz w:val="16"/>
        </w:rPr>
      </w:pPr>
      <w:r w:rsidRPr="00784AD7">
        <w:rPr>
          <w:sz w:val="16"/>
        </w:rPr>
        <w:t>Yet the policy differences between the two parties are stark, and the greatest impacts of their potential policy changes will be felt by the U.S. consumer and the corporations that sell to them, according to Raymond James's Washington policy analyst Ed Mills.</w:t>
      </w:r>
    </w:p>
    <w:p w14:paraId="1B5B21E6" w14:textId="77777777" w:rsidR="006F24FE" w:rsidRPr="00784AD7" w:rsidRDefault="006F24FE" w:rsidP="006F24FE">
      <w:pPr>
        <w:rPr>
          <w:sz w:val="16"/>
        </w:rPr>
      </w:pPr>
      <w:r w:rsidRPr="00784AD7">
        <w:rPr>
          <w:sz w:val="16"/>
        </w:rPr>
        <w:t xml:space="preserve">"The </w:t>
      </w:r>
      <w:r w:rsidRPr="00BC4D88">
        <w:rPr>
          <w:rStyle w:val="StyleUnderline"/>
          <w:highlight w:val="green"/>
        </w:rPr>
        <w:t>election outcome will be</w:t>
      </w:r>
      <w:r w:rsidRPr="00784AD7">
        <w:rPr>
          <w:rStyle w:val="StyleUnderline"/>
        </w:rPr>
        <w:t xml:space="preserve"> closely </w:t>
      </w:r>
      <w:r w:rsidRPr="00BC4D88">
        <w:rPr>
          <w:rStyle w:val="StyleUnderline"/>
          <w:highlight w:val="green"/>
        </w:rPr>
        <w:t xml:space="preserve">watched </w:t>
      </w:r>
      <w:r w:rsidRPr="00BC4D88">
        <w:rPr>
          <w:rStyle w:val="Emphasis"/>
          <w:highlight w:val="green"/>
        </w:rPr>
        <w:t>across all sectors</w:t>
      </w:r>
      <w:r w:rsidRPr="00784AD7">
        <w:rPr>
          <w:sz w:val="16"/>
        </w:rPr>
        <w:t xml:space="preserve">, but </w:t>
      </w:r>
      <w:r w:rsidRPr="00784AD7">
        <w:rPr>
          <w:rStyle w:val="StyleUnderline"/>
        </w:rPr>
        <w:t xml:space="preserve">with </w:t>
      </w:r>
      <w:r w:rsidRPr="00BC4D88">
        <w:rPr>
          <w:rStyle w:val="Emphasis"/>
          <w:highlight w:val="green"/>
        </w:rPr>
        <w:t>tax cuts</w:t>
      </w:r>
      <w:r w:rsidRPr="00784AD7">
        <w:rPr>
          <w:rStyle w:val="StyleUnderline"/>
        </w:rPr>
        <w:t xml:space="preserve">, </w:t>
      </w:r>
      <w:r w:rsidRPr="00BC4D88">
        <w:rPr>
          <w:rStyle w:val="Emphasis"/>
          <w:highlight w:val="green"/>
        </w:rPr>
        <w:t>tariffs</w:t>
      </w:r>
      <w:r w:rsidRPr="00784AD7">
        <w:rPr>
          <w:rStyle w:val="StyleUnderline"/>
        </w:rPr>
        <w:t xml:space="preserve">, </w:t>
      </w:r>
      <w:r w:rsidRPr="00BC4D88">
        <w:rPr>
          <w:rStyle w:val="Emphasis"/>
          <w:highlight w:val="green"/>
        </w:rPr>
        <w:t>trade wars</w:t>
      </w:r>
      <w:r w:rsidRPr="00784AD7">
        <w:rPr>
          <w:rStyle w:val="StyleUnderline"/>
        </w:rPr>
        <w:t xml:space="preserve">, </w:t>
      </w:r>
      <w:r w:rsidRPr="00BC4D88">
        <w:rPr>
          <w:rStyle w:val="Emphasis"/>
          <w:highlight w:val="green"/>
        </w:rPr>
        <w:t>immigration fights</w:t>
      </w:r>
      <w:r w:rsidRPr="00784AD7">
        <w:rPr>
          <w:rStyle w:val="StyleUnderline"/>
        </w:rPr>
        <w:t xml:space="preserve"> and </w:t>
      </w:r>
      <w:r w:rsidRPr="00BC4D88">
        <w:rPr>
          <w:rStyle w:val="Emphasis"/>
          <w:highlight w:val="green"/>
        </w:rPr>
        <w:t>Fed rate</w:t>
      </w:r>
      <w:r w:rsidRPr="00784AD7">
        <w:rPr>
          <w:rStyle w:val="StyleUnderline"/>
        </w:rPr>
        <w:t xml:space="preserve"> decisions looming large over the </w:t>
      </w:r>
      <w:r w:rsidRPr="00BC4D88">
        <w:rPr>
          <w:rStyle w:val="Emphasis"/>
          <w:highlight w:val="green"/>
        </w:rPr>
        <w:t>2025</w:t>
      </w:r>
      <w:r w:rsidRPr="00BC4D88">
        <w:rPr>
          <w:rStyle w:val="StyleUnderline"/>
          <w:highlight w:val="green"/>
        </w:rPr>
        <w:t xml:space="preserve"> agenda</w:t>
      </w:r>
      <w:r w:rsidRPr="00784AD7">
        <w:rPr>
          <w:sz w:val="16"/>
        </w:rPr>
        <w:t>, the outcome of the 2024 election will be key to understanding the impact on the consumer," Mills wrote in a Tuesday client report.</w:t>
      </w:r>
    </w:p>
    <w:p w14:paraId="1230475B" w14:textId="77777777" w:rsidR="006F24FE" w:rsidRPr="00784AD7" w:rsidRDefault="006F24FE" w:rsidP="006F24FE">
      <w:pPr>
        <w:rPr>
          <w:sz w:val="16"/>
        </w:rPr>
      </w:pPr>
      <w:r w:rsidRPr="00784AD7">
        <w:rPr>
          <w:sz w:val="16"/>
        </w:rPr>
        <w:t>Mills predicts there's a 50% chance that Donald Trump and the Republican Party will take full control of the White House and Congress, and a 20% chance of a Democratic sweep, but that split government would be generally preferable for companies catering to the American consumer.</w:t>
      </w:r>
    </w:p>
    <w:p w14:paraId="612E1685" w14:textId="77777777" w:rsidR="006F24FE" w:rsidRPr="00784AD7" w:rsidRDefault="006F24FE" w:rsidP="006F24FE">
      <w:pPr>
        <w:rPr>
          <w:sz w:val="16"/>
        </w:rPr>
      </w:pPr>
      <w:r w:rsidRPr="00784AD7">
        <w:rPr>
          <w:sz w:val="16"/>
        </w:rPr>
        <w:t xml:space="preserve">"The </w:t>
      </w:r>
      <w:r w:rsidRPr="00BC4D88">
        <w:rPr>
          <w:rStyle w:val="Emphasis"/>
          <w:highlight w:val="green"/>
        </w:rPr>
        <w:t>best scenario</w:t>
      </w:r>
      <w:r w:rsidRPr="00784AD7">
        <w:rPr>
          <w:rStyle w:val="StyleUnderline"/>
        </w:rPr>
        <w:t xml:space="preserve"> for the consumer sector would be a </w:t>
      </w:r>
      <w:r w:rsidRPr="00BC4D88">
        <w:rPr>
          <w:rStyle w:val="Emphasis"/>
          <w:highlight w:val="green"/>
        </w:rPr>
        <w:t>Democratic presidency</w:t>
      </w:r>
      <w:r w:rsidRPr="00BC4D88">
        <w:rPr>
          <w:rStyle w:val="StyleUnderline"/>
          <w:highlight w:val="green"/>
        </w:rPr>
        <w:t xml:space="preserve"> and</w:t>
      </w:r>
      <w:r w:rsidRPr="00784AD7">
        <w:rPr>
          <w:rStyle w:val="StyleUnderline"/>
        </w:rPr>
        <w:t xml:space="preserve"> a </w:t>
      </w:r>
      <w:r w:rsidRPr="00BC4D88">
        <w:rPr>
          <w:rStyle w:val="Emphasis"/>
          <w:highlight w:val="green"/>
        </w:rPr>
        <w:t>split Congress</w:t>
      </w:r>
      <w:r w:rsidRPr="00784AD7">
        <w:rPr>
          <w:sz w:val="16"/>
        </w:rPr>
        <w:t xml:space="preserve">, as </w:t>
      </w:r>
      <w:r w:rsidRPr="00BC4D88">
        <w:rPr>
          <w:rStyle w:val="StyleUnderline"/>
          <w:highlight w:val="green"/>
        </w:rPr>
        <w:t xml:space="preserve">greater </w:t>
      </w:r>
      <w:r w:rsidRPr="00BC4D88">
        <w:rPr>
          <w:rStyle w:val="Emphasis"/>
          <w:highlight w:val="green"/>
        </w:rPr>
        <w:t>certainty</w:t>
      </w:r>
      <w:r w:rsidRPr="00784AD7">
        <w:rPr>
          <w:rStyle w:val="StyleUnderline"/>
        </w:rPr>
        <w:t xml:space="preserve"> emerges on trade</w:t>
      </w:r>
      <w:r w:rsidRPr="00784AD7">
        <w:rPr>
          <w:sz w:val="16"/>
        </w:rPr>
        <w:t xml:space="preserve"> given a lack of trade wars against China or Mexico," Mills wrote.</w:t>
      </w:r>
    </w:p>
    <w:p w14:paraId="4022C974" w14:textId="77777777" w:rsidR="006F24FE" w:rsidRPr="00784AD7" w:rsidRDefault="006F24FE" w:rsidP="006F24FE">
      <w:pPr>
        <w:rPr>
          <w:sz w:val="16"/>
        </w:rPr>
      </w:pPr>
      <w:r w:rsidRPr="00784AD7">
        <w:rPr>
          <w:sz w:val="16"/>
        </w:rPr>
        <w:t xml:space="preserve">He argued that a </w:t>
      </w:r>
      <w:r w:rsidRPr="00BC4D88">
        <w:rPr>
          <w:rStyle w:val="StyleUnderline"/>
          <w:highlight w:val="green"/>
        </w:rPr>
        <w:t>Republican sweep would be</w:t>
      </w:r>
      <w:r w:rsidRPr="00784AD7">
        <w:rPr>
          <w:rStyle w:val="StyleUnderline"/>
        </w:rPr>
        <w:t xml:space="preserve"> a </w:t>
      </w:r>
      <w:r w:rsidRPr="00BC4D88">
        <w:rPr>
          <w:rStyle w:val="Emphasis"/>
          <w:highlight w:val="green"/>
        </w:rPr>
        <w:t>negative</w:t>
      </w:r>
      <w:r w:rsidRPr="00BC4D88">
        <w:rPr>
          <w:rStyle w:val="StyleUnderline"/>
          <w:highlight w:val="green"/>
        </w:rPr>
        <w:t xml:space="preserve"> for </w:t>
      </w:r>
      <w:r w:rsidRPr="00BC4D88">
        <w:rPr>
          <w:rStyle w:val="Emphasis"/>
          <w:highlight w:val="green"/>
        </w:rPr>
        <w:t>consumer stocks</w:t>
      </w:r>
      <w:r w:rsidRPr="00784AD7">
        <w:rPr>
          <w:sz w:val="16"/>
        </w:rPr>
        <w:t>, given Donald Trump's threats to impose an across-the-board 10% tariff on all imported products and a 60% tariff on the more than $500 billion in products Americans import from China each year.</w:t>
      </w:r>
    </w:p>
    <w:p w14:paraId="11973884" w14:textId="77777777" w:rsidR="006F24FE" w:rsidRPr="00784AD7" w:rsidRDefault="006F24FE" w:rsidP="006F24FE">
      <w:pPr>
        <w:rPr>
          <w:sz w:val="16"/>
        </w:rPr>
      </w:pPr>
      <w:r w:rsidRPr="00784AD7">
        <w:rPr>
          <w:sz w:val="16"/>
        </w:rPr>
        <w:t>Investors should also be on the lookout for a resurgence of inflation under such a scenario given the GOP's "push for higher tariffs, stricter immigration policy, continued fiscal spending, and an extension of the 2017 tax cuts," that would blow out the deficit while simultaneously shrinking the U.S. labor market, he added.</w:t>
      </w:r>
    </w:p>
    <w:p w14:paraId="715FDD77" w14:textId="77777777" w:rsidR="006F24FE" w:rsidRDefault="006F24FE" w:rsidP="006F24FE">
      <w:pPr>
        <w:rPr>
          <w:sz w:val="16"/>
        </w:rPr>
      </w:pPr>
      <w:r w:rsidRPr="00784AD7">
        <w:rPr>
          <w:sz w:val="16"/>
        </w:rPr>
        <w:t xml:space="preserve">A </w:t>
      </w:r>
      <w:r w:rsidRPr="002B6DBC">
        <w:rPr>
          <w:rStyle w:val="StyleUnderline"/>
          <w:highlight w:val="green"/>
        </w:rPr>
        <w:t>Democratic sweep</w:t>
      </w:r>
      <w:r w:rsidRPr="00784AD7">
        <w:rPr>
          <w:rStyle w:val="StyleUnderline"/>
        </w:rPr>
        <w:t xml:space="preserve"> would increase the chances of higher taxes for both corporations and wealthy consumers</w:t>
      </w:r>
      <w:r w:rsidRPr="00784AD7">
        <w:rPr>
          <w:sz w:val="16"/>
        </w:rPr>
        <w:t xml:space="preserve">, which would </w:t>
      </w:r>
      <w:r w:rsidRPr="002B6DBC">
        <w:rPr>
          <w:rStyle w:val="StyleUnderline"/>
          <w:highlight w:val="green"/>
        </w:rPr>
        <w:t>reduce corporate</w:t>
      </w:r>
      <w:r w:rsidRPr="00784AD7">
        <w:rPr>
          <w:rStyle w:val="StyleUnderline"/>
        </w:rPr>
        <w:t xml:space="preserve"> profits</w:t>
      </w:r>
      <w:r w:rsidRPr="00784AD7">
        <w:rPr>
          <w:sz w:val="16"/>
        </w:rPr>
        <w:t xml:space="preserve"> broadly but </w:t>
      </w:r>
      <w:r w:rsidRPr="002B6DBC">
        <w:rPr>
          <w:rStyle w:val="StyleUnderline"/>
          <w:highlight w:val="green"/>
        </w:rPr>
        <w:t>hit companies</w:t>
      </w:r>
      <w:r w:rsidRPr="00784AD7">
        <w:rPr>
          <w:sz w:val="16"/>
        </w:rPr>
        <w:t xml:space="preserve"> that cater to richer Americans most acutely.</w:t>
      </w:r>
    </w:p>
    <w:p w14:paraId="05C0234F" w14:textId="77777777" w:rsidR="006F24FE" w:rsidRDefault="006F24FE" w:rsidP="006F24FE">
      <w:pPr>
        <w:pStyle w:val="Heading3"/>
      </w:pPr>
      <w:r>
        <w:lastRenderedPageBreak/>
        <w:t>Impact --- Environment</w:t>
      </w:r>
    </w:p>
    <w:p w14:paraId="37173197" w14:textId="77777777" w:rsidR="006F24FE" w:rsidRDefault="006F24FE" w:rsidP="006F24FE">
      <w:pPr>
        <w:pStyle w:val="Heading4"/>
      </w:pPr>
      <w:r>
        <w:t>Trump second term increases GHG emissions</w:t>
      </w:r>
    </w:p>
    <w:p w14:paraId="0FD647EC" w14:textId="77777777" w:rsidR="006F24FE" w:rsidRPr="00B4795A" w:rsidRDefault="006F24FE" w:rsidP="006F24FE">
      <w:r w:rsidRPr="00B4795A">
        <w:rPr>
          <w:rStyle w:val="Style13ptBold"/>
        </w:rPr>
        <w:t>Plumer and Friedman 7/16</w:t>
      </w:r>
      <w:r w:rsidRPr="00B4795A">
        <w:t xml:space="preserve"> Brad and Lisa July 16 Brad Plumer is a Times reporter who covers technology and policy efforts to address global warming. Lisa Friedman is a Times reporter who writes about how governments are addressing climate change and the effects of those policies on communities. NYT “What Trump 2.0 Could Mean for the Environment” </w:t>
      </w:r>
      <w:hyperlink r:id="rId76" w:history="1">
        <w:r w:rsidRPr="00B4795A">
          <w:rPr>
            <w:rStyle w:val="Hyperlink"/>
          </w:rPr>
          <w:t>https://www.nytimes.com/2024/07/16/climate/trump-epa-regulation.html</w:t>
        </w:r>
      </w:hyperlink>
      <w:r w:rsidRPr="00B4795A">
        <w:t xml:space="preserve"> ZMR</w:t>
      </w:r>
    </w:p>
    <w:p w14:paraId="2A91E8F3" w14:textId="77777777" w:rsidR="006F24FE" w:rsidRPr="00911EB8" w:rsidRDefault="006F24FE" w:rsidP="006F24FE">
      <w:pPr>
        <w:rPr>
          <w:sz w:val="16"/>
        </w:rPr>
      </w:pPr>
      <w:r w:rsidRPr="00911EB8">
        <w:rPr>
          <w:sz w:val="16"/>
        </w:rPr>
        <w:t xml:space="preserve">As president, Donald </w:t>
      </w:r>
      <w:r w:rsidRPr="00204FEC">
        <w:rPr>
          <w:rStyle w:val="StyleUnderline"/>
          <w:highlight w:val="cyan"/>
        </w:rPr>
        <w:t>Trump’</w:t>
      </w:r>
      <w:r w:rsidRPr="002D2C34">
        <w:rPr>
          <w:rStyle w:val="StyleUnderline"/>
        </w:rPr>
        <w:t xml:space="preserve">s sweeping </w:t>
      </w:r>
      <w:r w:rsidRPr="00204FEC">
        <w:rPr>
          <w:rStyle w:val="StyleUnderline"/>
          <w:highlight w:val="cyan"/>
        </w:rPr>
        <w:t>attempts to roll back</w:t>
      </w:r>
      <w:r w:rsidRPr="002D2C34">
        <w:rPr>
          <w:rStyle w:val="StyleUnderline"/>
        </w:rPr>
        <w:t xml:space="preserve"> federal </w:t>
      </w:r>
      <w:r w:rsidRPr="00204FEC">
        <w:rPr>
          <w:rStyle w:val="StyleUnderline"/>
          <w:highlight w:val="cyan"/>
        </w:rPr>
        <w:t>environmental regulations were</w:t>
      </w:r>
      <w:r w:rsidRPr="002D2C34">
        <w:rPr>
          <w:rStyle w:val="StyleUnderline"/>
        </w:rPr>
        <w:t xml:space="preserve"> often </w:t>
      </w:r>
      <w:r w:rsidRPr="00204FEC">
        <w:rPr>
          <w:rStyle w:val="StyleUnderline"/>
          <w:highlight w:val="cyan"/>
        </w:rPr>
        <w:t>stymied</w:t>
      </w:r>
      <w:r w:rsidRPr="00911EB8">
        <w:rPr>
          <w:sz w:val="16"/>
        </w:rPr>
        <w:t xml:space="preserve"> — by the courts, by a lack of experience, even by internal resistance from government employees.</w:t>
      </w:r>
    </w:p>
    <w:p w14:paraId="3AA27F4E" w14:textId="77777777" w:rsidR="006F24FE" w:rsidRPr="00911EB8" w:rsidRDefault="006F24FE" w:rsidP="006F24FE">
      <w:pPr>
        <w:rPr>
          <w:sz w:val="16"/>
        </w:rPr>
      </w:pPr>
      <w:r w:rsidRPr="00911EB8">
        <w:rPr>
          <w:sz w:val="16"/>
        </w:rPr>
        <w:t>But if he retakes the White House in November, Mr</w:t>
      </w:r>
      <w:r w:rsidRPr="00911EB8">
        <w:rPr>
          <w:rStyle w:val="StyleUnderline"/>
        </w:rPr>
        <w:t xml:space="preserve">. </w:t>
      </w:r>
      <w:r w:rsidRPr="00204FEC">
        <w:rPr>
          <w:rStyle w:val="StyleUnderline"/>
          <w:highlight w:val="cyan"/>
        </w:rPr>
        <w:t>Trump would be in a</w:t>
      </w:r>
      <w:r w:rsidRPr="002D2C34">
        <w:rPr>
          <w:rStyle w:val="StyleUnderline"/>
        </w:rPr>
        <w:t xml:space="preserve"> far </w:t>
      </w:r>
      <w:r w:rsidRPr="00204FEC">
        <w:rPr>
          <w:rStyle w:val="Emphasis"/>
          <w:highlight w:val="cyan"/>
        </w:rPr>
        <w:t>better position to dismantle</w:t>
      </w:r>
      <w:r w:rsidRPr="00911EB8">
        <w:rPr>
          <w:rStyle w:val="Emphasis"/>
        </w:rPr>
        <w:t xml:space="preserve"> </w:t>
      </w:r>
      <w:r w:rsidRPr="00204FEC">
        <w:rPr>
          <w:rStyle w:val="Emphasis"/>
          <w:highlight w:val="cyan"/>
        </w:rPr>
        <w:t>environmental</w:t>
      </w:r>
      <w:r w:rsidRPr="00911EB8">
        <w:rPr>
          <w:rStyle w:val="Emphasis"/>
        </w:rPr>
        <w:t xml:space="preserve"> and climate </w:t>
      </w:r>
      <w:r w:rsidRPr="00204FEC">
        <w:rPr>
          <w:rStyle w:val="Emphasis"/>
          <w:highlight w:val="cyan"/>
        </w:rPr>
        <w:t>rules</w:t>
      </w:r>
      <w:r w:rsidRPr="00911EB8">
        <w:rPr>
          <w:rStyle w:val="Emphasis"/>
        </w:rPr>
        <w:t>,</w:t>
      </w:r>
      <w:r w:rsidRPr="00911EB8">
        <w:rPr>
          <w:sz w:val="16"/>
        </w:rPr>
        <w:t xml:space="preserve"> aided by more sympathetic judges and conservative allies who are already mapping out ways to bend federal agencies to the president’s will.</w:t>
      </w:r>
    </w:p>
    <w:p w14:paraId="06FAA2B0" w14:textId="77777777" w:rsidR="006F24FE" w:rsidRPr="00911EB8" w:rsidRDefault="006F24FE" w:rsidP="006F24FE">
      <w:pPr>
        <w:rPr>
          <w:sz w:val="16"/>
        </w:rPr>
      </w:pPr>
      <w:r w:rsidRPr="00911EB8">
        <w:rPr>
          <w:sz w:val="16"/>
        </w:rPr>
        <w:t>“It’s going to be easier,” said Myron Ebell, who led the transition at the Environmental Protection Agency after Mr. Trump won in 2016. “</w:t>
      </w:r>
      <w:r w:rsidRPr="002D2C34">
        <w:rPr>
          <w:rStyle w:val="StyleUnderline"/>
        </w:rPr>
        <w:t>They’re going to have better people, more committed people, more experienced peo</w:t>
      </w:r>
      <w:r w:rsidRPr="00911EB8">
        <w:rPr>
          <w:rStyle w:val="StyleUnderline"/>
        </w:rPr>
        <w:t>ple</w:t>
      </w:r>
      <w:r w:rsidRPr="00911EB8">
        <w:rPr>
          <w:sz w:val="16"/>
        </w:rPr>
        <w:t>. They will be able to move more quickly, and more successfully, in my view.”</w:t>
      </w:r>
    </w:p>
    <w:p w14:paraId="583FFB20" w14:textId="77777777" w:rsidR="006F24FE" w:rsidRPr="00911EB8" w:rsidRDefault="006F24FE" w:rsidP="006F24FE">
      <w:pPr>
        <w:rPr>
          <w:sz w:val="16"/>
        </w:rPr>
      </w:pPr>
      <w:r w:rsidRPr="00911EB8">
        <w:rPr>
          <w:sz w:val="16"/>
        </w:rPr>
        <w:t xml:space="preserve">On the campaign trail, Mr. </w:t>
      </w:r>
      <w:r w:rsidRPr="00204FEC">
        <w:rPr>
          <w:rStyle w:val="StyleUnderline"/>
          <w:highlight w:val="cyan"/>
        </w:rPr>
        <w:t>Trump</w:t>
      </w:r>
      <w:r w:rsidRPr="002D2C34">
        <w:rPr>
          <w:rStyle w:val="StyleUnderline"/>
        </w:rPr>
        <w:t xml:space="preserve"> has </w:t>
      </w:r>
      <w:r w:rsidRPr="00204FEC">
        <w:rPr>
          <w:rStyle w:val="StyleUnderline"/>
          <w:highlight w:val="cyan"/>
        </w:rPr>
        <w:t>promised to repeal</w:t>
      </w:r>
      <w:r w:rsidRPr="002D2C34">
        <w:rPr>
          <w:rStyle w:val="StyleUnderline"/>
        </w:rPr>
        <w:t xml:space="preserve"> federal </w:t>
      </w:r>
      <w:r w:rsidRPr="00204FEC">
        <w:rPr>
          <w:rStyle w:val="StyleUnderline"/>
          <w:highlight w:val="cyan"/>
        </w:rPr>
        <w:t>regulations designed to cut g</w:t>
      </w:r>
      <w:r w:rsidRPr="002D2C34">
        <w:rPr>
          <w:rStyle w:val="StyleUnderline"/>
        </w:rPr>
        <w:t>reen</w:t>
      </w:r>
      <w:r w:rsidRPr="00204FEC">
        <w:rPr>
          <w:rStyle w:val="StyleUnderline"/>
          <w:highlight w:val="cyan"/>
        </w:rPr>
        <w:t>h</w:t>
      </w:r>
      <w:r w:rsidRPr="002D2C34">
        <w:rPr>
          <w:rStyle w:val="StyleUnderline"/>
        </w:rPr>
        <w:t xml:space="preserve">ouse </w:t>
      </w:r>
      <w:r w:rsidRPr="00204FEC">
        <w:rPr>
          <w:rStyle w:val="StyleUnderline"/>
          <w:highlight w:val="cyan"/>
        </w:rPr>
        <w:t>g</w:t>
      </w:r>
      <w:r w:rsidRPr="002D2C34">
        <w:rPr>
          <w:rStyle w:val="StyleUnderline"/>
        </w:rPr>
        <w:t xml:space="preserve">as pollution that is rapidly heating the planet. Many of </w:t>
      </w:r>
      <w:r w:rsidRPr="00204FEC">
        <w:rPr>
          <w:rStyle w:val="Emphasis"/>
          <w:highlight w:val="cyan"/>
        </w:rPr>
        <w:t>his allies want to go further</w:t>
      </w:r>
      <w:r w:rsidRPr="002D2C34">
        <w:rPr>
          <w:rStyle w:val="StyleUnderline"/>
        </w:rPr>
        <w:t>. They are drafting plans to slash budgets, oust career staffers</w:t>
      </w:r>
      <w:r w:rsidRPr="00911EB8">
        <w:rPr>
          <w:sz w:val="16"/>
        </w:rPr>
        <w:t>, embed loyalists in key offices and scale back the government’s powers to tackle climate change, regulate industries and restrict hazardous chemicals.</w:t>
      </w:r>
    </w:p>
    <w:p w14:paraId="2991D584" w14:textId="77777777" w:rsidR="006F24FE" w:rsidRPr="00911EB8" w:rsidRDefault="006F24FE" w:rsidP="006F24FE">
      <w:pPr>
        <w:rPr>
          <w:sz w:val="16"/>
        </w:rPr>
      </w:pPr>
      <w:r w:rsidRPr="00911EB8">
        <w:rPr>
          <w:sz w:val="16"/>
        </w:rPr>
        <w:t>Those plans, while wildly ambitious, may be more attainable next time around. Perhaps the biggest change in Mr. Trump’s favor is that over the past two years, the Supreme Court’s conservative supermajority has significantly curbed the legal authority of the government to impose environmental rules on businesses.</w:t>
      </w:r>
    </w:p>
    <w:p w14:paraId="5AB8E917" w14:textId="77777777" w:rsidR="006F24FE" w:rsidRPr="00911EB8" w:rsidRDefault="006F24FE" w:rsidP="006F24FE">
      <w:pPr>
        <w:rPr>
          <w:sz w:val="16"/>
        </w:rPr>
      </w:pPr>
      <w:r w:rsidRPr="002D2C34">
        <w:rPr>
          <w:rStyle w:val="StyleUnderline"/>
        </w:rPr>
        <w:t xml:space="preserve">Mr. </w:t>
      </w:r>
      <w:r w:rsidRPr="00204FEC">
        <w:rPr>
          <w:rStyle w:val="StyleUnderline"/>
          <w:highlight w:val="cyan"/>
        </w:rPr>
        <w:t>Trump</w:t>
      </w:r>
      <w:r w:rsidRPr="002D2C34">
        <w:rPr>
          <w:rStyle w:val="StyleUnderline"/>
        </w:rPr>
        <w:t xml:space="preserve"> may </w:t>
      </w:r>
      <w:r w:rsidRPr="00204FEC">
        <w:rPr>
          <w:rStyle w:val="StyleUnderline"/>
          <w:highlight w:val="cyan"/>
        </w:rPr>
        <w:t>have more success in dismantling</w:t>
      </w:r>
      <w:r w:rsidRPr="002D2C34">
        <w:rPr>
          <w:rStyle w:val="StyleUnderline"/>
        </w:rPr>
        <w:t xml:space="preserve"> environmental </w:t>
      </w:r>
      <w:r w:rsidRPr="00204FEC">
        <w:rPr>
          <w:rStyle w:val="Emphasis"/>
          <w:highlight w:val="cyan"/>
        </w:rPr>
        <w:t>protections if he is re-elected</w:t>
      </w:r>
      <w:r w:rsidRPr="002D2C34">
        <w:rPr>
          <w:rStyle w:val="StyleUnderline"/>
        </w:rPr>
        <w:t>, this time aided by more sympathetic judges and conservative allies</w:t>
      </w:r>
      <w:r w:rsidRPr="00911EB8">
        <w:rPr>
          <w:sz w:val="16"/>
        </w:rPr>
        <w:t>. Credit...Scott McIntyre for The New York Times</w:t>
      </w:r>
    </w:p>
    <w:p w14:paraId="02D303C8" w14:textId="77777777" w:rsidR="006F24FE" w:rsidRPr="00911EB8" w:rsidRDefault="006F24FE" w:rsidP="006F24FE">
      <w:pPr>
        <w:rPr>
          <w:sz w:val="16"/>
        </w:rPr>
      </w:pPr>
      <w:r w:rsidRPr="00911EB8">
        <w:rPr>
          <w:sz w:val="16"/>
        </w:rPr>
        <w:t xml:space="preserve">At the same time, Mr. </w:t>
      </w:r>
      <w:r w:rsidRPr="002D2C34">
        <w:rPr>
          <w:rStyle w:val="StyleUnderline"/>
        </w:rPr>
        <w:t xml:space="preserve">Trump has </w:t>
      </w:r>
      <w:r w:rsidRPr="00204FEC">
        <w:rPr>
          <w:rStyle w:val="StyleUnderline"/>
          <w:highlight w:val="cyan"/>
        </w:rPr>
        <w:t>proposed reclassifying</w:t>
      </w:r>
      <w:r w:rsidRPr="002D2C34">
        <w:rPr>
          <w:rStyle w:val="StyleUnderline"/>
        </w:rPr>
        <w:t xml:space="preserve"> tens of </w:t>
      </w:r>
      <w:r w:rsidRPr="00204FEC">
        <w:rPr>
          <w:rStyle w:val="StyleUnderline"/>
          <w:highlight w:val="cyan"/>
        </w:rPr>
        <w:t>thousands of career civil servants</w:t>
      </w:r>
      <w:r w:rsidRPr="002D2C34">
        <w:rPr>
          <w:rStyle w:val="StyleUnderline"/>
        </w:rPr>
        <w:t xml:space="preserve">, </w:t>
      </w:r>
      <w:r w:rsidRPr="00204FEC">
        <w:rPr>
          <w:rStyle w:val="StyleUnderline"/>
          <w:highlight w:val="cyan"/>
        </w:rPr>
        <w:t>mak</w:t>
      </w:r>
      <w:r w:rsidRPr="002D2C34">
        <w:rPr>
          <w:rStyle w:val="StyleUnderline"/>
        </w:rPr>
        <w:t xml:space="preserve">ing </w:t>
      </w:r>
      <w:r w:rsidRPr="00204FEC">
        <w:rPr>
          <w:rStyle w:val="StyleUnderline"/>
          <w:highlight w:val="cyan"/>
        </w:rPr>
        <w:t>it easier to fire them</w:t>
      </w:r>
      <w:r w:rsidRPr="00911EB8">
        <w:rPr>
          <w:sz w:val="16"/>
        </w:rPr>
        <w:t xml:space="preserve">. He has said that move, which he tried to implement at the end of his first term, is </w:t>
      </w:r>
      <w:r w:rsidRPr="002D2C34">
        <w:rPr>
          <w:rStyle w:val="StyleUnderline"/>
        </w:rPr>
        <w:t>necessary to “destroy the deep state” that he says secretly worked against his presidency</w:t>
      </w:r>
      <w:r w:rsidRPr="00911EB8">
        <w:rPr>
          <w:sz w:val="16"/>
        </w:rPr>
        <w:t>. The result is that a second Trump administration might not face as many legal or bureaucratic guardrails as the first.</w:t>
      </w:r>
    </w:p>
    <w:p w14:paraId="7444BCC3" w14:textId="77777777" w:rsidR="006F24FE" w:rsidRPr="00911EB8" w:rsidRDefault="006F24FE" w:rsidP="006F24FE">
      <w:pPr>
        <w:rPr>
          <w:sz w:val="16"/>
        </w:rPr>
      </w:pPr>
      <w:r w:rsidRPr="002D2C34">
        <w:rPr>
          <w:rStyle w:val="StyleUnderline"/>
        </w:rPr>
        <w:t>“Because of the Supreme Court in particular, he’ll be able to get away with a lot more than anyone ever suspected</w:t>
      </w:r>
      <w:r w:rsidRPr="00911EB8">
        <w:rPr>
          <w:sz w:val="16"/>
        </w:rPr>
        <w:t>,” said Christine Todd Whitman, who led the Environmental Protection Agency under President George W. Bush. She said the courts have effectively given a second Trump administration a “free hand” to slash regulations.</w:t>
      </w:r>
    </w:p>
    <w:p w14:paraId="0C0A6C06" w14:textId="77777777" w:rsidR="006F24FE" w:rsidRPr="002D2C34" w:rsidRDefault="006F24FE" w:rsidP="006F24FE">
      <w:pPr>
        <w:rPr>
          <w:rStyle w:val="StyleUnderline"/>
        </w:rPr>
      </w:pPr>
      <w:r w:rsidRPr="00911EB8">
        <w:rPr>
          <w:sz w:val="16"/>
        </w:rPr>
        <w:t xml:space="preserve">That could mean a drastic transformation of the E.P.A., which was created by a Republican, Richard Nixon, and for five decades has played a powerful role in American society, </w:t>
      </w:r>
      <w:r w:rsidRPr="002D2C34">
        <w:rPr>
          <w:rStyle w:val="StyleUnderline"/>
        </w:rPr>
        <w:t xml:space="preserve">from forcing communities to reduce smog to regulating the use of pesticides. Businesses and </w:t>
      </w:r>
      <w:r w:rsidRPr="00204FEC">
        <w:rPr>
          <w:rStyle w:val="StyleUnderline"/>
          <w:highlight w:val="cyan"/>
        </w:rPr>
        <w:t>conservative groups</w:t>
      </w:r>
      <w:r w:rsidRPr="002D2C34">
        <w:rPr>
          <w:rStyle w:val="StyleUnderline"/>
        </w:rPr>
        <w:t xml:space="preserve"> have </w:t>
      </w:r>
      <w:r w:rsidRPr="00204FEC">
        <w:rPr>
          <w:rStyle w:val="StyleUnderline"/>
          <w:highlight w:val="cyan"/>
        </w:rPr>
        <w:t>long said</w:t>
      </w:r>
      <w:r w:rsidRPr="002D2C34">
        <w:rPr>
          <w:rStyle w:val="StyleUnderline"/>
        </w:rPr>
        <w:t xml:space="preserve"> that </w:t>
      </w:r>
      <w:r w:rsidRPr="00204FEC">
        <w:rPr>
          <w:rStyle w:val="StyleUnderline"/>
          <w:highlight w:val="cyan"/>
        </w:rPr>
        <w:t>excessive regulation drives up costs</w:t>
      </w:r>
      <w:r w:rsidRPr="002D2C34">
        <w:rPr>
          <w:rStyle w:val="StyleUnderline"/>
        </w:rPr>
        <w:t xml:space="preserve"> for industries from electric utilities to home building. Environmentalists say that handcuffing the E.P.A. now, when time is short to contain global warming, could have dire consequences.</w:t>
      </w:r>
    </w:p>
    <w:p w14:paraId="06DECADF" w14:textId="77777777" w:rsidR="006F24FE" w:rsidRPr="00911EB8" w:rsidRDefault="006F24FE" w:rsidP="006F24FE">
      <w:pPr>
        <w:rPr>
          <w:sz w:val="16"/>
        </w:rPr>
      </w:pPr>
      <w:r w:rsidRPr="00911EB8">
        <w:rPr>
          <w:sz w:val="16"/>
        </w:rPr>
        <w:t xml:space="preserve">A significant </w:t>
      </w:r>
      <w:r w:rsidRPr="00204FEC">
        <w:rPr>
          <w:rStyle w:val="StyleUnderline"/>
          <w:highlight w:val="cyan"/>
        </w:rPr>
        <w:t>weakening</w:t>
      </w:r>
      <w:r w:rsidRPr="002D2C34">
        <w:rPr>
          <w:rStyle w:val="StyleUnderline"/>
        </w:rPr>
        <w:t xml:space="preserve"> of the </w:t>
      </w:r>
      <w:r w:rsidRPr="00204FEC">
        <w:rPr>
          <w:rStyle w:val="StyleUnderline"/>
          <w:highlight w:val="cyan"/>
        </w:rPr>
        <w:t>E.P.A</w:t>
      </w:r>
      <w:r w:rsidRPr="002D2C34">
        <w:rPr>
          <w:rStyle w:val="StyleUnderline"/>
        </w:rPr>
        <w:t>., said Ms. Whitman, is “</w:t>
      </w:r>
      <w:r w:rsidRPr="00204FEC">
        <w:rPr>
          <w:rStyle w:val="Emphasis"/>
          <w:highlight w:val="cyan"/>
        </w:rPr>
        <w:t>going to be devastating</w:t>
      </w:r>
      <w:r w:rsidRPr="00204FEC">
        <w:rPr>
          <w:rStyle w:val="StyleUnderline"/>
          <w:highlight w:val="cyan"/>
        </w:rPr>
        <w:t xml:space="preserve"> for</w:t>
      </w:r>
      <w:r w:rsidRPr="002D2C34">
        <w:rPr>
          <w:rStyle w:val="StyleUnderline"/>
        </w:rPr>
        <w:t xml:space="preserve"> the country and </w:t>
      </w:r>
      <w:r w:rsidRPr="00204FEC">
        <w:rPr>
          <w:rStyle w:val="StyleUnderline"/>
          <w:highlight w:val="cyan"/>
        </w:rPr>
        <w:t>the world</w:t>
      </w:r>
      <w:r w:rsidRPr="00911EB8">
        <w:rPr>
          <w:sz w:val="16"/>
        </w:rPr>
        <w:t>, frankly, because we all suffer from climate change.”</w:t>
      </w:r>
    </w:p>
    <w:p w14:paraId="2C197254" w14:textId="77777777" w:rsidR="006F24FE" w:rsidRPr="00911EB8" w:rsidRDefault="006F24FE" w:rsidP="006F24FE">
      <w:pPr>
        <w:rPr>
          <w:sz w:val="16"/>
        </w:rPr>
      </w:pPr>
      <w:r w:rsidRPr="00911EB8">
        <w:rPr>
          <w:sz w:val="16"/>
        </w:rPr>
        <w:lastRenderedPageBreak/>
        <w:t>Mr. Trump’s spokeswoman, Karoline Leavitt, said in a statement that “President Trump made America a net exporter of energy for the first time because he cut red tape and gave the industry more freedom to do what they do best — utilize the liquid gold under our feet.” If elected, he would “cancel Joe Biden’s radical mandates, terminate the Green New Scam, and make America energy independent again,” she said.</w:t>
      </w:r>
    </w:p>
    <w:p w14:paraId="6743C586" w14:textId="77777777" w:rsidR="006F24FE" w:rsidRPr="00911EB8" w:rsidRDefault="006F24FE" w:rsidP="006F24FE">
      <w:pPr>
        <w:rPr>
          <w:sz w:val="16"/>
        </w:rPr>
      </w:pPr>
      <w:r w:rsidRPr="00911EB8">
        <w:rPr>
          <w:sz w:val="16"/>
        </w:rPr>
        <w:t>In 2023, the United States pumped more crude oil than any other nation in history and it is the world’s leading exporter of liquefied natural gas.</w:t>
      </w:r>
    </w:p>
    <w:p w14:paraId="2DFD8AAF" w14:textId="77777777" w:rsidR="006F24FE" w:rsidRPr="00911EB8" w:rsidRDefault="006F24FE" w:rsidP="006F24FE">
      <w:pPr>
        <w:rPr>
          <w:sz w:val="16"/>
        </w:rPr>
      </w:pPr>
      <w:r w:rsidRPr="00911EB8">
        <w:rPr>
          <w:sz w:val="16"/>
        </w:rPr>
        <w:t>Rolling back regulations</w:t>
      </w:r>
    </w:p>
    <w:p w14:paraId="72BE2FB7" w14:textId="77777777" w:rsidR="006F24FE" w:rsidRPr="00911EB8" w:rsidRDefault="006F24FE" w:rsidP="006F24FE">
      <w:pPr>
        <w:rPr>
          <w:sz w:val="16"/>
        </w:rPr>
      </w:pPr>
      <w:r w:rsidRPr="002D2C34">
        <w:rPr>
          <w:rStyle w:val="StyleUnderline"/>
        </w:rPr>
        <w:t xml:space="preserve">Mr. </w:t>
      </w:r>
      <w:r w:rsidRPr="00204FEC">
        <w:rPr>
          <w:rStyle w:val="StyleUnderline"/>
          <w:highlight w:val="cyan"/>
        </w:rPr>
        <w:t>Trump</w:t>
      </w:r>
      <w:r w:rsidRPr="002D2C34">
        <w:rPr>
          <w:rStyle w:val="StyleUnderline"/>
        </w:rPr>
        <w:t xml:space="preserve"> doesn’t detail his plans for the E.P.A., apart from </w:t>
      </w:r>
      <w:r w:rsidRPr="00204FEC">
        <w:rPr>
          <w:rStyle w:val="StyleUnderline"/>
          <w:highlight w:val="cyan"/>
        </w:rPr>
        <w:t>promis</w:t>
      </w:r>
      <w:r w:rsidRPr="002D2C34">
        <w:rPr>
          <w:rStyle w:val="StyleUnderline"/>
        </w:rPr>
        <w:t xml:space="preserve">ing </w:t>
      </w:r>
      <w:r w:rsidRPr="00204FEC">
        <w:rPr>
          <w:rStyle w:val="StyleUnderline"/>
          <w:highlight w:val="cyan"/>
        </w:rPr>
        <w:t>to scrap</w:t>
      </w:r>
      <w:r w:rsidRPr="002D2C34">
        <w:rPr>
          <w:rStyle w:val="StyleUnderline"/>
        </w:rPr>
        <w:t xml:space="preserve"> two </w:t>
      </w:r>
      <w:r w:rsidRPr="00204FEC">
        <w:rPr>
          <w:rStyle w:val="StyleUnderline"/>
          <w:highlight w:val="cyan"/>
        </w:rPr>
        <w:t>major Biden</w:t>
      </w:r>
      <w:r w:rsidRPr="002D2C34">
        <w:rPr>
          <w:rStyle w:val="StyleUnderline"/>
        </w:rPr>
        <w:t xml:space="preserve"> administration </w:t>
      </w:r>
      <w:r w:rsidRPr="00204FEC">
        <w:rPr>
          <w:rStyle w:val="StyleUnderline"/>
          <w:highlight w:val="cyan"/>
        </w:rPr>
        <w:t>regulations designed to reduce greenhouse gases</w:t>
      </w:r>
      <w:r w:rsidRPr="002D2C34">
        <w:rPr>
          <w:rStyle w:val="StyleUnderline"/>
        </w:rPr>
        <w:t xml:space="preserve"> from power plants and car</w:t>
      </w:r>
      <w:r w:rsidRPr="00911EB8">
        <w:rPr>
          <w:sz w:val="16"/>
        </w:rPr>
        <w:t>s. His allies, however, have laid out specific proposals as part of a transition plan known as Project 2025, spearheaded by the conservative Heritage Foundation.</w:t>
      </w:r>
    </w:p>
    <w:p w14:paraId="05397F03" w14:textId="77777777" w:rsidR="006F24FE" w:rsidRPr="00911EB8" w:rsidRDefault="006F24FE" w:rsidP="006F24FE">
      <w:pPr>
        <w:rPr>
          <w:sz w:val="16"/>
        </w:rPr>
      </w:pPr>
      <w:r w:rsidRPr="00911EB8">
        <w:rPr>
          <w:sz w:val="16"/>
        </w:rPr>
        <w:t>While Mr. Trump has recently sought to distance himself from Project 2025, much of the plan was written by people who were top advisers during his first term and could serve in prominent roles if he wins in November.</w:t>
      </w:r>
    </w:p>
    <w:p w14:paraId="09CA4F6A" w14:textId="77777777" w:rsidR="006F24FE" w:rsidRPr="00911EB8" w:rsidRDefault="006F24FE" w:rsidP="006F24FE">
      <w:pPr>
        <w:rPr>
          <w:sz w:val="16"/>
        </w:rPr>
      </w:pPr>
      <w:r w:rsidRPr="00911EB8">
        <w:rPr>
          <w:sz w:val="16"/>
        </w:rPr>
        <w:t xml:space="preserve">In a 32-page section on the E.P.A., </w:t>
      </w:r>
      <w:r w:rsidRPr="002D2C34">
        <w:rPr>
          <w:rStyle w:val="StyleUnderline"/>
        </w:rPr>
        <w:t xml:space="preserve">the </w:t>
      </w:r>
      <w:r w:rsidRPr="00204FEC">
        <w:rPr>
          <w:rStyle w:val="StyleUnderline"/>
          <w:highlight w:val="cyan"/>
        </w:rPr>
        <w:t>plan takes aim at</w:t>
      </w:r>
      <w:r w:rsidRPr="002D2C34">
        <w:rPr>
          <w:rStyle w:val="StyleUnderline"/>
        </w:rPr>
        <w:t xml:space="preserve"> the agency’s </w:t>
      </w:r>
      <w:r w:rsidRPr="00204FEC">
        <w:rPr>
          <w:rStyle w:val="StyleUnderline"/>
          <w:highlight w:val="cyan"/>
        </w:rPr>
        <w:t>authority to tackle global warming</w:t>
      </w:r>
      <w:r w:rsidRPr="002D2C34">
        <w:rPr>
          <w:rStyle w:val="StyleUnderline"/>
        </w:rPr>
        <w:t xml:space="preserve">, </w:t>
      </w:r>
      <w:r w:rsidRPr="00204FEC">
        <w:rPr>
          <w:rStyle w:val="StyleUnderline"/>
          <w:highlight w:val="cyan"/>
        </w:rPr>
        <w:t>includin</w:t>
      </w:r>
      <w:r w:rsidRPr="002D2C34">
        <w:rPr>
          <w:rStyle w:val="StyleUnderline"/>
        </w:rPr>
        <w:t xml:space="preserve">g by </w:t>
      </w:r>
      <w:r w:rsidRPr="00204FEC">
        <w:rPr>
          <w:rStyle w:val="StyleUnderline"/>
          <w:highlight w:val="cyan"/>
        </w:rPr>
        <w:t>revisiting</w:t>
      </w:r>
      <w:r w:rsidRPr="002D2C34">
        <w:rPr>
          <w:rStyle w:val="StyleUnderline"/>
        </w:rPr>
        <w:t xml:space="preserve"> a 2009 </w:t>
      </w:r>
      <w:r w:rsidRPr="00204FEC">
        <w:rPr>
          <w:rStyle w:val="StyleUnderline"/>
          <w:highlight w:val="cyan"/>
        </w:rPr>
        <w:t>scientific finding that says carbon dioxide</w:t>
      </w:r>
      <w:r w:rsidRPr="002D2C34">
        <w:rPr>
          <w:rStyle w:val="StyleUnderline"/>
        </w:rPr>
        <w:t xml:space="preserve"> emissions </w:t>
      </w:r>
      <w:r w:rsidRPr="00204FEC">
        <w:rPr>
          <w:rStyle w:val="Emphasis"/>
          <w:highlight w:val="cyan"/>
        </w:rPr>
        <w:t>endanger public health</w:t>
      </w:r>
      <w:r w:rsidRPr="00911EB8">
        <w:rPr>
          <w:sz w:val="16"/>
        </w:rPr>
        <w:t>. The blueprint also calls for repealing regulations governing air pollution from factories that crosses state borders and for reconsidering limits on PFAS, toxic compounds known as “forever chemicals” that have been detected in nearly half the nation’s tap water.</w:t>
      </w:r>
    </w:p>
    <w:p w14:paraId="31554743" w14:textId="77777777" w:rsidR="006F24FE" w:rsidRPr="00911EB8" w:rsidRDefault="006F24FE" w:rsidP="006F24FE">
      <w:pPr>
        <w:rPr>
          <w:sz w:val="16"/>
        </w:rPr>
      </w:pPr>
      <w:r w:rsidRPr="00204FEC">
        <w:rPr>
          <w:rStyle w:val="StyleUnderline"/>
          <w:highlight w:val="cyan"/>
        </w:rPr>
        <w:t>Project 2025</w:t>
      </w:r>
      <w:r w:rsidRPr="002D2C34">
        <w:rPr>
          <w:rStyle w:val="StyleUnderline"/>
        </w:rPr>
        <w:t xml:space="preserve"> also </w:t>
      </w:r>
      <w:r w:rsidRPr="00204FEC">
        <w:rPr>
          <w:rStyle w:val="Emphasis"/>
          <w:highlight w:val="cyan"/>
        </w:rPr>
        <w:t>calls for eliminating E.P.A.’s office of environmental justice</w:t>
      </w:r>
      <w:r w:rsidRPr="002D2C34">
        <w:rPr>
          <w:rStyle w:val="StyleUnderline"/>
        </w:rPr>
        <w:t>, which focuses on reducing pollution in low-income and minority areas</w:t>
      </w:r>
      <w:r w:rsidRPr="00911EB8">
        <w:rPr>
          <w:sz w:val="16"/>
        </w:rPr>
        <w:t xml:space="preserve">; breaking up an office dedicated to children’s health; resetting scientific advisory boards “to expand opportunities for a diversity of scientific viewpoints”; and appointing a political loyalist as the agency’s science adviser </w:t>
      </w:r>
      <w:proofErr w:type="gramStart"/>
      <w:r w:rsidRPr="00911EB8">
        <w:rPr>
          <w:sz w:val="16"/>
        </w:rPr>
        <w:t>in order to</w:t>
      </w:r>
      <w:proofErr w:type="gramEnd"/>
      <w:r w:rsidRPr="00911EB8">
        <w:rPr>
          <w:sz w:val="16"/>
        </w:rPr>
        <w:t xml:space="preserve"> “reform” the agency’s research.</w:t>
      </w:r>
    </w:p>
    <w:p w14:paraId="2F9BA032" w14:textId="77777777" w:rsidR="006F24FE" w:rsidRDefault="006F24FE" w:rsidP="006F24FE">
      <w:pPr>
        <w:pStyle w:val="Heading3"/>
      </w:pPr>
      <w:r>
        <w:lastRenderedPageBreak/>
        <w:t>Impact --- Courts</w:t>
      </w:r>
    </w:p>
    <w:p w14:paraId="005D6341" w14:textId="77777777" w:rsidR="006F24FE" w:rsidRDefault="006F24FE" w:rsidP="006F24FE">
      <w:pPr>
        <w:pStyle w:val="Heading4"/>
        <w:rPr>
          <w:b w:val="0"/>
          <w:bCs/>
        </w:rPr>
      </w:pPr>
      <w:r>
        <w:t>GOP Senate control cements a conservative court for a generation.</w:t>
      </w:r>
    </w:p>
    <w:p w14:paraId="19B553DC" w14:textId="77777777" w:rsidR="006F24FE" w:rsidRPr="00547104" w:rsidRDefault="006F24FE" w:rsidP="006F24FE">
      <w:r w:rsidRPr="00547104">
        <w:t xml:space="preserve">Ronald </w:t>
      </w:r>
      <w:r w:rsidRPr="00547104">
        <w:rPr>
          <w:rStyle w:val="Style13ptBold"/>
        </w:rPr>
        <w:t>Brownstein</w:t>
      </w:r>
      <w:r w:rsidRPr="00547104">
        <w:t xml:space="preserve">, </w:t>
      </w:r>
      <w:r w:rsidRPr="00547104">
        <w:rPr>
          <w:rStyle w:val="Style13ptBold"/>
        </w:rPr>
        <w:t>7-9-2024</w:t>
      </w:r>
      <w:r w:rsidRPr="00547104">
        <w:t xml:space="preserve">, </w:t>
      </w:r>
      <w:r>
        <w:t>[</w:t>
      </w:r>
      <w:r w:rsidRPr="00547104">
        <w:t>Ronald Brownstein is a CNN senior political analyst, regularly appearing across the network's programming and special political coverage.</w:t>
      </w:r>
      <w:r>
        <w:t xml:space="preserve"> </w:t>
      </w:r>
      <w:r w:rsidRPr="00547104">
        <w:t xml:space="preserve">"Analysis: How Biden’s 2024 choice could reshape the Senate and Supreme Court for years", CNN, </w:t>
      </w:r>
      <w:hyperlink r:id="rId77" w:history="1">
        <w:r w:rsidRPr="00466923">
          <w:rPr>
            <w:rStyle w:val="Hyperlink"/>
          </w:rPr>
          <w:t>https://www.cnn.com/2024/07/09/politics/senate-races-biden-analysis/index.html</w:t>
        </w:r>
      </w:hyperlink>
      <w:r>
        <w:t>, accessed 7/16/24, S.A.M.]</w:t>
      </w:r>
    </w:p>
    <w:p w14:paraId="5C5EEEF2" w14:textId="77777777" w:rsidR="006F24FE" w:rsidRPr="00547104" w:rsidRDefault="006F24FE" w:rsidP="006F24FE">
      <w:pPr>
        <w:rPr>
          <w:sz w:val="12"/>
        </w:rPr>
      </w:pPr>
      <w:r w:rsidRPr="009F7D3A">
        <w:rPr>
          <w:sz w:val="12"/>
        </w:rPr>
        <w:t>The</w:t>
      </w:r>
      <w:r w:rsidRPr="009F7D3A">
        <w:rPr>
          <w:rStyle w:val="StyleUnderline"/>
        </w:rPr>
        <w:t xml:space="preserve"> </w:t>
      </w:r>
      <w:r w:rsidRPr="009F7D3A">
        <w:rPr>
          <w:rStyle w:val="StyleUnderline"/>
          <w:highlight w:val="cyan"/>
        </w:rPr>
        <w:t>stakes for Dem</w:t>
      </w:r>
      <w:r w:rsidRPr="009F7D3A">
        <w:rPr>
          <w:sz w:val="12"/>
        </w:rPr>
        <w:t>ocrat</w:t>
      </w:r>
      <w:r w:rsidRPr="009F7D3A">
        <w:rPr>
          <w:rStyle w:val="StyleUnderline"/>
          <w:highlight w:val="cyan"/>
        </w:rPr>
        <w:t>s</w:t>
      </w:r>
      <w:r w:rsidRPr="009F7D3A">
        <w:rPr>
          <w:rStyle w:val="StyleUnderline"/>
        </w:rPr>
        <w:t xml:space="preserve"> in their extraordinary public schism</w:t>
      </w:r>
      <w:r w:rsidRPr="009F7D3A">
        <w:rPr>
          <w:sz w:val="12"/>
        </w:rPr>
        <w:t xml:space="preserve"> over whether President Joe Biden should withdraw from the 2024 presidential race </w:t>
      </w:r>
      <w:r w:rsidRPr="009F7D3A">
        <w:rPr>
          <w:rStyle w:val="StyleUnderline"/>
        </w:rPr>
        <w:t>extend far beyond the White House</w:t>
      </w:r>
      <w:r w:rsidRPr="009F7D3A">
        <w:rPr>
          <w:sz w:val="12"/>
        </w:rPr>
        <w:t xml:space="preserve">. A </w:t>
      </w:r>
      <w:r w:rsidRPr="009F7D3A">
        <w:rPr>
          <w:rStyle w:val="StyleUnderline"/>
          <w:highlight w:val="cyan"/>
        </w:rPr>
        <w:t>decisive loss</w:t>
      </w:r>
      <w:r w:rsidRPr="009F7D3A">
        <w:rPr>
          <w:sz w:val="12"/>
        </w:rPr>
        <w:t xml:space="preserve"> at the top of the ticket could </w:t>
      </w:r>
      <w:r w:rsidRPr="009F7D3A">
        <w:rPr>
          <w:rStyle w:val="Emphasis"/>
          <w:highlight w:val="cyan"/>
        </w:rPr>
        <w:t>cost Dem</w:t>
      </w:r>
      <w:r w:rsidRPr="009F7D3A">
        <w:rPr>
          <w:rStyle w:val="Emphasis"/>
        </w:rPr>
        <w:t>ocrat</w:t>
      </w:r>
      <w:r w:rsidRPr="009F7D3A">
        <w:rPr>
          <w:rStyle w:val="Emphasis"/>
          <w:highlight w:val="cyan"/>
        </w:rPr>
        <w:t>s control of the US Senate for the remainder of this decade and</w:t>
      </w:r>
      <w:r w:rsidRPr="009F7D3A">
        <w:rPr>
          <w:rStyle w:val="Emphasis"/>
        </w:rPr>
        <w:t xml:space="preserve"> </w:t>
      </w:r>
      <w:r w:rsidRPr="009F7D3A">
        <w:rPr>
          <w:rStyle w:val="Emphasis"/>
          <w:highlight w:val="cyan"/>
        </w:rPr>
        <w:t>cement Republican dominance of the Supreme Court for a generation</w:t>
      </w:r>
      <w:r w:rsidRPr="009F7D3A">
        <w:rPr>
          <w:rStyle w:val="Emphasis"/>
        </w:rPr>
        <w:t>.</w:t>
      </w:r>
      <w:r>
        <w:rPr>
          <w:rStyle w:val="Emphasis"/>
        </w:rPr>
        <w:t xml:space="preserve"> </w:t>
      </w:r>
      <w:r w:rsidRPr="009F7D3A">
        <w:rPr>
          <w:sz w:val="12"/>
        </w:rPr>
        <w:t xml:space="preserve">So far, Democratic anxiety about the presidential race’s impact on the Senate has been muted because public polling has almost invariably shown their candidates still leading in the key states where Biden has fallen behind former President Donald Trump. But </w:t>
      </w:r>
      <w:r w:rsidRPr="009F7D3A">
        <w:rPr>
          <w:rStyle w:val="StyleUnderline"/>
        </w:rPr>
        <w:t xml:space="preserve">recent history raises deep </w:t>
      </w:r>
      <w:r w:rsidRPr="009F7D3A">
        <w:rPr>
          <w:rStyle w:val="StyleUnderline"/>
          <w:highlight w:val="cyan"/>
        </w:rPr>
        <w:t>questions about whether Democratic Senate candidates can continue to levitate as far above the presidential ticket</w:t>
      </w:r>
      <w:r w:rsidRPr="009F7D3A">
        <w:rPr>
          <w:rStyle w:val="StyleUnderline"/>
        </w:rPr>
        <w:t xml:space="preserve"> as polls now show.</w:t>
      </w:r>
      <w:r>
        <w:rPr>
          <w:rStyle w:val="StyleUnderline"/>
        </w:rPr>
        <w:t xml:space="preserve"> </w:t>
      </w:r>
      <w:r w:rsidRPr="009F7D3A">
        <w:rPr>
          <w:sz w:val="12"/>
        </w:rPr>
        <w:t xml:space="preserve">Throughout this century, but especially </w:t>
      </w:r>
      <w:r w:rsidRPr="009F7D3A">
        <w:rPr>
          <w:rStyle w:val="StyleUnderline"/>
        </w:rPr>
        <w:t>over roughly the past decade</w:t>
      </w:r>
      <w:r w:rsidRPr="009F7D3A">
        <w:rPr>
          <w:sz w:val="12"/>
        </w:rPr>
        <w:t xml:space="preserve">, it has </w:t>
      </w:r>
      <w:r w:rsidRPr="009F7D3A">
        <w:rPr>
          <w:rStyle w:val="StyleUnderline"/>
        </w:rPr>
        <w:t>grown increasingly difficult for Senate candidates in either party to win in states that usually vote for the other side in presidential contests</w:t>
      </w:r>
      <w:r w:rsidRPr="009F7D3A">
        <w:rPr>
          <w:sz w:val="12"/>
        </w:rPr>
        <w:t>. During the 2016 and 2020 election years, Republican Sen. Susan Collins of Maine was the only candidate, out of 69 total Senate races, who won in a state that voted the other way at the presidential level.</w:t>
      </w:r>
      <w:r>
        <w:rPr>
          <w:sz w:val="12"/>
        </w:rPr>
        <w:t xml:space="preserve"> </w:t>
      </w:r>
      <w:r w:rsidRPr="009F7D3A">
        <w:rPr>
          <w:sz w:val="12"/>
        </w:rPr>
        <w:t xml:space="preserve">This year, </w:t>
      </w:r>
      <w:r w:rsidRPr="009F7D3A">
        <w:rPr>
          <w:rStyle w:val="StyleUnderline"/>
          <w:highlight w:val="cyan"/>
        </w:rPr>
        <w:t>Dem</w:t>
      </w:r>
      <w:r w:rsidRPr="009F7D3A">
        <w:rPr>
          <w:sz w:val="12"/>
        </w:rPr>
        <w:t>ocra</w:t>
      </w:r>
      <w:r w:rsidRPr="009F7D3A">
        <w:rPr>
          <w:sz w:val="12"/>
          <w:highlight w:val="cyan"/>
        </w:rPr>
        <w:t>t</w:t>
      </w:r>
      <w:r w:rsidRPr="009F7D3A">
        <w:rPr>
          <w:rStyle w:val="StyleUnderline"/>
          <w:highlight w:val="cyan"/>
        </w:rPr>
        <w:t>s are defending an unusually large concentration of Senate seats in states that now appear at risk for them in the presidential contest</w:t>
      </w:r>
      <w:r w:rsidRPr="009F7D3A">
        <w:rPr>
          <w:sz w:val="12"/>
          <w:highlight w:val="cyan"/>
        </w:rPr>
        <w:t>. I</w:t>
      </w:r>
      <w:r w:rsidRPr="009F7D3A">
        <w:rPr>
          <w:sz w:val="12"/>
        </w:rPr>
        <w:t xml:space="preserve">f </w:t>
      </w:r>
      <w:r w:rsidRPr="009F7D3A">
        <w:rPr>
          <w:rStyle w:val="StyleUnderline"/>
        </w:rPr>
        <w:t xml:space="preserve">Democrats lose a substantial number of those seats this year, it could be very </w:t>
      </w:r>
      <w:r w:rsidRPr="009F7D3A">
        <w:rPr>
          <w:rStyle w:val="StyleUnderline"/>
          <w:highlight w:val="cyan"/>
        </w:rPr>
        <w:t>difficult for them to recapture a Senate majority before</w:t>
      </w:r>
      <w:r w:rsidRPr="009F7D3A">
        <w:rPr>
          <w:rStyle w:val="StyleUnderline"/>
        </w:rPr>
        <w:t xml:space="preserve"> these same seats come up again in </w:t>
      </w:r>
      <w:r w:rsidRPr="009F7D3A">
        <w:rPr>
          <w:rStyle w:val="StyleUnderline"/>
          <w:highlight w:val="cyan"/>
        </w:rPr>
        <w:t>2030</w:t>
      </w:r>
      <w:r w:rsidRPr="009F7D3A">
        <w:rPr>
          <w:rStyle w:val="StyleUnderline"/>
        </w:rPr>
        <w:t xml:space="preserve">. </w:t>
      </w:r>
      <w:r w:rsidRPr="009F7D3A">
        <w:rPr>
          <w:sz w:val="12"/>
        </w:rPr>
        <w:t>The reason is that very few of the other Senate seats Republicans now hold are in states where Democrats have a realistic chance of winning, absent a dramatic change in their political balance.</w:t>
      </w:r>
      <w:r>
        <w:rPr>
          <w:sz w:val="12"/>
        </w:rPr>
        <w:t xml:space="preserve"> </w:t>
      </w:r>
      <w:r w:rsidRPr="009F7D3A">
        <w:rPr>
          <w:sz w:val="12"/>
        </w:rPr>
        <w:t xml:space="preserve">In turn, </w:t>
      </w:r>
      <w:r w:rsidRPr="009F7D3A">
        <w:rPr>
          <w:rStyle w:val="Emphasis"/>
          <w:highlight w:val="cyan"/>
        </w:rPr>
        <w:t>extended GOP control of the Senate, coupled with</w:t>
      </w:r>
      <w:r w:rsidRPr="009F7D3A">
        <w:rPr>
          <w:rStyle w:val="Emphasis"/>
        </w:rPr>
        <w:t xml:space="preserve"> a return of </w:t>
      </w:r>
      <w:r w:rsidRPr="009F7D3A">
        <w:rPr>
          <w:rStyle w:val="Emphasis"/>
          <w:highlight w:val="cyan"/>
        </w:rPr>
        <w:t>Trump</w:t>
      </w:r>
      <w:r w:rsidRPr="009F7D3A">
        <w:rPr>
          <w:rStyle w:val="Emphasis"/>
        </w:rPr>
        <w:t xml:space="preserve"> to the White House, </w:t>
      </w:r>
      <w:r w:rsidRPr="009F7D3A">
        <w:rPr>
          <w:rStyle w:val="Emphasis"/>
          <w:highlight w:val="cyan"/>
        </w:rPr>
        <w:t>would give the party ample time to nominate and confirm much younger replacements for</w:t>
      </w:r>
      <w:r w:rsidRPr="009F7D3A">
        <w:rPr>
          <w:rStyle w:val="Emphasis"/>
        </w:rPr>
        <w:t xml:space="preserve"> Samuel </w:t>
      </w:r>
      <w:r w:rsidRPr="009F7D3A">
        <w:rPr>
          <w:rStyle w:val="Emphasis"/>
          <w:highlight w:val="cyan"/>
        </w:rPr>
        <w:t>Alito</w:t>
      </w:r>
      <w:r w:rsidRPr="009F7D3A">
        <w:rPr>
          <w:rStyle w:val="Emphasis"/>
        </w:rPr>
        <w:t xml:space="preserve"> (74) and Clarence </w:t>
      </w:r>
      <w:r w:rsidRPr="009F7D3A">
        <w:rPr>
          <w:rStyle w:val="Emphasis"/>
          <w:highlight w:val="cyan"/>
        </w:rPr>
        <w:t>Thomas</w:t>
      </w:r>
      <w:r w:rsidRPr="009F7D3A">
        <w:rPr>
          <w:rStyle w:val="Emphasis"/>
        </w:rPr>
        <w:t xml:space="preserve"> (76), the two oldest and most conservative Supreme Court Justices, </w:t>
      </w:r>
      <w:r w:rsidRPr="009F7D3A">
        <w:rPr>
          <w:rStyle w:val="Emphasis"/>
          <w:highlight w:val="cyan"/>
        </w:rPr>
        <w:t>and possibly also</w:t>
      </w:r>
      <w:r w:rsidRPr="009F7D3A">
        <w:rPr>
          <w:rStyle w:val="Emphasis"/>
        </w:rPr>
        <w:t xml:space="preserve"> Sonia </w:t>
      </w:r>
      <w:r w:rsidRPr="009F7D3A">
        <w:rPr>
          <w:rStyle w:val="Emphasis"/>
          <w:highlight w:val="cyan"/>
        </w:rPr>
        <w:t>Sotomayor</w:t>
      </w:r>
      <w:r w:rsidRPr="009F7D3A">
        <w:rPr>
          <w:rStyle w:val="Emphasis"/>
        </w:rPr>
        <w:t xml:space="preserve"> (70), the oldest Democratic-appointed justice.</w:t>
      </w:r>
    </w:p>
    <w:p w14:paraId="4101A1D2" w14:textId="77777777" w:rsidR="006F24FE" w:rsidRPr="009F7D3A" w:rsidRDefault="006F24FE" w:rsidP="006F24FE">
      <w:pPr>
        <w:rPr>
          <w:sz w:val="12"/>
        </w:rPr>
      </w:pPr>
      <w:r w:rsidRPr="009F7D3A">
        <w:rPr>
          <w:sz w:val="12"/>
        </w:rPr>
        <w:t xml:space="preserve">“Because of the big sorting out of the states … </w:t>
      </w:r>
      <w:r w:rsidRPr="009F7D3A">
        <w:rPr>
          <w:rStyle w:val="Emphasis"/>
        </w:rPr>
        <w:t xml:space="preserve">Democrats have a narrower path to a Senate majority than Republicans do, which means </w:t>
      </w:r>
      <w:r w:rsidRPr="009F7D3A">
        <w:rPr>
          <w:rStyle w:val="Emphasis"/>
          <w:highlight w:val="cyan"/>
        </w:rPr>
        <w:t>this year is crucial</w:t>
      </w:r>
      <w:r w:rsidRPr="009F7D3A">
        <w:rPr>
          <w:sz w:val="12"/>
        </w:rPr>
        <w:t xml:space="preserve">,” said former Democratic Sen. Evan Bayh of Indiana. “The margin of error [for Democrats] is not high, and the consequences will be with us for another six years.” </w:t>
      </w:r>
      <w:r w:rsidRPr="009F7D3A">
        <w:rPr>
          <w:rStyle w:val="StyleUnderline"/>
        </w:rPr>
        <w:t>If the presidential and Senate elections go badly for Democrats, Bayh added, Republicans “could change the judicial branch of government for a generation.”</w:t>
      </w:r>
      <w:r>
        <w:rPr>
          <w:rStyle w:val="StyleUnderline"/>
        </w:rPr>
        <w:t xml:space="preserve"> </w:t>
      </w:r>
      <w:r w:rsidRPr="009F7D3A">
        <w:rPr>
          <w:rStyle w:val="StyleUnderline"/>
          <w:highlight w:val="cyan"/>
        </w:rPr>
        <w:t>Vulnerable</w:t>
      </w:r>
      <w:r w:rsidRPr="009F7D3A">
        <w:rPr>
          <w:rStyle w:val="StyleUnderline"/>
        </w:rPr>
        <w:t xml:space="preserve"> Democratic Senate </w:t>
      </w:r>
      <w:r w:rsidRPr="009F7D3A">
        <w:rPr>
          <w:rStyle w:val="StyleUnderline"/>
          <w:highlight w:val="cyan"/>
        </w:rPr>
        <w:t>seats this year fall into three broad buckets</w:t>
      </w:r>
      <w:r w:rsidRPr="009F7D3A">
        <w:rPr>
          <w:rStyle w:val="StyleUnderline"/>
        </w:rPr>
        <w:t>.</w:t>
      </w:r>
      <w:r>
        <w:rPr>
          <w:rStyle w:val="StyleUnderline"/>
        </w:rPr>
        <w:t xml:space="preserve"> </w:t>
      </w:r>
      <w:r w:rsidRPr="009F7D3A">
        <w:rPr>
          <w:sz w:val="12"/>
        </w:rPr>
        <w:t xml:space="preserve">The first includes </w:t>
      </w:r>
      <w:r w:rsidRPr="009F7D3A">
        <w:rPr>
          <w:rStyle w:val="StyleUnderline"/>
          <w:highlight w:val="cyan"/>
        </w:rPr>
        <w:t>three states that Trump carried in 2016 and 2020</w:t>
      </w:r>
      <w:r w:rsidRPr="009F7D3A">
        <w:rPr>
          <w:rStyle w:val="StyleUnderline"/>
        </w:rPr>
        <w:t xml:space="preserve"> and that he is virtually certain to win again — likely by a substantial margin</w:t>
      </w:r>
      <w:r w:rsidRPr="009F7D3A">
        <w:rPr>
          <w:sz w:val="12"/>
        </w:rPr>
        <w:t xml:space="preserve">. In that group, both sides concede the GOP will win the West Virginia seat </w:t>
      </w:r>
      <w:r w:rsidRPr="009F7D3A">
        <w:rPr>
          <w:rStyle w:val="StyleUnderline"/>
        </w:rPr>
        <w:t>being vacated by retiring Sen. Joe Manchin,</w:t>
      </w:r>
      <w:r w:rsidRPr="009F7D3A">
        <w:rPr>
          <w:sz w:val="12"/>
        </w:rPr>
        <w:t xml:space="preserve"> who’s now an independent but still caucuses with Democrats; </w:t>
      </w:r>
      <w:r w:rsidRPr="009F7D3A">
        <w:rPr>
          <w:rStyle w:val="StyleUnderline"/>
        </w:rPr>
        <w:t xml:space="preserve">veteran Democratic </w:t>
      </w:r>
      <w:r w:rsidRPr="009F7D3A">
        <w:rPr>
          <w:rStyle w:val="StyleUnderline"/>
          <w:highlight w:val="cyan"/>
        </w:rPr>
        <w:t>Sens</w:t>
      </w:r>
      <w:r w:rsidRPr="009F7D3A">
        <w:rPr>
          <w:rStyle w:val="StyleUnderline"/>
        </w:rPr>
        <w:t xml:space="preserve">. Sherrod </w:t>
      </w:r>
      <w:r w:rsidRPr="009F7D3A">
        <w:rPr>
          <w:rStyle w:val="StyleUnderline"/>
          <w:highlight w:val="cyan"/>
        </w:rPr>
        <w:t>Brown of Ohio and</w:t>
      </w:r>
      <w:r w:rsidRPr="009F7D3A">
        <w:rPr>
          <w:rStyle w:val="StyleUnderline"/>
        </w:rPr>
        <w:t xml:space="preserve"> Jon </w:t>
      </w:r>
      <w:r w:rsidRPr="009F7D3A">
        <w:rPr>
          <w:rStyle w:val="StyleUnderline"/>
          <w:highlight w:val="cyan"/>
        </w:rPr>
        <w:t>Tester of Montana</w:t>
      </w:r>
      <w:r w:rsidRPr="009F7D3A">
        <w:rPr>
          <w:rStyle w:val="StyleUnderline"/>
        </w:rPr>
        <w:t>, who have survived difficult reelections even as their states have moved right, are facing substantial challenges this year</w:t>
      </w:r>
      <w:r w:rsidRPr="009F7D3A">
        <w:rPr>
          <w:rStyle w:val="StyleUnderline"/>
          <w:highlight w:val="cyan"/>
        </w:rPr>
        <w:t>. If Republicans win just two</w:t>
      </w:r>
      <w:r w:rsidRPr="009F7D3A">
        <w:rPr>
          <w:rStyle w:val="StyleUnderline"/>
        </w:rPr>
        <w:t xml:space="preserve"> of those three states, </w:t>
      </w:r>
      <w:r w:rsidRPr="009F7D3A">
        <w:rPr>
          <w:rStyle w:val="StyleUnderline"/>
          <w:highlight w:val="cyan"/>
        </w:rPr>
        <w:t xml:space="preserve">they </w:t>
      </w:r>
      <w:proofErr w:type="gramStart"/>
      <w:r w:rsidRPr="009F7D3A">
        <w:rPr>
          <w:rStyle w:val="StyleUnderline"/>
          <w:highlight w:val="cyan"/>
        </w:rPr>
        <w:t>would</w:t>
      </w:r>
      <w:proofErr w:type="gramEnd"/>
      <w:r w:rsidRPr="009F7D3A">
        <w:rPr>
          <w:rStyle w:val="StyleUnderline"/>
          <w:highlight w:val="cyan"/>
        </w:rPr>
        <w:t xml:space="preserve"> still seize control of the Senate</w:t>
      </w:r>
      <w:r w:rsidRPr="009F7D3A">
        <w:rPr>
          <w:sz w:val="12"/>
        </w:rPr>
        <w:t xml:space="preserve"> (absent offsetting Democratic wins in any GOP-held seats, which are unlikely). But if Democrats only lost some combination of the three 2020 Trump states, they would remain close enough to the GOP in the chamber to retain realistic hopes of recapturing the Senate in 2026 or 2028.</w:t>
      </w:r>
      <w:r>
        <w:rPr>
          <w:sz w:val="12"/>
        </w:rPr>
        <w:t xml:space="preserve"> </w:t>
      </w:r>
      <w:r w:rsidRPr="009F7D3A">
        <w:rPr>
          <w:sz w:val="12"/>
        </w:rPr>
        <w:t xml:space="preserve">The </w:t>
      </w:r>
      <w:r w:rsidRPr="009F7D3A">
        <w:rPr>
          <w:rStyle w:val="StyleUnderline"/>
          <w:highlight w:val="cyan"/>
        </w:rPr>
        <w:t>real risk</w:t>
      </w:r>
      <w:r w:rsidRPr="009F7D3A">
        <w:rPr>
          <w:rStyle w:val="StyleUnderline"/>
        </w:rPr>
        <w:t xml:space="preserve"> to Democrats is that their </w:t>
      </w:r>
      <w:r w:rsidRPr="009F7D3A">
        <w:rPr>
          <w:rStyle w:val="StyleUnderline"/>
          <w:highlight w:val="cyan"/>
        </w:rPr>
        <w:t>losses could extend beyond that inner circle</w:t>
      </w:r>
      <w:r w:rsidRPr="009F7D3A">
        <w:rPr>
          <w:rStyle w:val="StyleUnderline"/>
        </w:rPr>
        <w:t xml:space="preserve"> of strongly red-leaning states</w:t>
      </w:r>
      <w:r w:rsidRPr="009F7D3A">
        <w:rPr>
          <w:sz w:val="12"/>
        </w:rPr>
        <w:t xml:space="preserve"> — particularly if the presidential race goes badly. Democrats are defending five more Senate seats this year in presidential swing states where most polls now show Biden trailing, or at best running even. That list includes Democratic </w:t>
      </w:r>
      <w:r w:rsidRPr="009F7D3A">
        <w:rPr>
          <w:rStyle w:val="StyleUnderline"/>
          <w:highlight w:val="cyan"/>
        </w:rPr>
        <w:t>Sens</w:t>
      </w:r>
      <w:r w:rsidRPr="009F7D3A">
        <w:rPr>
          <w:rStyle w:val="StyleUnderline"/>
        </w:rPr>
        <w:t xml:space="preserve">. Bob </w:t>
      </w:r>
      <w:r w:rsidRPr="009F7D3A">
        <w:rPr>
          <w:rStyle w:val="StyleUnderline"/>
          <w:highlight w:val="cyan"/>
        </w:rPr>
        <w:t>Casey</w:t>
      </w:r>
      <w:r w:rsidRPr="009F7D3A">
        <w:rPr>
          <w:rStyle w:val="StyleUnderline"/>
        </w:rPr>
        <w:t xml:space="preserve"> in Pennsylvania, Tammy </w:t>
      </w:r>
      <w:r w:rsidRPr="009F7D3A">
        <w:rPr>
          <w:rStyle w:val="StyleUnderline"/>
          <w:highlight w:val="cyan"/>
        </w:rPr>
        <w:t>Baldwin</w:t>
      </w:r>
      <w:r w:rsidRPr="009F7D3A">
        <w:rPr>
          <w:rStyle w:val="StyleUnderline"/>
        </w:rPr>
        <w:t xml:space="preserve"> in Wisconsin and Jacky </w:t>
      </w:r>
      <w:r w:rsidRPr="009F7D3A">
        <w:rPr>
          <w:rStyle w:val="StyleUnderline"/>
          <w:highlight w:val="cyan"/>
        </w:rPr>
        <w:t>Rosen</w:t>
      </w:r>
      <w:r w:rsidRPr="009F7D3A">
        <w:rPr>
          <w:rStyle w:val="StyleUnderline"/>
        </w:rPr>
        <w:t xml:space="preserve"> in Nevada, </w:t>
      </w:r>
      <w:r w:rsidRPr="009F7D3A">
        <w:rPr>
          <w:rStyle w:val="StyleUnderline"/>
          <w:highlight w:val="cyan"/>
        </w:rPr>
        <w:t>as well as</w:t>
      </w:r>
      <w:r w:rsidRPr="009F7D3A">
        <w:rPr>
          <w:rStyle w:val="StyleUnderline"/>
        </w:rPr>
        <w:t xml:space="preserve"> Reps. Elissa </w:t>
      </w:r>
      <w:proofErr w:type="spellStart"/>
      <w:r w:rsidRPr="009F7D3A">
        <w:rPr>
          <w:rStyle w:val="StyleUnderline"/>
          <w:highlight w:val="cyan"/>
        </w:rPr>
        <w:t>Slotkin</w:t>
      </w:r>
      <w:proofErr w:type="spellEnd"/>
      <w:r w:rsidRPr="009F7D3A">
        <w:rPr>
          <w:rStyle w:val="StyleUnderline"/>
          <w:highlight w:val="cyan"/>
        </w:rPr>
        <w:t xml:space="preserve"> and</w:t>
      </w:r>
      <w:r w:rsidRPr="009F7D3A">
        <w:rPr>
          <w:rStyle w:val="StyleUnderline"/>
        </w:rPr>
        <w:t xml:space="preserve"> Ruben </w:t>
      </w:r>
      <w:r w:rsidRPr="009F7D3A">
        <w:rPr>
          <w:rStyle w:val="StyleUnderline"/>
          <w:highlight w:val="cyan"/>
        </w:rPr>
        <w:t>Gallego, who are seeking open Senate seats</w:t>
      </w:r>
      <w:r w:rsidRPr="009F7D3A">
        <w:rPr>
          <w:rStyle w:val="StyleUnderline"/>
        </w:rPr>
        <w:t xml:space="preserve"> now held by Democrats in Michigan and Arizona </w:t>
      </w:r>
      <w:r w:rsidRPr="009F7D3A">
        <w:rPr>
          <w:rStyle w:val="StyleUnderline"/>
        </w:rPr>
        <w:lastRenderedPageBreak/>
        <w:t>respectively.</w:t>
      </w:r>
      <w:r w:rsidRPr="009F7D3A">
        <w:rPr>
          <w:sz w:val="12"/>
        </w:rPr>
        <w:t xml:space="preserve"> (Retiring Sen. Kyrsten Sinema of Arizona still caucuses with Democrats after becoming an independent.) Biden’s 2020 margin of victory was three points or less in </w:t>
      </w:r>
      <w:proofErr w:type="gramStart"/>
      <w:r w:rsidRPr="009F7D3A">
        <w:rPr>
          <w:sz w:val="12"/>
        </w:rPr>
        <w:t>all of</w:t>
      </w:r>
      <w:proofErr w:type="gramEnd"/>
      <w:r w:rsidRPr="009F7D3A">
        <w:rPr>
          <w:sz w:val="12"/>
        </w:rPr>
        <w:t xml:space="preserve"> those states</w:t>
      </w:r>
      <w:r>
        <w:rPr>
          <w:sz w:val="12"/>
        </w:rPr>
        <w:t xml:space="preserve">. </w:t>
      </w:r>
    </w:p>
    <w:p w14:paraId="76A9D485" w14:textId="77777777" w:rsidR="006F24FE" w:rsidRPr="009F7D3A" w:rsidRDefault="006F24FE" w:rsidP="006F24FE">
      <w:pPr>
        <w:rPr>
          <w:rStyle w:val="Emphasis"/>
        </w:rPr>
      </w:pPr>
      <w:r w:rsidRPr="009F7D3A">
        <w:rPr>
          <w:sz w:val="12"/>
        </w:rPr>
        <w:t xml:space="preserve">As Biden’s position has weakened since last month’s CNN debate, </w:t>
      </w:r>
      <w:r w:rsidRPr="009F7D3A">
        <w:rPr>
          <w:rStyle w:val="StyleUnderline"/>
          <w:highlight w:val="cyan"/>
        </w:rPr>
        <w:t>strategists in both parties are just beginning to look at another circle of Democratic-held Senate seats</w:t>
      </w:r>
      <w:r w:rsidRPr="009F7D3A">
        <w:rPr>
          <w:rStyle w:val="StyleUnderline"/>
        </w:rPr>
        <w:t xml:space="preserve"> in more strongly blue-leaning states where some polls have suggested an unexpectedly competitive presidential race. Topping that list are the contests in </w:t>
      </w:r>
      <w:r w:rsidRPr="009F7D3A">
        <w:rPr>
          <w:rStyle w:val="StyleUnderline"/>
          <w:highlight w:val="cyan"/>
        </w:rPr>
        <w:t>New Mexico</w:t>
      </w:r>
      <w:r w:rsidRPr="009F7D3A">
        <w:rPr>
          <w:rStyle w:val="StyleUnderline"/>
        </w:rPr>
        <w:t xml:space="preserve">, where Democratic </w:t>
      </w:r>
      <w:r w:rsidRPr="009F7D3A">
        <w:rPr>
          <w:rStyle w:val="StyleUnderline"/>
          <w:highlight w:val="cyan"/>
        </w:rPr>
        <w:t>Sen</w:t>
      </w:r>
      <w:r w:rsidRPr="009F7D3A">
        <w:rPr>
          <w:rStyle w:val="StyleUnderline"/>
        </w:rPr>
        <w:t xml:space="preserve">. Martin </w:t>
      </w:r>
      <w:r w:rsidRPr="009F7D3A">
        <w:rPr>
          <w:rStyle w:val="StyleUnderline"/>
          <w:highlight w:val="cyan"/>
        </w:rPr>
        <w:t>Heinrich is facing</w:t>
      </w:r>
      <w:r w:rsidRPr="009F7D3A">
        <w:rPr>
          <w:rStyle w:val="StyleUnderline"/>
        </w:rPr>
        <w:t xml:space="preserve"> Nella Domenici, </w:t>
      </w:r>
      <w:r w:rsidRPr="009F7D3A">
        <w:rPr>
          <w:rStyle w:val="StyleUnderline"/>
          <w:highlight w:val="cyan"/>
        </w:rPr>
        <w:t>the daughter of the late</w:t>
      </w:r>
      <w:r w:rsidRPr="009F7D3A">
        <w:rPr>
          <w:rStyle w:val="StyleUnderline"/>
        </w:rPr>
        <w:t xml:space="preserve"> Pete Domenici, a long-time Republican </w:t>
      </w:r>
      <w:r w:rsidRPr="009F7D3A">
        <w:rPr>
          <w:rStyle w:val="StyleUnderline"/>
          <w:highlight w:val="cyan"/>
        </w:rPr>
        <w:t>senator from the state</w:t>
      </w:r>
      <w:r w:rsidRPr="009F7D3A">
        <w:rPr>
          <w:rStyle w:val="StyleUnderline"/>
        </w:rPr>
        <w:t xml:space="preserve">; and </w:t>
      </w:r>
      <w:r w:rsidRPr="009F7D3A">
        <w:rPr>
          <w:rStyle w:val="StyleUnderline"/>
          <w:highlight w:val="cyan"/>
        </w:rPr>
        <w:t>New Jersey, where Republicans chose a relatively centrist nominee,</w:t>
      </w:r>
      <w:r w:rsidRPr="009F7D3A">
        <w:rPr>
          <w:rStyle w:val="StyleUnderline"/>
        </w:rPr>
        <w:t xml:space="preserve"> Curtis Bashaw, to oppose Democratic Rep. Andy Kim</w:t>
      </w:r>
      <w:r w:rsidRPr="009F7D3A">
        <w:rPr>
          <w:sz w:val="12"/>
        </w:rPr>
        <w:t xml:space="preserve"> in a race complicated by the possible independent candidacy of indicted Democratic Sen. Bob Menendez.</w:t>
      </w:r>
      <w:r>
        <w:rPr>
          <w:sz w:val="12"/>
        </w:rPr>
        <w:t xml:space="preserve"> </w:t>
      </w:r>
      <w:r w:rsidRPr="009F7D3A">
        <w:rPr>
          <w:sz w:val="12"/>
        </w:rPr>
        <w:t>Even if the Democrats’ vulnerability ultimately does not extend to that outer perimeter</w:t>
      </w:r>
      <w:r w:rsidRPr="009F7D3A">
        <w:rPr>
          <w:sz w:val="12"/>
          <w:highlight w:val="cyan"/>
        </w:rPr>
        <w:t xml:space="preserve">, </w:t>
      </w:r>
      <w:r w:rsidRPr="009F7D3A">
        <w:rPr>
          <w:rStyle w:val="Emphasis"/>
          <w:highlight w:val="cyan"/>
        </w:rPr>
        <w:t>significant losses for the party in the first two circles</w:t>
      </w:r>
      <w:r w:rsidRPr="009F7D3A">
        <w:rPr>
          <w:rStyle w:val="Emphasis"/>
        </w:rPr>
        <w:t xml:space="preserve">, as I’ve written, could </w:t>
      </w:r>
      <w:r w:rsidRPr="009F7D3A">
        <w:rPr>
          <w:rStyle w:val="Emphasis"/>
          <w:highlight w:val="cyan"/>
        </w:rPr>
        <w:t>leave them with few paths back to a Senate majority for the remainder of this decade.</w:t>
      </w:r>
    </w:p>
    <w:p w14:paraId="6C4AED59" w14:textId="77777777" w:rsidR="006F24FE" w:rsidRDefault="006F24FE" w:rsidP="006F24FE">
      <w:pPr>
        <w:pStyle w:val="Heading3"/>
      </w:pPr>
      <w:r>
        <w:lastRenderedPageBreak/>
        <w:t>Impact --- Tariffs</w:t>
      </w:r>
    </w:p>
    <w:p w14:paraId="118052EA" w14:textId="77777777" w:rsidR="006F24FE" w:rsidRPr="006C0D1E" w:rsidRDefault="006F24FE" w:rsidP="006F24FE">
      <w:pPr>
        <w:pStyle w:val="Heading4"/>
        <w:rPr>
          <w:rFonts w:cs="Calibri"/>
        </w:rPr>
      </w:pPr>
      <w:r w:rsidRPr="006C0D1E">
        <w:rPr>
          <w:rFonts w:cs="Calibri"/>
        </w:rPr>
        <w:t>Congress checks Trump tariffs – they have sole authority</w:t>
      </w:r>
    </w:p>
    <w:p w14:paraId="02F99DEC" w14:textId="77777777" w:rsidR="006F24FE" w:rsidRPr="006C0D1E" w:rsidRDefault="006F24FE" w:rsidP="006F24FE">
      <w:pPr>
        <w:rPr>
          <w:rStyle w:val="Style13ptBold"/>
        </w:rPr>
      </w:pPr>
      <w:proofErr w:type="spellStart"/>
      <w:r w:rsidRPr="006C0D1E">
        <w:rPr>
          <w:rStyle w:val="Style13ptBold"/>
          <w:rFonts w:eastAsiaTheme="majorEastAsia"/>
        </w:rPr>
        <w:t>Surowiecki</w:t>
      </w:r>
      <w:proofErr w:type="spellEnd"/>
      <w:r w:rsidRPr="006C0D1E">
        <w:rPr>
          <w:rStyle w:val="Style13ptBold"/>
        </w:rPr>
        <w:t xml:space="preserve"> 23</w:t>
      </w:r>
    </w:p>
    <w:p w14:paraId="3D2C2214" w14:textId="77777777" w:rsidR="006F24FE" w:rsidRPr="006C0D1E" w:rsidRDefault="006F24FE" w:rsidP="006F24FE">
      <w:pPr>
        <w:rPr>
          <w:sz w:val="16"/>
          <w:u w:val="single"/>
        </w:rPr>
      </w:pPr>
      <w:r w:rsidRPr="006C0D1E">
        <w:rPr>
          <w:sz w:val="16"/>
        </w:rPr>
        <w:t>[(James, contributing writer for </w:t>
      </w:r>
      <w:r w:rsidRPr="006C0D1E">
        <w:rPr>
          <w:rFonts w:eastAsiaTheme="majorEastAsia"/>
          <w:i/>
          <w:iCs/>
          <w:sz w:val="16"/>
        </w:rPr>
        <w:t>The Atlantic</w:t>
      </w:r>
      <w:r w:rsidRPr="006C0D1E">
        <w:rPr>
          <w:sz w:val="16"/>
        </w:rPr>
        <w:t> and the author of </w:t>
      </w:r>
      <w:r w:rsidRPr="006C0D1E">
        <w:rPr>
          <w:rFonts w:eastAsiaTheme="majorEastAsia"/>
          <w:i/>
          <w:iCs/>
          <w:sz w:val="16"/>
        </w:rPr>
        <w:t>The Wisdom of Crowds</w:t>
      </w:r>
      <w:r w:rsidRPr="006C0D1E">
        <w:rPr>
          <w:sz w:val="16"/>
        </w:rPr>
        <w:t xml:space="preserve">.) “The Trouble </w:t>
      </w:r>
      <w:proofErr w:type="gramStart"/>
      <w:r w:rsidRPr="006C0D1E">
        <w:rPr>
          <w:sz w:val="16"/>
        </w:rPr>
        <w:t>With</w:t>
      </w:r>
      <w:proofErr w:type="gramEnd"/>
      <w:r w:rsidRPr="006C0D1E">
        <w:rPr>
          <w:sz w:val="16"/>
        </w:rPr>
        <w:t xml:space="preserve"> Trump’s Tariffs”, The Atlantic, August 30</w:t>
      </w:r>
      <w:r w:rsidRPr="006C0D1E">
        <w:rPr>
          <w:sz w:val="16"/>
          <w:vertAlign w:val="superscript"/>
        </w:rPr>
        <w:t>th</w:t>
      </w:r>
      <w:r w:rsidRPr="006C0D1E">
        <w:rPr>
          <w:sz w:val="16"/>
        </w:rPr>
        <w:t xml:space="preserve"> 2023, https://www.theatlantic.com/ideas/archive/2023/08/trump-tariff-foreign-imports-trade-policy/675169/]//LR</w:t>
      </w:r>
    </w:p>
    <w:p w14:paraId="61242DB6" w14:textId="77777777" w:rsidR="006F24FE" w:rsidRPr="00B027F8" w:rsidRDefault="006F24FE" w:rsidP="006F24FE">
      <w:pPr>
        <w:rPr>
          <w:sz w:val="14"/>
        </w:rPr>
      </w:pPr>
      <w:r w:rsidRPr="00B027F8">
        <w:rPr>
          <w:sz w:val="14"/>
        </w:rPr>
        <w:t>Last week, before taking the mug shot seen around the world, Donald</w:t>
      </w:r>
      <w:r w:rsidRPr="00B027F8">
        <w:rPr>
          <w:rStyle w:val="StyleUnderline"/>
        </w:rPr>
        <w:t xml:space="preserve"> </w:t>
      </w:r>
      <w:r w:rsidRPr="00B027F8">
        <w:rPr>
          <w:rStyle w:val="StyleUnderline"/>
          <w:highlight w:val="cyan"/>
        </w:rPr>
        <w:t>Trump</w:t>
      </w:r>
      <w:r w:rsidRPr="00B027F8">
        <w:rPr>
          <w:rStyle w:val="StyleUnderline"/>
        </w:rPr>
        <w:t xml:space="preserve"> made news in a different way, </w:t>
      </w:r>
      <w:r w:rsidRPr="00B027F8">
        <w:rPr>
          <w:rStyle w:val="StyleUnderline"/>
          <w:highlight w:val="cyan"/>
        </w:rPr>
        <w:t>suggesting</w:t>
      </w:r>
      <w:r w:rsidRPr="00B027F8">
        <w:rPr>
          <w:rStyle w:val="StyleUnderline"/>
        </w:rPr>
        <w:t xml:space="preserve"> in an interview with Fox Business that if he’s </w:t>
      </w:r>
      <w:r w:rsidRPr="00B027F8">
        <w:rPr>
          <w:rStyle w:val="Emphasis"/>
        </w:rPr>
        <w:t>elected president</w:t>
      </w:r>
      <w:r w:rsidRPr="00B027F8">
        <w:rPr>
          <w:rStyle w:val="StyleUnderline"/>
        </w:rPr>
        <w:t xml:space="preserve">, he’ll impose a </w:t>
      </w:r>
      <w:r w:rsidRPr="00B027F8">
        <w:rPr>
          <w:rStyle w:val="StyleUnderline"/>
          <w:highlight w:val="cyan"/>
        </w:rPr>
        <w:t>10 percent</w:t>
      </w:r>
      <w:r w:rsidRPr="00B027F8">
        <w:rPr>
          <w:rStyle w:val="StyleUnderline"/>
        </w:rPr>
        <w:t xml:space="preserve"> </w:t>
      </w:r>
      <w:r w:rsidRPr="00B027F8">
        <w:rPr>
          <w:rStyle w:val="Emphasis"/>
        </w:rPr>
        <w:t>across-the-board</w:t>
      </w:r>
      <w:r w:rsidRPr="00B027F8">
        <w:rPr>
          <w:rStyle w:val="StyleUnderline"/>
        </w:rPr>
        <w:t xml:space="preserve"> </w:t>
      </w:r>
      <w:r w:rsidRPr="00B027F8">
        <w:rPr>
          <w:rStyle w:val="StyleUnderline"/>
          <w:highlight w:val="cyan"/>
        </w:rPr>
        <w:t>tariff</w:t>
      </w:r>
      <w:r w:rsidRPr="00B027F8">
        <w:rPr>
          <w:rStyle w:val="StyleUnderline"/>
        </w:rPr>
        <w:t xml:space="preserve"> on </w:t>
      </w:r>
      <w:proofErr w:type="gramStart"/>
      <w:r w:rsidRPr="00B027F8">
        <w:rPr>
          <w:rStyle w:val="StyleUnderline"/>
        </w:rPr>
        <w:t>foreign imports</w:t>
      </w:r>
      <w:proofErr w:type="gramEnd"/>
      <w:r w:rsidRPr="00B027F8">
        <w:rPr>
          <w:sz w:val="14"/>
        </w:rPr>
        <w:t>. “When companies come in and they dump their products in the United States, they should pay automatically, let’s say, a 10 percent tax,” Trump said. “I do like the 10 percent for everybody.”</w:t>
      </w:r>
      <w:r w:rsidRPr="006C0D1E">
        <w:rPr>
          <w:sz w:val="14"/>
        </w:rPr>
        <w:t xml:space="preserve"> </w:t>
      </w:r>
      <w:r w:rsidRPr="00B027F8">
        <w:rPr>
          <w:sz w:val="14"/>
        </w:rPr>
        <w:t xml:space="preserve">This proposal provoked a predictable </w:t>
      </w:r>
      <w:r w:rsidRPr="00B027F8">
        <w:rPr>
          <w:rStyle w:val="Emphasis"/>
          <w:highlight w:val="cyan"/>
        </w:rPr>
        <w:t>storm of criticism</w:t>
      </w:r>
      <w:r w:rsidRPr="00B027F8">
        <w:rPr>
          <w:rStyle w:val="StyleUnderline"/>
        </w:rPr>
        <w:t xml:space="preserve"> from pundits and economists</w:t>
      </w:r>
      <w:r w:rsidRPr="00B027F8">
        <w:rPr>
          <w:sz w:val="14"/>
        </w:rPr>
        <w:t>, who correctly pointed out that a universal tariff would raise prices for consumers, hurt American businesses that rely on imported goods, and lead inevitably to a trade war that would do serious damage to American exporters. (It would also almost certainly violate World Trade Organization rules, not that Trump cares.) Less remarked on but perhaps more striking about Trump’s tariff plan was something else: its blithe confidence that the president can, if he wants, unilaterally raise prices for American consumers and businesses.</w:t>
      </w:r>
      <w:r w:rsidRPr="006C0D1E">
        <w:rPr>
          <w:sz w:val="14"/>
        </w:rPr>
        <w:t xml:space="preserve"> </w:t>
      </w:r>
      <w:r w:rsidRPr="00B027F8">
        <w:rPr>
          <w:sz w:val="14"/>
        </w:rPr>
        <w:t xml:space="preserve">Though the fact is </w:t>
      </w:r>
      <w:r w:rsidRPr="00B027F8">
        <w:rPr>
          <w:rStyle w:val="StyleUnderline"/>
        </w:rPr>
        <w:t xml:space="preserve">easy to forget, the </w:t>
      </w:r>
      <w:r w:rsidRPr="00B027F8">
        <w:rPr>
          <w:rStyle w:val="StyleUnderline"/>
          <w:highlight w:val="cyan"/>
        </w:rPr>
        <w:t xml:space="preserve">Constitution does </w:t>
      </w:r>
      <w:r w:rsidRPr="00B027F8">
        <w:rPr>
          <w:rStyle w:val="Emphasis"/>
          <w:highlight w:val="cyan"/>
        </w:rPr>
        <w:t>not give</w:t>
      </w:r>
      <w:r w:rsidRPr="00B027F8">
        <w:rPr>
          <w:rStyle w:val="Emphasis"/>
        </w:rPr>
        <w:t xml:space="preserve"> the </w:t>
      </w:r>
      <w:r w:rsidRPr="00B027F8">
        <w:rPr>
          <w:rStyle w:val="Emphasis"/>
          <w:highlight w:val="cyan"/>
        </w:rPr>
        <w:t>president the power</w:t>
      </w:r>
      <w:r w:rsidRPr="00B027F8">
        <w:rPr>
          <w:rStyle w:val="StyleUnderline"/>
          <w:highlight w:val="cyan"/>
        </w:rPr>
        <w:t xml:space="preserve"> to impose tariffs</w:t>
      </w:r>
      <w:r w:rsidRPr="00B027F8">
        <w:rPr>
          <w:rStyle w:val="StyleUnderline"/>
        </w:rPr>
        <w:t xml:space="preserve"> </w:t>
      </w:r>
      <w:r w:rsidRPr="00B027F8">
        <w:rPr>
          <w:sz w:val="14"/>
        </w:rPr>
        <w:t xml:space="preserve">or make trade policy more generally. Instead, it </w:t>
      </w:r>
      <w:r w:rsidRPr="00B027F8">
        <w:rPr>
          <w:rStyle w:val="StyleUnderline"/>
        </w:rPr>
        <w:t xml:space="preserve">explicitly </w:t>
      </w:r>
      <w:r w:rsidRPr="00B027F8">
        <w:rPr>
          <w:rStyle w:val="StyleUnderline"/>
          <w:highlight w:val="cyan"/>
        </w:rPr>
        <w:t>assigns</w:t>
      </w:r>
      <w:r w:rsidRPr="00B027F8">
        <w:rPr>
          <w:rStyle w:val="StyleUnderline"/>
        </w:rPr>
        <w:t xml:space="preserve"> responsibility over </w:t>
      </w:r>
      <w:r w:rsidRPr="00B027F8">
        <w:rPr>
          <w:rStyle w:val="StyleUnderline"/>
          <w:highlight w:val="cyan"/>
        </w:rPr>
        <w:t>trade to Congress</w:t>
      </w:r>
      <w:r w:rsidRPr="00B027F8">
        <w:rPr>
          <w:rStyle w:val="StyleUnderline"/>
        </w:rPr>
        <w:t xml:space="preserve"> </w:t>
      </w:r>
      <w:r w:rsidRPr="00B027F8">
        <w:rPr>
          <w:sz w:val="14"/>
        </w:rPr>
        <w:t xml:space="preserve">alone, </w:t>
      </w:r>
      <w:r w:rsidRPr="00B027F8">
        <w:rPr>
          <w:rStyle w:val="StyleUnderline"/>
        </w:rPr>
        <w:t xml:space="preserve">awarding it the </w:t>
      </w:r>
      <w:r w:rsidRPr="00B027F8">
        <w:rPr>
          <w:rStyle w:val="StyleUnderline"/>
          <w:highlight w:val="cyan"/>
        </w:rPr>
        <w:t>authority to set “</w:t>
      </w:r>
      <w:r w:rsidRPr="00B027F8">
        <w:rPr>
          <w:rStyle w:val="Emphasis"/>
          <w:highlight w:val="cyan"/>
        </w:rPr>
        <w:t>duties” and “imposts</w:t>
      </w:r>
      <w:r w:rsidRPr="00B027F8">
        <w:rPr>
          <w:sz w:val="14"/>
        </w:rPr>
        <w:t>” (taxes on foreign goods) and to “</w:t>
      </w:r>
      <w:r w:rsidRPr="00B027F8">
        <w:rPr>
          <w:rStyle w:val="StyleUnderline"/>
          <w:highlight w:val="cyan"/>
        </w:rPr>
        <w:t>regulate Commerce</w:t>
      </w:r>
      <w:r w:rsidRPr="00B027F8">
        <w:rPr>
          <w:rStyle w:val="StyleUnderline"/>
        </w:rPr>
        <w:t xml:space="preserve"> with foreign Nations</w:t>
      </w:r>
      <w:r w:rsidRPr="00B027F8">
        <w:rPr>
          <w:sz w:val="14"/>
        </w:rPr>
        <w:t xml:space="preserve">.” Yet when </w:t>
      </w:r>
      <w:r w:rsidRPr="00B027F8">
        <w:rPr>
          <w:rStyle w:val="StyleUnderline"/>
          <w:highlight w:val="cyan"/>
        </w:rPr>
        <w:t>Trump</w:t>
      </w:r>
      <w:r w:rsidRPr="00B027F8">
        <w:rPr>
          <w:rStyle w:val="StyleUnderline"/>
        </w:rPr>
        <w:t xml:space="preserve"> talks about imposing a 10 percent </w:t>
      </w:r>
      <w:r w:rsidRPr="00B027F8">
        <w:rPr>
          <w:rStyle w:val="StyleUnderline"/>
          <w:highlight w:val="cyan"/>
        </w:rPr>
        <w:t>tariff</w:t>
      </w:r>
      <w:r w:rsidRPr="00B027F8">
        <w:rPr>
          <w:sz w:val="14"/>
        </w:rPr>
        <w:t xml:space="preserve"> on imports, he’s not talking about getting Congress to do it—as we know from his record of issuing such orders, </w:t>
      </w:r>
      <w:r w:rsidRPr="00B027F8">
        <w:rPr>
          <w:rStyle w:val="StyleUnderline"/>
        </w:rPr>
        <w:t xml:space="preserve">he means to </w:t>
      </w:r>
      <w:r w:rsidRPr="00B027F8">
        <w:rPr>
          <w:rStyle w:val="Emphasis"/>
          <w:highlight w:val="cyan"/>
        </w:rPr>
        <w:t>do so himself</w:t>
      </w:r>
      <w:r w:rsidRPr="00B027F8">
        <w:rPr>
          <w:rStyle w:val="StyleUnderline"/>
        </w:rPr>
        <w:t>.</w:t>
      </w:r>
      <w:r w:rsidRPr="006C0D1E">
        <w:rPr>
          <w:rStyle w:val="StyleUnderline"/>
        </w:rPr>
        <w:t xml:space="preserve"> </w:t>
      </w:r>
      <w:r w:rsidRPr="00B027F8">
        <w:rPr>
          <w:sz w:val="14"/>
        </w:rPr>
        <w:t xml:space="preserve">How? Well, as with several other aspects of government, </w:t>
      </w:r>
      <w:r w:rsidRPr="00B027F8">
        <w:rPr>
          <w:rStyle w:val="StyleUnderline"/>
          <w:highlight w:val="cyan"/>
        </w:rPr>
        <w:t>Congress</w:t>
      </w:r>
      <w:r w:rsidRPr="00B027F8">
        <w:rPr>
          <w:rStyle w:val="StyleUnderline"/>
        </w:rPr>
        <w:t xml:space="preserve"> has </w:t>
      </w:r>
      <w:r w:rsidRPr="00B027F8">
        <w:rPr>
          <w:rStyle w:val="Emphasis"/>
        </w:rPr>
        <w:t xml:space="preserve">effectively </w:t>
      </w:r>
      <w:r w:rsidRPr="00B027F8">
        <w:rPr>
          <w:rStyle w:val="Emphasis"/>
          <w:highlight w:val="cyan"/>
        </w:rPr>
        <w:t>outsourced</w:t>
      </w:r>
      <w:r w:rsidRPr="00B027F8">
        <w:rPr>
          <w:rStyle w:val="StyleUnderline"/>
        </w:rPr>
        <w:t xml:space="preserve"> its trade-policy power </w:t>
      </w:r>
      <w:r w:rsidRPr="00B027F8">
        <w:rPr>
          <w:rStyle w:val="StyleUnderline"/>
          <w:highlight w:val="cyan"/>
        </w:rPr>
        <w:t>to the White House</w:t>
      </w:r>
      <w:r w:rsidRPr="00B027F8">
        <w:rPr>
          <w:rStyle w:val="StyleUnderline"/>
        </w:rPr>
        <w:t xml:space="preserve"> </w:t>
      </w:r>
      <w:r w:rsidRPr="00B027F8">
        <w:rPr>
          <w:sz w:val="14"/>
        </w:rPr>
        <w:t xml:space="preserve">in a series of laws over the past 60 years, while putting in place </w:t>
      </w:r>
      <w:r w:rsidRPr="00B027F8">
        <w:rPr>
          <w:rStyle w:val="Emphasis"/>
          <w:highlight w:val="cyan"/>
        </w:rPr>
        <w:t>few</w:t>
      </w:r>
      <w:r w:rsidRPr="00B027F8">
        <w:rPr>
          <w:rStyle w:val="Emphasis"/>
        </w:rPr>
        <w:t xml:space="preserve"> guardrails</w:t>
      </w:r>
      <w:r w:rsidRPr="00B027F8">
        <w:rPr>
          <w:rStyle w:val="StyleUnderline"/>
        </w:rPr>
        <w:t xml:space="preserve"> or </w:t>
      </w:r>
      <w:r w:rsidRPr="00B027F8">
        <w:rPr>
          <w:rStyle w:val="StyleUnderline"/>
          <w:highlight w:val="cyan"/>
        </w:rPr>
        <w:t>limits on</w:t>
      </w:r>
      <w:r w:rsidRPr="00B027F8">
        <w:rPr>
          <w:rStyle w:val="StyleUnderline"/>
        </w:rPr>
        <w:t xml:space="preserve"> the president’s </w:t>
      </w:r>
      <w:r w:rsidRPr="00B027F8">
        <w:rPr>
          <w:rStyle w:val="StyleUnderline"/>
          <w:highlight w:val="cyan"/>
        </w:rPr>
        <w:t>authority</w:t>
      </w:r>
      <w:r w:rsidRPr="00B027F8">
        <w:rPr>
          <w:rStyle w:val="StyleUnderline"/>
        </w:rPr>
        <w:t>.</w:t>
      </w:r>
      <w:r w:rsidRPr="006C0D1E">
        <w:rPr>
          <w:rStyle w:val="StyleUnderline"/>
        </w:rPr>
        <w:t xml:space="preserve"> </w:t>
      </w:r>
      <w:r w:rsidRPr="00B027F8">
        <w:rPr>
          <w:rStyle w:val="StyleUnderline"/>
        </w:rPr>
        <w:t xml:space="preserve">Section 232 of the Trade Expansion Act of 1962, for instance, lets the president </w:t>
      </w:r>
      <w:r w:rsidRPr="00B027F8">
        <w:rPr>
          <w:rStyle w:val="StyleUnderline"/>
          <w:highlight w:val="cyan"/>
        </w:rPr>
        <w:t xml:space="preserve">impose tariffs </w:t>
      </w:r>
      <w:r w:rsidRPr="00B027F8">
        <w:rPr>
          <w:rStyle w:val="Emphasis"/>
          <w:highlight w:val="cyan"/>
        </w:rPr>
        <w:t>as high as he wants</w:t>
      </w:r>
      <w:r w:rsidRPr="00B027F8">
        <w:rPr>
          <w:rStyle w:val="StyleUnderline"/>
        </w:rPr>
        <w:t xml:space="preserve"> on specific industries</w:t>
      </w:r>
      <w:r w:rsidRPr="00B027F8">
        <w:rPr>
          <w:sz w:val="14"/>
        </w:rPr>
        <w:t xml:space="preserve">, </w:t>
      </w:r>
      <w:proofErr w:type="gramStart"/>
      <w:r w:rsidRPr="00B027F8">
        <w:rPr>
          <w:sz w:val="14"/>
        </w:rPr>
        <w:t>as long as</w:t>
      </w:r>
      <w:proofErr w:type="gramEnd"/>
      <w:r w:rsidRPr="00B027F8">
        <w:rPr>
          <w:sz w:val="14"/>
        </w:rPr>
        <w:t xml:space="preserve"> the Department of Commerce determines that imports in those </w:t>
      </w:r>
      <w:r w:rsidRPr="00B027F8">
        <w:rPr>
          <w:rStyle w:val="StyleUnderline"/>
        </w:rPr>
        <w:t>industries pose a threat to “</w:t>
      </w:r>
      <w:r w:rsidRPr="00B027F8">
        <w:rPr>
          <w:rStyle w:val="StyleUnderline"/>
          <w:highlight w:val="cyan"/>
        </w:rPr>
        <w:t>national</w:t>
      </w:r>
      <w:r w:rsidRPr="00B027F8">
        <w:rPr>
          <w:rStyle w:val="StyleUnderline"/>
        </w:rPr>
        <w:t xml:space="preserve"> </w:t>
      </w:r>
      <w:r w:rsidRPr="00B027F8">
        <w:rPr>
          <w:rStyle w:val="StyleUnderline"/>
          <w:highlight w:val="cyan"/>
        </w:rPr>
        <w:t>security</w:t>
      </w:r>
      <w:r w:rsidRPr="00B027F8">
        <w:rPr>
          <w:sz w:val="14"/>
        </w:rPr>
        <w:t xml:space="preserve">” (a term the law does not define). Section 301 of the Trade Act of 1974 lets the president, through the U.S. trade representative, </w:t>
      </w:r>
      <w:proofErr w:type="gramStart"/>
      <w:r w:rsidRPr="00B027F8">
        <w:rPr>
          <w:sz w:val="14"/>
        </w:rPr>
        <w:t>take action</w:t>
      </w:r>
      <w:proofErr w:type="gramEnd"/>
      <w:r w:rsidRPr="00B027F8">
        <w:rPr>
          <w:sz w:val="14"/>
        </w:rPr>
        <w:t xml:space="preserve"> against any “act, policy, or practice” of a foreign country that’s “unreasonable or discriminatory” (whatever that means). And the International Emergency Economic Powers Act of 1977 invests the president with the power to impose tariffs during a “national emergency” (which the president can declare at will).</w:t>
      </w:r>
      <w:r w:rsidRPr="006C0D1E">
        <w:rPr>
          <w:sz w:val="14"/>
        </w:rPr>
        <w:t xml:space="preserve"> </w:t>
      </w:r>
      <w:r w:rsidRPr="00B027F8">
        <w:rPr>
          <w:sz w:val="14"/>
        </w:rPr>
        <w:t xml:space="preserve">The </w:t>
      </w:r>
      <w:r w:rsidRPr="00B027F8">
        <w:rPr>
          <w:rStyle w:val="StyleUnderline"/>
        </w:rPr>
        <w:t xml:space="preserve">vague, ill-defined </w:t>
      </w:r>
      <w:r w:rsidRPr="00B027F8">
        <w:rPr>
          <w:rStyle w:val="StyleUnderline"/>
          <w:highlight w:val="cyan"/>
        </w:rPr>
        <w:t>language</w:t>
      </w:r>
      <w:r w:rsidRPr="00B027F8">
        <w:rPr>
          <w:rStyle w:val="StyleUnderline"/>
        </w:rPr>
        <w:t xml:space="preserve"> in these laws </w:t>
      </w:r>
      <w:r w:rsidRPr="00B027F8">
        <w:rPr>
          <w:rStyle w:val="StyleUnderline"/>
          <w:highlight w:val="cyan"/>
        </w:rPr>
        <w:t>gives</w:t>
      </w:r>
      <w:r w:rsidRPr="00B027F8">
        <w:rPr>
          <w:rStyle w:val="StyleUnderline"/>
        </w:rPr>
        <w:t xml:space="preserve"> the president </w:t>
      </w:r>
      <w:r w:rsidRPr="00B027F8">
        <w:rPr>
          <w:rStyle w:val="Emphasis"/>
          <w:highlight w:val="cyan"/>
        </w:rPr>
        <w:t>enormous latitude</w:t>
      </w:r>
      <w:r w:rsidRPr="00B027F8">
        <w:rPr>
          <w:sz w:val="14"/>
        </w:rPr>
        <w:t xml:space="preserve"> to do pretty much what he wants, particularly because the </w:t>
      </w:r>
      <w:r w:rsidRPr="00B027F8">
        <w:rPr>
          <w:rStyle w:val="StyleUnderline"/>
          <w:highlight w:val="cyan"/>
        </w:rPr>
        <w:t>courts</w:t>
      </w:r>
      <w:r w:rsidRPr="00B027F8">
        <w:rPr>
          <w:rStyle w:val="StyleUnderline"/>
        </w:rPr>
        <w:t xml:space="preserve"> tend to be </w:t>
      </w:r>
      <w:r w:rsidRPr="00B027F8">
        <w:rPr>
          <w:rStyle w:val="StyleUnderline"/>
          <w:highlight w:val="cyan"/>
        </w:rPr>
        <w:t>deferential</w:t>
      </w:r>
      <w:r w:rsidRPr="00B027F8">
        <w:rPr>
          <w:sz w:val="14"/>
        </w:rPr>
        <w:t xml:space="preserve"> to presidential judgments about what constitutes a national-security threat or whether a foreign country’s policy is “unreasonable.” For the most part, past presidents have nonetheless been cautious about exercising unilateral trade authority under these laws. Prior to Trump, the “national security” exception</w:t>
      </w:r>
      <w:r w:rsidRPr="006C0D1E">
        <w:rPr>
          <w:sz w:val="14"/>
        </w:rPr>
        <w:t xml:space="preserve"> </w:t>
      </w:r>
      <w:r w:rsidRPr="00B027F8">
        <w:rPr>
          <w:rFonts w:eastAsiaTheme="majorEastAsia"/>
          <w:sz w:val="14"/>
        </w:rPr>
        <w:t>had been invoked</w:t>
      </w:r>
      <w:r w:rsidRPr="006C0D1E">
        <w:rPr>
          <w:sz w:val="14"/>
        </w:rPr>
        <w:t xml:space="preserve"> </w:t>
      </w:r>
      <w:r w:rsidRPr="00B027F8">
        <w:rPr>
          <w:sz w:val="14"/>
        </w:rPr>
        <w:t>only to embargo oil imports from Iran and Libya. And although Section 301 has been cited more, since the mid-1990s it has typically been used to initiate or implement WTO settlements.</w:t>
      </w:r>
      <w:r w:rsidRPr="006C0D1E">
        <w:rPr>
          <w:sz w:val="14"/>
        </w:rPr>
        <w:t xml:space="preserve"> </w:t>
      </w:r>
      <w:r w:rsidRPr="00B027F8">
        <w:rPr>
          <w:sz w:val="14"/>
        </w:rPr>
        <w:t>Trump, as was his wont, ignored these norms and took full advantage of the loopholes Congress left for him.</w:t>
      </w:r>
      <w:r w:rsidRPr="006C0D1E">
        <w:rPr>
          <w:sz w:val="14"/>
        </w:rPr>
        <w:t xml:space="preserve"> </w:t>
      </w:r>
      <w:r w:rsidRPr="00B027F8">
        <w:rPr>
          <w:rFonts w:eastAsiaTheme="majorEastAsia"/>
          <w:sz w:val="14"/>
        </w:rPr>
        <w:t>According to</w:t>
      </w:r>
      <w:r w:rsidRPr="006C0D1E">
        <w:rPr>
          <w:sz w:val="14"/>
        </w:rPr>
        <w:t xml:space="preserve"> </w:t>
      </w:r>
      <w:r w:rsidRPr="00B027F8">
        <w:rPr>
          <w:sz w:val="14"/>
        </w:rPr>
        <w:t>the Peterson Institute for International Economics, he issued 41 executive orders on trade, compared with an average of 19 during the Clinton, Bush, and Obama presidencies. In 2018, Trump imposed tariffs on steel and aluminum on the grounds that the imports threatened national security, even though the Department of Defense has noted that only about 3 percent of U.S. steel production goes toward national defense, and even though the countries Trump put tariffs on included close allies such as Canada and the European Union. A year later, he announced a plan to impose a new 5 percent tariff on all imports from Mexico unless the country “substantially” stopped the flow of undocumented migrants into the U.S.; he withdrew the threat only after Mexico agreed to send more troops to its border with Guatemala.</w:t>
      </w:r>
      <w:r w:rsidRPr="006C0D1E">
        <w:rPr>
          <w:sz w:val="14"/>
        </w:rPr>
        <w:t xml:space="preserve"> </w:t>
      </w:r>
      <w:r w:rsidRPr="00B027F8">
        <w:rPr>
          <w:sz w:val="14"/>
        </w:rPr>
        <w:t>Most dramatically, of course, Trump used Section 301—the unfair-trade-practices clause—to unilaterally impose 25 percent tariffs on roughly $250 billion in Chinese goods, and when China retaliated, he imposed a second round of tariffs that hit another $120 billion or so in Chinese imports. Trump’s tariffs were at best loosely connected to the unfair trade practices they were supposed to remedy—which included, most notably, China’s violation of intellectual-property rules—but the language in Section 301 is, again, vague enough that this didn’t matter.</w:t>
      </w:r>
      <w:r w:rsidRPr="006C0D1E">
        <w:rPr>
          <w:sz w:val="14"/>
        </w:rPr>
        <w:t xml:space="preserve"> </w:t>
      </w:r>
      <w:r w:rsidRPr="00B027F8">
        <w:rPr>
          <w:sz w:val="14"/>
        </w:rPr>
        <w:t>Aside from whether Trump’s tariffs accomplished any of his supposed goals, evidence that they were good for the U.S. economy is hard to come by. No meaningful revival in manufacturing jobs occurred during his presidency. And the cost of his tariffs was borne, a 2020 study by the National Bureau of Economic Research</w:t>
      </w:r>
      <w:r w:rsidRPr="006C0D1E">
        <w:rPr>
          <w:sz w:val="14"/>
        </w:rPr>
        <w:t xml:space="preserve"> </w:t>
      </w:r>
      <w:r w:rsidRPr="00B027F8">
        <w:rPr>
          <w:rFonts w:eastAsiaTheme="majorEastAsia"/>
          <w:sz w:val="14"/>
        </w:rPr>
        <w:t>found</w:t>
      </w:r>
      <w:r w:rsidRPr="00B027F8">
        <w:rPr>
          <w:sz w:val="14"/>
        </w:rPr>
        <w:t>, almost entirely by American businesses and consumers.</w:t>
      </w:r>
      <w:r w:rsidRPr="006C0D1E">
        <w:rPr>
          <w:sz w:val="14"/>
        </w:rPr>
        <w:t xml:space="preserve"> </w:t>
      </w:r>
      <w:r w:rsidRPr="00B027F8">
        <w:rPr>
          <w:rFonts w:eastAsiaTheme="majorEastAsia"/>
          <w:sz w:val="14"/>
        </w:rPr>
        <w:t>According to an analysis</w:t>
      </w:r>
      <w:r w:rsidRPr="006C0D1E">
        <w:rPr>
          <w:sz w:val="14"/>
        </w:rPr>
        <w:t xml:space="preserve"> </w:t>
      </w:r>
      <w:r w:rsidRPr="00B027F8">
        <w:rPr>
          <w:sz w:val="14"/>
        </w:rPr>
        <w:t>by the research and consulting firm Trade Partnership Worldwide, after three years of his administration, the total cost of Trump’s tariffs to U.S. enterprise was $45 billion.</w:t>
      </w:r>
      <w:r w:rsidRPr="006C0D1E">
        <w:rPr>
          <w:sz w:val="14"/>
        </w:rPr>
        <w:t xml:space="preserve"> </w:t>
      </w:r>
      <w:r w:rsidRPr="00B027F8">
        <w:rPr>
          <w:sz w:val="14"/>
        </w:rPr>
        <w:t>Even as Trump’s various trade wars raised prices for consumers, they were especially hard on American producers and workers, particularly in parts of the country that supported him. That’s because, as a 2020 study</w:t>
      </w:r>
      <w:r w:rsidRPr="006C0D1E">
        <w:rPr>
          <w:sz w:val="14"/>
        </w:rPr>
        <w:t xml:space="preserve"> </w:t>
      </w:r>
      <w:r w:rsidRPr="00B027F8">
        <w:rPr>
          <w:rFonts w:eastAsiaTheme="majorEastAsia"/>
          <w:sz w:val="14"/>
        </w:rPr>
        <w:t>found</w:t>
      </w:r>
      <w:r w:rsidRPr="00B027F8">
        <w:rPr>
          <w:sz w:val="14"/>
        </w:rPr>
        <w:t>, China targeted its retaliatory tariffs against pro-Trump areas. Farmers were hit by those, which by the end of Trump’s term covered 98 percent of U.S. agricultural exports. And American businesses reliant on equipment and other imports from China saw their costs rise and profit margins fall, while exporters in a wide range of industries saw sales fall, thanks to retaliatory moves by the EU and China.</w:t>
      </w:r>
      <w:r w:rsidRPr="006C0D1E">
        <w:rPr>
          <w:sz w:val="14"/>
        </w:rPr>
        <w:t xml:space="preserve"> </w:t>
      </w:r>
      <w:r w:rsidRPr="00B027F8">
        <w:rPr>
          <w:rStyle w:val="StyleUnderline"/>
        </w:rPr>
        <w:t xml:space="preserve">The real problem with the </w:t>
      </w:r>
      <w:r w:rsidRPr="00B027F8">
        <w:rPr>
          <w:rStyle w:val="StyleUnderline"/>
          <w:highlight w:val="cyan"/>
        </w:rPr>
        <w:t>tariffs</w:t>
      </w:r>
      <w:r w:rsidRPr="00B027F8">
        <w:rPr>
          <w:sz w:val="14"/>
        </w:rPr>
        <w:t xml:space="preserve">, though, was not their macroeconomic impact. It’s the fact that they </w:t>
      </w:r>
      <w:r w:rsidRPr="00B027F8">
        <w:rPr>
          <w:rStyle w:val="StyleUnderline"/>
        </w:rPr>
        <w:t xml:space="preserve">were imposed, in effect, </w:t>
      </w:r>
      <w:r w:rsidRPr="00B027F8">
        <w:rPr>
          <w:rStyle w:val="StyleUnderline"/>
          <w:highlight w:val="cyan"/>
        </w:rPr>
        <w:t xml:space="preserve">at </w:t>
      </w:r>
      <w:r w:rsidRPr="00B027F8">
        <w:rPr>
          <w:rStyle w:val="Emphasis"/>
          <w:highlight w:val="cyan"/>
        </w:rPr>
        <w:t>Trump’s whim</w:t>
      </w:r>
      <w:r w:rsidRPr="00B027F8">
        <w:rPr>
          <w:sz w:val="14"/>
        </w:rPr>
        <w:t xml:space="preserve">. The rise of the “imperial presidency,” together with seemingly permanent deadlock in Congress, may have inured us to the </w:t>
      </w:r>
      <w:r w:rsidRPr="00B027F8">
        <w:rPr>
          <w:rStyle w:val="StyleUnderline"/>
        </w:rPr>
        <w:t>unilateral exercise of presidential power</w:t>
      </w:r>
      <w:r w:rsidRPr="00B027F8">
        <w:rPr>
          <w:sz w:val="14"/>
        </w:rPr>
        <w:t xml:space="preserve">, as more and more policy gets done by executive </w:t>
      </w:r>
      <w:r w:rsidRPr="00B027F8">
        <w:rPr>
          <w:sz w:val="14"/>
        </w:rPr>
        <w:lastRenderedPageBreak/>
        <w:t xml:space="preserve">order rather than legislation. As a result, we’ve come to accept that a </w:t>
      </w:r>
      <w:r w:rsidRPr="00B027F8">
        <w:rPr>
          <w:rStyle w:val="StyleUnderline"/>
        </w:rPr>
        <w:t>president</w:t>
      </w:r>
      <w:r w:rsidRPr="006C0D1E">
        <w:rPr>
          <w:rStyle w:val="StyleUnderline"/>
        </w:rPr>
        <w:t xml:space="preserve"> </w:t>
      </w:r>
      <w:r w:rsidRPr="00B027F8">
        <w:rPr>
          <w:rStyle w:val="StyleUnderline"/>
          <w:rFonts w:eastAsiaTheme="majorEastAsia"/>
        </w:rPr>
        <w:t>can fight a war</w:t>
      </w:r>
      <w:r w:rsidRPr="006C0D1E">
        <w:rPr>
          <w:rStyle w:val="StyleUnderline"/>
        </w:rPr>
        <w:t xml:space="preserve"> </w:t>
      </w:r>
      <w:r w:rsidRPr="00B027F8">
        <w:rPr>
          <w:rStyle w:val="StyleUnderline"/>
        </w:rPr>
        <w:t xml:space="preserve">without Congress ever bothering to declare </w:t>
      </w:r>
      <w:proofErr w:type="gramStart"/>
      <w:r w:rsidRPr="00B027F8">
        <w:rPr>
          <w:rStyle w:val="StyleUnderline"/>
        </w:rPr>
        <w:t>it</w:t>
      </w:r>
      <w:r w:rsidRPr="00B027F8">
        <w:rPr>
          <w:sz w:val="14"/>
        </w:rPr>
        <w:t>, and</w:t>
      </w:r>
      <w:proofErr w:type="gramEnd"/>
      <w:r w:rsidRPr="00B027F8">
        <w:rPr>
          <w:sz w:val="14"/>
        </w:rPr>
        <w:t xml:space="preserve"> can exercise near free rein over immigration policy without congressional authorization.</w:t>
      </w:r>
      <w:r w:rsidRPr="006C0D1E">
        <w:rPr>
          <w:sz w:val="14"/>
        </w:rPr>
        <w:t xml:space="preserve"> </w:t>
      </w:r>
      <w:r w:rsidRPr="00B027F8">
        <w:rPr>
          <w:sz w:val="14"/>
        </w:rPr>
        <w:t xml:space="preserve">Arguably, such cases might call for a national-security exception. Yet no plausible justification exists for handing unilateral power over trade policy to the president. </w:t>
      </w:r>
      <w:r w:rsidRPr="00B027F8">
        <w:rPr>
          <w:rStyle w:val="StyleUnderline"/>
        </w:rPr>
        <w:t xml:space="preserve">The imposition of tariffs is not something that </w:t>
      </w:r>
      <w:r w:rsidRPr="00B027F8">
        <w:rPr>
          <w:rStyle w:val="Emphasis"/>
          <w:highlight w:val="cyan"/>
        </w:rPr>
        <w:t>demands immediate action</w:t>
      </w:r>
      <w:r w:rsidRPr="00B027F8">
        <w:rPr>
          <w:rStyle w:val="StyleUnderline"/>
        </w:rPr>
        <w:t xml:space="preserve">—it can, and should, be done through the </w:t>
      </w:r>
      <w:r w:rsidRPr="00B027F8">
        <w:rPr>
          <w:rStyle w:val="StyleUnderline"/>
          <w:highlight w:val="cyan"/>
        </w:rPr>
        <w:t>legislative process</w:t>
      </w:r>
      <w:r w:rsidRPr="00B027F8">
        <w:rPr>
          <w:sz w:val="14"/>
        </w:rPr>
        <w:t xml:space="preserve">. And unlike the waging of war, in which case the Constitution does make the president the commander in chief of the military, </w:t>
      </w:r>
      <w:r w:rsidRPr="00B027F8">
        <w:rPr>
          <w:rStyle w:val="StyleUnderline"/>
          <w:highlight w:val="cyan"/>
        </w:rPr>
        <w:t>tariffs</w:t>
      </w:r>
      <w:r w:rsidRPr="00B027F8">
        <w:rPr>
          <w:rStyle w:val="StyleUnderline"/>
        </w:rPr>
        <w:t xml:space="preserve"> are entirely </w:t>
      </w:r>
      <w:r w:rsidRPr="00B027F8">
        <w:rPr>
          <w:rStyle w:val="StyleUnderline"/>
          <w:highlight w:val="cyan"/>
        </w:rPr>
        <w:t>Congress’s responsibility</w:t>
      </w:r>
      <w:r w:rsidRPr="00B027F8">
        <w:rPr>
          <w:rStyle w:val="StyleUnderline"/>
        </w:rPr>
        <w:t>.</w:t>
      </w:r>
      <w:r w:rsidRPr="00B027F8">
        <w:rPr>
          <w:sz w:val="14"/>
        </w:rPr>
        <w:t xml:space="preserve"> It has simply abdicated that responsibility.</w:t>
      </w:r>
      <w:r w:rsidRPr="006C0D1E">
        <w:rPr>
          <w:sz w:val="14"/>
        </w:rPr>
        <w:t xml:space="preserve"> </w:t>
      </w:r>
      <w:r w:rsidRPr="00B027F8">
        <w:rPr>
          <w:sz w:val="14"/>
        </w:rPr>
        <w:t>Typically, when you talk about policy problems in Washington, identifying what’s wrong is easy; what’s harder is finding a way to make it right. Where trade is concerned, however</w:t>
      </w:r>
      <w:r w:rsidRPr="00B027F8">
        <w:rPr>
          <w:rStyle w:val="StyleUnderline"/>
        </w:rPr>
        <w:t xml:space="preserve">, the </w:t>
      </w:r>
      <w:r w:rsidRPr="00B027F8">
        <w:rPr>
          <w:rStyle w:val="Emphasis"/>
          <w:highlight w:val="cyan"/>
        </w:rPr>
        <w:t>solution is easy</w:t>
      </w:r>
      <w:r w:rsidRPr="00B027F8">
        <w:rPr>
          <w:rStyle w:val="StyleUnderline"/>
          <w:highlight w:val="cyan"/>
        </w:rPr>
        <w:t>: Congress can amend</w:t>
      </w:r>
      <w:r w:rsidRPr="00B027F8">
        <w:rPr>
          <w:rStyle w:val="StyleUnderline"/>
        </w:rPr>
        <w:t xml:space="preserve"> existing </w:t>
      </w:r>
      <w:r w:rsidRPr="00B027F8">
        <w:rPr>
          <w:rStyle w:val="StyleUnderline"/>
          <w:highlight w:val="cyan"/>
        </w:rPr>
        <w:t>statutes and pass a</w:t>
      </w:r>
      <w:r w:rsidRPr="00B027F8">
        <w:rPr>
          <w:rStyle w:val="StyleUnderline"/>
        </w:rPr>
        <w:t xml:space="preserve"> new </w:t>
      </w:r>
      <w:r w:rsidRPr="00B027F8">
        <w:rPr>
          <w:rStyle w:val="StyleUnderline"/>
          <w:highlight w:val="cyan"/>
        </w:rPr>
        <w:t>law to take away</w:t>
      </w:r>
      <w:r w:rsidRPr="00B027F8">
        <w:rPr>
          <w:rStyle w:val="StyleUnderline"/>
        </w:rPr>
        <w:t xml:space="preserve">, or severely curtail, the </w:t>
      </w:r>
      <w:r w:rsidRPr="00B027F8">
        <w:rPr>
          <w:rStyle w:val="StyleUnderline"/>
          <w:highlight w:val="cyan"/>
        </w:rPr>
        <w:t>president’s ability to impose tariffs</w:t>
      </w:r>
      <w:r w:rsidRPr="00B027F8">
        <w:rPr>
          <w:rStyle w:val="StyleUnderline"/>
        </w:rPr>
        <w:t xml:space="preserve">. </w:t>
      </w:r>
      <w:r w:rsidRPr="00B027F8">
        <w:rPr>
          <w:sz w:val="14"/>
        </w:rPr>
        <w:t xml:space="preserve">The simplest way to do this would be to </w:t>
      </w:r>
      <w:r w:rsidRPr="00B027F8">
        <w:rPr>
          <w:rStyle w:val="StyleUnderline"/>
        </w:rPr>
        <w:t>set a time limit on any tariffs imposed by the president, a “</w:t>
      </w:r>
      <w:r w:rsidRPr="00B027F8">
        <w:rPr>
          <w:rStyle w:val="Emphasis"/>
          <w:highlight w:val="cyan"/>
        </w:rPr>
        <w:t>sunset clause</w:t>
      </w:r>
      <w:r w:rsidRPr="00B027F8">
        <w:rPr>
          <w:rStyle w:val="Emphasis"/>
        </w:rPr>
        <w:t>”</w:t>
      </w:r>
      <w:r w:rsidRPr="00B027F8">
        <w:rPr>
          <w:rStyle w:val="StyleUnderline"/>
        </w:rPr>
        <w:t xml:space="preserve"> that would </w:t>
      </w:r>
      <w:r w:rsidRPr="00B027F8">
        <w:rPr>
          <w:rStyle w:val="StyleUnderline"/>
          <w:highlight w:val="cyan"/>
        </w:rPr>
        <w:t xml:space="preserve">require </w:t>
      </w:r>
      <w:r w:rsidRPr="00B027F8">
        <w:rPr>
          <w:rStyle w:val="Emphasis"/>
          <w:highlight w:val="cyan"/>
        </w:rPr>
        <w:t>congressional approval</w:t>
      </w:r>
      <w:r w:rsidRPr="00B027F8">
        <w:rPr>
          <w:sz w:val="14"/>
        </w:rPr>
        <w:t xml:space="preserve"> for them to continue. In fact, Senator </w:t>
      </w:r>
      <w:r w:rsidRPr="00B027F8">
        <w:rPr>
          <w:rStyle w:val="StyleUnderline"/>
        </w:rPr>
        <w:t xml:space="preserve">Mike Lee, a </w:t>
      </w:r>
      <w:r w:rsidRPr="00B027F8">
        <w:rPr>
          <w:rStyle w:val="StyleUnderline"/>
          <w:highlight w:val="cyan"/>
        </w:rPr>
        <w:t>Republican</w:t>
      </w:r>
      <w:r w:rsidRPr="00B027F8">
        <w:rPr>
          <w:rStyle w:val="StyleUnderline"/>
        </w:rPr>
        <w:t xml:space="preserve"> representing Utah, </w:t>
      </w:r>
      <w:r w:rsidRPr="00B027F8">
        <w:rPr>
          <w:rStyle w:val="StyleUnderline"/>
          <w:highlight w:val="cyan"/>
        </w:rPr>
        <w:t>offered a bill</w:t>
      </w:r>
      <w:r w:rsidRPr="00B027F8">
        <w:rPr>
          <w:rStyle w:val="StyleUnderline"/>
        </w:rPr>
        <w:t xml:space="preserve"> on the very first day of Trump’s presidency </w:t>
      </w:r>
      <w:r w:rsidRPr="00B027F8">
        <w:rPr>
          <w:rStyle w:val="StyleUnderline"/>
          <w:highlight w:val="cyan"/>
        </w:rPr>
        <w:t>that would do</w:t>
      </w:r>
      <w:r w:rsidRPr="00B027F8">
        <w:rPr>
          <w:rStyle w:val="StyleUnderline"/>
        </w:rPr>
        <w:t xml:space="preserve"> precisely </w:t>
      </w:r>
      <w:r w:rsidRPr="00B027F8">
        <w:rPr>
          <w:rStyle w:val="StyleUnderline"/>
          <w:highlight w:val="cyan"/>
        </w:rPr>
        <w:t>this</w:t>
      </w:r>
      <w:r w:rsidRPr="00B027F8">
        <w:rPr>
          <w:rStyle w:val="StyleUnderline"/>
        </w:rPr>
        <w:t>.</w:t>
      </w:r>
      <w:r w:rsidRPr="006C0D1E">
        <w:rPr>
          <w:sz w:val="14"/>
        </w:rPr>
        <w:t xml:space="preserve"> </w:t>
      </w:r>
    </w:p>
    <w:p w14:paraId="43FA84CC" w14:textId="77777777" w:rsidR="006F24FE" w:rsidRPr="006C0D1E" w:rsidRDefault="006F24FE" w:rsidP="006F24FE"/>
    <w:p w14:paraId="7CC54C3D" w14:textId="77777777" w:rsidR="006F24FE" w:rsidRPr="006C0D1E" w:rsidRDefault="006F24FE" w:rsidP="006F24FE">
      <w:pPr>
        <w:pStyle w:val="Heading4"/>
        <w:rPr>
          <w:rFonts w:cs="Calibri"/>
        </w:rPr>
      </w:pPr>
      <w:r w:rsidRPr="006C0D1E">
        <w:rPr>
          <w:rFonts w:cs="Calibri"/>
        </w:rPr>
        <w:t>Political will exists – attacking tariff policy now</w:t>
      </w:r>
    </w:p>
    <w:p w14:paraId="380AC0F6" w14:textId="77777777" w:rsidR="006F24FE" w:rsidRPr="006C0D1E" w:rsidRDefault="006F24FE" w:rsidP="006F24FE">
      <w:pPr>
        <w:rPr>
          <w:rStyle w:val="Style13ptBold"/>
        </w:rPr>
      </w:pPr>
      <w:r w:rsidRPr="006C0D1E">
        <w:rPr>
          <w:rStyle w:val="Style13ptBold"/>
        </w:rPr>
        <w:t>Samuels 23</w:t>
      </w:r>
    </w:p>
    <w:p w14:paraId="0F998080" w14:textId="77777777" w:rsidR="006F24FE" w:rsidRPr="006C0D1E" w:rsidRDefault="006F24FE" w:rsidP="006F24FE">
      <w:pPr>
        <w:rPr>
          <w:b/>
          <w:bCs/>
          <w:sz w:val="16"/>
        </w:rPr>
      </w:pPr>
      <w:r w:rsidRPr="006C0D1E">
        <w:rPr>
          <w:sz w:val="16"/>
        </w:rPr>
        <w:t>[(Brett, White House reporter for The Hill, covering the Biden administration as well as the Trump campaign.) “White House knocks Trump proposal for 10 percent tax on products entering US”, The Hill, August 23rd</w:t>
      </w:r>
      <w:proofErr w:type="gramStart"/>
      <w:r w:rsidRPr="006C0D1E">
        <w:rPr>
          <w:sz w:val="16"/>
        </w:rPr>
        <w:t xml:space="preserve"> 2023</w:t>
      </w:r>
      <w:proofErr w:type="gramEnd"/>
      <w:r w:rsidRPr="006C0D1E">
        <w:rPr>
          <w:sz w:val="16"/>
        </w:rPr>
        <w:t>, https://thehill.com/homenews/administration/4167729-white-house-knocks-trump-proposal-for-10-percent-tax-on-products-entering-us/]//LR</w:t>
      </w:r>
    </w:p>
    <w:p w14:paraId="0EE36DE5" w14:textId="77777777" w:rsidR="006F24FE" w:rsidRPr="006C0D1E" w:rsidRDefault="006F24FE" w:rsidP="006F24FE">
      <w:pPr>
        <w:rPr>
          <w:sz w:val="16"/>
        </w:rPr>
      </w:pPr>
      <w:r w:rsidRPr="006C0D1E">
        <w:rPr>
          <w:rStyle w:val="StyleUnderline"/>
        </w:rPr>
        <w:t xml:space="preserve">The </w:t>
      </w:r>
      <w:r w:rsidRPr="006C0D1E">
        <w:rPr>
          <w:rStyle w:val="StyleUnderline"/>
          <w:highlight w:val="cyan"/>
        </w:rPr>
        <w:t>White House</w:t>
      </w:r>
      <w:r w:rsidRPr="006C0D1E">
        <w:rPr>
          <w:rStyle w:val="StyleUnderline"/>
        </w:rPr>
        <w:t xml:space="preserve"> on Wednesday </w:t>
      </w:r>
      <w:r w:rsidRPr="006C0D1E">
        <w:rPr>
          <w:rStyle w:val="Emphasis"/>
          <w:highlight w:val="cyan"/>
        </w:rPr>
        <w:t>took a shot at</w:t>
      </w:r>
      <w:r w:rsidRPr="006C0D1E">
        <w:rPr>
          <w:rStyle w:val="Emphasis"/>
        </w:rPr>
        <w:t xml:space="preserve"> a proposal</w:t>
      </w:r>
      <w:r w:rsidRPr="006C0D1E">
        <w:rPr>
          <w:rStyle w:val="StyleUnderline"/>
        </w:rPr>
        <w:t xml:space="preserve"> from former </w:t>
      </w:r>
      <w:r w:rsidRPr="006C0D1E">
        <w:rPr>
          <w:rStyle w:val="StyleUnderline"/>
          <w:rFonts w:eastAsiaTheme="majorEastAsia"/>
        </w:rPr>
        <w:t xml:space="preserve">President </w:t>
      </w:r>
      <w:r w:rsidRPr="006C0D1E">
        <w:rPr>
          <w:rStyle w:val="StyleUnderline"/>
          <w:rFonts w:eastAsiaTheme="majorEastAsia"/>
          <w:highlight w:val="cyan"/>
        </w:rPr>
        <w:t>Trump</w:t>
      </w:r>
      <w:r w:rsidRPr="006C0D1E">
        <w:rPr>
          <w:rStyle w:val="StyleUnderline"/>
        </w:rPr>
        <w:t xml:space="preserve"> to impose a 10 percent </w:t>
      </w:r>
      <w:r w:rsidRPr="006C0D1E">
        <w:rPr>
          <w:rStyle w:val="StyleUnderline"/>
          <w:highlight w:val="cyan"/>
        </w:rPr>
        <w:t>tariff</w:t>
      </w:r>
      <w:r w:rsidRPr="006C0D1E">
        <w:rPr>
          <w:rStyle w:val="StyleUnderline"/>
        </w:rPr>
        <w:t xml:space="preserve"> on </w:t>
      </w:r>
      <w:proofErr w:type="gramStart"/>
      <w:r w:rsidRPr="006C0D1E">
        <w:rPr>
          <w:rStyle w:val="StyleUnderline"/>
        </w:rPr>
        <w:t>foreign imports</w:t>
      </w:r>
      <w:proofErr w:type="gramEnd"/>
      <w:r w:rsidRPr="006C0D1E">
        <w:rPr>
          <w:rStyle w:val="StyleUnderline"/>
        </w:rPr>
        <w:t xml:space="preserve"> into the United States, </w:t>
      </w:r>
      <w:r w:rsidRPr="006C0D1E">
        <w:rPr>
          <w:rStyle w:val="StyleUnderline"/>
          <w:highlight w:val="cyan"/>
        </w:rPr>
        <w:t>warning</w:t>
      </w:r>
      <w:r w:rsidRPr="006C0D1E">
        <w:rPr>
          <w:rStyle w:val="StyleUnderline"/>
        </w:rPr>
        <w:t xml:space="preserve"> it would </w:t>
      </w:r>
      <w:r w:rsidRPr="006C0D1E">
        <w:rPr>
          <w:rStyle w:val="Emphasis"/>
        </w:rPr>
        <w:t xml:space="preserve">lead to </w:t>
      </w:r>
      <w:r w:rsidRPr="006C0D1E">
        <w:rPr>
          <w:rStyle w:val="Emphasis"/>
          <w:highlight w:val="cyan"/>
        </w:rPr>
        <w:t>higher prices</w:t>
      </w:r>
      <w:r w:rsidRPr="006C0D1E">
        <w:rPr>
          <w:rStyle w:val="StyleUnderline"/>
        </w:rPr>
        <w:t xml:space="preserve">. </w:t>
      </w:r>
      <w:r w:rsidRPr="006C0D1E">
        <w:rPr>
          <w:sz w:val="16"/>
        </w:rPr>
        <w:t>“</w:t>
      </w:r>
      <w:r w:rsidRPr="006C0D1E">
        <w:rPr>
          <w:rFonts w:eastAsiaTheme="majorEastAsia"/>
          <w:sz w:val="16"/>
        </w:rPr>
        <w:t>President Biden</w:t>
      </w:r>
      <w:r w:rsidRPr="006C0D1E">
        <w:rPr>
          <w:sz w:val="16"/>
        </w:rPr>
        <w:t xml:space="preserve"> strongly </w:t>
      </w:r>
      <w:r w:rsidRPr="006C0D1E">
        <w:rPr>
          <w:rStyle w:val="StyleUnderline"/>
        </w:rPr>
        <w:t xml:space="preserve">opposes plans to hurt hardworking families with higher prices and </w:t>
      </w:r>
      <w:r w:rsidRPr="006C0D1E">
        <w:rPr>
          <w:rStyle w:val="StyleUnderline"/>
          <w:highlight w:val="cyan"/>
        </w:rPr>
        <w:t>higher inflation</w:t>
      </w:r>
      <w:r w:rsidRPr="006C0D1E">
        <w:rPr>
          <w:rStyle w:val="StyleUnderline"/>
        </w:rPr>
        <w:t xml:space="preserve"> </w:t>
      </w:r>
      <w:r w:rsidRPr="006C0D1E">
        <w:rPr>
          <w:sz w:val="16"/>
        </w:rPr>
        <w:t xml:space="preserve">— as even economists who served in the Trump White House </w:t>
      </w:r>
      <w:r w:rsidRPr="006C0D1E">
        <w:rPr>
          <w:rFonts w:eastAsiaTheme="majorEastAsia"/>
          <w:sz w:val="16"/>
        </w:rPr>
        <w:t>warn</w:t>
      </w:r>
      <w:r w:rsidRPr="006C0D1E">
        <w:rPr>
          <w:sz w:val="16"/>
        </w:rPr>
        <w:t xml:space="preserve"> </w:t>
      </w:r>
      <w:r w:rsidRPr="006C0D1E">
        <w:rPr>
          <w:rFonts w:eastAsiaTheme="majorEastAsia"/>
          <w:sz w:val="16"/>
        </w:rPr>
        <w:t>such an agenda would</w:t>
      </w:r>
      <w:r w:rsidRPr="006C0D1E">
        <w:rPr>
          <w:sz w:val="16"/>
        </w:rPr>
        <w:t xml:space="preserve">,” deputy press </w:t>
      </w:r>
      <w:proofErr w:type="gramStart"/>
      <w:r w:rsidRPr="006C0D1E">
        <w:rPr>
          <w:sz w:val="16"/>
        </w:rPr>
        <w:t>secretary</w:t>
      </w:r>
      <w:proofErr w:type="gramEnd"/>
      <w:r w:rsidRPr="006C0D1E">
        <w:rPr>
          <w:sz w:val="16"/>
        </w:rPr>
        <w:t xml:space="preserve"> Andrew Bates said in a statement. “Combining a </w:t>
      </w:r>
      <w:r w:rsidRPr="006C0D1E">
        <w:rPr>
          <w:rStyle w:val="StyleUnderline"/>
          <w:highlight w:val="cyan"/>
        </w:rPr>
        <w:t>sweeping tariff tax</w:t>
      </w:r>
      <w:r w:rsidRPr="006C0D1E">
        <w:rPr>
          <w:rStyle w:val="StyleUnderline"/>
        </w:rPr>
        <w:t xml:space="preserve"> on the middle class with more trickle-down tax welfare for rich special interests would </w:t>
      </w:r>
      <w:r w:rsidRPr="006C0D1E">
        <w:rPr>
          <w:rStyle w:val="Emphasis"/>
          <w:highlight w:val="cyan"/>
        </w:rPr>
        <w:t>stifle economic growth</w:t>
      </w:r>
      <w:r w:rsidRPr="006C0D1E">
        <w:rPr>
          <w:rStyle w:val="StyleUnderline"/>
        </w:rPr>
        <w:t xml:space="preserve"> and fuel inflation</w:t>
      </w:r>
      <w:r w:rsidRPr="006C0D1E">
        <w:rPr>
          <w:sz w:val="16"/>
        </w:rPr>
        <w:t xml:space="preserve">,” Bates added. The White House’s statement </w:t>
      </w:r>
      <w:r w:rsidRPr="006C0D1E">
        <w:rPr>
          <w:rStyle w:val="StyleUnderline"/>
          <w:highlight w:val="cyan"/>
        </w:rPr>
        <w:t>came</w:t>
      </w:r>
      <w:r w:rsidRPr="006C0D1E">
        <w:rPr>
          <w:rStyle w:val="StyleUnderline"/>
        </w:rPr>
        <w:t xml:space="preserve"> roughly a week </w:t>
      </w:r>
      <w:r w:rsidRPr="006C0D1E">
        <w:rPr>
          <w:rStyle w:val="StyleUnderline"/>
          <w:highlight w:val="cyan"/>
        </w:rPr>
        <w:t>after Trump</w:t>
      </w:r>
      <w:r w:rsidRPr="006C0D1E">
        <w:rPr>
          <w:rStyle w:val="StyleUnderline"/>
        </w:rPr>
        <w:t xml:space="preserve"> sat for an </w:t>
      </w:r>
      <w:r w:rsidRPr="006C0D1E">
        <w:rPr>
          <w:rStyle w:val="StyleUnderline"/>
          <w:highlight w:val="cyan"/>
        </w:rPr>
        <w:t>interview</w:t>
      </w:r>
      <w:r w:rsidRPr="006C0D1E">
        <w:rPr>
          <w:rStyle w:val="StyleUnderline"/>
        </w:rPr>
        <w:t xml:space="preserve"> with Fox Business</w:t>
      </w:r>
      <w:r w:rsidRPr="006C0D1E">
        <w:rPr>
          <w:sz w:val="16"/>
        </w:rPr>
        <w:t xml:space="preserve"> Network host and former Trump White House official </w:t>
      </w:r>
      <w:r w:rsidRPr="006C0D1E">
        <w:rPr>
          <w:rFonts w:eastAsiaTheme="majorEastAsia"/>
          <w:sz w:val="16"/>
        </w:rPr>
        <w:t>Larry Kudlow,</w:t>
      </w:r>
      <w:r w:rsidRPr="006C0D1E">
        <w:rPr>
          <w:sz w:val="16"/>
        </w:rPr>
        <w:t xml:space="preserve"> who asked him about potential economic policies for a would-be second term. “Number one, I think we should have a ring around the collar, as they say,” </w:t>
      </w:r>
      <w:r w:rsidRPr="006C0D1E">
        <w:rPr>
          <w:rStyle w:val="StyleUnderline"/>
        </w:rPr>
        <w:t xml:space="preserve">Trump </w:t>
      </w:r>
      <w:r w:rsidRPr="006C0D1E">
        <w:rPr>
          <w:rStyle w:val="StyleUnderline"/>
          <w:highlight w:val="cyan"/>
        </w:rPr>
        <w:t>said</w:t>
      </w:r>
      <w:r w:rsidRPr="006C0D1E">
        <w:rPr>
          <w:rStyle w:val="StyleUnderline"/>
        </w:rPr>
        <w:t xml:space="preserve">. “I think, when companies come in and they dump their products in the United States, they should pay automatically, let’s say, a </w:t>
      </w:r>
      <w:r w:rsidRPr="006C0D1E">
        <w:rPr>
          <w:rStyle w:val="Emphasis"/>
          <w:highlight w:val="cyan"/>
        </w:rPr>
        <w:t>10 percent tax</w:t>
      </w:r>
      <w:r w:rsidRPr="006C0D1E">
        <w:rPr>
          <w:rStyle w:val="StyleUnderline"/>
        </w:rPr>
        <w:t>.”</w:t>
      </w:r>
      <w:r w:rsidRPr="006C0D1E">
        <w:rPr>
          <w:sz w:val="16"/>
        </w:rPr>
        <w:t xml:space="preserve"> Trump argued that the 10 percent tariff on imports would not stop business, but “would really make a lot of money.” He leaned heavily on tariffs during his first term in the White House, which at times led to escalatory trade wars with countries like China. Beijing’s tariffs on U.S. products hit American farmers particularly hard, forcing the government to provide aid to many farmers. The </w:t>
      </w:r>
      <w:r w:rsidRPr="006C0D1E">
        <w:rPr>
          <w:rStyle w:val="StyleUnderline"/>
        </w:rPr>
        <w:t xml:space="preserve">White House on Wednesday sought to </w:t>
      </w:r>
      <w:r w:rsidRPr="006C0D1E">
        <w:rPr>
          <w:rStyle w:val="Emphasis"/>
          <w:highlight w:val="cyan"/>
        </w:rPr>
        <w:t>contrast Trump’s proposal</w:t>
      </w:r>
      <w:r w:rsidRPr="006C0D1E">
        <w:rPr>
          <w:rStyle w:val="StyleUnderline"/>
          <w:highlight w:val="cyan"/>
        </w:rPr>
        <w:t xml:space="preserve"> with</w:t>
      </w:r>
      <w:r w:rsidRPr="006C0D1E">
        <w:rPr>
          <w:rStyle w:val="StyleUnderline"/>
        </w:rPr>
        <w:t xml:space="preserve"> President </w:t>
      </w:r>
      <w:r w:rsidRPr="006C0D1E">
        <w:rPr>
          <w:rStyle w:val="StyleUnderline"/>
          <w:highlight w:val="cyan"/>
        </w:rPr>
        <w:t>Biden’s record</w:t>
      </w:r>
      <w:r w:rsidRPr="006C0D1E">
        <w:rPr>
          <w:rStyle w:val="StyleUnderline"/>
        </w:rPr>
        <w:t>, pointing to steadily declining inflation over the past year</w:t>
      </w:r>
      <w:r w:rsidRPr="006C0D1E">
        <w:rPr>
          <w:sz w:val="16"/>
        </w:rPr>
        <w:t xml:space="preserve">. Polls, however, have shown </w:t>
      </w:r>
      <w:proofErr w:type="gramStart"/>
      <w:r w:rsidRPr="006C0D1E">
        <w:rPr>
          <w:sz w:val="16"/>
        </w:rPr>
        <w:t xml:space="preserve">a </w:t>
      </w:r>
      <w:r w:rsidRPr="006C0D1E">
        <w:rPr>
          <w:rFonts w:eastAsiaTheme="majorEastAsia"/>
          <w:sz w:val="16"/>
        </w:rPr>
        <w:t>majority of</w:t>
      </w:r>
      <w:proofErr w:type="gramEnd"/>
      <w:r w:rsidRPr="006C0D1E">
        <w:rPr>
          <w:rFonts w:eastAsiaTheme="majorEastAsia"/>
          <w:sz w:val="16"/>
        </w:rPr>
        <w:t xml:space="preserve"> Americans</w:t>
      </w:r>
      <w:r w:rsidRPr="006C0D1E">
        <w:rPr>
          <w:sz w:val="16"/>
        </w:rPr>
        <w:t xml:space="preserve"> still do not trust Biden’s handling of the economy.</w:t>
      </w:r>
    </w:p>
    <w:p w14:paraId="45FB90EE" w14:textId="77777777" w:rsidR="006F24FE" w:rsidRPr="000D40B4" w:rsidRDefault="006F24FE" w:rsidP="006F24FE"/>
    <w:p w14:paraId="5EF3D0C7" w14:textId="77777777" w:rsidR="006F24FE" w:rsidRDefault="006F24FE" w:rsidP="006F24FE">
      <w:pPr>
        <w:pStyle w:val="Heading3"/>
      </w:pPr>
      <w:r>
        <w:lastRenderedPageBreak/>
        <w:t>Impact --- Tariffs --- Econ</w:t>
      </w:r>
    </w:p>
    <w:p w14:paraId="4A9D45B9" w14:textId="77777777" w:rsidR="006F24FE" w:rsidRDefault="006F24FE" w:rsidP="006F24FE">
      <w:pPr>
        <w:pStyle w:val="Heading4"/>
      </w:pPr>
      <w:r>
        <w:t>Tariffs deck the economy---Best studies prove</w:t>
      </w:r>
    </w:p>
    <w:p w14:paraId="0E88A579" w14:textId="77777777" w:rsidR="006F24FE" w:rsidRDefault="006F24FE" w:rsidP="006F24FE">
      <w:proofErr w:type="spellStart"/>
      <w:r w:rsidRPr="000B51F3">
        <w:rPr>
          <w:b/>
          <w:bCs/>
          <w:sz w:val="23"/>
          <w:szCs w:val="23"/>
        </w:rPr>
        <w:t>Furceri</w:t>
      </w:r>
      <w:proofErr w:type="spellEnd"/>
      <w:r w:rsidRPr="000B51F3">
        <w:rPr>
          <w:b/>
          <w:bCs/>
          <w:sz w:val="23"/>
          <w:szCs w:val="23"/>
        </w:rPr>
        <w:t xml:space="preserve"> et al ’20</w:t>
      </w:r>
      <w:r>
        <w:t xml:space="preserve"> </w:t>
      </w:r>
      <w:r w:rsidRPr="000B51F3">
        <w:rPr>
          <w:sz w:val="14"/>
          <w:szCs w:val="14"/>
        </w:rPr>
        <w:t xml:space="preserve">(4/12/20, Davide </w:t>
      </w:r>
      <w:proofErr w:type="spellStart"/>
      <w:r w:rsidRPr="000B51F3">
        <w:rPr>
          <w:sz w:val="14"/>
          <w:szCs w:val="14"/>
        </w:rPr>
        <w:t>Furceri</w:t>
      </w:r>
      <w:proofErr w:type="spellEnd"/>
      <w:r w:rsidRPr="000B51F3">
        <w:rPr>
          <w:sz w:val="14"/>
          <w:szCs w:val="14"/>
        </w:rPr>
        <w:t xml:space="preserve"> is an IMF Research Department and University of Palermo, </w:t>
      </w:r>
      <w:proofErr w:type="spellStart"/>
      <w:r w:rsidRPr="000B51F3">
        <w:rPr>
          <w:sz w:val="14"/>
          <w:szCs w:val="14"/>
        </w:rPr>
        <w:t>Swarnali</w:t>
      </w:r>
      <w:proofErr w:type="spellEnd"/>
      <w:r w:rsidRPr="000B51F3">
        <w:rPr>
          <w:sz w:val="14"/>
          <w:szCs w:val="14"/>
        </w:rPr>
        <w:t xml:space="preserve"> Hannan is a part of the IMF Research Department, Jonathan </w:t>
      </w:r>
      <w:proofErr w:type="spellStart"/>
      <w:r w:rsidRPr="000B51F3">
        <w:rPr>
          <w:sz w:val="14"/>
          <w:szCs w:val="14"/>
        </w:rPr>
        <w:t>Ostry</w:t>
      </w:r>
      <w:proofErr w:type="spellEnd"/>
      <w:r w:rsidRPr="000B51F3">
        <w:rPr>
          <w:sz w:val="14"/>
          <w:szCs w:val="14"/>
        </w:rPr>
        <w:t xml:space="preserve"> is a part of the IMF Research Department and CEPR program, Andrew Rose NUS-Business, Berkeley-Haas, ABFER, CEPR and NBER, </w:t>
      </w:r>
      <w:r w:rsidRPr="000B51F3">
        <w:rPr>
          <w:i/>
          <w:iCs/>
          <w:sz w:val="14"/>
          <w:szCs w:val="14"/>
        </w:rPr>
        <w:t xml:space="preserve">“Are tariffs bad for growth? Yes, say five decades of data from 150 countries” </w:t>
      </w:r>
      <w:r w:rsidRPr="000B51F3">
        <w:rPr>
          <w:sz w:val="14"/>
          <w:szCs w:val="14"/>
        </w:rPr>
        <w:t xml:space="preserve">Public Medical Central, </w:t>
      </w:r>
      <w:hyperlink r:id="rId78" w:history="1">
        <w:r w:rsidRPr="00A47C5E">
          <w:rPr>
            <w:rStyle w:val="Hyperlink"/>
            <w:sz w:val="14"/>
            <w:szCs w:val="14"/>
          </w:rPr>
          <w:t>https://www.ncbi.nlm.nih.gov/pmc/articles/PMC7255316/</w:t>
        </w:r>
      </w:hyperlink>
      <w:r w:rsidRPr="000B51F3">
        <w:rPr>
          <w:sz w:val="14"/>
          <w:szCs w:val="14"/>
        </w:rPr>
        <w:t>)</w:t>
      </w:r>
    </w:p>
    <w:p w14:paraId="2B40CF93" w14:textId="77777777" w:rsidR="006F24FE" w:rsidRDefault="006F24FE" w:rsidP="006F24FE">
      <w:pPr>
        <w:rPr>
          <w:u w:val="single"/>
        </w:rPr>
      </w:pPr>
      <w:r w:rsidRPr="00C309E8">
        <w:rPr>
          <w:u w:val="single"/>
        </w:rPr>
        <w:t xml:space="preserve">Using aggregated annual </w:t>
      </w:r>
      <w:r w:rsidRPr="00C309E8">
        <w:rPr>
          <w:highlight w:val="cyan"/>
          <w:u w:val="single"/>
        </w:rPr>
        <w:t xml:space="preserve">data for 151 countries </w:t>
      </w:r>
      <w:r w:rsidRPr="00C309E8">
        <w:rPr>
          <w:u w:val="single"/>
        </w:rPr>
        <w:t xml:space="preserve">(34 advanced and 117 developing) over 1963–2014, we find that </w:t>
      </w:r>
      <w:r w:rsidRPr="00C309E8">
        <w:rPr>
          <w:highlight w:val="cyan"/>
          <w:u w:val="single"/>
        </w:rPr>
        <w:t xml:space="preserve">tariffs </w:t>
      </w:r>
      <w:r w:rsidRPr="00C309E8">
        <w:rPr>
          <w:u w:val="single"/>
        </w:rPr>
        <w:t xml:space="preserve">have </w:t>
      </w:r>
      <w:r w:rsidRPr="00C309E8">
        <w:rPr>
          <w:highlight w:val="cyan"/>
          <w:u w:val="single"/>
        </w:rPr>
        <w:t xml:space="preserve">economically- </w:t>
      </w:r>
      <w:r w:rsidRPr="00C309E8">
        <w:rPr>
          <w:u w:val="single"/>
        </w:rPr>
        <w:t>and statistically</w:t>
      </w:r>
      <w:r w:rsidRPr="00C309E8">
        <w:rPr>
          <w:highlight w:val="cyan"/>
          <w:u w:val="single"/>
        </w:rPr>
        <w:t>-significant</w:t>
      </w:r>
      <w:r w:rsidRPr="00C309E8">
        <w:rPr>
          <w:u w:val="single"/>
        </w:rPr>
        <w:t xml:space="preserve"> </w:t>
      </w:r>
      <w:r w:rsidRPr="00C309E8">
        <w:rPr>
          <w:highlight w:val="cyan"/>
          <w:u w:val="single"/>
        </w:rPr>
        <w:t xml:space="preserve">adverse effects </w:t>
      </w:r>
      <w:r w:rsidRPr="00C309E8">
        <w:rPr>
          <w:u w:val="single"/>
        </w:rPr>
        <w:t xml:space="preserve">on output </w:t>
      </w:r>
      <w:r w:rsidRPr="00C309E8">
        <w:rPr>
          <w:highlight w:val="cyan"/>
          <w:u w:val="single"/>
        </w:rPr>
        <w:t>growth</w:t>
      </w:r>
      <w:r w:rsidRPr="00C309E8">
        <w:rPr>
          <w:u w:val="single"/>
        </w:rPr>
        <w:t xml:space="preserve">. The </w:t>
      </w:r>
      <w:r w:rsidRPr="00C309E8">
        <w:rPr>
          <w:highlight w:val="cyan"/>
          <w:u w:val="single"/>
        </w:rPr>
        <w:t>impact</w:t>
      </w:r>
      <w:r w:rsidRPr="00C309E8">
        <w:rPr>
          <w:u w:val="single"/>
        </w:rPr>
        <w:t xml:space="preserve"> is persistent and </w:t>
      </w:r>
      <w:r w:rsidRPr="00C309E8">
        <w:rPr>
          <w:highlight w:val="cyan"/>
          <w:u w:val="single"/>
        </w:rPr>
        <w:t>increases with</w:t>
      </w:r>
      <w:r w:rsidRPr="00C309E8">
        <w:rPr>
          <w:u w:val="single"/>
        </w:rPr>
        <w:t xml:space="preserve"> the magnitude of the </w:t>
      </w:r>
      <w:r w:rsidRPr="00C309E8">
        <w:rPr>
          <w:highlight w:val="cyan"/>
          <w:u w:val="single"/>
        </w:rPr>
        <w:t>tariff change</w:t>
      </w:r>
      <w:r w:rsidRPr="00C309E8">
        <w:rPr>
          <w:u w:val="single"/>
        </w:rPr>
        <w:t xml:space="preserve">. </w:t>
      </w:r>
      <w:r w:rsidRPr="00541B12">
        <w:rPr>
          <w:sz w:val="14"/>
        </w:rPr>
        <w:t>Our baseline econometric model suggests that a one standard deviation increase in the tariff rate (corresponding to a 3.6 percentage points) leads to about a 0.4% decline of output five years later.</w:t>
      </w:r>
      <w:r w:rsidRPr="00C309E8">
        <w:rPr>
          <w:u w:val="single"/>
        </w:rPr>
        <w:t xml:space="preserve"> The estimated </w:t>
      </w:r>
      <w:r w:rsidRPr="00C309E8">
        <w:rPr>
          <w:highlight w:val="cyan"/>
          <w:u w:val="single"/>
        </w:rPr>
        <w:t>decline</w:t>
      </w:r>
      <w:r w:rsidRPr="00C309E8">
        <w:rPr>
          <w:u w:val="single"/>
        </w:rPr>
        <w:t xml:space="preserve"> in output seems </w:t>
      </w:r>
      <w:r w:rsidRPr="00C309E8">
        <w:rPr>
          <w:highlight w:val="cyan"/>
          <w:u w:val="single"/>
        </w:rPr>
        <w:t xml:space="preserve">related to </w:t>
      </w:r>
      <w:r w:rsidRPr="00C309E8">
        <w:rPr>
          <w:u w:val="single"/>
        </w:rPr>
        <w:t xml:space="preserve">reduced efficiency in the use of labor across sectors, an appreciation of the real exchange rate which hampers competitiveness (and undercuts possible improvements in the trade balance), </w:t>
      </w:r>
      <w:r w:rsidRPr="00C309E8">
        <w:rPr>
          <w:highlight w:val="cyan"/>
          <w:u w:val="single"/>
        </w:rPr>
        <w:t>higher</w:t>
      </w:r>
      <w:r w:rsidRPr="00C309E8">
        <w:rPr>
          <w:u w:val="single"/>
        </w:rPr>
        <w:t xml:space="preserve"> </w:t>
      </w:r>
      <w:r w:rsidRPr="00C309E8">
        <w:rPr>
          <w:highlight w:val="cyan"/>
          <w:u w:val="single"/>
        </w:rPr>
        <w:t xml:space="preserve">imported </w:t>
      </w:r>
      <w:r w:rsidRPr="00C309E8">
        <w:rPr>
          <w:u w:val="single"/>
        </w:rPr>
        <w:t xml:space="preserve">input </w:t>
      </w:r>
      <w:r w:rsidRPr="00C309E8">
        <w:rPr>
          <w:highlight w:val="cyan"/>
          <w:u w:val="single"/>
        </w:rPr>
        <w:t>costs</w:t>
      </w:r>
      <w:r w:rsidRPr="00C309E8">
        <w:rPr>
          <w:u w:val="single"/>
        </w:rPr>
        <w:t xml:space="preserve"> which </w:t>
      </w:r>
      <w:r w:rsidRPr="00C309E8">
        <w:rPr>
          <w:highlight w:val="cyan"/>
          <w:u w:val="single"/>
        </w:rPr>
        <w:t xml:space="preserve">raise </w:t>
      </w:r>
      <w:r w:rsidRPr="00C309E8">
        <w:rPr>
          <w:u w:val="single"/>
        </w:rPr>
        <w:t xml:space="preserve">production </w:t>
      </w:r>
      <w:r w:rsidRPr="00C309E8">
        <w:rPr>
          <w:highlight w:val="cyan"/>
          <w:u w:val="single"/>
        </w:rPr>
        <w:t>costs</w:t>
      </w:r>
      <w:r w:rsidRPr="00C309E8">
        <w:rPr>
          <w:u w:val="single"/>
        </w:rPr>
        <w:t xml:space="preserve">, </w:t>
      </w:r>
      <w:r w:rsidRPr="00C309E8">
        <w:rPr>
          <w:highlight w:val="cyan"/>
          <w:u w:val="single"/>
        </w:rPr>
        <w:t>and</w:t>
      </w:r>
      <w:r w:rsidRPr="00C309E8">
        <w:rPr>
          <w:u w:val="single"/>
        </w:rPr>
        <w:t xml:space="preserve"> intertemporal effects as </w:t>
      </w:r>
      <w:r w:rsidRPr="00C309E8">
        <w:rPr>
          <w:highlight w:val="cyan"/>
          <w:u w:val="single"/>
        </w:rPr>
        <w:t xml:space="preserve">anticipated tariffs bring </w:t>
      </w:r>
      <w:r w:rsidRPr="00C309E8">
        <w:rPr>
          <w:u w:val="single"/>
        </w:rPr>
        <w:t xml:space="preserve">forward </w:t>
      </w:r>
      <w:r w:rsidRPr="00C309E8">
        <w:rPr>
          <w:highlight w:val="cyan"/>
          <w:u w:val="single"/>
        </w:rPr>
        <w:t xml:space="preserve">consumption </w:t>
      </w:r>
      <w:r w:rsidRPr="00C309E8">
        <w:rPr>
          <w:u w:val="single"/>
        </w:rPr>
        <w:t xml:space="preserve">and output, only to see these </w:t>
      </w:r>
      <w:r w:rsidRPr="00C309E8">
        <w:rPr>
          <w:highlight w:val="cyan"/>
          <w:u w:val="single"/>
        </w:rPr>
        <w:t>macro variables collapse</w:t>
      </w:r>
      <w:r w:rsidRPr="00C309E8">
        <w:rPr>
          <w:u w:val="single"/>
        </w:rPr>
        <w:t xml:space="preserve"> </w:t>
      </w:r>
      <w:r w:rsidRPr="00C309E8">
        <w:rPr>
          <w:highlight w:val="cyan"/>
          <w:u w:val="single"/>
        </w:rPr>
        <w:t>once</w:t>
      </w:r>
      <w:r w:rsidRPr="00C309E8">
        <w:rPr>
          <w:u w:val="single"/>
        </w:rPr>
        <w:t xml:space="preserve"> the </w:t>
      </w:r>
      <w:r w:rsidRPr="00C309E8">
        <w:rPr>
          <w:highlight w:val="cyan"/>
          <w:u w:val="single"/>
        </w:rPr>
        <w:t xml:space="preserve">tariff </w:t>
      </w:r>
      <w:r w:rsidRPr="00C309E8">
        <w:rPr>
          <w:u w:val="single"/>
        </w:rPr>
        <w:t xml:space="preserve">is </w:t>
      </w:r>
      <w:proofErr w:type="gramStart"/>
      <w:r w:rsidRPr="00C309E8">
        <w:rPr>
          <w:u w:val="single"/>
        </w:rPr>
        <w:t xml:space="preserve">actually </w:t>
      </w:r>
      <w:r w:rsidRPr="00C309E8">
        <w:rPr>
          <w:highlight w:val="cyan"/>
          <w:u w:val="single"/>
        </w:rPr>
        <w:t>imposed</w:t>
      </w:r>
      <w:proofErr w:type="gramEnd"/>
      <w:r w:rsidRPr="00C309E8">
        <w:rPr>
          <w:u w:val="single"/>
        </w:rPr>
        <w:t xml:space="preserve">. </w:t>
      </w:r>
      <w:r w:rsidRPr="00541B12">
        <w:rPr>
          <w:sz w:val="14"/>
        </w:rPr>
        <w:t>These different channels are fleshed out in a companion paper (</w:t>
      </w:r>
      <w:proofErr w:type="spellStart"/>
      <w:r>
        <w:fldChar w:fldCharType="begin"/>
      </w:r>
      <w:r>
        <w:instrText>HYPERLINK "https://www.ncbi.nlm.nih.gov/pmc/articles/PMC7255316/" \l "bib0050"</w:instrText>
      </w:r>
      <w:r>
        <w:fldChar w:fldCharType="separate"/>
      </w:r>
      <w:r w:rsidRPr="00541B12">
        <w:rPr>
          <w:rStyle w:val="Hyperlink"/>
          <w:sz w:val="14"/>
        </w:rPr>
        <w:t>Furceri</w:t>
      </w:r>
      <w:proofErr w:type="spellEnd"/>
      <w:r w:rsidRPr="00541B12">
        <w:rPr>
          <w:rStyle w:val="Hyperlink"/>
          <w:sz w:val="14"/>
        </w:rPr>
        <w:t xml:space="preserve"> et al., 2019</w:t>
      </w:r>
      <w:r>
        <w:rPr>
          <w:rStyle w:val="Hyperlink"/>
          <w:sz w:val="14"/>
        </w:rPr>
        <w:fldChar w:fldCharType="end"/>
      </w:r>
      <w:r w:rsidRPr="00541B12">
        <w:rPr>
          <w:sz w:val="14"/>
        </w:rPr>
        <w:t>); here, we focus mainly on the headline response of GDP growth. We use two approaches to evaluate the effect of tariffs on output (growth): (</w:t>
      </w:r>
      <w:proofErr w:type="spellStart"/>
      <w:r w:rsidRPr="00541B12">
        <w:rPr>
          <w:sz w:val="14"/>
        </w:rPr>
        <w:t>i</w:t>
      </w:r>
      <w:proofErr w:type="spellEnd"/>
      <w:r w:rsidRPr="00541B12">
        <w:rPr>
          <w:sz w:val="14"/>
        </w:rPr>
        <w:t>) some simple stylized-fact charts that show the evolution of growth following tariff hikes; (ii) more formal econometrics using a VAR methodology, so that we can trace the GDP (growth) response of tariffs over time (we explore alternative approaches in our 2019 paper). We then explore some of the possible underlying channels at work.</w:t>
      </w:r>
      <w:r w:rsidRPr="00C309E8">
        <w:rPr>
          <w:u w:val="single"/>
        </w:rPr>
        <w:t xml:space="preserve"> The message from the findings in this section is loud and clear: </w:t>
      </w:r>
      <w:r w:rsidRPr="000B51F3">
        <w:rPr>
          <w:highlight w:val="cyan"/>
          <w:u w:val="single"/>
        </w:rPr>
        <w:t>tariffs</w:t>
      </w:r>
      <w:r w:rsidRPr="00C309E8">
        <w:rPr>
          <w:u w:val="single"/>
        </w:rPr>
        <w:t xml:space="preserve"> </w:t>
      </w:r>
      <w:r w:rsidRPr="000B51F3">
        <w:rPr>
          <w:highlight w:val="cyan"/>
          <w:u w:val="single"/>
        </w:rPr>
        <w:t>have</w:t>
      </w:r>
      <w:r w:rsidRPr="00C309E8">
        <w:rPr>
          <w:u w:val="single"/>
        </w:rPr>
        <w:t xml:space="preserve"> a </w:t>
      </w:r>
      <w:r w:rsidRPr="000B51F3">
        <w:rPr>
          <w:u w:val="single"/>
        </w:rPr>
        <w:t>sizeable negative effect on output growth</w:t>
      </w:r>
      <w:r w:rsidRPr="00C309E8">
        <w:rPr>
          <w:u w:val="single"/>
        </w:rPr>
        <w:t xml:space="preserve">, with </w:t>
      </w:r>
      <w:r w:rsidRPr="000B51F3">
        <w:rPr>
          <w:highlight w:val="cyan"/>
          <w:u w:val="single"/>
        </w:rPr>
        <w:t>detrimental effects</w:t>
      </w:r>
      <w:r w:rsidRPr="00C309E8">
        <w:rPr>
          <w:u w:val="single"/>
        </w:rPr>
        <w:t xml:space="preserve"> persisting over years.</w:t>
      </w:r>
      <w:r>
        <w:rPr>
          <w:u w:val="single"/>
        </w:rPr>
        <w:t xml:space="preserve"> </w:t>
      </w:r>
      <w:r w:rsidRPr="00C309E8">
        <w:rPr>
          <w:u w:val="single"/>
        </w:rPr>
        <w:t xml:space="preserve">The findings suggest that </w:t>
      </w:r>
      <w:r w:rsidRPr="000B51F3">
        <w:rPr>
          <w:u w:val="single"/>
        </w:rPr>
        <w:t>tariffs</w:t>
      </w:r>
      <w:r w:rsidRPr="00C309E8">
        <w:rPr>
          <w:u w:val="single"/>
        </w:rPr>
        <w:t xml:space="preserve"> have a detrimental effect on output, with the </w:t>
      </w:r>
      <w:r w:rsidRPr="000B51F3">
        <w:rPr>
          <w:highlight w:val="cyan"/>
          <w:u w:val="single"/>
        </w:rPr>
        <w:t>negative effect</w:t>
      </w:r>
      <w:r w:rsidRPr="00C309E8">
        <w:rPr>
          <w:u w:val="single"/>
        </w:rPr>
        <w:t xml:space="preserve"> larger for higher tariff </w:t>
      </w:r>
      <w:r w:rsidRPr="000B51F3">
        <w:rPr>
          <w:highlight w:val="cyan"/>
          <w:u w:val="single"/>
        </w:rPr>
        <w:t xml:space="preserve">increases </w:t>
      </w:r>
      <w:r w:rsidRPr="000B51F3">
        <w:rPr>
          <w:u w:val="single"/>
        </w:rPr>
        <w:t xml:space="preserve">and persisting </w:t>
      </w:r>
      <w:r w:rsidRPr="000B51F3">
        <w:rPr>
          <w:highlight w:val="cyan"/>
          <w:u w:val="single"/>
        </w:rPr>
        <w:t>over time</w:t>
      </w:r>
      <w:r w:rsidRPr="00C309E8">
        <w:rPr>
          <w:u w:val="single"/>
        </w:rPr>
        <w:t xml:space="preserve">, </w:t>
      </w:r>
      <w:r w:rsidRPr="000B51F3">
        <w:rPr>
          <w:u w:val="single"/>
        </w:rPr>
        <w:t>at</w:t>
      </w:r>
      <w:r w:rsidRPr="00C309E8">
        <w:rPr>
          <w:u w:val="single"/>
        </w:rPr>
        <w:t xml:space="preserve"> least </w:t>
      </w:r>
      <w:r w:rsidRPr="000B51F3">
        <w:rPr>
          <w:highlight w:val="cyan"/>
          <w:u w:val="single"/>
        </w:rPr>
        <w:t>over</w:t>
      </w:r>
      <w:r w:rsidRPr="00C309E8">
        <w:rPr>
          <w:u w:val="single"/>
        </w:rPr>
        <w:t xml:space="preserve"> the next </w:t>
      </w:r>
      <w:r w:rsidRPr="000B51F3">
        <w:rPr>
          <w:highlight w:val="cyan"/>
          <w:u w:val="single"/>
        </w:rPr>
        <w:t>four</w:t>
      </w:r>
      <w:r w:rsidRPr="00C309E8">
        <w:rPr>
          <w:u w:val="single"/>
        </w:rPr>
        <w:t xml:space="preserve"> </w:t>
      </w:r>
      <w:r w:rsidRPr="000B51F3">
        <w:rPr>
          <w:highlight w:val="cyan"/>
          <w:u w:val="single"/>
        </w:rPr>
        <w:t>years</w:t>
      </w:r>
      <w:r w:rsidRPr="00C309E8">
        <w:rPr>
          <w:u w:val="single"/>
        </w:rPr>
        <w:t xml:space="preserve"> or so. The </w:t>
      </w:r>
      <w:proofErr w:type="spellStart"/>
      <w:r w:rsidRPr="00C309E8">
        <w:rPr>
          <w:u w:val="single"/>
        </w:rPr>
        <w:t>residualized</w:t>
      </w:r>
      <w:proofErr w:type="spellEnd"/>
      <w:r w:rsidRPr="00C309E8">
        <w:rPr>
          <w:u w:val="single"/>
        </w:rPr>
        <w:t xml:space="preserve"> </w:t>
      </w:r>
      <w:r w:rsidRPr="000B51F3">
        <w:rPr>
          <w:highlight w:val="cyan"/>
          <w:u w:val="single"/>
        </w:rPr>
        <w:t>growth</w:t>
      </w:r>
      <w:r w:rsidRPr="00C309E8">
        <w:rPr>
          <w:u w:val="single"/>
        </w:rPr>
        <w:t xml:space="preserve"> tends to be </w:t>
      </w:r>
      <w:r w:rsidRPr="000B51F3">
        <w:rPr>
          <w:highlight w:val="cyan"/>
          <w:u w:val="single"/>
        </w:rPr>
        <w:t>in negative territory</w:t>
      </w:r>
      <w:r w:rsidRPr="00C309E8">
        <w:rPr>
          <w:u w:val="single"/>
        </w:rPr>
        <w:t xml:space="preserve"> in all four years </w:t>
      </w:r>
      <w:r w:rsidRPr="000B51F3">
        <w:rPr>
          <w:highlight w:val="cyan"/>
          <w:u w:val="single"/>
        </w:rPr>
        <w:t>following</w:t>
      </w:r>
      <w:r w:rsidRPr="00C309E8">
        <w:rPr>
          <w:u w:val="single"/>
        </w:rPr>
        <w:t xml:space="preserve"> an </w:t>
      </w:r>
      <w:r w:rsidRPr="000B51F3">
        <w:rPr>
          <w:highlight w:val="cyan"/>
          <w:u w:val="single"/>
        </w:rPr>
        <w:t>increase</w:t>
      </w:r>
      <w:r w:rsidRPr="000B51F3">
        <w:rPr>
          <w:u w:val="single"/>
        </w:rPr>
        <w:t xml:space="preserve"> </w:t>
      </w:r>
      <w:r w:rsidRPr="000B51F3">
        <w:rPr>
          <w:highlight w:val="cyan"/>
          <w:u w:val="single"/>
        </w:rPr>
        <w:t>in protectionism</w:t>
      </w:r>
      <w:r w:rsidRPr="00C309E8">
        <w:rPr>
          <w:u w:val="single"/>
        </w:rPr>
        <w:t xml:space="preserve">. </w:t>
      </w:r>
      <w:r w:rsidRPr="00541B12">
        <w:rPr>
          <w:sz w:val="14"/>
        </w:rPr>
        <w:t xml:space="preserve">For example, after the second year, the </w:t>
      </w:r>
      <w:proofErr w:type="spellStart"/>
      <w:r w:rsidRPr="00541B12">
        <w:rPr>
          <w:sz w:val="14"/>
        </w:rPr>
        <w:t>residualized</w:t>
      </w:r>
      <w:proofErr w:type="spellEnd"/>
      <w:r w:rsidRPr="00541B12">
        <w:rPr>
          <w:sz w:val="14"/>
        </w:rPr>
        <w:t xml:space="preserve"> output growth is −0.4/−0.8 for one/three standard deviation(s) increases in tariffs, respectively</w:t>
      </w:r>
      <w:r w:rsidRPr="00C309E8">
        <w:rPr>
          <w:u w:val="single"/>
        </w:rPr>
        <w:t xml:space="preserve">. After four years, </w:t>
      </w:r>
      <w:r w:rsidRPr="000B51F3">
        <w:rPr>
          <w:highlight w:val="cyan"/>
          <w:u w:val="single"/>
        </w:rPr>
        <w:t xml:space="preserve">tariff </w:t>
      </w:r>
      <w:r w:rsidRPr="000B51F3">
        <w:rPr>
          <w:u w:val="single"/>
        </w:rPr>
        <w:t>increases</w:t>
      </w:r>
      <w:r w:rsidRPr="00C309E8">
        <w:rPr>
          <w:u w:val="single"/>
        </w:rPr>
        <w:t xml:space="preserve"> are </w:t>
      </w:r>
      <w:r w:rsidRPr="000B51F3">
        <w:rPr>
          <w:highlight w:val="cyan"/>
          <w:u w:val="single"/>
        </w:rPr>
        <w:t>associated</w:t>
      </w:r>
      <w:r w:rsidRPr="00C309E8">
        <w:rPr>
          <w:u w:val="single"/>
        </w:rPr>
        <w:t xml:space="preserve"> </w:t>
      </w:r>
      <w:r w:rsidRPr="000B51F3">
        <w:rPr>
          <w:highlight w:val="cyan"/>
          <w:u w:val="single"/>
        </w:rPr>
        <w:t>with</w:t>
      </w:r>
      <w:r w:rsidRPr="00C309E8">
        <w:rPr>
          <w:u w:val="single"/>
        </w:rPr>
        <w:t xml:space="preserve"> an annual </w:t>
      </w:r>
      <w:r w:rsidRPr="000B51F3">
        <w:rPr>
          <w:highlight w:val="cyan"/>
          <w:u w:val="single"/>
        </w:rPr>
        <w:t xml:space="preserve">negative </w:t>
      </w:r>
      <w:r w:rsidRPr="000B51F3">
        <w:rPr>
          <w:u w:val="single"/>
        </w:rPr>
        <w:t xml:space="preserve">output </w:t>
      </w:r>
      <w:r w:rsidRPr="000B51F3">
        <w:rPr>
          <w:highlight w:val="cyan"/>
          <w:u w:val="single"/>
        </w:rPr>
        <w:t>growth</w:t>
      </w:r>
      <w:r w:rsidRPr="00C309E8">
        <w:rPr>
          <w:u w:val="single"/>
        </w:rPr>
        <w:t xml:space="preserve"> of 1.5 percent when tariff increase is above three standard deviations.</w:t>
      </w:r>
      <w:r>
        <w:rPr>
          <w:u w:val="single"/>
        </w:rPr>
        <w:t xml:space="preserve"> </w:t>
      </w:r>
      <w:r w:rsidRPr="00541B12">
        <w:rPr>
          <w:sz w:val="14"/>
        </w:rPr>
        <w:t>shows the estimated dynamic response of output to a one-standard deviation rise in the tariff rate (around 3.6 percentage points).</w:t>
      </w:r>
      <w:r w:rsidRPr="00C309E8">
        <w:rPr>
          <w:u w:val="single"/>
        </w:rPr>
        <w:t xml:space="preserve"> The </w:t>
      </w:r>
      <w:r w:rsidRPr="000B51F3">
        <w:rPr>
          <w:highlight w:val="cyan"/>
          <w:u w:val="single"/>
        </w:rPr>
        <w:t>results suggest</w:t>
      </w:r>
      <w:r w:rsidRPr="00C309E8">
        <w:rPr>
          <w:u w:val="single"/>
        </w:rPr>
        <w:t xml:space="preserve"> that a </w:t>
      </w:r>
      <w:r w:rsidRPr="000B51F3">
        <w:rPr>
          <w:highlight w:val="cyan"/>
          <w:u w:val="single"/>
        </w:rPr>
        <w:t>one</w:t>
      </w:r>
      <w:r w:rsidRPr="00C309E8">
        <w:rPr>
          <w:u w:val="single"/>
        </w:rPr>
        <w:t xml:space="preserve"> standard deviation </w:t>
      </w:r>
      <w:r w:rsidRPr="000B51F3">
        <w:rPr>
          <w:highlight w:val="cyan"/>
          <w:u w:val="single"/>
        </w:rPr>
        <w:t>tariff</w:t>
      </w:r>
      <w:r w:rsidRPr="00C309E8">
        <w:rPr>
          <w:u w:val="single"/>
        </w:rPr>
        <w:t xml:space="preserve"> </w:t>
      </w:r>
      <w:r w:rsidRPr="000B51F3">
        <w:rPr>
          <w:highlight w:val="cyan"/>
          <w:u w:val="single"/>
        </w:rPr>
        <w:t>increase</w:t>
      </w:r>
      <w:r w:rsidRPr="00C309E8">
        <w:rPr>
          <w:u w:val="single"/>
        </w:rPr>
        <w:t xml:space="preserve"> </w:t>
      </w:r>
      <w:r w:rsidRPr="000B51F3">
        <w:rPr>
          <w:u w:val="single"/>
        </w:rPr>
        <w:t>leads</w:t>
      </w:r>
      <w:r w:rsidRPr="00C309E8">
        <w:rPr>
          <w:u w:val="single"/>
        </w:rPr>
        <w:t xml:space="preserve"> </w:t>
      </w:r>
      <w:r w:rsidRPr="000B51F3">
        <w:rPr>
          <w:u w:val="single"/>
        </w:rPr>
        <w:t>to</w:t>
      </w:r>
      <w:r w:rsidRPr="00C309E8">
        <w:rPr>
          <w:u w:val="single"/>
        </w:rPr>
        <w:t xml:space="preserve"> a </w:t>
      </w:r>
      <w:r w:rsidRPr="000B51F3">
        <w:rPr>
          <w:highlight w:val="cyan"/>
          <w:u w:val="single"/>
        </w:rPr>
        <w:t xml:space="preserve">decline in </w:t>
      </w:r>
      <w:r w:rsidRPr="000B51F3">
        <w:rPr>
          <w:u w:val="single"/>
        </w:rPr>
        <w:t xml:space="preserve">output </w:t>
      </w:r>
      <w:r w:rsidRPr="000B51F3">
        <w:rPr>
          <w:highlight w:val="cyan"/>
          <w:u w:val="single"/>
        </w:rPr>
        <w:t>growth</w:t>
      </w:r>
      <w:r w:rsidRPr="00C309E8">
        <w:rPr>
          <w:u w:val="single"/>
        </w:rPr>
        <w:t xml:space="preserve"> </w:t>
      </w:r>
      <w:r w:rsidRPr="000B51F3">
        <w:rPr>
          <w:highlight w:val="cyan"/>
          <w:u w:val="single"/>
        </w:rPr>
        <w:t>within the first year</w:t>
      </w:r>
      <w:r w:rsidRPr="00C309E8">
        <w:rPr>
          <w:u w:val="single"/>
        </w:rPr>
        <w:t xml:space="preserve">. </w:t>
      </w:r>
      <w:r w:rsidRPr="00541B12">
        <w:rPr>
          <w:sz w:val="14"/>
        </w:rPr>
        <w:t>While the effect is not initially statistically significant, output continues to decline in the next few years,</w:t>
      </w:r>
      <w:r w:rsidRPr="00C309E8">
        <w:rPr>
          <w:u w:val="single"/>
        </w:rPr>
        <w:t xml:space="preserve"> and this </w:t>
      </w:r>
      <w:r w:rsidRPr="000B51F3">
        <w:rPr>
          <w:highlight w:val="cyan"/>
          <w:u w:val="single"/>
        </w:rPr>
        <w:t>effect</w:t>
      </w:r>
      <w:r w:rsidRPr="00C309E8">
        <w:rPr>
          <w:u w:val="single"/>
        </w:rPr>
        <w:t xml:space="preserve"> </w:t>
      </w:r>
      <w:r w:rsidRPr="000B51F3">
        <w:rPr>
          <w:highlight w:val="cyan"/>
          <w:u w:val="single"/>
        </w:rPr>
        <w:t>becomes</w:t>
      </w:r>
      <w:r w:rsidRPr="00C309E8">
        <w:rPr>
          <w:u w:val="single"/>
        </w:rPr>
        <w:t xml:space="preserve"> both </w:t>
      </w:r>
      <w:r w:rsidRPr="000B51F3">
        <w:rPr>
          <w:highlight w:val="cyan"/>
          <w:u w:val="single"/>
        </w:rPr>
        <w:t>economically</w:t>
      </w:r>
      <w:r w:rsidRPr="00C309E8">
        <w:rPr>
          <w:u w:val="single"/>
        </w:rPr>
        <w:t xml:space="preserve"> and statistically </w:t>
      </w:r>
      <w:r w:rsidRPr="000B51F3">
        <w:rPr>
          <w:highlight w:val="cyan"/>
          <w:u w:val="single"/>
        </w:rPr>
        <w:t>significant</w:t>
      </w:r>
      <w:r w:rsidRPr="00C309E8">
        <w:rPr>
          <w:u w:val="single"/>
        </w:rPr>
        <w:t xml:space="preserve"> within four years. </w:t>
      </w:r>
      <w:r w:rsidRPr="00541B12">
        <w:rPr>
          <w:sz w:val="14"/>
        </w:rPr>
        <w:t xml:space="preserve">Ultimately, a one standard deviation tariff </w:t>
      </w:r>
      <w:proofErr w:type="gramStart"/>
      <w:r w:rsidRPr="00541B12">
        <w:rPr>
          <w:sz w:val="14"/>
        </w:rPr>
        <w:t>increase</w:t>
      </w:r>
      <w:proofErr w:type="gramEnd"/>
      <w:r w:rsidRPr="00541B12">
        <w:rPr>
          <w:sz w:val="14"/>
        </w:rPr>
        <w:t xml:space="preserve"> leads to about a 0.4% decline in output five years later. </w:t>
      </w:r>
      <w:proofErr w:type="gramStart"/>
      <w:r w:rsidRPr="00C309E8">
        <w:rPr>
          <w:u w:val="single"/>
        </w:rPr>
        <w:t>In an effort to</w:t>
      </w:r>
      <w:proofErr w:type="gramEnd"/>
      <w:r w:rsidRPr="00C309E8">
        <w:rPr>
          <w:u w:val="single"/>
        </w:rPr>
        <w:t xml:space="preserve"> be conservative, we end our analysis at the five-year horizon: the </w:t>
      </w:r>
      <w:r w:rsidRPr="000B51F3">
        <w:rPr>
          <w:highlight w:val="cyan"/>
          <w:u w:val="single"/>
        </w:rPr>
        <w:t>longer-term</w:t>
      </w:r>
      <w:r w:rsidRPr="00C309E8">
        <w:rPr>
          <w:u w:val="single"/>
        </w:rPr>
        <w:t xml:space="preserve"> output-</w:t>
      </w:r>
      <w:r w:rsidRPr="000B51F3">
        <w:rPr>
          <w:highlight w:val="cyan"/>
          <w:u w:val="single"/>
        </w:rPr>
        <w:t>effect</w:t>
      </w:r>
      <w:r w:rsidRPr="00C309E8">
        <w:rPr>
          <w:u w:val="single"/>
        </w:rPr>
        <w:t xml:space="preserve"> </w:t>
      </w:r>
      <w:r w:rsidRPr="000B51F3">
        <w:rPr>
          <w:highlight w:val="cyan"/>
          <w:u w:val="single"/>
        </w:rPr>
        <w:t>of tariffs</w:t>
      </w:r>
      <w:r w:rsidRPr="00C309E8">
        <w:rPr>
          <w:u w:val="single"/>
        </w:rPr>
        <w:t xml:space="preserve"> are actually </w:t>
      </w:r>
      <w:r w:rsidRPr="000B51F3">
        <w:rPr>
          <w:highlight w:val="cyan"/>
          <w:u w:val="single"/>
        </w:rPr>
        <w:t>higher</w:t>
      </w:r>
      <w:r w:rsidRPr="00C309E8">
        <w:rPr>
          <w:u w:val="single"/>
        </w:rPr>
        <w:t xml:space="preserve"> </w:t>
      </w:r>
      <w:r w:rsidRPr="000B51F3">
        <w:rPr>
          <w:highlight w:val="cyan"/>
          <w:u w:val="single"/>
        </w:rPr>
        <w:t>than</w:t>
      </w:r>
      <w:r w:rsidRPr="00C309E8">
        <w:rPr>
          <w:u w:val="single"/>
        </w:rPr>
        <w:t xml:space="preserve"> the </w:t>
      </w:r>
      <w:r w:rsidRPr="000B51F3">
        <w:rPr>
          <w:highlight w:val="cyan"/>
          <w:u w:val="single"/>
        </w:rPr>
        <w:t>estimated</w:t>
      </w:r>
      <w:r w:rsidRPr="00C309E8">
        <w:rPr>
          <w:u w:val="single"/>
        </w:rPr>
        <w:t xml:space="preserve"> medium-term effects.</w:t>
      </w:r>
    </w:p>
    <w:p w14:paraId="70681237" w14:textId="77777777" w:rsidR="006F24FE" w:rsidRDefault="006F24FE" w:rsidP="006F24FE">
      <w:pPr>
        <w:pStyle w:val="Heading3"/>
      </w:pPr>
      <w:r>
        <w:lastRenderedPageBreak/>
        <w:t>Impact --- Tariffs --- China Econ</w:t>
      </w:r>
    </w:p>
    <w:p w14:paraId="638FC3AF" w14:textId="77777777" w:rsidR="006F24FE" w:rsidRDefault="006F24FE" w:rsidP="006F24FE">
      <w:pPr>
        <w:pStyle w:val="Heading4"/>
      </w:pPr>
      <w:r>
        <w:t>Trump second term causes Chinese economic slowdown</w:t>
      </w:r>
    </w:p>
    <w:p w14:paraId="1D530C95" w14:textId="77777777" w:rsidR="006F24FE" w:rsidRDefault="006F24FE" w:rsidP="006F24FE">
      <w:r w:rsidRPr="00891340">
        <w:rPr>
          <w:rStyle w:val="Style13ptBold"/>
        </w:rPr>
        <w:t>Ma 7/20</w:t>
      </w:r>
      <w:r>
        <w:t xml:space="preserve"> Jason, July 20, </w:t>
      </w:r>
      <w:r w:rsidRPr="00891340">
        <w:t>Jason Ma is the weekend editor at Fortune, where he covers markets, the economy, finance and housing. Before joining Fortune, he was an editor at Business Insider, Investor’s Business Daily, and Dow Jones Newswires. He also took time off from journalism to serve in the Marine Corps. He is a graduate of the University of Southern California and UC Berkeley.</w:t>
      </w:r>
      <w:r>
        <w:t xml:space="preserve"> Fortune “</w:t>
      </w:r>
      <w:r w:rsidRPr="00891340">
        <w:t>A new round of Trump tariffs on China would drastically slow its economy</w:t>
      </w:r>
      <w:r>
        <w:t xml:space="preserve">” </w:t>
      </w:r>
      <w:hyperlink r:id="rId79" w:history="1">
        <w:r w:rsidRPr="00336019">
          <w:rPr>
            <w:rStyle w:val="Hyperlink"/>
          </w:rPr>
          <w:t>https://fortune.com/2024/07/20/trump-tariffs-60-percent-china-trade-war-economic-growth-impact-deflation/</w:t>
        </w:r>
      </w:hyperlink>
      <w:r>
        <w:t xml:space="preserve"> ZMR</w:t>
      </w:r>
    </w:p>
    <w:p w14:paraId="16167B36" w14:textId="77777777" w:rsidR="006F24FE" w:rsidRPr="00891340" w:rsidRDefault="006F24FE" w:rsidP="006F24FE">
      <w:pPr>
        <w:rPr>
          <w:rStyle w:val="Emphasis"/>
        </w:rPr>
      </w:pPr>
      <w:r w:rsidRPr="00241F05">
        <w:rPr>
          <w:sz w:val="14"/>
        </w:rPr>
        <w:t xml:space="preserve">Republican presidential nominee Donald </w:t>
      </w:r>
      <w:r w:rsidRPr="00204FEC">
        <w:rPr>
          <w:rStyle w:val="StyleUnderline"/>
          <w:highlight w:val="cyan"/>
        </w:rPr>
        <w:t>Trump</w:t>
      </w:r>
      <w:r w:rsidRPr="00241F05">
        <w:rPr>
          <w:sz w:val="14"/>
        </w:rPr>
        <w:t xml:space="preserve"> has </w:t>
      </w:r>
      <w:r w:rsidRPr="00241F05">
        <w:rPr>
          <w:rStyle w:val="StyleUnderline"/>
        </w:rPr>
        <w:t xml:space="preserve">said he </w:t>
      </w:r>
      <w:r w:rsidRPr="00204FEC">
        <w:rPr>
          <w:rStyle w:val="Emphasis"/>
          <w:highlight w:val="cyan"/>
        </w:rPr>
        <w:t>could impose a 60% tariff</w:t>
      </w:r>
      <w:r w:rsidRPr="00241F05">
        <w:rPr>
          <w:rStyle w:val="StyleUnderline"/>
        </w:rPr>
        <w:t xml:space="preserve"> on Chinese imports</w:t>
      </w:r>
      <w:r w:rsidRPr="00241F05">
        <w:rPr>
          <w:sz w:val="14"/>
        </w:rPr>
        <w:t xml:space="preserve"> if he returns to the White House, and a new </w:t>
      </w:r>
      <w:r w:rsidRPr="00204FEC">
        <w:rPr>
          <w:rStyle w:val="StyleUnderline"/>
          <w:highlight w:val="cyan"/>
        </w:rPr>
        <w:t>analysis predict</w:t>
      </w:r>
      <w:r w:rsidRPr="00241F05">
        <w:rPr>
          <w:rStyle w:val="StyleUnderline"/>
        </w:rPr>
        <w:t xml:space="preserve">ed it </w:t>
      </w:r>
      <w:r w:rsidRPr="00204FEC">
        <w:rPr>
          <w:rStyle w:val="StyleUnderline"/>
          <w:highlight w:val="cyan"/>
        </w:rPr>
        <w:t>would</w:t>
      </w:r>
      <w:r w:rsidRPr="00241F05">
        <w:rPr>
          <w:sz w:val="14"/>
        </w:rPr>
        <w:t xml:space="preserve"> drastically slow the </w:t>
      </w:r>
      <w:r w:rsidRPr="00891340">
        <w:rPr>
          <w:rStyle w:val="StyleUnderline"/>
        </w:rPr>
        <w:t xml:space="preserve">world’s second largest economy and </w:t>
      </w:r>
      <w:r w:rsidRPr="00204FEC">
        <w:rPr>
          <w:rStyle w:val="Emphasis"/>
          <w:highlight w:val="cyan"/>
        </w:rPr>
        <w:t>send it to the brink of deflation.</w:t>
      </w:r>
    </w:p>
    <w:p w14:paraId="77817A3D" w14:textId="77777777" w:rsidR="006F24FE" w:rsidRPr="00241F05" w:rsidRDefault="006F24FE" w:rsidP="006F24FE">
      <w:pPr>
        <w:rPr>
          <w:sz w:val="14"/>
        </w:rPr>
      </w:pPr>
      <w:proofErr w:type="gramStart"/>
      <w:r w:rsidRPr="00241F05">
        <w:rPr>
          <w:sz w:val="14"/>
        </w:rPr>
        <w:t>Taking into account</w:t>
      </w:r>
      <w:proofErr w:type="gramEnd"/>
      <w:r w:rsidRPr="00241F05">
        <w:rPr>
          <w:sz w:val="14"/>
        </w:rPr>
        <w:t xml:space="preserve"> the effects of Trump’s 2018 China tariffs, </w:t>
      </w:r>
      <w:r w:rsidRPr="00241F05">
        <w:rPr>
          <w:rStyle w:val="StyleUnderline"/>
        </w:rPr>
        <w:t>economists</w:t>
      </w:r>
      <w:r w:rsidRPr="00241F05">
        <w:rPr>
          <w:sz w:val="14"/>
        </w:rPr>
        <w:t xml:space="preserve"> from UBS </w:t>
      </w:r>
      <w:r w:rsidRPr="00241F05">
        <w:rPr>
          <w:rStyle w:val="StyleUnderline"/>
        </w:rPr>
        <w:t>offered a simplified model</w:t>
      </w:r>
      <w:r w:rsidRPr="00241F05">
        <w:rPr>
          <w:sz w:val="14"/>
        </w:rPr>
        <w:t xml:space="preserve"> of what a new round would do, </w:t>
      </w:r>
      <w:r w:rsidRPr="00241F05">
        <w:rPr>
          <w:rStyle w:val="StyleUnderline"/>
        </w:rPr>
        <w:t>assuming that China doesn’t retaliate</w:t>
      </w:r>
      <w:r w:rsidRPr="00241F05">
        <w:rPr>
          <w:sz w:val="14"/>
        </w:rPr>
        <w:t>, other countries don’t match U.S. duties, and some trade is diverted elsewhere.</w:t>
      </w:r>
    </w:p>
    <w:p w14:paraId="3D3B7C22" w14:textId="77777777" w:rsidR="006F24FE" w:rsidRPr="00241F05" w:rsidRDefault="006F24FE" w:rsidP="006F24FE">
      <w:pPr>
        <w:rPr>
          <w:sz w:val="14"/>
        </w:rPr>
      </w:pPr>
      <w:r w:rsidRPr="00241F05">
        <w:rPr>
          <w:sz w:val="14"/>
        </w:rPr>
        <w:t xml:space="preserve">They </w:t>
      </w:r>
      <w:r w:rsidRPr="00241F05">
        <w:rPr>
          <w:rStyle w:val="StyleUnderline"/>
        </w:rPr>
        <w:t>estimated</w:t>
      </w:r>
      <w:r w:rsidRPr="00241F05">
        <w:rPr>
          <w:sz w:val="14"/>
        </w:rPr>
        <w:t xml:space="preserve"> that </w:t>
      </w:r>
      <w:r w:rsidRPr="00241F05">
        <w:rPr>
          <w:rStyle w:val="StyleUnderline"/>
        </w:rPr>
        <w:t xml:space="preserve">a </w:t>
      </w:r>
      <w:r w:rsidRPr="00204FEC">
        <w:rPr>
          <w:rStyle w:val="StyleUnderline"/>
          <w:highlight w:val="cyan"/>
        </w:rPr>
        <w:t>60% tariff would slow</w:t>
      </w:r>
      <w:r w:rsidRPr="00241F05">
        <w:rPr>
          <w:rStyle w:val="StyleUnderline"/>
        </w:rPr>
        <w:t xml:space="preserve"> China’s </w:t>
      </w:r>
      <w:r w:rsidRPr="00204FEC">
        <w:rPr>
          <w:rStyle w:val="Emphasis"/>
          <w:highlight w:val="cyan"/>
        </w:rPr>
        <w:t>GDP growth by 2.5</w:t>
      </w:r>
      <w:r w:rsidRPr="00241F05">
        <w:rPr>
          <w:rStyle w:val="StyleUnderline"/>
        </w:rPr>
        <w:t xml:space="preserve"> percentage</w:t>
      </w:r>
      <w:r w:rsidRPr="00241F05">
        <w:rPr>
          <w:sz w:val="14"/>
        </w:rPr>
        <w:t xml:space="preserve"> points over the subsequent 12 months. About half of that drag would come from lower exports, with the rest from indirect impacts on consumption and investment.</w:t>
      </w:r>
    </w:p>
    <w:p w14:paraId="2E15F580" w14:textId="77777777" w:rsidR="006F24FE" w:rsidRPr="00241F05" w:rsidRDefault="006F24FE" w:rsidP="006F24FE">
      <w:pPr>
        <w:rPr>
          <w:sz w:val="14"/>
        </w:rPr>
      </w:pPr>
      <w:r w:rsidRPr="00241F05">
        <w:rPr>
          <w:sz w:val="14"/>
        </w:rPr>
        <w:t>Stimulus policies from Beijing to mitigate the impact of the tariffs would ease the economic drag to 1.5 percentage points, leading UBS to estimate that GDP growth in 2025 and 2026 may fall to around 3% if the hike is implemented mid-2025. That’s down from the bank’s baseline forecasts of 4.6% and 4.2%, respectively.</w:t>
      </w:r>
    </w:p>
    <w:p w14:paraId="1B77FE7A" w14:textId="77777777" w:rsidR="006F24FE" w:rsidRPr="00241F05" w:rsidRDefault="006F24FE" w:rsidP="006F24FE">
      <w:pPr>
        <w:rPr>
          <w:sz w:val="14"/>
        </w:rPr>
      </w:pPr>
      <w:r w:rsidRPr="00241F05">
        <w:rPr>
          <w:sz w:val="14"/>
        </w:rPr>
        <w:t xml:space="preserve">“Over time, </w:t>
      </w:r>
      <w:r w:rsidRPr="00241F05">
        <w:rPr>
          <w:rStyle w:val="StyleUnderline"/>
        </w:rPr>
        <w:t>potentially more exports</w:t>
      </w:r>
      <w:r w:rsidRPr="00241F05">
        <w:rPr>
          <w:sz w:val="14"/>
        </w:rPr>
        <w:t xml:space="preserve"> through and production in other economies </w:t>
      </w:r>
      <w:r w:rsidRPr="00241F05">
        <w:rPr>
          <w:rStyle w:val="StyleUnderline"/>
        </w:rPr>
        <w:t>can help reduce the impact of higher US tariffs</w:t>
      </w:r>
      <w:r w:rsidRPr="00241F05">
        <w:rPr>
          <w:sz w:val="14"/>
        </w:rPr>
        <w:t>, but there is also a risk of other countries raising tariffs on imports from China as well,” the UBS economists wrote in a note published on Monday. “Moreover, the lingering impact of weaker employment and capex will also weigh on the domestic economy.”</w:t>
      </w:r>
    </w:p>
    <w:p w14:paraId="656A5307" w14:textId="77777777" w:rsidR="006F24FE" w:rsidRPr="00241F05" w:rsidRDefault="006F24FE" w:rsidP="006F24FE">
      <w:pPr>
        <w:rPr>
          <w:sz w:val="14"/>
        </w:rPr>
      </w:pPr>
      <w:r w:rsidRPr="00241F05">
        <w:rPr>
          <w:rStyle w:val="StyleUnderline"/>
        </w:rPr>
        <w:t xml:space="preserve">If China retaliates in kind, </w:t>
      </w:r>
      <w:r w:rsidRPr="00241F05">
        <w:rPr>
          <w:sz w:val="14"/>
        </w:rPr>
        <w:t xml:space="preserve">the economic </w:t>
      </w:r>
      <w:r w:rsidRPr="00241F05">
        <w:rPr>
          <w:rStyle w:val="StyleUnderline"/>
        </w:rPr>
        <w:t>impact would be harsher</w:t>
      </w:r>
      <w:r w:rsidRPr="00241F05">
        <w:rPr>
          <w:sz w:val="14"/>
        </w:rPr>
        <w:t>, while less severe tariffs would have a smaller effect, the note added.</w:t>
      </w:r>
    </w:p>
    <w:p w14:paraId="3B002309" w14:textId="77777777" w:rsidR="006F24FE" w:rsidRDefault="006F24FE" w:rsidP="006F24FE">
      <w:pPr>
        <w:rPr>
          <w:sz w:val="14"/>
        </w:rPr>
      </w:pPr>
      <w:r w:rsidRPr="00241F05">
        <w:rPr>
          <w:sz w:val="14"/>
        </w:rPr>
        <w:t xml:space="preserve">But just the </w:t>
      </w:r>
      <w:r w:rsidRPr="00241F05">
        <w:rPr>
          <w:rStyle w:val="StyleUnderline"/>
        </w:rPr>
        <w:t xml:space="preserve">mere </w:t>
      </w:r>
      <w:r w:rsidRPr="00204FEC">
        <w:rPr>
          <w:rStyle w:val="StyleUnderline"/>
          <w:highlight w:val="cyan"/>
        </w:rPr>
        <w:t>threat of</w:t>
      </w:r>
      <w:r w:rsidRPr="00241F05">
        <w:rPr>
          <w:sz w:val="14"/>
        </w:rPr>
        <w:t xml:space="preserve"> such </w:t>
      </w:r>
      <w:r w:rsidRPr="00241F05">
        <w:rPr>
          <w:rStyle w:val="StyleUnderline"/>
        </w:rPr>
        <w:t xml:space="preserve">a tariff </w:t>
      </w:r>
      <w:r w:rsidRPr="00204FEC">
        <w:rPr>
          <w:rStyle w:val="StyleUnderline"/>
          <w:highlight w:val="cyan"/>
        </w:rPr>
        <w:t>hike could</w:t>
      </w:r>
      <w:r w:rsidRPr="00241F05">
        <w:rPr>
          <w:sz w:val="14"/>
        </w:rPr>
        <w:t xml:space="preserve"> still </w:t>
      </w:r>
      <w:r w:rsidRPr="00204FEC">
        <w:rPr>
          <w:rStyle w:val="Emphasis"/>
          <w:highlight w:val="cyan"/>
        </w:rPr>
        <w:t>hurt China’s economy</w:t>
      </w:r>
      <w:r w:rsidRPr="00241F05">
        <w:rPr>
          <w:sz w:val="14"/>
        </w:rPr>
        <w:t xml:space="preserve">. Even if the tariff hike is reduced or avoided, “some </w:t>
      </w:r>
      <w:r w:rsidRPr="00204FEC">
        <w:rPr>
          <w:rStyle w:val="StyleUnderline"/>
          <w:highlight w:val="cyan"/>
        </w:rPr>
        <w:t>damage</w:t>
      </w:r>
      <w:r w:rsidRPr="00241F05">
        <w:rPr>
          <w:rStyle w:val="StyleUnderline"/>
        </w:rPr>
        <w:t xml:space="preserve"> to the economy </w:t>
      </w:r>
      <w:r w:rsidRPr="00204FEC">
        <w:rPr>
          <w:rStyle w:val="Emphasis"/>
          <w:highlight w:val="cyan"/>
        </w:rPr>
        <w:t>would be inevitable</w:t>
      </w:r>
      <w:r w:rsidRPr="00241F05">
        <w:rPr>
          <w:sz w:val="14"/>
        </w:rPr>
        <w:t xml:space="preserve"> as producers and US importers move away from China to avoid the risk and uncertainty,” UBS</w:t>
      </w:r>
    </w:p>
    <w:p w14:paraId="0F4CF4E7" w14:textId="77777777" w:rsidR="006F24FE" w:rsidRDefault="006F24FE" w:rsidP="006F24FE">
      <w:pPr>
        <w:pStyle w:val="Heading4"/>
      </w:pPr>
      <w:r>
        <w:t>Slowdown causes escalation in Taiwan</w:t>
      </w:r>
    </w:p>
    <w:p w14:paraId="165BF339" w14:textId="77777777" w:rsidR="006F24FE" w:rsidRPr="007C7A63" w:rsidRDefault="006F24FE" w:rsidP="006F24FE">
      <w:r w:rsidRPr="007C7A63">
        <w:rPr>
          <w:rStyle w:val="Style13ptBold"/>
        </w:rPr>
        <w:t>Lee 23</w:t>
      </w:r>
      <w:r w:rsidRPr="007C7A63">
        <w:t xml:space="preserve"> Christy August 10 Christy Lee is a journalist and reporter for Voice of America (VOA). She covers a range of topics, including international relations and security issues, particularly focusing on the dynamics in East Asia. Her recent work includes reporting on the military cooperation between Russia and North Korea, as well as the strategic responses of the United States and its allies in the region Voice of America “Experts Say China, Facing Economic Woes, May Become More Aggressive” </w:t>
      </w:r>
      <w:hyperlink r:id="rId80" w:history="1">
        <w:r w:rsidRPr="007C7A63">
          <w:rPr>
            <w:rStyle w:val="Hyperlink"/>
          </w:rPr>
          <w:t>https://www.voanews.com/a/experts-say-china-facing-economic-woes-may-become-more-aggressive/7220384.html</w:t>
        </w:r>
      </w:hyperlink>
      <w:r w:rsidRPr="007C7A63">
        <w:t xml:space="preserve"> ZMR</w:t>
      </w:r>
    </w:p>
    <w:p w14:paraId="608E991D" w14:textId="77777777" w:rsidR="006F24FE" w:rsidRPr="00A419A5" w:rsidRDefault="006F24FE" w:rsidP="006F24FE">
      <w:pPr>
        <w:rPr>
          <w:sz w:val="16"/>
        </w:rPr>
      </w:pPr>
      <w:r w:rsidRPr="00204FEC">
        <w:rPr>
          <w:rStyle w:val="StyleUnderline"/>
          <w:highlight w:val="cyan"/>
        </w:rPr>
        <w:t>China</w:t>
      </w:r>
      <w:r w:rsidRPr="00A419A5">
        <w:rPr>
          <w:rStyle w:val="StyleUnderline"/>
        </w:rPr>
        <w:t xml:space="preserve">'s domestic </w:t>
      </w:r>
      <w:r w:rsidRPr="00204FEC">
        <w:rPr>
          <w:rStyle w:val="StyleUnderline"/>
          <w:highlight w:val="cyan"/>
        </w:rPr>
        <w:t>economic woes</w:t>
      </w:r>
      <w:r w:rsidRPr="00A419A5">
        <w:rPr>
          <w:rStyle w:val="StyleUnderline"/>
        </w:rPr>
        <w:t xml:space="preserve"> are </w:t>
      </w:r>
      <w:r w:rsidRPr="00204FEC">
        <w:rPr>
          <w:rStyle w:val="StyleUnderline"/>
          <w:highlight w:val="cyan"/>
        </w:rPr>
        <w:t>prompt</w:t>
      </w:r>
      <w:r w:rsidRPr="00A419A5">
        <w:rPr>
          <w:rStyle w:val="StyleUnderline"/>
        </w:rPr>
        <w:t xml:space="preserve">ing </w:t>
      </w:r>
      <w:r w:rsidRPr="00204FEC">
        <w:rPr>
          <w:rStyle w:val="StyleUnderline"/>
          <w:highlight w:val="cyan"/>
        </w:rPr>
        <w:t>fears</w:t>
      </w:r>
      <w:r w:rsidRPr="00A419A5">
        <w:rPr>
          <w:sz w:val="16"/>
        </w:rPr>
        <w:t xml:space="preserve"> that </w:t>
      </w:r>
      <w:r w:rsidRPr="00204FEC">
        <w:rPr>
          <w:rStyle w:val="Emphasis"/>
          <w:highlight w:val="cyan"/>
        </w:rPr>
        <w:t>Beijing could compensate by escalating the risk of a war with the U.S. over Taiwan</w:t>
      </w:r>
      <w:r w:rsidRPr="00A419A5">
        <w:rPr>
          <w:sz w:val="16"/>
        </w:rPr>
        <w:t>, according to experts who closely follow the U.S.-China rivalry.</w:t>
      </w:r>
    </w:p>
    <w:p w14:paraId="5994CB58" w14:textId="77777777" w:rsidR="006F24FE" w:rsidRPr="00A419A5" w:rsidRDefault="006F24FE" w:rsidP="006F24FE">
      <w:pPr>
        <w:rPr>
          <w:rStyle w:val="StyleUnderline"/>
        </w:rPr>
      </w:pPr>
      <w:r w:rsidRPr="00A419A5">
        <w:rPr>
          <w:sz w:val="16"/>
        </w:rPr>
        <w:t xml:space="preserve">And </w:t>
      </w:r>
      <w:r w:rsidRPr="00A419A5">
        <w:rPr>
          <w:rStyle w:val="StyleUnderline"/>
        </w:rPr>
        <w:t>China's economic slowdown</w:t>
      </w:r>
      <w:r w:rsidRPr="00A419A5">
        <w:rPr>
          <w:sz w:val="16"/>
        </w:rPr>
        <w:t xml:space="preserve">, already evident in slowing growth, plunging exports and the increasing municipal debt, unemployment and deflation, is </w:t>
      </w:r>
      <w:r w:rsidRPr="00A419A5">
        <w:rPr>
          <w:rStyle w:val="StyleUnderline"/>
        </w:rPr>
        <w:t>likely to worsen if other nations follow the U.S. lead in restricting investments in China.</w:t>
      </w:r>
    </w:p>
    <w:p w14:paraId="3C49D8B1" w14:textId="77777777" w:rsidR="006F24FE" w:rsidRPr="00A419A5" w:rsidRDefault="006F24FE" w:rsidP="006F24FE">
      <w:pPr>
        <w:rPr>
          <w:sz w:val="16"/>
        </w:rPr>
      </w:pPr>
      <w:r w:rsidRPr="00A419A5">
        <w:rPr>
          <w:sz w:val="16"/>
        </w:rPr>
        <w:lastRenderedPageBreak/>
        <w:t xml:space="preserve">A man crosses the road near the central business district in Beijing, July 17, 2023. China's economy grew at a 6.3% annual pace in the April-June quarter, much lower than analysts had forecast given the slow pace of growth the year before. </w:t>
      </w:r>
    </w:p>
    <w:p w14:paraId="780AE373" w14:textId="77777777" w:rsidR="006F24FE" w:rsidRPr="00A419A5" w:rsidRDefault="006F24FE" w:rsidP="006F24FE">
      <w:pPr>
        <w:rPr>
          <w:sz w:val="16"/>
        </w:rPr>
      </w:pPr>
      <w:r w:rsidRPr="00A419A5">
        <w:rPr>
          <w:rStyle w:val="StyleUnderline"/>
        </w:rPr>
        <w:t xml:space="preserve">"China </w:t>
      </w:r>
      <w:r w:rsidRPr="00204FEC">
        <w:rPr>
          <w:rStyle w:val="StyleUnderline"/>
          <w:highlight w:val="cyan"/>
        </w:rPr>
        <w:t>may act more aggressively</w:t>
      </w:r>
      <w:r w:rsidRPr="00A419A5">
        <w:rPr>
          <w:sz w:val="16"/>
        </w:rPr>
        <w:t xml:space="preserve"> in the near term — as its military capabilities mature — </w:t>
      </w:r>
      <w:r w:rsidRPr="00204FEC">
        <w:rPr>
          <w:rStyle w:val="StyleUnderline"/>
          <w:highlight w:val="cyan"/>
        </w:rPr>
        <w:t>to lock in gains</w:t>
      </w:r>
      <w:r w:rsidRPr="00A419A5">
        <w:rPr>
          <w:rStyle w:val="StyleUnderline"/>
        </w:rPr>
        <w:t xml:space="preserve"> while it still has the chance</w:t>
      </w:r>
      <w:r w:rsidRPr="00A419A5">
        <w:rPr>
          <w:sz w:val="16"/>
        </w:rPr>
        <w:t>," said Hal Brands, who served as special assistant to the secretary of defense for strategic planning in 2015-16 in the Obama administration. He is now the Henry A. Kissinger distinguished professor of global affairs at the Johns Hopkins School of Advanced International Studies.</w:t>
      </w:r>
    </w:p>
    <w:p w14:paraId="54C4BB39" w14:textId="77777777" w:rsidR="006F24FE" w:rsidRPr="00A419A5" w:rsidRDefault="006F24FE" w:rsidP="006F24FE">
      <w:pPr>
        <w:rPr>
          <w:sz w:val="16"/>
        </w:rPr>
      </w:pPr>
      <w:r w:rsidRPr="00A419A5">
        <w:rPr>
          <w:sz w:val="16"/>
        </w:rPr>
        <w:t xml:space="preserve">"This is why the </w:t>
      </w:r>
      <w:r w:rsidRPr="00A419A5">
        <w:rPr>
          <w:rStyle w:val="StyleUnderline"/>
        </w:rPr>
        <w:t>danger of a war over Taiwan</w:t>
      </w:r>
      <w:r w:rsidRPr="00A419A5">
        <w:rPr>
          <w:sz w:val="16"/>
        </w:rPr>
        <w:t xml:space="preserve">, for instance, </w:t>
      </w:r>
      <w:r w:rsidRPr="00A419A5">
        <w:rPr>
          <w:rStyle w:val="StyleUnderline"/>
        </w:rPr>
        <w:t>is highest in this decade</w:t>
      </w:r>
      <w:r w:rsidRPr="00A419A5">
        <w:rPr>
          <w:sz w:val="16"/>
        </w:rPr>
        <w:t xml:space="preserve"> — because China will have more military capability than ever before, just as it peaks and starts to decline economically, relative to the United States," said Brands, author of Danger Zone: The Coming Conflict with China.</w:t>
      </w:r>
    </w:p>
    <w:p w14:paraId="1A4F4AB5" w14:textId="77777777" w:rsidR="006F24FE" w:rsidRPr="00A419A5" w:rsidRDefault="006F24FE" w:rsidP="006F24FE">
      <w:pPr>
        <w:rPr>
          <w:sz w:val="16"/>
        </w:rPr>
      </w:pPr>
      <w:r w:rsidRPr="00A419A5">
        <w:rPr>
          <w:rStyle w:val="StyleUnderline"/>
        </w:rPr>
        <w:t xml:space="preserve">Brands said historically, </w:t>
      </w:r>
      <w:r w:rsidRPr="00204FEC">
        <w:rPr>
          <w:rStyle w:val="StyleUnderline"/>
          <w:highlight w:val="cyan"/>
        </w:rPr>
        <w:t>rising great powers</w:t>
      </w:r>
      <w:r w:rsidRPr="00A419A5">
        <w:rPr>
          <w:rStyle w:val="StyleUnderline"/>
        </w:rPr>
        <w:t xml:space="preserve"> have </w:t>
      </w:r>
      <w:r w:rsidRPr="00204FEC">
        <w:rPr>
          <w:rStyle w:val="StyleUnderline"/>
          <w:highlight w:val="cyan"/>
        </w:rPr>
        <w:t>become more aggressive when</w:t>
      </w:r>
      <w:r w:rsidRPr="00A419A5">
        <w:rPr>
          <w:rStyle w:val="StyleUnderline"/>
        </w:rPr>
        <w:t xml:space="preserve"> their </w:t>
      </w:r>
      <w:r w:rsidRPr="00204FEC">
        <w:rPr>
          <w:rStyle w:val="Emphasis"/>
          <w:highlight w:val="cyan"/>
        </w:rPr>
        <w:t xml:space="preserve">economies </w:t>
      </w:r>
      <w:proofErr w:type="gramStart"/>
      <w:r w:rsidRPr="00204FEC">
        <w:rPr>
          <w:rStyle w:val="Emphasis"/>
          <w:highlight w:val="cyan"/>
        </w:rPr>
        <w:t>slow</w:t>
      </w:r>
      <w:proofErr w:type="gramEnd"/>
      <w:r w:rsidRPr="00A419A5">
        <w:rPr>
          <w:rStyle w:val="StyleUnderline"/>
        </w:rPr>
        <w:t xml:space="preserve"> and geopolitical troubles multiply</w:t>
      </w:r>
      <w:r w:rsidRPr="00A419A5">
        <w:rPr>
          <w:sz w:val="16"/>
        </w:rPr>
        <w:t>.</w:t>
      </w:r>
    </w:p>
    <w:p w14:paraId="6EF1C2CA" w14:textId="77777777" w:rsidR="006F24FE" w:rsidRPr="00A419A5" w:rsidRDefault="006F24FE" w:rsidP="006F24FE">
      <w:pPr>
        <w:rPr>
          <w:sz w:val="16"/>
        </w:rPr>
      </w:pPr>
      <w:r w:rsidRPr="00A419A5">
        <w:rPr>
          <w:sz w:val="16"/>
        </w:rPr>
        <w:t>"</w:t>
      </w:r>
      <w:r w:rsidRPr="00A419A5">
        <w:rPr>
          <w:rStyle w:val="StyleUnderline"/>
        </w:rPr>
        <w:t>China is facing these problems today. As China's economy struggles, it will find it harder to overtake the United States as the world's leading power</w:t>
      </w:r>
      <w:r w:rsidRPr="00A419A5">
        <w:rPr>
          <w:sz w:val="16"/>
        </w:rPr>
        <w:t>," he said.</w:t>
      </w:r>
    </w:p>
    <w:p w14:paraId="4BCAB2B2" w14:textId="77777777" w:rsidR="006F24FE" w:rsidRPr="00A419A5" w:rsidRDefault="006F24FE" w:rsidP="006F24FE">
      <w:pPr>
        <w:rPr>
          <w:sz w:val="16"/>
        </w:rPr>
      </w:pPr>
      <w:r w:rsidRPr="00A419A5">
        <w:rPr>
          <w:sz w:val="16"/>
        </w:rPr>
        <w:t>President Joe Biden signed an executive order on Wednesday prohibiting U.S. venture capital and private equity firms from investing in China's advanced technologies that could threaten U.S. national security.</w:t>
      </w:r>
    </w:p>
    <w:p w14:paraId="3A36457C" w14:textId="77777777" w:rsidR="006F24FE" w:rsidRPr="00A419A5" w:rsidRDefault="006F24FE" w:rsidP="006F24FE">
      <w:pPr>
        <w:rPr>
          <w:sz w:val="16"/>
        </w:rPr>
      </w:pPr>
      <w:r w:rsidRPr="00A419A5">
        <w:rPr>
          <w:sz w:val="16"/>
        </w:rPr>
        <w:t xml:space="preserve">Chinese Embassy spokesperson Liu </w:t>
      </w:r>
      <w:proofErr w:type="spellStart"/>
      <w:r w:rsidRPr="00A419A5">
        <w:rPr>
          <w:sz w:val="16"/>
        </w:rPr>
        <w:t>Pengyu</w:t>
      </w:r>
      <w:proofErr w:type="spellEnd"/>
      <w:r w:rsidRPr="00A419A5">
        <w:rPr>
          <w:sz w:val="16"/>
        </w:rPr>
        <w:t xml:space="preserve"> told VOA's Korean Service on Thursday that Beijing is deeply concerned about Biden's move.</w:t>
      </w:r>
    </w:p>
    <w:p w14:paraId="4F147253" w14:textId="77777777" w:rsidR="006F24FE" w:rsidRPr="00A419A5" w:rsidRDefault="006F24FE" w:rsidP="006F24FE">
      <w:pPr>
        <w:rPr>
          <w:sz w:val="16"/>
        </w:rPr>
      </w:pPr>
      <w:r w:rsidRPr="00A419A5">
        <w:rPr>
          <w:sz w:val="16"/>
        </w:rPr>
        <w:t>"Despite China's repeated expression of deep concerns, the U.S. went ahead with new investment restrictions," said Liu. "The Chinese side is very disappointed at this."</w:t>
      </w:r>
    </w:p>
    <w:p w14:paraId="5E72B08B" w14:textId="77777777" w:rsidR="006F24FE" w:rsidRPr="00A419A5" w:rsidRDefault="006F24FE" w:rsidP="006F24FE">
      <w:pPr>
        <w:rPr>
          <w:sz w:val="16"/>
        </w:rPr>
      </w:pPr>
      <w:r w:rsidRPr="00A419A5">
        <w:rPr>
          <w:sz w:val="16"/>
        </w:rPr>
        <w:t xml:space="preserve">Liu continued, "The </w:t>
      </w:r>
      <w:r w:rsidRPr="00A419A5">
        <w:rPr>
          <w:rStyle w:val="StyleUnderline"/>
        </w:rPr>
        <w:t>latest investment restrictions will</w:t>
      </w:r>
      <w:r w:rsidRPr="00A419A5">
        <w:rPr>
          <w:sz w:val="16"/>
        </w:rPr>
        <w:t xml:space="preserve"> seriously </w:t>
      </w:r>
      <w:r w:rsidRPr="00A419A5">
        <w:rPr>
          <w:rStyle w:val="StyleUnderline"/>
        </w:rPr>
        <w:t>undermine the interests of Chinese and American companies and investors</w:t>
      </w:r>
      <w:r w:rsidRPr="00A419A5">
        <w:rPr>
          <w:sz w:val="16"/>
        </w:rPr>
        <w:t>, hinder the normal business cooperation between the two countries and lower the confidence of the international community in the U.S. business environment."</w:t>
      </w:r>
    </w:p>
    <w:p w14:paraId="70EBAEE4" w14:textId="77777777" w:rsidR="006F24FE" w:rsidRPr="00A419A5" w:rsidRDefault="006F24FE" w:rsidP="006F24FE">
      <w:pPr>
        <w:rPr>
          <w:sz w:val="16"/>
        </w:rPr>
      </w:pPr>
      <w:r w:rsidRPr="00204FEC">
        <w:rPr>
          <w:rStyle w:val="StyleUnderline"/>
          <w:highlight w:val="cyan"/>
        </w:rPr>
        <w:t>China has become</w:t>
      </w:r>
      <w:r w:rsidRPr="00A419A5">
        <w:rPr>
          <w:rStyle w:val="StyleUnderline"/>
        </w:rPr>
        <w:t xml:space="preserve"> increasingly </w:t>
      </w:r>
      <w:r w:rsidRPr="00204FEC">
        <w:rPr>
          <w:rStyle w:val="StyleUnderline"/>
          <w:highlight w:val="cyan"/>
        </w:rPr>
        <w:t>aggressive in</w:t>
      </w:r>
      <w:r w:rsidRPr="00A419A5">
        <w:rPr>
          <w:rStyle w:val="StyleUnderline"/>
        </w:rPr>
        <w:t xml:space="preserve"> the </w:t>
      </w:r>
      <w:r w:rsidRPr="00204FEC">
        <w:rPr>
          <w:rStyle w:val="StyleUnderline"/>
          <w:highlight w:val="cyan"/>
        </w:rPr>
        <w:t>S</w:t>
      </w:r>
      <w:r w:rsidRPr="00A419A5">
        <w:rPr>
          <w:rStyle w:val="StyleUnderline"/>
        </w:rPr>
        <w:t xml:space="preserve">outh </w:t>
      </w:r>
      <w:r w:rsidRPr="00204FEC">
        <w:rPr>
          <w:rStyle w:val="StyleUnderline"/>
          <w:highlight w:val="cyan"/>
        </w:rPr>
        <w:t>C</w:t>
      </w:r>
      <w:r w:rsidRPr="00A419A5">
        <w:rPr>
          <w:rStyle w:val="StyleUnderline"/>
        </w:rPr>
        <w:t xml:space="preserve">hina </w:t>
      </w:r>
      <w:r w:rsidRPr="00204FEC">
        <w:rPr>
          <w:rStyle w:val="StyleUnderline"/>
          <w:highlight w:val="cyan"/>
        </w:rPr>
        <w:t>S</w:t>
      </w:r>
      <w:r w:rsidRPr="00A419A5">
        <w:rPr>
          <w:rStyle w:val="StyleUnderline"/>
        </w:rPr>
        <w:t>ea</w:t>
      </w:r>
      <w:r w:rsidRPr="00A419A5">
        <w:rPr>
          <w:sz w:val="16"/>
        </w:rPr>
        <w:t>, using its naval presence to back its sweeping claims to sovereignty over tiny islands and what are estimated to be the sea's vast reserves of untapped oil and natural gas. Beijing's claims have angered competing claimants, including Vietnam, the Philippines, Taiwan, Malaysia and Brunei.</w:t>
      </w:r>
    </w:p>
    <w:p w14:paraId="1CA15E56" w14:textId="77777777" w:rsidR="006F24FE" w:rsidRPr="00A419A5" w:rsidRDefault="006F24FE" w:rsidP="006F24FE">
      <w:pPr>
        <w:rPr>
          <w:sz w:val="16"/>
        </w:rPr>
      </w:pPr>
      <w:r w:rsidRPr="00204FEC">
        <w:rPr>
          <w:rStyle w:val="StyleUnderline"/>
          <w:highlight w:val="cyan"/>
        </w:rPr>
        <w:t>Beijing</w:t>
      </w:r>
      <w:r w:rsidRPr="00A419A5">
        <w:rPr>
          <w:rStyle w:val="StyleUnderline"/>
        </w:rPr>
        <w:t xml:space="preserve"> has also </w:t>
      </w:r>
      <w:r w:rsidRPr="00204FEC">
        <w:rPr>
          <w:rStyle w:val="StyleUnderline"/>
          <w:highlight w:val="cyan"/>
        </w:rPr>
        <w:t>increased</w:t>
      </w:r>
      <w:r w:rsidRPr="00A419A5">
        <w:rPr>
          <w:rStyle w:val="StyleUnderline"/>
        </w:rPr>
        <w:t xml:space="preserve"> its </w:t>
      </w:r>
      <w:r w:rsidRPr="00204FEC">
        <w:rPr>
          <w:rStyle w:val="StyleUnderline"/>
          <w:highlight w:val="cyan"/>
        </w:rPr>
        <w:t>military presence in</w:t>
      </w:r>
      <w:r w:rsidRPr="00A419A5">
        <w:rPr>
          <w:rStyle w:val="StyleUnderline"/>
        </w:rPr>
        <w:t xml:space="preserve"> the </w:t>
      </w:r>
      <w:r w:rsidRPr="00204FEC">
        <w:rPr>
          <w:rStyle w:val="StyleUnderline"/>
          <w:highlight w:val="cyan"/>
        </w:rPr>
        <w:t>Taiwan Strait</w:t>
      </w:r>
      <w:r w:rsidRPr="00A419A5">
        <w:rPr>
          <w:rStyle w:val="StyleUnderline"/>
        </w:rPr>
        <w:t>, where the U.S. has been exercising freedom of navigation</w:t>
      </w:r>
      <w:r w:rsidRPr="00A419A5">
        <w:rPr>
          <w:sz w:val="16"/>
        </w:rPr>
        <w:t xml:space="preserve"> to counter China's aggressive stance against the self-governing island of Taiwan, which Beijing considers its own territory.</w:t>
      </w:r>
    </w:p>
    <w:p w14:paraId="75ACC64E" w14:textId="77777777" w:rsidR="006F24FE" w:rsidRDefault="006F24FE" w:rsidP="006F24FE">
      <w:pPr>
        <w:pStyle w:val="Heading3"/>
      </w:pPr>
      <w:r>
        <w:lastRenderedPageBreak/>
        <w:t>Impact --- Compromise</w:t>
      </w:r>
    </w:p>
    <w:p w14:paraId="00409FF7" w14:textId="77777777" w:rsidR="006F24FE" w:rsidRPr="00BF60C4" w:rsidRDefault="006F24FE" w:rsidP="006F24FE">
      <w:pPr>
        <w:pStyle w:val="Heading4"/>
        <w:rPr>
          <w:rStyle w:val="Style13ptBold"/>
        </w:rPr>
      </w:pPr>
      <w:r>
        <w:rPr>
          <w:rStyle w:val="Style13ptBold"/>
          <w:b/>
          <w:bCs w:val="0"/>
        </w:rPr>
        <w:t xml:space="preserve">A split government </w:t>
      </w:r>
      <w:r w:rsidRPr="00BF60C4">
        <w:rPr>
          <w:rStyle w:val="Style13ptBold"/>
          <w:b/>
          <w:bCs w:val="0"/>
          <w:u w:val="single"/>
        </w:rPr>
        <w:t xml:space="preserve">causes compromise empirically </w:t>
      </w:r>
      <w:r>
        <w:rPr>
          <w:rStyle w:val="Style13ptBold"/>
        </w:rPr>
        <w:t>and is better than a single-party government for legislation and democracy.</w:t>
      </w:r>
    </w:p>
    <w:p w14:paraId="4A458359" w14:textId="77777777" w:rsidR="006F24FE" w:rsidRPr="00BF60C4" w:rsidRDefault="006F24FE" w:rsidP="006F24FE">
      <w:pPr>
        <w:rPr>
          <w:sz w:val="16"/>
        </w:rPr>
      </w:pPr>
      <w:r>
        <w:rPr>
          <w:rStyle w:val="Style13ptBold"/>
        </w:rPr>
        <w:t>Hand 21</w:t>
      </w:r>
      <w:r>
        <w:t xml:space="preserve"> </w:t>
      </w:r>
      <w:r w:rsidRPr="00FD6F45">
        <w:t xml:space="preserve">[Tom Hand; American History Author; 2021 (referenced from social media: https://l.facebook.com/l.php?u=https%3A%2F%2Fwww.americanacorner.com%2Fblog%2Fhistory-divided-government&amp;h=AT0l632nQWPfJ4uRo4E_M7hGq5BK1gsKPUsNZ9aYYsrTWNM0WwARk7OM7wjqD7UhgKXy-nsWu7Xf2A0EOd-wqBUyiP4VDIzB6sWrs7XY8NQ83C2CJJILxQSRiLobZ9mAzmFIM0Zf8w&amp;s=1); Our History of Divided </w:t>
      </w:r>
      <w:proofErr w:type="gramStart"/>
      <w:r w:rsidRPr="00FD6F45">
        <w:t>Government  —</w:t>
      </w:r>
      <w:proofErr w:type="gramEnd"/>
      <w:r w:rsidRPr="00FD6F45">
        <w:t xml:space="preserve"> Americana Corner; Americana Corner; https://www.americanacorner.com/blog/history-divided-government; 7-20-2024; AO]</w:t>
      </w:r>
    </w:p>
    <w:p w14:paraId="67CCC526" w14:textId="77777777" w:rsidR="006F24FE" w:rsidRPr="00BF60C4" w:rsidRDefault="006F24FE" w:rsidP="006F24FE">
      <w:pPr>
        <w:rPr>
          <w:rStyle w:val="StyleUnderline"/>
        </w:rPr>
      </w:pPr>
      <w:r w:rsidRPr="00BF60C4">
        <w:rPr>
          <w:sz w:val="16"/>
        </w:rPr>
        <w:t xml:space="preserve">Not surprisingly, the periods with the most significant legislative changes have occurred under a unified government, while </w:t>
      </w:r>
      <w:r w:rsidRPr="00BF60C4">
        <w:rPr>
          <w:rStyle w:val="StyleUnderline"/>
          <w:highlight w:val="cyan"/>
        </w:rPr>
        <w:t>great compromise</w:t>
      </w:r>
      <w:r w:rsidRPr="00BF60C4">
        <w:rPr>
          <w:rStyle w:val="StyleUnderline"/>
        </w:rPr>
        <w:t xml:space="preserve"> has most often </w:t>
      </w:r>
      <w:r w:rsidRPr="00BF60C4">
        <w:rPr>
          <w:rStyle w:val="StyleUnderline"/>
          <w:highlight w:val="cyan"/>
        </w:rPr>
        <w:t xml:space="preserve">happened </w:t>
      </w:r>
      <w:r w:rsidRPr="00BF60C4">
        <w:rPr>
          <w:rStyle w:val="Emphasis"/>
          <w:highlight w:val="cyan"/>
        </w:rPr>
        <w:t>during</w:t>
      </w:r>
      <w:r w:rsidRPr="00BF60C4">
        <w:rPr>
          <w:rStyle w:val="Emphasis"/>
        </w:rPr>
        <w:t xml:space="preserve"> times of </w:t>
      </w:r>
      <w:r w:rsidRPr="00BF60C4">
        <w:rPr>
          <w:rStyle w:val="Emphasis"/>
          <w:highlight w:val="cyan"/>
        </w:rPr>
        <w:t>divided control</w:t>
      </w:r>
      <w:r w:rsidRPr="00BF60C4">
        <w:rPr>
          <w:rStyle w:val="StyleUnderline"/>
        </w:rPr>
        <w:t>.</w:t>
      </w:r>
    </w:p>
    <w:p w14:paraId="35B42689" w14:textId="77777777" w:rsidR="006F24FE" w:rsidRPr="00BF60C4" w:rsidRDefault="006F24FE" w:rsidP="006F24FE">
      <w:pPr>
        <w:rPr>
          <w:sz w:val="16"/>
        </w:rPr>
      </w:pPr>
      <w:r w:rsidRPr="00BF60C4">
        <w:rPr>
          <w:sz w:val="16"/>
        </w:rPr>
        <w:t xml:space="preserve">For example, President Franklin Roosevelt’s New Deal, President Lyndon Johnson’s Great Society, and President Obama’s Affordable Care Act (Obamacare) were implemented when the same party controlled all three parts of government. </w:t>
      </w:r>
    </w:p>
    <w:p w14:paraId="5B37268A" w14:textId="77777777" w:rsidR="006F24FE" w:rsidRPr="00BF60C4" w:rsidRDefault="006F24FE" w:rsidP="006F24FE">
      <w:pPr>
        <w:rPr>
          <w:sz w:val="16"/>
        </w:rPr>
      </w:pPr>
      <w:r w:rsidRPr="00BF60C4">
        <w:rPr>
          <w:sz w:val="16"/>
        </w:rPr>
        <w:t xml:space="preserve">The question is whether these significant changes were for the betterment or to the detriment of the country. Did these administrations go too far, or did they make much needed change? </w:t>
      </w:r>
    </w:p>
    <w:p w14:paraId="6DCE74FD" w14:textId="77777777" w:rsidR="006F24FE" w:rsidRPr="00BF60C4" w:rsidRDefault="006F24FE" w:rsidP="006F24FE">
      <w:pPr>
        <w:rPr>
          <w:sz w:val="16"/>
        </w:rPr>
      </w:pPr>
      <w:r w:rsidRPr="00BF60C4">
        <w:rPr>
          <w:sz w:val="16"/>
        </w:rPr>
        <w:t xml:space="preserve">As mentioned above, </w:t>
      </w:r>
      <w:r w:rsidRPr="00BF60C4">
        <w:rPr>
          <w:rStyle w:val="StyleUnderline"/>
        </w:rPr>
        <w:t>America has also had many periods of divided government when the parties shared power.</w:t>
      </w:r>
      <w:r w:rsidRPr="00BF60C4">
        <w:rPr>
          <w:sz w:val="16"/>
        </w:rPr>
        <w:t xml:space="preserve"> Let us consider two recent examples, the administrations of President Reagan and President Clinton. </w:t>
      </w:r>
    </w:p>
    <w:p w14:paraId="246B0D97" w14:textId="77777777" w:rsidR="006F24FE" w:rsidRPr="00BF60C4" w:rsidRDefault="006F24FE" w:rsidP="006F24FE">
      <w:pPr>
        <w:rPr>
          <w:sz w:val="16"/>
        </w:rPr>
      </w:pPr>
      <w:r w:rsidRPr="00BF60C4">
        <w:rPr>
          <w:sz w:val="16"/>
        </w:rPr>
        <w:t xml:space="preserve">When President </w:t>
      </w:r>
      <w:r w:rsidRPr="00BF60C4">
        <w:rPr>
          <w:rStyle w:val="StyleUnderline"/>
          <w:highlight w:val="cyan"/>
        </w:rPr>
        <w:t>Reagan</w:t>
      </w:r>
      <w:r w:rsidRPr="00BF60C4">
        <w:rPr>
          <w:rStyle w:val="StyleUnderline"/>
        </w:rPr>
        <w:t xml:space="preserve"> was </w:t>
      </w:r>
      <w:r w:rsidRPr="00BF60C4">
        <w:rPr>
          <w:rStyle w:val="StyleUnderline"/>
          <w:highlight w:val="cyan"/>
        </w:rPr>
        <w:t>elected</w:t>
      </w:r>
      <w:r w:rsidRPr="00BF60C4">
        <w:rPr>
          <w:rStyle w:val="StyleUnderline"/>
        </w:rPr>
        <w:t xml:space="preserve"> in 1980, the </w:t>
      </w:r>
      <w:r w:rsidRPr="00BF60C4">
        <w:rPr>
          <w:rStyle w:val="StyleUnderline"/>
          <w:highlight w:val="cyan"/>
        </w:rPr>
        <w:t>House</w:t>
      </w:r>
      <w:r w:rsidRPr="00BF60C4">
        <w:rPr>
          <w:rStyle w:val="StyleUnderline"/>
        </w:rPr>
        <w:t xml:space="preserve"> was </w:t>
      </w:r>
      <w:r w:rsidRPr="00BF60C4">
        <w:rPr>
          <w:rStyle w:val="StyleUnderline"/>
          <w:highlight w:val="cyan"/>
        </w:rPr>
        <w:t>controlled by</w:t>
      </w:r>
      <w:r w:rsidRPr="00BF60C4">
        <w:rPr>
          <w:rStyle w:val="StyleUnderline"/>
        </w:rPr>
        <w:t xml:space="preserve"> the </w:t>
      </w:r>
      <w:r w:rsidRPr="00BF60C4">
        <w:rPr>
          <w:rStyle w:val="StyleUnderline"/>
          <w:highlight w:val="cyan"/>
        </w:rPr>
        <w:t>Democrats</w:t>
      </w:r>
      <w:r w:rsidRPr="00BF60C4">
        <w:rPr>
          <w:rStyle w:val="StyleUnderline"/>
        </w:rPr>
        <w:t xml:space="preserve"> and Speaker Tip O’Neill. The </w:t>
      </w:r>
      <w:r w:rsidRPr="00BF60C4">
        <w:rPr>
          <w:rStyle w:val="StyleUnderline"/>
          <w:highlight w:val="cyan"/>
        </w:rPr>
        <w:t>divided government</w:t>
      </w:r>
      <w:r w:rsidRPr="00BF60C4">
        <w:rPr>
          <w:rStyle w:val="StyleUnderline"/>
        </w:rPr>
        <w:t xml:space="preserve"> forced these two men to work together and, by doing so, they were able to </w:t>
      </w:r>
      <w:r w:rsidRPr="00BF60C4">
        <w:rPr>
          <w:rStyle w:val="Emphasis"/>
          <w:highlight w:val="cyan"/>
        </w:rPr>
        <w:t>reduce inflation from 12</w:t>
      </w:r>
      <w:r w:rsidRPr="00BF60C4">
        <w:rPr>
          <w:rStyle w:val="Emphasis"/>
        </w:rPr>
        <w:t xml:space="preserve">.5% </w:t>
      </w:r>
      <w:r w:rsidRPr="00BF60C4">
        <w:rPr>
          <w:rStyle w:val="Emphasis"/>
          <w:highlight w:val="cyan"/>
        </w:rPr>
        <w:t>to 4</w:t>
      </w:r>
      <w:r w:rsidRPr="00BF60C4">
        <w:rPr>
          <w:rStyle w:val="Emphasis"/>
        </w:rPr>
        <w:t>.4</w:t>
      </w:r>
      <w:r w:rsidRPr="00BF60C4">
        <w:rPr>
          <w:rStyle w:val="Emphasis"/>
          <w:highlight w:val="cyan"/>
        </w:rPr>
        <w:t>%</w:t>
      </w:r>
      <w:r w:rsidRPr="00BF60C4">
        <w:rPr>
          <w:rStyle w:val="StyleUnderline"/>
        </w:rPr>
        <w:t xml:space="preserve"> and grew the economy by an average of 3.6%</w:t>
      </w:r>
      <w:r w:rsidRPr="00BF60C4">
        <w:rPr>
          <w:sz w:val="16"/>
        </w:rPr>
        <w:t xml:space="preserve"> per year.</w:t>
      </w:r>
    </w:p>
    <w:p w14:paraId="39F5211D" w14:textId="77777777" w:rsidR="006F24FE" w:rsidRPr="00BF60C4" w:rsidRDefault="006F24FE" w:rsidP="006F24FE">
      <w:pPr>
        <w:rPr>
          <w:rStyle w:val="Emphasis"/>
        </w:rPr>
      </w:pPr>
      <w:r w:rsidRPr="00BF60C4">
        <w:rPr>
          <w:sz w:val="16"/>
        </w:rPr>
        <w:t xml:space="preserve">Similarly, </w:t>
      </w:r>
      <w:r w:rsidRPr="00BF60C4">
        <w:rPr>
          <w:rStyle w:val="StyleUnderline"/>
          <w:highlight w:val="cyan"/>
        </w:rPr>
        <w:t>Democrat</w:t>
      </w:r>
      <w:r w:rsidRPr="00BF60C4">
        <w:rPr>
          <w:rStyle w:val="StyleUnderline"/>
        </w:rPr>
        <w:t xml:space="preserve"> Bill </w:t>
      </w:r>
      <w:r w:rsidRPr="00BF60C4">
        <w:rPr>
          <w:rStyle w:val="StyleUnderline"/>
          <w:highlight w:val="cyan"/>
        </w:rPr>
        <w:t>Clinton</w:t>
      </w:r>
      <w:r w:rsidRPr="00BF60C4">
        <w:rPr>
          <w:rStyle w:val="StyleUnderline"/>
        </w:rPr>
        <w:t xml:space="preserve"> was our </w:t>
      </w:r>
      <w:r w:rsidRPr="00BF60C4">
        <w:rPr>
          <w:rStyle w:val="StyleUnderline"/>
          <w:highlight w:val="cyan"/>
        </w:rPr>
        <w:t>President</w:t>
      </w:r>
      <w:r w:rsidRPr="00BF60C4">
        <w:rPr>
          <w:rStyle w:val="StyleUnderline"/>
        </w:rPr>
        <w:t xml:space="preserve"> from 1992-2000, </w:t>
      </w:r>
      <w:r w:rsidRPr="00BF60C4">
        <w:rPr>
          <w:rStyle w:val="StyleUnderline"/>
          <w:highlight w:val="cyan"/>
        </w:rPr>
        <w:t>but Republicans controlled</w:t>
      </w:r>
      <w:r w:rsidRPr="00BF60C4">
        <w:rPr>
          <w:rStyle w:val="StyleUnderline"/>
        </w:rPr>
        <w:t xml:space="preserve"> both Houses of </w:t>
      </w:r>
      <w:r w:rsidRPr="00BF60C4">
        <w:rPr>
          <w:rStyle w:val="StyleUnderline"/>
          <w:highlight w:val="cyan"/>
        </w:rPr>
        <w:t>Congress</w:t>
      </w:r>
      <w:r w:rsidRPr="00BF60C4">
        <w:rPr>
          <w:rStyle w:val="StyleUnderline"/>
        </w:rPr>
        <w:t xml:space="preserve"> during his last six years in office. Once again, the </w:t>
      </w:r>
      <w:r w:rsidRPr="00BF60C4">
        <w:rPr>
          <w:rStyle w:val="StyleUnderline"/>
          <w:highlight w:val="cyan"/>
        </w:rPr>
        <w:t>leaders</w:t>
      </w:r>
      <w:r w:rsidRPr="00BF60C4">
        <w:rPr>
          <w:rStyle w:val="StyleUnderline"/>
        </w:rPr>
        <w:t xml:space="preserve"> of the two parties </w:t>
      </w:r>
      <w:r w:rsidRPr="00BF60C4">
        <w:rPr>
          <w:rStyle w:val="StyleUnderline"/>
          <w:highlight w:val="cyan"/>
        </w:rPr>
        <w:t>cooperated and passed</w:t>
      </w:r>
      <w:r w:rsidRPr="00BF60C4">
        <w:rPr>
          <w:rStyle w:val="StyleUnderline"/>
        </w:rPr>
        <w:t xml:space="preserve"> meaningful legislation like </w:t>
      </w:r>
      <w:r w:rsidRPr="00BF60C4">
        <w:rPr>
          <w:rStyle w:val="StyleUnderline"/>
          <w:highlight w:val="cyan"/>
        </w:rPr>
        <w:t>Welfare reform and</w:t>
      </w:r>
      <w:r w:rsidRPr="00BF60C4">
        <w:rPr>
          <w:rStyle w:val="StyleUnderline"/>
        </w:rPr>
        <w:t xml:space="preserve"> even managed </w:t>
      </w:r>
      <w:r w:rsidRPr="00BF60C4">
        <w:rPr>
          <w:rStyle w:val="Emphasis"/>
        </w:rPr>
        <w:t xml:space="preserve">to </w:t>
      </w:r>
      <w:r w:rsidRPr="00BF60C4">
        <w:rPr>
          <w:rStyle w:val="Emphasis"/>
          <w:highlight w:val="cyan"/>
        </w:rPr>
        <w:t>balance the budget.</w:t>
      </w:r>
      <w:r w:rsidRPr="00BF60C4">
        <w:rPr>
          <w:rStyle w:val="Emphasis"/>
        </w:rPr>
        <w:t xml:space="preserve"> </w:t>
      </w:r>
    </w:p>
    <w:p w14:paraId="0C04256A" w14:textId="77777777" w:rsidR="006F24FE" w:rsidRPr="00BF60C4" w:rsidRDefault="006F24FE" w:rsidP="006F24FE">
      <w:pPr>
        <w:rPr>
          <w:sz w:val="16"/>
        </w:rPr>
      </w:pPr>
      <w:r w:rsidRPr="00BF60C4">
        <w:rPr>
          <w:sz w:val="16"/>
        </w:rPr>
        <w:t xml:space="preserve">Interestingly, since World War II, the two </w:t>
      </w:r>
      <w:r w:rsidRPr="00BF60C4">
        <w:rPr>
          <w:rStyle w:val="StyleUnderline"/>
        </w:rPr>
        <w:t>Presidents with the highest approval ratings have been Reagan (63%) and Clinton (66%)</w:t>
      </w:r>
      <w:r w:rsidRPr="00BF60C4">
        <w:rPr>
          <w:sz w:val="16"/>
        </w:rPr>
        <w:t xml:space="preserve">. While both were very likable men, one must wonder if </w:t>
      </w:r>
      <w:r w:rsidRPr="00BF60C4">
        <w:rPr>
          <w:rStyle w:val="StyleUnderline"/>
        </w:rPr>
        <w:t xml:space="preserve">the </w:t>
      </w:r>
      <w:r w:rsidRPr="00BF60C4">
        <w:rPr>
          <w:rStyle w:val="StyleUnderline"/>
          <w:highlight w:val="cyan"/>
        </w:rPr>
        <w:t xml:space="preserve">division of power held </w:t>
      </w:r>
      <w:r w:rsidRPr="00BF60C4">
        <w:rPr>
          <w:rStyle w:val="StyleUnderline"/>
        </w:rPr>
        <w:t xml:space="preserve">them and their </w:t>
      </w:r>
      <w:r w:rsidRPr="00BF60C4">
        <w:rPr>
          <w:rStyle w:val="StyleUnderline"/>
          <w:highlight w:val="cyan"/>
        </w:rPr>
        <w:t>party in check</w:t>
      </w:r>
      <w:r w:rsidRPr="00BF60C4">
        <w:rPr>
          <w:rStyle w:val="StyleUnderline"/>
        </w:rPr>
        <w:t xml:space="preserve"> and made Americans a bit happier</w:t>
      </w:r>
      <w:r w:rsidRPr="00BF60C4">
        <w:rPr>
          <w:sz w:val="16"/>
        </w:rPr>
        <w:t>.</w:t>
      </w:r>
    </w:p>
    <w:p w14:paraId="161BF8C0" w14:textId="77777777" w:rsidR="006F24FE" w:rsidRPr="00BF60C4" w:rsidRDefault="006F24FE" w:rsidP="006F24FE">
      <w:pPr>
        <w:rPr>
          <w:sz w:val="16"/>
        </w:rPr>
      </w:pPr>
      <w:r w:rsidRPr="00BF60C4">
        <w:rPr>
          <w:sz w:val="16"/>
        </w:rPr>
        <w:t>James Madison worried about one faction or party gaining too much power and, consequently, diminishing the rights of the minority. He wrote “</w:t>
      </w:r>
      <w:r w:rsidRPr="00BF60C4">
        <w:rPr>
          <w:rStyle w:val="StyleUnderline"/>
        </w:rPr>
        <w:t>Where a majority are united by a common sentiment, and have an opportunity, the rights of the minor party become insecure</w:t>
      </w:r>
      <w:r w:rsidRPr="00BF60C4">
        <w:rPr>
          <w:sz w:val="16"/>
        </w:rPr>
        <w:t xml:space="preserve">.” </w:t>
      </w:r>
    </w:p>
    <w:p w14:paraId="4A229BCA" w14:textId="77777777" w:rsidR="006F24FE" w:rsidRPr="00BF60C4" w:rsidRDefault="006F24FE" w:rsidP="006F24FE">
      <w:pPr>
        <w:rPr>
          <w:rStyle w:val="Emphasis"/>
        </w:rPr>
      </w:pPr>
      <w:r w:rsidRPr="00BF60C4">
        <w:rPr>
          <w:sz w:val="16"/>
        </w:rPr>
        <w:t xml:space="preserve">While we cannot eliminate political parties, </w:t>
      </w:r>
      <w:r w:rsidRPr="00BF60C4">
        <w:rPr>
          <w:rStyle w:val="StyleUnderline"/>
        </w:rPr>
        <w:t xml:space="preserve">perhaps </w:t>
      </w:r>
      <w:r w:rsidRPr="00BF60C4">
        <w:rPr>
          <w:rStyle w:val="StyleUnderline"/>
          <w:highlight w:val="cyan"/>
        </w:rPr>
        <w:t>divided government</w:t>
      </w:r>
      <w:r w:rsidRPr="00BF60C4">
        <w:rPr>
          <w:rStyle w:val="StyleUnderline"/>
        </w:rPr>
        <w:t xml:space="preserve"> has at least a </w:t>
      </w:r>
      <w:r w:rsidRPr="00BF60C4">
        <w:rPr>
          <w:rStyle w:val="Emphasis"/>
          <w:highlight w:val="cyan"/>
        </w:rPr>
        <w:t>mitigating</w:t>
      </w:r>
      <w:r w:rsidRPr="00BF60C4">
        <w:rPr>
          <w:rStyle w:val="Emphasis"/>
        </w:rPr>
        <w:t xml:space="preserve"> effect on their </w:t>
      </w:r>
      <w:r w:rsidRPr="00BF60C4">
        <w:rPr>
          <w:rStyle w:val="Emphasis"/>
          <w:highlight w:val="cyan"/>
        </w:rPr>
        <w:t>ills</w:t>
      </w:r>
      <w:r w:rsidRPr="00BF60C4">
        <w:rPr>
          <w:rStyle w:val="StyleUnderline"/>
        </w:rPr>
        <w:t xml:space="preserve">. If you believe that power corrupts, maybe </w:t>
      </w:r>
      <w:r w:rsidRPr="00BF60C4">
        <w:rPr>
          <w:rStyle w:val="StyleUnderline"/>
          <w:highlight w:val="cyan"/>
        </w:rPr>
        <w:t>divided government</w:t>
      </w:r>
      <w:r w:rsidRPr="00BF60C4">
        <w:rPr>
          <w:rStyle w:val="StyleUnderline"/>
        </w:rPr>
        <w:t xml:space="preserve"> and a dilution of power </w:t>
      </w:r>
      <w:r w:rsidRPr="00BF60C4">
        <w:rPr>
          <w:rStyle w:val="Emphasis"/>
        </w:rPr>
        <w:t xml:space="preserve">is </w:t>
      </w:r>
      <w:r w:rsidRPr="00BF60C4">
        <w:rPr>
          <w:rStyle w:val="Emphasis"/>
          <w:highlight w:val="cyan"/>
        </w:rPr>
        <w:t>best for a democracy.</w:t>
      </w:r>
      <w:r w:rsidRPr="00BF60C4">
        <w:rPr>
          <w:rStyle w:val="Emphasis"/>
        </w:rPr>
        <w:t xml:space="preserve"> </w:t>
      </w:r>
    </w:p>
    <w:p w14:paraId="2CBF7D82" w14:textId="77777777" w:rsidR="006F24FE" w:rsidRPr="00BF60C4" w:rsidRDefault="006F24FE" w:rsidP="006F24FE">
      <w:pPr>
        <w:rPr>
          <w:sz w:val="16"/>
        </w:rPr>
      </w:pPr>
      <w:r w:rsidRPr="00BF60C4">
        <w:rPr>
          <w:sz w:val="16"/>
        </w:rPr>
        <w:t xml:space="preserve">WHY IT MATTERS </w:t>
      </w:r>
    </w:p>
    <w:p w14:paraId="493EB7FF" w14:textId="77777777" w:rsidR="006F24FE" w:rsidRPr="00BF60C4" w:rsidRDefault="006F24FE" w:rsidP="006F24FE">
      <w:pPr>
        <w:rPr>
          <w:rStyle w:val="StyleUnderline"/>
        </w:rPr>
      </w:pPr>
      <w:r w:rsidRPr="00BF60C4">
        <w:rPr>
          <w:sz w:val="16"/>
        </w:rPr>
        <w:t xml:space="preserve">So why should our nation’s ability to effectively manage during times of divided government matter to us today? History has shown that the </w:t>
      </w:r>
      <w:r w:rsidRPr="00BF60C4">
        <w:rPr>
          <w:rStyle w:val="StyleUnderline"/>
        </w:rPr>
        <w:t>American people will often elect to have two parties share power.</w:t>
      </w:r>
      <w:r w:rsidRPr="00BF60C4">
        <w:rPr>
          <w:sz w:val="16"/>
        </w:rPr>
        <w:t xml:space="preserve"> I believe this is a function of the </w:t>
      </w:r>
      <w:r w:rsidRPr="00BF60C4">
        <w:rPr>
          <w:rStyle w:val="StyleUnderline"/>
        </w:rPr>
        <w:t xml:space="preserve">innate tendency of everyday Americans to compromise and get along. </w:t>
      </w:r>
    </w:p>
    <w:p w14:paraId="06258E54" w14:textId="77777777" w:rsidR="006F24FE" w:rsidRDefault="006F24FE" w:rsidP="006F24FE">
      <w:pPr>
        <w:rPr>
          <w:sz w:val="16"/>
        </w:rPr>
      </w:pPr>
      <w:r w:rsidRPr="00BF60C4">
        <w:rPr>
          <w:sz w:val="16"/>
        </w:rPr>
        <w:lastRenderedPageBreak/>
        <w:t xml:space="preserve">Given this habit of ours, </w:t>
      </w:r>
      <w:r w:rsidRPr="00BF60C4">
        <w:rPr>
          <w:rStyle w:val="StyleUnderline"/>
        </w:rPr>
        <w:t xml:space="preserve">it is comforting to know that </w:t>
      </w:r>
      <w:r w:rsidRPr="00BF60C4">
        <w:rPr>
          <w:rStyle w:val="StyleUnderline"/>
          <w:highlight w:val="cyan"/>
        </w:rPr>
        <w:t>divided government</w:t>
      </w:r>
      <w:r w:rsidRPr="00BF60C4">
        <w:rPr>
          <w:rStyle w:val="StyleUnderline"/>
        </w:rPr>
        <w:t xml:space="preserve"> not only works, but often works better than a unified government. It is </w:t>
      </w:r>
      <w:r w:rsidRPr="00BF60C4">
        <w:rPr>
          <w:rStyle w:val="Emphasis"/>
          <w:highlight w:val="cyan"/>
        </w:rPr>
        <w:t>proof of the power of compromise</w:t>
      </w:r>
      <w:r w:rsidRPr="00BF60C4">
        <w:rPr>
          <w:sz w:val="16"/>
        </w:rPr>
        <w:t xml:space="preserve"> and how we can reconcile our differences if we are willing to give a little and always keep our common goals in mind. </w:t>
      </w:r>
    </w:p>
    <w:p w14:paraId="69D1D413" w14:textId="77777777" w:rsidR="006F24FE" w:rsidRDefault="006F24FE" w:rsidP="006F24FE">
      <w:pPr>
        <w:pStyle w:val="Heading4"/>
      </w:pPr>
      <w:r>
        <w:t>Divided government increases cooperation and prevents extreme policies.</w:t>
      </w:r>
    </w:p>
    <w:p w14:paraId="31C1D982" w14:textId="77777777" w:rsidR="006F24FE" w:rsidRPr="00625397" w:rsidRDefault="006F24FE" w:rsidP="006F24FE">
      <w:r>
        <w:rPr>
          <w:rStyle w:val="Style13ptBold"/>
        </w:rPr>
        <w:t>Fisher 22</w:t>
      </w:r>
      <w:r>
        <w:t xml:space="preserve"> </w:t>
      </w:r>
      <w:r w:rsidRPr="00625397">
        <w:t xml:space="preserve">[Marc Fisher; </w:t>
      </w:r>
      <w:r>
        <w:t>associate editor at Washington Post</w:t>
      </w:r>
      <w:r w:rsidRPr="00625397">
        <w:t xml:space="preserve">; 11-17-2022; Senate, House control is split. Can a divided government make </w:t>
      </w:r>
      <w:proofErr w:type="gramStart"/>
      <w:r w:rsidRPr="00625397">
        <w:t>progress?;</w:t>
      </w:r>
      <w:proofErr w:type="gramEnd"/>
      <w:r w:rsidRPr="00625397">
        <w:t xml:space="preserve"> Washington Post; https://www.washingtonpost.com/politics/2022/11/17/divided-government-senate-house-control/; 7-20-2024; AO]</w:t>
      </w:r>
    </w:p>
    <w:p w14:paraId="74C22CAF" w14:textId="77777777" w:rsidR="006F24FE" w:rsidRPr="00625397" w:rsidRDefault="006F24FE" w:rsidP="006F24FE">
      <w:pPr>
        <w:rPr>
          <w:sz w:val="16"/>
        </w:rPr>
      </w:pPr>
      <w:r w:rsidRPr="00625397">
        <w:rPr>
          <w:rStyle w:val="StyleUnderline"/>
          <w:highlight w:val="cyan"/>
        </w:rPr>
        <w:t>Divided government</w:t>
      </w:r>
      <w:r w:rsidRPr="00625397">
        <w:rPr>
          <w:rStyle w:val="StyleUnderline"/>
        </w:rPr>
        <w:t xml:space="preserve"> has “</w:t>
      </w:r>
      <w:r w:rsidRPr="00625397">
        <w:rPr>
          <w:rStyle w:val="StyleUnderline"/>
          <w:highlight w:val="cyan"/>
        </w:rPr>
        <w:t>happened before</w:t>
      </w:r>
      <w:r w:rsidRPr="00625397">
        <w:rPr>
          <w:rStyle w:val="StyleUnderline"/>
        </w:rPr>
        <w:t>, and it usually happened after a president didn't do a real good job</w:t>
      </w:r>
      <w:r w:rsidRPr="00625397">
        <w:rPr>
          <w:sz w:val="16"/>
        </w:rPr>
        <w:t xml:space="preserve"> of providing for the country,” she said. A </w:t>
      </w:r>
      <w:r w:rsidRPr="00625397">
        <w:rPr>
          <w:rStyle w:val="StyleUnderline"/>
          <w:highlight w:val="cyan"/>
        </w:rPr>
        <w:t>power split</w:t>
      </w:r>
      <w:r w:rsidRPr="00625397">
        <w:rPr>
          <w:rStyle w:val="StyleUnderline"/>
        </w:rPr>
        <w:t xml:space="preserve"> could “ideally </w:t>
      </w:r>
      <w:r w:rsidRPr="00625397">
        <w:rPr>
          <w:rStyle w:val="StyleUnderline"/>
          <w:highlight w:val="cyan"/>
        </w:rPr>
        <w:t>cause them to</w:t>
      </w:r>
      <w:r w:rsidRPr="00625397">
        <w:rPr>
          <w:rStyle w:val="StyleUnderline"/>
        </w:rPr>
        <w:t xml:space="preserve"> have to get together and </w:t>
      </w:r>
      <w:r w:rsidRPr="00625397">
        <w:rPr>
          <w:rStyle w:val="Emphasis"/>
          <w:highlight w:val="cyan"/>
        </w:rPr>
        <w:t>work things out</w:t>
      </w:r>
      <w:r w:rsidRPr="00625397">
        <w:rPr>
          <w:sz w:val="16"/>
        </w:rPr>
        <w:t>.”</w:t>
      </w:r>
    </w:p>
    <w:p w14:paraId="58393B52" w14:textId="77777777" w:rsidR="006F24FE" w:rsidRPr="00625397" w:rsidRDefault="006F24FE" w:rsidP="006F24FE">
      <w:pPr>
        <w:rPr>
          <w:sz w:val="16"/>
        </w:rPr>
      </w:pPr>
      <w:r w:rsidRPr="00625397">
        <w:rPr>
          <w:sz w:val="16"/>
        </w:rPr>
        <w:t xml:space="preserve">In New Britain, Conn., Gonzalo Ortega, a 19-year-old college student studying engineering, voted for Republican challenger George Logan in a </w:t>
      </w:r>
      <w:proofErr w:type="gramStart"/>
      <w:r w:rsidRPr="00625397">
        <w:rPr>
          <w:sz w:val="16"/>
        </w:rPr>
        <w:t>hotly-contested</w:t>
      </w:r>
      <w:proofErr w:type="gramEnd"/>
      <w:r w:rsidRPr="00625397">
        <w:rPr>
          <w:sz w:val="16"/>
        </w:rPr>
        <w:t xml:space="preserve"> congressional race not so much to make progress on any particular policy, but because “</w:t>
      </w:r>
      <w:r w:rsidRPr="00625397">
        <w:rPr>
          <w:rStyle w:val="StyleUnderline"/>
        </w:rPr>
        <w:t xml:space="preserve">it keeps both sides in check. It </w:t>
      </w:r>
      <w:r w:rsidRPr="00625397">
        <w:rPr>
          <w:rStyle w:val="StyleUnderline"/>
          <w:highlight w:val="cyan"/>
        </w:rPr>
        <w:t xml:space="preserve">doesn’t allow either </w:t>
      </w:r>
      <w:r w:rsidRPr="00625397">
        <w:rPr>
          <w:rStyle w:val="StyleUnderline"/>
        </w:rPr>
        <w:t xml:space="preserve">side </w:t>
      </w:r>
      <w:r w:rsidRPr="00625397">
        <w:rPr>
          <w:rStyle w:val="StyleUnderline"/>
          <w:highlight w:val="cyan"/>
        </w:rPr>
        <w:t xml:space="preserve">to do </w:t>
      </w:r>
      <w:r w:rsidRPr="00625397">
        <w:rPr>
          <w:rStyle w:val="Emphasis"/>
          <w:highlight w:val="cyan"/>
        </w:rPr>
        <w:t>anything</w:t>
      </w:r>
      <w:r w:rsidRPr="00625397">
        <w:rPr>
          <w:rStyle w:val="Emphasis"/>
        </w:rPr>
        <w:t xml:space="preserve"> too </w:t>
      </w:r>
      <w:r w:rsidRPr="00625397">
        <w:rPr>
          <w:rStyle w:val="Emphasis"/>
          <w:highlight w:val="cyan"/>
        </w:rPr>
        <w:t>extreme</w:t>
      </w:r>
      <w:r w:rsidRPr="00625397">
        <w:rPr>
          <w:sz w:val="16"/>
        </w:rPr>
        <w:t>.”</w:t>
      </w:r>
    </w:p>
    <w:p w14:paraId="26A59B79" w14:textId="77777777" w:rsidR="006F24FE" w:rsidRDefault="006F24FE" w:rsidP="006F24FE">
      <w:pPr>
        <w:pStyle w:val="Heading4"/>
      </w:pPr>
      <w:r>
        <w:t>Divided government allows for compromise on important policy.</w:t>
      </w:r>
    </w:p>
    <w:p w14:paraId="3A4A2CE6" w14:textId="77777777" w:rsidR="006F24FE" w:rsidRDefault="006F24FE" w:rsidP="006F24FE">
      <w:r>
        <w:rPr>
          <w:rStyle w:val="Style13ptBold"/>
        </w:rPr>
        <w:t>Panetta 23</w:t>
      </w:r>
      <w:r>
        <w:t xml:space="preserve"> </w:t>
      </w:r>
      <w:r w:rsidRPr="0035705A">
        <w:t>[Leon E.</w:t>
      </w:r>
      <w:r>
        <w:t xml:space="preserve"> Panetta</w:t>
      </w:r>
      <w:r w:rsidRPr="0035705A">
        <w:t xml:space="preserve">; </w:t>
      </w:r>
      <w:r>
        <w:t>Former US Secretary of Defense</w:t>
      </w:r>
      <w:r w:rsidRPr="0035705A">
        <w:t xml:space="preserve">; 2-2-2023; Divided Government — The Choice Between Governing or Chaos; </w:t>
      </w:r>
      <w:r>
        <w:t>PGPF</w:t>
      </w:r>
      <w:r w:rsidRPr="0035705A">
        <w:t>; https://www.pgpf.org/expert-views/bipartisan-policymaking-under-divided-government/divided-government-the-choice-between-governing-or-chaos; 7-2</w:t>
      </w:r>
      <w:r>
        <w:t>3</w:t>
      </w:r>
      <w:r w:rsidRPr="0035705A">
        <w:t>-2024; AO]</w:t>
      </w:r>
    </w:p>
    <w:p w14:paraId="4AA95962" w14:textId="77777777" w:rsidR="006F24FE" w:rsidRPr="008E00F9" w:rsidRDefault="006F24FE" w:rsidP="006F24FE">
      <w:pPr>
        <w:rPr>
          <w:rStyle w:val="StyleUnderline"/>
        </w:rPr>
      </w:pPr>
      <w:r w:rsidRPr="008E00F9">
        <w:rPr>
          <w:sz w:val="16"/>
        </w:rPr>
        <w:t xml:space="preserve">At the same time, </w:t>
      </w:r>
      <w:r w:rsidRPr="008E00F9">
        <w:rPr>
          <w:rStyle w:val="StyleUnderline"/>
        </w:rPr>
        <w:t xml:space="preserve">there is hope for </w:t>
      </w:r>
      <w:r w:rsidRPr="008E00F9">
        <w:rPr>
          <w:rStyle w:val="StyleUnderline"/>
          <w:highlight w:val="cyan"/>
        </w:rPr>
        <w:t>divided government</w:t>
      </w:r>
      <w:r w:rsidRPr="008E00F9">
        <w:rPr>
          <w:rStyle w:val="StyleUnderline"/>
        </w:rPr>
        <w:t xml:space="preserve"> in the Senate. There are </w:t>
      </w:r>
      <w:proofErr w:type="gramStart"/>
      <w:r w:rsidRPr="008E00F9">
        <w:rPr>
          <w:rStyle w:val="StyleUnderline"/>
        </w:rPr>
        <w:t>a large number of</w:t>
      </w:r>
      <w:proofErr w:type="gramEnd"/>
      <w:r w:rsidRPr="008E00F9">
        <w:rPr>
          <w:rStyle w:val="StyleUnderline"/>
        </w:rPr>
        <w:t xml:space="preserve"> both Democratic and Republican Senators that have </w:t>
      </w:r>
      <w:r w:rsidRPr="008E00F9">
        <w:rPr>
          <w:rStyle w:val="StyleUnderline"/>
          <w:highlight w:val="cyan"/>
        </w:rPr>
        <w:t>proven</w:t>
      </w:r>
      <w:r w:rsidRPr="008E00F9">
        <w:rPr>
          <w:rStyle w:val="StyleUnderline"/>
        </w:rPr>
        <w:t xml:space="preserve"> that </w:t>
      </w:r>
      <w:r w:rsidRPr="008E00F9">
        <w:rPr>
          <w:rStyle w:val="StyleUnderline"/>
          <w:highlight w:val="cyan"/>
        </w:rPr>
        <w:t>they</w:t>
      </w:r>
      <w:r w:rsidRPr="008E00F9">
        <w:rPr>
          <w:rStyle w:val="StyleUnderline"/>
        </w:rPr>
        <w:t xml:space="preserve"> are willing to </w:t>
      </w:r>
      <w:r w:rsidRPr="008E00F9">
        <w:rPr>
          <w:rStyle w:val="StyleUnderline"/>
          <w:highlight w:val="cyan"/>
        </w:rPr>
        <w:t>work together</w:t>
      </w:r>
      <w:r w:rsidRPr="008E00F9">
        <w:rPr>
          <w:sz w:val="16"/>
        </w:rPr>
        <w:t xml:space="preserve"> to do the business of the nation. There are </w:t>
      </w:r>
      <w:r w:rsidRPr="008E00F9">
        <w:rPr>
          <w:rStyle w:val="StyleUnderline"/>
        </w:rPr>
        <w:t xml:space="preserve">opportunities in this new Congress to </w:t>
      </w:r>
      <w:r w:rsidRPr="008E00F9">
        <w:rPr>
          <w:rStyle w:val="StyleUnderline"/>
          <w:highlight w:val="cyan"/>
        </w:rPr>
        <w:t>work</w:t>
      </w:r>
      <w:r w:rsidRPr="008E00F9">
        <w:rPr>
          <w:rStyle w:val="StyleUnderline"/>
        </w:rPr>
        <w:t xml:space="preserve"> with the Administration </w:t>
      </w:r>
      <w:r w:rsidRPr="008E00F9">
        <w:rPr>
          <w:rStyle w:val="StyleUnderline"/>
          <w:highlight w:val="cyan"/>
        </w:rPr>
        <w:t>to legislate</w:t>
      </w:r>
      <w:r w:rsidRPr="008E00F9">
        <w:rPr>
          <w:rStyle w:val="StyleUnderline"/>
        </w:rPr>
        <w:t xml:space="preserve"> on a few critical issues: </w:t>
      </w:r>
      <w:r w:rsidRPr="008E00F9">
        <w:rPr>
          <w:rStyle w:val="Emphasis"/>
          <w:highlight w:val="cyan"/>
        </w:rPr>
        <w:t>immigration</w:t>
      </w:r>
      <w:r w:rsidRPr="008E00F9">
        <w:rPr>
          <w:rStyle w:val="Emphasis"/>
        </w:rPr>
        <w:t xml:space="preserve"> reform</w:t>
      </w:r>
      <w:r w:rsidRPr="008E00F9">
        <w:rPr>
          <w:rStyle w:val="StyleUnderline"/>
        </w:rPr>
        <w:t xml:space="preserve">, controlling </w:t>
      </w:r>
      <w:r w:rsidRPr="008E00F9">
        <w:rPr>
          <w:rStyle w:val="Emphasis"/>
          <w:highlight w:val="cyan"/>
        </w:rPr>
        <w:t>crime</w:t>
      </w:r>
      <w:r w:rsidRPr="008E00F9">
        <w:rPr>
          <w:rStyle w:val="StyleUnderline"/>
        </w:rPr>
        <w:t xml:space="preserve">, </w:t>
      </w:r>
      <w:r w:rsidRPr="008E00F9">
        <w:rPr>
          <w:rStyle w:val="Emphasis"/>
        </w:rPr>
        <w:t xml:space="preserve">restoring a </w:t>
      </w:r>
      <w:r w:rsidRPr="008E00F9">
        <w:rPr>
          <w:rStyle w:val="Emphasis"/>
          <w:highlight w:val="cyan"/>
        </w:rPr>
        <w:t>budget</w:t>
      </w:r>
      <w:r w:rsidRPr="008E00F9">
        <w:rPr>
          <w:rStyle w:val="StyleUnderline"/>
        </w:rPr>
        <w:t xml:space="preserve"> process that </w:t>
      </w:r>
      <w:r w:rsidRPr="008E00F9">
        <w:rPr>
          <w:rStyle w:val="Emphasis"/>
        </w:rPr>
        <w:t xml:space="preserve">promotes </w:t>
      </w:r>
      <w:r w:rsidRPr="008E00F9">
        <w:rPr>
          <w:rStyle w:val="Emphasis"/>
          <w:highlight w:val="cyan"/>
        </w:rPr>
        <w:t>fiscal discipline</w:t>
      </w:r>
      <w:r w:rsidRPr="008E00F9">
        <w:rPr>
          <w:rStyle w:val="StyleUnderline"/>
        </w:rPr>
        <w:t xml:space="preserve"> as part of the answer to inflation, passing a farm bill </w:t>
      </w:r>
      <w:r w:rsidRPr="008E00F9">
        <w:rPr>
          <w:rStyle w:val="StyleUnderline"/>
          <w:highlight w:val="cyan"/>
        </w:rPr>
        <w:t>that</w:t>
      </w:r>
      <w:r w:rsidRPr="008E00F9">
        <w:rPr>
          <w:rStyle w:val="Emphasis"/>
          <w:highlight w:val="cyan"/>
        </w:rPr>
        <w:t xml:space="preserve"> increases food supplies</w:t>
      </w:r>
      <w:r w:rsidRPr="008E00F9">
        <w:rPr>
          <w:rStyle w:val="Emphasis"/>
        </w:rPr>
        <w:t xml:space="preserve"> </w:t>
      </w:r>
      <w:r w:rsidRPr="008E00F9">
        <w:rPr>
          <w:rStyle w:val="StyleUnderline"/>
        </w:rPr>
        <w:t xml:space="preserve">for the world, and </w:t>
      </w:r>
      <w:r w:rsidRPr="008E00F9">
        <w:rPr>
          <w:rStyle w:val="Emphasis"/>
          <w:highlight w:val="cyan"/>
        </w:rPr>
        <w:t>strengthening</w:t>
      </w:r>
      <w:r w:rsidRPr="008E00F9">
        <w:rPr>
          <w:rStyle w:val="Emphasis"/>
        </w:rPr>
        <w:t xml:space="preserve"> our </w:t>
      </w:r>
      <w:r w:rsidRPr="008E00F9">
        <w:rPr>
          <w:rStyle w:val="Emphasis"/>
          <w:highlight w:val="cyan"/>
        </w:rPr>
        <w:t>defense</w:t>
      </w:r>
      <w:r w:rsidRPr="008E00F9">
        <w:rPr>
          <w:rStyle w:val="Emphasis"/>
        </w:rPr>
        <w:t xml:space="preserve"> forces</w:t>
      </w:r>
      <w:r w:rsidRPr="008E00F9">
        <w:rPr>
          <w:rStyle w:val="StyleUnderline"/>
        </w:rPr>
        <w:t xml:space="preserve"> and our </w:t>
      </w:r>
      <w:r w:rsidRPr="008E00F9">
        <w:rPr>
          <w:rStyle w:val="StyleUnderline"/>
          <w:highlight w:val="cyan"/>
        </w:rPr>
        <w:t>support</w:t>
      </w:r>
      <w:r w:rsidRPr="008E00F9">
        <w:rPr>
          <w:rStyle w:val="StyleUnderline"/>
        </w:rPr>
        <w:t xml:space="preserve"> for </w:t>
      </w:r>
      <w:r w:rsidRPr="008E00F9">
        <w:rPr>
          <w:rStyle w:val="StyleUnderline"/>
          <w:highlight w:val="cyan"/>
        </w:rPr>
        <w:t>Ukraine</w:t>
      </w:r>
      <w:r w:rsidRPr="008E00F9">
        <w:rPr>
          <w:rStyle w:val="StyleUnderline"/>
        </w:rPr>
        <w:t>.</w:t>
      </w:r>
      <w:r w:rsidRPr="008E00F9">
        <w:rPr>
          <w:sz w:val="16"/>
        </w:rPr>
        <w:t xml:space="preserve"> If a majority of responsible Republican and Democratic members on the House side are willing to be part of these efforts,</w:t>
      </w:r>
      <w:r w:rsidRPr="008E00F9">
        <w:rPr>
          <w:rStyle w:val="StyleUnderline"/>
        </w:rPr>
        <w:t xml:space="preserve"> </w:t>
      </w:r>
      <w:r w:rsidRPr="008E00F9">
        <w:rPr>
          <w:rStyle w:val="StyleUnderline"/>
          <w:highlight w:val="cyan"/>
        </w:rPr>
        <w:t>they have</w:t>
      </w:r>
      <w:r w:rsidRPr="008E00F9">
        <w:rPr>
          <w:rStyle w:val="StyleUnderline"/>
        </w:rPr>
        <w:t xml:space="preserve"> the </w:t>
      </w:r>
      <w:r w:rsidRPr="008E00F9">
        <w:rPr>
          <w:rStyle w:val="StyleUnderline"/>
          <w:highlight w:val="cyan"/>
        </w:rPr>
        <w:t>votes to isolate</w:t>
      </w:r>
      <w:r w:rsidRPr="008E00F9">
        <w:rPr>
          <w:rStyle w:val="StyleUnderline"/>
        </w:rPr>
        <w:t xml:space="preserve"> the </w:t>
      </w:r>
      <w:r w:rsidRPr="008E00F9">
        <w:rPr>
          <w:rStyle w:val="StyleUnderline"/>
          <w:highlight w:val="cyan"/>
        </w:rPr>
        <w:t>extremist and pass bipartisan legislation</w:t>
      </w:r>
      <w:r w:rsidRPr="008E00F9">
        <w:rPr>
          <w:rStyle w:val="StyleUnderline"/>
        </w:rPr>
        <w:t>.</w:t>
      </w:r>
    </w:p>
    <w:p w14:paraId="5DD6D8AB" w14:textId="77777777" w:rsidR="006F24FE" w:rsidRDefault="006F24FE" w:rsidP="006F24FE">
      <w:pPr>
        <w:pStyle w:val="Heading4"/>
      </w:pPr>
      <w:r>
        <w:t>Divisions in Congress cause compromise.</w:t>
      </w:r>
    </w:p>
    <w:p w14:paraId="164310AF" w14:textId="77777777" w:rsidR="006F24FE" w:rsidRDefault="006F24FE" w:rsidP="006F24FE">
      <w:r>
        <w:rPr>
          <w:rStyle w:val="Style13ptBold"/>
        </w:rPr>
        <w:t xml:space="preserve">US Embassy 23 </w:t>
      </w:r>
      <w:r w:rsidRPr="008E6E6E">
        <w:t xml:space="preserve">[U.S. </w:t>
      </w:r>
      <w:r>
        <w:t>Embassy</w:t>
      </w:r>
      <w:r w:rsidRPr="008E6E6E">
        <w:t xml:space="preserve"> Italy; </w:t>
      </w:r>
      <w:r>
        <w:t>Official US government embassy in Italy</w:t>
      </w:r>
      <w:r w:rsidRPr="008E6E6E">
        <w:t xml:space="preserve">; </w:t>
      </w:r>
      <w:r>
        <w:t>1-12-2023</w:t>
      </w:r>
      <w:r w:rsidRPr="008E6E6E">
        <w:t xml:space="preserve">; How do major political parties split control of </w:t>
      </w:r>
      <w:proofErr w:type="gramStart"/>
      <w:r w:rsidRPr="008E6E6E">
        <w:t>Congress?;</w:t>
      </w:r>
      <w:proofErr w:type="gramEnd"/>
      <w:r w:rsidRPr="008E6E6E">
        <w:t xml:space="preserve"> U.S. Embassy &amp; Consulates in Italy; https://it.usembassy.gov/how-do-major-political-parties-split-control-of-congress/; 7-23-2024; AO]</w:t>
      </w:r>
    </w:p>
    <w:p w14:paraId="25E3C704" w14:textId="77777777" w:rsidR="006F24FE" w:rsidRPr="00E66385" w:rsidRDefault="006F24FE" w:rsidP="006F24FE">
      <w:pPr>
        <w:rPr>
          <w:sz w:val="16"/>
        </w:rPr>
      </w:pPr>
      <w:r w:rsidRPr="00E66385">
        <w:rPr>
          <w:sz w:val="16"/>
        </w:rPr>
        <w:t xml:space="preserve">So why do </w:t>
      </w:r>
      <w:r w:rsidRPr="00E66385">
        <w:rPr>
          <w:rStyle w:val="StyleUnderline"/>
        </w:rPr>
        <w:t>American voters choose people of different political persuasions to run different parts of the government</w:t>
      </w:r>
      <w:r w:rsidRPr="00E66385">
        <w:rPr>
          <w:sz w:val="16"/>
        </w:rPr>
        <w:t xml:space="preserve">? Abramowitz says </w:t>
      </w:r>
      <w:r w:rsidRPr="00E66385">
        <w:rPr>
          <w:rStyle w:val="StyleUnderline"/>
        </w:rPr>
        <w:t xml:space="preserve">it’s a </w:t>
      </w:r>
      <w:r w:rsidRPr="00E66385">
        <w:rPr>
          <w:rStyle w:val="StyleUnderline"/>
          <w:highlight w:val="cyan"/>
        </w:rPr>
        <w:t>function of</w:t>
      </w:r>
      <w:r w:rsidRPr="00E66385">
        <w:rPr>
          <w:rStyle w:val="StyleUnderline"/>
        </w:rPr>
        <w:t xml:space="preserve"> a very </w:t>
      </w:r>
      <w:r w:rsidRPr="00E66385">
        <w:rPr>
          <w:rStyle w:val="StyleUnderline"/>
          <w:highlight w:val="cyan"/>
        </w:rPr>
        <w:t>close divide</w:t>
      </w:r>
      <w:r w:rsidRPr="00E66385">
        <w:rPr>
          <w:rStyle w:val="StyleUnderline"/>
        </w:rPr>
        <w:t xml:space="preserve"> among Americans</w:t>
      </w:r>
      <w:r w:rsidRPr="00E66385">
        <w:rPr>
          <w:sz w:val="16"/>
        </w:rPr>
        <w:t xml:space="preserve"> between the two parties. And he points out that while some voters chose candidates based on their party, many independent (“swing”) voters choose based on the </w:t>
      </w:r>
      <w:proofErr w:type="gramStart"/>
      <w:r w:rsidRPr="00E66385">
        <w:rPr>
          <w:sz w:val="16"/>
        </w:rPr>
        <w:t>particular candidates</w:t>
      </w:r>
      <w:proofErr w:type="gramEnd"/>
      <w:r w:rsidRPr="00E66385">
        <w:rPr>
          <w:sz w:val="16"/>
        </w:rPr>
        <w:t xml:space="preserve"> in their district. “</w:t>
      </w:r>
      <w:r w:rsidRPr="00E66385">
        <w:rPr>
          <w:rStyle w:val="StyleUnderline"/>
        </w:rPr>
        <w:t xml:space="preserve">The party </w:t>
      </w:r>
      <w:r w:rsidRPr="00E66385">
        <w:rPr>
          <w:rStyle w:val="StyleUnderline"/>
          <w:highlight w:val="cyan"/>
        </w:rPr>
        <w:t>balance is</w:t>
      </w:r>
      <w:r w:rsidRPr="00E66385">
        <w:rPr>
          <w:rStyle w:val="StyleUnderline"/>
        </w:rPr>
        <w:t xml:space="preserve"> the </w:t>
      </w:r>
      <w:r w:rsidRPr="00E66385">
        <w:rPr>
          <w:rStyle w:val="StyleUnderline"/>
          <w:highlight w:val="cyan"/>
        </w:rPr>
        <w:t>outcome of</w:t>
      </w:r>
      <w:r w:rsidRPr="00E66385">
        <w:rPr>
          <w:rStyle w:val="StyleUnderline"/>
        </w:rPr>
        <w:t xml:space="preserve"> so many </w:t>
      </w:r>
      <w:r w:rsidRPr="00E66385">
        <w:rPr>
          <w:rStyle w:val="StyleUnderline"/>
          <w:highlight w:val="cyan"/>
        </w:rPr>
        <w:t>different elections</w:t>
      </w:r>
      <w:r w:rsidRPr="00E66385">
        <w:rPr>
          <w:sz w:val="16"/>
        </w:rPr>
        <w:t>,” he says.</w:t>
      </w:r>
    </w:p>
    <w:p w14:paraId="2E56BC32" w14:textId="77777777" w:rsidR="006F24FE" w:rsidRPr="00E66385" w:rsidRDefault="006F24FE" w:rsidP="006F24FE">
      <w:pPr>
        <w:rPr>
          <w:rStyle w:val="Emphasis"/>
        </w:rPr>
      </w:pPr>
      <w:r w:rsidRPr="00E66385">
        <w:rPr>
          <w:rStyle w:val="Emphasis"/>
          <w:highlight w:val="cyan"/>
        </w:rPr>
        <w:t>Divisions beget compromise</w:t>
      </w:r>
    </w:p>
    <w:p w14:paraId="507E988A" w14:textId="77777777" w:rsidR="006F24FE" w:rsidRPr="00E66385" w:rsidRDefault="006F24FE" w:rsidP="006F24FE">
      <w:pPr>
        <w:rPr>
          <w:sz w:val="16"/>
        </w:rPr>
      </w:pPr>
      <w:r w:rsidRPr="00E66385">
        <w:rPr>
          <w:rStyle w:val="StyleUnderline"/>
        </w:rPr>
        <w:lastRenderedPageBreak/>
        <w:t xml:space="preserve">Divided government highlights a wariness </w:t>
      </w:r>
      <w:r w:rsidRPr="00E66385">
        <w:rPr>
          <w:rStyle w:val="StyleUnderline"/>
          <w:highlight w:val="cyan"/>
        </w:rPr>
        <w:t>voters</w:t>
      </w:r>
      <w:r w:rsidRPr="00E66385">
        <w:rPr>
          <w:rStyle w:val="StyleUnderline"/>
        </w:rPr>
        <w:t xml:space="preserve"> have of politicians as a group</w:t>
      </w:r>
      <w:r w:rsidRPr="00E66385">
        <w:rPr>
          <w:sz w:val="16"/>
        </w:rPr>
        <w:t>, according to Baker, even when voters like their own local representative. “</w:t>
      </w:r>
      <w:r w:rsidRPr="00E66385">
        <w:rPr>
          <w:rStyle w:val="StyleUnderline"/>
        </w:rPr>
        <w:t xml:space="preserve">They </w:t>
      </w:r>
      <w:r w:rsidRPr="00E66385">
        <w:rPr>
          <w:rStyle w:val="StyleUnderline"/>
          <w:highlight w:val="cyan"/>
        </w:rPr>
        <w:t>feel stalemate is</w:t>
      </w:r>
      <w:r w:rsidRPr="00E66385">
        <w:rPr>
          <w:rStyle w:val="StyleUnderline"/>
        </w:rPr>
        <w:t xml:space="preserve"> a </w:t>
      </w:r>
      <w:r w:rsidRPr="00E66385">
        <w:rPr>
          <w:rStyle w:val="StyleUnderline"/>
          <w:highlight w:val="cyan"/>
        </w:rPr>
        <w:t>good</w:t>
      </w:r>
      <w:r w:rsidRPr="00E66385">
        <w:rPr>
          <w:rStyle w:val="StyleUnderline"/>
        </w:rPr>
        <w:t xml:space="preserve"> thing</w:t>
      </w:r>
      <w:r w:rsidRPr="00E66385">
        <w:rPr>
          <w:sz w:val="16"/>
        </w:rPr>
        <w:t>.”</w:t>
      </w:r>
    </w:p>
    <w:p w14:paraId="23AEBFD3" w14:textId="77777777" w:rsidR="006F24FE" w:rsidRDefault="006F24FE" w:rsidP="006F24FE">
      <w:pPr>
        <w:rPr>
          <w:rStyle w:val="Emphasis"/>
        </w:rPr>
      </w:pPr>
      <w:r w:rsidRPr="00E66385">
        <w:rPr>
          <w:rStyle w:val="StyleUnderline"/>
        </w:rPr>
        <w:t xml:space="preserve">The practical effect of different parties in the White House and the House of Representatives will mean enacting </w:t>
      </w:r>
      <w:r w:rsidRPr="00E66385">
        <w:rPr>
          <w:rStyle w:val="StyleUnderline"/>
          <w:highlight w:val="cyan"/>
        </w:rPr>
        <w:t>legislation</w:t>
      </w:r>
      <w:r w:rsidRPr="00E66385">
        <w:rPr>
          <w:rStyle w:val="StyleUnderline"/>
        </w:rPr>
        <w:t xml:space="preserve"> </w:t>
      </w:r>
      <w:r w:rsidRPr="00E66385">
        <w:rPr>
          <w:rStyle w:val="Emphasis"/>
        </w:rPr>
        <w:t xml:space="preserve">will </w:t>
      </w:r>
      <w:r w:rsidRPr="00E66385">
        <w:rPr>
          <w:rStyle w:val="Emphasis"/>
          <w:highlight w:val="cyan"/>
        </w:rPr>
        <w:t>require compromise</w:t>
      </w:r>
      <w:r w:rsidRPr="00E66385">
        <w:rPr>
          <w:rStyle w:val="Emphasis"/>
        </w:rPr>
        <w:t>.</w:t>
      </w:r>
    </w:p>
    <w:p w14:paraId="0201C564" w14:textId="77777777" w:rsidR="006F24FE" w:rsidRPr="00D95C5A" w:rsidRDefault="006F24FE" w:rsidP="006F24FE">
      <w:pPr>
        <w:pStyle w:val="Heading4"/>
      </w:pPr>
      <w:r>
        <w:t xml:space="preserve">Divided government </w:t>
      </w:r>
      <w:r>
        <w:rPr>
          <w:u w:val="single"/>
        </w:rPr>
        <w:t>empirically</w:t>
      </w:r>
      <w:r>
        <w:t xml:space="preserve"> results in stronger, bipartisan legislation through compromise.</w:t>
      </w:r>
    </w:p>
    <w:p w14:paraId="18FE4899" w14:textId="77777777" w:rsidR="006F24FE" w:rsidRDefault="006F24FE" w:rsidP="006F24FE">
      <w:r>
        <w:rPr>
          <w:rStyle w:val="Style13ptBold"/>
        </w:rPr>
        <w:t>CTW 18</w:t>
      </w:r>
      <w:r>
        <w:t xml:space="preserve"> </w:t>
      </w:r>
      <w:r w:rsidRPr="00F97693">
        <w:t>[</w:t>
      </w:r>
      <w:r>
        <w:t>CTW</w:t>
      </w:r>
      <w:r w:rsidRPr="00F97693">
        <w:t xml:space="preserve">; </w:t>
      </w:r>
      <w:r>
        <w:t>bipartisan policy center</w:t>
      </w:r>
      <w:r w:rsidRPr="00F97693">
        <w:t xml:space="preserve">; 12-11-2018; How Congress Can Make </w:t>
      </w:r>
      <w:proofErr w:type="gramStart"/>
      <w:r w:rsidRPr="00F97693">
        <w:t>A</w:t>
      </w:r>
      <w:proofErr w:type="gramEnd"/>
      <w:r w:rsidRPr="00F97693">
        <w:t xml:space="preserve"> Divided Government Work—And Succeed; </w:t>
      </w:r>
      <w:r>
        <w:t>CTW</w:t>
      </w:r>
      <w:r w:rsidRPr="00F97693">
        <w:t>; https://congressthatworks.com/congress-can-make-divided-government-work-succeed/; 7-23-2024; AO]</w:t>
      </w:r>
    </w:p>
    <w:p w14:paraId="6E33E30F" w14:textId="77777777" w:rsidR="006F24FE" w:rsidRPr="00012E7E" w:rsidRDefault="006F24FE" w:rsidP="006F24FE">
      <w:pPr>
        <w:rPr>
          <w:rStyle w:val="StyleUnderline"/>
        </w:rPr>
      </w:pPr>
      <w:r w:rsidRPr="00012E7E">
        <w:rPr>
          <w:sz w:val="16"/>
        </w:rPr>
        <w:t xml:space="preserve">While legislators are often confronted with challenges in </w:t>
      </w:r>
      <w:r w:rsidRPr="00012E7E">
        <w:rPr>
          <w:rStyle w:val="StyleUnderline"/>
        </w:rPr>
        <w:t xml:space="preserve">a </w:t>
      </w:r>
      <w:r w:rsidRPr="00012E7E">
        <w:rPr>
          <w:rStyle w:val="StyleUnderline"/>
          <w:highlight w:val="cyan"/>
        </w:rPr>
        <w:t>divided government</w:t>
      </w:r>
      <w:r w:rsidRPr="00012E7E">
        <w:rPr>
          <w:sz w:val="16"/>
        </w:rPr>
        <w:t xml:space="preserve">, they are also </w:t>
      </w:r>
      <w:r w:rsidRPr="00012E7E">
        <w:rPr>
          <w:rStyle w:val="StyleUnderline"/>
        </w:rPr>
        <w:t xml:space="preserve">provided </w:t>
      </w:r>
      <w:r w:rsidRPr="00012E7E">
        <w:rPr>
          <w:rStyle w:val="StyleUnderline"/>
          <w:highlight w:val="cyan"/>
        </w:rPr>
        <w:t xml:space="preserve">an opportunity to </w:t>
      </w:r>
      <w:r w:rsidRPr="00012E7E">
        <w:rPr>
          <w:rStyle w:val="Emphasis"/>
          <w:highlight w:val="cyan"/>
        </w:rPr>
        <w:t>prioritize bipartisanship</w:t>
      </w:r>
      <w:r w:rsidRPr="00012E7E">
        <w:rPr>
          <w:rStyle w:val="StyleUnderline"/>
        </w:rPr>
        <w:t xml:space="preserve"> for the greater good of the nation</w:t>
      </w:r>
      <w:r w:rsidRPr="00012E7E">
        <w:rPr>
          <w:sz w:val="16"/>
        </w:rPr>
        <w:t xml:space="preserve">. The strength of government is tested when Congress is divided, but </w:t>
      </w:r>
      <w:r w:rsidRPr="00012E7E">
        <w:rPr>
          <w:rStyle w:val="StyleUnderline"/>
        </w:rPr>
        <w:t xml:space="preserve">history has repeatedly shown our exceptional ability to </w:t>
      </w:r>
      <w:r w:rsidRPr="00012E7E">
        <w:rPr>
          <w:rStyle w:val="StyleUnderline"/>
          <w:highlight w:val="cyan"/>
        </w:rPr>
        <w:t>overcome partisanship</w:t>
      </w:r>
      <w:r w:rsidRPr="00012E7E">
        <w:rPr>
          <w:rStyle w:val="StyleUnderline"/>
        </w:rPr>
        <w:t xml:space="preserve"> to make a divided government work: in our nation’s history, </w:t>
      </w:r>
      <w:r w:rsidRPr="00012E7E">
        <w:rPr>
          <w:rStyle w:val="StyleUnderline"/>
          <w:highlight w:val="cyan"/>
        </w:rPr>
        <w:t>divided governments</w:t>
      </w:r>
      <w:r w:rsidRPr="00012E7E">
        <w:rPr>
          <w:rStyle w:val="StyleUnderline"/>
        </w:rPr>
        <w:t xml:space="preserve"> have often been </w:t>
      </w:r>
      <w:r w:rsidRPr="00012E7E">
        <w:rPr>
          <w:rStyle w:val="StyleUnderline"/>
          <w:highlight w:val="cyan"/>
        </w:rPr>
        <w:t xml:space="preserve">the </w:t>
      </w:r>
      <w:r w:rsidRPr="00012E7E">
        <w:rPr>
          <w:rStyle w:val="Emphasis"/>
          <w:highlight w:val="cyan"/>
        </w:rPr>
        <w:t>most productive and successful</w:t>
      </w:r>
      <w:r w:rsidRPr="00012E7E">
        <w:rPr>
          <w:rStyle w:val="StyleUnderline"/>
        </w:rPr>
        <w:t>.</w:t>
      </w:r>
    </w:p>
    <w:p w14:paraId="579AA03F" w14:textId="77777777" w:rsidR="006F24FE" w:rsidRPr="00012E7E" w:rsidRDefault="006F24FE" w:rsidP="006F24FE">
      <w:pPr>
        <w:rPr>
          <w:sz w:val="16"/>
        </w:rPr>
      </w:pPr>
      <w:r w:rsidRPr="00012E7E">
        <w:rPr>
          <w:sz w:val="16"/>
        </w:rPr>
        <w:t>Here’s a look at some of the </w:t>
      </w:r>
      <w:r w:rsidRPr="00012E7E">
        <w:rPr>
          <w:rStyle w:val="StyleUnderline"/>
          <w:highlight w:val="cyan"/>
        </w:rPr>
        <w:t>greatest</w:t>
      </w:r>
      <w:r w:rsidRPr="00012E7E">
        <w:rPr>
          <w:rStyle w:val="StyleUnderline"/>
        </w:rPr>
        <w:t xml:space="preserve"> bipartisan </w:t>
      </w:r>
      <w:r w:rsidRPr="00012E7E">
        <w:rPr>
          <w:rStyle w:val="StyleUnderline"/>
          <w:highlight w:val="cyan"/>
        </w:rPr>
        <w:t>achievements</w:t>
      </w:r>
      <w:r w:rsidRPr="00012E7E">
        <w:rPr>
          <w:rStyle w:val="StyleUnderline"/>
        </w:rPr>
        <w:t xml:space="preserve"> that have </w:t>
      </w:r>
      <w:r w:rsidRPr="00012E7E">
        <w:rPr>
          <w:rStyle w:val="StyleUnderline"/>
          <w:highlight w:val="cyan"/>
        </w:rPr>
        <w:t>occurred during divided governments</w:t>
      </w:r>
      <w:r w:rsidRPr="00012E7E">
        <w:rPr>
          <w:rStyle w:val="StyleUnderline"/>
        </w:rPr>
        <w:t xml:space="preserve"> </w:t>
      </w:r>
      <w:r w:rsidRPr="00012E7E">
        <w:rPr>
          <w:sz w:val="16"/>
        </w:rPr>
        <w:t>in modern history:</w:t>
      </w:r>
    </w:p>
    <w:p w14:paraId="62027D02" w14:textId="77777777" w:rsidR="006F24FE" w:rsidRPr="00012E7E" w:rsidRDefault="006F24FE" w:rsidP="006F24FE">
      <w:pPr>
        <w:rPr>
          <w:sz w:val="16"/>
        </w:rPr>
      </w:pPr>
      <w:r w:rsidRPr="00012E7E">
        <w:rPr>
          <w:rStyle w:val="Emphasis"/>
        </w:rPr>
        <w:t xml:space="preserve">1977, The </w:t>
      </w:r>
      <w:r w:rsidRPr="00012E7E">
        <w:rPr>
          <w:rStyle w:val="Emphasis"/>
          <w:highlight w:val="cyan"/>
        </w:rPr>
        <w:t>Food Stamp Program</w:t>
      </w:r>
      <w:r w:rsidRPr="00012E7E">
        <w:rPr>
          <w:sz w:val="16"/>
        </w:rPr>
        <w:t xml:space="preserve">: After being phased out in 1943 when it was no longer needed, an effort to revive program began in the early 1960s, but Democrats and Republicans couldn’t agree on how to best execute its reintroduction. </w:t>
      </w:r>
      <w:r w:rsidRPr="00012E7E">
        <w:rPr>
          <w:rStyle w:val="StyleUnderline"/>
        </w:rPr>
        <w:t>Republican Senator Bob Dole and Democratic Senator George McGovern joined forces to support a bipartisan compromise, which bridged both parties’ goals</w:t>
      </w:r>
      <w:r w:rsidRPr="00012E7E">
        <w:rPr>
          <w:sz w:val="16"/>
        </w:rPr>
        <w:t>, and the 1977 Food Stamp Act became law.</w:t>
      </w:r>
    </w:p>
    <w:p w14:paraId="148293B1" w14:textId="77777777" w:rsidR="006F24FE" w:rsidRPr="00012E7E" w:rsidRDefault="006F24FE" w:rsidP="006F24FE">
      <w:pPr>
        <w:rPr>
          <w:sz w:val="16"/>
        </w:rPr>
      </w:pPr>
      <w:r w:rsidRPr="00012E7E">
        <w:rPr>
          <w:rStyle w:val="Emphasis"/>
        </w:rPr>
        <w:t xml:space="preserve">1983, </w:t>
      </w:r>
      <w:r w:rsidRPr="00012E7E">
        <w:rPr>
          <w:rStyle w:val="Emphasis"/>
          <w:highlight w:val="cyan"/>
        </w:rPr>
        <w:t>Social Security Reform</w:t>
      </w:r>
      <w:r w:rsidRPr="00012E7E">
        <w:rPr>
          <w:rStyle w:val="StyleUnderline"/>
        </w:rPr>
        <w:t>: One of the most divisive political issues on Capitol Hill is Social Security</w:t>
      </w:r>
      <w:r w:rsidRPr="00012E7E">
        <w:rPr>
          <w:sz w:val="16"/>
        </w:rPr>
        <w:t xml:space="preserve">, but when the Social Security Trust Fund was poised to run a deficit in the early 1980s, </w:t>
      </w:r>
      <w:r w:rsidRPr="00012E7E">
        <w:rPr>
          <w:rStyle w:val="StyleUnderline"/>
        </w:rPr>
        <w:t>Democrats and Republicans in Congress came together to reform the program</w:t>
      </w:r>
      <w:r w:rsidRPr="00012E7E">
        <w:rPr>
          <w:sz w:val="16"/>
        </w:rPr>
        <w:t xml:space="preserve">. Party leaders, Republican Senator Bob Dole and Democratic Senator Daniel Patrick Moynihan, </w:t>
      </w:r>
      <w:r w:rsidRPr="00012E7E">
        <w:rPr>
          <w:rStyle w:val="StyleUnderline"/>
        </w:rPr>
        <w:t>rallied the support of their caucuses by encouraging their focus on the problem at hand, not bitter partisan battles</w:t>
      </w:r>
      <w:r w:rsidRPr="00012E7E">
        <w:rPr>
          <w:sz w:val="16"/>
        </w:rPr>
        <w:t>, and the Social Security Act was signed into law.</w:t>
      </w:r>
    </w:p>
    <w:p w14:paraId="7068983B" w14:textId="77777777" w:rsidR="006F24FE" w:rsidRPr="00012E7E" w:rsidRDefault="006F24FE" w:rsidP="006F24FE">
      <w:pPr>
        <w:rPr>
          <w:sz w:val="16"/>
        </w:rPr>
      </w:pPr>
      <w:r w:rsidRPr="00012E7E">
        <w:rPr>
          <w:rStyle w:val="Emphasis"/>
        </w:rPr>
        <w:t xml:space="preserve">1990, </w:t>
      </w:r>
      <w:r w:rsidRPr="00012E7E">
        <w:rPr>
          <w:rStyle w:val="Emphasis"/>
          <w:highlight w:val="cyan"/>
        </w:rPr>
        <w:t>A</w:t>
      </w:r>
      <w:r w:rsidRPr="00012E7E">
        <w:rPr>
          <w:rStyle w:val="Emphasis"/>
        </w:rPr>
        <w:t xml:space="preserve">mericans with </w:t>
      </w:r>
      <w:r w:rsidRPr="00012E7E">
        <w:rPr>
          <w:rStyle w:val="Emphasis"/>
          <w:highlight w:val="cyan"/>
        </w:rPr>
        <w:t>D</w:t>
      </w:r>
      <w:r w:rsidRPr="00012E7E">
        <w:rPr>
          <w:rStyle w:val="Emphasis"/>
        </w:rPr>
        <w:t xml:space="preserve">isabilities </w:t>
      </w:r>
      <w:r w:rsidRPr="00012E7E">
        <w:rPr>
          <w:rStyle w:val="Emphasis"/>
          <w:highlight w:val="cyan"/>
        </w:rPr>
        <w:t>A</w:t>
      </w:r>
      <w:r w:rsidRPr="00012E7E">
        <w:rPr>
          <w:rStyle w:val="Emphasis"/>
        </w:rPr>
        <w:t>ct</w:t>
      </w:r>
      <w:r w:rsidRPr="00012E7E">
        <w:rPr>
          <w:sz w:val="16"/>
        </w:rPr>
        <w:t xml:space="preserve"> (ADA): Despite electing Franklin D. Roosevelt, a disabled man, as president in 1932, there were no protections against discrimination of disabled people. After a grueling debate between parties and chambers, </w:t>
      </w:r>
      <w:r w:rsidRPr="00012E7E">
        <w:rPr>
          <w:rStyle w:val="StyleUnderline"/>
        </w:rPr>
        <w:t>Congress came together to protect a minority from discrimination</w:t>
      </w:r>
      <w:r w:rsidRPr="00012E7E">
        <w:rPr>
          <w:sz w:val="16"/>
        </w:rPr>
        <w:t>. The ADA was signed into law by President George H. W. Bush, and its lasting impact has been felt by millions of Americans with disabilities.</w:t>
      </w:r>
    </w:p>
    <w:p w14:paraId="77A512B4" w14:textId="77777777" w:rsidR="006F24FE" w:rsidRPr="00012E7E" w:rsidRDefault="006F24FE" w:rsidP="006F24FE">
      <w:pPr>
        <w:rPr>
          <w:sz w:val="16"/>
        </w:rPr>
      </w:pPr>
      <w:r w:rsidRPr="00012E7E">
        <w:rPr>
          <w:sz w:val="16"/>
        </w:rPr>
        <w:t xml:space="preserve">2001, </w:t>
      </w:r>
      <w:r w:rsidRPr="00012E7E">
        <w:rPr>
          <w:rStyle w:val="Emphasis"/>
          <w:highlight w:val="cyan"/>
        </w:rPr>
        <w:t>No Child Left Behind</w:t>
      </w:r>
      <w:r w:rsidRPr="00012E7E">
        <w:rPr>
          <w:sz w:val="16"/>
        </w:rPr>
        <w:t xml:space="preserve">: Following up on a campaign promise, President George W. Bush introduced a blueprint to Congress for a new and sweeping federal slate of standards-based education programs. </w:t>
      </w:r>
      <w:r w:rsidRPr="00012E7E">
        <w:rPr>
          <w:rStyle w:val="StyleUnderline"/>
        </w:rPr>
        <w:t xml:space="preserve">In addition to bipartisan leadership by Republicans Rep. John Boehner and Sen. Judd Gregg and Democrat Rep. George Miller, this act was truly able to overcome the challenges of a divided government </w:t>
      </w:r>
      <w:r w:rsidRPr="00012E7E">
        <w:rPr>
          <w:sz w:val="16"/>
        </w:rPr>
        <w:t>when it received the support of Democratic Senator Edward Kennedy, an avid proponent of education reform and a major critic of Republican President George W. Bush. This allowed the president to deliver a key campaign promise despite Congress’s division.</w:t>
      </w:r>
    </w:p>
    <w:p w14:paraId="12CB8C96" w14:textId="77777777" w:rsidR="006F24FE" w:rsidRPr="00012E7E" w:rsidRDefault="006F24FE" w:rsidP="006F24FE">
      <w:pPr>
        <w:rPr>
          <w:sz w:val="16"/>
        </w:rPr>
      </w:pPr>
      <w:r w:rsidRPr="00012E7E">
        <w:rPr>
          <w:rStyle w:val="Emphasis"/>
        </w:rPr>
        <w:t xml:space="preserve">2012, </w:t>
      </w:r>
      <w:r w:rsidRPr="00012E7E">
        <w:rPr>
          <w:rStyle w:val="Emphasis"/>
          <w:highlight w:val="cyan"/>
        </w:rPr>
        <w:t>JOBS Act</w:t>
      </w:r>
      <w:r w:rsidRPr="00012E7E">
        <w:rPr>
          <w:rStyle w:val="StyleUnderline"/>
        </w:rPr>
        <w:t>: Created to help aid entrepreneurship and small business growth by limiting federal regulations and allowing individuals to invest in new companies</w:t>
      </w:r>
      <w:r w:rsidRPr="00012E7E">
        <w:rPr>
          <w:sz w:val="16"/>
        </w:rPr>
        <w:t xml:space="preserve">, the Jumpstart Our Business Startups (JOBS) Act dramatically increased the use of crowdfunding platforms, which are used to raise money for a variety of causes, such as startups, nonprofit </w:t>
      </w:r>
      <w:r w:rsidRPr="00012E7E">
        <w:rPr>
          <w:sz w:val="16"/>
        </w:rPr>
        <w:lastRenderedPageBreak/>
        <w:t>organizations, or personal projects. As stated by former House Majority Leader Eric Cantor, “</w:t>
      </w:r>
      <w:r w:rsidRPr="00012E7E">
        <w:rPr>
          <w:rStyle w:val="StyleUnderline"/>
        </w:rPr>
        <w:t>the bipartisan JOBS Act represents an increasingly rare legislative victory in Washington where both sides seized the opportunity to work together, improved the bill, and passed it with strong bipartisan support</w:t>
      </w:r>
      <w:r w:rsidRPr="00012E7E">
        <w:rPr>
          <w:sz w:val="16"/>
        </w:rPr>
        <w:t>.” It passed a divided Congress and was signed into law by President Obama.</w:t>
      </w:r>
    </w:p>
    <w:p w14:paraId="25DD2073" w14:textId="77777777" w:rsidR="006F24FE" w:rsidRPr="00012E7E" w:rsidRDefault="006F24FE" w:rsidP="006F24FE">
      <w:pPr>
        <w:rPr>
          <w:sz w:val="16"/>
        </w:rPr>
      </w:pPr>
      <w:r w:rsidRPr="00012E7E">
        <w:rPr>
          <w:sz w:val="16"/>
        </w:rPr>
        <w:t xml:space="preserve">2016, </w:t>
      </w:r>
      <w:r w:rsidRPr="00012E7E">
        <w:rPr>
          <w:rStyle w:val="Emphasis"/>
        </w:rPr>
        <w:t>21st </w:t>
      </w:r>
      <w:r w:rsidRPr="00012E7E">
        <w:rPr>
          <w:rStyle w:val="Emphasis"/>
          <w:highlight w:val="cyan"/>
        </w:rPr>
        <w:t>Century Cures Act</w:t>
      </w:r>
      <w:r w:rsidRPr="00012E7E">
        <w:rPr>
          <w:rStyle w:val="StyleUnderline"/>
        </w:rPr>
        <w:t>: Despite healthcare being a combative issue, a sweeping bipartisan agreement occurred around the 21st Century Cures Act, which was signed into law by President Obama.</w:t>
      </w:r>
      <w:r w:rsidRPr="00012E7E">
        <w:rPr>
          <w:sz w:val="16"/>
        </w:rPr>
        <w:t xml:space="preserve"> This bill increased funding and resources for the National Institutes of Health to expand biomedical research for cures and treatments of various illnesses and diseases.</w:t>
      </w:r>
    </w:p>
    <w:p w14:paraId="2F3299F8" w14:textId="77777777" w:rsidR="006F24FE" w:rsidRPr="00012E7E" w:rsidRDefault="006F24FE" w:rsidP="006F24FE">
      <w:pPr>
        <w:rPr>
          <w:sz w:val="16"/>
        </w:rPr>
      </w:pPr>
      <w:r w:rsidRPr="00012E7E">
        <w:rPr>
          <w:rStyle w:val="StyleUnderline"/>
        </w:rPr>
        <w:t xml:space="preserve">These six major </w:t>
      </w:r>
      <w:r w:rsidRPr="00012E7E">
        <w:rPr>
          <w:rStyle w:val="StyleUnderline"/>
          <w:highlight w:val="cyan"/>
        </w:rPr>
        <w:t>bipartisan accomplishments show</w:t>
      </w:r>
      <w:r w:rsidRPr="00012E7E">
        <w:rPr>
          <w:rStyle w:val="StyleUnderline"/>
        </w:rPr>
        <w:t xml:space="preserve"> the </w:t>
      </w:r>
      <w:r w:rsidRPr="00012E7E">
        <w:rPr>
          <w:rStyle w:val="Emphasis"/>
          <w:highlight w:val="cyan"/>
        </w:rPr>
        <w:t>power of</w:t>
      </w:r>
      <w:r w:rsidRPr="00012E7E">
        <w:rPr>
          <w:rStyle w:val="Emphasis"/>
        </w:rPr>
        <w:t xml:space="preserve"> a </w:t>
      </w:r>
      <w:r w:rsidRPr="00012E7E">
        <w:rPr>
          <w:rStyle w:val="Emphasis"/>
          <w:highlight w:val="cyan"/>
        </w:rPr>
        <w:t>divided government</w:t>
      </w:r>
      <w:r w:rsidRPr="00012E7E">
        <w:rPr>
          <w:rStyle w:val="StyleUnderline"/>
        </w:rPr>
        <w:t xml:space="preserve"> to </w:t>
      </w:r>
      <w:r w:rsidRPr="00012E7E">
        <w:rPr>
          <w:rStyle w:val="StyleUnderline"/>
          <w:highlight w:val="cyan"/>
        </w:rPr>
        <w:t xml:space="preserve">come together </w:t>
      </w:r>
      <w:r w:rsidRPr="00012E7E">
        <w:rPr>
          <w:rStyle w:val="StyleUnderline"/>
        </w:rPr>
        <w:t>on a core set of “kitchen-table” issues to which all Americans can relate—like health and Social Security</w:t>
      </w:r>
      <w:r w:rsidRPr="00012E7E">
        <w:rPr>
          <w:sz w:val="16"/>
        </w:rPr>
        <w:t>. This list should not only bring hope for what can be achieved during a divided government, it should also serve as a motivating factor for Congress to come together across the aisle to lead a divided nation—and confront the challenges facing our country.</w:t>
      </w:r>
    </w:p>
    <w:p w14:paraId="43498FCB" w14:textId="77777777" w:rsidR="006F24FE" w:rsidRDefault="006F24FE" w:rsidP="006F24FE">
      <w:pPr>
        <w:pStyle w:val="Heading4"/>
      </w:pPr>
      <w:r>
        <w:t>Upholding compromise is key to democracy.</w:t>
      </w:r>
    </w:p>
    <w:p w14:paraId="781E2A45" w14:textId="77777777" w:rsidR="006F24FE" w:rsidRPr="00E66385" w:rsidRDefault="006F24FE" w:rsidP="006F24FE">
      <w:r>
        <w:rPr>
          <w:rStyle w:val="Style13ptBold"/>
        </w:rPr>
        <w:t>Hamilton 19</w:t>
      </w:r>
      <w:r>
        <w:t xml:space="preserve"> </w:t>
      </w:r>
      <w:r w:rsidRPr="00020F0E">
        <w:t>[Lee Hamilton; senior advisor for the Indiana University Center on Representative Government; a distinguished scholar at the IU Hamilton Lugar School of Global and International Studies; and a professor of practice at the IU O’Neill School of Public and Environmental Affairs. He was a member of the U.S. House of Representatives for 34 years; 6-12</w:t>
      </w:r>
      <w:r>
        <w:t>-2019</w:t>
      </w:r>
      <w:r w:rsidRPr="00020F0E">
        <w:t xml:space="preserve">; </w:t>
      </w:r>
      <w:r w:rsidRPr="005A049D">
        <w:rPr>
          <w:rStyle w:val="StyleUnderline"/>
          <w:highlight w:val="cyan"/>
        </w:rPr>
        <w:t xml:space="preserve">Compromise is the </w:t>
      </w:r>
      <w:r w:rsidRPr="005A049D">
        <w:rPr>
          <w:rStyle w:val="Emphasis"/>
          <w:highlight w:val="cyan"/>
        </w:rPr>
        <w:t xml:space="preserve">essence of </w:t>
      </w:r>
      <w:r w:rsidRPr="005A049D">
        <w:rPr>
          <w:rStyle w:val="Emphasis"/>
        </w:rPr>
        <w:t xml:space="preserve">our </w:t>
      </w:r>
      <w:r w:rsidRPr="005A049D">
        <w:rPr>
          <w:rStyle w:val="Emphasis"/>
          <w:highlight w:val="cyan"/>
        </w:rPr>
        <w:t>democracy</w:t>
      </w:r>
      <w:r w:rsidRPr="00020F0E">
        <w:t xml:space="preserve">; </w:t>
      </w:r>
      <w:r>
        <w:t>Star</w:t>
      </w:r>
      <w:r w:rsidRPr="00020F0E">
        <w:t>; https://www.grandcoulee.com/story/2019/06/12/opinion/compromise-is-the-essence-of-our-democracy/11883.html; 7-23-2024; AO]</w:t>
      </w:r>
    </w:p>
    <w:p w14:paraId="38489CDE" w14:textId="77777777" w:rsidR="006F24FE" w:rsidRPr="005A049D" w:rsidRDefault="006F24FE" w:rsidP="006F24FE">
      <w:pPr>
        <w:rPr>
          <w:sz w:val="16"/>
        </w:rPr>
      </w:pPr>
      <w:r w:rsidRPr="005A049D">
        <w:rPr>
          <w:sz w:val="16"/>
        </w:rPr>
        <w:t xml:space="preserve">Which is understandable, but let me tell you why, far from applauding that line, I shy from politicians who use it. </w:t>
      </w:r>
      <w:r w:rsidRPr="005A049D">
        <w:rPr>
          <w:rStyle w:val="StyleUnderline"/>
        </w:rPr>
        <w:t xml:space="preserve">In a democracy, being able to </w:t>
      </w:r>
      <w:r w:rsidRPr="005A049D">
        <w:rPr>
          <w:rStyle w:val="StyleUnderline"/>
          <w:highlight w:val="cyan"/>
        </w:rPr>
        <w:t>compromise</w:t>
      </w:r>
      <w:r w:rsidRPr="005A049D">
        <w:rPr>
          <w:rStyle w:val="StyleUnderline"/>
        </w:rPr>
        <w:t xml:space="preserve"> — and knowing how — </w:t>
      </w:r>
      <w:r w:rsidRPr="005A049D">
        <w:rPr>
          <w:rStyle w:val="StyleUnderline"/>
          <w:highlight w:val="cyan"/>
        </w:rPr>
        <w:t>is</w:t>
      </w:r>
      <w:r w:rsidRPr="005A049D">
        <w:rPr>
          <w:rStyle w:val="StyleUnderline"/>
        </w:rPr>
        <w:t xml:space="preserve"> a </w:t>
      </w:r>
      <w:r w:rsidRPr="005A049D">
        <w:rPr>
          <w:rStyle w:val="StyleUnderline"/>
          <w:highlight w:val="cyan"/>
        </w:rPr>
        <w:t>core</w:t>
      </w:r>
      <w:r w:rsidRPr="005A049D">
        <w:rPr>
          <w:rStyle w:val="StyleUnderline"/>
        </w:rPr>
        <w:t xml:space="preserve"> skill </w:t>
      </w:r>
      <w:r w:rsidRPr="005A049D">
        <w:rPr>
          <w:rStyle w:val="StyleUnderline"/>
          <w:highlight w:val="cyan"/>
        </w:rPr>
        <w:t>for governing</w:t>
      </w:r>
      <w:r w:rsidRPr="005A049D">
        <w:rPr>
          <w:sz w:val="16"/>
        </w:rPr>
        <w:t>. Shouting “No Compromise!” may fire up the crowd, but it’s a recipe for failure when it comes to getting things done in office.</w:t>
      </w:r>
    </w:p>
    <w:p w14:paraId="54B6B79B" w14:textId="77777777" w:rsidR="006F24FE" w:rsidRPr="005A049D" w:rsidRDefault="006F24FE" w:rsidP="006F24FE">
      <w:pPr>
        <w:rPr>
          <w:u w:val="single"/>
        </w:rPr>
      </w:pPr>
      <w:r w:rsidRPr="005A049D">
        <w:rPr>
          <w:rStyle w:val="StyleUnderline"/>
          <w:highlight w:val="cyan"/>
        </w:rPr>
        <w:t>Legislative bodies</w:t>
      </w:r>
      <w:r w:rsidRPr="005A049D">
        <w:rPr>
          <w:rStyle w:val="StyleUnderline"/>
        </w:rPr>
        <w:t xml:space="preserve"> do </w:t>
      </w:r>
      <w:r w:rsidRPr="005A049D">
        <w:rPr>
          <w:rStyle w:val="StyleUnderline"/>
          <w:highlight w:val="cyan"/>
        </w:rPr>
        <w:t>need members who set out</w:t>
      </w:r>
      <w:r w:rsidRPr="005A049D">
        <w:rPr>
          <w:rStyle w:val="StyleUnderline"/>
        </w:rPr>
        <w:t xml:space="preserve"> pure </w:t>
      </w:r>
      <w:r w:rsidRPr="005A049D">
        <w:rPr>
          <w:rStyle w:val="StyleUnderline"/>
          <w:highlight w:val="cyan"/>
        </w:rPr>
        <w:t>ideological positions</w:t>
      </w:r>
      <w:r w:rsidRPr="005A049D">
        <w:rPr>
          <w:rStyle w:val="StyleUnderline"/>
        </w:rPr>
        <w:t xml:space="preserve"> as part of the public dialogue. But </w:t>
      </w:r>
      <w:r w:rsidRPr="005A049D">
        <w:rPr>
          <w:rStyle w:val="StyleUnderline"/>
          <w:highlight w:val="cyan"/>
        </w:rPr>
        <w:t>if they</w:t>
      </w:r>
      <w:r w:rsidRPr="005A049D">
        <w:rPr>
          <w:rStyle w:val="StyleUnderline"/>
        </w:rPr>
        <w:t xml:space="preserve">’re allowed to </w:t>
      </w:r>
      <w:r w:rsidRPr="005A049D">
        <w:rPr>
          <w:rStyle w:val="StyleUnderline"/>
          <w:highlight w:val="cyan"/>
        </w:rPr>
        <w:t>control</w:t>
      </w:r>
      <w:r w:rsidRPr="005A049D">
        <w:rPr>
          <w:rStyle w:val="StyleUnderline"/>
        </w:rPr>
        <w:t xml:space="preserve"> or dominate </w:t>
      </w:r>
      <w:r w:rsidRPr="005A049D">
        <w:rPr>
          <w:rStyle w:val="StyleUnderline"/>
          <w:highlight w:val="cyan"/>
        </w:rPr>
        <w:t xml:space="preserve">the process, </w:t>
      </w:r>
      <w:r w:rsidRPr="005A049D">
        <w:rPr>
          <w:rStyle w:val="Emphasis"/>
          <w:highlight w:val="cyan"/>
        </w:rPr>
        <w:t>nothing gets done</w:t>
      </w:r>
      <w:r w:rsidRPr="005A049D">
        <w:rPr>
          <w:rStyle w:val="StyleUnderline"/>
        </w:rPr>
        <w:t xml:space="preserve">. When pushed, most politicians understand that </w:t>
      </w:r>
      <w:r w:rsidRPr="005A049D">
        <w:rPr>
          <w:rStyle w:val="StyleUnderline"/>
          <w:highlight w:val="cyan"/>
        </w:rPr>
        <w:t>cooperation</w:t>
      </w:r>
      <w:r w:rsidRPr="005A049D">
        <w:rPr>
          <w:rStyle w:val="StyleUnderline"/>
        </w:rPr>
        <w:t xml:space="preserve"> and working together to build consensus </w:t>
      </w:r>
      <w:proofErr w:type="gramStart"/>
      <w:r w:rsidRPr="005A049D">
        <w:rPr>
          <w:rStyle w:val="Emphasis"/>
          <w:highlight w:val="cyan"/>
        </w:rPr>
        <w:t>have to</w:t>
      </w:r>
      <w:proofErr w:type="gramEnd"/>
      <w:r w:rsidRPr="005A049D">
        <w:rPr>
          <w:rStyle w:val="Emphasis"/>
          <w:highlight w:val="cyan"/>
        </w:rPr>
        <w:t xml:space="preserve"> prevail</w:t>
      </w:r>
      <w:r w:rsidRPr="005A049D">
        <w:rPr>
          <w:rStyle w:val="StyleUnderline"/>
        </w:rPr>
        <w:t xml:space="preserve"> in the end.</w:t>
      </w:r>
    </w:p>
    <w:p w14:paraId="00AE8FAD" w14:textId="77777777" w:rsidR="006F24FE" w:rsidRPr="00686B86" w:rsidRDefault="006F24FE" w:rsidP="006F24FE"/>
    <w:p w14:paraId="43CA9592" w14:textId="77777777" w:rsidR="006F24FE" w:rsidRDefault="006F24FE" w:rsidP="006F24FE">
      <w:pPr>
        <w:pStyle w:val="Heading3"/>
      </w:pPr>
      <w:r>
        <w:lastRenderedPageBreak/>
        <w:t>Compromise Good --- Democracy</w:t>
      </w:r>
    </w:p>
    <w:p w14:paraId="4DD8E4F2" w14:textId="77777777" w:rsidR="006F24FE" w:rsidRDefault="006F24FE" w:rsidP="006F24FE">
      <w:pPr>
        <w:pStyle w:val="Heading4"/>
      </w:pPr>
      <w:r>
        <w:t xml:space="preserve">Congressional compromise is vital to restore </w:t>
      </w:r>
      <w:r w:rsidRPr="00F35FB2">
        <w:rPr>
          <w:u w:val="single"/>
        </w:rPr>
        <w:t>trust in government</w:t>
      </w:r>
      <w:r>
        <w:t xml:space="preserve"> and maintain </w:t>
      </w:r>
      <w:r w:rsidRPr="00F35FB2">
        <w:rPr>
          <w:u w:val="single"/>
        </w:rPr>
        <w:t>democracy</w:t>
      </w:r>
      <w:r>
        <w:t>.</w:t>
      </w:r>
    </w:p>
    <w:p w14:paraId="14D3F43B" w14:textId="77777777" w:rsidR="006F24FE" w:rsidRDefault="006F24FE" w:rsidP="006F24FE">
      <w:r>
        <w:rPr>
          <w:rStyle w:val="Style13ptBold"/>
        </w:rPr>
        <w:t>Freedom House 23</w:t>
      </w:r>
      <w:r>
        <w:t xml:space="preserve"> </w:t>
      </w:r>
      <w:r w:rsidRPr="00F35FB2">
        <w:t xml:space="preserve">[Freedom House; </w:t>
      </w:r>
      <w:r>
        <w:t>non-profit policy organization focused on democracy, political freedom, and human rights</w:t>
      </w:r>
      <w:r w:rsidRPr="00F35FB2">
        <w:t xml:space="preserve">; 6-15-2023; Governing in the United States Requires Compromise; </w:t>
      </w:r>
      <w:r>
        <w:t>Freedom House</w:t>
      </w:r>
      <w:r w:rsidRPr="00F35FB2">
        <w:t>; https://freedomhouse.org/article/governing-united-states-requires-compromise; 7-16-2024; AO]</w:t>
      </w:r>
    </w:p>
    <w:p w14:paraId="224D2685" w14:textId="77777777" w:rsidR="006F24FE" w:rsidRPr="00F35FB2" w:rsidRDefault="006F24FE" w:rsidP="006F24FE">
      <w:pPr>
        <w:rPr>
          <w:sz w:val="16"/>
        </w:rPr>
      </w:pPr>
      <w:r w:rsidRPr="00F35FB2">
        <w:rPr>
          <w:sz w:val="16"/>
        </w:rPr>
        <w:t xml:space="preserve">Last week, when President Joseph Biden signed bipartisan legislation to suspend the federal debt ceiling until January 2025, the United States narrowly avoided a default that would have devastated the American and global economies. But the near miss also highlighted the contradictory reality of US politics: even as </w:t>
      </w:r>
      <w:r w:rsidRPr="00F35FB2">
        <w:rPr>
          <w:rStyle w:val="StyleUnderline"/>
          <w:highlight w:val="cyan"/>
        </w:rPr>
        <w:t>partisan polarization fuels</w:t>
      </w:r>
      <w:r w:rsidRPr="00F35FB2">
        <w:rPr>
          <w:rStyle w:val="StyleUnderline"/>
        </w:rPr>
        <w:t xml:space="preserve"> a cycle of </w:t>
      </w:r>
      <w:r w:rsidRPr="00F35FB2">
        <w:rPr>
          <w:rStyle w:val="StyleUnderline"/>
          <w:highlight w:val="cyan"/>
        </w:rPr>
        <w:t>institutional dysfunction and public mistrust</w:t>
      </w:r>
      <w:r w:rsidRPr="00F35FB2">
        <w:rPr>
          <w:sz w:val="16"/>
        </w:rPr>
        <w:t xml:space="preserve">, many in Congress continue to </w:t>
      </w:r>
      <w:r w:rsidRPr="00F35FB2">
        <w:rPr>
          <w:rStyle w:val="StyleUnderline"/>
          <w:highlight w:val="cyan"/>
        </w:rPr>
        <w:t>work across the aisle</w:t>
      </w:r>
      <w:r w:rsidRPr="00F35FB2">
        <w:rPr>
          <w:sz w:val="16"/>
        </w:rPr>
        <w:t xml:space="preserve">—and often below the radar—to </w:t>
      </w:r>
      <w:r w:rsidRPr="00F35FB2">
        <w:rPr>
          <w:rStyle w:val="Emphasis"/>
          <w:highlight w:val="cyan"/>
        </w:rPr>
        <w:t>mitigate</w:t>
      </w:r>
      <w:r w:rsidRPr="00F35FB2">
        <w:rPr>
          <w:rStyle w:val="Emphasis"/>
        </w:rPr>
        <w:t xml:space="preserve"> the </w:t>
      </w:r>
      <w:r w:rsidRPr="00F35FB2">
        <w:rPr>
          <w:rStyle w:val="Emphasis"/>
          <w:highlight w:val="cyan"/>
        </w:rPr>
        <w:t>damage</w:t>
      </w:r>
      <w:r w:rsidRPr="00F35FB2">
        <w:rPr>
          <w:rStyle w:val="StyleUnderline"/>
          <w:highlight w:val="cyan"/>
        </w:rPr>
        <w:t xml:space="preserve"> and address </w:t>
      </w:r>
      <w:r w:rsidRPr="00F35FB2">
        <w:rPr>
          <w:rStyle w:val="Emphasis"/>
          <w:highlight w:val="cyan"/>
        </w:rPr>
        <w:t>genuine</w:t>
      </w:r>
      <w:r w:rsidRPr="00F35FB2">
        <w:rPr>
          <w:rStyle w:val="Emphasis"/>
        </w:rPr>
        <w:t xml:space="preserve"> policy </w:t>
      </w:r>
      <w:r w:rsidRPr="00F35FB2">
        <w:rPr>
          <w:rStyle w:val="Emphasis"/>
          <w:highlight w:val="cyan"/>
        </w:rPr>
        <w:t>challenges</w:t>
      </w:r>
      <w:r w:rsidRPr="00F35FB2">
        <w:rPr>
          <w:sz w:val="16"/>
        </w:rPr>
        <w:t>.</w:t>
      </w:r>
    </w:p>
    <w:p w14:paraId="04CB80CE" w14:textId="77777777" w:rsidR="006F24FE" w:rsidRPr="00F35FB2" w:rsidRDefault="006F24FE" w:rsidP="006F24FE">
      <w:pPr>
        <w:rPr>
          <w:sz w:val="16"/>
        </w:rPr>
      </w:pPr>
      <w:r w:rsidRPr="00F35FB2">
        <w:rPr>
          <w:sz w:val="16"/>
        </w:rPr>
        <w:t xml:space="preserve">The </w:t>
      </w:r>
      <w:r w:rsidRPr="00F35FB2">
        <w:rPr>
          <w:rStyle w:val="StyleUnderline"/>
        </w:rPr>
        <w:t xml:space="preserve">peaceful </w:t>
      </w:r>
      <w:r w:rsidRPr="00F35FB2">
        <w:rPr>
          <w:rStyle w:val="StyleUnderline"/>
          <w:highlight w:val="cyan"/>
        </w:rPr>
        <w:t xml:space="preserve">reconciliation of competing ideas is </w:t>
      </w:r>
      <w:r w:rsidRPr="00F35FB2">
        <w:rPr>
          <w:rStyle w:val="StyleUnderline"/>
        </w:rPr>
        <w:t xml:space="preserve">a </w:t>
      </w:r>
      <w:r w:rsidRPr="00F35FB2">
        <w:rPr>
          <w:rStyle w:val="Emphasis"/>
          <w:highlight w:val="cyan"/>
        </w:rPr>
        <w:t>core feature of democracy</w:t>
      </w:r>
      <w:r w:rsidRPr="00F35FB2">
        <w:rPr>
          <w:sz w:val="16"/>
        </w:rPr>
        <w:t xml:space="preserve">. By imposing checks and balances on political power, </w:t>
      </w:r>
      <w:r w:rsidRPr="00F35FB2">
        <w:rPr>
          <w:rStyle w:val="StyleUnderline"/>
        </w:rPr>
        <w:t xml:space="preserve">democratic systems </w:t>
      </w:r>
      <w:r w:rsidRPr="00F35FB2">
        <w:rPr>
          <w:rStyle w:val="StyleUnderline"/>
          <w:highlight w:val="cyan"/>
        </w:rPr>
        <w:t>require</w:t>
      </w:r>
      <w:r w:rsidRPr="00F35FB2">
        <w:rPr>
          <w:rStyle w:val="StyleUnderline"/>
        </w:rPr>
        <w:t xml:space="preserve"> elected </w:t>
      </w:r>
      <w:r w:rsidRPr="00F35FB2">
        <w:rPr>
          <w:rStyle w:val="StyleUnderline"/>
          <w:highlight w:val="cyan"/>
        </w:rPr>
        <w:t>officials</w:t>
      </w:r>
      <w:r w:rsidRPr="00F35FB2">
        <w:rPr>
          <w:rStyle w:val="StyleUnderline"/>
        </w:rPr>
        <w:t xml:space="preserve">, and the citizens they represent, </w:t>
      </w:r>
      <w:r w:rsidRPr="00F35FB2">
        <w:rPr>
          <w:rStyle w:val="StyleUnderline"/>
          <w:highlight w:val="cyan"/>
        </w:rPr>
        <w:t xml:space="preserve">to consider multiple views, negotiate </w:t>
      </w:r>
      <w:r w:rsidRPr="00F35FB2">
        <w:rPr>
          <w:rStyle w:val="StyleUnderline"/>
        </w:rPr>
        <w:t xml:space="preserve">differences, </w:t>
      </w:r>
      <w:r w:rsidRPr="00F35FB2">
        <w:rPr>
          <w:rStyle w:val="StyleUnderline"/>
          <w:highlight w:val="cyan"/>
        </w:rPr>
        <w:t xml:space="preserve">and accept </w:t>
      </w:r>
      <w:r w:rsidRPr="00F35FB2">
        <w:rPr>
          <w:rStyle w:val="StyleUnderline"/>
        </w:rPr>
        <w:t xml:space="preserve">mixed </w:t>
      </w:r>
      <w:r w:rsidRPr="00F35FB2">
        <w:rPr>
          <w:rStyle w:val="StyleUnderline"/>
          <w:highlight w:val="cyan"/>
        </w:rPr>
        <w:t>outcomes</w:t>
      </w:r>
      <w:r w:rsidRPr="00F35FB2">
        <w:rPr>
          <w:sz w:val="16"/>
        </w:rPr>
        <w:t>. The results of policymaking rarely please everyone, but participants who engage in the process can at least make their case, advance shared interests, and help prevent grave errors.</w:t>
      </w:r>
    </w:p>
    <w:p w14:paraId="0E191310" w14:textId="77777777" w:rsidR="006F24FE" w:rsidRPr="005B4F88" w:rsidRDefault="006F24FE" w:rsidP="006F24FE">
      <w:pPr>
        <w:rPr>
          <w:sz w:val="16"/>
        </w:rPr>
      </w:pPr>
      <w:r w:rsidRPr="00F35FB2">
        <w:rPr>
          <w:rStyle w:val="StyleUnderline"/>
        </w:rPr>
        <w:t xml:space="preserve">Acts of </w:t>
      </w:r>
      <w:r w:rsidRPr="00F35FB2">
        <w:rPr>
          <w:rStyle w:val="StyleUnderline"/>
          <w:highlight w:val="cyan"/>
        </w:rPr>
        <w:t>compromise</w:t>
      </w:r>
      <w:r w:rsidRPr="00F35FB2">
        <w:rPr>
          <w:rStyle w:val="StyleUnderline"/>
        </w:rPr>
        <w:t xml:space="preserve"> and collaboration also </w:t>
      </w:r>
      <w:r w:rsidRPr="00F35FB2">
        <w:rPr>
          <w:rStyle w:val="StyleUnderline"/>
          <w:highlight w:val="cyan"/>
        </w:rPr>
        <w:t xml:space="preserve">build </w:t>
      </w:r>
      <w:r w:rsidRPr="00F35FB2">
        <w:rPr>
          <w:rStyle w:val="Emphasis"/>
          <w:highlight w:val="cyan"/>
        </w:rPr>
        <w:t>public confidence in governing institutions</w:t>
      </w:r>
      <w:r w:rsidRPr="00F35FB2">
        <w:rPr>
          <w:sz w:val="16"/>
        </w:rPr>
        <w:t xml:space="preserve">. So long as those institutions adhere to democratic standards, </w:t>
      </w:r>
      <w:r w:rsidRPr="00F35FB2">
        <w:rPr>
          <w:rStyle w:val="StyleUnderline"/>
          <w:highlight w:val="cyan"/>
        </w:rPr>
        <w:t>individuals have</w:t>
      </w:r>
      <w:r w:rsidRPr="00F35FB2">
        <w:rPr>
          <w:rStyle w:val="StyleUnderline"/>
        </w:rPr>
        <w:t xml:space="preserve"> some </w:t>
      </w:r>
      <w:r w:rsidRPr="00F35FB2">
        <w:rPr>
          <w:rStyle w:val="StyleUnderline"/>
          <w:highlight w:val="cyan"/>
        </w:rPr>
        <w:t>assurance</w:t>
      </w:r>
      <w:r w:rsidRPr="00F35FB2">
        <w:rPr>
          <w:rStyle w:val="StyleUnderline"/>
        </w:rPr>
        <w:t xml:space="preserve"> that </w:t>
      </w:r>
      <w:r w:rsidRPr="00F35FB2">
        <w:rPr>
          <w:rStyle w:val="StyleUnderline"/>
          <w:highlight w:val="cyan"/>
        </w:rPr>
        <w:t>their views</w:t>
      </w:r>
      <w:r w:rsidRPr="00F35FB2">
        <w:rPr>
          <w:rStyle w:val="StyleUnderline"/>
        </w:rPr>
        <w:t xml:space="preserve"> are being </w:t>
      </w:r>
      <w:r w:rsidRPr="00F35FB2">
        <w:rPr>
          <w:rStyle w:val="StyleUnderline"/>
          <w:highlight w:val="cyan"/>
        </w:rPr>
        <w:t>represented</w:t>
      </w:r>
      <w:r w:rsidRPr="00F35FB2">
        <w:rPr>
          <w:sz w:val="16"/>
        </w:rPr>
        <w:t>, and that there will be many future opportunities to correct any decisions they consider unwise or unjust.</w:t>
      </w:r>
    </w:p>
    <w:p w14:paraId="72FD1770" w14:textId="77777777" w:rsidR="006F24FE" w:rsidRPr="0052266C" w:rsidRDefault="006F24FE" w:rsidP="006F24FE">
      <w:pPr>
        <w:pStyle w:val="Heading4"/>
        <w:rPr>
          <w:b w:val="0"/>
          <w:bCs/>
        </w:rPr>
      </w:pPr>
      <w:r>
        <w:t xml:space="preserve">Congressional compromise is key to </w:t>
      </w:r>
      <w:r w:rsidRPr="0052266C">
        <w:rPr>
          <w:u w:val="single"/>
        </w:rPr>
        <w:t xml:space="preserve">revitalize </w:t>
      </w:r>
      <w:r w:rsidRPr="0052266C">
        <w:t>trust in the government</w:t>
      </w:r>
      <w:r>
        <w:t xml:space="preserve">. </w:t>
      </w:r>
      <w:r>
        <w:rPr>
          <w:b w:val="0"/>
          <w:bCs/>
        </w:rPr>
        <w:t xml:space="preserve">Independently, lack of compromise </w:t>
      </w:r>
      <w:r>
        <w:rPr>
          <w:b w:val="0"/>
          <w:bCs/>
          <w:u w:val="single"/>
        </w:rPr>
        <w:t xml:space="preserve">dismantles </w:t>
      </w:r>
      <w:r w:rsidRPr="0052266C">
        <w:rPr>
          <w:b w:val="0"/>
          <w:bCs/>
        </w:rPr>
        <w:t>the Congressional process</w:t>
      </w:r>
      <w:r>
        <w:rPr>
          <w:b w:val="0"/>
          <w:bCs/>
          <w:u w:val="single"/>
        </w:rPr>
        <w:t>.</w:t>
      </w:r>
    </w:p>
    <w:p w14:paraId="72792097" w14:textId="77777777" w:rsidR="006F24FE" w:rsidRDefault="006F24FE" w:rsidP="006F24FE">
      <w:r>
        <w:rPr>
          <w:rStyle w:val="Style13ptBold"/>
        </w:rPr>
        <w:t>Newport 18</w:t>
      </w:r>
      <w:r>
        <w:t xml:space="preserve"> </w:t>
      </w:r>
      <w:r w:rsidRPr="0052266C">
        <w:t>[</w:t>
      </w:r>
      <w:r>
        <w:t>Frank Newport</w:t>
      </w:r>
      <w:r w:rsidRPr="0052266C">
        <w:t xml:space="preserve">; </w:t>
      </w:r>
      <w:r>
        <w:t>PhD in Sociology from University of Michigan and Editor and former Editor in Chief of the Gallup Poll</w:t>
      </w:r>
      <w:r w:rsidRPr="0052266C">
        <w:t>; 10-10-2018; Bringing About More Compromise in Congress; Gallup; https://news.gallup.com/opinion/polling-matters/243566/bringing-compromise-congress.aspx; 7-16-2024; AO]</w:t>
      </w:r>
    </w:p>
    <w:p w14:paraId="2BE43944" w14:textId="77777777" w:rsidR="006F24FE" w:rsidRPr="0052266C" w:rsidRDefault="006F24FE" w:rsidP="006F24FE">
      <w:pPr>
        <w:rPr>
          <w:sz w:val="16"/>
        </w:rPr>
      </w:pPr>
      <w:r w:rsidRPr="0052266C">
        <w:rPr>
          <w:sz w:val="16"/>
        </w:rPr>
        <w:t xml:space="preserve">The </w:t>
      </w:r>
      <w:r w:rsidRPr="0052266C">
        <w:rPr>
          <w:rStyle w:val="StyleUnderline"/>
        </w:rPr>
        <w:t>Importance of Compromise to the U.S. Public</w:t>
      </w:r>
    </w:p>
    <w:p w14:paraId="6D75BBA5" w14:textId="77777777" w:rsidR="006F24FE" w:rsidRPr="0052266C" w:rsidRDefault="006F24FE" w:rsidP="006F24FE">
      <w:pPr>
        <w:rPr>
          <w:sz w:val="16"/>
        </w:rPr>
      </w:pPr>
      <w:r w:rsidRPr="0052266C">
        <w:rPr>
          <w:sz w:val="16"/>
        </w:rPr>
        <w:t>For years, Gallup has been asking Americans to place themselves on a 1 to 5 scale, anchored at one end with the idea that "</w:t>
      </w:r>
      <w:r w:rsidRPr="0052266C">
        <w:rPr>
          <w:rStyle w:val="StyleUnderline"/>
        </w:rPr>
        <w:t xml:space="preserve">It is more </w:t>
      </w:r>
      <w:r w:rsidRPr="0052266C">
        <w:rPr>
          <w:rStyle w:val="StyleUnderline"/>
          <w:highlight w:val="cyan"/>
        </w:rPr>
        <w:t>important for</w:t>
      </w:r>
      <w:r w:rsidRPr="0052266C">
        <w:rPr>
          <w:rStyle w:val="StyleUnderline"/>
        </w:rPr>
        <w:t xml:space="preserve"> political </w:t>
      </w:r>
      <w:r w:rsidRPr="0052266C">
        <w:rPr>
          <w:rStyle w:val="StyleUnderline"/>
          <w:highlight w:val="cyan"/>
        </w:rPr>
        <w:t>leaders to compromise</w:t>
      </w:r>
      <w:r w:rsidRPr="0052266C">
        <w:rPr>
          <w:rStyle w:val="StyleUnderline"/>
        </w:rPr>
        <w:t xml:space="preserve"> in order to get things done</w:t>
      </w:r>
      <w:r w:rsidRPr="0052266C">
        <w:rPr>
          <w:sz w:val="16"/>
        </w:rPr>
        <w:t>" and anchored at the other end with "It is more important for political leaders to stick to their beliefs even if little gets done."</w:t>
      </w:r>
    </w:p>
    <w:p w14:paraId="58AC8FE4" w14:textId="77777777" w:rsidR="006F24FE" w:rsidRPr="0052266C" w:rsidRDefault="006F24FE" w:rsidP="006F24FE">
      <w:pPr>
        <w:rPr>
          <w:sz w:val="16"/>
        </w:rPr>
      </w:pPr>
      <w:r w:rsidRPr="0052266C">
        <w:rPr>
          <w:sz w:val="16"/>
        </w:rPr>
        <w:t xml:space="preserve">Given these choices, </w:t>
      </w:r>
      <w:r w:rsidRPr="0052266C">
        <w:rPr>
          <w:rStyle w:val="StyleUnderline"/>
          <w:highlight w:val="cyan"/>
        </w:rPr>
        <w:t>Americans</w:t>
      </w:r>
      <w:r w:rsidRPr="0052266C">
        <w:rPr>
          <w:rStyle w:val="StyleUnderline"/>
        </w:rPr>
        <w:t xml:space="preserve"> have consistently </w:t>
      </w:r>
      <w:r w:rsidRPr="0052266C">
        <w:rPr>
          <w:rStyle w:val="StyleUnderline"/>
          <w:highlight w:val="cyan"/>
        </w:rPr>
        <w:t xml:space="preserve">tilted </w:t>
      </w:r>
      <w:r w:rsidRPr="0052266C">
        <w:rPr>
          <w:rStyle w:val="Emphasis"/>
          <w:highlight w:val="cyan"/>
        </w:rPr>
        <w:t>toward</w:t>
      </w:r>
      <w:r w:rsidRPr="0052266C">
        <w:rPr>
          <w:rStyle w:val="Emphasis"/>
        </w:rPr>
        <w:t xml:space="preserve"> the </w:t>
      </w:r>
      <w:r w:rsidRPr="0052266C">
        <w:rPr>
          <w:rStyle w:val="Emphasis"/>
          <w:highlight w:val="cyan"/>
        </w:rPr>
        <w:t>compromise</w:t>
      </w:r>
      <w:r w:rsidRPr="0052266C">
        <w:rPr>
          <w:rStyle w:val="Emphasis"/>
        </w:rPr>
        <w:t xml:space="preserve"> end</w:t>
      </w:r>
      <w:r w:rsidRPr="0052266C">
        <w:rPr>
          <w:rStyle w:val="StyleUnderline"/>
        </w:rPr>
        <w:t xml:space="preserve"> of the spectrum</w:t>
      </w:r>
      <w:r w:rsidRPr="0052266C">
        <w:rPr>
          <w:sz w:val="16"/>
        </w:rPr>
        <w:t>. In our most recent update, 22% of Americans chose the two points at the end of the scale representing sticking to principle, while 50% were at the compromise end of the scale. Another 27% were in the middle, neutral position.</w:t>
      </w:r>
    </w:p>
    <w:p w14:paraId="6F190DB2" w14:textId="77777777" w:rsidR="006F24FE" w:rsidRPr="0052266C" w:rsidRDefault="006F24FE" w:rsidP="006F24FE">
      <w:pPr>
        <w:rPr>
          <w:sz w:val="16"/>
        </w:rPr>
      </w:pPr>
      <w:r w:rsidRPr="0052266C">
        <w:rPr>
          <w:sz w:val="16"/>
        </w:rPr>
        <w:t>&lt;&lt;IMAGE OMITTED&gt;&gt;</w:t>
      </w:r>
    </w:p>
    <w:p w14:paraId="2F2F46C6" w14:textId="77777777" w:rsidR="006F24FE" w:rsidRPr="0052266C" w:rsidRDefault="006F24FE" w:rsidP="006F24FE">
      <w:pPr>
        <w:rPr>
          <w:rStyle w:val="StyleUnderline"/>
        </w:rPr>
      </w:pPr>
      <w:r w:rsidRPr="0052266C">
        <w:rPr>
          <w:sz w:val="16"/>
        </w:rPr>
        <w:t xml:space="preserve">This basic preference for political leaders to compromise rather than stick to principle has </w:t>
      </w:r>
      <w:r w:rsidRPr="0052266C">
        <w:rPr>
          <w:rStyle w:val="StyleUnderline"/>
        </w:rPr>
        <w:t xml:space="preserve">prevailed </w:t>
      </w:r>
      <w:r w:rsidRPr="0052266C">
        <w:rPr>
          <w:rStyle w:val="StyleUnderline"/>
          <w:highlight w:val="cyan"/>
        </w:rPr>
        <w:t>every time</w:t>
      </w:r>
      <w:r w:rsidRPr="0052266C">
        <w:rPr>
          <w:rStyle w:val="StyleUnderline"/>
        </w:rPr>
        <w:t xml:space="preserve"> the question has been asked </w:t>
      </w:r>
      <w:r w:rsidRPr="0052266C">
        <w:rPr>
          <w:rStyle w:val="StyleUnderline"/>
          <w:highlight w:val="cyan"/>
        </w:rPr>
        <w:t>since 2010</w:t>
      </w:r>
      <w:r w:rsidRPr="0052266C">
        <w:rPr>
          <w:rStyle w:val="StyleUnderline"/>
        </w:rPr>
        <w:t>.</w:t>
      </w:r>
    </w:p>
    <w:p w14:paraId="43BADCFE" w14:textId="77777777" w:rsidR="006F24FE" w:rsidRPr="0052266C" w:rsidRDefault="006F24FE" w:rsidP="006F24FE">
      <w:pPr>
        <w:rPr>
          <w:rStyle w:val="StyleUnderline"/>
        </w:rPr>
      </w:pPr>
      <w:r w:rsidRPr="0052266C">
        <w:rPr>
          <w:sz w:val="16"/>
        </w:rPr>
        <w:t xml:space="preserve">Of course, we need to keep in mind that a stated desire for compromise may sound good to many people -- but that conviction could crumble once the reality of actual negotiating sets in. As cynics point out, people may believe it is great to compromise </w:t>
      </w:r>
      <w:proofErr w:type="gramStart"/>
      <w:r w:rsidRPr="0052266C">
        <w:rPr>
          <w:sz w:val="16"/>
        </w:rPr>
        <w:t>as long as</w:t>
      </w:r>
      <w:proofErr w:type="gramEnd"/>
      <w:r w:rsidRPr="0052266C">
        <w:rPr>
          <w:sz w:val="16"/>
        </w:rPr>
        <w:t xml:space="preserve"> it is those on the other </w:t>
      </w:r>
      <w:r w:rsidRPr="0052266C">
        <w:rPr>
          <w:sz w:val="16"/>
        </w:rPr>
        <w:lastRenderedPageBreak/>
        <w:t xml:space="preserve">side who do the compromising. Still, at least in theory, </w:t>
      </w:r>
      <w:r w:rsidRPr="0052266C">
        <w:rPr>
          <w:rStyle w:val="StyleUnderline"/>
        </w:rPr>
        <w:t xml:space="preserve">the data are </w:t>
      </w:r>
      <w:proofErr w:type="gramStart"/>
      <w:r w:rsidRPr="0052266C">
        <w:rPr>
          <w:rStyle w:val="StyleUnderline"/>
        </w:rPr>
        <w:t>pretty clear</w:t>
      </w:r>
      <w:proofErr w:type="gramEnd"/>
      <w:r w:rsidRPr="0052266C">
        <w:rPr>
          <w:rStyle w:val="StyleUnderline"/>
        </w:rPr>
        <w:t xml:space="preserve"> that Americans tilt toward the compromise end of the spectrum.</w:t>
      </w:r>
    </w:p>
    <w:p w14:paraId="72BCC58D" w14:textId="77777777" w:rsidR="006F24FE" w:rsidRPr="0052266C" w:rsidRDefault="006F24FE" w:rsidP="006F24FE">
      <w:pPr>
        <w:rPr>
          <w:rStyle w:val="StyleUnderline"/>
        </w:rPr>
      </w:pPr>
      <w:r w:rsidRPr="0052266C">
        <w:rPr>
          <w:rStyle w:val="StyleUnderline"/>
          <w:highlight w:val="cyan"/>
        </w:rPr>
        <w:t>Compromise</w:t>
      </w:r>
      <w:r w:rsidRPr="0052266C">
        <w:rPr>
          <w:rStyle w:val="StyleUnderline"/>
        </w:rPr>
        <w:t xml:space="preserve"> as </w:t>
      </w:r>
      <w:r w:rsidRPr="0052266C">
        <w:rPr>
          <w:rStyle w:val="StyleUnderline"/>
          <w:highlight w:val="cyan"/>
        </w:rPr>
        <w:t xml:space="preserve">a </w:t>
      </w:r>
      <w:r w:rsidRPr="0052266C">
        <w:rPr>
          <w:rStyle w:val="Emphasis"/>
          <w:highlight w:val="cyan"/>
        </w:rPr>
        <w:t xml:space="preserve">Remedy for Americans' Poor View of </w:t>
      </w:r>
      <w:r w:rsidRPr="0052266C">
        <w:rPr>
          <w:rStyle w:val="Emphasis"/>
        </w:rPr>
        <w:t>Congress</w:t>
      </w:r>
    </w:p>
    <w:p w14:paraId="4EF3A4CA" w14:textId="77777777" w:rsidR="006F24FE" w:rsidRPr="0052266C" w:rsidRDefault="006F24FE" w:rsidP="006F24FE">
      <w:pPr>
        <w:rPr>
          <w:sz w:val="16"/>
        </w:rPr>
      </w:pPr>
      <w:r w:rsidRPr="0052266C">
        <w:rPr>
          <w:rStyle w:val="StyleUnderline"/>
        </w:rPr>
        <w:t>Congressional approval is now at 19%.</w:t>
      </w:r>
      <w:r w:rsidRPr="0052266C">
        <w:rPr>
          <w:sz w:val="16"/>
        </w:rPr>
        <w:t xml:space="preserve"> Americans rate the honesty and ethics of members of Congress near the bottom of a long list of professions measured. </w:t>
      </w:r>
      <w:r w:rsidRPr="0052266C">
        <w:rPr>
          <w:rStyle w:val="StyleUnderline"/>
        </w:rPr>
        <w:t xml:space="preserve">The </w:t>
      </w:r>
      <w:r w:rsidRPr="0052266C">
        <w:rPr>
          <w:rStyle w:val="StyleUnderline"/>
          <w:highlight w:val="cyan"/>
        </w:rPr>
        <w:t>federal government</w:t>
      </w:r>
      <w:r w:rsidRPr="0052266C">
        <w:rPr>
          <w:rStyle w:val="StyleUnderline"/>
        </w:rPr>
        <w:t xml:space="preserve"> is rated </w:t>
      </w:r>
      <w:r w:rsidRPr="0052266C">
        <w:rPr>
          <w:rStyle w:val="Emphasis"/>
        </w:rPr>
        <w:t>more negatively</w:t>
      </w:r>
      <w:r w:rsidRPr="0052266C">
        <w:rPr>
          <w:rStyle w:val="StyleUnderline"/>
        </w:rPr>
        <w:t xml:space="preserve"> than any of 24 other business and industry entities</w:t>
      </w:r>
      <w:r w:rsidRPr="0052266C">
        <w:rPr>
          <w:sz w:val="16"/>
        </w:rPr>
        <w:t xml:space="preserve"> tested. Less than four in 10 Americans are satisfied with the way the nation is being governed. We have seen an uptick in confidence in the legislative branch recently because Republicans are more positive, perhaps specifically because Republicans in Congress are not compromising. But </w:t>
      </w:r>
      <w:r w:rsidRPr="0052266C">
        <w:rPr>
          <w:rStyle w:val="StyleUnderline"/>
        </w:rPr>
        <w:t xml:space="preserve">a </w:t>
      </w:r>
      <w:r w:rsidRPr="0052266C">
        <w:rPr>
          <w:rStyle w:val="Emphasis"/>
        </w:rPr>
        <w:t>dysfunctional government remains</w:t>
      </w:r>
      <w:r w:rsidRPr="0052266C">
        <w:rPr>
          <w:rStyle w:val="StyleUnderline"/>
        </w:rPr>
        <w:t>, month after month, Americans' pick as the number one problem facing the nation.</w:t>
      </w:r>
      <w:r w:rsidRPr="0052266C">
        <w:rPr>
          <w:sz w:val="16"/>
        </w:rPr>
        <w:t xml:space="preserve"> Obviously, the </w:t>
      </w:r>
      <w:r w:rsidRPr="0052266C">
        <w:rPr>
          <w:rStyle w:val="StyleUnderline"/>
          <w:highlight w:val="cyan"/>
        </w:rPr>
        <w:t>people</w:t>
      </w:r>
      <w:r w:rsidRPr="0052266C">
        <w:rPr>
          <w:rStyle w:val="StyleUnderline"/>
        </w:rPr>
        <w:t xml:space="preserve"> taken as a whole </w:t>
      </w:r>
      <w:r w:rsidRPr="0052266C">
        <w:rPr>
          <w:rStyle w:val="StyleUnderline"/>
          <w:highlight w:val="cyan"/>
        </w:rPr>
        <w:t>want change in Washington</w:t>
      </w:r>
      <w:r w:rsidRPr="0052266C">
        <w:rPr>
          <w:sz w:val="16"/>
        </w:rPr>
        <w:t>.</w:t>
      </w:r>
    </w:p>
    <w:p w14:paraId="7405A8E1" w14:textId="77777777" w:rsidR="006F24FE" w:rsidRPr="0052266C" w:rsidRDefault="006F24FE" w:rsidP="006F24FE">
      <w:pPr>
        <w:rPr>
          <w:rStyle w:val="StyleUnderline"/>
        </w:rPr>
      </w:pPr>
      <w:r w:rsidRPr="0052266C">
        <w:rPr>
          <w:sz w:val="16"/>
        </w:rPr>
        <w:t xml:space="preserve">And the data on compromise support the proposition that the people of the country, at least in theory, believe </w:t>
      </w:r>
      <w:r w:rsidRPr="0052266C">
        <w:rPr>
          <w:rStyle w:val="StyleUnderline"/>
        </w:rPr>
        <w:t xml:space="preserve">it </w:t>
      </w:r>
      <w:r w:rsidRPr="0052266C">
        <w:rPr>
          <w:rStyle w:val="StyleUnderline"/>
          <w:highlight w:val="cyan"/>
        </w:rPr>
        <w:t>would be better</w:t>
      </w:r>
      <w:r w:rsidRPr="0052266C">
        <w:rPr>
          <w:rStyle w:val="StyleUnderline"/>
        </w:rPr>
        <w:t xml:space="preserve"> for Congress -- and for the nation -- </w:t>
      </w:r>
      <w:r w:rsidRPr="0052266C">
        <w:rPr>
          <w:rStyle w:val="StyleUnderline"/>
          <w:highlight w:val="cyan"/>
        </w:rPr>
        <w:t>if</w:t>
      </w:r>
      <w:r w:rsidRPr="0052266C">
        <w:rPr>
          <w:rStyle w:val="StyleUnderline"/>
        </w:rPr>
        <w:t xml:space="preserve"> there were not as many rigid ideologues elected to Congress, and more </w:t>
      </w:r>
      <w:r w:rsidRPr="0052266C">
        <w:rPr>
          <w:rStyle w:val="StyleUnderline"/>
          <w:highlight w:val="cyan"/>
        </w:rPr>
        <w:t>people</w:t>
      </w:r>
      <w:r w:rsidRPr="0052266C">
        <w:rPr>
          <w:rStyle w:val="StyleUnderline"/>
        </w:rPr>
        <w:t xml:space="preserve"> elected who were </w:t>
      </w:r>
      <w:r w:rsidRPr="0052266C">
        <w:rPr>
          <w:rStyle w:val="Emphasis"/>
          <w:highlight w:val="cyan"/>
        </w:rPr>
        <w:t>willing to give</w:t>
      </w:r>
      <w:r w:rsidRPr="0052266C">
        <w:rPr>
          <w:rStyle w:val="StyleUnderline"/>
        </w:rPr>
        <w:t xml:space="preserve"> </w:t>
      </w:r>
      <w:proofErr w:type="gramStart"/>
      <w:r w:rsidRPr="0052266C">
        <w:rPr>
          <w:rStyle w:val="StyleUnderline"/>
        </w:rPr>
        <w:t xml:space="preserve">in order </w:t>
      </w:r>
      <w:r w:rsidRPr="0052266C">
        <w:rPr>
          <w:rStyle w:val="StyleUnderline"/>
          <w:highlight w:val="cyan"/>
        </w:rPr>
        <w:t>to</w:t>
      </w:r>
      <w:proofErr w:type="gramEnd"/>
      <w:r w:rsidRPr="0052266C">
        <w:rPr>
          <w:rStyle w:val="StyleUnderline"/>
          <w:highlight w:val="cyan"/>
        </w:rPr>
        <w:t xml:space="preserve"> find the best solution</w:t>
      </w:r>
      <w:r w:rsidRPr="0052266C">
        <w:rPr>
          <w:rStyle w:val="StyleUnderline"/>
        </w:rPr>
        <w:t>.</w:t>
      </w:r>
    </w:p>
    <w:p w14:paraId="182CB53B" w14:textId="77777777" w:rsidR="006F24FE" w:rsidRPr="005E6226" w:rsidRDefault="006F24FE" w:rsidP="006F24FE">
      <w:pPr>
        <w:rPr>
          <w:u w:val="single"/>
        </w:rPr>
      </w:pPr>
      <w:r w:rsidRPr="0052266C">
        <w:rPr>
          <w:sz w:val="16"/>
        </w:rPr>
        <w:t xml:space="preserve">What happens when elected representatives who </w:t>
      </w:r>
      <w:r w:rsidRPr="0052266C">
        <w:rPr>
          <w:rStyle w:val="StyleUnderline"/>
          <w:highlight w:val="cyan"/>
        </w:rPr>
        <w:t>refuse to compromise</w:t>
      </w:r>
      <w:r w:rsidRPr="0052266C">
        <w:rPr>
          <w:sz w:val="16"/>
        </w:rPr>
        <w:t xml:space="preserve"> dominate Congress? Congressional policy actions essentially revert to a strictly mathematical counting of heads. That is, </w:t>
      </w:r>
      <w:proofErr w:type="gramStart"/>
      <w:r w:rsidRPr="0052266C">
        <w:rPr>
          <w:sz w:val="16"/>
        </w:rPr>
        <w:t>assuming that</w:t>
      </w:r>
      <w:proofErr w:type="gramEnd"/>
      <w:r w:rsidRPr="0052266C">
        <w:rPr>
          <w:sz w:val="16"/>
        </w:rPr>
        <w:t xml:space="preserve"> rigid representatives will not compromise or discuss modifications in their underlying beliefs, simple votes will determine which side wins, in a win-lose type of situation. This is what we saw play out in the Kavanaugh process. This </w:t>
      </w:r>
      <w:r w:rsidRPr="0052266C">
        <w:rPr>
          <w:rStyle w:val="StyleUnderline"/>
          <w:highlight w:val="cyan"/>
        </w:rPr>
        <w:t>lessens</w:t>
      </w:r>
      <w:r w:rsidRPr="0052266C">
        <w:rPr>
          <w:rStyle w:val="StyleUnderline"/>
        </w:rPr>
        <w:t xml:space="preserve"> the </w:t>
      </w:r>
      <w:r w:rsidRPr="0052266C">
        <w:rPr>
          <w:rStyle w:val="Emphasis"/>
        </w:rPr>
        <w:t xml:space="preserve">possible </w:t>
      </w:r>
      <w:r w:rsidRPr="0052266C">
        <w:rPr>
          <w:rStyle w:val="Emphasis"/>
          <w:highlight w:val="cyan"/>
        </w:rPr>
        <w:t>positive impact</w:t>
      </w:r>
      <w:r w:rsidRPr="0052266C">
        <w:rPr>
          <w:rStyle w:val="StyleUnderline"/>
          <w:highlight w:val="cyan"/>
        </w:rPr>
        <w:t xml:space="preserve"> of</w:t>
      </w:r>
      <w:r w:rsidRPr="0052266C">
        <w:rPr>
          <w:rStyle w:val="StyleUnderline"/>
        </w:rPr>
        <w:t xml:space="preserve"> many of the historical functions </w:t>
      </w:r>
      <w:r w:rsidRPr="0052266C">
        <w:rPr>
          <w:rStyle w:val="StyleUnderline"/>
          <w:highlight w:val="cyan"/>
        </w:rPr>
        <w:t>Congress</w:t>
      </w:r>
      <w:r w:rsidRPr="0052266C">
        <w:rPr>
          <w:rStyle w:val="StyleUnderline"/>
        </w:rPr>
        <w:t xml:space="preserve"> is supposed to undertake -- hearings with experts, testimony, reports from committees and the classic debate and deliberation</w:t>
      </w:r>
      <w:r w:rsidRPr="0052266C">
        <w:rPr>
          <w:sz w:val="16"/>
        </w:rPr>
        <w:t xml:space="preserve"> as envisioned by the Founders.</w:t>
      </w:r>
      <w:r w:rsidRPr="0052266C">
        <w:rPr>
          <w:rStyle w:val="StyleUnderline"/>
        </w:rPr>
        <w:t xml:space="preserve"> </w:t>
      </w:r>
      <w:r w:rsidRPr="0052266C">
        <w:rPr>
          <w:rStyle w:val="StyleUnderline"/>
          <w:highlight w:val="cyan"/>
        </w:rPr>
        <w:t>If ideologues</w:t>
      </w:r>
      <w:r w:rsidRPr="0052266C">
        <w:rPr>
          <w:rStyle w:val="StyleUnderline"/>
        </w:rPr>
        <w:t xml:space="preserve"> come to Washington with their </w:t>
      </w:r>
      <w:r w:rsidRPr="0052266C">
        <w:rPr>
          <w:rStyle w:val="StyleUnderline"/>
          <w:highlight w:val="cyan"/>
        </w:rPr>
        <w:t>minds made up</w:t>
      </w:r>
      <w:r w:rsidRPr="0052266C">
        <w:rPr>
          <w:rStyle w:val="StyleUnderline"/>
        </w:rPr>
        <w:t xml:space="preserve"> </w:t>
      </w:r>
      <w:r w:rsidRPr="0052266C">
        <w:rPr>
          <w:sz w:val="16"/>
        </w:rPr>
        <w:t xml:space="preserve">and their agendas rigidly set, then Congress basically becomes a vote counting function, and much of the </w:t>
      </w:r>
      <w:r w:rsidRPr="0052266C">
        <w:rPr>
          <w:rStyle w:val="StyleUnderline"/>
        </w:rPr>
        <w:t xml:space="preserve">rest of the </w:t>
      </w:r>
      <w:r w:rsidRPr="0052266C">
        <w:rPr>
          <w:rStyle w:val="Emphasis"/>
          <w:highlight w:val="cyan"/>
        </w:rPr>
        <w:t xml:space="preserve">congressional process </w:t>
      </w:r>
      <w:r w:rsidRPr="0052266C">
        <w:rPr>
          <w:rStyle w:val="Emphasis"/>
        </w:rPr>
        <w:t xml:space="preserve">could be </w:t>
      </w:r>
      <w:r w:rsidRPr="0052266C">
        <w:rPr>
          <w:rStyle w:val="Emphasis"/>
          <w:highlight w:val="cyan"/>
        </w:rPr>
        <w:t>dismantled</w:t>
      </w:r>
      <w:r w:rsidRPr="0052266C">
        <w:rPr>
          <w:rStyle w:val="StyleUnderline"/>
        </w:rPr>
        <w:t>.</w:t>
      </w:r>
    </w:p>
    <w:p w14:paraId="063144B8" w14:textId="77777777" w:rsidR="006F24FE" w:rsidRDefault="006F24FE" w:rsidP="006F24FE">
      <w:pPr>
        <w:pStyle w:val="Heading4"/>
      </w:pPr>
      <w:r>
        <w:t xml:space="preserve">Compromise is key to American </w:t>
      </w:r>
      <w:r w:rsidRPr="00623369">
        <w:rPr>
          <w:u w:val="single"/>
        </w:rPr>
        <w:t>democracy</w:t>
      </w:r>
      <w:r>
        <w:t xml:space="preserve"> and </w:t>
      </w:r>
      <w:r w:rsidRPr="00623369">
        <w:rPr>
          <w:u w:val="single"/>
        </w:rPr>
        <w:t>self-governance</w:t>
      </w:r>
      <w:r>
        <w:t>.</w:t>
      </w:r>
    </w:p>
    <w:p w14:paraId="2B2607BC" w14:textId="77777777" w:rsidR="006F24FE" w:rsidRDefault="006F24FE" w:rsidP="006F24FE">
      <w:proofErr w:type="spellStart"/>
      <w:r>
        <w:rPr>
          <w:rStyle w:val="Style13ptBold"/>
        </w:rPr>
        <w:t>Magleby</w:t>
      </w:r>
      <w:proofErr w:type="spellEnd"/>
      <w:r>
        <w:rPr>
          <w:rStyle w:val="Style13ptBold"/>
        </w:rPr>
        <w:t xml:space="preserve"> 16</w:t>
      </w:r>
      <w:r>
        <w:t xml:space="preserve"> </w:t>
      </w:r>
      <w:r w:rsidRPr="00623369">
        <w:t xml:space="preserve">[David B. </w:t>
      </w:r>
      <w:proofErr w:type="spellStart"/>
      <w:r w:rsidRPr="00623369">
        <w:t>Magleby</w:t>
      </w:r>
      <w:proofErr w:type="spellEnd"/>
      <w:r w:rsidRPr="00623369">
        <w:t xml:space="preserve">; </w:t>
      </w:r>
      <w:r>
        <w:t>Distinguished Professor of Political Science at BYU and PhD in Political Science from UC Berkeley</w:t>
      </w:r>
      <w:r w:rsidRPr="00623369">
        <w:t xml:space="preserve">; </w:t>
      </w:r>
      <w:r>
        <w:t>2016</w:t>
      </w:r>
      <w:r w:rsidRPr="00623369">
        <w:t xml:space="preserve">; The Necessity of Compromise; </w:t>
      </w:r>
      <w:r>
        <w:t>B</w:t>
      </w:r>
      <w:r w:rsidRPr="00623369">
        <w:t>Y</w:t>
      </w:r>
      <w:r>
        <w:t>U</w:t>
      </w:r>
      <w:r w:rsidRPr="00623369">
        <w:t>; https://magazine.byu.edu/article/the-necessity-of-compromise/; 7-25-2024; AO]</w:t>
      </w:r>
    </w:p>
    <w:p w14:paraId="6D03764F" w14:textId="77777777" w:rsidR="006F24FE" w:rsidRPr="00623369" w:rsidRDefault="006F24FE" w:rsidP="006F24FE">
      <w:pPr>
        <w:rPr>
          <w:sz w:val="16"/>
        </w:rPr>
      </w:pPr>
      <w:r w:rsidRPr="00623369">
        <w:rPr>
          <w:sz w:val="16"/>
        </w:rPr>
        <w:t xml:space="preserve">Mutual respect and </w:t>
      </w:r>
      <w:r w:rsidRPr="00623369">
        <w:rPr>
          <w:rStyle w:val="StyleUnderline"/>
        </w:rPr>
        <w:t>negotiation gave birth to the Constitution—and will preserve it today.</w:t>
      </w:r>
    </w:p>
    <w:p w14:paraId="38DEABB0" w14:textId="77777777" w:rsidR="006F24FE" w:rsidRPr="00623369" w:rsidRDefault="006F24FE" w:rsidP="006F24FE">
      <w:pPr>
        <w:rPr>
          <w:sz w:val="16"/>
        </w:rPr>
      </w:pPr>
      <w:r w:rsidRPr="00623369">
        <w:rPr>
          <w:sz w:val="16"/>
        </w:rPr>
        <w:t xml:space="preserve">We live in a time when elected officials have become less willing to seek common ground. Some resist the very idea of government and scoff at the principle of </w:t>
      </w:r>
      <w:r w:rsidRPr="00623369">
        <w:rPr>
          <w:rStyle w:val="StyleUnderline"/>
        </w:rPr>
        <w:t>compromise</w:t>
      </w:r>
      <w:r w:rsidRPr="00623369">
        <w:rPr>
          <w:sz w:val="16"/>
        </w:rPr>
        <w:t xml:space="preserve">. But government </w:t>
      </w:r>
      <w:r w:rsidRPr="00623369">
        <w:rPr>
          <w:rStyle w:val="StyleUnderline"/>
        </w:rPr>
        <w:t xml:space="preserve">is necessary because people need it to resolve their conflicts, and </w:t>
      </w:r>
      <w:r w:rsidRPr="00623369">
        <w:rPr>
          <w:rStyle w:val="StyleUnderline"/>
          <w:highlight w:val="cyan"/>
        </w:rPr>
        <w:t>compromise</w:t>
      </w:r>
      <w:r w:rsidRPr="00623369">
        <w:rPr>
          <w:rStyle w:val="StyleUnderline"/>
        </w:rPr>
        <w:t xml:space="preserve"> is the tool by which governing officials </w:t>
      </w:r>
      <w:r w:rsidRPr="00623369">
        <w:rPr>
          <w:rStyle w:val="StyleUnderline"/>
          <w:highlight w:val="cyan"/>
        </w:rPr>
        <w:t>hammer out</w:t>
      </w:r>
      <w:r w:rsidRPr="00623369">
        <w:rPr>
          <w:rStyle w:val="StyleUnderline"/>
        </w:rPr>
        <w:t xml:space="preserve"> such </w:t>
      </w:r>
      <w:r w:rsidRPr="00623369">
        <w:rPr>
          <w:rStyle w:val="StyleUnderline"/>
          <w:highlight w:val="cyan"/>
        </w:rPr>
        <w:t>conflict resolution</w:t>
      </w:r>
      <w:r w:rsidRPr="00623369">
        <w:rPr>
          <w:sz w:val="16"/>
        </w:rPr>
        <w:t>. If we all agreed with each other, we would not need government.</w:t>
      </w:r>
    </w:p>
    <w:p w14:paraId="516D437F" w14:textId="77777777" w:rsidR="006F24FE" w:rsidRPr="00623369" w:rsidRDefault="006F24FE" w:rsidP="006F24FE">
      <w:pPr>
        <w:rPr>
          <w:sz w:val="16"/>
        </w:rPr>
      </w:pPr>
      <w:r w:rsidRPr="00623369">
        <w:rPr>
          <w:rStyle w:val="StyleUnderline"/>
        </w:rPr>
        <w:t xml:space="preserve">Compromise has been and will remain </w:t>
      </w:r>
      <w:r w:rsidRPr="00623369">
        <w:rPr>
          <w:rStyle w:val="StyleUnderline"/>
          <w:highlight w:val="cyan"/>
        </w:rPr>
        <w:t>vital to sustaining</w:t>
      </w:r>
      <w:r w:rsidRPr="00623369">
        <w:rPr>
          <w:rStyle w:val="StyleUnderline"/>
        </w:rPr>
        <w:t xml:space="preserve"> our 200-year-long experiment with </w:t>
      </w:r>
      <w:r w:rsidRPr="00623369">
        <w:rPr>
          <w:rStyle w:val="Emphasis"/>
          <w:highlight w:val="cyan"/>
        </w:rPr>
        <w:t>self-government</w:t>
      </w:r>
      <w:r w:rsidRPr="00623369">
        <w:rPr>
          <w:rStyle w:val="StyleUnderline"/>
        </w:rPr>
        <w:t xml:space="preserve">. </w:t>
      </w:r>
      <w:r w:rsidRPr="00623369">
        <w:rPr>
          <w:sz w:val="16"/>
        </w:rPr>
        <w:t xml:space="preserve">It is a process of </w:t>
      </w:r>
      <w:r w:rsidRPr="00623369">
        <w:rPr>
          <w:rStyle w:val="StyleUnderline"/>
        </w:rPr>
        <w:t>give and take</w:t>
      </w:r>
      <w:r w:rsidRPr="00623369">
        <w:rPr>
          <w:sz w:val="16"/>
        </w:rPr>
        <w:t>, of blending and adjusting. It is not consensus, for rarely is consensus possible, and to make consensus the standard makes self-government untenable.</w:t>
      </w:r>
    </w:p>
    <w:p w14:paraId="67C340B1" w14:textId="77777777" w:rsidR="006F24FE" w:rsidRPr="00623369" w:rsidRDefault="006F24FE" w:rsidP="006F24FE">
      <w:pPr>
        <w:rPr>
          <w:sz w:val="16"/>
        </w:rPr>
      </w:pPr>
      <w:r w:rsidRPr="00623369">
        <w:rPr>
          <w:sz w:val="16"/>
        </w:rPr>
        <w:t xml:space="preserve">To acknowledge the importance of compromise is to recognize that </w:t>
      </w:r>
      <w:r w:rsidRPr="00623369">
        <w:rPr>
          <w:rStyle w:val="StyleUnderline"/>
          <w:highlight w:val="cyan"/>
        </w:rPr>
        <w:t>we have</w:t>
      </w:r>
      <w:r w:rsidRPr="00623369">
        <w:rPr>
          <w:rStyle w:val="StyleUnderline"/>
        </w:rPr>
        <w:t xml:space="preserve"> different preferences, </w:t>
      </w:r>
      <w:r w:rsidRPr="00623369">
        <w:rPr>
          <w:rStyle w:val="StyleUnderline"/>
          <w:highlight w:val="cyan"/>
        </w:rPr>
        <w:t>priorities</w:t>
      </w:r>
      <w:r w:rsidRPr="00623369">
        <w:rPr>
          <w:rStyle w:val="StyleUnderline"/>
        </w:rPr>
        <w:t>, and approaches</w:t>
      </w:r>
      <w:r w:rsidRPr="00623369">
        <w:rPr>
          <w:sz w:val="16"/>
        </w:rPr>
        <w:t xml:space="preserve">. It is also to acknowledge that </w:t>
      </w:r>
      <w:r w:rsidRPr="00623369">
        <w:rPr>
          <w:rStyle w:val="StyleUnderline"/>
          <w:highlight w:val="cyan"/>
        </w:rPr>
        <w:t xml:space="preserve">everyone knows </w:t>
      </w:r>
      <w:proofErr w:type="gramStart"/>
      <w:r w:rsidRPr="00623369">
        <w:rPr>
          <w:rStyle w:val="StyleUnderline"/>
          <w:highlight w:val="cyan"/>
        </w:rPr>
        <w:t>something</w:t>
      </w:r>
      <w:proofErr w:type="gramEnd"/>
      <w:r w:rsidRPr="00623369">
        <w:rPr>
          <w:rStyle w:val="StyleUnderline"/>
        </w:rPr>
        <w:t xml:space="preserve"> and </w:t>
      </w:r>
      <w:r w:rsidRPr="00623369">
        <w:rPr>
          <w:rStyle w:val="StyleUnderline"/>
          <w:highlight w:val="cyan"/>
        </w:rPr>
        <w:t>no one knows everything</w:t>
      </w:r>
      <w:r w:rsidRPr="00623369">
        <w:rPr>
          <w:sz w:val="16"/>
        </w:rPr>
        <w:t>.</w:t>
      </w:r>
    </w:p>
    <w:p w14:paraId="4895B32C" w14:textId="77777777" w:rsidR="006F24FE" w:rsidRPr="00623369" w:rsidRDefault="006F24FE" w:rsidP="006F24FE">
      <w:pPr>
        <w:rPr>
          <w:sz w:val="16"/>
        </w:rPr>
      </w:pPr>
      <w:r w:rsidRPr="00623369">
        <w:rPr>
          <w:sz w:val="16"/>
        </w:rPr>
        <w:t xml:space="preserve">But compromise is often criticized as being unprincipled, too conciliatory, a slippery slope away from core values. Part of the resistance to compromise comes from a lack of mutual respect and a false sense of confidence about our own ideas and assumptions. True, not all compromises are good or right. Chamberlain’s compromise with Hitler over parts of Czechoslovakia, for example, was a mistake. But </w:t>
      </w:r>
      <w:r w:rsidRPr="00623369">
        <w:rPr>
          <w:rStyle w:val="StyleUnderline"/>
        </w:rPr>
        <w:t xml:space="preserve">to label </w:t>
      </w:r>
      <w:r w:rsidRPr="00623369">
        <w:rPr>
          <w:rStyle w:val="StyleUnderline"/>
        </w:rPr>
        <w:lastRenderedPageBreak/>
        <w:t>all compromises as bad is to learn the wrong lesson from history</w:t>
      </w:r>
      <w:r w:rsidRPr="00623369">
        <w:rPr>
          <w:sz w:val="16"/>
        </w:rPr>
        <w:t>. On many important issues, resolving a disagreement was possible only with compromise.</w:t>
      </w:r>
    </w:p>
    <w:p w14:paraId="320775E7" w14:textId="77777777" w:rsidR="006F24FE" w:rsidRPr="00623369" w:rsidRDefault="006F24FE" w:rsidP="006F24FE">
      <w:pPr>
        <w:rPr>
          <w:sz w:val="16"/>
        </w:rPr>
      </w:pPr>
      <w:r w:rsidRPr="00623369">
        <w:rPr>
          <w:sz w:val="16"/>
        </w:rPr>
        <w:t>In 1787 James Madison arrived at the Constitutional Convention in Philadelphia with a plan for a strong national government. Madison’s plan provided for a bicameral legislature, an executive chosen by the legislature, and a strong judiciary. Power in the legislature was proportionate to state population: an advantage for the large states.</w:t>
      </w:r>
    </w:p>
    <w:p w14:paraId="6342ED5E" w14:textId="77777777" w:rsidR="006F24FE" w:rsidRPr="00623369" w:rsidRDefault="006F24FE" w:rsidP="006F24FE">
      <w:pPr>
        <w:rPr>
          <w:sz w:val="16"/>
        </w:rPr>
      </w:pPr>
      <w:r w:rsidRPr="00623369">
        <w:rPr>
          <w:sz w:val="16"/>
        </w:rPr>
        <w:t>For the small states, being perpetually outnumbered in the national legislature was not acceptable. They proposed a plan with a unicameral legislature, an executive removable by state majority, and a more limited judiciary.</w:t>
      </w:r>
    </w:p>
    <w:p w14:paraId="19990FCF" w14:textId="77777777" w:rsidR="006F24FE" w:rsidRPr="00623369" w:rsidRDefault="006F24FE" w:rsidP="006F24FE">
      <w:pPr>
        <w:rPr>
          <w:sz w:val="16"/>
        </w:rPr>
      </w:pPr>
      <w:r w:rsidRPr="00623369">
        <w:rPr>
          <w:sz w:val="16"/>
        </w:rPr>
        <w:t>The debate became so heated that Madison threatened to dissolve the Union. The intensity of the differences prompted George Washington to say, “To please all is impossible, and to attempt it would be vain</w:t>
      </w:r>
      <w:proofErr w:type="gramStart"/>
      <w:r w:rsidRPr="00623369">
        <w:rPr>
          <w:sz w:val="16"/>
        </w:rPr>
        <w:t>.”¹</w:t>
      </w:r>
      <w:proofErr w:type="gramEnd"/>
    </w:p>
    <w:p w14:paraId="200037D1" w14:textId="77777777" w:rsidR="006F24FE" w:rsidRPr="00623369" w:rsidRDefault="006F24FE" w:rsidP="006F24FE">
      <w:pPr>
        <w:rPr>
          <w:sz w:val="16"/>
        </w:rPr>
      </w:pPr>
      <w:r w:rsidRPr="00623369">
        <w:rPr>
          <w:sz w:val="16"/>
        </w:rPr>
        <w:t xml:space="preserve">This conflict was resolved with the Great Compromise. As David Brian Robertson wrote, “They </w:t>
      </w:r>
      <w:proofErr w:type="gramStart"/>
      <w:r w:rsidRPr="00623369">
        <w:rPr>
          <w:sz w:val="16"/>
        </w:rPr>
        <w:t>compromised .</w:t>
      </w:r>
      <w:proofErr w:type="gramEnd"/>
      <w:r w:rsidRPr="00623369">
        <w:rPr>
          <w:sz w:val="16"/>
        </w:rPr>
        <w:t> . . by devising one legislative chamber based on population and another based on the states as political units. They constructed a new kind of federalism, in which the national and state governments would share political authority</w:t>
      </w:r>
      <w:proofErr w:type="gramStart"/>
      <w:r w:rsidRPr="00623369">
        <w:rPr>
          <w:sz w:val="16"/>
        </w:rPr>
        <w:t>.”²</w:t>
      </w:r>
      <w:proofErr w:type="gramEnd"/>
    </w:p>
    <w:p w14:paraId="436A0892" w14:textId="77777777" w:rsidR="006F24FE" w:rsidRPr="00623369" w:rsidRDefault="006F24FE" w:rsidP="006F24FE">
      <w:pPr>
        <w:rPr>
          <w:sz w:val="16"/>
        </w:rPr>
      </w:pPr>
      <w:r w:rsidRPr="00623369">
        <w:rPr>
          <w:sz w:val="16"/>
        </w:rPr>
        <w:t xml:space="preserve">What lessons can we learn from the Great Compromise? First, </w:t>
      </w:r>
      <w:r w:rsidRPr="00623369">
        <w:rPr>
          <w:rStyle w:val="StyleUnderline"/>
        </w:rPr>
        <w:t>neither side got all of what it wanted. Second, solving some matters but not others may be all we can do now</w:t>
      </w:r>
      <w:r w:rsidRPr="00623369">
        <w:rPr>
          <w:sz w:val="16"/>
        </w:rPr>
        <w:t>. Evidence that the Framers knew there was more work to be done in improving the Constitution is that they provided for a means of amending it.</w:t>
      </w:r>
    </w:p>
    <w:p w14:paraId="55D792FE" w14:textId="77777777" w:rsidR="006F24FE" w:rsidRPr="00623369" w:rsidRDefault="006F24FE" w:rsidP="006F24FE">
      <w:pPr>
        <w:rPr>
          <w:sz w:val="16"/>
        </w:rPr>
      </w:pPr>
      <w:r w:rsidRPr="00623369">
        <w:rPr>
          <w:sz w:val="16"/>
        </w:rPr>
        <w:t xml:space="preserve">The Constitution’s inspired design requires the same spirit of </w:t>
      </w:r>
      <w:r w:rsidRPr="00623369">
        <w:rPr>
          <w:rStyle w:val="StyleUnderline"/>
          <w:highlight w:val="cyan"/>
        </w:rPr>
        <w:t>compromise</w:t>
      </w:r>
      <w:r w:rsidRPr="00623369">
        <w:rPr>
          <w:sz w:val="16"/>
        </w:rPr>
        <w:t xml:space="preserve"> and mutual respect today as was shown by the Framers in 1787. As President Hugh B. Brown put it in a 1968 BYU speech, “Mutual respect</w:t>
      </w:r>
      <w:r w:rsidRPr="00623369">
        <w:rPr>
          <w:rStyle w:val="StyleUnderline"/>
          <w:sz w:val="16"/>
        </w:rPr>
        <w:t xml:space="preserve"> </w:t>
      </w:r>
      <w:r w:rsidRPr="00623369">
        <w:rPr>
          <w:rStyle w:val="StyleUnderline"/>
        </w:rPr>
        <w:t xml:space="preserve">is </w:t>
      </w:r>
      <w:r w:rsidRPr="00623369">
        <w:rPr>
          <w:rStyle w:val="Emphasis"/>
          <w:highlight w:val="cyan"/>
        </w:rPr>
        <w:t>necessary for a democracy to function</w:t>
      </w:r>
      <w:r w:rsidRPr="00623369">
        <w:rPr>
          <w:sz w:val="16"/>
        </w:rPr>
        <w:t>, and denigrating another’s patriotism, misrepresenting an opponent’s positions, and refusing to cooperate even on matters on which there is agreement undermine the relationships needed to resolve differences</w:t>
      </w:r>
      <w:proofErr w:type="gramStart"/>
      <w:r w:rsidRPr="00623369">
        <w:rPr>
          <w:sz w:val="16"/>
        </w:rPr>
        <w:t>.”³</w:t>
      </w:r>
      <w:proofErr w:type="gramEnd"/>
    </w:p>
    <w:p w14:paraId="4A2EFED4" w14:textId="77777777" w:rsidR="006F24FE" w:rsidRPr="005D7330" w:rsidRDefault="006F24FE" w:rsidP="006F24FE">
      <w:pPr>
        <w:pStyle w:val="Heading4"/>
      </w:pPr>
      <w:r>
        <w:t xml:space="preserve">Compromise is key to democracy and progress on a </w:t>
      </w:r>
      <w:r>
        <w:rPr>
          <w:u w:val="single"/>
        </w:rPr>
        <w:t>slew</w:t>
      </w:r>
      <w:r>
        <w:t xml:space="preserve"> of political issues.</w:t>
      </w:r>
    </w:p>
    <w:p w14:paraId="07F2DBB8" w14:textId="77777777" w:rsidR="006F24FE" w:rsidRDefault="006F24FE" w:rsidP="006F24FE">
      <w:r>
        <w:rPr>
          <w:rStyle w:val="Style13ptBold"/>
        </w:rPr>
        <w:t>Gutmann and Thompson 13</w:t>
      </w:r>
      <w:r>
        <w:t xml:space="preserve"> </w:t>
      </w:r>
      <w:r w:rsidRPr="00207531">
        <w:t>[Amy Gutmann</w:t>
      </w:r>
      <w:r>
        <w:t xml:space="preserve">; US Ambassador to Germany, former President of UPenn; </w:t>
      </w:r>
      <w:r w:rsidRPr="00207531">
        <w:t xml:space="preserve">Dennis F. Thompson; </w:t>
      </w:r>
      <w:r w:rsidRPr="00C42C0C">
        <w:t>Professor of Government and the Alfred North Whitehead Professor of Political Philosophy in the Faculty of Arts and Sciences (emeritus). He is also a Professor of Public Policy (emeritus) in the John F. Kennedy School of Government</w:t>
      </w:r>
      <w:r>
        <w:t>, all at Harvard</w:t>
      </w:r>
      <w:r w:rsidRPr="00207531">
        <w:t xml:space="preserve">; </w:t>
      </w:r>
      <w:r>
        <w:t>2013</w:t>
      </w:r>
      <w:r w:rsidRPr="00207531">
        <w:t>; Valuing Compromise for the Common Good; American Academy of Arts &amp; Sciences; https://www.amacad.org/publication/daedalus/valuing-compromise-common-good; 7-25-2024; AO]</w:t>
      </w:r>
    </w:p>
    <w:p w14:paraId="0AE3C703" w14:textId="77777777" w:rsidR="006F24FE" w:rsidRPr="00207531" w:rsidRDefault="006F24FE" w:rsidP="006F24FE">
      <w:pPr>
        <w:rPr>
          <w:sz w:val="16"/>
        </w:rPr>
      </w:pPr>
      <w:r w:rsidRPr="00207531">
        <w:rPr>
          <w:sz w:val="16"/>
        </w:rPr>
        <w:t xml:space="preserve">Yet the </w:t>
      </w:r>
      <w:r w:rsidRPr="00207531">
        <w:rPr>
          <w:rStyle w:val="StyleUnderline"/>
        </w:rPr>
        <w:t xml:space="preserve">classic </w:t>
      </w:r>
      <w:r w:rsidRPr="00207531">
        <w:rPr>
          <w:rStyle w:val="StyleUnderline"/>
          <w:highlight w:val="cyan"/>
        </w:rPr>
        <w:t>compromise</w:t>
      </w:r>
      <w:r w:rsidRPr="00207531">
        <w:rPr>
          <w:rStyle w:val="StyleUnderline"/>
        </w:rPr>
        <w:t xml:space="preserve"> today </w:t>
      </w:r>
      <w:r w:rsidRPr="00207531">
        <w:rPr>
          <w:rStyle w:val="StyleUnderline"/>
          <w:highlight w:val="cyan"/>
        </w:rPr>
        <w:t>offers</w:t>
      </w:r>
      <w:r w:rsidRPr="00207531">
        <w:rPr>
          <w:rStyle w:val="StyleUnderline"/>
        </w:rPr>
        <w:t xml:space="preserve"> the best hope for political </w:t>
      </w:r>
      <w:r w:rsidRPr="00207531">
        <w:rPr>
          <w:rStyle w:val="StyleUnderline"/>
          <w:highlight w:val="cyan"/>
        </w:rPr>
        <w:t>progress</w:t>
      </w:r>
      <w:r w:rsidRPr="00207531">
        <w:rPr>
          <w:sz w:val="16"/>
        </w:rPr>
        <w:t xml:space="preserve">. The major issues in current legislative debates represent deep divisions on fundamental questions about the </w:t>
      </w:r>
      <w:r w:rsidRPr="00207531">
        <w:rPr>
          <w:rStyle w:val="StyleUnderline"/>
        </w:rPr>
        <w:t xml:space="preserve">role of government, the nature of </w:t>
      </w:r>
      <w:r w:rsidRPr="00207531">
        <w:rPr>
          <w:rStyle w:val="StyleUnderline"/>
          <w:highlight w:val="cyan"/>
        </w:rPr>
        <w:t>justice</w:t>
      </w:r>
      <w:r w:rsidRPr="00207531">
        <w:rPr>
          <w:rStyle w:val="StyleUnderline"/>
        </w:rPr>
        <w:t xml:space="preserve">, and the liberties, </w:t>
      </w:r>
      <w:r w:rsidRPr="00207531">
        <w:rPr>
          <w:rStyle w:val="StyleUnderline"/>
          <w:highlight w:val="cyan"/>
        </w:rPr>
        <w:t>rights</w:t>
      </w:r>
      <w:r w:rsidRPr="00207531">
        <w:rPr>
          <w:rStyle w:val="StyleUnderline"/>
        </w:rPr>
        <w:t>, and responsibilities of citizens</w:t>
      </w:r>
      <w:r w:rsidRPr="00207531">
        <w:rPr>
          <w:sz w:val="16"/>
        </w:rPr>
        <w:t xml:space="preserve">. The broad issues </w:t>
      </w:r>
      <w:r w:rsidRPr="00207531">
        <w:rPr>
          <w:rStyle w:val="StyleUnderline"/>
        </w:rPr>
        <w:t>on</w:t>
      </w:r>
      <w:r w:rsidRPr="00207531">
        <w:rPr>
          <w:sz w:val="16"/>
        </w:rPr>
        <w:t xml:space="preserve"> which many Americans generally favor legislative compromise – </w:t>
      </w:r>
      <w:r w:rsidRPr="00207531">
        <w:rPr>
          <w:rStyle w:val="StyleUnderline"/>
          <w:highlight w:val="cyan"/>
        </w:rPr>
        <w:t>taxation</w:t>
      </w:r>
      <w:r w:rsidRPr="00207531">
        <w:rPr>
          <w:rStyle w:val="StyleUnderline"/>
        </w:rPr>
        <w:t xml:space="preserve">, government </w:t>
      </w:r>
      <w:r w:rsidRPr="00207531">
        <w:rPr>
          <w:rStyle w:val="StyleUnderline"/>
          <w:highlight w:val="cyan"/>
        </w:rPr>
        <w:t>spending, health</w:t>
      </w:r>
      <w:r w:rsidRPr="00207531">
        <w:rPr>
          <w:rStyle w:val="StyleUnderline"/>
        </w:rPr>
        <w:t xml:space="preserve"> care, cost controls, </w:t>
      </w:r>
      <w:r w:rsidRPr="00207531">
        <w:rPr>
          <w:rStyle w:val="StyleUnderline"/>
          <w:highlight w:val="cyan"/>
        </w:rPr>
        <w:t>job creation</w:t>
      </w:r>
      <w:r w:rsidRPr="00207531">
        <w:rPr>
          <w:rStyle w:val="StyleUnderline"/>
        </w:rPr>
        <w:t xml:space="preserve">, </w:t>
      </w:r>
      <w:r w:rsidRPr="00207531">
        <w:rPr>
          <w:rStyle w:val="StyleUnderline"/>
          <w:highlight w:val="cyan"/>
        </w:rPr>
        <w:t>immigration</w:t>
      </w:r>
      <w:r w:rsidRPr="00207531">
        <w:rPr>
          <w:sz w:val="16"/>
        </w:rPr>
        <w:t xml:space="preserve"> – are unlikely to be addressed at all if legislators hold out for common ground.</w:t>
      </w:r>
    </w:p>
    <w:p w14:paraId="5F567529" w14:textId="77777777" w:rsidR="006F24FE" w:rsidRPr="00207531" w:rsidRDefault="006F24FE" w:rsidP="006F24FE">
      <w:pPr>
        <w:rPr>
          <w:sz w:val="16"/>
        </w:rPr>
      </w:pPr>
      <w:proofErr w:type="gramStart"/>
      <w:r w:rsidRPr="00207531">
        <w:rPr>
          <w:sz w:val="16"/>
        </w:rPr>
        <w:t>So</w:t>
      </w:r>
      <w:proofErr w:type="gramEnd"/>
      <w:r w:rsidRPr="00207531">
        <w:rPr>
          <w:sz w:val="16"/>
        </w:rPr>
        <w:t xml:space="preserve"> if compromise is to be achieved on these major issues, we must value agreements that are less morally coherent and less politically appealing than those that rest on common ground or an overlapping consensus. The Tax Reform Act of 1986–the most comprehensive tax-reform legislation in modern American history, passed with bipartisan support under the Reagan presidency – was a classic compromise. It combined some measures (eliminating loopholes that favor the wealthy) that reflected liberal principles and others (lowering the marginal rates on top incomes) that violated those principles. The same measure also created a conflict with conservative principles, but in reverse. The Affordable Care Act of 2010–the most comprehensive health care reform in recent American history – was also a classic compromise. Though it was forged within a single party, the compromise displayed conspicuous tensions – between whether the reform should or should not offer a public option, for example.</w:t>
      </w:r>
    </w:p>
    <w:p w14:paraId="12D99325" w14:textId="77777777" w:rsidR="006F24FE" w:rsidRDefault="006F24FE" w:rsidP="006F24FE">
      <w:pPr>
        <w:rPr>
          <w:sz w:val="16"/>
        </w:rPr>
      </w:pPr>
      <w:r w:rsidRPr="00207531">
        <w:rPr>
          <w:rStyle w:val="StyleUnderline"/>
        </w:rPr>
        <w:t xml:space="preserve">Governing a </w:t>
      </w:r>
      <w:r w:rsidRPr="00207531">
        <w:rPr>
          <w:rStyle w:val="StyleUnderline"/>
          <w:highlight w:val="cyan"/>
        </w:rPr>
        <w:t xml:space="preserve">democracy without compromise is </w:t>
      </w:r>
      <w:r w:rsidRPr="00207531">
        <w:rPr>
          <w:rStyle w:val="Emphasis"/>
          <w:highlight w:val="cyan"/>
        </w:rPr>
        <w:t>impossible</w:t>
      </w:r>
      <w:r w:rsidRPr="00207531">
        <w:rPr>
          <w:rStyle w:val="StyleUnderline"/>
          <w:highlight w:val="cyan"/>
        </w:rPr>
        <w:t>. To restrict</w:t>
      </w:r>
      <w:r w:rsidRPr="00207531">
        <w:rPr>
          <w:rStyle w:val="StyleUnderline"/>
        </w:rPr>
        <w:t xml:space="preserve"> political </w:t>
      </w:r>
      <w:r w:rsidRPr="00207531">
        <w:rPr>
          <w:rStyle w:val="StyleUnderline"/>
          <w:highlight w:val="cyan"/>
        </w:rPr>
        <w:t>agreements</w:t>
      </w:r>
      <w:r w:rsidRPr="00207531">
        <w:rPr>
          <w:rStyle w:val="StyleUnderline"/>
        </w:rPr>
        <w:t xml:space="preserve"> to common ground or common goods, especially in a polarized partisan environment, </w:t>
      </w:r>
      <w:r w:rsidRPr="00207531">
        <w:rPr>
          <w:rStyle w:val="StyleUnderline"/>
          <w:highlight w:val="cyan"/>
        </w:rPr>
        <w:t xml:space="preserve">is to </w:t>
      </w:r>
      <w:r w:rsidRPr="00207531">
        <w:rPr>
          <w:rStyle w:val="Emphasis"/>
          <w:highlight w:val="cyan"/>
        </w:rPr>
        <w:t>privilege the status quo</w:t>
      </w:r>
      <w:r w:rsidRPr="00207531">
        <w:rPr>
          <w:rStyle w:val="StyleUnderline"/>
        </w:rPr>
        <w:t xml:space="preserve">, even when all parties agree that reform is needed. </w:t>
      </w:r>
      <w:r w:rsidRPr="00207531">
        <w:rPr>
          <w:sz w:val="16"/>
        </w:rPr>
        <w:t>Why, then, is compromise so hard when it is so necessary?</w:t>
      </w:r>
    </w:p>
    <w:p w14:paraId="3FEE9F79" w14:textId="77777777" w:rsidR="006F24FE" w:rsidRDefault="006F24FE" w:rsidP="006F24FE">
      <w:pPr>
        <w:pStyle w:val="Heading3"/>
      </w:pPr>
      <w:r>
        <w:lastRenderedPageBreak/>
        <w:t>AT: Compromise Impossible</w:t>
      </w:r>
    </w:p>
    <w:p w14:paraId="4068C52A" w14:textId="77777777" w:rsidR="006F24FE" w:rsidRDefault="006F24FE" w:rsidP="006F24FE">
      <w:pPr>
        <w:pStyle w:val="Heading4"/>
      </w:pPr>
      <w:r>
        <w:t xml:space="preserve">Congress can </w:t>
      </w:r>
      <w:r w:rsidRPr="002E21E7">
        <w:t>still compromise</w:t>
      </w:r>
      <w:r>
        <w:t xml:space="preserve"> </w:t>
      </w:r>
      <w:r w:rsidRPr="002E21E7">
        <w:rPr>
          <w:u w:val="single"/>
        </w:rPr>
        <w:t xml:space="preserve">despite </w:t>
      </w:r>
      <w:r>
        <w:rPr>
          <w:u w:val="single"/>
        </w:rPr>
        <w:t xml:space="preserve">extreme </w:t>
      </w:r>
      <w:r w:rsidRPr="002E21E7">
        <w:rPr>
          <w:u w:val="single"/>
        </w:rPr>
        <w:t>partisanship</w:t>
      </w:r>
      <w:r>
        <w:t xml:space="preserve"> – recent bipartisan bills prove.</w:t>
      </w:r>
    </w:p>
    <w:p w14:paraId="0E60BECB" w14:textId="77777777" w:rsidR="006F24FE" w:rsidRPr="007533A8" w:rsidRDefault="006F24FE" w:rsidP="006F24FE">
      <w:r>
        <w:rPr>
          <w:rStyle w:val="Style13ptBold"/>
        </w:rPr>
        <w:t>Dupree 24</w:t>
      </w:r>
      <w:r>
        <w:t xml:space="preserve"> </w:t>
      </w:r>
      <w:r w:rsidRPr="007533A8">
        <w:t xml:space="preserve">[Jamie Dupree; </w:t>
      </w:r>
      <w:r>
        <w:t>Reporter on Politics for over 35 years</w:t>
      </w:r>
      <w:r w:rsidRPr="007533A8">
        <w:t xml:space="preserve">; </w:t>
      </w:r>
      <w:r>
        <w:t>4-25-24</w:t>
      </w:r>
      <w:r w:rsidRPr="007533A8">
        <w:t xml:space="preserve">; Opinion: Compromise can still work on Capitol Hill; </w:t>
      </w:r>
      <w:proofErr w:type="spellStart"/>
      <w:r w:rsidRPr="007533A8">
        <w:t>ajc</w:t>
      </w:r>
      <w:proofErr w:type="spellEnd"/>
      <w:r w:rsidRPr="007533A8">
        <w:t>; https://www.ajc.com/politics/opinion-compromise-can-still-work-on-capitol-hill/RCTOCSVX2JAQHPNMH5T2GVJBUM/; 7-27-2024; AO]</w:t>
      </w:r>
    </w:p>
    <w:p w14:paraId="30841FC1" w14:textId="77777777" w:rsidR="006F24FE" w:rsidRPr="00F135BA" w:rsidRDefault="006F24FE" w:rsidP="006F24FE">
      <w:pPr>
        <w:rPr>
          <w:rStyle w:val="StyleUnderline"/>
        </w:rPr>
      </w:pPr>
      <w:r w:rsidRPr="00F135BA">
        <w:rPr>
          <w:rStyle w:val="StyleUnderline"/>
        </w:rPr>
        <w:t xml:space="preserve">We </w:t>
      </w:r>
      <w:r w:rsidRPr="00F135BA">
        <w:rPr>
          <w:rStyle w:val="StyleUnderline"/>
          <w:highlight w:val="cyan"/>
        </w:rPr>
        <w:t>should not gloss over</w:t>
      </w:r>
      <w:r w:rsidRPr="00F135BA">
        <w:rPr>
          <w:rStyle w:val="StyleUnderline"/>
        </w:rPr>
        <w:t xml:space="preserve"> the </w:t>
      </w:r>
      <w:r w:rsidRPr="00F135BA">
        <w:rPr>
          <w:rStyle w:val="StyleUnderline"/>
          <w:highlight w:val="cyan"/>
        </w:rPr>
        <w:t>legislative achievements of</w:t>
      </w:r>
      <w:r w:rsidRPr="00F135BA">
        <w:rPr>
          <w:rStyle w:val="StyleUnderline"/>
        </w:rPr>
        <w:t xml:space="preserve"> the past month in </w:t>
      </w:r>
      <w:r w:rsidRPr="00F135BA">
        <w:rPr>
          <w:rStyle w:val="StyleUnderline"/>
          <w:highlight w:val="cyan"/>
        </w:rPr>
        <w:t>Congress</w:t>
      </w:r>
      <w:r w:rsidRPr="00F135BA">
        <w:rPr>
          <w:rStyle w:val="StyleUnderline"/>
        </w:rPr>
        <w:t xml:space="preserve">, all </w:t>
      </w:r>
      <w:r w:rsidRPr="00F135BA">
        <w:rPr>
          <w:rStyle w:val="StyleUnderline"/>
          <w:highlight w:val="cyan"/>
        </w:rPr>
        <w:t xml:space="preserve">made possible by </w:t>
      </w:r>
      <w:r w:rsidRPr="00F135BA">
        <w:rPr>
          <w:rStyle w:val="Emphasis"/>
          <w:highlight w:val="cyan"/>
        </w:rPr>
        <w:t>large bipartisan majorities</w:t>
      </w:r>
      <w:r w:rsidRPr="00F135BA">
        <w:rPr>
          <w:rStyle w:val="StyleUnderline"/>
        </w:rPr>
        <w:t xml:space="preserve">. It’s a fresh reminder that </w:t>
      </w:r>
      <w:r w:rsidRPr="00F135BA">
        <w:rPr>
          <w:rStyle w:val="StyleUnderline"/>
          <w:highlight w:val="cyan"/>
        </w:rPr>
        <w:t>compromise can still happen in</w:t>
      </w:r>
      <w:r w:rsidRPr="00F135BA">
        <w:rPr>
          <w:rStyle w:val="StyleUnderline"/>
        </w:rPr>
        <w:t xml:space="preserve"> the U.S. </w:t>
      </w:r>
      <w:r w:rsidRPr="00F135BA">
        <w:rPr>
          <w:rStyle w:val="StyleUnderline"/>
          <w:highlight w:val="cyan"/>
        </w:rPr>
        <w:t>House and Senate, even in</w:t>
      </w:r>
      <w:r w:rsidRPr="00F135BA">
        <w:rPr>
          <w:rStyle w:val="StyleUnderline"/>
        </w:rPr>
        <w:t xml:space="preserve"> today’s </w:t>
      </w:r>
      <w:r w:rsidRPr="00F135BA">
        <w:rPr>
          <w:rStyle w:val="Emphasis"/>
          <w:highlight w:val="cyan"/>
        </w:rPr>
        <w:t>extremely political environment</w:t>
      </w:r>
      <w:r w:rsidRPr="00F135BA">
        <w:rPr>
          <w:rStyle w:val="StyleUnderline"/>
        </w:rPr>
        <w:t>.</w:t>
      </w:r>
    </w:p>
    <w:p w14:paraId="57C2F6D2" w14:textId="77777777" w:rsidR="006F24FE" w:rsidRPr="00F135BA" w:rsidRDefault="006F24FE" w:rsidP="006F24FE">
      <w:pPr>
        <w:rPr>
          <w:rStyle w:val="StyleUnderline"/>
        </w:rPr>
      </w:pPr>
      <w:r w:rsidRPr="00F135BA">
        <w:rPr>
          <w:rStyle w:val="StyleUnderline"/>
        </w:rPr>
        <w:t xml:space="preserve">Overcoming months of gridlock, GOP dysfunction in the U.S. House, and simple election-year politics, </w:t>
      </w:r>
      <w:r w:rsidRPr="00F135BA">
        <w:rPr>
          <w:rStyle w:val="StyleUnderline"/>
          <w:highlight w:val="cyan"/>
        </w:rPr>
        <w:t>Congress</w:t>
      </w:r>
      <w:r w:rsidRPr="00F135BA">
        <w:rPr>
          <w:rStyle w:val="StyleUnderline"/>
        </w:rPr>
        <w:t xml:space="preserve"> has </w:t>
      </w:r>
      <w:r w:rsidRPr="00F135BA">
        <w:rPr>
          <w:rStyle w:val="StyleUnderline"/>
          <w:highlight w:val="cyan"/>
        </w:rPr>
        <w:t>churned out</w:t>
      </w:r>
      <w:r w:rsidRPr="00F135BA">
        <w:rPr>
          <w:rStyle w:val="StyleUnderline"/>
        </w:rPr>
        <w:t xml:space="preserve"> government </w:t>
      </w:r>
      <w:r w:rsidRPr="00F135BA">
        <w:rPr>
          <w:rStyle w:val="Emphasis"/>
          <w:highlight w:val="cyan"/>
        </w:rPr>
        <w:t>funding bills</w:t>
      </w:r>
      <w:r w:rsidRPr="00F135BA">
        <w:rPr>
          <w:rStyle w:val="StyleUnderline"/>
        </w:rPr>
        <w:t xml:space="preserve">, a foreign intelligence </w:t>
      </w:r>
      <w:r w:rsidRPr="00F135BA">
        <w:rPr>
          <w:rStyle w:val="Emphasis"/>
          <w:highlight w:val="cyan"/>
        </w:rPr>
        <w:t>surveillance measure</w:t>
      </w:r>
      <w:r w:rsidRPr="00F135BA">
        <w:rPr>
          <w:rStyle w:val="StyleUnderline"/>
          <w:highlight w:val="cyan"/>
        </w:rPr>
        <w:t xml:space="preserve">, aid for </w:t>
      </w:r>
      <w:r w:rsidRPr="00F135BA">
        <w:rPr>
          <w:rStyle w:val="StyleUnderline"/>
        </w:rPr>
        <w:t xml:space="preserve">Israel, </w:t>
      </w:r>
      <w:r w:rsidRPr="00F135BA">
        <w:rPr>
          <w:rStyle w:val="StyleUnderline"/>
          <w:highlight w:val="cyan"/>
        </w:rPr>
        <w:t>Ukraine</w:t>
      </w:r>
      <w:r w:rsidRPr="00F135BA">
        <w:rPr>
          <w:rStyle w:val="StyleUnderline"/>
        </w:rPr>
        <w:t xml:space="preserve">, and Taiwan, </w:t>
      </w:r>
      <w:r w:rsidRPr="00F135BA">
        <w:rPr>
          <w:rStyle w:val="StyleUnderline"/>
          <w:highlight w:val="cyan"/>
        </w:rPr>
        <w:t>plus</w:t>
      </w:r>
      <w:r w:rsidRPr="00F135BA">
        <w:rPr>
          <w:rStyle w:val="StyleUnderline"/>
        </w:rPr>
        <w:t xml:space="preserve"> a </w:t>
      </w:r>
      <w:r w:rsidRPr="00F135BA">
        <w:rPr>
          <w:rStyle w:val="StyleUnderline"/>
          <w:highlight w:val="cyan"/>
        </w:rPr>
        <w:t>plan that</w:t>
      </w:r>
      <w:r w:rsidRPr="00F135BA">
        <w:rPr>
          <w:rStyle w:val="StyleUnderline"/>
        </w:rPr>
        <w:t xml:space="preserve"> could </w:t>
      </w:r>
      <w:r w:rsidRPr="00F135BA">
        <w:rPr>
          <w:rStyle w:val="StyleUnderline"/>
          <w:highlight w:val="cyan"/>
        </w:rPr>
        <w:t>force</w:t>
      </w:r>
      <w:r w:rsidRPr="00F135BA">
        <w:rPr>
          <w:rStyle w:val="StyleUnderline"/>
        </w:rPr>
        <w:t xml:space="preserve"> the </w:t>
      </w:r>
      <w:r w:rsidRPr="00F135BA">
        <w:rPr>
          <w:rStyle w:val="StyleUnderline"/>
          <w:highlight w:val="cyan"/>
        </w:rPr>
        <w:t xml:space="preserve">sale of </w:t>
      </w:r>
      <w:r w:rsidRPr="00F135BA">
        <w:rPr>
          <w:rStyle w:val="StyleUnderline"/>
        </w:rPr>
        <w:t xml:space="preserve">the </w:t>
      </w:r>
      <w:r w:rsidRPr="00F135BA">
        <w:rPr>
          <w:rStyle w:val="StyleUnderline"/>
          <w:highlight w:val="cyan"/>
        </w:rPr>
        <w:t>TikTok</w:t>
      </w:r>
      <w:r w:rsidRPr="00F135BA">
        <w:rPr>
          <w:rStyle w:val="StyleUnderline"/>
        </w:rPr>
        <w:t xml:space="preserve"> social media app.</w:t>
      </w:r>
    </w:p>
    <w:p w14:paraId="6D83A99B" w14:textId="77777777" w:rsidR="006F24FE" w:rsidRPr="00F135BA" w:rsidRDefault="006F24FE" w:rsidP="006F24FE">
      <w:pPr>
        <w:rPr>
          <w:sz w:val="16"/>
        </w:rPr>
      </w:pPr>
      <w:r w:rsidRPr="00F135BA">
        <w:rPr>
          <w:sz w:val="16"/>
        </w:rPr>
        <w:t>“</w:t>
      </w:r>
      <w:r w:rsidRPr="00F135BA">
        <w:rPr>
          <w:rStyle w:val="StyleUnderline"/>
        </w:rPr>
        <w:t>That’s the way Congress should work</w:t>
      </w:r>
      <w:r w:rsidRPr="00F135BA">
        <w:rPr>
          <w:sz w:val="16"/>
        </w:rPr>
        <w:t>,” said U.S. Rep. Hank Johnson, D-Lithonia.</w:t>
      </w:r>
    </w:p>
    <w:p w14:paraId="6F0E9EE9" w14:textId="77777777" w:rsidR="006F24FE" w:rsidRDefault="006F24FE" w:rsidP="006F24FE">
      <w:pPr>
        <w:rPr>
          <w:rStyle w:val="StyleUnderline"/>
        </w:rPr>
      </w:pPr>
      <w:r w:rsidRPr="00F135BA">
        <w:rPr>
          <w:sz w:val="16"/>
        </w:rPr>
        <w:t xml:space="preserve">“There is no substitute for American leadership in the world,” said Sen. Raphael Warnock as the </w:t>
      </w:r>
      <w:r w:rsidRPr="00F135BA">
        <w:rPr>
          <w:rStyle w:val="StyleUnderline"/>
        </w:rPr>
        <w:t>Senate passed a $95 billion foreign aid package, 79-18.</w:t>
      </w:r>
    </w:p>
    <w:p w14:paraId="1EF33760" w14:textId="77777777" w:rsidR="006F24FE" w:rsidRPr="007C7A63" w:rsidRDefault="006F24FE" w:rsidP="006F24FE"/>
    <w:p w14:paraId="73A0128C" w14:textId="77777777" w:rsidR="006F24FE" w:rsidRDefault="006F24FE" w:rsidP="006F24FE">
      <w:pPr>
        <w:pStyle w:val="Heading2"/>
      </w:pPr>
      <w:proofErr w:type="spellStart"/>
      <w:r>
        <w:lastRenderedPageBreak/>
        <w:t>Aff</w:t>
      </w:r>
      <w:proofErr w:type="spellEnd"/>
    </w:p>
    <w:p w14:paraId="5EF4794C" w14:textId="77777777" w:rsidR="006F24FE" w:rsidRDefault="006F24FE" w:rsidP="006F24FE">
      <w:pPr>
        <w:pStyle w:val="Heading3"/>
      </w:pPr>
      <w:r>
        <w:lastRenderedPageBreak/>
        <w:t>UQ --- GOP Win</w:t>
      </w:r>
    </w:p>
    <w:p w14:paraId="63DE3CC9" w14:textId="77777777" w:rsidR="006F24FE" w:rsidRPr="00286AAA" w:rsidRDefault="006F24FE" w:rsidP="006F24FE">
      <w:pPr>
        <w:pStyle w:val="Heading4"/>
        <w:rPr>
          <w:rStyle w:val="StyleUnderline"/>
          <w:szCs w:val="26"/>
        </w:rPr>
      </w:pPr>
      <w:r>
        <w:t xml:space="preserve">No amount of ticket splitting can win Democrats the House – </w:t>
      </w:r>
      <w:r w:rsidRPr="00286AAA">
        <w:rPr>
          <w:rStyle w:val="StyleUnderline"/>
          <w:szCs w:val="26"/>
        </w:rPr>
        <w:t>empirics assume them</w:t>
      </w:r>
    </w:p>
    <w:p w14:paraId="5FCEE59A" w14:textId="77777777" w:rsidR="006F24FE" w:rsidRDefault="006F24FE" w:rsidP="006F24FE">
      <w:r w:rsidRPr="00286AAA">
        <w:rPr>
          <w:rStyle w:val="Style13ptBold"/>
        </w:rPr>
        <w:t>Kilgore 7/15</w:t>
      </w:r>
      <w:r>
        <w:t xml:space="preserve"> Ed July 15 </w:t>
      </w:r>
      <w:r w:rsidRPr="00286AAA">
        <w:t>Ed Kilgore is a longtime political observer who has been a columnist for Intelligencer since 2015</w:t>
      </w:r>
      <w:r>
        <w:t xml:space="preserve"> Intelligencer “History Shows Democrats Can’t Lose the Presidency and Win the House” </w:t>
      </w:r>
      <w:hyperlink r:id="rId81" w:history="1">
        <w:r w:rsidRPr="00B2561B">
          <w:rPr>
            <w:rStyle w:val="Hyperlink"/>
          </w:rPr>
          <w:t>https://nymag.com/intelligencer/article/biden-trump-house-flip-2024-election.html</w:t>
        </w:r>
      </w:hyperlink>
      <w:r>
        <w:t xml:space="preserve"> ZMR</w:t>
      </w:r>
    </w:p>
    <w:p w14:paraId="1F4B2515" w14:textId="77777777" w:rsidR="006F24FE" w:rsidRDefault="006F24FE" w:rsidP="006F24FE">
      <w:r w:rsidRPr="00286AAA">
        <w:rPr>
          <w:sz w:val="16"/>
        </w:rPr>
        <w:t>One of the ideas coming out of the agonizing intra-Democratic debate about Joe Biden’s fitness to beat Donald Trump is a sort of plan B</w:t>
      </w:r>
      <w:r>
        <w:t xml:space="preserve">. </w:t>
      </w:r>
      <w:r w:rsidRPr="00204FEC">
        <w:rPr>
          <w:rStyle w:val="StyleUnderline"/>
          <w:highlight w:val="cyan"/>
        </w:rPr>
        <w:t>Donors,</w:t>
      </w:r>
      <w:r w:rsidRPr="00286AAA">
        <w:rPr>
          <w:rStyle w:val="StyleUnderline"/>
        </w:rPr>
        <w:t xml:space="preserve"> we are told, </w:t>
      </w:r>
      <w:r w:rsidRPr="00204FEC">
        <w:rPr>
          <w:rStyle w:val="StyleUnderline"/>
          <w:highlight w:val="cyan"/>
        </w:rPr>
        <w:t>are considering</w:t>
      </w:r>
      <w:r w:rsidRPr="00286AAA">
        <w:rPr>
          <w:rStyle w:val="StyleUnderline"/>
        </w:rPr>
        <w:t xml:space="preserve"> shifting resources to </w:t>
      </w:r>
      <w:r w:rsidRPr="00204FEC">
        <w:rPr>
          <w:rStyle w:val="Emphasis"/>
          <w:highlight w:val="cyan"/>
        </w:rPr>
        <w:t>an effort to flip control of the House</w:t>
      </w:r>
      <w:r>
        <w:t xml:space="preserve"> </w:t>
      </w:r>
      <w:r w:rsidRPr="00286AAA">
        <w:rPr>
          <w:sz w:val="16"/>
        </w:rPr>
        <w:t xml:space="preserve">(just four seats away) </w:t>
      </w:r>
      <w:proofErr w:type="gramStart"/>
      <w:r w:rsidRPr="00286AAA">
        <w:rPr>
          <w:rStyle w:val="StyleUnderline"/>
        </w:rPr>
        <w:t xml:space="preserve">in order </w:t>
      </w:r>
      <w:r w:rsidRPr="00204FEC">
        <w:rPr>
          <w:rStyle w:val="StyleUnderline"/>
          <w:highlight w:val="cyan"/>
        </w:rPr>
        <w:t>to</w:t>
      </w:r>
      <w:proofErr w:type="gramEnd"/>
      <w:r w:rsidRPr="00204FEC">
        <w:rPr>
          <w:rStyle w:val="StyleUnderline"/>
          <w:highlight w:val="cyan"/>
        </w:rPr>
        <w:t xml:space="preserve"> block</w:t>
      </w:r>
      <w:r w:rsidRPr="00286AAA">
        <w:rPr>
          <w:rStyle w:val="StyleUnderline"/>
        </w:rPr>
        <w:t xml:space="preserve"> a </w:t>
      </w:r>
      <w:r w:rsidRPr="00204FEC">
        <w:rPr>
          <w:rStyle w:val="StyleUnderline"/>
          <w:highlight w:val="cyan"/>
        </w:rPr>
        <w:t>Trump</w:t>
      </w:r>
      <w:r w:rsidRPr="00286AAA">
        <w:rPr>
          <w:rStyle w:val="StyleUnderline"/>
        </w:rPr>
        <w:t>-led Republican trifecta</w:t>
      </w:r>
      <w:r>
        <w:t xml:space="preserve"> </w:t>
      </w:r>
      <w:r w:rsidRPr="00286AAA">
        <w:rPr>
          <w:sz w:val="16"/>
        </w:rPr>
        <w:t xml:space="preserve">and a bacchanalia of authoritarian extremism next year. The </w:t>
      </w:r>
      <w:r w:rsidRPr="00286AAA">
        <w:rPr>
          <w:rStyle w:val="StyleUnderline"/>
        </w:rPr>
        <w:t xml:space="preserve">reigning assumption is that </w:t>
      </w:r>
      <w:r w:rsidRPr="00204FEC">
        <w:rPr>
          <w:rStyle w:val="StyleUnderline"/>
          <w:highlight w:val="cyan"/>
        </w:rPr>
        <w:t>absent a presidential win</w:t>
      </w:r>
      <w:r w:rsidRPr="00286AAA">
        <w:rPr>
          <w:rStyle w:val="StyleUnderline"/>
        </w:rPr>
        <w:t xml:space="preserve"> </w:t>
      </w:r>
      <w:r w:rsidRPr="00286AAA">
        <w:rPr>
          <w:sz w:val="16"/>
        </w:rPr>
        <w:t>(which provides the tie-breaking vote in the Senate</w:t>
      </w:r>
      <w:r w:rsidRPr="00286AAA">
        <w:rPr>
          <w:rStyle w:val="StyleUnderline"/>
        </w:rPr>
        <w:t xml:space="preserve">), </w:t>
      </w:r>
      <w:r w:rsidRPr="00204FEC">
        <w:rPr>
          <w:rStyle w:val="StyleUnderline"/>
          <w:highlight w:val="cyan"/>
        </w:rPr>
        <w:t>maintaining Dem</w:t>
      </w:r>
      <w:r w:rsidRPr="00286AAA">
        <w:rPr>
          <w:rStyle w:val="StyleUnderline"/>
        </w:rPr>
        <w:t xml:space="preserve">ocratic </w:t>
      </w:r>
      <w:r w:rsidRPr="00204FEC">
        <w:rPr>
          <w:rStyle w:val="StyleUnderline"/>
          <w:highlight w:val="cyan"/>
        </w:rPr>
        <w:t>contro</w:t>
      </w:r>
      <w:r w:rsidRPr="00286AAA">
        <w:rPr>
          <w:rStyle w:val="StyleUnderline"/>
        </w:rPr>
        <w:t xml:space="preserve">l of the upper chamber </w:t>
      </w:r>
      <w:r w:rsidRPr="00204FEC">
        <w:rPr>
          <w:rStyle w:val="StyleUnderline"/>
          <w:highlight w:val="cyan"/>
        </w:rPr>
        <w:t>will be</w:t>
      </w:r>
      <w:r w:rsidRPr="00286AAA">
        <w:rPr>
          <w:rStyle w:val="StyleUnderline"/>
        </w:rPr>
        <w:t xml:space="preserve"> almost </w:t>
      </w:r>
      <w:r w:rsidRPr="00204FEC">
        <w:rPr>
          <w:rStyle w:val="Emphasis"/>
          <w:highlight w:val="cyan"/>
        </w:rPr>
        <w:t>impossible</w:t>
      </w:r>
      <w:r>
        <w:t xml:space="preserve">, </w:t>
      </w:r>
      <w:r w:rsidRPr="00286AAA">
        <w:rPr>
          <w:sz w:val="16"/>
        </w:rPr>
        <w:t xml:space="preserve">since Republicans are sure to flip West Virginia, and all the other competitive races are on Democratic turf. </w:t>
      </w:r>
      <w:proofErr w:type="gramStart"/>
      <w:r w:rsidRPr="00286AAA">
        <w:rPr>
          <w:sz w:val="16"/>
        </w:rPr>
        <w:t>So</w:t>
      </w:r>
      <w:proofErr w:type="gramEnd"/>
      <w:r w:rsidRPr="00286AAA">
        <w:rPr>
          <w:sz w:val="16"/>
        </w:rPr>
        <w:t xml:space="preserve"> making Hakeem Jeffries House Speaker offers the best return on investment and perhaps relief from the agony of watching Biden like a hawk every time he’s on-camera.</w:t>
      </w:r>
    </w:p>
    <w:p w14:paraId="20DA4BD5" w14:textId="77777777" w:rsidR="006F24FE" w:rsidRPr="00286AAA" w:rsidRDefault="006F24FE" w:rsidP="006F24FE">
      <w:pPr>
        <w:rPr>
          <w:rStyle w:val="StyleUnderline"/>
        </w:rPr>
      </w:pPr>
      <w:r w:rsidRPr="00286AAA">
        <w:rPr>
          <w:sz w:val="16"/>
        </w:rPr>
        <w:t xml:space="preserve">It’s </w:t>
      </w:r>
      <w:r w:rsidRPr="00286AAA">
        <w:rPr>
          <w:rStyle w:val="StyleUnderline"/>
        </w:rPr>
        <w:t xml:space="preserve">an interesting strategy but not terribly promising from a historical point of view. The </w:t>
      </w:r>
      <w:r w:rsidRPr="00204FEC">
        <w:rPr>
          <w:rStyle w:val="StyleUnderline"/>
          <w:highlight w:val="cyan"/>
        </w:rPr>
        <w:t>last time</w:t>
      </w:r>
      <w:r w:rsidRPr="00286AAA">
        <w:rPr>
          <w:rStyle w:val="StyleUnderline"/>
        </w:rPr>
        <w:t xml:space="preserve"> </w:t>
      </w:r>
      <w:r w:rsidRPr="00204FEC">
        <w:rPr>
          <w:rStyle w:val="StyleUnderline"/>
          <w:highlight w:val="cyan"/>
        </w:rPr>
        <w:t>House control flipped</w:t>
      </w:r>
      <w:r w:rsidRPr="00286AAA">
        <w:rPr>
          <w:rStyle w:val="StyleUnderline"/>
        </w:rPr>
        <w:t xml:space="preserve"> in a presidential-election year </w:t>
      </w:r>
      <w:r w:rsidRPr="00204FEC">
        <w:rPr>
          <w:rStyle w:val="StyleUnderline"/>
          <w:highlight w:val="cyan"/>
        </w:rPr>
        <w:t>was in 1952</w:t>
      </w:r>
      <w:r>
        <w:t>,</w:t>
      </w:r>
      <w:r w:rsidRPr="00286AAA">
        <w:rPr>
          <w:sz w:val="16"/>
        </w:rPr>
        <w:t xml:space="preserve"> when Republicans benefited from a presidential landslide. The last six times House control has flipped (in 1954, 1994, 2006, 2010, 2018, and 2022), it’s happened in midterm elections featuring a very common backlash against the president’s party. </w:t>
      </w:r>
      <w:r w:rsidRPr="00286AAA">
        <w:rPr>
          <w:rStyle w:val="StyleUnderline"/>
        </w:rPr>
        <w:t>You know how</w:t>
      </w:r>
      <w:r w:rsidRPr="00204FEC">
        <w:rPr>
          <w:rStyle w:val="StyleUnderline"/>
          <w:highlight w:val="cyan"/>
        </w:rPr>
        <w:t xml:space="preserve"> often a party</w:t>
      </w:r>
      <w:r w:rsidRPr="00286AAA">
        <w:rPr>
          <w:rStyle w:val="StyleUnderline"/>
        </w:rPr>
        <w:t xml:space="preserve"> has </w:t>
      </w:r>
      <w:r w:rsidRPr="00204FEC">
        <w:rPr>
          <w:rStyle w:val="StyleUnderline"/>
          <w:highlight w:val="cyan"/>
        </w:rPr>
        <w:t>lost</w:t>
      </w:r>
      <w:r w:rsidRPr="00286AAA">
        <w:rPr>
          <w:rStyle w:val="StyleUnderline"/>
        </w:rPr>
        <w:t xml:space="preserve"> the White House </w:t>
      </w:r>
      <w:r w:rsidRPr="00204FEC">
        <w:rPr>
          <w:rStyle w:val="StyleUnderline"/>
          <w:highlight w:val="cyan"/>
        </w:rPr>
        <w:t>and flipped the</w:t>
      </w:r>
      <w:r w:rsidRPr="00286AAA">
        <w:rPr>
          <w:rStyle w:val="StyleUnderline"/>
        </w:rPr>
        <w:t xml:space="preserve"> U.S. </w:t>
      </w:r>
      <w:r w:rsidRPr="00204FEC">
        <w:rPr>
          <w:rStyle w:val="StyleUnderline"/>
          <w:highlight w:val="cyan"/>
        </w:rPr>
        <w:t>House</w:t>
      </w:r>
      <w:r w:rsidRPr="00286AAA">
        <w:rPr>
          <w:rStyle w:val="StyleUnderline"/>
        </w:rPr>
        <w:t xml:space="preserve"> in the same election? </w:t>
      </w:r>
      <w:r w:rsidRPr="00204FEC">
        <w:rPr>
          <w:rStyle w:val="Emphasis"/>
          <w:highlight w:val="cyan"/>
        </w:rPr>
        <w:t>Zero times</w:t>
      </w:r>
      <w:r w:rsidRPr="00286AAA">
        <w:rPr>
          <w:rStyle w:val="StyleUnderline"/>
        </w:rPr>
        <w:t>.</w:t>
      </w:r>
      <w:r w:rsidRPr="00286AAA">
        <w:rPr>
          <w:sz w:val="16"/>
        </w:rPr>
        <w:t xml:space="preserve"> There were times when Senate races (with their highly eccentric landscapes thanks to only one-third of seats being up in any one election) moved in a very different direction from the presidential election. But </w:t>
      </w:r>
      <w:r w:rsidRPr="00286AAA">
        <w:rPr>
          <w:rStyle w:val="StyleUnderline"/>
        </w:rPr>
        <w:t>the House has always been harnessed to White House results in fundamental and even predictable ways, as political scientist David Faris points out:</w:t>
      </w:r>
    </w:p>
    <w:p w14:paraId="719BDC81" w14:textId="77777777" w:rsidR="006F24FE" w:rsidRPr="00286AAA" w:rsidRDefault="006F24FE" w:rsidP="006F24FE">
      <w:pPr>
        <w:rPr>
          <w:sz w:val="16"/>
        </w:rPr>
      </w:pPr>
      <w:r w:rsidRPr="00286AAA">
        <w:rPr>
          <w:sz w:val="16"/>
        </w:rPr>
        <w:t xml:space="preserve">Political scientist Robert Erikson found in 2016 that for </w:t>
      </w:r>
      <w:r>
        <w:t>“</w:t>
      </w:r>
      <w:r w:rsidRPr="00204FEC">
        <w:rPr>
          <w:rStyle w:val="StyleUnderline"/>
          <w:highlight w:val="cyan"/>
        </w:rPr>
        <w:t>every percentage point</w:t>
      </w:r>
      <w:r w:rsidRPr="00286AAA">
        <w:rPr>
          <w:rStyle w:val="StyleUnderline"/>
        </w:rPr>
        <w:t xml:space="preserve"> that </w:t>
      </w:r>
      <w:r w:rsidRPr="00204FEC">
        <w:rPr>
          <w:rStyle w:val="StyleUnderline"/>
          <w:highlight w:val="cyan"/>
        </w:rPr>
        <w:t>a</w:t>
      </w:r>
      <w:r w:rsidRPr="00286AAA">
        <w:rPr>
          <w:rStyle w:val="StyleUnderline"/>
        </w:rPr>
        <w:t xml:space="preserve"> presidential </w:t>
      </w:r>
      <w:r w:rsidRPr="00204FEC">
        <w:rPr>
          <w:rStyle w:val="StyleUnderline"/>
          <w:highlight w:val="cyan"/>
        </w:rPr>
        <w:t>candidate gains</w:t>
      </w:r>
      <w:r w:rsidRPr="00286AAA">
        <w:rPr>
          <w:rStyle w:val="StyleUnderline"/>
        </w:rPr>
        <w:t xml:space="preserve"> in the two-party vote, </w:t>
      </w:r>
      <w:r w:rsidRPr="00204FEC">
        <w:rPr>
          <w:rStyle w:val="StyleUnderline"/>
          <w:highlight w:val="cyan"/>
        </w:rPr>
        <w:t>their party’s down-ballot</w:t>
      </w:r>
      <w:r w:rsidRPr="00286AAA">
        <w:rPr>
          <w:rStyle w:val="StyleUnderline"/>
        </w:rPr>
        <w:t xml:space="preserve"> candidates </w:t>
      </w:r>
      <w:r w:rsidRPr="00204FEC">
        <w:rPr>
          <w:rStyle w:val="Emphasis"/>
          <w:highlight w:val="cyan"/>
        </w:rPr>
        <w:t>gain almost half a point</w:t>
      </w:r>
      <w:r w:rsidRPr="00286AAA">
        <w:rPr>
          <w:rStyle w:val="StyleUnderline"/>
        </w:rPr>
        <w:t xml:space="preserve"> themselves.</w:t>
      </w:r>
      <w:r w:rsidRPr="00286AAA">
        <w:rPr>
          <w:sz w:val="16"/>
        </w:rPr>
        <w:t xml:space="preserve">” A 1990 study by James E. Campbell and Joe A. </w:t>
      </w:r>
      <w:proofErr w:type="spellStart"/>
      <w:r w:rsidRPr="00286AAA">
        <w:rPr>
          <w:sz w:val="16"/>
        </w:rPr>
        <w:t>Sumners</w:t>
      </w:r>
      <w:proofErr w:type="spellEnd"/>
      <w:r w:rsidRPr="00286AAA">
        <w:rPr>
          <w:sz w:val="16"/>
        </w:rPr>
        <w:t xml:space="preserve"> found that for every 10 points that a presidential candidate gains in a state, it boosts that party’s Senate contender by 2 points, and its House hopefuls by 4. This basic logic is a large part of why the past five presidents brought congressional majorities into office with them when they were elected to their first term.</w:t>
      </w:r>
    </w:p>
    <w:p w14:paraId="03672E90" w14:textId="77777777" w:rsidR="006F24FE" w:rsidRPr="00286AAA" w:rsidRDefault="006F24FE" w:rsidP="006F24FE">
      <w:pPr>
        <w:rPr>
          <w:sz w:val="16"/>
        </w:rPr>
      </w:pPr>
      <w:r w:rsidRPr="00286AAA">
        <w:rPr>
          <w:sz w:val="16"/>
        </w:rPr>
        <w:t xml:space="preserve">And </w:t>
      </w:r>
      <w:r w:rsidRPr="00204FEC">
        <w:rPr>
          <w:rStyle w:val="StyleUnderline"/>
          <w:highlight w:val="cyan"/>
        </w:rPr>
        <w:t>most of</w:t>
      </w:r>
      <w:r w:rsidRPr="00286AAA">
        <w:rPr>
          <w:rStyle w:val="StyleUnderline"/>
        </w:rPr>
        <w:t xml:space="preserve"> this </w:t>
      </w:r>
      <w:r w:rsidRPr="00204FEC">
        <w:rPr>
          <w:rStyle w:val="StyleUnderline"/>
          <w:highlight w:val="cyan"/>
        </w:rPr>
        <w:t>historical record</w:t>
      </w:r>
      <w:r w:rsidRPr="00286AAA">
        <w:rPr>
          <w:rStyle w:val="StyleUnderline"/>
        </w:rPr>
        <w:t xml:space="preserve">, mind you, was </w:t>
      </w:r>
      <w:r w:rsidRPr="00204FEC">
        <w:rPr>
          <w:rStyle w:val="StyleUnderline"/>
          <w:highlight w:val="cyan"/>
        </w:rPr>
        <w:t>forged in the</w:t>
      </w:r>
      <w:r w:rsidRPr="00286AAA">
        <w:rPr>
          <w:rStyle w:val="StyleUnderline"/>
        </w:rPr>
        <w:t xml:space="preserve"> bygone </w:t>
      </w:r>
      <w:r w:rsidRPr="00204FEC">
        <w:rPr>
          <w:rStyle w:val="StyleUnderline"/>
          <w:highlight w:val="cyan"/>
        </w:rPr>
        <w:t>era</w:t>
      </w:r>
      <w:r w:rsidRPr="00286AAA">
        <w:rPr>
          <w:rStyle w:val="StyleUnderline"/>
        </w:rPr>
        <w:t xml:space="preserve"> of relatively nonideological major parties </w:t>
      </w:r>
      <w:r w:rsidRPr="00204FEC">
        <w:rPr>
          <w:rStyle w:val="Emphasis"/>
          <w:highlight w:val="cyan"/>
        </w:rPr>
        <w:t>that made ticket-splitting</w:t>
      </w:r>
      <w:r w:rsidRPr="00286AAA">
        <w:rPr>
          <w:rStyle w:val="StyleUnderline"/>
        </w:rPr>
        <w:t xml:space="preserve"> immensely </w:t>
      </w:r>
      <w:r w:rsidRPr="00204FEC">
        <w:rPr>
          <w:rStyle w:val="StyleUnderline"/>
          <w:highlight w:val="cyan"/>
        </w:rPr>
        <w:t>more common</w:t>
      </w:r>
      <w:r>
        <w:t xml:space="preserve">. </w:t>
      </w:r>
      <w:r w:rsidRPr="00286AAA">
        <w:rPr>
          <w:sz w:val="16"/>
        </w:rPr>
        <w:t>House Democrats entered the 2024 cycle optimistic about making gains since 16 Republicans are in districts carried by Biden in 2020 while only five Democrats are in Trump ’20 districts. But as J. Miles Coleman of Sabato’s Crystal Ball observes, an even Biden-Trump race in the national popular vote would turn six Democratic-held House districts red. A 3.3 percent Trump advantage in the national popular vote (his margin in the polling averages Coleman was using) would turn 19 Democratic-held House districts red.</w:t>
      </w:r>
    </w:p>
    <w:p w14:paraId="2871FACB" w14:textId="77777777" w:rsidR="006F24FE" w:rsidRPr="00286AAA" w:rsidRDefault="006F24FE" w:rsidP="006F24FE">
      <w:pPr>
        <w:rPr>
          <w:sz w:val="16"/>
        </w:rPr>
      </w:pPr>
      <w:r w:rsidRPr="00204FEC">
        <w:rPr>
          <w:rStyle w:val="Emphasis"/>
          <w:highlight w:val="cyan"/>
        </w:rPr>
        <w:t>Flipping the House</w:t>
      </w:r>
      <w:r w:rsidRPr="00286AAA">
        <w:rPr>
          <w:rStyle w:val="StyleUnderline"/>
        </w:rPr>
        <w:t xml:space="preserve"> if Biden loses</w:t>
      </w:r>
      <w:r w:rsidRPr="00286AAA">
        <w:rPr>
          <w:sz w:val="16"/>
        </w:rPr>
        <w:t xml:space="preserve"> decisively </w:t>
      </w:r>
      <w:r w:rsidRPr="00286AAA">
        <w:rPr>
          <w:rStyle w:val="StyleUnderline"/>
        </w:rPr>
        <w:t xml:space="preserve">is </w:t>
      </w:r>
      <w:r w:rsidRPr="00204FEC">
        <w:rPr>
          <w:rStyle w:val="StyleUnderline"/>
          <w:highlight w:val="cyan"/>
        </w:rPr>
        <w:t>hard to imagine</w:t>
      </w:r>
      <w:r w:rsidRPr="00286AAA">
        <w:rPr>
          <w:sz w:val="16"/>
        </w:rPr>
        <w:t xml:space="preserve">. Even now, with polls showing a close presidential race, </w:t>
      </w:r>
      <w:proofErr w:type="gramStart"/>
      <w:r w:rsidRPr="00286AAA">
        <w:rPr>
          <w:rStyle w:val="StyleUnderline"/>
        </w:rPr>
        <w:t>all of</w:t>
      </w:r>
      <w:proofErr w:type="gramEnd"/>
      <w:r w:rsidRPr="00286AAA">
        <w:rPr>
          <w:rStyle w:val="StyleUnderline"/>
        </w:rPr>
        <w:t xml:space="preserve"> the </w:t>
      </w:r>
      <w:r w:rsidRPr="00204FEC">
        <w:rPr>
          <w:rStyle w:val="StyleUnderline"/>
          <w:highlight w:val="cyan"/>
        </w:rPr>
        <w:t>major House prognosticators give</w:t>
      </w:r>
      <w:r w:rsidRPr="00286AAA">
        <w:rPr>
          <w:rStyle w:val="StyleUnderline"/>
        </w:rPr>
        <w:t xml:space="preserve"> Republicans a slight </w:t>
      </w:r>
      <w:r w:rsidRPr="00204FEC">
        <w:rPr>
          <w:rStyle w:val="StyleUnderline"/>
          <w:highlight w:val="cyan"/>
        </w:rPr>
        <w:t>advantage</w:t>
      </w:r>
      <w:r w:rsidRPr="00286AAA">
        <w:rPr>
          <w:sz w:val="16"/>
        </w:rPr>
        <w:t xml:space="preserve"> (Cook Political Report, for example, shows the </w:t>
      </w:r>
      <w:r w:rsidRPr="00286AAA">
        <w:rPr>
          <w:rStyle w:val="StyleUnderline"/>
        </w:rPr>
        <w:t xml:space="preserve">GOP favored in 210 races and Democrats favored in 203, </w:t>
      </w:r>
      <w:r w:rsidRPr="00286AAA">
        <w:rPr>
          <w:sz w:val="16"/>
        </w:rPr>
        <w:t xml:space="preserve">with 22 toss-ups, half of them currently controlled by each party). The </w:t>
      </w:r>
      <w:r w:rsidRPr="00286AAA">
        <w:rPr>
          <w:rStyle w:val="StyleUnderline"/>
        </w:rPr>
        <w:t>congressional generic ballot, polling that estimates the House national popular vote, is dead</w:t>
      </w:r>
      <w:r>
        <w:t xml:space="preserve"> </w:t>
      </w:r>
      <w:r w:rsidRPr="00286AAA">
        <w:rPr>
          <w:sz w:val="16"/>
        </w:rPr>
        <w:t>even (on average, Democrats lead by 0.5 percent in FiveThirtyEight, Republicans by 0.3 percent in RealClearPolitics). This will be an uphill fight for Democrats in the best of circumstances. And it should be remembered that Biden’s party lost 13 net House seats in 2020 even as he won the White House.</w:t>
      </w:r>
    </w:p>
    <w:p w14:paraId="37AF053B" w14:textId="77777777" w:rsidR="006F24FE" w:rsidRDefault="006F24FE" w:rsidP="006F24FE">
      <w:r w:rsidRPr="00286AAA">
        <w:rPr>
          <w:sz w:val="16"/>
        </w:rPr>
        <w:t xml:space="preserve">History, current analysis, and common sense indicate that abandoning the presidential ticket to focus on House races as though they are isolated contests is a fool’s errand for Democrats. Whether it’s Biden, Kamala Harris, or some improbable fantasy candidate heading the ticket, the </w:t>
      </w:r>
      <w:r w:rsidRPr="00286AAA">
        <w:rPr>
          <w:rStyle w:val="StyleUnderline"/>
        </w:rPr>
        <w:t xml:space="preserve">presidential </w:t>
      </w:r>
      <w:r w:rsidRPr="00204FEC">
        <w:rPr>
          <w:rStyle w:val="StyleUnderline"/>
          <w:highlight w:val="cyan"/>
        </w:rPr>
        <w:t>race needs to stay</w:t>
      </w:r>
      <w:r w:rsidRPr="00286AAA">
        <w:rPr>
          <w:rStyle w:val="StyleUnderline"/>
        </w:rPr>
        <w:t xml:space="preserve"> highly </w:t>
      </w:r>
      <w:r w:rsidRPr="00204FEC">
        <w:rPr>
          <w:rStyle w:val="Emphasis"/>
          <w:highlight w:val="cyan"/>
        </w:rPr>
        <w:t>competitive if Democrats want to make House gains</w:t>
      </w:r>
      <w:r w:rsidRPr="00286AAA">
        <w:rPr>
          <w:rStyle w:val="StyleUnderline"/>
        </w:rPr>
        <w:t>. If Trump rides back into the White House with a solid win, his toady Mike Johnson will almost certainly be there to help him turn his scary plans into legislation</w:t>
      </w:r>
      <w:r>
        <w:t>.</w:t>
      </w:r>
    </w:p>
    <w:p w14:paraId="506866D9" w14:textId="77777777" w:rsidR="006F24FE" w:rsidRDefault="006F24FE" w:rsidP="006F24FE"/>
    <w:p w14:paraId="503E786F" w14:textId="77777777" w:rsidR="006F24FE" w:rsidRDefault="006F24FE" w:rsidP="006F24FE">
      <w:pPr>
        <w:pStyle w:val="Heading4"/>
      </w:pPr>
      <w:r>
        <w:t xml:space="preserve">Republicans locked </w:t>
      </w:r>
      <w:proofErr w:type="gramStart"/>
      <w:r>
        <w:t>in to</w:t>
      </w:r>
      <w:proofErr w:type="gramEnd"/>
      <w:r>
        <w:t xml:space="preserve"> current seats---democratic seats vulnerable now</w:t>
      </w:r>
    </w:p>
    <w:p w14:paraId="079F1FDB" w14:textId="77777777" w:rsidR="006F24FE" w:rsidRPr="00A07F5E" w:rsidRDefault="006F24FE" w:rsidP="006F24FE">
      <w:pPr>
        <w:rPr>
          <w:b/>
          <w:bCs/>
        </w:rPr>
      </w:pPr>
      <w:proofErr w:type="spellStart"/>
      <w:r w:rsidRPr="00A07F5E">
        <w:rPr>
          <w:b/>
          <w:bCs/>
          <w:sz w:val="23"/>
          <w:szCs w:val="23"/>
        </w:rPr>
        <w:t>Mutnik</w:t>
      </w:r>
      <w:proofErr w:type="spellEnd"/>
      <w:r w:rsidRPr="00A07F5E">
        <w:rPr>
          <w:b/>
          <w:bCs/>
          <w:sz w:val="23"/>
          <w:szCs w:val="23"/>
        </w:rPr>
        <w:t>, Shepard ’24</w:t>
      </w:r>
      <w:r>
        <w:t xml:space="preserve"> </w:t>
      </w:r>
      <w:r w:rsidRPr="00A07F5E">
        <w:rPr>
          <w:sz w:val="14"/>
          <w:szCs w:val="14"/>
        </w:rPr>
        <w:t xml:space="preserve">(4/24/24, Ally </w:t>
      </w:r>
      <w:proofErr w:type="spellStart"/>
      <w:r w:rsidRPr="00A07F5E">
        <w:rPr>
          <w:sz w:val="14"/>
          <w:szCs w:val="14"/>
        </w:rPr>
        <w:t>Mutnick</w:t>
      </w:r>
      <w:proofErr w:type="spellEnd"/>
      <w:r w:rsidRPr="00A07F5E">
        <w:rPr>
          <w:sz w:val="14"/>
          <w:szCs w:val="14"/>
        </w:rPr>
        <w:t xml:space="preserve"> is a campaign reporter for POLITICO, covering House races, Steven Shepard is POLITICO’s senior campaign and elections editor and chief polling </w:t>
      </w:r>
      <w:proofErr w:type="gramStart"/>
      <w:r w:rsidRPr="00A07F5E">
        <w:rPr>
          <w:sz w:val="14"/>
          <w:szCs w:val="14"/>
        </w:rPr>
        <w:t xml:space="preserve">analyst, </w:t>
      </w:r>
      <w:r w:rsidRPr="00A07F5E">
        <w:rPr>
          <w:i/>
          <w:iCs/>
          <w:sz w:val="14"/>
          <w:szCs w:val="14"/>
        </w:rPr>
        <w:t xml:space="preserve"> Why</w:t>
      </w:r>
      <w:proofErr w:type="gramEnd"/>
      <w:r w:rsidRPr="00A07F5E">
        <w:rPr>
          <w:i/>
          <w:iCs/>
          <w:sz w:val="14"/>
          <w:szCs w:val="14"/>
        </w:rPr>
        <w:t xml:space="preserve"> narrow majorities and House gridlock are here to stay in 2024”</w:t>
      </w:r>
      <w:r w:rsidRPr="00A07F5E">
        <w:rPr>
          <w:sz w:val="14"/>
          <w:szCs w:val="14"/>
        </w:rPr>
        <w:t xml:space="preserve"> Politico, https://www.politico.com/news/2024/04/24/congress-narrow-majority-gridlock-00153921)</w:t>
      </w:r>
    </w:p>
    <w:p w14:paraId="7E95CCC0" w14:textId="77777777" w:rsidR="006F24FE" w:rsidRPr="009E13F0" w:rsidRDefault="006F24FE" w:rsidP="006F24FE">
      <w:pPr>
        <w:rPr>
          <w:u w:val="single"/>
        </w:rPr>
      </w:pPr>
      <w:r w:rsidRPr="000655B7">
        <w:rPr>
          <w:sz w:val="16"/>
        </w:rPr>
        <w:t xml:space="preserve">There are roughly 30 truly competitive seats, split about evenly between Democratic and Republican-held districts, according to a POLITICO analysis based on fundraising data, candidate recruitment and interviews with a dozen party strategists, incumbents and challengers. And with just over six months until Election Day, neither Democrats nor Republicans have a clear edge in the fight for control of the chamber. Anyone expecting either party to emerge from 2024 with a significant and easier-to-govern majority should think again. “Both sides know that it’s </w:t>
      </w:r>
      <w:proofErr w:type="spellStart"/>
      <w:r w:rsidRPr="000655B7">
        <w:rPr>
          <w:sz w:val="16"/>
        </w:rPr>
        <w:t>gonna</w:t>
      </w:r>
      <w:proofErr w:type="spellEnd"/>
      <w:r w:rsidRPr="000655B7">
        <w:rPr>
          <w:sz w:val="16"/>
        </w:rPr>
        <w:t xml:space="preserve"> be an incredibly close election,” said Rep. Tom Cole of Oklahoma, a former House GOP campaign chair. “Post-redistricting and with all the polarization in the country, both sides have a </w:t>
      </w:r>
      <w:proofErr w:type="gramStart"/>
      <w:r w:rsidRPr="000655B7">
        <w:rPr>
          <w:sz w:val="16"/>
        </w:rPr>
        <w:t>pretty high</w:t>
      </w:r>
      <w:proofErr w:type="gramEnd"/>
      <w:r w:rsidRPr="000655B7">
        <w:rPr>
          <w:sz w:val="16"/>
        </w:rPr>
        <w:t xml:space="preserve"> floor. Both sides have a </w:t>
      </w:r>
      <w:proofErr w:type="gramStart"/>
      <w:r w:rsidRPr="000655B7">
        <w:rPr>
          <w:sz w:val="16"/>
        </w:rPr>
        <w:t>pretty low</w:t>
      </w:r>
      <w:proofErr w:type="gramEnd"/>
      <w:r w:rsidRPr="000655B7">
        <w:rPr>
          <w:sz w:val="16"/>
        </w:rPr>
        <w:t xml:space="preserve"> ceiling.</w:t>
      </w:r>
      <w:r w:rsidRPr="000655B7">
        <w:rPr>
          <w:u w:val="single"/>
        </w:rPr>
        <w:t xml:space="preserve"> </w:t>
      </w:r>
      <w:proofErr w:type="gramStart"/>
      <w:r w:rsidRPr="000655B7">
        <w:rPr>
          <w:u w:val="single"/>
        </w:rPr>
        <w:t>So</w:t>
      </w:r>
      <w:proofErr w:type="gramEnd"/>
      <w:r w:rsidRPr="000655B7">
        <w:rPr>
          <w:u w:val="single"/>
        </w:rPr>
        <w:t xml:space="preserve"> I don’t think we’ll see majorities in the 240s and 50s.”</w:t>
      </w:r>
      <w:r>
        <w:rPr>
          <w:u w:val="single"/>
        </w:rPr>
        <w:t xml:space="preserve"> </w:t>
      </w:r>
      <w:r w:rsidRPr="000655B7">
        <w:rPr>
          <w:u w:val="single"/>
        </w:rPr>
        <w:t xml:space="preserve">The smaller </w:t>
      </w:r>
      <w:r w:rsidRPr="000655B7">
        <w:rPr>
          <w:highlight w:val="cyan"/>
          <w:u w:val="single"/>
        </w:rPr>
        <w:t>battlefield is</w:t>
      </w:r>
      <w:r w:rsidRPr="000655B7">
        <w:rPr>
          <w:u w:val="single"/>
        </w:rPr>
        <w:t xml:space="preserve"> partially a </w:t>
      </w:r>
      <w:r w:rsidRPr="000655B7">
        <w:rPr>
          <w:highlight w:val="cyan"/>
          <w:u w:val="single"/>
        </w:rPr>
        <w:t>product of redistricting</w:t>
      </w:r>
      <w:r w:rsidRPr="000655B7">
        <w:rPr>
          <w:u w:val="single"/>
        </w:rPr>
        <w:t xml:space="preserve"> — not only the remaps before the 2022 midterms, but a handful since that have reduced the number of seats in play even further</w:t>
      </w:r>
      <w:r w:rsidRPr="000655B7">
        <w:rPr>
          <w:sz w:val="16"/>
        </w:rPr>
        <w:t>. Democrats have sharpened a financial edge: many incumbents and candidates outraised their GOP rivals during the first three months of 2024.</w:t>
      </w:r>
      <w:r w:rsidRPr="000655B7">
        <w:rPr>
          <w:u w:val="single"/>
        </w:rPr>
        <w:t xml:space="preserve"> And </w:t>
      </w:r>
      <w:r w:rsidRPr="000655B7">
        <w:rPr>
          <w:highlight w:val="cyan"/>
          <w:u w:val="single"/>
        </w:rPr>
        <w:t>Republicans are defending</w:t>
      </w:r>
      <w:r w:rsidRPr="000655B7">
        <w:rPr>
          <w:u w:val="single"/>
        </w:rPr>
        <w:t xml:space="preserve"> </w:t>
      </w:r>
      <w:r w:rsidRPr="000655B7">
        <w:rPr>
          <w:highlight w:val="cyan"/>
          <w:u w:val="single"/>
        </w:rPr>
        <w:t>16</w:t>
      </w:r>
      <w:r w:rsidRPr="000655B7">
        <w:rPr>
          <w:u w:val="single"/>
        </w:rPr>
        <w:t xml:space="preserve"> </w:t>
      </w:r>
      <w:r w:rsidRPr="000655B7">
        <w:rPr>
          <w:highlight w:val="cyan"/>
          <w:u w:val="single"/>
        </w:rPr>
        <w:t>districts</w:t>
      </w:r>
      <w:r w:rsidRPr="000655B7">
        <w:rPr>
          <w:u w:val="single"/>
        </w:rPr>
        <w:t xml:space="preserve"> President Joe Biden won in 2020. But </w:t>
      </w:r>
      <w:r w:rsidRPr="000655B7">
        <w:rPr>
          <w:highlight w:val="cyan"/>
          <w:u w:val="single"/>
        </w:rPr>
        <w:t>thorny primaries, recruitment fumbles, Biden’s unpopularity</w:t>
      </w:r>
      <w:r w:rsidRPr="000655B7">
        <w:rPr>
          <w:u w:val="single"/>
        </w:rPr>
        <w:t xml:space="preserve"> and </w:t>
      </w:r>
      <w:r w:rsidRPr="000655B7">
        <w:rPr>
          <w:highlight w:val="cyan"/>
          <w:u w:val="single"/>
        </w:rPr>
        <w:t>strong</w:t>
      </w:r>
      <w:r w:rsidRPr="000655B7">
        <w:rPr>
          <w:u w:val="single"/>
        </w:rPr>
        <w:t xml:space="preserve"> </w:t>
      </w:r>
      <w:r w:rsidRPr="000655B7">
        <w:rPr>
          <w:highlight w:val="cyan"/>
          <w:u w:val="single"/>
        </w:rPr>
        <w:t>GOP incumbents muddle Democrats’ chances</w:t>
      </w:r>
      <w:r w:rsidRPr="000655B7">
        <w:rPr>
          <w:u w:val="single"/>
        </w:rPr>
        <w:t xml:space="preserve"> in a handful of those targets.</w:t>
      </w:r>
      <w:r>
        <w:rPr>
          <w:u w:val="single"/>
        </w:rPr>
        <w:t xml:space="preserve"> </w:t>
      </w:r>
      <w:r w:rsidRPr="000655B7">
        <w:rPr>
          <w:highlight w:val="cyan"/>
          <w:u w:val="single"/>
        </w:rPr>
        <w:t>Republicans</w:t>
      </w:r>
      <w:r w:rsidRPr="000655B7">
        <w:rPr>
          <w:u w:val="single"/>
        </w:rPr>
        <w:t xml:space="preserve"> </w:t>
      </w:r>
      <w:r w:rsidRPr="000655B7">
        <w:rPr>
          <w:highlight w:val="cyan"/>
          <w:u w:val="single"/>
        </w:rPr>
        <w:t>fixed</w:t>
      </w:r>
      <w:r w:rsidRPr="000655B7">
        <w:rPr>
          <w:u w:val="single"/>
        </w:rPr>
        <w:t xml:space="preserve"> some of</w:t>
      </w:r>
      <w:r>
        <w:rPr>
          <w:u w:val="single"/>
        </w:rPr>
        <w:t xml:space="preserve"> </w:t>
      </w:r>
      <w:r w:rsidRPr="000655B7">
        <w:rPr>
          <w:u w:val="single"/>
        </w:rPr>
        <w:t xml:space="preserve">the </w:t>
      </w:r>
      <w:r w:rsidRPr="000655B7">
        <w:rPr>
          <w:highlight w:val="cyan"/>
          <w:u w:val="single"/>
        </w:rPr>
        <w:t xml:space="preserve">candidate </w:t>
      </w:r>
      <w:r w:rsidRPr="000655B7">
        <w:rPr>
          <w:u w:val="single"/>
        </w:rPr>
        <w:t xml:space="preserve">quality </w:t>
      </w:r>
      <w:r w:rsidRPr="000655B7">
        <w:rPr>
          <w:highlight w:val="cyan"/>
          <w:u w:val="single"/>
        </w:rPr>
        <w:t>problems</w:t>
      </w:r>
      <w:r>
        <w:rPr>
          <w:u w:val="single"/>
        </w:rPr>
        <w:t xml:space="preserve"> </w:t>
      </w:r>
      <w:r w:rsidRPr="000655B7">
        <w:rPr>
          <w:u w:val="single"/>
        </w:rPr>
        <w:t xml:space="preserve">that plagued them in the midterms and are </w:t>
      </w:r>
      <w:r w:rsidRPr="000655B7">
        <w:rPr>
          <w:highlight w:val="cyan"/>
          <w:u w:val="single"/>
        </w:rPr>
        <w:t xml:space="preserve">zeroing in </w:t>
      </w:r>
      <w:r w:rsidRPr="000655B7">
        <w:rPr>
          <w:u w:val="single"/>
        </w:rPr>
        <w:t xml:space="preserve">on </w:t>
      </w:r>
      <w:r w:rsidRPr="000655B7">
        <w:rPr>
          <w:highlight w:val="cyan"/>
          <w:u w:val="single"/>
        </w:rPr>
        <w:t>five Democrats</w:t>
      </w:r>
      <w:r w:rsidRPr="000655B7">
        <w:rPr>
          <w:u w:val="single"/>
        </w:rPr>
        <w:t xml:space="preserve"> </w:t>
      </w:r>
      <w:r w:rsidRPr="000655B7">
        <w:rPr>
          <w:highlight w:val="cyan"/>
          <w:u w:val="single"/>
        </w:rPr>
        <w:t xml:space="preserve">seats </w:t>
      </w:r>
      <w:r w:rsidRPr="000655B7">
        <w:rPr>
          <w:u w:val="single"/>
        </w:rPr>
        <w:t xml:space="preserve">then-President Donald </w:t>
      </w:r>
      <w:r w:rsidRPr="000655B7">
        <w:rPr>
          <w:highlight w:val="cyan"/>
          <w:u w:val="single"/>
        </w:rPr>
        <w:t>Trump</w:t>
      </w:r>
      <w:r w:rsidRPr="000655B7">
        <w:rPr>
          <w:u w:val="single"/>
        </w:rPr>
        <w:t xml:space="preserve"> </w:t>
      </w:r>
      <w:r w:rsidRPr="000655B7">
        <w:rPr>
          <w:highlight w:val="cyan"/>
          <w:u w:val="single"/>
        </w:rPr>
        <w:t>won</w:t>
      </w:r>
      <w:r w:rsidRPr="000655B7">
        <w:rPr>
          <w:u w:val="single"/>
        </w:rPr>
        <w:t xml:space="preserve"> in 2020. But the GOP has its own complicated primaries, and at least one controversial retread candidate also obscures their path. </w:t>
      </w:r>
      <w:r w:rsidRPr="000655B7">
        <w:rPr>
          <w:highlight w:val="cyan"/>
          <w:u w:val="single"/>
        </w:rPr>
        <w:t>Retirements</w:t>
      </w:r>
      <w:r w:rsidRPr="000655B7">
        <w:rPr>
          <w:u w:val="single"/>
        </w:rPr>
        <w:t xml:space="preserve"> </w:t>
      </w:r>
      <w:r w:rsidRPr="000655B7">
        <w:rPr>
          <w:highlight w:val="cyan"/>
          <w:u w:val="single"/>
        </w:rPr>
        <w:t>by</w:t>
      </w:r>
      <w:r w:rsidRPr="000655B7">
        <w:rPr>
          <w:u w:val="single"/>
        </w:rPr>
        <w:t xml:space="preserve"> popular </w:t>
      </w:r>
      <w:r w:rsidRPr="000655B7">
        <w:rPr>
          <w:highlight w:val="cyan"/>
          <w:u w:val="single"/>
        </w:rPr>
        <w:t>Democratic incumbents</w:t>
      </w:r>
      <w:r w:rsidRPr="000655B7">
        <w:rPr>
          <w:u w:val="single"/>
        </w:rPr>
        <w:t xml:space="preserve"> in Michigan and Virginia </w:t>
      </w:r>
      <w:r w:rsidRPr="000655B7">
        <w:rPr>
          <w:highlight w:val="cyan"/>
          <w:u w:val="single"/>
        </w:rPr>
        <w:t xml:space="preserve">offer </w:t>
      </w:r>
      <w:r w:rsidRPr="000655B7">
        <w:rPr>
          <w:u w:val="single"/>
        </w:rPr>
        <w:t xml:space="preserve">additional </w:t>
      </w:r>
      <w:r w:rsidRPr="000655B7">
        <w:rPr>
          <w:highlight w:val="cyan"/>
          <w:u w:val="single"/>
        </w:rPr>
        <w:t>top-tier</w:t>
      </w:r>
      <w:r w:rsidRPr="000655B7">
        <w:rPr>
          <w:u w:val="single"/>
        </w:rPr>
        <w:t xml:space="preserve"> offensive </w:t>
      </w:r>
      <w:r w:rsidRPr="000655B7">
        <w:rPr>
          <w:highlight w:val="cyan"/>
          <w:u w:val="single"/>
        </w:rPr>
        <w:t>opportunities</w:t>
      </w:r>
      <w:r w:rsidRPr="000655B7">
        <w:rPr>
          <w:u w:val="single"/>
        </w:rPr>
        <w:t xml:space="preserve">, </w:t>
      </w:r>
      <w:r w:rsidRPr="000655B7">
        <w:rPr>
          <w:sz w:val="16"/>
        </w:rPr>
        <w:t xml:space="preserve">but much of the House battlefield lies in New York and California, two Democratic bastions that could turn bluer in a presidential election year. Both parties started off the cycle with lofty target lists. The National Republican Congressional Committee named </w:t>
      </w:r>
      <w:hyperlink r:id="rId82" w:tgtFrame="_blank" w:history="1">
        <w:r w:rsidRPr="000655B7">
          <w:rPr>
            <w:rStyle w:val="Hyperlink"/>
            <w:sz w:val="16"/>
          </w:rPr>
          <w:t>37 Democratic-held districts</w:t>
        </w:r>
      </w:hyperlink>
      <w:r w:rsidRPr="000655B7">
        <w:rPr>
          <w:sz w:val="16"/>
        </w:rPr>
        <w:t xml:space="preserve">, while the Democratic Congressional Campaign Committee identified </w:t>
      </w:r>
      <w:hyperlink r:id="rId83" w:tgtFrame="_blank" w:history="1">
        <w:r w:rsidRPr="000655B7">
          <w:rPr>
            <w:rStyle w:val="Hyperlink"/>
            <w:sz w:val="16"/>
          </w:rPr>
          <w:t>31 GOP incumbents</w:t>
        </w:r>
      </w:hyperlink>
      <w:r w:rsidRPr="000655B7">
        <w:rPr>
          <w:u w:val="single"/>
        </w:rPr>
        <w:t xml:space="preserve">. </w:t>
      </w:r>
      <w:r w:rsidRPr="000655B7">
        <w:rPr>
          <w:sz w:val="16"/>
        </w:rPr>
        <w:t xml:space="preserve">But recruitment and fundraising have significantly whittled down the map. </w:t>
      </w:r>
      <w:r w:rsidRPr="000655B7">
        <w:rPr>
          <w:u w:val="single"/>
        </w:rPr>
        <w:t xml:space="preserve">Five </w:t>
      </w:r>
      <w:r w:rsidRPr="000655B7">
        <w:rPr>
          <w:highlight w:val="cyan"/>
          <w:u w:val="single"/>
        </w:rPr>
        <w:t>states</w:t>
      </w:r>
      <w:r w:rsidRPr="000655B7">
        <w:rPr>
          <w:u w:val="single"/>
        </w:rPr>
        <w:t xml:space="preserve"> </w:t>
      </w:r>
      <w:r w:rsidRPr="000655B7">
        <w:rPr>
          <w:highlight w:val="cyan"/>
          <w:u w:val="single"/>
        </w:rPr>
        <w:t>have</w:t>
      </w:r>
      <w:r w:rsidRPr="000655B7">
        <w:rPr>
          <w:u w:val="single"/>
        </w:rPr>
        <w:t xml:space="preserve"> </w:t>
      </w:r>
      <w:r w:rsidRPr="000655B7">
        <w:rPr>
          <w:highlight w:val="cyan"/>
          <w:u w:val="single"/>
        </w:rPr>
        <w:t>new</w:t>
      </w:r>
      <w:r w:rsidRPr="000655B7">
        <w:rPr>
          <w:u w:val="single"/>
        </w:rPr>
        <w:t xml:space="preserve"> congressional </w:t>
      </w:r>
      <w:r w:rsidRPr="000655B7">
        <w:rPr>
          <w:highlight w:val="cyan"/>
          <w:u w:val="single"/>
        </w:rPr>
        <w:t>maps</w:t>
      </w:r>
      <w:r w:rsidRPr="000655B7">
        <w:rPr>
          <w:u w:val="single"/>
        </w:rPr>
        <w:t xml:space="preserve"> since the midterms, with the </w:t>
      </w:r>
      <w:r w:rsidRPr="000655B7">
        <w:rPr>
          <w:highlight w:val="cyan"/>
          <w:u w:val="single"/>
        </w:rPr>
        <w:t>GOP gaining</w:t>
      </w:r>
      <w:r w:rsidRPr="000655B7">
        <w:rPr>
          <w:u w:val="single"/>
        </w:rPr>
        <w:t xml:space="preserve"> a very modest </w:t>
      </w:r>
      <w:r w:rsidRPr="000655B7">
        <w:rPr>
          <w:highlight w:val="cyan"/>
          <w:u w:val="single"/>
        </w:rPr>
        <w:t>edge.</w:t>
      </w:r>
      <w:r w:rsidRPr="000655B7">
        <w:rPr>
          <w:u w:val="single"/>
        </w:rPr>
        <w:t xml:space="preserve"> </w:t>
      </w:r>
      <w:r w:rsidRPr="000655B7">
        <w:rPr>
          <w:sz w:val="16"/>
        </w:rPr>
        <w:t>Republicans picked up three new seats in North Carolina, but those gains were muted by the creation of Democratic-leaning seats in Alabama, New York and Louisiana, where the map could change yet again depending on the outcome of continuing litigation.</w:t>
      </w:r>
      <w:r>
        <w:rPr>
          <w:u w:val="single"/>
        </w:rPr>
        <w:t xml:space="preserve"> </w:t>
      </w:r>
      <w:proofErr w:type="gramStart"/>
      <w:r w:rsidRPr="000655B7">
        <w:rPr>
          <w:sz w:val="16"/>
        </w:rPr>
        <w:t>Democrats’</w:t>
      </w:r>
      <w:proofErr w:type="gramEnd"/>
      <w:r w:rsidRPr="000655B7">
        <w:rPr>
          <w:sz w:val="16"/>
        </w:rPr>
        <w:t xml:space="preserve"> remap in New York did not go as far as their initial gerrymander that the courts struck down last cycle. But it buoyed their chances in a couple of seats, especially Rep. Brandon Williams’ (R-N.Y.) in Central New York. “This map for the decade is totally different than the map of the last two decades,” </w:t>
      </w:r>
      <w:r w:rsidRPr="000655B7">
        <w:rPr>
          <w:u w:val="single"/>
        </w:rPr>
        <w:t xml:space="preserve">said Dan </w:t>
      </w:r>
      <w:proofErr w:type="spellStart"/>
      <w:r w:rsidRPr="000655B7">
        <w:rPr>
          <w:u w:val="single"/>
        </w:rPr>
        <w:t>Conston</w:t>
      </w:r>
      <w:proofErr w:type="spellEnd"/>
      <w:r w:rsidRPr="000655B7">
        <w:rPr>
          <w:u w:val="single"/>
        </w:rPr>
        <w:t xml:space="preserve">, president of the Congressional Leadership Fund, a super PAC aligned with House Speaker </w:t>
      </w:r>
      <w:r w:rsidRPr="000655B7">
        <w:rPr>
          <w:highlight w:val="cyan"/>
          <w:u w:val="single"/>
        </w:rPr>
        <w:t>Mike Johnson</w:t>
      </w:r>
      <w:r w:rsidRPr="000655B7">
        <w:rPr>
          <w:u w:val="single"/>
        </w:rPr>
        <w:t xml:space="preserve">. “There are so few true swing seats, and that likely means </w:t>
      </w:r>
      <w:r w:rsidRPr="000655B7">
        <w:rPr>
          <w:highlight w:val="cyan"/>
          <w:u w:val="single"/>
        </w:rPr>
        <w:t>we are</w:t>
      </w:r>
      <w:r w:rsidRPr="000655B7">
        <w:rPr>
          <w:u w:val="single"/>
        </w:rPr>
        <w:t xml:space="preserve"> </w:t>
      </w:r>
      <w:r w:rsidRPr="000655B7">
        <w:rPr>
          <w:highlight w:val="cyan"/>
          <w:u w:val="single"/>
        </w:rPr>
        <w:t>locked</w:t>
      </w:r>
      <w:r w:rsidRPr="000655B7">
        <w:rPr>
          <w:u w:val="single"/>
        </w:rPr>
        <w:t xml:space="preserve"> </w:t>
      </w:r>
      <w:r w:rsidRPr="000655B7">
        <w:rPr>
          <w:highlight w:val="cyan"/>
          <w:u w:val="single"/>
        </w:rPr>
        <w:t>into</w:t>
      </w:r>
      <w:r w:rsidRPr="000655B7">
        <w:rPr>
          <w:u w:val="single"/>
        </w:rPr>
        <w:t xml:space="preserve"> pretty narrow </w:t>
      </w:r>
      <w:r w:rsidRPr="000655B7">
        <w:rPr>
          <w:highlight w:val="cyan"/>
          <w:u w:val="single"/>
        </w:rPr>
        <w:t>majorities</w:t>
      </w:r>
      <w:r w:rsidRPr="000655B7">
        <w:rPr>
          <w:u w:val="single"/>
        </w:rPr>
        <w:t xml:space="preserve"> or minorities all the way until 2032.”</w:t>
      </w:r>
    </w:p>
    <w:p w14:paraId="53DCEACB" w14:textId="77777777" w:rsidR="006F24FE" w:rsidRDefault="006F24FE" w:rsidP="006F24FE">
      <w:pPr>
        <w:pStyle w:val="Heading3"/>
      </w:pPr>
      <w:r>
        <w:lastRenderedPageBreak/>
        <w:t>UQ --- GOP Win --- House</w:t>
      </w:r>
    </w:p>
    <w:p w14:paraId="5D285020" w14:textId="77777777" w:rsidR="006F24FE" w:rsidRPr="00784AD7" w:rsidRDefault="006F24FE" w:rsidP="006F24FE">
      <w:pPr>
        <w:pStyle w:val="Heading4"/>
      </w:pPr>
      <w:r>
        <w:t>GOP wins the house.</w:t>
      </w:r>
    </w:p>
    <w:p w14:paraId="6E96C86B" w14:textId="77777777" w:rsidR="006F24FE" w:rsidRPr="00784AD7" w:rsidRDefault="006F24FE" w:rsidP="006F24FE">
      <w:r w:rsidRPr="00784AD7">
        <w:rPr>
          <w:rStyle w:val="Style13ptBold"/>
        </w:rPr>
        <w:t>Kilgore 7-15</w:t>
      </w:r>
      <w:r w:rsidRPr="00784AD7">
        <w:t xml:space="preserve"> [Ed; A political columnist for Intelligencer since 2015; 7-15-2024; </w:t>
      </w:r>
      <w:proofErr w:type="spellStart"/>
      <w:proofErr w:type="gramStart"/>
      <w:r w:rsidRPr="00784AD7">
        <w:t>h”History</w:t>
      </w:r>
      <w:proofErr w:type="spellEnd"/>
      <w:proofErr w:type="gramEnd"/>
      <w:r w:rsidRPr="00784AD7">
        <w:t xml:space="preserve"> Shows Democrats Can’t Lose the Presidency and Win the House”; ttps://nymag.com/intelligencer/article/biden-trump-house-flip-2024-election.html] Vikrant</w:t>
      </w:r>
    </w:p>
    <w:p w14:paraId="2993A72F" w14:textId="77777777" w:rsidR="006F24FE" w:rsidRPr="00784AD7" w:rsidRDefault="006F24FE" w:rsidP="006F24FE">
      <w:pPr>
        <w:rPr>
          <w:sz w:val="16"/>
        </w:rPr>
      </w:pPr>
      <w:r w:rsidRPr="00784AD7">
        <w:rPr>
          <w:sz w:val="16"/>
        </w:rPr>
        <w:t xml:space="preserve">One of the ideas coming out of the agonizing </w:t>
      </w:r>
      <w:r w:rsidRPr="00784AD7">
        <w:rPr>
          <w:rStyle w:val="StyleUnderline"/>
        </w:rPr>
        <w:t>intra-Democratic debate about Joe Biden’s fitness</w:t>
      </w:r>
      <w:r w:rsidRPr="00784AD7">
        <w:rPr>
          <w:sz w:val="16"/>
        </w:rPr>
        <w:t xml:space="preserve"> to beat Donald Trump is a sort of plan B. Donors, we are told, are </w:t>
      </w:r>
      <w:r w:rsidRPr="00784AD7">
        <w:rPr>
          <w:rStyle w:val="StyleUnderline"/>
        </w:rPr>
        <w:t xml:space="preserve">considering </w:t>
      </w:r>
      <w:r w:rsidRPr="00784AD7">
        <w:rPr>
          <w:rStyle w:val="Emphasis"/>
          <w:highlight w:val="green"/>
        </w:rPr>
        <w:t>shifting resources</w:t>
      </w:r>
      <w:r w:rsidRPr="00784AD7">
        <w:rPr>
          <w:rStyle w:val="StyleUnderline"/>
          <w:highlight w:val="green"/>
        </w:rPr>
        <w:t xml:space="preserve"> to</w:t>
      </w:r>
      <w:r w:rsidRPr="00784AD7">
        <w:rPr>
          <w:rStyle w:val="StyleUnderline"/>
        </w:rPr>
        <w:t xml:space="preserve"> an effort to </w:t>
      </w:r>
      <w:r w:rsidRPr="00784AD7">
        <w:rPr>
          <w:rStyle w:val="StyleUnderline"/>
          <w:highlight w:val="green"/>
        </w:rPr>
        <w:t>flip</w:t>
      </w:r>
      <w:r w:rsidRPr="00784AD7">
        <w:rPr>
          <w:rStyle w:val="StyleUnderline"/>
        </w:rPr>
        <w:t xml:space="preserve"> control of </w:t>
      </w:r>
      <w:r w:rsidRPr="00784AD7">
        <w:rPr>
          <w:rStyle w:val="StyleUnderline"/>
          <w:highlight w:val="green"/>
        </w:rPr>
        <w:t xml:space="preserve">the </w:t>
      </w:r>
      <w:r w:rsidRPr="00784AD7">
        <w:rPr>
          <w:rStyle w:val="Emphasis"/>
          <w:highlight w:val="green"/>
        </w:rPr>
        <w:t>House</w:t>
      </w:r>
      <w:r w:rsidRPr="00784AD7">
        <w:rPr>
          <w:sz w:val="16"/>
        </w:rPr>
        <w:t xml:space="preserve"> (just four seats away) </w:t>
      </w:r>
      <w:proofErr w:type="gramStart"/>
      <w:r w:rsidRPr="00784AD7">
        <w:rPr>
          <w:sz w:val="16"/>
        </w:rPr>
        <w:t>in order to</w:t>
      </w:r>
      <w:proofErr w:type="gramEnd"/>
      <w:r w:rsidRPr="00784AD7">
        <w:rPr>
          <w:sz w:val="16"/>
        </w:rPr>
        <w:t xml:space="preserve"> block a Trump-led Republican trifecta and a bacchanalia of authoritarian extremism next year. The reigning assumption is that absent a presidential win (which provides the tie-breaking vote in the Senate), maintaining Democratic control of the upper chamber will be almost impossible, since Republicans are sure to flip West Virginia, and all the other competitive races are on Democratic turf. </w:t>
      </w:r>
      <w:proofErr w:type="gramStart"/>
      <w:r w:rsidRPr="00784AD7">
        <w:rPr>
          <w:sz w:val="16"/>
        </w:rPr>
        <w:t>So</w:t>
      </w:r>
      <w:proofErr w:type="gramEnd"/>
      <w:r w:rsidRPr="00784AD7">
        <w:rPr>
          <w:sz w:val="16"/>
        </w:rPr>
        <w:t xml:space="preserve"> making Hakeem Jeffries House Speaker offers the best return on investment and perhaps relief from the agony of watching Biden like a hawk every time he’s on-camera.</w:t>
      </w:r>
    </w:p>
    <w:p w14:paraId="208188B9" w14:textId="77777777" w:rsidR="006F24FE" w:rsidRPr="00784AD7" w:rsidRDefault="006F24FE" w:rsidP="006F24FE">
      <w:pPr>
        <w:rPr>
          <w:sz w:val="16"/>
        </w:rPr>
      </w:pPr>
      <w:r w:rsidRPr="00784AD7">
        <w:rPr>
          <w:sz w:val="16"/>
        </w:rPr>
        <w:t xml:space="preserve">It’s an interesting strategy but </w:t>
      </w:r>
      <w:r w:rsidRPr="00784AD7">
        <w:rPr>
          <w:rStyle w:val="StyleUnderline"/>
          <w:highlight w:val="green"/>
        </w:rPr>
        <w:t>not</w:t>
      </w:r>
      <w:r w:rsidRPr="00784AD7">
        <w:rPr>
          <w:rStyle w:val="StyleUnderline"/>
        </w:rPr>
        <w:t xml:space="preserve"> terribly </w:t>
      </w:r>
      <w:r w:rsidRPr="00784AD7">
        <w:rPr>
          <w:rStyle w:val="StyleUnderline"/>
          <w:highlight w:val="green"/>
        </w:rPr>
        <w:t>promising</w:t>
      </w:r>
      <w:r w:rsidRPr="00784AD7">
        <w:rPr>
          <w:rStyle w:val="StyleUnderline"/>
        </w:rPr>
        <w:t xml:space="preserve"> from a </w:t>
      </w:r>
      <w:r w:rsidRPr="00784AD7">
        <w:rPr>
          <w:rStyle w:val="Emphasis"/>
        </w:rPr>
        <w:t>historical</w:t>
      </w:r>
      <w:r w:rsidRPr="00784AD7">
        <w:rPr>
          <w:rStyle w:val="StyleUnderline"/>
        </w:rPr>
        <w:t xml:space="preserve"> point of view</w:t>
      </w:r>
      <w:r w:rsidRPr="00784AD7">
        <w:rPr>
          <w:sz w:val="16"/>
        </w:rPr>
        <w:t xml:space="preserve">. The </w:t>
      </w:r>
      <w:r w:rsidRPr="00784AD7">
        <w:rPr>
          <w:rStyle w:val="StyleUnderline"/>
          <w:highlight w:val="green"/>
        </w:rPr>
        <w:t>last time House</w:t>
      </w:r>
      <w:r w:rsidRPr="00784AD7">
        <w:rPr>
          <w:rStyle w:val="StyleUnderline"/>
        </w:rPr>
        <w:t xml:space="preserve"> control </w:t>
      </w:r>
      <w:r w:rsidRPr="00784AD7">
        <w:rPr>
          <w:rStyle w:val="StyleUnderline"/>
          <w:highlight w:val="green"/>
        </w:rPr>
        <w:t>flipped in</w:t>
      </w:r>
      <w:r w:rsidRPr="00784AD7">
        <w:rPr>
          <w:rStyle w:val="StyleUnderline"/>
        </w:rPr>
        <w:t xml:space="preserve"> a </w:t>
      </w:r>
      <w:r w:rsidRPr="00784AD7">
        <w:rPr>
          <w:rStyle w:val="Emphasis"/>
        </w:rPr>
        <w:t>presidential-</w:t>
      </w:r>
      <w:r w:rsidRPr="00784AD7">
        <w:rPr>
          <w:rStyle w:val="Emphasis"/>
          <w:highlight w:val="green"/>
        </w:rPr>
        <w:t>election year</w:t>
      </w:r>
      <w:r w:rsidRPr="00784AD7">
        <w:rPr>
          <w:rStyle w:val="StyleUnderline"/>
          <w:highlight w:val="green"/>
        </w:rPr>
        <w:t xml:space="preserve"> was</w:t>
      </w:r>
      <w:r w:rsidRPr="00784AD7">
        <w:rPr>
          <w:rStyle w:val="StyleUnderline"/>
        </w:rPr>
        <w:t xml:space="preserve"> in </w:t>
      </w:r>
      <w:r w:rsidRPr="00784AD7">
        <w:rPr>
          <w:rStyle w:val="Emphasis"/>
          <w:highlight w:val="green"/>
        </w:rPr>
        <w:t>1952</w:t>
      </w:r>
      <w:r w:rsidRPr="00784AD7">
        <w:rPr>
          <w:sz w:val="16"/>
        </w:rPr>
        <w:t xml:space="preserve">, when Republicans benefited from a presidential landslide. The </w:t>
      </w:r>
      <w:r w:rsidRPr="00784AD7">
        <w:rPr>
          <w:rStyle w:val="StyleUnderline"/>
          <w:highlight w:val="green"/>
        </w:rPr>
        <w:t>last six</w:t>
      </w:r>
      <w:r w:rsidRPr="00784AD7">
        <w:rPr>
          <w:sz w:val="16"/>
        </w:rPr>
        <w:t xml:space="preserve"> times House control has flipped (in 1954, 1994, 2006, 2010, 2018, and 2022), it’s </w:t>
      </w:r>
      <w:r w:rsidRPr="00784AD7">
        <w:rPr>
          <w:rStyle w:val="StyleUnderline"/>
        </w:rPr>
        <w:t xml:space="preserve">happened in </w:t>
      </w:r>
      <w:r w:rsidRPr="00784AD7">
        <w:rPr>
          <w:rStyle w:val="StyleUnderline"/>
          <w:highlight w:val="green"/>
        </w:rPr>
        <w:t>midterm</w:t>
      </w:r>
      <w:r w:rsidRPr="00784AD7">
        <w:rPr>
          <w:sz w:val="16"/>
        </w:rPr>
        <w:t xml:space="preserve"> elections featuring a very </w:t>
      </w:r>
      <w:r w:rsidRPr="00784AD7">
        <w:rPr>
          <w:rStyle w:val="StyleUnderline"/>
          <w:highlight w:val="green"/>
        </w:rPr>
        <w:t xml:space="preserve">common </w:t>
      </w:r>
      <w:r w:rsidRPr="00784AD7">
        <w:rPr>
          <w:rStyle w:val="Emphasis"/>
          <w:highlight w:val="green"/>
        </w:rPr>
        <w:t>backlash</w:t>
      </w:r>
      <w:r w:rsidRPr="00784AD7">
        <w:rPr>
          <w:rStyle w:val="StyleUnderline"/>
          <w:highlight w:val="green"/>
        </w:rPr>
        <w:t xml:space="preserve"> against</w:t>
      </w:r>
      <w:r w:rsidRPr="00784AD7">
        <w:rPr>
          <w:rStyle w:val="StyleUnderline"/>
        </w:rPr>
        <w:t xml:space="preserve"> the </w:t>
      </w:r>
      <w:r w:rsidRPr="00784AD7">
        <w:rPr>
          <w:rStyle w:val="StyleUnderline"/>
          <w:highlight w:val="green"/>
        </w:rPr>
        <w:t>president’s party</w:t>
      </w:r>
      <w:r w:rsidRPr="00784AD7">
        <w:rPr>
          <w:sz w:val="16"/>
        </w:rPr>
        <w:t xml:space="preserve">. You know how often a party has lost the White House and flipped the U.S. House in the same election? Zero times. There were times when Senate races (with their highly eccentric landscapes thanks to only one-third of seats being up in any one election) moved in a very different direction from the presidential election. But the </w:t>
      </w:r>
      <w:r w:rsidRPr="00784AD7">
        <w:rPr>
          <w:rStyle w:val="StyleUnderline"/>
          <w:highlight w:val="green"/>
        </w:rPr>
        <w:t>House</w:t>
      </w:r>
      <w:r w:rsidRPr="00784AD7">
        <w:rPr>
          <w:rStyle w:val="StyleUnderline"/>
        </w:rPr>
        <w:t xml:space="preserve"> has always been harnessed to White House results in </w:t>
      </w:r>
      <w:r w:rsidRPr="00784AD7">
        <w:rPr>
          <w:rStyle w:val="Emphasis"/>
          <w:highlight w:val="green"/>
        </w:rPr>
        <w:t>fundamental</w:t>
      </w:r>
      <w:r w:rsidRPr="00784AD7">
        <w:rPr>
          <w:rStyle w:val="StyleUnderline"/>
        </w:rPr>
        <w:t xml:space="preserve"> </w:t>
      </w:r>
      <w:r w:rsidRPr="00784AD7">
        <w:rPr>
          <w:rStyle w:val="StyleUnderline"/>
          <w:highlight w:val="green"/>
        </w:rPr>
        <w:t>and</w:t>
      </w:r>
      <w:r w:rsidRPr="00784AD7">
        <w:rPr>
          <w:rStyle w:val="StyleUnderline"/>
        </w:rPr>
        <w:t xml:space="preserve"> even </w:t>
      </w:r>
      <w:r w:rsidRPr="00784AD7">
        <w:rPr>
          <w:rStyle w:val="Emphasis"/>
          <w:highlight w:val="green"/>
        </w:rPr>
        <w:t>predictable</w:t>
      </w:r>
      <w:r w:rsidRPr="00784AD7">
        <w:rPr>
          <w:rStyle w:val="StyleUnderline"/>
        </w:rPr>
        <w:t xml:space="preserve"> ways</w:t>
      </w:r>
      <w:r w:rsidRPr="00784AD7">
        <w:rPr>
          <w:sz w:val="16"/>
        </w:rPr>
        <w:t>, as political scientist David Faris points out:</w:t>
      </w:r>
    </w:p>
    <w:p w14:paraId="2466E219" w14:textId="77777777" w:rsidR="006F24FE" w:rsidRPr="00784AD7" w:rsidRDefault="006F24FE" w:rsidP="006F24FE">
      <w:pPr>
        <w:rPr>
          <w:sz w:val="16"/>
        </w:rPr>
      </w:pPr>
      <w:r w:rsidRPr="00784AD7">
        <w:rPr>
          <w:sz w:val="16"/>
        </w:rPr>
        <w:t>Political scientist Robert Erikson found in 2016 that for “</w:t>
      </w:r>
      <w:r w:rsidRPr="00784AD7">
        <w:rPr>
          <w:rStyle w:val="StyleUnderline"/>
          <w:highlight w:val="green"/>
        </w:rPr>
        <w:t>every</w:t>
      </w:r>
      <w:r w:rsidRPr="00784AD7">
        <w:rPr>
          <w:rStyle w:val="StyleUnderline"/>
        </w:rPr>
        <w:t xml:space="preserve"> percentage </w:t>
      </w:r>
      <w:r w:rsidRPr="00784AD7">
        <w:rPr>
          <w:rStyle w:val="Emphasis"/>
          <w:highlight w:val="green"/>
        </w:rPr>
        <w:t>point</w:t>
      </w:r>
      <w:r w:rsidRPr="00784AD7">
        <w:rPr>
          <w:rStyle w:val="StyleUnderline"/>
        </w:rPr>
        <w:t xml:space="preserve"> that a </w:t>
      </w:r>
      <w:r w:rsidRPr="00784AD7">
        <w:rPr>
          <w:rStyle w:val="StyleUnderline"/>
          <w:highlight w:val="green"/>
        </w:rPr>
        <w:t>presidential candidate</w:t>
      </w:r>
      <w:r w:rsidRPr="00784AD7">
        <w:rPr>
          <w:rStyle w:val="StyleUnderline"/>
        </w:rPr>
        <w:t xml:space="preserve"> </w:t>
      </w:r>
      <w:r w:rsidRPr="00784AD7">
        <w:rPr>
          <w:rStyle w:val="StyleUnderline"/>
          <w:highlight w:val="green"/>
        </w:rPr>
        <w:t>gains</w:t>
      </w:r>
      <w:r w:rsidRPr="00784AD7">
        <w:rPr>
          <w:sz w:val="16"/>
        </w:rPr>
        <w:t xml:space="preserve"> in the two-party vote, their party’s </w:t>
      </w:r>
      <w:r w:rsidRPr="00784AD7">
        <w:rPr>
          <w:rStyle w:val="StyleUnderline"/>
          <w:highlight w:val="green"/>
        </w:rPr>
        <w:t>down-ballot</w:t>
      </w:r>
      <w:r w:rsidRPr="00784AD7">
        <w:rPr>
          <w:rStyle w:val="StyleUnderline"/>
        </w:rPr>
        <w:t xml:space="preserve"> candidates </w:t>
      </w:r>
      <w:r w:rsidRPr="00784AD7">
        <w:rPr>
          <w:rStyle w:val="StyleUnderline"/>
          <w:highlight w:val="green"/>
        </w:rPr>
        <w:t>gain</w:t>
      </w:r>
      <w:r w:rsidRPr="00784AD7">
        <w:rPr>
          <w:rStyle w:val="StyleUnderline"/>
        </w:rPr>
        <w:t xml:space="preserve"> almost </w:t>
      </w:r>
      <w:r w:rsidRPr="00784AD7">
        <w:rPr>
          <w:rStyle w:val="Emphasis"/>
          <w:highlight w:val="green"/>
        </w:rPr>
        <w:t xml:space="preserve">half </w:t>
      </w:r>
      <w:r w:rsidRPr="00784AD7">
        <w:rPr>
          <w:rStyle w:val="Emphasis"/>
        </w:rPr>
        <w:t>a point</w:t>
      </w:r>
      <w:r w:rsidRPr="00784AD7">
        <w:rPr>
          <w:sz w:val="16"/>
        </w:rPr>
        <w:t xml:space="preserve"> themselves.” A 1990 study by James E. Campbell and Joe A. </w:t>
      </w:r>
      <w:proofErr w:type="spellStart"/>
      <w:r w:rsidRPr="00784AD7">
        <w:rPr>
          <w:sz w:val="16"/>
        </w:rPr>
        <w:t>Sumners</w:t>
      </w:r>
      <w:proofErr w:type="spellEnd"/>
      <w:r w:rsidRPr="00784AD7">
        <w:rPr>
          <w:sz w:val="16"/>
        </w:rPr>
        <w:t xml:space="preserve"> found that for every 10 points that a presidential candidate gains in a state, it boosts that party’s Senate contender by 2 points, and its House hopefuls by 4. This basic logic is a large part of why the past five presidents brought congressional majorities into office with them when they were elected to their first term.</w:t>
      </w:r>
    </w:p>
    <w:p w14:paraId="19FC9819" w14:textId="77777777" w:rsidR="006F24FE" w:rsidRPr="00784AD7" w:rsidRDefault="006F24FE" w:rsidP="006F24FE">
      <w:pPr>
        <w:rPr>
          <w:sz w:val="16"/>
        </w:rPr>
      </w:pPr>
      <w:r w:rsidRPr="00784AD7">
        <w:rPr>
          <w:sz w:val="16"/>
        </w:rPr>
        <w:t xml:space="preserve">And most of this historical record, mind you, was forged in the bygone era of relatively nonideological major parties that made ticket-splitting immensely more common. House Democrats entered the 2024 cycle optimistic about making gains since 16 Republicans are in districts carried by Biden in 2020 while only five Democrats are in Trump ’20 districts. But as J. Miles Coleman of Sabato’s Crystal Ball observes, an even Biden-Trump race in the national popular vote would turn six Democratic-held House districts red. A </w:t>
      </w:r>
      <w:r w:rsidRPr="00784AD7">
        <w:rPr>
          <w:rStyle w:val="StyleUnderline"/>
          <w:highlight w:val="green"/>
        </w:rPr>
        <w:t>3.3 percent Trump advantage</w:t>
      </w:r>
      <w:r w:rsidRPr="00784AD7">
        <w:rPr>
          <w:sz w:val="16"/>
        </w:rPr>
        <w:t xml:space="preserve"> in the national popular vote (his margin </w:t>
      </w:r>
      <w:r w:rsidRPr="00784AD7">
        <w:rPr>
          <w:rStyle w:val="StyleUnderline"/>
          <w:highlight w:val="green"/>
        </w:rPr>
        <w:t>in</w:t>
      </w:r>
      <w:r w:rsidRPr="00784AD7">
        <w:rPr>
          <w:rStyle w:val="StyleUnderline"/>
        </w:rPr>
        <w:t xml:space="preserve"> the </w:t>
      </w:r>
      <w:r w:rsidRPr="00784AD7">
        <w:rPr>
          <w:rStyle w:val="StyleUnderline"/>
          <w:highlight w:val="green"/>
        </w:rPr>
        <w:t>polling averages</w:t>
      </w:r>
      <w:r w:rsidRPr="00784AD7">
        <w:rPr>
          <w:sz w:val="16"/>
        </w:rPr>
        <w:t xml:space="preserve"> Coleman was using) would </w:t>
      </w:r>
      <w:r w:rsidRPr="00784AD7">
        <w:rPr>
          <w:rStyle w:val="StyleUnderline"/>
          <w:highlight w:val="green"/>
        </w:rPr>
        <w:t xml:space="preserve">turn </w:t>
      </w:r>
      <w:r w:rsidRPr="00784AD7">
        <w:rPr>
          <w:rStyle w:val="Emphasis"/>
          <w:highlight w:val="green"/>
        </w:rPr>
        <w:t>19</w:t>
      </w:r>
      <w:r w:rsidRPr="00784AD7">
        <w:rPr>
          <w:rStyle w:val="StyleUnderline"/>
        </w:rPr>
        <w:t xml:space="preserve"> Democratic-held House </w:t>
      </w:r>
      <w:r w:rsidRPr="00784AD7">
        <w:rPr>
          <w:rStyle w:val="StyleUnderline"/>
          <w:highlight w:val="green"/>
        </w:rPr>
        <w:t xml:space="preserve">districts </w:t>
      </w:r>
      <w:r w:rsidRPr="00784AD7">
        <w:rPr>
          <w:rStyle w:val="Emphasis"/>
          <w:highlight w:val="green"/>
        </w:rPr>
        <w:t>red</w:t>
      </w:r>
      <w:r w:rsidRPr="00784AD7">
        <w:rPr>
          <w:sz w:val="16"/>
        </w:rPr>
        <w:t>.</w:t>
      </w:r>
    </w:p>
    <w:p w14:paraId="0A63C7B5" w14:textId="77777777" w:rsidR="006F24FE" w:rsidRPr="00784AD7" w:rsidRDefault="006F24FE" w:rsidP="006F24FE">
      <w:pPr>
        <w:rPr>
          <w:sz w:val="16"/>
        </w:rPr>
      </w:pPr>
      <w:r w:rsidRPr="00784AD7">
        <w:rPr>
          <w:sz w:val="16"/>
        </w:rPr>
        <w:t xml:space="preserve">Flipping the House if Biden loses decisively is hard to imagine. Even now, with polls showing a close presidential race, </w:t>
      </w:r>
      <w:proofErr w:type="gramStart"/>
      <w:r w:rsidRPr="00784AD7">
        <w:rPr>
          <w:sz w:val="16"/>
        </w:rPr>
        <w:t>all of</w:t>
      </w:r>
      <w:proofErr w:type="gramEnd"/>
      <w:r w:rsidRPr="00784AD7">
        <w:rPr>
          <w:sz w:val="16"/>
        </w:rPr>
        <w:t xml:space="preserve"> the major House prognosticators give Republicans a slight advantage (Cook Political Report, for example, shows the GOP favored in 210 races and Democrats favored in 203, with 22 toss-ups, half of them currently controlled by each party). The congressional generic ballot, polling that estimates the House national popular vote, is dead even (on average, Democrats lead by 0.5 percent in FiveThirtyEight, Republicans by 0.3 percent in RealClearPolitics). This will be an </w:t>
      </w:r>
      <w:r w:rsidRPr="00784AD7">
        <w:rPr>
          <w:rStyle w:val="Emphasis"/>
          <w:highlight w:val="green"/>
        </w:rPr>
        <w:t>uphill</w:t>
      </w:r>
      <w:r w:rsidRPr="00784AD7">
        <w:rPr>
          <w:rStyle w:val="StyleUnderline"/>
          <w:highlight w:val="green"/>
        </w:rPr>
        <w:t xml:space="preserve"> fight</w:t>
      </w:r>
      <w:r w:rsidRPr="00784AD7">
        <w:rPr>
          <w:rStyle w:val="StyleUnderline"/>
        </w:rPr>
        <w:t xml:space="preserve"> for Democrats </w:t>
      </w:r>
      <w:r w:rsidRPr="00784AD7">
        <w:rPr>
          <w:rStyle w:val="StyleUnderline"/>
          <w:highlight w:val="green"/>
        </w:rPr>
        <w:t>in</w:t>
      </w:r>
      <w:r w:rsidRPr="00784AD7">
        <w:rPr>
          <w:rStyle w:val="StyleUnderline"/>
        </w:rPr>
        <w:t xml:space="preserve"> the </w:t>
      </w:r>
      <w:r w:rsidRPr="00784AD7">
        <w:rPr>
          <w:rStyle w:val="Emphasis"/>
          <w:highlight w:val="green"/>
        </w:rPr>
        <w:t>best</w:t>
      </w:r>
      <w:r w:rsidRPr="00784AD7">
        <w:rPr>
          <w:rStyle w:val="StyleUnderline"/>
        </w:rPr>
        <w:t xml:space="preserve"> of </w:t>
      </w:r>
      <w:r w:rsidRPr="00784AD7">
        <w:rPr>
          <w:rStyle w:val="StyleUnderline"/>
          <w:highlight w:val="green"/>
        </w:rPr>
        <w:t>circumstances</w:t>
      </w:r>
      <w:r w:rsidRPr="00784AD7">
        <w:rPr>
          <w:sz w:val="16"/>
        </w:rPr>
        <w:t xml:space="preserve">. And it should be remembered that </w:t>
      </w:r>
      <w:r w:rsidRPr="00784AD7">
        <w:rPr>
          <w:rStyle w:val="StyleUnderline"/>
        </w:rPr>
        <w:t xml:space="preserve">Biden’s party </w:t>
      </w:r>
      <w:r w:rsidRPr="00784AD7">
        <w:rPr>
          <w:rStyle w:val="StyleUnderline"/>
          <w:highlight w:val="green"/>
        </w:rPr>
        <w:t xml:space="preserve">lost </w:t>
      </w:r>
      <w:r w:rsidRPr="00784AD7">
        <w:rPr>
          <w:rStyle w:val="Emphasis"/>
          <w:highlight w:val="green"/>
        </w:rPr>
        <w:t>13</w:t>
      </w:r>
      <w:r w:rsidRPr="00784AD7">
        <w:rPr>
          <w:rStyle w:val="Emphasis"/>
        </w:rPr>
        <w:t xml:space="preserve"> net House </w:t>
      </w:r>
      <w:r w:rsidRPr="00784AD7">
        <w:rPr>
          <w:rStyle w:val="Emphasis"/>
          <w:highlight w:val="green"/>
        </w:rPr>
        <w:t>seats</w:t>
      </w:r>
      <w:r w:rsidRPr="00784AD7">
        <w:rPr>
          <w:rStyle w:val="StyleUnderline"/>
          <w:highlight w:val="green"/>
        </w:rPr>
        <w:t xml:space="preserve"> in 2020 even as he won the White House</w:t>
      </w:r>
      <w:r w:rsidRPr="00784AD7">
        <w:rPr>
          <w:sz w:val="16"/>
        </w:rPr>
        <w:t>.</w:t>
      </w:r>
    </w:p>
    <w:p w14:paraId="30F12F51" w14:textId="77777777" w:rsidR="006F24FE" w:rsidRPr="00784AD7" w:rsidRDefault="006F24FE" w:rsidP="006F24FE">
      <w:pPr>
        <w:pStyle w:val="Heading4"/>
      </w:pPr>
      <w:r w:rsidRPr="00784AD7">
        <w:t>Republicans win the house</w:t>
      </w:r>
      <w:r>
        <w:t>.</w:t>
      </w:r>
    </w:p>
    <w:p w14:paraId="2FB0F19F" w14:textId="77777777" w:rsidR="006F24FE" w:rsidRPr="00784AD7" w:rsidRDefault="006F24FE" w:rsidP="006F24FE">
      <w:r w:rsidRPr="00784AD7">
        <w:rPr>
          <w:rStyle w:val="Style13ptBold"/>
        </w:rPr>
        <w:t>Vakil 7-10</w:t>
      </w:r>
      <w:r w:rsidRPr="00784AD7">
        <w:t xml:space="preserve"> [Caroline; 7-10-2024; “Republicans have 65 percent chance of winning House”; https://thehill.com/homenews/campaign/4763948-republicans-house-joe-biden-senate/] Vikrant</w:t>
      </w:r>
    </w:p>
    <w:p w14:paraId="32322745" w14:textId="77777777" w:rsidR="006F24FE" w:rsidRPr="00784AD7" w:rsidRDefault="006F24FE" w:rsidP="006F24FE">
      <w:pPr>
        <w:rPr>
          <w:sz w:val="16"/>
        </w:rPr>
      </w:pPr>
      <w:r w:rsidRPr="00784AD7">
        <w:rPr>
          <w:rStyle w:val="Emphasis"/>
          <w:highlight w:val="green"/>
        </w:rPr>
        <w:lastRenderedPageBreak/>
        <w:t>Republicans</w:t>
      </w:r>
      <w:r w:rsidRPr="00784AD7">
        <w:rPr>
          <w:rStyle w:val="StyleUnderline"/>
        </w:rPr>
        <w:t xml:space="preserve"> have a </w:t>
      </w:r>
      <w:r w:rsidRPr="00784AD7">
        <w:rPr>
          <w:rStyle w:val="Emphasis"/>
          <w:highlight w:val="green"/>
        </w:rPr>
        <w:t>two-thirds chance</w:t>
      </w:r>
      <w:r w:rsidRPr="00784AD7">
        <w:rPr>
          <w:rStyle w:val="StyleUnderline"/>
        </w:rPr>
        <w:t xml:space="preserve"> of </w:t>
      </w:r>
      <w:r w:rsidRPr="00784AD7">
        <w:rPr>
          <w:rStyle w:val="StyleUnderline"/>
          <w:highlight w:val="green"/>
        </w:rPr>
        <w:t>retaining</w:t>
      </w:r>
      <w:r w:rsidRPr="00784AD7">
        <w:rPr>
          <w:rStyle w:val="StyleUnderline"/>
        </w:rPr>
        <w:t xml:space="preserve"> their </w:t>
      </w:r>
      <w:r w:rsidRPr="00784AD7">
        <w:rPr>
          <w:rStyle w:val="StyleUnderline"/>
          <w:highlight w:val="green"/>
        </w:rPr>
        <w:t>House majority</w:t>
      </w:r>
      <w:r w:rsidRPr="00784AD7">
        <w:rPr>
          <w:rStyle w:val="StyleUnderline"/>
        </w:rPr>
        <w:t xml:space="preserve"> in November</w:t>
      </w:r>
      <w:r w:rsidRPr="00784AD7">
        <w:rPr>
          <w:sz w:val="16"/>
        </w:rPr>
        <w:t xml:space="preserve">, a warning sign for Democrats </w:t>
      </w:r>
      <w:r w:rsidRPr="00784AD7">
        <w:rPr>
          <w:rStyle w:val="StyleUnderline"/>
          <w:highlight w:val="green"/>
        </w:rPr>
        <w:t>as</w:t>
      </w:r>
      <w:r w:rsidRPr="00784AD7">
        <w:rPr>
          <w:rStyle w:val="StyleUnderline"/>
        </w:rPr>
        <w:t xml:space="preserve"> President </w:t>
      </w:r>
      <w:r w:rsidRPr="00784AD7">
        <w:rPr>
          <w:rStyle w:val="Emphasis"/>
          <w:highlight w:val="green"/>
        </w:rPr>
        <w:t>Biden</w:t>
      </w:r>
      <w:r w:rsidRPr="00784AD7">
        <w:rPr>
          <w:rStyle w:val="StyleUnderline"/>
          <w:highlight w:val="green"/>
        </w:rPr>
        <w:t xml:space="preserve"> struggles</w:t>
      </w:r>
      <w:r w:rsidRPr="00784AD7">
        <w:rPr>
          <w:sz w:val="16"/>
        </w:rPr>
        <w:t xml:space="preserve"> to tamp down concerns over the impact of his candidacy </w:t>
      </w:r>
      <w:proofErr w:type="spellStart"/>
      <w:r w:rsidRPr="00784AD7">
        <w:rPr>
          <w:sz w:val="16"/>
        </w:rPr>
        <w:t>downballot</w:t>
      </w:r>
      <w:proofErr w:type="spellEnd"/>
      <w:r w:rsidRPr="00784AD7">
        <w:rPr>
          <w:sz w:val="16"/>
        </w:rPr>
        <w:t xml:space="preserve">, according to a Decision Desk HQ (DDHQ) forecast released Tuesday. </w:t>
      </w:r>
    </w:p>
    <w:p w14:paraId="491958FC" w14:textId="77777777" w:rsidR="006F24FE" w:rsidRDefault="006F24FE" w:rsidP="006F24FE">
      <w:r w:rsidRPr="00784AD7">
        <w:rPr>
          <w:sz w:val="16"/>
        </w:rPr>
        <w:t xml:space="preserve">DDHQ noted that the </w:t>
      </w:r>
      <w:r w:rsidRPr="00784AD7">
        <w:rPr>
          <w:rStyle w:val="StyleUnderline"/>
          <w:highlight w:val="green"/>
        </w:rPr>
        <w:t>chances</w:t>
      </w:r>
      <w:r w:rsidRPr="00784AD7">
        <w:rPr>
          <w:rStyle w:val="StyleUnderline"/>
        </w:rPr>
        <w:t xml:space="preserve"> of the GOP winning the House </w:t>
      </w:r>
      <w:r w:rsidRPr="00784AD7">
        <w:rPr>
          <w:rStyle w:val="Emphasis"/>
          <w:highlight w:val="green"/>
        </w:rPr>
        <w:t>rose</w:t>
      </w:r>
      <w:r w:rsidRPr="00784AD7">
        <w:rPr>
          <w:rStyle w:val="StyleUnderline"/>
          <w:highlight w:val="green"/>
        </w:rPr>
        <w:t xml:space="preserve"> 1 percentage point</w:t>
      </w:r>
      <w:r w:rsidRPr="00784AD7">
        <w:rPr>
          <w:rStyle w:val="StyleUnderline"/>
        </w:rPr>
        <w:t xml:space="preserve"> since its forecast </w:t>
      </w:r>
      <w:r w:rsidRPr="00784AD7">
        <w:rPr>
          <w:rStyle w:val="StyleUnderline"/>
          <w:highlight w:val="green"/>
        </w:rPr>
        <w:t>this week</w:t>
      </w:r>
      <w:r w:rsidRPr="00784AD7">
        <w:rPr>
          <w:sz w:val="16"/>
        </w:rPr>
        <w:t xml:space="preserve">, with Republicans seen as the </w:t>
      </w:r>
      <w:r w:rsidRPr="00784AD7">
        <w:rPr>
          <w:rStyle w:val="Emphasis"/>
          <w:highlight w:val="green"/>
        </w:rPr>
        <w:t>favorite</w:t>
      </w:r>
      <w:r w:rsidRPr="00784AD7">
        <w:rPr>
          <w:rStyle w:val="StyleUnderline"/>
          <w:highlight w:val="green"/>
        </w:rPr>
        <w:t xml:space="preserve"> to win </w:t>
      </w:r>
      <w:r w:rsidRPr="00784AD7">
        <w:rPr>
          <w:rStyle w:val="Emphasis"/>
          <w:highlight w:val="green"/>
        </w:rPr>
        <w:t>11</w:t>
      </w:r>
      <w:r w:rsidRPr="00784AD7">
        <w:rPr>
          <w:rStyle w:val="StyleUnderline"/>
        </w:rPr>
        <w:t xml:space="preserve"> out </w:t>
      </w:r>
      <w:r w:rsidRPr="00784AD7">
        <w:rPr>
          <w:rStyle w:val="StyleUnderline"/>
          <w:highlight w:val="green"/>
        </w:rPr>
        <w:t xml:space="preserve">of </w:t>
      </w:r>
      <w:r w:rsidRPr="00784AD7">
        <w:rPr>
          <w:rStyle w:val="Emphasis"/>
          <w:highlight w:val="green"/>
        </w:rPr>
        <w:t>16 toss-up races</w:t>
      </w:r>
      <w:r w:rsidRPr="00784AD7">
        <w:rPr>
          <w:sz w:val="16"/>
        </w:rPr>
        <w:t xml:space="preserve">. </w:t>
      </w:r>
      <w:r w:rsidRPr="00784AD7">
        <w:t xml:space="preserve"> </w:t>
      </w:r>
    </w:p>
    <w:p w14:paraId="6C7789FF" w14:textId="77777777" w:rsidR="006F24FE" w:rsidRDefault="006F24FE" w:rsidP="006F24FE">
      <w:pPr>
        <w:pStyle w:val="Heading4"/>
        <w:rPr>
          <w:b w:val="0"/>
          <w:bCs/>
        </w:rPr>
      </w:pPr>
      <w:r>
        <w:t xml:space="preserve">Biden’s disastrous debate performance spills over to Congress – </w:t>
      </w:r>
      <w:r w:rsidRPr="00CA1AF1">
        <w:rPr>
          <w:b w:val="0"/>
          <w:bCs/>
        </w:rPr>
        <w:t>early trends show things will only get better for the GOP</w:t>
      </w:r>
    </w:p>
    <w:p w14:paraId="40F5DC4B" w14:textId="77777777" w:rsidR="006F24FE" w:rsidRDefault="006F24FE" w:rsidP="006F24FE">
      <w:r w:rsidRPr="00CA1AF1">
        <w:t xml:space="preserve">Caroline </w:t>
      </w:r>
      <w:r w:rsidRPr="00CA1AF1">
        <w:rPr>
          <w:rStyle w:val="Style13ptBold"/>
        </w:rPr>
        <w:t>Vakil,</w:t>
      </w:r>
      <w:r w:rsidRPr="00CA1AF1">
        <w:t xml:space="preserve"> </w:t>
      </w:r>
      <w:r w:rsidRPr="00CA1AF1">
        <w:rPr>
          <w:rStyle w:val="Style13ptBold"/>
        </w:rPr>
        <w:t>7-10-2024</w:t>
      </w:r>
      <w:r w:rsidRPr="00CA1AF1">
        <w:t xml:space="preserve">, </w:t>
      </w:r>
      <w:r>
        <w:t>[She’s</w:t>
      </w:r>
      <w:r w:rsidRPr="001102A5">
        <w:t xml:space="preserve"> a campaign reporter at The Hill, covering campaigns and elections since the November 2022 midterms. </w:t>
      </w:r>
      <w:r>
        <w:t>She</w:t>
      </w:r>
      <w:r w:rsidRPr="001102A5">
        <w:t xml:space="preserve"> interviewed past presidential candidates former Vice President Mike Pence and Vivek Ramaswamy, lawmakers and candidate hopefuls alike. </w:t>
      </w:r>
      <w:r>
        <w:t>Her</w:t>
      </w:r>
      <w:r w:rsidRPr="001102A5">
        <w:t xml:space="preserve"> sweet spot is covering state- and local-based elections and ballot campaigns</w:t>
      </w:r>
      <w:r>
        <w:t xml:space="preserve">, </w:t>
      </w:r>
      <w:r w:rsidRPr="00CA1AF1">
        <w:t xml:space="preserve">"Republicans have 65 percent chance of winning House", </w:t>
      </w:r>
      <w:r>
        <w:t xml:space="preserve">The </w:t>
      </w:r>
      <w:r w:rsidRPr="00CA1AF1">
        <w:t xml:space="preserve">Hill, </w:t>
      </w:r>
      <w:hyperlink r:id="rId84" w:history="1">
        <w:r w:rsidRPr="00466923">
          <w:rPr>
            <w:rStyle w:val="Hyperlink"/>
          </w:rPr>
          <w:t>https://thehill.com/homenews/campaign/4763948-republicans-house-joe-biden-senate/</w:t>
        </w:r>
      </w:hyperlink>
      <w:r>
        <w:t>, accessed 7/16/23, S.A.M.]</w:t>
      </w:r>
    </w:p>
    <w:p w14:paraId="33110F3A" w14:textId="77777777" w:rsidR="006F24FE" w:rsidRDefault="006F24FE" w:rsidP="006F24FE">
      <w:pPr>
        <w:rPr>
          <w:sz w:val="14"/>
        </w:rPr>
      </w:pPr>
      <w:r w:rsidRPr="00CA1AF1">
        <w:rPr>
          <w:rStyle w:val="StyleUnderline"/>
          <w:highlight w:val="cyan"/>
        </w:rPr>
        <w:t>Republicans have a two-thirds chance of retaining the</w:t>
      </w:r>
      <w:r w:rsidRPr="00CA1AF1">
        <w:rPr>
          <w:rStyle w:val="StyleUnderline"/>
        </w:rPr>
        <w:t xml:space="preserve">ir </w:t>
      </w:r>
      <w:r w:rsidRPr="00CA1AF1">
        <w:rPr>
          <w:rStyle w:val="StyleUnderline"/>
          <w:highlight w:val="cyan"/>
        </w:rPr>
        <w:t>House</w:t>
      </w:r>
      <w:r w:rsidRPr="00CA1AF1">
        <w:rPr>
          <w:rStyle w:val="StyleUnderline"/>
        </w:rPr>
        <w:t xml:space="preserve"> majority</w:t>
      </w:r>
      <w:r w:rsidRPr="00CA1AF1">
        <w:rPr>
          <w:sz w:val="14"/>
        </w:rPr>
        <w:t xml:space="preserve"> in November, a </w:t>
      </w:r>
      <w:r w:rsidRPr="00CA1AF1">
        <w:rPr>
          <w:rStyle w:val="StyleUnderline"/>
          <w:highlight w:val="cyan"/>
        </w:rPr>
        <w:t>warning sign for Dem</w:t>
      </w:r>
      <w:r w:rsidRPr="00CA1AF1">
        <w:rPr>
          <w:sz w:val="14"/>
        </w:rPr>
        <w:t>ocrat</w:t>
      </w:r>
      <w:r w:rsidRPr="00CA1AF1">
        <w:rPr>
          <w:rStyle w:val="StyleUnderline"/>
          <w:highlight w:val="cyan"/>
        </w:rPr>
        <w:t>s</w:t>
      </w:r>
      <w:r w:rsidRPr="00CA1AF1">
        <w:rPr>
          <w:rStyle w:val="StyleUnderline"/>
        </w:rPr>
        <w:t xml:space="preserve"> as </w:t>
      </w:r>
      <w:r w:rsidRPr="00CA1AF1">
        <w:rPr>
          <w:sz w:val="14"/>
        </w:rPr>
        <w:t xml:space="preserve">President </w:t>
      </w:r>
      <w:r w:rsidRPr="00CA1AF1">
        <w:rPr>
          <w:rStyle w:val="StyleUnderline"/>
          <w:highlight w:val="cyan"/>
        </w:rPr>
        <w:t xml:space="preserve">Biden struggles to tamp down concerns over the impact of his candidacy </w:t>
      </w:r>
      <w:proofErr w:type="spellStart"/>
      <w:r w:rsidRPr="00CA1AF1">
        <w:rPr>
          <w:rStyle w:val="StyleUnderline"/>
          <w:highlight w:val="cyan"/>
        </w:rPr>
        <w:t>downballot</w:t>
      </w:r>
      <w:proofErr w:type="spellEnd"/>
      <w:r w:rsidRPr="00CA1AF1">
        <w:rPr>
          <w:sz w:val="14"/>
          <w:highlight w:val="cyan"/>
        </w:rPr>
        <w:t>,</w:t>
      </w:r>
      <w:r w:rsidRPr="00CA1AF1">
        <w:rPr>
          <w:sz w:val="14"/>
        </w:rPr>
        <w:t xml:space="preserve"> according to a Decision Desk HQ (DDHQ) forecast released Tuesday. DDHQ noted that the </w:t>
      </w:r>
      <w:r w:rsidRPr="00CA1AF1">
        <w:rPr>
          <w:rStyle w:val="StyleUnderline"/>
        </w:rPr>
        <w:t xml:space="preserve">chances of the </w:t>
      </w:r>
      <w:r w:rsidRPr="00CA1AF1">
        <w:rPr>
          <w:rStyle w:val="StyleUnderline"/>
          <w:highlight w:val="cyan"/>
        </w:rPr>
        <w:t>GOP</w:t>
      </w:r>
      <w:r w:rsidRPr="00CA1AF1">
        <w:rPr>
          <w:rStyle w:val="StyleUnderline"/>
        </w:rPr>
        <w:t xml:space="preserve"> winning the House rose 1 percentage point</w:t>
      </w:r>
      <w:r w:rsidRPr="00CA1AF1">
        <w:rPr>
          <w:sz w:val="14"/>
        </w:rPr>
        <w:t xml:space="preserve"> since its forecast this week, with Republicans </w:t>
      </w:r>
      <w:r w:rsidRPr="00CA1AF1">
        <w:rPr>
          <w:rStyle w:val="StyleUnderline"/>
        </w:rPr>
        <w:t xml:space="preserve">seen as the </w:t>
      </w:r>
      <w:r w:rsidRPr="00CA1AF1">
        <w:rPr>
          <w:rStyle w:val="StyleUnderline"/>
          <w:highlight w:val="cyan"/>
        </w:rPr>
        <w:t>favorite to win 11 out of 16 toss-up races.</w:t>
      </w:r>
      <w:r w:rsidRPr="00CA1AF1">
        <w:rPr>
          <w:sz w:val="14"/>
        </w:rPr>
        <w:t xml:space="preserve"> The forecast comes </w:t>
      </w:r>
      <w:r w:rsidRPr="00CA1AF1">
        <w:rPr>
          <w:rStyle w:val="Emphasis"/>
          <w:highlight w:val="cyan"/>
        </w:rPr>
        <w:t>less than two weeks since Biden’s disastrous debate performance</w:t>
      </w:r>
      <w:r w:rsidRPr="00CA1AF1">
        <w:rPr>
          <w:rStyle w:val="Emphasis"/>
        </w:rPr>
        <w:t xml:space="preserve"> against former President Trump, which has amplified concerns about his party’s chances of keeping the White House and Senate and flipping the House.</w:t>
      </w:r>
      <w:r w:rsidRPr="00CA1AF1">
        <w:rPr>
          <w:sz w:val="14"/>
        </w:rPr>
        <w:t xml:space="preserve"> “</w:t>
      </w:r>
      <w:r w:rsidRPr="00CA1AF1">
        <w:rPr>
          <w:rStyle w:val="StyleUnderline"/>
        </w:rPr>
        <w:t xml:space="preserve">Six, </w:t>
      </w:r>
      <w:r w:rsidRPr="00CA1AF1">
        <w:rPr>
          <w:rStyle w:val="StyleUnderline"/>
          <w:highlight w:val="cyan"/>
        </w:rPr>
        <w:t>seven months ago</w:t>
      </w:r>
      <w:r w:rsidRPr="00CA1AF1">
        <w:rPr>
          <w:rStyle w:val="StyleUnderline"/>
        </w:rPr>
        <w:t xml:space="preserve">, it was a </w:t>
      </w:r>
      <w:r w:rsidRPr="00CA1AF1">
        <w:rPr>
          <w:rStyle w:val="StyleUnderline"/>
          <w:highlight w:val="cyan"/>
        </w:rPr>
        <w:t>disaster for Republicans and</w:t>
      </w:r>
      <w:r w:rsidRPr="00CA1AF1">
        <w:rPr>
          <w:rStyle w:val="StyleUnderline"/>
        </w:rPr>
        <w:t xml:space="preserve"> Kevin </w:t>
      </w:r>
      <w:r w:rsidRPr="00CA1AF1">
        <w:rPr>
          <w:rStyle w:val="StyleUnderline"/>
          <w:highlight w:val="cyan"/>
        </w:rPr>
        <w:t>McCarthy</w:t>
      </w:r>
      <w:r w:rsidRPr="00CA1AF1">
        <w:rPr>
          <w:sz w:val="14"/>
        </w:rPr>
        <w:t xml:space="preserve"> and all that turmoil,” said Scott Tranter, director of data science at DDHQ. “But </w:t>
      </w:r>
      <w:r w:rsidRPr="00CA1AF1">
        <w:rPr>
          <w:rStyle w:val="StyleUnderline"/>
        </w:rPr>
        <w:t xml:space="preserve">by and large, the </w:t>
      </w:r>
      <w:r w:rsidRPr="00CA1AF1">
        <w:rPr>
          <w:rStyle w:val="StyleUnderline"/>
          <w:highlight w:val="cyan"/>
        </w:rPr>
        <w:t>generic ballot for Republicans has been</w:t>
      </w:r>
      <w:r w:rsidRPr="00CA1AF1">
        <w:rPr>
          <w:rStyle w:val="StyleUnderline"/>
        </w:rPr>
        <w:t xml:space="preserve"> good, </w:t>
      </w:r>
      <w:r w:rsidRPr="00CA1AF1">
        <w:rPr>
          <w:rStyle w:val="StyleUnderline"/>
          <w:highlight w:val="cyan"/>
        </w:rPr>
        <w:t>unusually good</w:t>
      </w:r>
      <w:r w:rsidRPr="00CA1AF1">
        <w:rPr>
          <w:rStyle w:val="StyleUnderline"/>
        </w:rPr>
        <w:t xml:space="preserve">, in a presidential year, and that has really </w:t>
      </w:r>
      <w:r w:rsidRPr="00CA1AF1">
        <w:rPr>
          <w:rStyle w:val="StyleUnderline"/>
          <w:highlight w:val="cyan"/>
        </w:rPr>
        <w:t>trickled down to some of these House races</w:t>
      </w:r>
      <w:r w:rsidRPr="00CA1AF1">
        <w:rPr>
          <w:rStyle w:val="StyleUnderline"/>
        </w:rPr>
        <w:t>, which is why we see the Republicans slightly favored in 11 of the 16 toss-ups</w:t>
      </w:r>
      <w:r w:rsidRPr="00CA1AF1">
        <w:rPr>
          <w:sz w:val="14"/>
        </w:rPr>
        <w:t>,” he continued. Tranter explained that “</w:t>
      </w:r>
      <w:r w:rsidRPr="00CA1AF1">
        <w:rPr>
          <w:rStyle w:val="StyleUnderline"/>
          <w:highlight w:val="cyan"/>
        </w:rPr>
        <w:t>atmospherics</w:t>
      </w:r>
      <w:r w:rsidRPr="00CA1AF1">
        <w:rPr>
          <w:rStyle w:val="StyleUnderline"/>
        </w:rPr>
        <w:t xml:space="preserve">” tend to </w:t>
      </w:r>
      <w:r w:rsidRPr="00CA1AF1">
        <w:rPr>
          <w:rStyle w:val="StyleUnderline"/>
          <w:highlight w:val="cyan"/>
        </w:rPr>
        <w:t>drive House races</w:t>
      </w:r>
      <w:r w:rsidRPr="00CA1AF1">
        <w:rPr>
          <w:rStyle w:val="StyleUnderline"/>
        </w:rPr>
        <w:t xml:space="preserve"> during a presidential year and noted that a “fair bit” of that is being driven by Biden’s debate performance.</w:t>
      </w:r>
      <w:r w:rsidRPr="00CA1AF1">
        <w:rPr>
          <w:sz w:val="14"/>
        </w:rPr>
        <w:t xml:space="preserve"> “I think the </w:t>
      </w:r>
      <w:r w:rsidRPr="00CA1AF1">
        <w:rPr>
          <w:rStyle w:val="StyleUnderline"/>
        </w:rPr>
        <w:t xml:space="preserve">early data is a good trend for Republicans, and </w:t>
      </w:r>
      <w:r w:rsidRPr="00CA1AF1">
        <w:rPr>
          <w:rStyle w:val="StyleUnderline"/>
          <w:highlight w:val="cyan"/>
        </w:rPr>
        <w:t>if</w:t>
      </w:r>
      <w:r w:rsidRPr="00CA1AF1">
        <w:rPr>
          <w:rStyle w:val="StyleUnderline"/>
        </w:rPr>
        <w:t xml:space="preserve"> the </w:t>
      </w:r>
      <w:r w:rsidRPr="00CA1AF1">
        <w:rPr>
          <w:rStyle w:val="StyleUnderline"/>
          <w:highlight w:val="cyan"/>
        </w:rPr>
        <w:t>early data continues</w:t>
      </w:r>
      <w:r w:rsidRPr="00CA1AF1">
        <w:rPr>
          <w:rStyle w:val="StyleUnderline"/>
        </w:rPr>
        <w:t xml:space="preserve">, the </w:t>
      </w:r>
      <w:r w:rsidRPr="00CA1AF1">
        <w:rPr>
          <w:rStyle w:val="StyleUnderline"/>
          <w:highlight w:val="cyan"/>
        </w:rPr>
        <w:t>trend will only get better for the Republicans</w:t>
      </w:r>
      <w:r w:rsidRPr="00CA1AF1">
        <w:rPr>
          <w:rStyle w:val="StyleUnderline"/>
        </w:rPr>
        <w:t>,”</w:t>
      </w:r>
      <w:r w:rsidRPr="00CA1AF1">
        <w:rPr>
          <w:sz w:val="14"/>
        </w:rPr>
        <w:t xml:space="preserve"> Tranter said. The </w:t>
      </w:r>
      <w:r w:rsidRPr="00CA1AF1">
        <w:rPr>
          <w:rStyle w:val="StyleUnderline"/>
        </w:rPr>
        <w:t>D</w:t>
      </w:r>
      <w:r w:rsidRPr="00CA1AF1">
        <w:rPr>
          <w:sz w:val="14"/>
        </w:rPr>
        <w:t xml:space="preserve">ecision </w:t>
      </w:r>
      <w:r w:rsidRPr="00CA1AF1">
        <w:rPr>
          <w:rStyle w:val="StyleUnderline"/>
        </w:rPr>
        <w:t>D</w:t>
      </w:r>
      <w:r w:rsidRPr="00CA1AF1">
        <w:rPr>
          <w:sz w:val="14"/>
        </w:rPr>
        <w:t xml:space="preserve">esk </w:t>
      </w:r>
      <w:r w:rsidRPr="00CA1AF1">
        <w:rPr>
          <w:rStyle w:val="StyleUnderline"/>
        </w:rPr>
        <w:t>HQ forecast also noted</w:t>
      </w:r>
      <w:r w:rsidRPr="00CA1AF1">
        <w:rPr>
          <w:sz w:val="14"/>
        </w:rPr>
        <w:t xml:space="preserve"> that Trump has a 58 percent chance of flipping the White House in November, while </w:t>
      </w:r>
      <w:r w:rsidRPr="00CA1AF1">
        <w:rPr>
          <w:rStyle w:val="StyleUnderline"/>
        </w:rPr>
        <w:t xml:space="preserve">Republicans have an </w:t>
      </w:r>
      <w:r w:rsidRPr="00CA1AF1">
        <w:rPr>
          <w:rStyle w:val="StyleUnderline"/>
          <w:highlight w:val="cyan"/>
        </w:rPr>
        <w:t>82 percent chance of flipping the Senate</w:t>
      </w:r>
      <w:r w:rsidRPr="00CA1AF1">
        <w:rPr>
          <w:rStyle w:val="StyleUnderline"/>
        </w:rPr>
        <w:t>.</w:t>
      </w:r>
      <w:r>
        <w:rPr>
          <w:rStyle w:val="StyleUnderline"/>
        </w:rPr>
        <w:t xml:space="preserve"> </w:t>
      </w:r>
      <w:r w:rsidRPr="00CA1AF1">
        <w:rPr>
          <w:sz w:val="14"/>
        </w:rPr>
        <w:t xml:space="preserve">The </w:t>
      </w:r>
      <w:r w:rsidRPr="00CA1AF1">
        <w:rPr>
          <w:rStyle w:val="StyleUnderline"/>
        </w:rPr>
        <w:t xml:space="preserve">forecast </w:t>
      </w:r>
      <w:r w:rsidRPr="00CA1AF1">
        <w:rPr>
          <w:rStyle w:val="StyleUnderline"/>
          <w:highlight w:val="cyan"/>
        </w:rPr>
        <w:t xml:space="preserve">underscores </w:t>
      </w:r>
      <w:r w:rsidRPr="001102A5">
        <w:rPr>
          <w:rStyle w:val="StyleUnderline"/>
        </w:rPr>
        <w:t xml:space="preserve">Democrats’ lingering </w:t>
      </w:r>
      <w:r w:rsidRPr="00CA1AF1">
        <w:rPr>
          <w:rStyle w:val="StyleUnderline"/>
          <w:highlight w:val="cyan"/>
        </w:rPr>
        <w:t xml:space="preserve">fears that keeping Biden at the top </w:t>
      </w:r>
      <w:r w:rsidRPr="001102A5">
        <w:rPr>
          <w:rStyle w:val="StyleUnderline"/>
        </w:rPr>
        <w:t>of the ticket</w:t>
      </w:r>
      <w:r w:rsidRPr="00CA1AF1">
        <w:rPr>
          <w:rStyle w:val="StyleUnderline"/>
          <w:highlight w:val="cyan"/>
        </w:rPr>
        <w:t xml:space="preserve"> could impact their ability to keep</w:t>
      </w:r>
      <w:r w:rsidRPr="00CA1AF1">
        <w:rPr>
          <w:sz w:val="14"/>
        </w:rPr>
        <w:t xml:space="preserve"> the White House and hold onto </w:t>
      </w:r>
      <w:r w:rsidRPr="00CA1AF1">
        <w:rPr>
          <w:rStyle w:val="StyleUnderline"/>
          <w:highlight w:val="cyan"/>
        </w:rPr>
        <w:t>the Senate</w:t>
      </w:r>
      <w:r w:rsidRPr="00CA1AF1">
        <w:rPr>
          <w:rStyle w:val="StyleUnderline"/>
        </w:rPr>
        <w:t xml:space="preserve"> majority</w:t>
      </w:r>
      <w:r w:rsidRPr="00CA1AF1">
        <w:rPr>
          <w:sz w:val="14"/>
        </w:rPr>
        <w:t xml:space="preserve"> in the fall. Seven House Democrats have called on the president to withdraw from the race, though Biden has remained adamant that he’s staying in the contest — much to the chagrin of members within his party</w:t>
      </w:r>
      <w:r>
        <w:rPr>
          <w:sz w:val="14"/>
        </w:rPr>
        <w:t>.</w:t>
      </w:r>
    </w:p>
    <w:p w14:paraId="3081DFB7" w14:textId="77777777" w:rsidR="006F24FE" w:rsidRPr="009D5914" w:rsidRDefault="006F24FE" w:rsidP="006F24FE">
      <w:pPr>
        <w:pStyle w:val="Heading4"/>
        <w:rPr>
          <w:b w:val="0"/>
          <w:bCs/>
        </w:rPr>
      </w:pPr>
      <w:r>
        <w:t xml:space="preserve">While huge shifts aren’t possible, small shifts decide control of the House – </w:t>
      </w:r>
      <w:r w:rsidRPr="009D5914">
        <w:rPr>
          <w:bCs/>
        </w:rPr>
        <w:t>the Republicans’ ground game is getting stronger by the day</w:t>
      </w:r>
    </w:p>
    <w:p w14:paraId="01703970" w14:textId="77777777" w:rsidR="006F24FE" w:rsidRDefault="006F24FE" w:rsidP="006F24FE">
      <w:r w:rsidRPr="009D5914">
        <w:t xml:space="preserve">Ryan </w:t>
      </w:r>
      <w:proofErr w:type="spellStart"/>
      <w:r w:rsidRPr="009D5914">
        <w:rPr>
          <w:rStyle w:val="Style13ptBold"/>
        </w:rPr>
        <w:t>Lizza</w:t>
      </w:r>
      <w:proofErr w:type="spellEnd"/>
      <w:r>
        <w:rPr>
          <w:rStyle w:val="Style13ptBold"/>
        </w:rPr>
        <w:t xml:space="preserve"> and </w:t>
      </w:r>
      <w:r w:rsidRPr="009D5914">
        <w:t>Richard</w:t>
      </w:r>
      <w:r>
        <w:rPr>
          <w:rStyle w:val="Style13ptBold"/>
        </w:rPr>
        <w:t xml:space="preserve"> Hudson</w:t>
      </w:r>
      <w:r w:rsidRPr="009D5914">
        <w:t xml:space="preserve">, </w:t>
      </w:r>
      <w:r w:rsidRPr="009D5914">
        <w:rPr>
          <w:rStyle w:val="Style13ptBold"/>
        </w:rPr>
        <w:t>7-20-2024</w:t>
      </w:r>
      <w:r w:rsidRPr="009D5914">
        <w:t xml:space="preserve">, </w:t>
      </w:r>
      <w:r>
        <w:t>[</w:t>
      </w:r>
      <w:r w:rsidRPr="00F1673C">
        <w:rPr>
          <w:i/>
          <w:iCs/>
        </w:rPr>
        <w:t xml:space="preserve">Ryan </w:t>
      </w:r>
      <w:proofErr w:type="spellStart"/>
      <w:r w:rsidRPr="00F1673C">
        <w:rPr>
          <w:i/>
          <w:iCs/>
        </w:rPr>
        <w:t>Lizza</w:t>
      </w:r>
      <w:proofErr w:type="spellEnd"/>
      <w:r w:rsidRPr="00F1673C">
        <w:rPr>
          <w:i/>
          <w:iCs/>
        </w:rPr>
        <w:t xml:space="preserve"> is a Playbook Co-Author and the Chief Washington Correspondent for POLITICO, </w:t>
      </w:r>
      <w:r w:rsidRPr="00F1673C">
        <w:rPr>
          <w:b/>
          <w:bCs/>
          <w:i/>
          <w:iCs/>
        </w:rPr>
        <w:t>Interviewing Representative Hudson (R-NC), the Chair of the National Republican Congressional Committee</w:t>
      </w:r>
      <w:r>
        <w:rPr>
          <w:i/>
          <w:iCs/>
        </w:rPr>
        <w:t xml:space="preserve">, </w:t>
      </w:r>
      <w:r w:rsidRPr="009D5914">
        <w:t xml:space="preserve">"‘I Don’t Think Waves Are Possible Anymore’: NRCC Chair on the House GOP’s Election Strategy", POLITICO, </w:t>
      </w:r>
      <w:hyperlink r:id="rId85" w:history="1">
        <w:r w:rsidRPr="002224F6">
          <w:rPr>
            <w:rStyle w:val="Hyperlink"/>
          </w:rPr>
          <w:t>https://www.politico.com/news/magazine/2024/07/20/richard-hudson-biden-trump-00169885</w:t>
        </w:r>
      </w:hyperlink>
      <w:r>
        <w:t>, accessed 7/20/24, S.A.M.]</w:t>
      </w:r>
    </w:p>
    <w:p w14:paraId="49583BE1" w14:textId="77777777" w:rsidR="006F24FE" w:rsidRPr="00F1673C" w:rsidRDefault="006F24FE" w:rsidP="006F24FE">
      <w:pPr>
        <w:rPr>
          <w:sz w:val="12"/>
        </w:rPr>
      </w:pPr>
      <w:r w:rsidRPr="00F1673C">
        <w:rPr>
          <w:sz w:val="12"/>
        </w:rPr>
        <w:lastRenderedPageBreak/>
        <w:t xml:space="preserve">There’s a sense right now at this convention that </w:t>
      </w:r>
      <w:r w:rsidRPr="00F1673C">
        <w:rPr>
          <w:rStyle w:val="StyleUnderline"/>
          <w:highlight w:val="cyan"/>
        </w:rPr>
        <w:t>Republicans are</w:t>
      </w:r>
      <w:r w:rsidRPr="009D5914">
        <w:rPr>
          <w:rStyle w:val="StyleUnderline"/>
        </w:rPr>
        <w:t xml:space="preserve"> very </w:t>
      </w:r>
      <w:proofErr w:type="gramStart"/>
      <w:r w:rsidRPr="00F1673C">
        <w:rPr>
          <w:rStyle w:val="StyleUnderline"/>
          <w:highlight w:val="cyan"/>
        </w:rPr>
        <w:t>united</w:t>
      </w:r>
      <w:proofErr w:type="gramEnd"/>
      <w:r w:rsidRPr="009D5914">
        <w:rPr>
          <w:rStyle w:val="StyleUnderline"/>
        </w:rPr>
        <w:t xml:space="preserve"> and that Donald </w:t>
      </w:r>
      <w:r w:rsidRPr="00F1673C">
        <w:rPr>
          <w:rStyle w:val="StyleUnderline"/>
          <w:highlight w:val="cyan"/>
        </w:rPr>
        <w:t>Trump is at the peak</w:t>
      </w:r>
      <w:r w:rsidRPr="009D5914">
        <w:rPr>
          <w:rStyle w:val="StyleUnderline"/>
        </w:rPr>
        <w:t xml:space="preserve"> of his influence</w:t>
      </w:r>
      <w:r w:rsidRPr="00F1673C">
        <w:rPr>
          <w:sz w:val="12"/>
        </w:rPr>
        <w:t xml:space="preserve">, at least within the Republican Party. </w:t>
      </w:r>
      <w:r w:rsidRPr="00F1673C">
        <w:rPr>
          <w:rStyle w:val="Emphasis"/>
        </w:rPr>
        <w:t xml:space="preserve">What’s the strategy </w:t>
      </w:r>
      <w:r w:rsidRPr="00F1673C">
        <w:rPr>
          <w:rStyle w:val="Emphasis"/>
          <w:highlight w:val="cyan"/>
        </w:rPr>
        <w:t xml:space="preserve">to expand the House map? </w:t>
      </w:r>
      <w:r w:rsidRPr="00F1673C">
        <w:rPr>
          <w:rStyle w:val="Emphasis"/>
        </w:rPr>
        <w:t xml:space="preserve">Well, </w:t>
      </w:r>
      <w:r w:rsidRPr="00F1673C">
        <w:rPr>
          <w:rStyle w:val="Emphasis"/>
          <w:highlight w:val="cyan"/>
        </w:rPr>
        <w:t>the map is small</w:t>
      </w:r>
      <w:r w:rsidRPr="00F1673C">
        <w:rPr>
          <w:sz w:val="12"/>
        </w:rPr>
        <w:t xml:space="preserve">. </w:t>
      </w:r>
      <w:r w:rsidRPr="009D5914">
        <w:rPr>
          <w:rStyle w:val="StyleUnderline"/>
        </w:rPr>
        <w:t xml:space="preserve">Because of redistricting, </w:t>
      </w:r>
      <w:r w:rsidRPr="00F1673C">
        <w:rPr>
          <w:rStyle w:val="StyleUnderline"/>
          <w:highlight w:val="cyan"/>
        </w:rPr>
        <w:t xml:space="preserve">both parties have gotten </w:t>
      </w:r>
      <w:proofErr w:type="gramStart"/>
      <w:r w:rsidRPr="00F1673C">
        <w:rPr>
          <w:rStyle w:val="StyleUnderline"/>
          <w:highlight w:val="cyan"/>
        </w:rPr>
        <w:t>really good</w:t>
      </w:r>
      <w:proofErr w:type="gramEnd"/>
      <w:r w:rsidRPr="00F1673C">
        <w:rPr>
          <w:rStyle w:val="StyleUnderline"/>
          <w:highlight w:val="cyan"/>
        </w:rPr>
        <w:t xml:space="preserve"> at drawing very safe seats</w:t>
      </w:r>
      <w:r w:rsidRPr="009D5914">
        <w:rPr>
          <w:rStyle w:val="StyleUnderline"/>
        </w:rPr>
        <w:t xml:space="preserve"> for themselves.</w:t>
      </w:r>
      <w:r w:rsidRPr="00F1673C">
        <w:rPr>
          <w:sz w:val="12"/>
        </w:rPr>
        <w:t xml:space="preserve"> And </w:t>
      </w:r>
      <w:proofErr w:type="gramStart"/>
      <w:r w:rsidRPr="00F1673C">
        <w:rPr>
          <w:sz w:val="12"/>
        </w:rPr>
        <w:t>so</w:t>
      </w:r>
      <w:proofErr w:type="gramEnd"/>
      <w:r w:rsidRPr="00F1673C">
        <w:rPr>
          <w:sz w:val="12"/>
        </w:rPr>
        <w:t xml:space="preserve"> if you look at 435 House seats, </w:t>
      </w:r>
      <w:r w:rsidRPr="00F1673C">
        <w:rPr>
          <w:rStyle w:val="Emphasis"/>
          <w:highlight w:val="cyan"/>
        </w:rPr>
        <w:t>only 35 seats were won with 5 percent</w:t>
      </w:r>
      <w:r w:rsidRPr="009D5914">
        <w:rPr>
          <w:rStyle w:val="Emphasis"/>
        </w:rPr>
        <w:t xml:space="preserve"> </w:t>
      </w:r>
      <w:r w:rsidRPr="00F1673C">
        <w:rPr>
          <w:rStyle w:val="Emphasis"/>
        </w:rPr>
        <w:t>o</w:t>
      </w:r>
      <w:r w:rsidRPr="009D5914">
        <w:rPr>
          <w:rStyle w:val="Emphasis"/>
        </w:rPr>
        <w:t>r less.</w:t>
      </w:r>
      <w:r>
        <w:rPr>
          <w:rStyle w:val="Emphasis"/>
        </w:rPr>
        <w:t xml:space="preserve"> </w:t>
      </w:r>
      <w:r w:rsidRPr="00F1673C">
        <w:rPr>
          <w:rStyle w:val="Emphasis"/>
          <w:highlight w:val="cyan"/>
        </w:rPr>
        <w:t>Every one of them is going to come right down to the wire</w:t>
      </w:r>
      <w:r w:rsidRPr="00F1673C">
        <w:rPr>
          <w:sz w:val="12"/>
        </w:rPr>
        <w:t xml:space="preserve">. And because there’s so few, </w:t>
      </w:r>
      <w:r w:rsidRPr="00F1673C">
        <w:rPr>
          <w:rStyle w:val="StyleUnderline"/>
          <w:highlight w:val="cyan"/>
        </w:rPr>
        <w:t xml:space="preserve">there’s </w:t>
      </w:r>
      <w:proofErr w:type="spellStart"/>
      <w:r w:rsidRPr="00F1673C">
        <w:rPr>
          <w:rStyle w:val="StyleUnderline"/>
          <w:highlight w:val="cyan"/>
        </w:rPr>
        <w:t>gonna</w:t>
      </w:r>
      <w:proofErr w:type="spellEnd"/>
      <w:r w:rsidRPr="00F1673C">
        <w:rPr>
          <w:rStyle w:val="StyleUnderline"/>
          <w:highlight w:val="cyan"/>
        </w:rPr>
        <w:t xml:space="preserve"> be a lot of money spent </w:t>
      </w:r>
      <w:r w:rsidRPr="00F1673C">
        <w:rPr>
          <w:rStyle w:val="StyleUnderline"/>
        </w:rPr>
        <w:t>on each one</w:t>
      </w:r>
      <w:r w:rsidRPr="00F1673C">
        <w:rPr>
          <w:sz w:val="12"/>
        </w:rPr>
        <w:t xml:space="preserve">. It’s not going to be spread as wide. But now, </w:t>
      </w:r>
      <w:r w:rsidRPr="009D5914">
        <w:rPr>
          <w:rStyle w:val="StyleUnderline"/>
        </w:rPr>
        <w:t>things are looking better</w:t>
      </w:r>
      <w:r w:rsidRPr="00F1673C">
        <w:rPr>
          <w:sz w:val="12"/>
        </w:rPr>
        <w:t xml:space="preserve"> for us. The </w:t>
      </w:r>
      <w:r w:rsidRPr="009D5914">
        <w:rPr>
          <w:rStyle w:val="StyleUnderline"/>
        </w:rPr>
        <w:t xml:space="preserve">polling looks </w:t>
      </w:r>
      <w:proofErr w:type="gramStart"/>
      <w:r w:rsidRPr="009D5914">
        <w:rPr>
          <w:rStyle w:val="StyleUnderline"/>
        </w:rPr>
        <w:t>really good</w:t>
      </w:r>
      <w:proofErr w:type="gramEnd"/>
      <w:r w:rsidRPr="00F1673C">
        <w:rPr>
          <w:sz w:val="12"/>
        </w:rPr>
        <w:t xml:space="preserve">. And </w:t>
      </w:r>
      <w:proofErr w:type="gramStart"/>
      <w:r w:rsidRPr="00F1673C">
        <w:rPr>
          <w:sz w:val="12"/>
        </w:rPr>
        <w:t>so</w:t>
      </w:r>
      <w:proofErr w:type="gramEnd"/>
      <w:r w:rsidRPr="00F1673C">
        <w:rPr>
          <w:sz w:val="12"/>
        </w:rPr>
        <w:t xml:space="preserve"> we’re taking a look at what’s that next tranche of districts. We’ve laid down our spending. We’ve kind of put our marker out there of the races we’re going to play.</w:t>
      </w:r>
    </w:p>
    <w:p w14:paraId="58FDF770" w14:textId="77777777" w:rsidR="006F24FE" w:rsidRPr="009D5914" w:rsidRDefault="006F24FE" w:rsidP="006F24FE">
      <w:pPr>
        <w:rPr>
          <w:b/>
          <w:iCs/>
          <w:u w:val="single"/>
        </w:rPr>
      </w:pPr>
      <w:r w:rsidRPr="00F1673C">
        <w:rPr>
          <w:sz w:val="12"/>
        </w:rPr>
        <w:t xml:space="preserve">What’s the next tranche of districts that might come into play? Well, you know, we’ll see. We’re going to do some polling and see kind of where — What states? What districts? I don’t know if I want to — Ah, throw a couple out. I don’t know if I want to lift the skirt completely, but I would just say… What region? Let’s start with the region. </w:t>
      </w:r>
      <w:r w:rsidRPr="00F1673C">
        <w:rPr>
          <w:rStyle w:val="Emphasis"/>
          <w:highlight w:val="cyan"/>
        </w:rPr>
        <w:t>If you’re Biden plus 10</w:t>
      </w:r>
      <w:r w:rsidRPr="009D5914">
        <w:rPr>
          <w:rStyle w:val="Emphasis"/>
        </w:rPr>
        <w:t xml:space="preserve">, plus </w:t>
      </w:r>
      <w:r w:rsidRPr="00F1673C">
        <w:rPr>
          <w:rStyle w:val="Emphasis"/>
          <w:highlight w:val="cyan"/>
        </w:rPr>
        <w:t>11</w:t>
      </w:r>
      <w:r w:rsidRPr="009D5914">
        <w:rPr>
          <w:rStyle w:val="Emphasis"/>
        </w:rPr>
        <w:t xml:space="preserve">, plus </w:t>
      </w:r>
      <w:r w:rsidRPr="00F1673C">
        <w:rPr>
          <w:rStyle w:val="Emphasis"/>
          <w:highlight w:val="cyan"/>
        </w:rPr>
        <w:t>12</w:t>
      </w:r>
      <w:r w:rsidRPr="009D5914">
        <w:rPr>
          <w:rStyle w:val="Emphasis"/>
        </w:rPr>
        <w:t xml:space="preserve">, </w:t>
      </w:r>
      <w:r w:rsidRPr="00F1673C">
        <w:rPr>
          <w:rStyle w:val="Emphasis"/>
        </w:rPr>
        <w:t xml:space="preserve">we think </w:t>
      </w:r>
      <w:r w:rsidRPr="00F1673C">
        <w:rPr>
          <w:rStyle w:val="Emphasis"/>
          <w:highlight w:val="cyan"/>
        </w:rPr>
        <w:t>we can win those seats now</w:t>
      </w:r>
      <w:r w:rsidRPr="00F1673C">
        <w:rPr>
          <w:sz w:val="12"/>
        </w:rPr>
        <w:t xml:space="preserve">. </w:t>
      </w:r>
      <w:proofErr w:type="gramStart"/>
      <w:r w:rsidRPr="00F1673C">
        <w:rPr>
          <w:sz w:val="12"/>
        </w:rPr>
        <w:t>So</w:t>
      </w:r>
      <w:proofErr w:type="gramEnd"/>
      <w:r w:rsidRPr="00F1673C">
        <w:rPr>
          <w:sz w:val="12"/>
        </w:rPr>
        <w:t xml:space="preserve"> there’ll be some pretty </w:t>
      </w:r>
      <w:r w:rsidRPr="00F1673C">
        <w:rPr>
          <w:rStyle w:val="StyleUnderline"/>
          <w:highlight w:val="cyan"/>
        </w:rPr>
        <w:t>deep Biden districts</w:t>
      </w:r>
      <w:r w:rsidRPr="009D5914">
        <w:rPr>
          <w:rStyle w:val="StyleUnderline"/>
        </w:rPr>
        <w:t xml:space="preserve"> where </w:t>
      </w:r>
      <w:r w:rsidRPr="00F1673C">
        <w:rPr>
          <w:rStyle w:val="StyleUnderline"/>
          <w:highlight w:val="cyan"/>
        </w:rPr>
        <w:t>the key</w:t>
      </w:r>
      <w:r w:rsidRPr="00F1673C">
        <w:rPr>
          <w:sz w:val="12"/>
        </w:rPr>
        <w:t xml:space="preserve"> for me all along </w:t>
      </w:r>
      <w:r w:rsidRPr="009D5914">
        <w:rPr>
          <w:rStyle w:val="StyleUnderline"/>
        </w:rPr>
        <w:t xml:space="preserve">has been </w:t>
      </w:r>
      <w:r w:rsidRPr="00F1673C">
        <w:rPr>
          <w:rStyle w:val="StyleUnderline"/>
          <w:highlight w:val="cyan"/>
        </w:rPr>
        <w:t>candidate quality</w:t>
      </w:r>
      <w:r w:rsidRPr="00F1673C">
        <w:rPr>
          <w:sz w:val="12"/>
        </w:rPr>
        <w:t xml:space="preserve">. </w:t>
      </w:r>
      <w:proofErr w:type="gramStart"/>
      <w:r w:rsidRPr="00F1673C">
        <w:rPr>
          <w:sz w:val="12"/>
        </w:rPr>
        <w:t>So</w:t>
      </w:r>
      <w:proofErr w:type="gramEnd"/>
      <w:r w:rsidRPr="00F1673C">
        <w:rPr>
          <w:sz w:val="12"/>
        </w:rPr>
        <w:t xml:space="preserve"> we went out and recruited the best group of candidates we’ve ever had. </w:t>
      </w:r>
      <w:r w:rsidRPr="009D5914">
        <w:rPr>
          <w:rStyle w:val="Emphasis"/>
        </w:rPr>
        <w:t xml:space="preserve">There’s a lot of places where you’ve got </w:t>
      </w:r>
      <w:proofErr w:type="gramStart"/>
      <w:r w:rsidRPr="009D5914">
        <w:rPr>
          <w:rStyle w:val="Emphasis"/>
        </w:rPr>
        <w:t>really tough</w:t>
      </w:r>
      <w:proofErr w:type="gramEnd"/>
      <w:r w:rsidRPr="009D5914">
        <w:rPr>
          <w:rStyle w:val="Emphasis"/>
        </w:rPr>
        <w:t xml:space="preserve"> seats, but I’ve got a really compelling candidate.</w:t>
      </w:r>
      <w:r>
        <w:rPr>
          <w:b/>
          <w:iCs/>
          <w:u w:val="single"/>
        </w:rPr>
        <w:t xml:space="preserve"> </w:t>
      </w:r>
      <w:r w:rsidRPr="00F1673C">
        <w:rPr>
          <w:sz w:val="12"/>
        </w:rPr>
        <w:t xml:space="preserve">I’ll throw one out for you: Josh Harder’s seat in California. We’ve got Kevin Lincoln. Kevin Lincoln is a half-Hispanic, half-African American Marine. Beautiful young family. He’s the Republican mayor of a Democrat city, Stockton, which dominates that district. He’s a fantastic candidate for us. Listen to this episode of Playbook Deep Dive on Apple, Spotify, or wherever you get your podcasts. You guys seem to be more pleased with the way that Donald Trump has inserted himself into some of these primaries than in previous cycles. And you know him </w:t>
      </w:r>
      <w:proofErr w:type="gramStart"/>
      <w:r w:rsidRPr="00F1673C">
        <w:rPr>
          <w:sz w:val="12"/>
        </w:rPr>
        <w:t>pretty well</w:t>
      </w:r>
      <w:proofErr w:type="gramEnd"/>
      <w:r w:rsidRPr="00F1673C">
        <w:rPr>
          <w:sz w:val="12"/>
        </w:rPr>
        <w:t xml:space="preserve">. Can you tell us a little bit about how you help him insert himself into the endorsement process? </w:t>
      </w:r>
    </w:p>
    <w:p w14:paraId="220A5AAE" w14:textId="77777777" w:rsidR="006F24FE" w:rsidRPr="00F1673C" w:rsidRDefault="006F24FE" w:rsidP="006F24FE">
      <w:pPr>
        <w:rPr>
          <w:sz w:val="12"/>
        </w:rPr>
      </w:pPr>
      <w:r w:rsidRPr="00F1673C">
        <w:rPr>
          <w:sz w:val="12"/>
        </w:rPr>
        <w:t xml:space="preserve">Well, </w:t>
      </w:r>
      <w:r w:rsidRPr="009D5914">
        <w:rPr>
          <w:rStyle w:val="StyleUnderline"/>
        </w:rPr>
        <w:t xml:space="preserve">President </w:t>
      </w:r>
      <w:r w:rsidRPr="00F1673C">
        <w:rPr>
          <w:rStyle w:val="StyleUnderline"/>
          <w:highlight w:val="cyan"/>
        </w:rPr>
        <w:t>Trump has been a great partner for us in the House</w:t>
      </w:r>
      <w:r w:rsidRPr="00F1673C">
        <w:rPr>
          <w:sz w:val="12"/>
        </w:rPr>
        <w:t xml:space="preserve">. And early on, he asked me to come in and brief him on the races and what was on the map. I’ve briefed people a lot before and know your window of opportunity. You know, maybe you get through 5 or 6 slides, but they’d send us a list of things they wanted to </w:t>
      </w:r>
      <w:proofErr w:type="gramStart"/>
      <w:r w:rsidRPr="00F1673C">
        <w:rPr>
          <w:sz w:val="12"/>
        </w:rPr>
        <w:t>see</w:t>
      </w:r>
      <w:proofErr w:type="gramEnd"/>
      <w:r w:rsidRPr="00F1673C">
        <w:rPr>
          <w:sz w:val="12"/>
        </w:rPr>
        <w:t xml:space="preserve"> and I have like a hundred slides. I thought, “Well, I’ll get through the first 7 or 8, right?” Well, we spent an hour and a half going through, race by race by race, and his knowledge and interest level in these races. I mean, he would say, “Oh yeah, I remember in 2020, this other person ran this seat” and he would remember how that race played out. </w:t>
      </w:r>
      <w:r w:rsidRPr="00F1673C">
        <w:rPr>
          <w:rStyle w:val="StyleUnderline"/>
        </w:rPr>
        <w:t>His depth of knowledge shocked me.</w:t>
      </w:r>
      <w:r w:rsidRPr="00F1673C">
        <w:rPr>
          <w:sz w:val="12"/>
        </w:rPr>
        <w:t xml:space="preserve"> </w:t>
      </w:r>
      <w:r w:rsidRPr="00F1673C">
        <w:rPr>
          <w:rStyle w:val="Emphasis"/>
          <w:highlight w:val="cyan"/>
        </w:rPr>
        <w:t>He’s very interested in the House. He understands that to be successful as president</w:t>
      </w:r>
      <w:r w:rsidRPr="00F1673C">
        <w:rPr>
          <w:rStyle w:val="Emphasis"/>
        </w:rPr>
        <w:t xml:space="preserve"> in his next term, </w:t>
      </w:r>
      <w:r w:rsidRPr="00F1673C">
        <w:rPr>
          <w:rStyle w:val="Emphasis"/>
          <w:highlight w:val="cyan"/>
        </w:rPr>
        <w:t>he’s got to have a Republican House majority</w:t>
      </w:r>
      <w:r w:rsidRPr="00F1673C">
        <w:rPr>
          <w:rStyle w:val="Emphasis"/>
        </w:rPr>
        <w:t xml:space="preserve"> and he’s been very engaged. </w:t>
      </w:r>
      <w:r w:rsidRPr="00F1673C">
        <w:rPr>
          <w:sz w:val="12"/>
        </w:rPr>
        <w:t>He makes up his own mind about these endorsements. You can’t tell him to do anything. But he seems like he listens to you and Mike Johnson. Well, I think he trusts my judgment. We sort of lay the scenarios out for him and he decides what he’s going to do. But he has been extremely helpful.</w:t>
      </w:r>
      <w:r>
        <w:rPr>
          <w:sz w:val="12"/>
        </w:rPr>
        <w:t xml:space="preserve"> </w:t>
      </w:r>
      <w:r w:rsidRPr="00F1673C">
        <w:rPr>
          <w:sz w:val="12"/>
        </w:rPr>
        <w:t xml:space="preserve">You had another meeting this year just a few weeks ago in Mar-A-Lago with you and the speaker and the president. Tell us about that meeting. Well, again, I don’t want to get into details of what we talked about, but it was another meeting where we were sort of updating him on our races and he had some input and advice for us. He’s always fun to be around. He’s a good guy. Do you want to tell us anything about that meeting? It sounds like you had a story on the tip of your tongue. He’s a changed man. He’s not going to be mad at you if you tell one story. No. I enjoy my time with him. And I wish America could see the man I get to see. He’s a warm, funny guy who loves this country, and he could be doing anything else right now. And he’s serving this country. He’s put himself in the arena. He’s taking the slings and arrows from the critics. I have a lot of respect for the man. Some of your vulnerable candidates, there are things that they want Donald Trump to talk about — like the list of issues you just discussed — and other things that they don’t necessarily want him to talk about. When you have conversations with him, do you sort of go through that strategy of what’s helpful from him and what’s not? Not really. Nothing comes to mind when you say that. I think he was a very successful president in his first term. His policies were very popular. Even with people that didn’t like him personally, they like his policies and that’s kind of what he’s running on again. He’s going to turn out the vote. </w:t>
      </w:r>
    </w:p>
    <w:p w14:paraId="02459AA2" w14:textId="77777777" w:rsidR="006F24FE" w:rsidRPr="00F1673C" w:rsidRDefault="006F24FE" w:rsidP="006F24FE">
      <w:pPr>
        <w:rPr>
          <w:rStyle w:val="Emphasis"/>
        </w:rPr>
      </w:pPr>
      <w:r w:rsidRPr="00F1673C">
        <w:rPr>
          <w:sz w:val="12"/>
        </w:rPr>
        <w:t xml:space="preserve">I know from some of your House members, they don’t think talking about whether the 2020 election was stolen or not is a good issue for them in some of these districts, right? </w:t>
      </w:r>
      <w:r w:rsidRPr="00F1673C">
        <w:rPr>
          <w:rStyle w:val="StyleUnderline"/>
        </w:rPr>
        <w:t>Do you have a relationship with him where you can sort of walk him through what’s helpful and what’s not: sticking to inflation, immigration, not talking about necessarily election denialism or impeachment or defunding the special counsel?</w:t>
      </w:r>
      <w:r w:rsidRPr="00F1673C">
        <w:rPr>
          <w:sz w:val="12"/>
        </w:rPr>
        <w:t xml:space="preserve"> I don’t think he needs to hear that from me. I think </w:t>
      </w:r>
      <w:r w:rsidRPr="00F1673C">
        <w:rPr>
          <w:rStyle w:val="Emphasis"/>
          <w:highlight w:val="cyan"/>
        </w:rPr>
        <w:t>he’s been very disciplined</w:t>
      </w:r>
      <w:r w:rsidRPr="00F1673C">
        <w:rPr>
          <w:rStyle w:val="Emphasis"/>
        </w:rPr>
        <w:t xml:space="preserve">. </w:t>
      </w:r>
      <w:r w:rsidRPr="00F1673C">
        <w:rPr>
          <w:sz w:val="12"/>
        </w:rPr>
        <w:t xml:space="preserve">In the rallies I’ve seen him, he’s talking about the issues people care about. </w:t>
      </w:r>
      <w:proofErr w:type="gramStart"/>
      <w:r w:rsidRPr="00F1673C">
        <w:rPr>
          <w:sz w:val="12"/>
        </w:rPr>
        <w:t>And,</w:t>
      </w:r>
      <w:proofErr w:type="gramEnd"/>
      <w:r w:rsidRPr="00F1673C">
        <w:rPr>
          <w:sz w:val="12"/>
        </w:rPr>
        <w:t xml:space="preserve"> he’s running a very disciplined campaign this time around. I think he said in a recent interview that he’s learned a lot, having already had four years in the White House. He knows the players better. He knows the processes better. I think he will be a much more effective president. </w:t>
      </w:r>
      <w:r w:rsidRPr="00F1673C">
        <w:rPr>
          <w:rStyle w:val="StyleUnderline"/>
        </w:rPr>
        <w:t xml:space="preserve">In the </w:t>
      </w:r>
      <w:r w:rsidRPr="00F1673C">
        <w:rPr>
          <w:rStyle w:val="StyleUnderline"/>
          <w:highlight w:val="cyan"/>
        </w:rPr>
        <w:t>last quarter, the Dem</w:t>
      </w:r>
      <w:r w:rsidRPr="00F1673C">
        <w:rPr>
          <w:rStyle w:val="StyleUnderline"/>
        </w:rPr>
        <w:t>ocrat</w:t>
      </w:r>
      <w:r w:rsidRPr="00F1673C">
        <w:rPr>
          <w:rStyle w:val="StyleUnderline"/>
          <w:highlight w:val="cyan"/>
        </w:rPr>
        <w:t xml:space="preserve">s did very well in terms of fundraising </w:t>
      </w:r>
      <w:r w:rsidRPr="00F1673C">
        <w:rPr>
          <w:rStyle w:val="StyleUnderline"/>
        </w:rPr>
        <w:t>vis-a-vis some of your vulnerable Republicans. I think Sen. Thune conceded that on the Senate side, they were moderately concerned about fundraising. How about on the House side?</w:t>
      </w:r>
      <w:r w:rsidRPr="00F1673C">
        <w:rPr>
          <w:sz w:val="12"/>
        </w:rPr>
        <w:t xml:space="preserve"> Well, the Democrats traditionally always raise more money than our team does. They’ve got structural advantages. Coming into this job, that’s one of my concerns. And </w:t>
      </w:r>
      <w:r w:rsidRPr="00F1673C">
        <w:rPr>
          <w:rStyle w:val="Emphasis"/>
          <w:highlight w:val="cyan"/>
        </w:rPr>
        <w:t xml:space="preserve">we worked </w:t>
      </w:r>
      <w:proofErr w:type="gramStart"/>
      <w:r w:rsidRPr="00F1673C">
        <w:rPr>
          <w:rStyle w:val="Emphasis"/>
          <w:highlight w:val="cyan"/>
        </w:rPr>
        <w:t>really hard</w:t>
      </w:r>
      <w:proofErr w:type="gramEnd"/>
      <w:r w:rsidRPr="00F1673C">
        <w:rPr>
          <w:rStyle w:val="Emphasis"/>
          <w:highlight w:val="cyan"/>
        </w:rPr>
        <w:t xml:space="preserve"> at fundraising</w:t>
      </w:r>
      <w:r w:rsidRPr="00F1673C">
        <w:rPr>
          <w:sz w:val="12"/>
        </w:rPr>
        <w:t xml:space="preserve">. And, we’ve had a couple of hiccups — Speaker McCarthy being vacated. He was the most effective fundraiser we’ve ever had. That really made a </w:t>
      </w:r>
      <w:proofErr w:type="gramStart"/>
      <w:r w:rsidRPr="00F1673C">
        <w:rPr>
          <w:sz w:val="12"/>
        </w:rPr>
        <w:t>difference?</w:t>
      </w:r>
      <w:proofErr w:type="gramEnd"/>
      <w:r w:rsidRPr="00F1673C">
        <w:rPr>
          <w:sz w:val="12"/>
        </w:rPr>
        <w:t xml:space="preserve"> It made a big difference. Our online and our mail fell off a cliff during the several weeks trying to figure out who the next speaker was going to be. But </w:t>
      </w:r>
      <w:r w:rsidRPr="00F1673C">
        <w:rPr>
          <w:rStyle w:val="Emphasis"/>
          <w:highlight w:val="cyan"/>
        </w:rPr>
        <w:t>Speaker Johnson, the first day as speaker,</w:t>
      </w:r>
      <w:r w:rsidRPr="00F1673C">
        <w:rPr>
          <w:rStyle w:val="Emphasis"/>
        </w:rPr>
        <w:t xml:space="preserve"> was our </w:t>
      </w:r>
      <w:r w:rsidRPr="00F1673C">
        <w:rPr>
          <w:rStyle w:val="Emphasis"/>
          <w:highlight w:val="cyan"/>
        </w:rPr>
        <w:t>best online fundraising day ever</w:t>
      </w:r>
      <w:r w:rsidRPr="00F1673C">
        <w:rPr>
          <w:rStyle w:val="Emphasis"/>
        </w:rPr>
        <w:t xml:space="preserve">. He immediately hit the road. He’s raised over </w:t>
      </w:r>
      <w:r w:rsidRPr="00F1673C">
        <w:rPr>
          <w:rStyle w:val="Emphasis"/>
          <w:highlight w:val="cyan"/>
        </w:rPr>
        <w:t>$50 million</w:t>
      </w:r>
      <w:r w:rsidRPr="00F1673C">
        <w:rPr>
          <w:rStyle w:val="Emphasis"/>
        </w:rPr>
        <w:t xml:space="preserve">, I think, for the committee and our super PAC has done </w:t>
      </w:r>
      <w:proofErr w:type="gramStart"/>
      <w:r w:rsidRPr="00F1673C">
        <w:rPr>
          <w:rStyle w:val="Emphasis"/>
        </w:rPr>
        <w:t>really well</w:t>
      </w:r>
      <w:proofErr w:type="gramEnd"/>
      <w:r w:rsidRPr="00F1673C">
        <w:rPr>
          <w:rStyle w:val="Emphasis"/>
        </w:rPr>
        <w:t xml:space="preserve"> since he got on board.</w:t>
      </w:r>
    </w:p>
    <w:p w14:paraId="4349EF06" w14:textId="77777777" w:rsidR="006F24FE" w:rsidRPr="00F1673C" w:rsidRDefault="006F24FE" w:rsidP="006F24FE">
      <w:pPr>
        <w:rPr>
          <w:sz w:val="12"/>
        </w:rPr>
      </w:pPr>
      <w:r w:rsidRPr="00F1673C">
        <w:rPr>
          <w:rStyle w:val="Emphasis"/>
        </w:rPr>
        <w:t>Let’s talk about Speaker Johnson</w:t>
      </w:r>
      <w:r w:rsidRPr="00F1673C">
        <w:rPr>
          <w:rStyle w:val="Emphasis"/>
          <w:highlight w:val="cyan"/>
        </w:rPr>
        <w:t xml:space="preserve">. Do you think he’ll be the speaker after the election? I </w:t>
      </w:r>
      <w:r w:rsidRPr="00F1673C">
        <w:rPr>
          <w:rStyle w:val="Emphasis"/>
        </w:rPr>
        <w:t xml:space="preserve">do. I </w:t>
      </w:r>
      <w:r w:rsidRPr="00F1673C">
        <w:rPr>
          <w:rStyle w:val="Emphasis"/>
          <w:highlight w:val="cyan"/>
        </w:rPr>
        <w:t xml:space="preserve">think we’ll pick up </w:t>
      </w:r>
      <w:proofErr w:type="gramStart"/>
      <w:r w:rsidRPr="00F1673C">
        <w:rPr>
          <w:rStyle w:val="Emphasis"/>
          <w:highlight w:val="cyan"/>
        </w:rPr>
        <w:t>a number of</w:t>
      </w:r>
      <w:proofErr w:type="gramEnd"/>
      <w:r w:rsidRPr="00F1673C">
        <w:rPr>
          <w:rStyle w:val="Emphasis"/>
          <w:highlight w:val="cyan"/>
        </w:rPr>
        <w:t xml:space="preserve"> seats.</w:t>
      </w:r>
      <w:r w:rsidRPr="00F1673C">
        <w:rPr>
          <w:rStyle w:val="Emphasis"/>
        </w:rPr>
        <w:t xml:space="preserve"> What if you don’t keep the House? We’re going to keep the House. </w:t>
      </w:r>
      <w:r w:rsidRPr="00F1673C">
        <w:rPr>
          <w:rStyle w:val="Emphasis"/>
        </w:rPr>
        <w:lastRenderedPageBreak/>
        <w:t>It’s just a question of, how many seats can we pick up? And I think we’ll pick up enough that he’ll be rewarded with another term of speaker.</w:t>
      </w:r>
      <w:r w:rsidRPr="00F1673C">
        <w:rPr>
          <w:sz w:val="12"/>
        </w:rPr>
        <w:t xml:space="preserve"> Are you supporting him as speaker no matter what? Yes, absolutely. </w:t>
      </w:r>
      <w:r w:rsidRPr="00F1673C">
        <w:rPr>
          <w:rStyle w:val="StyleUnderline"/>
        </w:rPr>
        <w:t>What do you think your margin will be after the election?</w:t>
      </w:r>
      <w:r w:rsidRPr="00F1673C">
        <w:rPr>
          <w:sz w:val="12"/>
        </w:rPr>
        <w:t xml:space="preserve"> I’m not going to say a number, but I just remind you, there’s a very narrow number of swing seats. </w:t>
      </w:r>
      <w:r w:rsidRPr="00F1673C">
        <w:rPr>
          <w:rStyle w:val="Emphasis"/>
        </w:rPr>
        <w:t>We’re not going to have these huge, sweeping majorities we’ve seen in recent history. I think we’ll have a good number of pickups.</w:t>
      </w:r>
      <w:r w:rsidRPr="00F1673C">
        <w:rPr>
          <w:sz w:val="12"/>
        </w:rPr>
        <w:t xml:space="preserve"> Do you think about what happens two years out from this election and if Donald Trump is president and the sort of normal backlash against an incumbent president and the party that holds the House often loses? I haven’t even thought about Nov. 6. I am so focused on the job in front of us. I would say if we </w:t>
      </w:r>
      <w:proofErr w:type="gramStart"/>
      <w:r w:rsidRPr="00F1673C">
        <w:rPr>
          <w:sz w:val="12"/>
        </w:rPr>
        <w:t>go</w:t>
      </w:r>
      <w:proofErr w:type="gramEnd"/>
      <w:r w:rsidRPr="00F1673C">
        <w:rPr>
          <w:sz w:val="12"/>
        </w:rPr>
        <w:t xml:space="preserve"> in and do what we said we’re going to do, and we really do bring this economy back, drive down inflation, make neighborhoods safer, secure the border, shut off the fentanyl flow into the country, I think the American people are going to reward Republicans in two years.</w:t>
      </w:r>
    </w:p>
    <w:p w14:paraId="06639F8A" w14:textId="77777777" w:rsidR="006F24FE" w:rsidRPr="00F1673C" w:rsidRDefault="006F24FE" w:rsidP="006F24FE">
      <w:pPr>
        <w:rPr>
          <w:sz w:val="12"/>
        </w:rPr>
      </w:pPr>
      <w:r w:rsidRPr="00F1673C">
        <w:rPr>
          <w:sz w:val="12"/>
        </w:rPr>
        <w:t>Talking about 2024 again. In 2022, there was a lot of talk about a red wave. Is there going to be a red wave in 2024</w:t>
      </w:r>
      <w:r w:rsidRPr="00F1673C">
        <w:rPr>
          <w:rStyle w:val="StyleUnderline"/>
        </w:rPr>
        <w:t xml:space="preserve">? I </w:t>
      </w:r>
      <w:r w:rsidRPr="00F1673C">
        <w:rPr>
          <w:rStyle w:val="StyleUnderline"/>
          <w:highlight w:val="cyan"/>
        </w:rPr>
        <w:t>don’t think waves are possible anymore</w:t>
      </w:r>
      <w:r w:rsidRPr="00F1673C">
        <w:rPr>
          <w:rStyle w:val="Emphasis"/>
        </w:rPr>
        <w:t xml:space="preserve">. I think the number of seats up for grabs, there’s just not enough. And so, I think </w:t>
      </w:r>
      <w:r w:rsidRPr="00F1673C">
        <w:rPr>
          <w:rStyle w:val="Emphasis"/>
          <w:highlight w:val="cyan"/>
        </w:rPr>
        <w:t xml:space="preserve">you’re going to see Republicans </w:t>
      </w:r>
      <w:proofErr w:type="gramStart"/>
      <w:r w:rsidRPr="00F1673C">
        <w:rPr>
          <w:rStyle w:val="Emphasis"/>
          <w:highlight w:val="cyan"/>
        </w:rPr>
        <w:t>win</w:t>
      </w:r>
      <w:proofErr w:type="gramEnd"/>
      <w:r w:rsidRPr="00F1673C">
        <w:rPr>
          <w:rStyle w:val="Emphasis"/>
          <w:highlight w:val="cyan"/>
        </w:rPr>
        <w:t xml:space="preserve"> the White House, the Senate, the House all the way down</w:t>
      </w:r>
      <w:r w:rsidRPr="00F1673C">
        <w:rPr>
          <w:rStyle w:val="Emphasis"/>
        </w:rPr>
        <w:t xml:space="preserve"> the </w:t>
      </w:r>
      <w:r w:rsidRPr="00F1673C">
        <w:rPr>
          <w:rStyle w:val="Emphasis"/>
          <w:highlight w:val="cyan"/>
        </w:rPr>
        <w:t>ballot because</w:t>
      </w:r>
      <w:r w:rsidRPr="00F1673C">
        <w:rPr>
          <w:rStyle w:val="Emphasis"/>
        </w:rPr>
        <w:t xml:space="preserve"> I think Joe </w:t>
      </w:r>
      <w:r w:rsidRPr="00F1673C">
        <w:rPr>
          <w:rStyle w:val="Emphasis"/>
          <w:highlight w:val="cyan"/>
        </w:rPr>
        <w:t>Biden’s policies have failed America</w:t>
      </w:r>
      <w:r w:rsidRPr="00F1673C">
        <w:rPr>
          <w:rStyle w:val="Emphasis"/>
        </w:rPr>
        <w:t xml:space="preserve"> and the voters understand it.</w:t>
      </w:r>
      <w:r w:rsidRPr="00F1673C">
        <w:rPr>
          <w:sz w:val="12"/>
        </w:rPr>
        <w:t xml:space="preserve"> And I think they’re going to give us a large victory. Is impeaching Joe Biden still a top priority for House Republicans? Well, my priority is beating a bunch of Democrat House members. I’m not on either committee that’s the panel on that process. </w:t>
      </w:r>
      <w:proofErr w:type="gramStart"/>
      <w:r w:rsidRPr="00F1673C">
        <w:rPr>
          <w:sz w:val="12"/>
        </w:rPr>
        <w:t>So</w:t>
      </w:r>
      <w:proofErr w:type="gramEnd"/>
      <w:r w:rsidRPr="00F1673C">
        <w:rPr>
          <w:sz w:val="12"/>
        </w:rPr>
        <w:t xml:space="preserve"> I’ll let them handle it and we’ll get the report and I’ll read it and decide what to do then. But your candidates in California and New York, they don’t see impeachment as a priority, do they? You </w:t>
      </w:r>
      <w:proofErr w:type="gramStart"/>
      <w:r w:rsidRPr="00F1673C">
        <w:rPr>
          <w:sz w:val="12"/>
        </w:rPr>
        <w:t>have to</w:t>
      </w:r>
      <w:proofErr w:type="gramEnd"/>
      <w:r w:rsidRPr="00F1673C">
        <w:rPr>
          <w:sz w:val="12"/>
        </w:rPr>
        <w:t xml:space="preserve"> ask them. If you’re trying to help them, do you want an impeachment vote on Joe Biden between now and Election Day? Everything is going our way right now. The American people understand that Joe Biden’s policies have failed them. We’re all for an alternative that they seem to like. I don’t necessarily want to change those factors right now. If the Judiciary Committee comes back with a report that shows he’s committed crimes that rise to that level, then we have a duty to do it. But we’ll see.</w:t>
      </w:r>
    </w:p>
    <w:p w14:paraId="36EC19E5" w14:textId="77777777" w:rsidR="006F24FE" w:rsidRDefault="006F24FE" w:rsidP="006F24FE">
      <w:pPr>
        <w:pStyle w:val="Heading4"/>
      </w:pPr>
      <w:r>
        <w:t xml:space="preserve">Democratic win in House is </w:t>
      </w:r>
      <w:r w:rsidRPr="006B128F">
        <w:rPr>
          <w:i/>
          <w:iCs w:val="0"/>
        </w:rPr>
        <w:t>extremely</w:t>
      </w:r>
      <w:r>
        <w:t xml:space="preserve"> unlikely---Democrats agree</w:t>
      </w:r>
    </w:p>
    <w:p w14:paraId="1AAA38D7" w14:textId="77777777" w:rsidR="006F24FE" w:rsidRDefault="006F24FE" w:rsidP="006F24FE">
      <w:pPr>
        <w:rPr>
          <w:b/>
          <w:bCs/>
        </w:rPr>
      </w:pPr>
      <w:proofErr w:type="spellStart"/>
      <w:r>
        <w:rPr>
          <w:b/>
          <w:bCs/>
          <w:sz w:val="26"/>
          <w:szCs w:val="26"/>
        </w:rPr>
        <w:t>Glueck</w:t>
      </w:r>
      <w:proofErr w:type="spellEnd"/>
      <w:r>
        <w:rPr>
          <w:b/>
          <w:bCs/>
          <w:sz w:val="26"/>
          <w:szCs w:val="26"/>
        </w:rPr>
        <w:t xml:space="preserve"> ‘7-16 </w:t>
      </w:r>
      <w:r>
        <w:t>[Katie, Jonathan Weisman; July 16; Political reporter with a focus on the Democratic Party for The New York Times, Politics and Policy reporter for The New York Times; The New York Times; “</w:t>
      </w:r>
      <w:r w:rsidRPr="006B128F">
        <w:t>Resurgent Trump Has Democrats in Swing Districts Despondent</w:t>
      </w:r>
      <w:r>
        <w:rPr>
          <w:b/>
          <w:bCs/>
        </w:rPr>
        <w:t xml:space="preserve">”, </w:t>
      </w:r>
      <w:hyperlink r:id="rId86" w:history="1">
        <w:r w:rsidRPr="006B128F">
          <w:rPr>
            <w:rStyle w:val="Hyperlink"/>
          </w:rPr>
          <w:t>https://www.nytimes.com/2024/07/16/us/politics/democrats-house-trump-biden.html</w:t>
        </w:r>
      </w:hyperlink>
      <w:r w:rsidRPr="006B128F">
        <w:t>]</w:t>
      </w:r>
    </w:p>
    <w:p w14:paraId="0F5350FF" w14:textId="77777777" w:rsidR="006F24FE" w:rsidRPr="006B128F" w:rsidRDefault="006F24FE" w:rsidP="006F24FE">
      <w:pPr>
        <w:rPr>
          <w:sz w:val="16"/>
          <w:szCs w:val="16"/>
        </w:rPr>
      </w:pPr>
      <w:r w:rsidRPr="006B128F">
        <w:rPr>
          <w:sz w:val="16"/>
          <w:szCs w:val="16"/>
        </w:rPr>
        <w:t>“We are continuing to see polling of a chilling effect on young voters, of decreased enthusiasm,” Representative Hillary Scholten, a Democrat who flipped a Republican seat in western Michigan two years ago, said on Thursday, just after calling for Mr. Biden to drop out and before the attempt on Mr. Trump’s life rattled the presidential race further. “That’s why it’s incumbent on us to make this change now.”</w:t>
      </w:r>
    </w:p>
    <w:p w14:paraId="0A5705A8" w14:textId="77777777" w:rsidR="006F24FE" w:rsidRPr="006B128F" w:rsidRDefault="006F24FE" w:rsidP="006F24FE">
      <w:pPr>
        <w:rPr>
          <w:sz w:val="16"/>
          <w:szCs w:val="16"/>
        </w:rPr>
      </w:pPr>
      <w:r w:rsidRPr="006B128F">
        <w:rPr>
          <w:sz w:val="16"/>
          <w:szCs w:val="16"/>
        </w:rPr>
        <w:t>House Democrats, led by Representative Jared Huffman of California, are circulating a letter, first reported by The New York Times, </w:t>
      </w:r>
      <w:hyperlink r:id="rId87" w:tgtFrame="_blank" w:history="1">
        <w:r w:rsidRPr="006B128F">
          <w:rPr>
            <w:rStyle w:val="Hyperlink"/>
            <w:sz w:val="16"/>
            <w:szCs w:val="16"/>
          </w:rPr>
          <w:t xml:space="preserve">then obtained by </w:t>
        </w:r>
        <w:proofErr w:type="spellStart"/>
        <w:r w:rsidRPr="006B128F">
          <w:rPr>
            <w:rStyle w:val="Hyperlink"/>
            <w:sz w:val="16"/>
            <w:szCs w:val="16"/>
          </w:rPr>
          <w:t>Axios</w:t>
        </w:r>
        <w:proofErr w:type="spellEnd"/>
        <w:r w:rsidRPr="006B128F">
          <w:rPr>
            <w:rStyle w:val="Hyperlink"/>
            <w:sz w:val="16"/>
            <w:szCs w:val="16"/>
          </w:rPr>
          <w:t>,</w:t>
        </w:r>
      </w:hyperlink>
      <w:r w:rsidRPr="006B128F">
        <w:rPr>
          <w:sz w:val="16"/>
          <w:szCs w:val="16"/>
        </w:rPr>
        <w:t> demanding that the roll call vote be put off.</w:t>
      </w:r>
    </w:p>
    <w:p w14:paraId="4780A84A" w14:textId="77777777" w:rsidR="006F24FE" w:rsidRPr="006B128F" w:rsidRDefault="006F24FE" w:rsidP="006F24FE">
      <w:pPr>
        <w:rPr>
          <w:u w:val="single"/>
        </w:rPr>
      </w:pPr>
      <w:r w:rsidRPr="006B128F">
        <w:rPr>
          <w:u w:val="single"/>
        </w:rPr>
        <w:t xml:space="preserve">“Stifling debate and </w:t>
      </w:r>
      <w:r w:rsidRPr="006B128F">
        <w:rPr>
          <w:highlight w:val="cyan"/>
          <w:u w:val="single"/>
        </w:rPr>
        <w:t>prematurely shutting down any possible change in the Democratic ticket</w:t>
      </w:r>
      <w:r w:rsidRPr="006B128F">
        <w:rPr>
          <w:u w:val="single"/>
        </w:rPr>
        <w:t xml:space="preserve"> through an unnecessary and unprecedented ‘virtual roll call’ in the days ahead is a terrible idea,” the draft letter said. “It </w:t>
      </w:r>
      <w:r w:rsidRPr="006B128F">
        <w:rPr>
          <w:highlight w:val="cyan"/>
          <w:u w:val="single"/>
        </w:rPr>
        <w:t>could</w:t>
      </w:r>
      <w:r w:rsidRPr="006B128F">
        <w:rPr>
          <w:u w:val="single"/>
        </w:rPr>
        <w:t xml:space="preserve"> deeply </w:t>
      </w:r>
      <w:r w:rsidRPr="006B128F">
        <w:rPr>
          <w:b/>
          <w:bCs/>
          <w:highlight w:val="cyan"/>
          <w:u w:val="single"/>
        </w:rPr>
        <w:t>undermine</w:t>
      </w:r>
      <w:r w:rsidRPr="006B128F">
        <w:rPr>
          <w:u w:val="single"/>
        </w:rPr>
        <w:t xml:space="preserve"> the </w:t>
      </w:r>
      <w:r w:rsidRPr="006B128F">
        <w:rPr>
          <w:b/>
          <w:bCs/>
          <w:highlight w:val="cyan"/>
          <w:u w:val="single"/>
        </w:rPr>
        <w:t>morale and unity of Democrats</w:t>
      </w:r>
      <w:r w:rsidRPr="006B128F">
        <w:rPr>
          <w:u w:val="single"/>
        </w:rPr>
        <w:t>.”</w:t>
      </w:r>
    </w:p>
    <w:p w14:paraId="2DC509CF" w14:textId="77777777" w:rsidR="006F24FE" w:rsidRPr="006B128F" w:rsidRDefault="006F24FE" w:rsidP="006F24FE">
      <w:pPr>
        <w:rPr>
          <w:u w:val="single"/>
        </w:rPr>
      </w:pPr>
      <w:r w:rsidRPr="006B128F">
        <w:rPr>
          <w:sz w:val="16"/>
          <w:szCs w:val="16"/>
        </w:rPr>
        <w:t>Representative Susan Wild of Pennsylvania and Representative Pat Ryan of New York said Tuesday that they would sign on to that letter, while Representative Mike Levin of California was also expected to add his name, according to a person familiar with his plans who insisted on anonymity to discuss them.</w:t>
      </w:r>
      <w:r w:rsidRPr="006B128F">
        <w:t xml:space="preserve"> </w:t>
      </w:r>
      <w:r w:rsidRPr="006B128F">
        <w:rPr>
          <w:u w:val="single"/>
        </w:rPr>
        <w:t xml:space="preserve">The </w:t>
      </w:r>
      <w:r w:rsidRPr="006B128F">
        <w:rPr>
          <w:highlight w:val="cyan"/>
          <w:u w:val="single"/>
        </w:rPr>
        <w:t>lawmakers</w:t>
      </w:r>
      <w:r w:rsidRPr="006B128F">
        <w:rPr>
          <w:u w:val="single"/>
        </w:rPr>
        <w:t xml:space="preserve"> are </w:t>
      </w:r>
      <w:r w:rsidRPr="006B128F">
        <w:rPr>
          <w:highlight w:val="cyan"/>
          <w:u w:val="single"/>
        </w:rPr>
        <w:t>from</w:t>
      </w:r>
      <w:r w:rsidRPr="006B128F">
        <w:rPr>
          <w:u w:val="single"/>
        </w:rPr>
        <w:t xml:space="preserve"> highly competitive </w:t>
      </w:r>
      <w:r w:rsidRPr="006B128F">
        <w:rPr>
          <w:highlight w:val="cyan"/>
          <w:u w:val="single"/>
        </w:rPr>
        <w:t>districts</w:t>
      </w:r>
      <w:r w:rsidRPr="006B128F">
        <w:rPr>
          <w:u w:val="single"/>
        </w:rPr>
        <w:t xml:space="preserve"> Republicans </w:t>
      </w:r>
      <w:r w:rsidRPr="006B128F">
        <w:rPr>
          <w:highlight w:val="cyan"/>
          <w:u w:val="single"/>
        </w:rPr>
        <w:t>are looking to flip.</w:t>
      </w:r>
    </w:p>
    <w:p w14:paraId="7B160564" w14:textId="77777777" w:rsidR="006F24FE" w:rsidRPr="006B128F" w:rsidRDefault="006F24FE" w:rsidP="006F24FE">
      <w:pPr>
        <w:rPr>
          <w:sz w:val="16"/>
          <w:szCs w:val="16"/>
        </w:rPr>
      </w:pPr>
      <w:r w:rsidRPr="006B128F">
        <w:rPr>
          <w:sz w:val="16"/>
          <w:szCs w:val="16"/>
        </w:rPr>
        <w:t>Mr. Harrison has so far held firm: “We look forward to nominating Joe Biden through a virtual roll call and celebrating with fanfare together in Chicago in August alongside the 99 percent of delegates who are supporting the Biden-Harris ticket,” he said.</w:t>
      </w:r>
    </w:p>
    <w:p w14:paraId="16D9BA34" w14:textId="77777777" w:rsidR="006F24FE" w:rsidRPr="006B128F" w:rsidRDefault="006F24FE" w:rsidP="006F24FE">
      <w:r w:rsidRPr="006B128F">
        <w:rPr>
          <w:u w:val="single"/>
        </w:rPr>
        <w:t xml:space="preserve">The </w:t>
      </w:r>
      <w:r w:rsidRPr="006B128F">
        <w:rPr>
          <w:b/>
          <w:bCs/>
          <w:highlight w:val="cyan"/>
          <w:u w:val="single"/>
        </w:rPr>
        <w:t>worry</w:t>
      </w:r>
      <w:r w:rsidRPr="006B128F">
        <w:rPr>
          <w:highlight w:val="cyan"/>
          <w:u w:val="single"/>
        </w:rPr>
        <w:t xml:space="preserve"> about Democratic fortunes</w:t>
      </w:r>
      <w:r w:rsidRPr="006B128F">
        <w:rPr>
          <w:u w:val="single"/>
        </w:rPr>
        <w:t xml:space="preserve"> — which spilled out into the open after the debate — has </w:t>
      </w:r>
      <w:r w:rsidRPr="006B128F">
        <w:rPr>
          <w:highlight w:val="cyan"/>
          <w:u w:val="single"/>
        </w:rPr>
        <w:t xml:space="preserve">only </w:t>
      </w:r>
      <w:r w:rsidRPr="006B128F">
        <w:rPr>
          <w:b/>
          <w:bCs/>
          <w:highlight w:val="cyan"/>
          <w:u w:val="single"/>
        </w:rPr>
        <w:t>intensified</w:t>
      </w:r>
      <w:r w:rsidRPr="006B128F">
        <w:rPr>
          <w:highlight w:val="cyan"/>
          <w:u w:val="single"/>
        </w:rPr>
        <w:t xml:space="preserve"> in recent days</w:t>
      </w:r>
      <w:r w:rsidRPr="006B128F">
        <w:t xml:space="preserve">. </w:t>
      </w:r>
      <w:r w:rsidRPr="006B128F">
        <w:rPr>
          <w:sz w:val="16"/>
          <w:szCs w:val="16"/>
        </w:rPr>
        <w:t xml:space="preserve">Democrats need just four seats to take back control of the House, a target that leaders and candidates still insist is possible. But </w:t>
      </w:r>
      <w:r w:rsidRPr="006B128F">
        <w:rPr>
          <w:sz w:val="16"/>
          <w:szCs w:val="16"/>
          <w:u w:val="single"/>
        </w:rPr>
        <w:t>they</w:t>
      </w:r>
      <w:r w:rsidRPr="006B128F">
        <w:rPr>
          <w:u w:val="single"/>
        </w:rPr>
        <w:t xml:space="preserve"> must hold every endangered Senate seat they occupy to have even a wisp of a chance to maintain their grasp on the chamber</w:t>
      </w:r>
      <w:r w:rsidRPr="006B128F">
        <w:t xml:space="preserve">. </w:t>
      </w:r>
      <w:r w:rsidRPr="006B128F">
        <w:rPr>
          <w:u w:val="single"/>
        </w:rPr>
        <w:t xml:space="preserve">And with their presidential candidate engulfed in extraordinary turmoil, </w:t>
      </w:r>
      <w:r w:rsidRPr="006B128F">
        <w:rPr>
          <w:b/>
          <w:bCs/>
          <w:highlight w:val="cyan"/>
          <w:u w:val="single"/>
        </w:rPr>
        <w:t>catastrophic losses are possible.</w:t>
      </w:r>
    </w:p>
    <w:p w14:paraId="39C90D85" w14:textId="77777777" w:rsidR="006F24FE" w:rsidRDefault="006F24FE" w:rsidP="006F24FE">
      <w:pPr>
        <w:rPr>
          <w:sz w:val="16"/>
          <w:szCs w:val="16"/>
        </w:rPr>
      </w:pPr>
      <w:r w:rsidRPr="006B128F">
        <w:rPr>
          <w:u w:val="single"/>
        </w:rPr>
        <w:t xml:space="preserve">More than </w:t>
      </w:r>
      <w:r w:rsidRPr="006B128F">
        <w:rPr>
          <w:highlight w:val="cyan"/>
          <w:u w:val="single"/>
        </w:rPr>
        <w:t>30</w:t>
      </w:r>
      <w:r w:rsidRPr="006B128F">
        <w:rPr>
          <w:u w:val="single"/>
        </w:rPr>
        <w:t xml:space="preserve"> Democratic House </w:t>
      </w:r>
      <w:r w:rsidRPr="006B128F">
        <w:rPr>
          <w:highlight w:val="cyan"/>
          <w:u w:val="single"/>
        </w:rPr>
        <w:t>seats are in play</w:t>
      </w:r>
      <w:r w:rsidRPr="006B128F">
        <w:rPr>
          <w:u w:val="single"/>
        </w:rPr>
        <w:t xml:space="preserve"> right now</w:t>
      </w:r>
      <w:r w:rsidRPr="006B128F">
        <w:rPr>
          <w:sz w:val="16"/>
          <w:szCs w:val="16"/>
        </w:rPr>
        <w:t>, and with the presidential battlefield spreading to </w:t>
      </w:r>
      <w:hyperlink r:id="rId88" w:history="1">
        <w:r w:rsidRPr="006B128F">
          <w:rPr>
            <w:rStyle w:val="Hyperlink"/>
            <w:sz w:val="16"/>
            <w:szCs w:val="16"/>
          </w:rPr>
          <w:t>once-safe states</w:t>
        </w:r>
      </w:hyperlink>
      <w:r w:rsidRPr="006B128F">
        <w:rPr>
          <w:sz w:val="16"/>
          <w:szCs w:val="16"/>
        </w:rPr>
        <w:t> like New Mexico and Minnesota, Democratic House and Senate members who expected to cruise to re-election are suddenly looking over their shoulders. A collapse at the top of the ticket could bring losses in Congress that would reverberate for years.</w:t>
      </w:r>
    </w:p>
    <w:p w14:paraId="71187CBB" w14:textId="77777777" w:rsidR="006F24FE" w:rsidRDefault="006F24FE" w:rsidP="006F24FE"/>
    <w:p w14:paraId="537614D5" w14:textId="77777777" w:rsidR="006F24FE" w:rsidRDefault="006F24FE" w:rsidP="006F24FE">
      <w:pPr>
        <w:pStyle w:val="Heading3"/>
      </w:pPr>
      <w:r>
        <w:lastRenderedPageBreak/>
        <w:t>UQ --- GOP Win --- Senate</w:t>
      </w:r>
    </w:p>
    <w:p w14:paraId="740A15CE" w14:textId="77777777" w:rsidR="006F24FE" w:rsidRDefault="006F24FE" w:rsidP="006F24FE">
      <w:pPr>
        <w:pStyle w:val="Heading4"/>
      </w:pPr>
      <w:r>
        <w:t>Republicans set to flip the senate</w:t>
      </w:r>
    </w:p>
    <w:p w14:paraId="41F3654A" w14:textId="77777777" w:rsidR="006F24FE" w:rsidRPr="000655B7" w:rsidRDefault="006F24FE" w:rsidP="006F24FE">
      <w:proofErr w:type="spellStart"/>
      <w:r w:rsidRPr="000655B7">
        <w:rPr>
          <w:b/>
          <w:bCs/>
          <w:sz w:val="23"/>
          <w:szCs w:val="23"/>
        </w:rPr>
        <w:t>Enten</w:t>
      </w:r>
      <w:proofErr w:type="spellEnd"/>
      <w:r w:rsidRPr="000655B7">
        <w:rPr>
          <w:b/>
          <w:bCs/>
          <w:sz w:val="23"/>
          <w:szCs w:val="23"/>
        </w:rPr>
        <w:t xml:space="preserve"> ’24</w:t>
      </w:r>
      <w:r>
        <w:t xml:space="preserve"> </w:t>
      </w:r>
      <w:r w:rsidRPr="000655B7">
        <w:rPr>
          <w:sz w:val="14"/>
          <w:szCs w:val="14"/>
        </w:rPr>
        <w:t xml:space="preserve">(5/18/24, Harry Joe </w:t>
      </w:r>
      <w:proofErr w:type="spellStart"/>
      <w:r w:rsidRPr="000655B7">
        <w:rPr>
          <w:sz w:val="14"/>
          <w:szCs w:val="14"/>
        </w:rPr>
        <w:t>Enten</w:t>
      </w:r>
      <w:proofErr w:type="spellEnd"/>
      <w:r w:rsidRPr="000655B7">
        <w:rPr>
          <w:sz w:val="14"/>
          <w:szCs w:val="14"/>
        </w:rPr>
        <w:t xml:space="preserve"> is an American journalist known for his former role as a senior political writer and analyst, </w:t>
      </w:r>
      <w:r w:rsidRPr="000655B7">
        <w:rPr>
          <w:i/>
          <w:iCs/>
          <w:sz w:val="14"/>
          <w:szCs w:val="14"/>
        </w:rPr>
        <w:t>“Why Republicans are likely to win the Senate this year</w:t>
      </w:r>
      <w:r w:rsidRPr="000655B7">
        <w:rPr>
          <w:b/>
          <w:bCs/>
          <w:i/>
          <w:iCs/>
          <w:sz w:val="14"/>
          <w:szCs w:val="14"/>
        </w:rPr>
        <w:t xml:space="preserve">” </w:t>
      </w:r>
      <w:r w:rsidRPr="000655B7">
        <w:rPr>
          <w:sz w:val="14"/>
          <w:szCs w:val="14"/>
        </w:rPr>
        <w:t>CNN, https://au.news.yahoo.com/why-republicans-likely-win-senate-190002225.html)</w:t>
      </w:r>
    </w:p>
    <w:p w14:paraId="31819F7A" w14:textId="77777777" w:rsidR="006F24FE" w:rsidRDefault="006F24FE" w:rsidP="006F24FE">
      <w:pPr>
        <w:rPr>
          <w:rStyle w:val="StyleUnderline"/>
        </w:rPr>
      </w:pPr>
      <w:r w:rsidRPr="000D25D1">
        <w:rPr>
          <w:sz w:val="16"/>
        </w:rPr>
        <w:t xml:space="preserve">In this year’s battle for the Senate, like so many cycles before, we have the same competing forces: </w:t>
      </w:r>
      <w:r w:rsidRPr="000D25D1">
        <w:rPr>
          <w:rStyle w:val="StyleUnderline"/>
        </w:rPr>
        <w:t xml:space="preserve">The </w:t>
      </w:r>
      <w:r w:rsidRPr="000D25D1">
        <w:rPr>
          <w:rStyle w:val="StyleUnderline"/>
          <w:highlight w:val="cyan"/>
        </w:rPr>
        <w:t xml:space="preserve">election </w:t>
      </w:r>
      <w:r w:rsidRPr="000D25D1">
        <w:rPr>
          <w:rStyle w:val="StyleUnderline"/>
        </w:rPr>
        <w:t xml:space="preserve">fundamentals </w:t>
      </w:r>
      <w:r w:rsidRPr="000D25D1">
        <w:rPr>
          <w:rStyle w:val="StyleUnderline"/>
          <w:highlight w:val="cyan"/>
        </w:rPr>
        <w:t>favor Republicans</w:t>
      </w:r>
      <w:r w:rsidRPr="000D25D1">
        <w:rPr>
          <w:rStyle w:val="StyleUnderline"/>
        </w:rPr>
        <w:t xml:space="preserve">, while candidate quality appears to favor </w:t>
      </w:r>
      <w:r w:rsidRPr="000D25D1">
        <w:rPr>
          <w:rStyle w:val="StyleUnderline"/>
          <w:highlight w:val="cyan"/>
        </w:rPr>
        <w:t>Democrats</w:t>
      </w:r>
      <w:r w:rsidRPr="000D25D1">
        <w:rPr>
          <w:rStyle w:val="StyleUnderline"/>
        </w:rPr>
        <w:t xml:space="preserve">, who currently </w:t>
      </w:r>
      <w:r w:rsidRPr="000D25D1">
        <w:rPr>
          <w:rStyle w:val="StyleUnderline"/>
          <w:highlight w:val="cyan"/>
        </w:rPr>
        <w:t xml:space="preserve">hold </w:t>
      </w:r>
      <w:r w:rsidRPr="000D25D1">
        <w:rPr>
          <w:rStyle w:val="StyleUnderline"/>
        </w:rPr>
        <w:t xml:space="preserve">a </w:t>
      </w:r>
      <w:r w:rsidRPr="000D25D1">
        <w:rPr>
          <w:rStyle w:val="StyleUnderline"/>
          <w:highlight w:val="cyan"/>
        </w:rPr>
        <w:t>narrow majority</w:t>
      </w:r>
      <w:r w:rsidRPr="000D25D1">
        <w:rPr>
          <w:rStyle w:val="StyleUnderline"/>
        </w:rPr>
        <w:t xml:space="preserve"> in the chamber</w:t>
      </w:r>
      <w:r w:rsidRPr="000D25D1">
        <w:rPr>
          <w:sz w:val="16"/>
        </w:rPr>
        <w:t xml:space="preserve">. </w:t>
      </w:r>
      <w:r w:rsidRPr="000D25D1">
        <w:rPr>
          <w:rStyle w:val="StyleUnderline"/>
        </w:rPr>
        <w:t>For now, though, it appears even flawed Republican candidates likely won’t be able to stop their side from winning Senate control.</w:t>
      </w:r>
      <w:r w:rsidRPr="000D25D1">
        <w:rPr>
          <w:sz w:val="16"/>
        </w:rPr>
        <w:t xml:space="preserve"> Democrats face two “M” problems: the math and the map. Let’s start with the math. Republicans need a net gain of one seat to win the Senate if </w:t>
      </w:r>
      <w:hyperlink r:id="rId89" w:tgtFrame="_blank" w:history="1">
        <w:r w:rsidRPr="000D25D1">
          <w:rPr>
            <w:rStyle w:val="Hyperlink"/>
            <w:sz w:val="16"/>
          </w:rPr>
          <w:t>Donald Trump</w:t>
        </w:r>
      </w:hyperlink>
      <w:r w:rsidRPr="000D25D1">
        <w:rPr>
          <w:sz w:val="16"/>
        </w:rPr>
        <w:t xml:space="preserve"> wins the presidency (with his vice president casting any tie-breaking votes). They need a net gain of two seats for a majority regardless of who wins the presidential election. </w:t>
      </w:r>
      <w:r w:rsidRPr="000D25D1">
        <w:rPr>
          <w:rStyle w:val="StyleUnderline"/>
          <w:highlight w:val="cyan"/>
        </w:rPr>
        <w:t xml:space="preserve">Republicans </w:t>
      </w:r>
      <w:r w:rsidRPr="000D25D1">
        <w:rPr>
          <w:rStyle w:val="StyleUnderline"/>
        </w:rPr>
        <w:t xml:space="preserve">have a </w:t>
      </w:r>
      <w:r w:rsidRPr="000D25D1">
        <w:rPr>
          <w:rStyle w:val="StyleUnderline"/>
          <w:highlight w:val="cyan"/>
        </w:rPr>
        <w:t>lot of options</w:t>
      </w:r>
      <w:r w:rsidRPr="000D25D1">
        <w:rPr>
          <w:rStyle w:val="StyleUnderline"/>
        </w:rPr>
        <w:t xml:space="preserve"> </w:t>
      </w:r>
      <w:r w:rsidRPr="000D25D1">
        <w:rPr>
          <w:rStyle w:val="StyleUnderline"/>
          <w:highlight w:val="cyan"/>
        </w:rPr>
        <w:t>to net</w:t>
      </w:r>
      <w:r w:rsidRPr="000D25D1">
        <w:rPr>
          <w:rStyle w:val="StyleUnderline"/>
        </w:rPr>
        <w:t xml:space="preserve"> those </w:t>
      </w:r>
      <w:r w:rsidRPr="000D25D1">
        <w:rPr>
          <w:rStyle w:val="StyleUnderline"/>
          <w:highlight w:val="cyan"/>
        </w:rPr>
        <w:t>one or two seats</w:t>
      </w:r>
      <w:r w:rsidRPr="000D25D1">
        <w:rPr>
          <w:rStyle w:val="StyleUnderline"/>
        </w:rPr>
        <w:t xml:space="preserve">. </w:t>
      </w:r>
      <w:r w:rsidRPr="000D25D1">
        <w:rPr>
          <w:sz w:val="16"/>
        </w:rPr>
        <w:t xml:space="preserve">Senate Democrats (including independents who caucus with them) hold 23 seats up for election this year; Republicans hold 11. This brings us to the map. Eight of the 23 Democratic seats up for election this year are in states either where Trump won </w:t>
      </w:r>
      <w:hyperlink r:id="rId90" w:tgtFrame="_blank" w:history="1">
        <w:r w:rsidRPr="000D25D1">
          <w:rPr>
            <w:rStyle w:val="Hyperlink"/>
            <w:sz w:val="16"/>
          </w:rPr>
          <w:t>in 2016</w:t>
        </w:r>
      </w:hyperlink>
      <w:r w:rsidRPr="000D25D1">
        <w:rPr>
          <w:sz w:val="16"/>
        </w:rPr>
        <w:t xml:space="preserve"> or where he is up by at least 5 points in </w:t>
      </w:r>
      <w:hyperlink r:id="rId91" w:tgtFrame="_blank" w:history="1">
        <w:r w:rsidRPr="000D25D1">
          <w:rPr>
            <w:rStyle w:val="Hyperlink"/>
            <w:sz w:val="16"/>
          </w:rPr>
          <w:t>the polls now</w:t>
        </w:r>
      </w:hyperlink>
      <w:r w:rsidRPr="000D25D1">
        <w:rPr>
          <w:sz w:val="16"/>
        </w:rPr>
        <w:t xml:space="preserve">. Five of them are in states where Trump holds at least a 5-point advantage. Three are in states where Trump won by at least 8 points </w:t>
      </w:r>
      <w:hyperlink r:id="rId92" w:tgtFrame="_blank" w:history="1">
        <w:r w:rsidRPr="000D25D1">
          <w:rPr>
            <w:rStyle w:val="Hyperlink"/>
            <w:sz w:val="16"/>
          </w:rPr>
          <w:t>in 2016 and 2020</w:t>
        </w:r>
      </w:hyperlink>
      <w:r w:rsidRPr="000D25D1">
        <w:rPr>
          <w:sz w:val="16"/>
        </w:rPr>
        <w:t xml:space="preserve"> and where the incumbent senator is the only Democrat in nonjudicial statewide office. </w:t>
      </w:r>
      <w:r w:rsidRPr="000D25D1">
        <w:rPr>
          <w:rStyle w:val="StyleUnderline"/>
        </w:rPr>
        <w:t xml:space="preserve">One of those three is </w:t>
      </w:r>
      <w:r w:rsidRPr="000D25D1">
        <w:rPr>
          <w:rStyle w:val="StyleUnderline"/>
          <w:highlight w:val="cyan"/>
        </w:rPr>
        <w:t>West</w:t>
      </w:r>
      <w:r w:rsidRPr="000D25D1">
        <w:rPr>
          <w:rStyle w:val="StyleUnderline"/>
        </w:rPr>
        <w:t xml:space="preserve"> </w:t>
      </w:r>
      <w:r w:rsidRPr="000D25D1">
        <w:rPr>
          <w:rStyle w:val="StyleUnderline"/>
          <w:highlight w:val="cyan"/>
        </w:rPr>
        <w:t>Virginia</w:t>
      </w:r>
      <w:r w:rsidRPr="000D25D1">
        <w:rPr>
          <w:rStyle w:val="StyleUnderline"/>
        </w:rPr>
        <w:t xml:space="preserve">, where </w:t>
      </w:r>
      <w:r w:rsidRPr="000D25D1">
        <w:rPr>
          <w:rStyle w:val="StyleUnderline"/>
          <w:highlight w:val="cyan"/>
        </w:rPr>
        <w:t>Democratic</w:t>
      </w:r>
      <w:r w:rsidRPr="000D25D1">
        <w:rPr>
          <w:rStyle w:val="StyleUnderline"/>
        </w:rPr>
        <w:t xml:space="preserve"> </w:t>
      </w:r>
      <w:r w:rsidRPr="000D25D1">
        <w:rPr>
          <w:rStyle w:val="StyleUnderline"/>
          <w:highlight w:val="cyan"/>
        </w:rPr>
        <w:t>Sen</w:t>
      </w:r>
      <w:r w:rsidRPr="000D25D1">
        <w:rPr>
          <w:rStyle w:val="StyleUnderline"/>
        </w:rPr>
        <w:t>. Joe Manchin</w:t>
      </w:r>
      <w:r w:rsidRPr="000D25D1">
        <w:rPr>
          <w:sz w:val="16"/>
        </w:rPr>
        <w:t xml:space="preserve"> </w:t>
      </w:r>
      <w:r w:rsidRPr="000D25D1">
        <w:rPr>
          <w:u w:val="single"/>
        </w:rPr>
        <w:t xml:space="preserve">is </w:t>
      </w:r>
      <w:r w:rsidRPr="000D25D1">
        <w:rPr>
          <w:highlight w:val="cyan"/>
          <w:u w:val="single"/>
        </w:rPr>
        <w:t>retiring</w:t>
      </w:r>
      <w:r w:rsidRPr="000D25D1">
        <w:rPr>
          <w:rStyle w:val="StyleUnderline"/>
        </w:rPr>
        <w:t xml:space="preserve">. Trump won the state by 39 points in 2020, and every respectable nonpartisan handicapping outlet views the </w:t>
      </w:r>
      <w:r w:rsidRPr="000D25D1">
        <w:rPr>
          <w:rStyle w:val="StyleUnderline"/>
          <w:highlight w:val="cyan"/>
        </w:rPr>
        <w:t>seat</w:t>
      </w:r>
      <w:r w:rsidRPr="000D25D1">
        <w:rPr>
          <w:rStyle w:val="StyleUnderline"/>
        </w:rPr>
        <w:t xml:space="preserve"> as a </w:t>
      </w:r>
      <w:r w:rsidRPr="000D25D1">
        <w:rPr>
          <w:rStyle w:val="StyleUnderline"/>
          <w:highlight w:val="cyan"/>
        </w:rPr>
        <w:t>safe</w:t>
      </w:r>
      <w:r w:rsidRPr="000D25D1">
        <w:rPr>
          <w:rStyle w:val="StyleUnderline"/>
        </w:rPr>
        <w:t xml:space="preserve"> </w:t>
      </w:r>
      <w:r w:rsidRPr="000D25D1">
        <w:rPr>
          <w:rStyle w:val="StyleUnderline"/>
          <w:highlight w:val="cyan"/>
        </w:rPr>
        <w:t>Republican pickup</w:t>
      </w:r>
      <w:r w:rsidRPr="000D25D1">
        <w:rPr>
          <w:rStyle w:val="StyleUnderline"/>
        </w:rPr>
        <w:t xml:space="preserve">. There are </w:t>
      </w:r>
      <w:r w:rsidRPr="000D25D1">
        <w:rPr>
          <w:rStyle w:val="StyleUnderline"/>
          <w:highlight w:val="cyan"/>
        </w:rPr>
        <w:t>only two</w:t>
      </w:r>
      <w:r w:rsidRPr="000D25D1">
        <w:rPr>
          <w:rStyle w:val="StyleUnderline"/>
        </w:rPr>
        <w:t xml:space="preserve"> </w:t>
      </w:r>
      <w:r w:rsidRPr="000D25D1">
        <w:rPr>
          <w:rStyle w:val="StyleUnderline"/>
          <w:highlight w:val="cyan"/>
        </w:rPr>
        <w:t>Republican</w:t>
      </w:r>
      <w:r w:rsidRPr="000D25D1">
        <w:rPr>
          <w:rStyle w:val="StyleUnderline"/>
        </w:rPr>
        <w:t xml:space="preserve"> Senate </w:t>
      </w:r>
      <w:r w:rsidRPr="000D25D1">
        <w:rPr>
          <w:rStyle w:val="StyleUnderline"/>
          <w:highlight w:val="cyan"/>
        </w:rPr>
        <w:t>seats</w:t>
      </w:r>
      <w:r w:rsidRPr="000D25D1">
        <w:rPr>
          <w:rStyle w:val="StyleUnderline"/>
        </w:rPr>
        <w:t xml:space="preserve"> being </w:t>
      </w:r>
      <w:r w:rsidRPr="000D25D1">
        <w:rPr>
          <w:rStyle w:val="StyleUnderline"/>
          <w:highlight w:val="cyan"/>
        </w:rPr>
        <w:t>targeted</w:t>
      </w:r>
      <w:r w:rsidRPr="000D25D1">
        <w:rPr>
          <w:rStyle w:val="StyleUnderline"/>
        </w:rPr>
        <w:t xml:space="preserve"> </w:t>
      </w:r>
      <w:r w:rsidRPr="000D25D1">
        <w:rPr>
          <w:rStyle w:val="StyleUnderline"/>
          <w:highlight w:val="cyan"/>
        </w:rPr>
        <w:t>by Dem</w:t>
      </w:r>
      <w:r w:rsidRPr="000D25D1">
        <w:rPr>
          <w:rStyle w:val="StyleUnderline"/>
        </w:rPr>
        <w:t xml:space="preserve">ocrats – </w:t>
      </w:r>
      <w:hyperlink r:id="rId93" w:tgtFrame="_blank" w:history="1">
        <w:r w:rsidRPr="000D25D1">
          <w:rPr>
            <w:rStyle w:val="StyleUnderline"/>
          </w:rPr>
          <w:t>Florida</w:t>
        </w:r>
      </w:hyperlink>
      <w:r w:rsidRPr="000D25D1">
        <w:rPr>
          <w:rStyle w:val="StyleUnderline"/>
        </w:rPr>
        <w:t xml:space="preserve"> and </w:t>
      </w:r>
      <w:hyperlink r:id="rId94" w:tgtFrame="_blank" w:history="1">
        <w:r w:rsidRPr="000D25D1">
          <w:rPr>
            <w:rStyle w:val="StyleUnderline"/>
          </w:rPr>
          <w:t>Texas</w:t>
        </w:r>
      </w:hyperlink>
      <w:r w:rsidRPr="000D25D1">
        <w:rPr>
          <w:rStyle w:val="StyleUnderline"/>
        </w:rPr>
        <w:t>, which Trump carried by single digits in 2020</w:t>
      </w:r>
      <w:r w:rsidRPr="000D25D1">
        <w:rPr>
          <w:sz w:val="16"/>
        </w:rPr>
        <w:t xml:space="preserve">. </w:t>
      </w:r>
      <w:r w:rsidRPr="000D25D1">
        <w:rPr>
          <w:rStyle w:val="StyleUnderline"/>
        </w:rPr>
        <w:t xml:space="preserve">But the </w:t>
      </w:r>
      <w:r w:rsidRPr="000D25D1">
        <w:rPr>
          <w:rStyle w:val="StyleUnderline"/>
          <w:highlight w:val="cyan"/>
        </w:rPr>
        <w:t>GOP incumbents</w:t>
      </w:r>
      <w:r w:rsidRPr="000D25D1">
        <w:rPr>
          <w:rStyle w:val="StyleUnderline"/>
        </w:rPr>
        <w:t xml:space="preserve"> in both states currently </w:t>
      </w:r>
      <w:r w:rsidRPr="000D25D1">
        <w:rPr>
          <w:rStyle w:val="StyleUnderline"/>
          <w:highlight w:val="cyan"/>
        </w:rPr>
        <w:t>lead</w:t>
      </w:r>
      <w:r w:rsidRPr="000D25D1">
        <w:rPr>
          <w:rStyle w:val="StyleUnderline"/>
        </w:rPr>
        <w:t xml:space="preserve"> their Democratic </w:t>
      </w:r>
      <w:r w:rsidRPr="000D25D1">
        <w:rPr>
          <w:rStyle w:val="StyleUnderline"/>
          <w:highlight w:val="cyan"/>
        </w:rPr>
        <w:t>opponents</w:t>
      </w:r>
      <w:r w:rsidRPr="000D25D1">
        <w:rPr>
          <w:rStyle w:val="StyleUnderline"/>
        </w:rPr>
        <w:t xml:space="preserve"> by </w:t>
      </w:r>
      <w:r w:rsidRPr="000D25D1">
        <w:rPr>
          <w:rStyle w:val="StyleUnderline"/>
          <w:highlight w:val="cyan"/>
        </w:rPr>
        <w:t>double digits</w:t>
      </w:r>
      <w:r w:rsidRPr="000D25D1">
        <w:rPr>
          <w:rStyle w:val="StyleUnderline"/>
        </w:rPr>
        <w:t xml:space="preserve">. Every other Republican-held Senate seat on the ballot this year is in a state where GOP presidential candidates have dominated since </w:t>
      </w:r>
      <w:hyperlink r:id="rId95" w:tgtFrame="_blank" w:history="1">
        <w:r w:rsidRPr="000D25D1">
          <w:rPr>
            <w:rStyle w:val="StyleUnderline"/>
          </w:rPr>
          <w:t>2012</w:t>
        </w:r>
      </w:hyperlink>
      <w:r w:rsidRPr="000D25D1">
        <w:rPr>
          <w:rStyle w:val="StyleUnderline"/>
        </w:rPr>
        <w:t xml:space="preserve">. </w:t>
      </w:r>
    </w:p>
    <w:p w14:paraId="54CFCBC2" w14:textId="77777777" w:rsidR="006F24FE" w:rsidRDefault="006F24FE" w:rsidP="006F24FE">
      <w:pPr>
        <w:pStyle w:val="Heading3"/>
      </w:pPr>
      <w:r>
        <w:lastRenderedPageBreak/>
        <w:t>UQ --- GOP Win --- Senate</w:t>
      </w:r>
    </w:p>
    <w:p w14:paraId="42C8B368" w14:textId="77777777" w:rsidR="006F24FE" w:rsidRDefault="006F24FE" w:rsidP="006F24FE">
      <w:pPr>
        <w:pStyle w:val="Heading4"/>
      </w:pPr>
      <w:r>
        <w:t>Republicans are catching up to Democrats lead – and the Democrats are spending more than they are getting</w:t>
      </w:r>
    </w:p>
    <w:p w14:paraId="28978622" w14:textId="77777777" w:rsidR="006F24FE" w:rsidRDefault="006F24FE" w:rsidP="006F24FE">
      <w:r w:rsidRPr="001102A5">
        <w:t xml:space="preserve">David </w:t>
      </w:r>
      <w:r w:rsidRPr="001102A5">
        <w:rPr>
          <w:rStyle w:val="Style13ptBold"/>
        </w:rPr>
        <w:t>Wrigh</w:t>
      </w:r>
      <w:r>
        <w:rPr>
          <w:rStyle w:val="Style13ptBold"/>
        </w:rPr>
        <w:t xml:space="preserve">t et al, </w:t>
      </w:r>
      <w:r w:rsidRPr="001102A5">
        <w:rPr>
          <w:rStyle w:val="Style13ptBold"/>
        </w:rPr>
        <w:t>7-16-2024</w:t>
      </w:r>
      <w:r w:rsidRPr="001102A5">
        <w:t xml:space="preserve">, </w:t>
      </w:r>
      <w:r>
        <w:t>[</w:t>
      </w:r>
      <w:r w:rsidRPr="001102A5">
        <w:t>David Wright is a writer and editor for CNN Politics</w:t>
      </w:r>
      <w:r>
        <w:t xml:space="preserve">, Matt Holt is a researcher in CNN’s political unit,  </w:t>
      </w:r>
      <w:proofErr w:type="spellStart"/>
      <w:r w:rsidRPr="001102A5">
        <w:t>Fredreka</w:t>
      </w:r>
      <w:proofErr w:type="spellEnd"/>
      <w:r w:rsidRPr="001102A5">
        <w:t xml:space="preserve"> Schouten is a CNN Politics national political writer, where she focuses on money in politics</w:t>
      </w:r>
      <w:r>
        <w:t xml:space="preserve">, </w:t>
      </w:r>
      <w:r w:rsidRPr="001102A5">
        <w:t>Alex Leeds Matthews is a Data Editor for the Data and Graphics team at CNN Digital</w:t>
      </w:r>
      <w:r>
        <w:t xml:space="preserve">, </w:t>
      </w:r>
      <w:r w:rsidRPr="001102A5">
        <w:t xml:space="preserve">"Vulnerable Democrats outraise GOP opponents again, Trump sees Silicon Valley cash surge and other second-quarter takeaways", CNN, </w:t>
      </w:r>
      <w:hyperlink r:id="rId96" w:history="1">
        <w:r w:rsidRPr="00466923">
          <w:rPr>
            <w:rStyle w:val="Hyperlink"/>
          </w:rPr>
          <w:t>https://www.cnn.com/2024/07/16/politics/fundraising-takeaways-democrats-trump/index.html</w:t>
        </w:r>
      </w:hyperlink>
      <w:r>
        <w:t>, accessed 7/16/24, S.A.M.]</w:t>
      </w:r>
    </w:p>
    <w:p w14:paraId="580188A9" w14:textId="77777777" w:rsidR="006F24FE" w:rsidRDefault="006F24FE" w:rsidP="006F24FE">
      <w:r>
        <w:t>Brown – Ohio Senator Sherrod Brown</w:t>
      </w:r>
    </w:p>
    <w:p w14:paraId="4DE4B215" w14:textId="77777777" w:rsidR="006F24FE" w:rsidRDefault="006F24FE" w:rsidP="006F24FE">
      <w:pPr>
        <w:rPr>
          <w:rStyle w:val="Emphasis"/>
        </w:rPr>
      </w:pPr>
      <w:r w:rsidRPr="001102A5">
        <w:rPr>
          <w:rStyle w:val="StyleUnderline"/>
          <w:highlight w:val="cyan"/>
        </w:rPr>
        <w:t>Senate Dem</w:t>
      </w:r>
      <w:r w:rsidRPr="001102A5">
        <w:rPr>
          <w:sz w:val="12"/>
        </w:rPr>
        <w:t xml:space="preserve">ocrats </w:t>
      </w:r>
      <w:r w:rsidRPr="001102A5">
        <w:rPr>
          <w:rStyle w:val="StyleUnderline"/>
          <w:highlight w:val="cyan"/>
        </w:rPr>
        <w:t>maintain financial edge</w:t>
      </w:r>
      <w:r>
        <w:rPr>
          <w:rStyle w:val="StyleUnderline"/>
        </w:rPr>
        <w:t xml:space="preserve"> </w:t>
      </w:r>
      <w:proofErr w:type="gramStart"/>
      <w:r w:rsidRPr="001102A5">
        <w:rPr>
          <w:sz w:val="12"/>
        </w:rPr>
        <w:t>In</w:t>
      </w:r>
      <w:proofErr w:type="gramEnd"/>
      <w:r w:rsidRPr="001102A5">
        <w:rPr>
          <w:sz w:val="12"/>
        </w:rPr>
        <w:t xml:space="preserve"> the second quarter, Senate Democrats </w:t>
      </w:r>
      <w:r w:rsidRPr="001102A5">
        <w:rPr>
          <w:rStyle w:val="StyleUnderline"/>
        </w:rPr>
        <w:t>continued to display the fundraising prowess that’s powered the party to success in recent cycles as they try to defend their narrow majority</w:t>
      </w:r>
      <w:r w:rsidRPr="001102A5">
        <w:rPr>
          <w:sz w:val="12"/>
        </w:rPr>
        <w:t xml:space="preserve">. Democrats outraised their Republican opponents in the nine competitive Senate races on CNN’s list of the 10 seats most likely to flip. Ohio Sen. Sherrod Brown, one of the party’s most vulnerable incumbents, raised $12.8 million, the most of any Senate incumbent in the quarter. And Montana Sen. Jon Tester - the only other Democrat besides Brown seeking reelection in a state won by Trump in 2020 - also had a strong quarter, raising $10.6 million. Vulnerable Democrats have also stockpiled large war chests as the campaign season approaches the crucial fall months. Three Democratic senators reported at least $10 million on hand on June 30 – Brown, Tester and Nevada Sen. Jacky Rosen. Several other Democrats also had nearly $10 million in cash, including Arizona Rep. Ruben Gallego ($9.4 million), Michigan Rep. Elissa </w:t>
      </w:r>
      <w:proofErr w:type="spellStart"/>
      <w:r w:rsidRPr="001102A5">
        <w:rPr>
          <w:sz w:val="12"/>
        </w:rPr>
        <w:t>Slotkin</w:t>
      </w:r>
      <w:proofErr w:type="spellEnd"/>
      <w:r w:rsidRPr="001102A5">
        <w:rPr>
          <w:sz w:val="12"/>
        </w:rPr>
        <w:t xml:space="preserve"> ($9.6 million) and Pennsylvania Sen. Bob Casey ($8.4 million) Countering those efforts, </w:t>
      </w:r>
      <w:r w:rsidRPr="001102A5">
        <w:rPr>
          <w:rStyle w:val="StyleUnderline"/>
          <w:highlight w:val="cyan"/>
        </w:rPr>
        <w:t>Senate Republican hopefuls continued to mix personal contributions</w:t>
      </w:r>
      <w:r w:rsidRPr="001102A5">
        <w:rPr>
          <w:rStyle w:val="StyleUnderline"/>
        </w:rPr>
        <w:t xml:space="preserve"> into their second-quarter fundraising</w:t>
      </w:r>
      <w:r w:rsidRPr="001102A5">
        <w:rPr>
          <w:sz w:val="12"/>
        </w:rPr>
        <w:t xml:space="preserve">. Four candidates - Tim </w:t>
      </w:r>
      <w:r w:rsidRPr="001102A5">
        <w:rPr>
          <w:rStyle w:val="StyleUnderline"/>
          <w:highlight w:val="cyan"/>
        </w:rPr>
        <w:t>Sheehy in Montana</w:t>
      </w:r>
      <w:r w:rsidRPr="001102A5">
        <w:rPr>
          <w:sz w:val="12"/>
        </w:rPr>
        <w:t xml:space="preserve">, Eric </w:t>
      </w:r>
      <w:proofErr w:type="spellStart"/>
      <w:r w:rsidRPr="001102A5">
        <w:rPr>
          <w:rStyle w:val="StyleUnderline"/>
          <w:highlight w:val="cyan"/>
        </w:rPr>
        <w:t>Hovde</w:t>
      </w:r>
      <w:proofErr w:type="spellEnd"/>
      <w:r w:rsidRPr="001102A5">
        <w:rPr>
          <w:rStyle w:val="StyleUnderline"/>
          <w:highlight w:val="cyan"/>
        </w:rPr>
        <w:t xml:space="preserve"> in Wisconsin</w:t>
      </w:r>
      <w:r w:rsidRPr="001102A5">
        <w:rPr>
          <w:sz w:val="12"/>
        </w:rPr>
        <w:t xml:space="preserve">, Dave </w:t>
      </w:r>
      <w:r w:rsidRPr="001102A5">
        <w:rPr>
          <w:rStyle w:val="StyleUnderline"/>
          <w:highlight w:val="cyan"/>
        </w:rPr>
        <w:t>McCormick in Pennsylvania and</w:t>
      </w:r>
      <w:r w:rsidRPr="001102A5">
        <w:rPr>
          <w:sz w:val="12"/>
        </w:rPr>
        <w:t xml:space="preserve"> Bernie </w:t>
      </w:r>
      <w:r w:rsidRPr="001102A5">
        <w:rPr>
          <w:rStyle w:val="StyleUnderline"/>
          <w:highlight w:val="cyan"/>
        </w:rPr>
        <w:t>Moreno in Ohio</w:t>
      </w:r>
      <w:r w:rsidRPr="001102A5">
        <w:rPr>
          <w:sz w:val="12"/>
        </w:rPr>
        <w:t xml:space="preserve"> – each </w:t>
      </w:r>
      <w:r w:rsidRPr="001102A5">
        <w:rPr>
          <w:rStyle w:val="StyleUnderline"/>
          <w:highlight w:val="cyan"/>
        </w:rPr>
        <w:t>loaned his campaign at least $1 million</w:t>
      </w:r>
      <w:r w:rsidRPr="001102A5">
        <w:rPr>
          <w:rStyle w:val="StyleUnderline"/>
        </w:rPr>
        <w:t xml:space="preserve"> during the period</w:t>
      </w:r>
      <w:r w:rsidRPr="001102A5">
        <w:rPr>
          <w:sz w:val="12"/>
        </w:rPr>
        <w:t xml:space="preserve">. </w:t>
      </w:r>
      <w:proofErr w:type="spellStart"/>
      <w:r w:rsidRPr="001102A5">
        <w:rPr>
          <w:rStyle w:val="StyleUnderline"/>
          <w:highlight w:val="cyan"/>
        </w:rPr>
        <w:t>Hovde</w:t>
      </w:r>
      <w:proofErr w:type="spellEnd"/>
      <w:r w:rsidRPr="001102A5">
        <w:rPr>
          <w:rStyle w:val="StyleUnderline"/>
        </w:rPr>
        <w:t xml:space="preserve">, a banking executive, has </w:t>
      </w:r>
      <w:r w:rsidRPr="001102A5">
        <w:rPr>
          <w:rStyle w:val="StyleUnderline"/>
          <w:highlight w:val="cyan"/>
        </w:rPr>
        <w:t>loaned his campaign $13 million</w:t>
      </w:r>
      <w:r w:rsidRPr="001102A5">
        <w:rPr>
          <w:rStyle w:val="StyleUnderline"/>
        </w:rPr>
        <w:t xml:space="preserve"> since entering the race in February.</w:t>
      </w:r>
      <w:r>
        <w:rPr>
          <w:rStyle w:val="StyleUnderline"/>
        </w:rPr>
        <w:t xml:space="preserve"> </w:t>
      </w:r>
      <w:r w:rsidRPr="001102A5">
        <w:rPr>
          <w:sz w:val="12"/>
        </w:rPr>
        <w:t xml:space="preserve">Even as they enjoyed strong fundraising, however, many </w:t>
      </w:r>
      <w:r w:rsidRPr="001102A5">
        <w:rPr>
          <w:rStyle w:val="StyleUnderline"/>
          <w:highlight w:val="cyan"/>
        </w:rPr>
        <w:t>Senate Democrats burned through their cash in the second quarter</w:t>
      </w:r>
      <w:r w:rsidRPr="001102A5">
        <w:rPr>
          <w:rStyle w:val="StyleUnderline"/>
        </w:rPr>
        <w:t>, spending heavily on early advertising campaigns and laying the groundwork for highly competitive fall races.</w:t>
      </w:r>
      <w:r w:rsidRPr="001102A5">
        <w:rPr>
          <w:sz w:val="12"/>
        </w:rPr>
        <w:t xml:space="preserve"> </w:t>
      </w:r>
      <w:r w:rsidRPr="001102A5">
        <w:rPr>
          <w:rStyle w:val="Emphasis"/>
          <w:highlight w:val="cyan"/>
        </w:rPr>
        <w:t>Four of the party’s vulnerable incumbents – Tester, Casey, Rosen and</w:t>
      </w:r>
      <w:r w:rsidRPr="001102A5">
        <w:rPr>
          <w:rStyle w:val="Emphasis"/>
        </w:rPr>
        <w:t xml:space="preserve"> Wisconsin </w:t>
      </w:r>
      <w:r w:rsidRPr="001102A5">
        <w:rPr>
          <w:rStyle w:val="Emphasis"/>
          <w:highlight w:val="cyan"/>
        </w:rPr>
        <w:t>Sen.</w:t>
      </w:r>
      <w:r w:rsidRPr="001102A5">
        <w:rPr>
          <w:rStyle w:val="Emphasis"/>
        </w:rPr>
        <w:t xml:space="preserve"> Tammy </w:t>
      </w:r>
      <w:r w:rsidRPr="001102A5">
        <w:rPr>
          <w:rStyle w:val="Emphasis"/>
          <w:highlight w:val="cyan"/>
        </w:rPr>
        <w:t>Baldwin – spent at least $10 million over the three-month period.</w:t>
      </w:r>
      <w:r w:rsidRPr="001102A5">
        <w:rPr>
          <w:rStyle w:val="Emphasis"/>
        </w:rPr>
        <w:t xml:space="preserve"> And </w:t>
      </w:r>
      <w:r w:rsidRPr="001102A5">
        <w:rPr>
          <w:rStyle w:val="Emphasis"/>
          <w:highlight w:val="cyan"/>
        </w:rPr>
        <w:t>Brown spent more than $18 million, cutting into his cash stockpile despite his strong fundraising. All five spent more than they raised.</w:t>
      </w:r>
    </w:p>
    <w:p w14:paraId="59909EAD" w14:textId="77777777" w:rsidR="006F24FE" w:rsidRDefault="006F24FE" w:rsidP="006F24FE">
      <w:pPr>
        <w:pStyle w:val="Heading4"/>
      </w:pPr>
      <w:r>
        <w:t>GOP is predicted to win the U.S Senate in November</w:t>
      </w:r>
    </w:p>
    <w:p w14:paraId="1C2444E4" w14:textId="77777777" w:rsidR="006F24FE" w:rsidRPr="00D04454" w:rsidRDefault="006F24FE" w:rsidP="006F24FE">
      <w:r>
        <w:rPr>
          <w:b/>
          <w:bCs/>
          <w:sz w:val="26"/>
          <w:szCs w:val="26"/>
        </w:rPr>
        <w:t xml:space="preserve">Draeger ‘7-11 </w:t>
      </w:r>
      <w:r>
        <w:t xml:space="preserve">[Jonathan; July 11; Writer for Real Clear News Politics, B.A in Economics and Data Science; Real Clear Politics; “GOP Poised To Regain Senate Majority, Polls Indicate”, </w:t>
      </w:r>
      <w:hyperlink r:id="rId97" w:history="1">
        <w:r w:rsidRPr="00D04454">
          <w:rPr>
            <w:rStyle w:val="Hyperlink"/>
            <w:color w:val="000000" w:themeColor="text1"/>
          </w:rPr>
          <w:t>https://www.realclearpolling.com/stories/analysis/gop-poised-to-regain-senate-majority-polls-indicate</w:t>
        </w:r>
      </w:hyperlink>
      <w:r w:rsidRPr="00D04454">
        <w:rPr>
          <w:color w:val="000000" w:themeColor="text1"/>
        </w:rPr>
        <w:t>]</w:t>
      </w:r>
    </w:p>
    <w:p w14:paraId="3673A3D7" w14:textId="77777777" w:rsidR="006F24FE" w:rsidRPr="00D04454" w:rsidRDefault="006F24FE" w:rsidP="006F24FE">
      <w:pPr>
        <w:rPr>
          <w:color w:val="000000" w:themeColor="text1"/>
          <w:u w:val="single"/>
        </w:rPr>
      </w:pPr>
      <w:r w:rsidRPr="00D04454">
        <w:rPr>
          <w:color w:val="000000" w:themeColor="text1"/>
          <w:u w:val="single"/>
        </w:rPr>
        <w:t xml:space="preserve">Since the debate, Donald </w:t>
      </w:r>
      <w:r w:rsidRPr="00D04454">
        <w:rPr>
          <w:color w:val="000000" w:themeColor="text1"/>
          <w:highlight w:val="cyan"/>
          <w:u w:val="single"/>
        </w:rPr>
        <w:t>Trump</w:t>
      </w:r>
      <w:r w:rsidRPr="00D04454">
        <w:rPr>
          <w:color w:val="000000" w:themeColor="text1"/>
          <w:u w:val="single"/>
        </w:rPr>
        <w:t xml:space="preserve"> has </w:t>
      </w:r>
      <w:r w:rsidRPr="00D04454">
        <w:rPr>
          <w:b/>
          <w:bCs/>
          <w:color w:val="000000" w:themeColor="text1"/>
          <w:highlight w:val="cyan"/>
          <w:u w:val="single"/>
        </w:rPr>
        <w:t>taken a </w:t>
      </w:r>
      <w:r w:rsidRPr="00D04454">
        <w:rPr>
          <w:rStyle w:val="Emphasis"/>
          <w:highlight w:val="cyan"/>
        </w:rPr>
        <w:t>strong lead</w:t>
      </w:r>
      <w:r w:rsidRPr="00D04454">
        <w:rPr>
          <w:b/>
          <w:bCs/>
          <w:color w:val="000000" w:themeColor="text1"/>
          <w:highlight w:val="cyan"/>
          <w:u w:val="single"/>
        </w:rPr>
        <w:t xml:space="preserve"> in</w:t>
      </w:r>
      <w:r w:rsidRPr="00D04454">
        <w:rPr>
          <w:color w:val="000000" w:themeColor="text1"/>
          <w:u w:val="single"/>
        </w:rPr>
        <w:t xml:space="preserve"> nationwide and </w:t>
      </w:r>
      <w:hyperlink r:id="rId98" w:history="1">
        <w:r w:rsidRPr="00D04454">
          <w:rPr>
            <w:rStyle w:val="Hyperlink"/>
            <w:color w:val="000000" w:themeColor="text1"/>
          </w:rPr>
          <w:t xml:space="preserve">swing state </w:t>
        </w:r>
        <w:r w:rsidRPr="00D04454">
          <w:rPr>
            <w:rStyle w:val="Hyperlink"/>
            <w:color w:val="000000" w:themeColor="text1"/>
            <w:highlight w:val="cyan"/>
          </w:rPr>
          <w:t>polls</w:t>
        </w:r>
      </w:hyperlink>
      <w:r w:rsidRPr="00D04454">
        <w:rPr>
          <w:color w:val="000000" w:themeColor="text1"/>
        </w:rPr>
        <w:t xml:space="preserve">. </w:t>
      </w:r>
      <w:r w:rsidRPr="00D04454">
        <w:rPr>
          <w:color w:val="000000" w:themeColor="text1"/>
          <w:sz w:val="16"/>
          <w:szCs w:val="16"/>
        </w:rPr>
        <w:t>Although Senate Democrats are performing better than Republicans in individual toss-up state senate polls,</w:t>
      </w:r>
      <w:r w:rsidRPr="00D04454">
        <w:rPr>
          <w:color w:val="000000" w:themeColor="text1"/>
        </w:rPr>
        <w:t xml:space="preserve"> </w:t>
      </w:r>
      <w:r w:rsidRPr="00D04454">
        <w:rPr>
          <w:color w:val="000000" w:themeColor="text1"/>
          <w:u w:val="single"/>
        </w:rPr>
        <w:t xml:space="preserve">the </w:t>
      </w:r>
      <w:r w:rsidRPr="00D04454">
        <w:rPr>
          <w:color w:val="000000" w:themeColor="text1"/>
          <w:highlight w:val="cyan"/>
          <w:u w:val="single"/>
        </w:rPr>
        <w:t xml:space="preserve">GOP is poised to </w:t>
      </w:r>
      <w:r w:rsidRPr="00D04454">
        <w:rPr>
          <w:highlight w:val="cyan"/>
          <w:u w:val="single"/>
        </w:rPr>
        <w:t>reclaim</w:t>
      </w:r>
      <w:r w:rsidRPr="00D04454">
        <w:rPr>
          <w:color w:val="000000" w:themeColor="text1"/>
          <w:highlight w:val="cyan"/>
          <w:u w:val="single"/>
        </w:rPr>
        <w:t xml:space="preserve"> the U.S. Senate in November</w:t>
      </w:r>
      <w:r w:rsidRPr="00D04454">
        <w:rPr>
          <w:color w:val="000000" w:themeColor="text1"/>
          <w:u w:val="single"/>
        </w:rPr>
        <w:t>.</w:t>
      </w:r>
      <w:r>
        <w:rPr>
          <w:color w:val="000000" w:themeColor="text1"/>
          <w:u w:val="single"/>
        </w:rPr>
        <w:t xml:space="preserve"> </w:t>
      </w:r>
      <w:r w:rsidRPr="00D04454">
        <w:rPr>
          <w:color w:val="000000" w:themeColor="text1"/>
          <w:sz w:val="16"/>
          <w:szCs w:val="16"/>
        </w:rPr>
        <w:t>Currently, the Senate is controlled by Democrats, with 51 Democrats and 49 Republicans. However, with the retirement of Sen. Joe Manchin from West Virginia,</w:t>
      </w:r>
      <w:r w:rsidRPr="00D04454">
        <w:rPr>
          <w:color w:val="000000" w:themeColor="text1"/>
        </w:rPr>
        <w:t xml:space="preserve"> </w:t>
      </w:r>
      <w:r w:rsidRPr="00D04454">
        <w:rPr>
          <w:color w:val="000000" w:themeColor="text1"/>
          <w:u w:val="single"/>
        </w:rPr>
        <w:t>Republicans are likely to gain an edge</w:t>
      </w:r>
      <w:r w:rsidRPr="00D04454">
        <w:rPr>
          <w:color w:val="000000" w:themeColor="text1"/>
        </w:rPr>
        <w:t xml:space="preserve">. </w:t>
      </w:r>
      <w:r w:rsidRPr="00D04454">
        <w:rPr>
          <w:color w:val="000000" w:themeColor="text1"/>
          <w:sz w:val="16"/>
          <w:szCs w:val="16"/>
        </w:rPr>
        <w:t>West Virginia’s Senate seat is expected to go to Republican candidate Jim Justice, given </w:t>
      </w:r>
      <w:hyperlink r:id="rId99" w:history="1">
        <w:r w:rsidRPr="00D04454">
          <w:rPr>
            <w:rStyle w:val="Hyperlink"/>
            <w:color w:val="000000" w:themeColor="text1"/>
            <w:sz w:val="16"/>
            <w:szCs w:val="16"/>
          </w:rPr>
          <w:t>Trump’s 39-point victory</w:t>
        </w:r>
      </w:hyperlink>
      <w:r w:rsidRPr="00D04454">
        <w:rPr>
          <w:color w:val="000000" w:themeColor="text1"/>
          <w:sz w:val="16"/>
          <w:szCs w:val="16"/>
        </w:rPr>
        <w:t> in the state in 2020.</w:t>
      </w:r>
      <w:r>
        <w:rPr>
          <w:color w:val="000000" w:themeColor="text1"/>
          <w:u w:val="single"/>
        </w:rPr>
        <w:t xml:space="preserve"> </w:t>
      </w:r>
      <w:r w:rsidRPr="00D04454">
        <w:rPr>
          <w:color w:val="000000" w:themeColor="text1"/>
          <w:u w:val="single"/>
        </w:rPr>
        <w:t>The </w:t>
      </w:r>
      <w:hyperlink r:id="rId100" w:history="1">
        <w:r w:rsidRPr="00D04454">
          <w:rPr>
            <w:rStyle w:val="Hyperlink"/>
            <w:color w:val="000000" w:themeColor="text1"/>
          </w:rPr>
          <w:t>RCP Senate Map</w:t>
        </w:r>
      </w:hyperlink>
      <w:r w:rsidRPr="00D04454">
        <w:rPr>
          <w:color w:val="000000" w:themeColor="text1"/>
          <w:u w:val="single"/>
        </w:rPr>
        <w:t xml:space="preserve"> shows </w:t>
      </w:r>
      <w:r w:rsidRPr="00D04454">
        <w:rPr>
          <w:color w:val="000000" w:themeColor="text1"/>
          <w:highlight w:val="cyan"/>
          <w:u w:val="single"/>
        </w:rPr>
        <w:t xml:space="preserve">that Republicans are </w:t>
      </w:r>
      <w:r w:rsidRPr="00D04454">
        <w:rPr>
          <w:b/>
          <w:bCs/>
          <w:color w:val="000000" w:themeColor="text1"/>
          <w:highlight w:val="cyan"/>
          <w:u w:val="single"/>
        </w:rPr>
        <w:t>likely to secure at least 5</w:t>
      </w:r>
      <w:r w:rsidRPr="00D04454">
        <w:rPr>
          <w:color w:val="000000" w:themeColor="text1"/>
          <w:highlight w:val="cyan"/>
          <w:u w:val="single"/>
        </w:rPr>
        <w:t>0 seats</w:t>
      </w:r>
      <w:r w:rsidRPr="00D04454">
        <w:rPr>
          <w:color w:val="000000" w:themeColor="text1"/>
          <w:u w:val="single"/>
        </w:rPr>
        <w:t>, while Democrats are guaranteed 43</w:t>
      </w:r>
      <w:r w:rsidRPr="00D04454">
        <w:rPr>
          <w:color w:val="000000" w:themeColor="text1"/>
        </w:rPr>
        <w:t xml:space="preserve">. </w:t>
      </w:r>
      <w:r w:rsidRPr="00D04454">
        <w:rPr>
          <w:color w:val="000000" w:themeColor="text1"/>
          <w:sz w:val="16"/>
          <w:szCs w:val="16"/>
        </w:rPr>
        <w:t>The other seven Senate toss-up states – Arizona, Michigan, Montana, Nevada, Ohio, Pennsylvania, and Wisconsin – are all currently held by Democrats.</w:t>
      </w:r>
      <w:r w:rsidRPr="00D04454">
        <w:rPr>
          <w:color w:val="000000" w:themeColor="text1"/>
        </w:rPr>
        <w:t xml:space="preserve"> </w:t>
      </w:r>
      <w:r w:rsidRPr="00D04454">
        <w:rPr>
          <w:color w:val="000000" w:themeColor="text1"/>
          <w:u w:val="single"/>
        </w:rPr>
        <w:t xml:space="preserve">If </w:t>
      </w:r>
      <w:r w:rsidRPr="00D04454">
        <w:rPr>
          <w:color w:val="000000" w:themeColor="text1"/>
          <w:highlight w:val="cyan"/>
          <w:u w:val="single"/>
        </w:rPr>
        <w:t>Republicans</w:t>
      </w:r>
      <w:r w:rsidRPr="00D04454">
        <w:rPr>
          <w:color w:val="000000" w:themeColor="text1"/>
          <w:u w:val="single"/>
        </w:rPr>
        <w:t xml:space="preserve"> win just one of these seats, they </w:t>
      </w:r>
      <w:r w:rsidRPr="00D04454">
        <w:rPr>
          <w:color w:val="000000" w:themeColor="text1"/>
          <w:highlight w:val="cyan"/>
          <w:u w:val="single"/>
        </w:rPr>
        <w:t>will gain a majority in the Senate.</w:t>
      </w:r>
    </w:p>
    <w:p w14:paraId="0D612DC0" w14:textId="77777777" w:rsidR="006F24FE" w:rsidRPr="006B128F" w:rsidRDefault="006F24FE" w:rsidP="006F24FE">
      <w:pPr>
        <w:rPr>
          <w:color w:val="000000" w:themeColor="text1"/>
        </w:rPr>
      </w:pPr>
      <w:r w:rsidRPr="00D04454">
        <w:rPr>
          <w:color w:val="000000" w:themeColor="text1"/>
          <w:sz w:val="16"/>
          <w:szCs w:val="16"/>
        </w:rPr>
        <w:t>The only poll examining all these states since the first presidential debate is from Remington Research (R), conducted June 29-July 1. It shows that most toss-up Senate seats lean towards Democrats, but</w:t>
      </w:r>
      <w:r w:rsidRPr="00D04454">
        <w:rPr>
          <w:color w:val="000000" w:themeColor="text1"/>
        </w:rPr>
        <w:t xml:space="preserve"> </w:t>
      </w:r>
      <w:r w:rsidRPr="00D04454">
        <w:rPr>
          <w:color w:val="000000" w:themeColor="text1"/>
          <w:highlight w:val="cyan"/>
          <w:u w:val="single"/>
        </w:rPr>
        <w:t>Republicans have opportunities to gain</w:t>
      </w:r>
      <w:r w:rsidRPr="00D04454">
        <w:rPr>
          <w:color w:val="000000" w:themeColor="text1"/>
          <w:u w:val="single"/>
        </w:rPr>
        <w:t xml:space="preserve"> a few.</w:t>
      </w:r>
      <w:r>
        <w:rPr>
          <w:color w:val="000000" w:themeColor="text1"/>
        </w:rPr>
        <w:t xml:space="preserve"> </w:t>
      </w:r>
      <w:r w:rsidRPr="00D04454">
        <w:rPr>
          <w:color w:val="000000" w:themeColor="text1"/>
          <w:sz w:val="16"/>
          <w:szCs w:val="16"/>
        </w:rPr>
        <w:t xml:space="preserve">Unsurprisingly, the </w:t>
      </w:r>
      <w:r w:rsidRPr="00D04454">
        <w:rPr>
          <w:color w:val="000000" w:themeColor="text1"/>
          <w:sz w:val="16"/>
          <w:szCs w:val="16"/>
        </w:rPr>
        <w:lastRenderedPageBreak/>
        <w:t>most likely seat for Republicans to gain is in Montana, which </w:t>
      </w:r>
      <w:hyperlink r:id="rId101" w:history="1">
        <w:r w:rsidRPr="00D04454">
          <w:rPr>
            <w:rStyle w:val="Hyperlink"/>
            <w:color w:val="000000" w:themeColor="text1"/>
            <w:sz w:val="16"/>
            <w:szCs w:val="16"/>
          </w:rPr>
          <w:t>Trump won by 16.4 points in 2020</w:t>
        </w:r>
      </w:hyperlink>
      <w:r w:rsidRPr="00D04454">
        <w:rPr>
          <w:color w:val="000000" w:themeColor="text1"/>
          <w:sz w:val="16"/>
          <w:szCs w:val="16"/>
        </w:rPr>
        <w:t>. This year’s Senate race is between Democratic Sen. Jon Tester, who’s served in the seat since 2007, and Tim Sheehy, a former Navy SEAL and founder of Bridger Aerospace, an aerial firefighting and aerospace company valued at around $140 million. The poll shows Sheehy leading Tester by 5 points, 50% to 45%.</w:t>
      </w:r>
      <w:r>
        <w:rPr>
          <w:color w:val="000000" w:themeColor="text1"/>
        </w:rPr>
        <w:t xml:space="preserve"> </w:t>
      </w:r>
      <w:r w:rsidRPr="00D04454">
        <w:rPr>
          <w:color w:val="000000" w:themeColor="text1"/>
          <w:sz w:val="16"/>
          <w:szCs w:val="16"/>
        </w:rPr>
        <w:t>The poll shows the Arizona and Wisconsin Senate races currently tied at 47% and 48% respectively. In Arizona, the race is between Republican Kari Lake, who lost the 2022 Arizona governor’s race, and Democratic Rep. Ruben Gallego, who has served Arizona’s third district since 2023. Previous polls indicated Gallego was ahead, with the current </w:t>
      </w:r>
      <w:hyperlink r:id="rId102" w:history="1">
        <w:r w:rsidRPr="00D04454">
          <w:rPr>
            <w:rStyle w:val="Hyperlink"/>
            <w:color w:val="000000" w:themeColor="text1"/>
            <w:sz w:val="16"/>
            <w:szCs w:val="16"/>
          </w:rPr>
          <w:t>RCP Average for the Arizona Senate race</w:t>
        </w:r>
      </w:hyperlink>
      <w:r w:rsidRPr="00D04454">
        <w:rPr>
          <w:color w:val="000000" w:themeColor="text1"/>
          <w:sz w:val="16"/>
          <w:szCs w:val="16"/>
        </w:rPr>
        <w:t xml:space="preserve"> having him 2 points ahead of Lake. In Wisconsin, Republican entrepreneur Eric </w:t>
      </w:r>
      <w:proofErr w:type="spellStart"/>
      <w:r w:rsidRPr="00D04454">
        <w:rPr>
          <w:color w:val="000000" w:themeColor="text1"/>
          <w:sz w:val="16"/>
          <w:szCs w:val="16"/>
        </w:rPr>
        <w:t>Hovde</w:t>
      </w:r>
      <w:proofErr w:type="spellEnd"/>
      <w:r w:rsidRPr="00D04454">
        <w:rPr>
          <w:color w:val="000000" w:themeColor="text1"/>
          <w:sz w:val="16"/>
          <w:szCs w:val="16"/>
        </w:rPr>
        <w:t xml:space="preserve"> is challenging incumbent Democratic Sen. Tammy Baldwin. Another Wisconsin poll from </w:t>
      </w:r>
      <w:hyperlink r:id="rId103" w:tgtFrame="_blank" w:history="1">
        <w:r w:rsidRPr="00D04454">
          <w:rPr>
            <w:rStyle w:val="Hyperlink"/>
            <w:color w:val="000000" w:themeColor="text1"/>
            <w:sz w:val="16"/>
            <w:szCs w:val="16"/>
          </w:rPr>
          <w:t>Fabrizio/Anzalone</w:t>
        </w:r>
      </w:hyperlink>
      <w:r w:rsidRPr="00D04454">
        <w:rPr>
          <w:color w:val="000000" w:themeColor="text1"/>
          <w:sz w:val="16"/>
          <w:szCs w:val="16"/>
        </w:rPr>
        <w:t xml:space="preserve">, conducted June 28-July 2 with 600 likely voters, shows Baldwin leading </w:t>
      </w:r>
      <w:proofErr w:type="spellStart"/>
      <w:r w:rsidRPr="00D04454">
        <w:rPr>
          <w:color w:val="000000" w:themeColor="text1"/>
          <w:sz w:val="16"/>
          <w:szCs w:val="16"/>
        </w:rPr>
        <w:t>Hovde</w:t>
      </w:r>
      <w:proofErr w:type="spellEnd"/>
      <w:r w:rsidRPr="00D04454">
        <w:rPr>
          <w:color w:val="000000" w:themeColor="text1"/>
          <w:sz w:val="16"/>
          <w:szCs w:val="16"/>
        </w:rPr>
        <w:t xml:space="preserve"> by 5 points.</w:t>
      </w:r>
    </w:p>
    <w:p w14:paraId="6424CC88" w14:textId="77777777" w:rsidR="006F24FE" w:rsidRDefault="006F24FE" w:rsidP="006F24FE">
      <w:pPr>
        <w:pStyle w:val="Heading4"/>
      </w:pPr>
      <w:r>
        <w:t>Trump voters will help GOP flip Senate control</w:t>
      </w:r>
    </w:p>
    <w:p w14:paraId="72C75691" w14:textId="77777777" w:rsidR="006F24FE" w:rsidRDefault="006F24FE" w:rsidP="006F24FE">
      <w:pPr>
        <w:rPr>
          <w:color w:val="000000" w:themeColor="text1"/>
        </w:rPr>
      </w:pPr>
      <w:r>
        <w:rPr>
          <w:b/>
          <w:bCs/>
          <w:sz w:val="26"/>
          <w:szCs w:val="26"/>
        </w:rPr>
        <w:t xml:space="preserve">Gibson ‘7-15 </w:t>
      </w:r>
      <w:r>
        <w:t xml:space="preserve">[Brittany; July 15; Journalist Fellow at POLITICO; B.A in Journalism from Rutgers University; POLITICO; </w:t>
      </w:r>
      <w:r w:rsidRPr="006B128F">
        <w:t>Low-propensity 'Trump voters' will help GOP flip Senate control</w:t>
      </w:r>
      <w:r>
        <w:t xml:space="preserve">”, </w:t>
      </w:r>
      <w:hyperlink r:id="rId104" w:history="1">
        <w:r w:rsidRPr="006B128F">
          <w:rPr>
            <w:rStyle w:val="Hyperlink"/>
            <w:color w:val="44546A" w:themeColor="text2"/>
          </w:rPr>
          <w:t>https://www.politico.com/live-updates/2024/07/15/rnc-live-updates-coverage/nrsc-chair-on-senate-races-00168301</w:t>
        </w:r>
      </w:hyperlink>
      <w:r w:rsidRPr="00102124">
        <w:rPr>
          <w:color w:val="000000" w:themeColor="text1"/>
        </w:rPr>
        <w:t>]</w:t>
      </w:r>
    </w:p>
    <w:p w14:paraId="6450FEB8" w14:textId="77777777" w:rsidR="006F24FE" w:rsidRDefault="006F24FE" w:rsidP="006F24FE">
      <w:pPr>
        <w:rPr>
          <w:u w:val="single"/>
        </w:rPr>
      </w:pPr>
      <w:r w:rsidRPr="006B128F">
        <w:rPr>
          <w:highlight w:val="cyan"/>
          <w:u w:val="single"/>
        </w:rPr>
        <w:t>If Republicans win one</w:t>
      </w:r>
      <w:r w:rsidRPr="006B128F">
        <w:rPr>
          <w:u w:val="single"/>
        </w:rPr>
        <w:t xml:space="preserve"> of those states</w:t>
      </w:r>
      <w:r w:rsidRPr="006B128F">
        <w:t xml:space="preserve"> </w:t>
      </w:r>
      <w:r w:rsidRPr="006B128F">
        <w:rPr>
          <w:sz w:val="16"/>
          <w:szCs w:val="16"/>
        </w:rPr>
        <w:t>— West Virginia is a near-lock after the retirement of Democratic-turned-independent Sen. Joe Manchin — and the presidency,</w:t>
      </w:r>
      <w:r w:rsidRPr="006B128F">
        <w:t xml:space="preserve"> </w:t>
      </w:r>
      <w:r w:rsidRPr="006B128F">
        <w:rPr>
          <w:highlight w:val="cyan"/>
          <w:u w:val="single"/>
        </w:rPr>
        <w:t xml:space="preserve">they will </w:t>
      </w:r>
      <w:r w:rsidRPr="006B128F">
        <w:rPr>
          <w:b/>
          <w:bCs/>
          <w:highlight w:val="cyan"/>
          <w:u w:val="single"/>
        </w:rPr>
        <w:t>capture control</w:t>
      </w:r>
      <w:r w:rsidRPr="006B128F">
        <w:rPr>
          <w:highlight w:val="cyan"/>
          <w:u w:val="single"/>
        </w:rPr>
        <w:t xml:space="preserve"> of the Senate</w:t>
      </w:r>
      <w:r w:rsidRPr="006B128F">
        <w:rPr>
          <w:u w:val="single"/>
        </w:rPr>
        <w:t>.</w:t>
      </w:r>
      <w:r>
        <w:rPr>
          <w:u w:val="single"/>
        </w:rPr>
        <w:t xml:space="preserve"> </w:t>
      </w:r>
      <w:r w:rsidRPr="006B128F">
        <w:rPr>
          <w:u w:val="single"/>
        </w:rPr>
        <w:t>But Republicans' gains could go beyond those three</w:t>
      </w:r>
      <w:r w:rsidRPr="006B128F">
        <w:rPr>
          <w:sz w:val="16"/>
          <w:szCs w:val="16"/>
        </w:rPr>
        <w:t xml:space="preserve">, and </w:t>
      </w:r>
      <w:proofErr w:type="spellStart"/>
      <w:r w:rsidRPr="006B128F">
        <w:rPr>
          <w:sz w:val="16"/>
          <w:szCs w:val="16"/>
        </w:rPr>
        <w:t>Daines</w:t>
      </w:r>
      <w:proofErr w:type="spellEnd"/>
      <w:r w:rsidRPr="006B128F">
        <w:rPr>
          <w:sz w:val="16"/>
          <w:szCs w:val="16"/>
        </w:rPr>
        <w:t xml:space="preserve"> believes polls currently understate Republican candidates' chances.</w:t>
      </w:r>
      <w:r>
        <w:rPr>
          <w:u w:val="single"/>
        </w:rPr>
        <w:t xml:space="preserve"> </w:t>
      </w:r>
      <w:r w:rsidRPr="006B128F">
        <w:rPr>
          <w:u w:val="single"/>
        </w:rPr>
        <w:t xml:space="preserve">“The </w:t>
      </w:r>
      <w:r w:rsidRPr="006B128F">
        <w:rPr>
          <w:highlight w:val="cyan"/>
          <w:u w:val="single"/>
        </w:rPr>
        <w:t>Trump voters are many of our lower-propensity voters</w:t>
      </w:r>
      <w:r w:rsidRPr="006B128F">
        <w:rPr>
          <w:u w:val="single"/>
        </w:rPr>
        <w:t>. And they show up to vote when Trump’s on the ballot, and they don't show up in midterms,</w:t>
      </w:r>
      <w:r w:rsidRPr="006B128F">
        <w:t xml:space="preserve">” </w:t>
      </w:r>
      <w:proofErr w:type="spellStart"/>
      <w:r w:rsidRPr="006B128F">
        <w:rPr>
          <w:sz w:val="16"/>
          <w:szCs w:val="16"/>
        </w:rPr>
        <w:t>Daines</w:t>
      </w:r>
      <w:proofErr w:type="spellEnd"/>
      <w:r w:rsidRPr="006B128F">
        <w:rPr>
          <w:sz w:val="16"/>
          <w:szCs w:val="16"/>
        </w:rPr>
        <w:t xml:space="preserve"> said. “And they also don't show up in polling data very well.”</w:t>
      </w:r>
      <w:r>
        <w:rPr>
          <w:u w:val="single"/>
        </w:rPr>
        <w:t xml:space="preserve"> </w:t>
      </w:r>
      <w:proofErr w:type="spellStart"/>
      <w:r w:rsidRPr="006B128F">
        <w:rPr>
          <w:sz w:val="16"/>
          <w:szCs w:val="16"/>
        </w:rPr>
        <w:t>Daines</w:t>
      </w:r>
      <w:proofErr w:type="spellEnd"/>
      <w:r w:rsidRPr="006B128F">
        <w:rPr>
          <w:sz w:val="16"/>
          <w:szCs w:val="16"/>
        </w:rPr>
        <w:t>’ team analyzed the last 69 Senate races that took place in presidential years, and in all but one contest, he said, “</w:t>
      </w:r>
      <w:r w:rsidRPr="006B128F">
        <w:rPr>
          <w:u w:val="single"/>
        </w:rPr>
        <w:t>whichever party won the presidential [election] in that state, their party also won the Senate race</w:t>
      </w:r>
      <w:r w:rsidRPr="006B128F">
        <w:rPr>
          <w:sz w:val="16"/>
          <w:szCs w:val="16"/>
        </w:rPr>
        <w:t>.” The only exception: Maine in 2020, when now-President Joe Biden won the state while voters also reelected GOP Sen. Susan Collins.</w:t>
      </w:r>
    </w:p>
    <w:p w14:paraId="1248D767" w14:textId="77777777" w:rsidR="006F24FE" w:rsidRPr="006B128F" w:rsidRDefault="006F24FE" w:rsidP="006F24FE">
      <w:pPr>
        <w:rPr>
          <w:u w:val="single"/>
        </w:rPr>
      </w:pPr>
      <w:r w:rsidRPr="006B128F">
        <w:rPr>
          <w:sz w:val="16"/>
          <w:szCs w:val="16"/>
        </w:rPr>
        <w:t xml:space="preserve">In addition to those three Trump states, Democrats are also defending seats in </w:t>
      </w:r>
      <w:proofErr w:type="gramStart"/>
      <w:r w:rsidRPr="006B128F">
        <w:rPr>
          <w:sz w:val="16"/>
          <w:szCs w:val="16"/>
        </w:rPr>
        <w:t>a number of</w:t>
      </w:r>
      <w:proofErr w:type="gramEnd"/>
      <w:r w:rsidRPr="006B128F">
        <w:rPr>
          <w:sz w:val="16"/>
          <w:szCs w:val="16"/>
        </w:rPr>
        <w:t xml:space="preserve"> Electoral College battlegrounds — Arizona, Michigan, Nevada, Pennsylvania and Wisconsin — that could tip with the top of the ticket. A </w:t>
      </w:r>
      <w:hyperlink r:id="rId105" w:tgtFrame="_blank" w:history="1">
        <w:r w:rsidRPr="006B128F">
          <w:rPr>
            <w:rStyle w:val="Hyperlink"/>
            <w:sz w:val="16"/>
            <w:szCs w:val="16"/>
          </w:rPr>
          <w:t>New York Times/Siena College poll</w:t>
        </w:r>
      </w:hyperlink>
      <w:r w:rsidRPr="006B128F">
        <w:rPr>
          <w:sz w:val="16"/>
          <w:szCs w:val="16"/>
        </w:rPr>
        <w:t> out Monday in Pennsylvania showed Trump leading Biden there by 3 points, but Democratic Sen. Bob Casey was ahead of the GOP nominee, businessperson Dave McCormick, by 8 points.</w:t>
      </w:r>
    </w:p>
    <w:p w14:paraId="0F7C35E1" w14:textId="77777777" w:rsidR="006F24FE" w:rsidRPr="006B128F" w:rsidRDefault="006F24FE" w:rsidP="006F24FE">
      <w:pPr>
        <w:rPr>
          <w:sz w:val="16"/>
          <w:szCs w:val="16"/>
        </w:rPr>
      </w:pPr>
      <w:r w:rsidRPr="006B128F">
        <w:rPr>
          <w:sz w:val="16"/>
          <w:szCs w:val="16"/>
        </w:rPr>
        <w:t>The NRSC chair was also bullish on races in New Mexico and reliably blue Maryland, where former Gov. Larry Hogan is running.</w:t>
      </w:r>
    </w:p>
    <w:p w14:paraId="2B2BB9B4" w14:textId="77777777" w:rsidR="006F24FE" w:rsidRPr="001102A5" w:rsidRDefault="006F24FE" w:rsidP="006F24FE">
      <w:pPr>
        <w:rPr>
          <w:rStyle w:val="Emphasis"/>
        </w:rPr>
      </w:pPr>
    </w:p>
    <w:p w14:paraId="477FF460" w14:textId="77777777" w:rsidR="006F24FE" w:rsidRDefault="006F24FE" w:rsidP="006F24FE">
      <w:pPr>
        <w:pStyle w:val="Heading3"/>
      </w:pPr>
      <w:r>
        <w:lastRenderedPageBreak/>
        <w:t>UQ --- GOP Win --- Harris</w:t>
      </w:r>
    </w:p>
    <w:p w14:paraId="12CED361" w14:textId="77777777" w:rsidR="006F24FE" w:rsidRDefault="006F24FE" w:rsidP="006F24FE">
      <w:pPr>
        <w:pStyle w:val="Heading4"/>
      </w:pPr>
      <w:r>
        <w:t xml:space="preserve">Republicans will still use Biden’s record against down-ballot </w:t>
      </w:r>
      <w:proofErr w:type="spellStart"/>
      <w:r>
        <w:t>dems</w:t>
      </w:r>
      <w:proofErr w:type="spellEnd"/>
      <w:r>
        <w:t xml:space="preserve">, </w:t>
      </w:r>
      <w:r w:rsidRPr="00EB73BF">
        <w:t>and they’ll make new ones based on Harris.</w:t>
      </w:r>
    </w:p>
    <w:p w14:paraId="238FF52D" w14:textId="77777777" w:rsidR="006F24FE" w:rsidRDefault="006F24FE" w:rsidP="006F24FE">
      <w:r w:rsidRPr="008B6677">
        <w:t xml:space="preserve">Daniela </w:t>
      </w:r>
      <w:proofErr w:type="spellStart"/>
      <w:r w:rsidRPr="008B6677">
        <w:rPr>
          <w:rStyle w:val="Style13ptBold"/>
        </w:rPr>
        <w:t>Altimari</w:t>
      </w:r>
      <w:proofErr w:type="spellEnd"/>
      <w:r w:rsidRPr="008B6677">
        <w:rPr>
          <w:rStyle w:val="Style13ptBold"/>
        </w:rPr>
        <w:t xml:space="preserve"> and</w:t>
      </w:r>
      <w:r w:rsidRPr="008B6677">
        <w:t xml:space="preserve"> Mary Ellen</w:t>
      </w:r>
      <w:r w:rsidRPr="008B6677">
        <w:rPr>
          <w:rStyle w:val="Style13ptBold"/>
        </w:rPr>
        <w:t xml:space="preserve"> McIntire, 7-23-2024</w:t>
      </w:r>
      <w:r w:rsidRPr="008B6677">
        <w:t xml:space="preserve">, </w:t>
      </w:r>
      <w:r>
        <w:t>[Daniela covers</w:t>
      </w:r>
      <w:r w:rsidRPr="008B6677">
        <w:t xml:space="preserve"> campaigns at Roll Call</w:t>
      </w:r>
      <w:r>
        <w:t xml:space="preserve">, </w:t>
      </w:r>
      <w:r w:rsidRPr="008B6677">
        <w:t>Mary Ellen McIntire covers House and Senate campaigns for CQ Roll Call</w:t>
      </w:r>
      <w:r>
        <w:t>, “</w:t>
      </w:r>
      <w:r w:rsidRPr="008B6677">
        <w:t xml:space="preserve">Hill Democrats relieved, but GOP preps Harris-focused attack lines", Roll Call, </w:t>
      </w:r>
      <w:hyperlink r:id="rId106" w:history="1">
        <w:r w:rsidRPr="00CD6529">
          <w:rPr>
            <w:rStyle w:val="Hyperlink"/>
          </w:rPr>
          <w:t>https://rollcall.com/2024/07/23/hill-democrats-relieved-but-gop-preps-harris-focused-attack-lines/</w:t>
        </w:r>
      </w:hyperlink>
      <w:r>
        <w:t>, accessed 7/23/24, S.A.M]</w:t>
      </w:r>
    </w:p>
    <w:p w14:paraId="64BD7704" w14:textId="77777777" w:rsidR="006F24FE" w:rsidRPr="008B6677" w:rsidRDefault="006F24FE" w:rsidP="006F24FE">
      <w:pPr>
        <w:rPr>
          <w:sz w:val="12"/>
        </w:rPr>
      </w:pPr>
      <w:r w:rsidRPr="008B6677">
        <w:rPr>
          <w:sz w:val="12"/>
        </w:rPr>
        <w:t xml:space="preserve">Republicans say </w:t>
      </w:r>
      <w:r w:rsidRPr="008B6677">
        <w:rPr>
          <w:rStyle w:val="StyleUnderline"/>
          <w:highlight w:val="cyan"/>
        </w:rPr>
        <w:t>Harris has many of the same vulnerabilities that Biden had</w:t>
      </w:r>
      <w:r w:rsidRPr="008B6677">
        <w:rPr>
          <w:rStyle w:val="StyleUnderline"/>
        </w:rPr>
        <w:t>, apart from</w:t>
      </w:r>
      <w:r w:rsidRPr="008B6677">
        <w:rPr>
          <w:sz w:val="12"/>
        </w:rPr>
        <w:t xml:space="preserve"> questions about </w:t>
      </w:r>
      <w:r w:rsidRPr="008B6677">
        <w:rPr>
          <w:rStyle w:val="StyleUnderline"/>
        </w:rPr>
        <w:t xml:space="preserve">age. </w:t>
      </w:r>
      <w:r w:rsidRPr="008B6677">
        <w:rPr>
          <w:rStyle w:val="StyleUnderline"/>
          <w:highlight w:val="cyan"/>
        </w:rPr>
        <w:t>Immigration was already a key part of the GOP battle plan</w:t>
      </w:r>
      <w:r w:rsidRPr="008B6677">
        <w:rPr>
          <w:rStyle w:val="StyleUnderline"/>
        </w:rPr>
        <w:t>,</w:t>
      </w:r>
      <w:r w:rsidRPr="008B6677">
        <w:rPr>
          <w:sz w:val="12"/>
        </w:rPr>
        <w:t xml:space="preserve"> and the </w:t>
      </w:r>
      <w:r w:rsidRPr="008B6677">
        <w:rPr>
          <w:rStyle w:val="StyleUnderline"/>
        </w:rPr>
        <w:t xml:space="preserve">potential for </w:t>
      </w:r>
      <w:r w:rsidRPr="008B6677">
        <w:rPr>
          <w:rStyle w:val="StyleUnderline"/>
          <w:highlight w:val="cyan"/>
        </w:rPr>
        <w:t>Harris at the top of the ticket led to many news releases like one from Sen</w:t>
      </w:r>
      <w:r w:rsidRPr="008B6677">
        <w:rPr>
          <w:sz w:val="12"/>
        </w:rPr>
        <w:t xml:space="preserve">. Rick </w:t>
      </w:r>
      <w:r w:rsidRPr="008B6677">
        <w:rPr>
          <w:rStyle w:val="StyleUnderline"/>
          <w:highlight w:val="cyan"/>
        </w:rPr>
        <w:t>Scott of Florida,</w:t>
      </w:r>
      <w:r w:rsidRPr="008B6677">
        <w:rPr>
          <w:rStyle w:val="StyleUnderline"/>
        </w:rPr>
        <w:t xml:space="preserve"> which said </w:t>
      </w:r>
      <w:r w:rsidRPr="008B6677">
        <w:rPr>
          <w:rStyle w:val="StyleUnderline"/>
          <w:highlight w:val="cyan"/>
        </w:rPr>
        <w:t>likely Democratic rival</w:t>
      </w:r>
      <w:r w:rsidRPr="008B6677">
        <w:rPr>
          <w:rStyle w:val="StyleUnderline"/>
        </w:rPr>
        <w:t xml:space="preserve"> </w:t>
      </w:r>
      <w:r w:rsidRPr="008B6677">
        <w:rPr>
          <w:sz w:val="12"/>
        </w:rPr>
        <w:t xml:space="preserve">Debbie </w:t>
      </w:r>
      <w:proofErr w:type="spellStart"/>
      <w:r w:rsidRPr="008B6677">
        <w:rPr>
          <w:sz w:val="12"/>
        </w:rPr>
        <w:t>Mucarsel</w:t>
      </w:r>
      <w:proofErr w:type="spellEnd"/>
      <w:r w:rsidRPr="008B6677">
        <w:rPr>
          <w:sz w:val="12"/>
        </w:rPr>
        <w:t>-Powell “</w:t>
      </w:r>
      <w:r w:rsidRPr="008B6677">
        <w:rPr>
          <w:rStyle w:val="StyleUnderline"/>
          <w:highlight w:val="cyan"/>
        </w:rPr>
        <w:t xml:space="preserve">endorsed </w:t>
      </w:r>
      <w:r w:rsidRPr="008B6677">
        <w:rPr>
          <w:rStyle w:val="StyleUnderline"/>
        </w:rPr>
        <w:t xml:space="preserve">Border Czar Kamala </w:t>
      </w:r>
      <w:r w:rsidRPr="008B6677">
        <w:rPr>
          <w:rStyle w:val="StyleUnderline"/>
          <w:highlight w:val="cyan"/>
        </w:rPr>
        <w:t>Harris’ open borders agenda</w:t>
      </w:r>
      <w:r w:rsidRPr="008B6677">
        <w:rPr>
          <w:sz w:val="12"/>
        </w:rPr>
        <w:t xml:space="preserve"> that has led to the worst border crisis in American history.”</w:t>
      </w:r>
      <w:r>
        <w:rPr>
          <w:sz w:val="12"/>
        </w:rPr>
        <w:t xml:space="preserve"> </w:t>
      </w:r>
      <w:r w:rsidRPr="008B6677">
        <w:rPr>
          <w:sz w:val="12"/>
        </w:rPr>
        <w:t xml:space="preserve">On Monday, Rep. </w:t>
      </w:r>
      <w:r w:rsidRPr="008B6677">
        <w:rPr>
          <w:rStyle w:val="Emphasis"/>
        </w:rPr>
        <w:t xml:space="preserve">Elise </w:t>
      </w:r>
      <w:r w:rsidRPr="008B6677">
        <w:rPr>
          <w:rStyle w:val="Emphasis"/>
          <w:highlight w:val="cyan"/>
        </w:rPr>
        <w:t>Stefanik</w:t>
      </w:r>
      <w:r w:rsidRPr="008B6677">
        <w:rPr>
          <w:sz w:val="12"/>
        </w:rPr>
        <w:t xml:space="preserve"> of New York, </w:t>
      </w:r>
      <w:r w:rsidRPr="008B6677">
        <w:rPr>
          <w:rStyle w:val="Emphasis"/>
        </w:rPr>
        <w:t xml:space="preserve">who </w:t>
      </w:r>
      <w:r w:rsidRPr="008B6677">
        <w:rPr>
          <w:rStyle w:val="Emphasis"/>
          <w:highlight w:val="cyan"/>
        </w:rPr>
        <w:t>leads the House Republican Conference, said she will introduce a resolution to condemn Harris’ role as Biden’s “border czar”</w:t>
      </w:r>
      <w:r w:rsidRPr="008B6677">
        <w:rPr>
          <w:rStyle w:val="Emphasis"/>
        </w:rPr>
        <w:t xml:space="preserve"> adding that she “and </w:t>
      </w:r>
      <w:r w:rsidRPr="008B6677">
        <w:rPr>
          <w:rStyle w:val="Emphasis"/>
          <w:highlight w:val="cyan"/>
        </w:rPr>
        <w:t>every elected Democrat owns this border crisis</w:t>
      </w:r>
      <w:r w:rsidRPr="008B6677">
        <w:rPr>
          <w:rStyle w:val="Emphasis"/>
        </w:rPr>
        <w:t>.”</w:t>
      </w:r>
      <w:r>
        <w:rPr>
          <w:rStyle w:val="Emphasis"/>
        </w:rPr>
        <w:t xml:space="preserve"> </w:t>
      </w:r>
      <w:r w:rsidRPr="008B6677">
        <w:rPr>
          <w:sz w:val="12"/>
        </w:rPr>
        <w:t xml:space="preserve">A review by FactCheck.org found that Harris never held the title of “border czar.” She was appointed by Biden in 2021 to lead an effort to “improve security, governance, human rights, and economic conditions” in Central America named the “Root Causes Strategy.” The strategy consisted of several actions intended to “address the root causes of migration” specifically from El Salvador, Guatemala and Honduras, </w:t>
      </w:r>
      <w:proofErr w:type="spellStart"/>
      <w:r w:rsidRPr="008B6677">
        <w:rPr>
          <w:sz w:val="12"/>
        </w:rPr>
        <w:t>FactCheck</w:t>
      </w:r>
      <w:proofErr w:type="spellEnd"/>
      <w:r w:rsidRPr="008B6677">
        <w:rPr>
          <w:sz w:val="12"/>
        </w:rPr>
        <w:t xml:space="preserve"> reported.</w:t>
      </w:r>
      <w:r>
        <w:rPr>
          <w:sz w:val="12"/>
        </w:rPr>
        <w:t xml:space="preserve"> </w:t>
      </w:r>
      <w:r w:rsidRPr="008B6677">
        <w:rPr>
          <w:sz w:val="12"/>
        </w:rPr>
        <w:t>Rep</w:t>
      </w:r>
      <w:r w:rsidRPr="008B6677">
        <w:rPr>
          <w:rStyle w:val="Emphasis"/>
        </w:rPr>
        <w:t xml:space="preserve">. Richard Hudson, the chair of the National Republican Congressional Committee, said </w:t>
      </w:r>
      <w:r w:rsidRPr="008B6677">
        <w:rPr>
          <w:rStyle w:val="Emphasis"/>
          <w:highlight w:val="cyan"/>
        </w:rPr>
        <w:t>the change at the top of the ticket doesn’t make a difference in Republican messaging</w:t>
      </w:r>
      <w:r w:rsidRPr="008B6677">
        <w:rPr>
          <w:rStyle w:val="Emphasis"/>
        </w:rPr>
        <w:t xml:space="preserve">. </w:t>
      </w:r>
      <w:r w:rsidRPr="008B6677">
        <w:rPr>
          <w:sz w:val="12"/>
        </w:rPr>
        <w:t>Harris would also be a drag on down-ballot races, he said.</w:t>
      </w:r>
      <w:r>
        <w:rPr>
          <w:sz w:val="12"/>
        </w:rPr>
        <w:t xml:space="preserve"> </w:t>
      </w:r>
      <w:r w:rsidRPr="008B6677">
        <w:rPr>
          <w:sz w:val="12"/>
        </w:rPr>
        <w:t>“</w:t>
      </w:r>
      <w:r w:rsidRPr="008B6677">
        <w:rPr>
          <w:rStyle w:val="StyleUnderline"/>
        </w:rPr>
        <w:t xml:space="preserve">Republicans are on the ascendency because </w:t>
      </w:r>
      <w:r w:rsidRPr="008B6677">
        <w:rPr>
          <w:rStyle w:val="StyleUnderline"/>
          <w:highlight w:val="cyan"/>
        </w:rPr>
        <w:t>the voters have decided that Biden-Harris policies have made them less safe</w:t>
      </w:r>
      <w:r w:rsidRPr="008B6677">
        <w:rPr>
          <w:rStyle w:val="StyleUnderline"/>
        </w:rPr>
        <w:t xml:space="preserve"> and less prosperous, and so nothing’s changed</w:t>
      </w:r>
      <w:r w:rsidRPr="008B6677">
        <w:rPr>
          <w:sz w:val="12"/>
        </w:rPr>
        <w:t>,” he said.</w:t>
      </w:r>
    </w:p>
    <w:p w14:paraId="538BD315" w14:textId="77777777" w:rsidR="006F24FE" w:rsidRDefault="006F24FE" w:rsidP="006F24FE">
      <w:pPr>
        <w:rPr>
          <w:rStyle w:val="Emphasis"/>
        </w:rPr>
      </w:pPr>
      <w:r>
        <w:rPr>
          <w:sz w:val="12"/>
        </w:rPr>
        <w:t xml:space="preserve"> </w:t>
      </w:r>
      <w:r w:rsidRPr="008B6677">
        <w:rPr>
          <w:sz w:val="12"/>
        </w:rPr>
        <w:t>‘San Francisco radical’</w:t>
      </w:r>
      <w:r>
        <w:rPr>
          <w:sz w:val="12"/>
        </w:rPr>
        <w:t xml:space="preserve"> </w:t>
      </w:r>
      <w:r w:rsidRPr="008B6677">
        <w:rPr>
          <w:rStyle w:val="StyleUnderline"/>
        </w:rPr>
        <w:t xml:space="preserve">The </w:t>
      </w:r>
      <w:r w:rsidRPr="008B6677">
        <w:rPr>
          <w:rStyle w:val="StyleUnderline"/>
          <w:highlight w:val="cyan"/>
        </w:rPr>
        <w:t>N</w:t>
      </w:r>
      <w:r w:rsidRPr="008B6677">
        <w:rPr>
          <w:sz w:val="12"/>
        </w:rPr>
        <w:t xml:space="preserve">ational </w:t>
      </w:r>
      <w:r w:rsidRPr="008B6677">
        <w:rPr>
          <w:rStyle w:val="StyleUnderline"/>
          <w:highlight w:val="cyan"/>
        </w:rPr>
        <w:t>R</w:t>
      </w:r>
      <w:r w:rsidRPr="008B6677">
        <w:rPr>
          <w:sz w:val="12"/>
        </w:rPr>
        <w:t xml:space="preserve">epublican </w:t>
      </w:r>
      <w:r w:rsidRPr="008B6677">
        <w:rPr>
          <w:rStyle w:val="StyleUnderline"/>
          <w:highlight w:val="cyan"/>
        </w:rPr>
        <w:t>S</w:t>
      </w:r>
      <w:r w:rsidRPr="008B6677">
        <w:rPr>
          <w:sz w:val="12"/>
        </w:rPr>
        <w:t xml:space="preserve">enatorial </w:t>
      </w:r>
      <w:r w:rsidRPr="008B6677">
        <w:rPr>
          <w:rStyle w:val="StyleUnderline"/>
          <w:highlight w:val="cyan"/>
        </w:rPr>
        <w:t>C</w:t>
      </w:r>
      <w:r w:rsidRPr="008B6677">
        <w:rPr>
          <w:sz w:val="12"/>
        </w:rPr>
        <w:t xml:space="preserve">ommittee </w:t>
      </w:r>
      <w:r w:rsidRPr="008B6677">
        <w:rPr>
          <w:rStyle w:val="StyleUnderline"/>
          <w:highlight w:val="cyan"/>
        </w:rPr>
        <w:t>released</w:t>
      </w:r>
      <w:r w:rsidRPr="008B6677">
        <w:rPr>
          <w:rStyle w:val="StyleUnderline"/>
        </w:rPr>
        <w:t xml:space="preserve"> a memo Monday laying out </w:t>
      </w:r>
      <w:r w:rsidRPr="008B6677">
        <w:rPr>
          <w:rStyle w:val="StyleUnderline"/>
          <w:highlight w:val="cyan"/>
        </w:rPr>
        <w:t xml:space="preserve">arguments GOP </w:t>
      </w:r>
      <w:r w:rsidRPr="00CD339F">
        <w:rPr>
          <w:rStyle w:val="StyleUnderline"/>
        </w:rPr>
        <w:t>candidates</w:t>
      </w:r>
      <w:r w:rsidRPr="008B6677">
        <w:rPr>
          <w:rStyle w:val="StyleUnderline"/>
          <w:highlight w:val="cyan"/>
        </w:rPr>
        <w:t xml:space="preserve"> can use to attack</w:t>
      </w:r>
      <w:r w:rsidRPr="008B6677">
        <w:rPr>
          <w:sz w:val="12"/>
          <w:highlight w:val="cyan"/>
        </w:rPr>
        <w:t xml:space="preserve"> “</w:t>
      </w:r>
      <w:r w:rsidRPr="00CD339F">
        <w:rPr>
          <w:rStyle w:val="Emphasis"/>
        </w:rPr>
        <w:t xml:space="preserve">San Francisco </w:t>
      </w:r>
      <w:r w:rsidRPr="008B6677">
        <w:rPr>
          <w:rStyle w:val="Emphasis"/>
          <w:highlight w:val="cyan"/>
        </w:rPr>
        <w:t>radical</w:t>
      </w:r>
      <w:r w:rsidRPr="008B6677">
        <w:rPr>
          <w:rStyle w:val="Emphasis"/>
        </w:rPr>
        <w:t xml:space="preserve"> Kamala </w:t>
      </w:r>
      <w:r w:rsidRPr="008B6677">
        <w:rPr>
          <w:rStyle w:val="Emphasis"/>
          <w:highlight w:val="cyan"/>
        </w:rPr>
        <w:t>Harris</w:t>
      </w:r>
      <w:r w:rsidRPr="008B6677">
        <w:rPr>
          <w:sz w:val="12"/>
          <w:highlight w:val="cyan"/>
        </w:rPr>
        <w:t>.</w:t>
      </w:r>
      <w:r w:rsidRPr="008B6677">
        <w:rPr>
          <w:sz w:val="12"/>
        </w:rPr>
        <w:t xml:space="preserve">” Those critiques include </w:t>
      </w:r>
      <w:r w:rsidRPr="008B6677">
        <w:rPr>
          <w:rStyle w:val="StyleUnderline"/>
          <w:highlight w:val="cyan"/>
        </w:rPr>
        <w:t xml:space="preserve">portraying </w:t>
      </w:r>
      <w:r w:rsidRPr="00CD339F">
        <w:rPr>
          <w:rStyle w:val="StyleUnderline"/>
        </w:rPr>
        <w:t xml:space="preserve">the former prosecutor </w:t>
      </w:r>
      <w:r w:rsidRPr="008B6677">
        <w:rPr>
          <w:rStyle w:val="StyleUnderline"/>
          <w:highlight w:val="cyan"/>
        </w:rPr>
        <w:t>as a soft-on-crime liberal</w:t>
      </w:r>
      <w:r w:rsidRPr="008B6677">
        <w:rPr>
          <w:rStyle w:val="StyleUnderline"/>
        </w:rPr>
        <w:t xml:space="preserve">, by dredging up </w:t>
      </w:r>
      <w:r w:rsidRPr="008B6677">
        <w:rPr>
          <w:rStyle w:val="StyleUnderline"/>
          <w:highlight w:val="cyan"/>
        </w:rPr>
        <w:t xml:space="preserve">old interviews of her calling for an end to the filibuster </w:t>
      </w:r>
      <w:r w:rsidRPr="00CD339F">
        <w:rPr>
          <w:rStyle w:val="StyleUnderline"/>
        </w:rPr>
        <w:t xml:space="preserve">to pass the Green New Deal </w:t>
      </w:r>
      <w:r w:rsidRPr="008B6677">
        <w:rPr>
          <w:rStyle w:val="StyleUnderline"/>
          <w:highlight w:val="cyan"/>
        </w:rPr>
        <w:t xml:space="preserve">and her 2019 call for single-payer </w:t>
      </w:r>
      <w:r w:rsidRPr="00CD339F">
        <w:rPr>
          <w:rStyle w:val="StyleUnderline"/>
        </w:rPr>
        <w:t>health care coverage</w:t>
      </w:r>
      <w:r w:rsidRPr="008B6677">
        <w:rPr>
          <w:rStyle w:val="StyleUnderline"/>
        </w:rPr>
        <w:t xml:space="preserve"> to replace private insurance.</w:t>
      </w:r>
      <w:r>
        <w:rPr>
          <w:rStyle w:val="StyleUnderline"/>
        </w:rPr>
        <w:t xml:space="preserve"> </w:t>
      </w:r>
      <w:r w:rsidRPr="008B6677">
        <w:rPr>
          <w:rStyle w:val="StyleUnderline"/>
        </w:rPr>
        <w:t>The memo also pokes fun of Harris’ “habit of laughing at inappropriate moments” and desire to ban plastic straws.</w:t>
      </w:r>
      <w:r>
        <w:rPr>
          <w:rStyle w:val="StyleUnderline"/>
        </w:rPr>
        <w:t xml:space="preserve"> </w:t>
      </w:r>
      <w:r w:rsidRPr="008B6677">
        <w:rPr>
          <w:sz w:val="12"/>
        </w:rPr>
        <w:t>“</w:t>
      </w:r>
      <w:r w:rsidRPr="008B6677">
        <w:rPr>
          <w:rStyle w:val="Emphasis"/>
        </w:rPr>
        <w:t>Kamala Harris creates a strong down-ballot opportunity for Republicans</w:t>
      </w:r>
      <w:r w:rsidRPr="008B6677">
        <w:rPr>
          <w:sz w:val="12"/>
        </w:rPr>
        <w:t xml:space="preserve">. The case against Joe Biden relied in part on the fact that he was mentally unfit to hold office, which was difficult to translate down-ballot. </w:t>
      </w:r>
      <w:r w:rsidRPr="008B6677">
        <w:rPr>
          <w:rStyle w:val="Emphasis"/>
          <w:highlight w:val="cyan"/>
        </w:rPr>
        <w:t>Kamala Harris owns the Biden Administration’s baggage and is an avowed radical</w:t>
      </w:r>
      <w:r w:rsidRPr="008B6677">
        <w:rPr>
          <w:rStyle w:val="Emphasis"/>
        </w:rPr>
        <w:t xml:space="preserve">. An endorsement of Kamala Harris is an endorsement of her extreme agenda, and </w:t>
      </w:r>
      <w:r w:rsidRPr="008B6677">
        <w:rPr>
          <w:rStyle w:val="Emphasis"/>
          <w:highlight w:val="cyan"/>
        </w:rPr>
        <w:t>Harris is arguably a bigger threat to Democrats’ Senate majority than Joe Biden</w:t>
      </w:r>
      <w:r w:rsidRPr="008B6677">
        <w:rPr>
          <w:sz w:val="12"/>
        </w:rPr>
        <w:t>,’’ read the memo drafted by Jason Thielman, the NRSC’s executive director.</w:t>
      </w:r>
      <w:r>
        <w:rPr>
          <w:sz w:val="12"/>
        </w:rPr>
        <w:t xml:space="preserve"> </w:t>
      </w:r>
      <w:r w:rsidRPr="008B6677">
        <w:rPr>
          <w:rStyle w:val="StyleUnderline"/>
        </w:rPr>
        <w:t xml:space="preserve">GOP campaign strategists say they will also be combing through Harris’ record when she ran for president in 2020. </w:t>
      </w:r>
      <w:r w:rsidRPr="008B6677">
        <w:rPr>
          <w:sz w:val="12"/>
        </w:rPr>
        <w:t>“</w:t>
      </w:r>
      <w:r w:rsidRPr="008B6677">
        <w:rPr>
          <w:rStyle w:val="StyleUnderline"/>
          <w:highlight w:val="cyan"/>
        </w:rPr>
        <w:t xml:space="preserve">The DCCC just signaled to their candidates to </w:t>
      </w:r>
      <w:r w:rsidRPr="00CD339F">
        <w:rPr>
          <w:rStyle w:val="StyleUnderline"/>
          <w:highlight w:val="cyan"/>
        </w:rPr>
        <w:t>embrace every extreme</w:t>
      </w:r>
      <w:r w:rsidRPr="00CD339F">
        <w:rPr>
          <w:rStyle w:val="StyleUnderline"/>
        </w:rPr>
        <w:t xml:space="preserve"> San Francisco </w:t>
      </w:r>
      <w:r w:rsidRPr="008B6677">
        <w:rPr>
          <w:rStyle w:val="StyleUnderline"/>
        </w:rPr>
        <w:t>liberal</w:t>
      </w:r>
      <w:r w:rsidRPr="008B6677">
        <w:rPr>
          <w:rStyle w:val="StyleUnderline"/>
          <w:highlight w:val="cyan"/>
        </w:rPr>
        <w:t xml:space="preserve"> policy that Kamala </w:t>
      </w:r>
      <w:r w:rsidRPr="00CD339F">
        <w:rPr>
          <w:rStyle w:val="StyleUnderline"/>
          <w:highlight w:val="cyan"/>
        </w:rPr>
        <w:t>Harris endorsed</w:t>
      </w:r>
      <w:r w:rsidRPr="008B6677">
        <w:rPr>
          <w:sz w:val="12"/>
        </w:rPr>
        <w:t>,’’ said Will Reinert, spokesman for the NRCC, referring to his counterpart Democratic Congressional Campaign Committee. “</w:t>
      </w:r>
      <w:r w:rsidRPr="008B6677">
        <w:rPr>
          <w:rStyle w:val="Emphasis"/>
        </w:rPr>
        <w:t xml:space="preserve">Whether that’s </w:t>
      </w:r>
      <w:r w:rsidRPr="008B6677">
        <w:rPr>
          <w:rStyle w:val="Emphasis"/>
          <w:highlight w:val="cyan"/>
        </w:rPr>
        <w:t xml:space="preserve">banning fracking in Pennsylvania, supporting the </w:t>
      </w:r>
      <w:r w:rsidRPr="008B6677">
        <w:rPr>
          <w:rStyle w:val="Emphasis"/>
        </w:rPr>
        <w:t>Kenosha r</w:t>
      </w:r>
      <w:r w:rsidRPr="008B6677">
        <w:rPr>
          <w:rStyle w:val="Emphasis"/>
          <w:highlight w:val="cyan"/>
        </w:rPr>
        <w:t xml:space="preserve">ioters in Wisconsin or decriminalizing border crossings </w:t>
      </w:r>
      <w:r w:rsidRPr="008B6677">
        <w:rPr>
          <w:rStyle w:val="Emphasis"/>
        </w:rPr>
        <w:t xml:space="preserve">in California. It’s </w:t>
      </w:r>
      <w:r w:rsidRPr="00CD339F">
        <w:rPr>
          <w:rStyle w:val="Emphasis"/>
        </w:rPr>
        <w:t>political suicide, and we are happy to allow Democrats to dig their own political grave.”</w:t>
      </w:r>
    </w:p>
    <w:p w14:paraId="362DA56B" w14:textId="77777777" w:rsidR="006F24FE" w:rsidRDefault="006F24FE" w:rsidP="006F24FE">
      <w:pPr>
        <w:pStyle w:val="Heading3"/>
      </w:pPr>
      <w:r>
        <w:lastRenderedPageBreak/>
        <w:t>UQ --- GOP Win --- Harris</w:t>
      </w:r>
    </w:p>
    <w:p w14:paraId="102FDD14" w14:textId="77777777" w:rsidR="006F24FE" w:rsidRDefault="006F24FE" w:rsidP="006F24FE">
      <w:pPr>
        <w:pStyle w:val="Heading4"/>
        <w:rPr>
          <w:b w:val="0"/>
          <w:bCs/>
        </w:rPr>
      </w:pPr>
      <w:r>
        <w:t xml:space="preserve">Harris opens new attacks against vulnerable red-state Dem Senators – </w:t>
      </w:r>
      <w:r w:rsidRPr="00DF7BB4">
        <w:rPr>
          <w:b w:val="0"/>
          <w:bCs/>
        </w:rPr>
        <w:t>detrimental to their moderate campaigns</w:t>
      </w:r>
    </w:p>
    <w:p w14:paraId="17410EA0" w14:textId="77777777" w:rsidR="006F24FE" w:rsidRDefault="006F24FE" w:rsidP="006F24FE">
      <w:r w:rsidRPr="00DF7BB4">
        <w:t xml:space="preserve">Alexander </w:t>
      </w:r>
      <w:r w:rsidRPr="00DF7BB4">
        <w:rPr>
          <w:rStyle w:val="Style13ptBold"/>
        </w:rPr>
        <w:t>Bolton, 7-23-2024</w:t>
      </w:r>
      <w:r w:rsidRPr="00DF7BB4">
        <w:t xml:space="preserve">, </w:t>
      </w:r>
      <w:r>
        <w:t xml:space="preserve">[Alexander Bolton is a Senior Staff Writer at the Hill, covering the Senate. </w:t>
      </w:r>
      <w:r w:rsidRPr="00DF7BB4">
        <w:t xml:space="preserve">"Rise of Harris roils Senate battleground races", </w:t>
      </w:r>
      <w:r>
        <w:t xml:space="preserve">The </w:t>
      </w:r>
      <w:r w:rsidRPr="00DF7BB4">
        <w:t xml:space="preserve">Hill, </w:t>
      </w:r>
      <w:hyperlink r:id="rId107" w:history="1">
        <w:r w:rsidRPr="00DF7BB4">
          <w:rPr>
            <w:rStyle w:val="Hyperlink"/>
          </w:rPr>
          <w:t>https://thehill.com/homenews/campaign/4786896-harris-vulnerable-senate-democrats/</w:t>
        </w:r>
      </w:hyperlink>
      <w:r>
        <w:t>, accessed 7/23/24, S.A.M.]</w:t>
      </w:r>
    </w:p>
    <w:p w14:paraId="35DAD91B" w14:textId="77777777" w:rsidR="006F24FE" w:rsidRPr="00DF7BB4" w:rsidRDefault="006F24FE" w:rsidP="006F24FE">
      <w:pPr>
        <w:rPr>
          <w:u w:val="single"/>
        </w:rPr>
      </w:pPr>
      <w:r w:rsidRPr="00DF7BB4">
        <w:rPr>
          <w:sz w:val="12"/>
        </w:rPr>
        <w:t xml:space="preserve">President </w:t>
      </w:r>
      <w:r w:rsidRPr="00DF7BB4">
        <w:rPr>
          <w:rStyle w:val="StyleUnderline"/>
        </w:rPr>
        <w:t>Biden’s decision to drop his reelection bid and</w:t>
      </w:r>
      <w:r w:rsidRPr="00DF7BB4">
        <w:rPr>
          <w:sz w:val="12"/>
        </w:rPr>
        <w:t xml:space="preserve"> Vice President </w:t>
      </w:r>
      <w:r w:rsidRPr="00DF7BB4">
        <w:rPr>
          <w:rStyle w:val="StyleUnderline"/>
          <w:highlight w:val="cyan"/>
        </w:rPr>
        <w:t>Harris’s emergence as the front-runner</w:t>
      </w:r>
      <w:r w:rsidRPr="00DF7BB4">
        <w:rPr>
          <w:sz w:val="12"/>
        </w:rPr>
        <w:t xml:space="preserve"> for the Democratic nomination </w:t>
      </w:r>
      <w:r w:rsidRPr="00DF7BB4">
        <w:rPr>
          <w:rStyle w:val="Emphasis"/>
        </w:rPr>
        <w:t xml:space="preserve">has </w:t>
      </w:r>
      <w:r w:rsidRPr="00DF7BB4">
        <w:rPr>
          <w:rStyle w:val="Emphasis"/>
          <w:highlight w:val="cyan"/>
        </w:rPr>
        <w:t xml:space="preserve">vulnerable Senate Democrats scrambling to fend off new GOP attacks on her record. </w:t>
      </w:r>
      <w:r w:rsidRPr="00DF7BB4">
        <w:rPr>
          <w:rStyle w:val="StyleUnderline"/>
        </w:rPr>
        <w:t>Biden’s biggest vulnerability was his age</w:t>
      </w:r>
      <w:r w:rsidRPr="00DF7BB4">
        <w:rPr>
          <w:sz w:val="12"/>
        </w:rPr>
        <w:t xml:space="preserve"> and doubts about his fitness for office, </w:t>
      </w:r>
      <w:r w:rsidRPr="00DF7BB4">
        <w:rPr>
          <w:rStyle w:val="StyleUnderline"/>
        </w:rPr>
        <w:t>but the silver lining</w:t>
      </w:r>
      <w:r w:rsidRPr="00DF7BB4">
        <w:rPr>
          <w:sz w:val="12"/>
        </w:rPr>
        <w:t xml:space="preserve"> for Democrats was that </w:t>
      </w:r>
      <w:r w:rsidRPr="00DF7BB4">
        <w:rPr>
          <w:rStyle w:val="StyleUnderline"/>
          <w:highlight w:val="cyan"/>
        </w:rPr>
        <w:t>Biden’s biggest problems</w:t>
      </w:r>
      <w:r w:rsidRPr="00DF7BB4">
        <w:rPr>
          <w:sz w:val="12"/>
        </w:rPr>
        <w:t xml:space="preserve"> were confined to him as a candidate and </w:t>
      </w:r>
      <w:r w:rsidRPr="00DF7BB4">
        <w:rPr>
          <w:rStyle w:val="StyleUnderline"/>
          <w:highlight w:val="cyan"/>
        </w:rPr>
        <w:t>did not substantially impact Dem</w:t>
      </w:r>
      <w:r w:rsidRPr="00DF7BB4">
        <w:rPr>
          <w:rStyle w:val="StyleUnderline"/>
        </w:rPr>
        <w:t>ocratic</w:t>
      </w:r>
      <w:r w:rsidRPr="00DF7BB4">
        <w:rPr>
          <w:rStyle w:val="StyleUnderline"/>
          <w:highlight w:val="cyan"/>
        </w:rPr>
        <w:t xml:space="preserve"> senators</w:t>
      </w:r>
      <w:r w:rsidRPr="00DF7BB4">
        <w:rPr>
          <w:sz w:val="12"/>
        </w:rPr>
        <w:t xml:space="preserve"> </w:t>
      </w:r>
      <w:proofErr w:type="spellStart"/>
      <w:r w:rsidRPr="00DF7BB4">
        <w:rPr>
          <w:sz w:val="12"/>
        </w:rPr>
        <w:t>downballot</w:t>
      </w:r>
      <w:proofErr w:type="spellEnd"/>
      <w:r w:rsidRPr="00DF7BB4">
        <w:rPr>
          <w:sz w:val="12"/>
        </w:rPr>
        <w:t>, according to polls.</w:t>
      </w:r>
      <w:r>
        <w:rPr>
          <w:sz w:val="12"/>
        </w:rPr>
        <w:t xml:space="preserve"> </w:t>
      </w:r>
      <w:r w:rsidRPr="00DF7BB4">
        <w:rPr>
          <w:sz w:val="12"/>
        </w:rPr>
        <w:t xml:space="preserve">But </w:t>
      </w:r>
      <w:r w:rsidRPr="00DF7BB4">
        <w:rPr>
          <w:rStyle w:val="StyleUnderline"/>
        </w:rPr>
        <w:t xml:space="preserve">now </w:t>
      </w:r>
      <w:r w:rsidRPr="00DF7BB4">
        <w:rPr>
          <w:rStyle w:val="StyleUnderline"/>
          <w:highlight w:val="cyan"/>
        </w:rPr>
        <w:t>incumbents such as Sens</w:t>
      </w:r>
      <w:r w:rsidRPr="00DF7BB4">
        <w:rPr>
          <w:sz w:val="12"/>
          <w:highlight w:val="cyan"/>
        </w:rPr>
        <w:t>.</w:t>
      </w:r>
      <w:r w:rsidRPr="00DF7BB4">
        <w:rPr>
          <w:sz w:val="12"/>
        </w:rPr>
        <w:t xml:space="preserve"> Jon </w:t>
      </w:r>
      <w:r w:rsidRPr="00DF7BB4">
        <w:rPr>
          <w:rStyle w:val="StyleUnderline"/>
          <w:highlight w:val="cyan"/>
        </w:rPr>
        <w:t>Tester</w:t>
      </w:r>
      <w:r w:rsidRPr="00DF7BB4">
        <w:rPr>
          <w:sz w:val="12"/>
        </w:rPr>
        <w:t xml:space="preserve"> (D-Mont.), Sherrod </w:t>
      </w:r>
      <w:r w:rsidRPr="00DF7BB4">
        <w:rPr>
          <w:rStyle w:val="StyleUnderline"/>
          <w:highlight w:val="cyan"/>
        </w:rPr>
        <w:t>Brown</w:t>
      </w:r>
      <w:r w:rsidRPr="00DF7BB4">
        <w:rPr>
          <w:sz w:val="12"/>
        </w:rPr>
        <w:t xml:space="preserve"> (D-Ohio), Bob </w:t>
      </w:r>
      <w:r w:rsidRPr="00DF7BB4">
        <w:rPr>
          <w:rStyle w:val="StyleUnderline"/>
          <w:highlight w:val="cyan"/>
        </w:rPr>
        <w:t>Casey</w:t>
      </w:r>
      <w:r w:rsidRPr="00DF7BB4">
        <w:rPr>
          <w:sz w:val="12"/>
        </w:rPr>
        <w:t xml:space="preserve"> (D-Pa.) </w:t>
      </w:r>
      <w:r w:rsidRPr="00DF7BB4">
        <w:rPr>
          <w:rStyle w:val="StyleUnderline"/>
          <w:highlight w:val="cyan"/>
        </w:rPr>
        <w:t>and</w:t>
      </w:r>
      <w:r w:rsidRPr="00DF7BB4">
        <w:rPr>
          <w:sz w:val="12"/>
        </w:rPr>
        <w:t xml:space="preserve"> Jacky </w:t>
      </w:r>
      <w:r w:rsidRPr="00DF7BB4">
        <w:rPr>
          <w:rStyle w:val="StyleUnderline"/>
          <w:highlight w:val="cyan"/>
        </w:rPr>
        <w:t>Rosen</w:t>
      </w:r>
      <w:r w:rsidRPr="00DF7BB4">
        <w:rPr>
          <w:sz w:val="12"/>
        </w:rPr>
        <w:t xml:space="preserve"> (D-Nev.) </w:t>
      </w:r>
      <w:r w:rsidRPr="00DF7BB4">
        <w:rPr>
          <w:rStyle w:val="StyleUnderline"/>
          <w:highlight w:val="cyan"/>
        </w:rPr>
        <w:t>are being pressed on Harris’s most controversial policy statements</w:t>
      </w:r>
      <w:r w:rsidRPr="00DF7BB4">
        <w:rPr>
          <w:rStyle w:val="StyleUnderline"/>
        </w:rPr>
        <w:t>, stretching back to the 2020 Democratic primary.</w:t>
      </w:r>
      <w:r>
        <w:rPr>
          <w:rStyle w:val="StyleUnderline"/>
        </w:rPr>
        <w:t xml:space="preserve"> </w:t>
      </w:r>
      <w:r w:rsidRPr="00DF7BB4">
        <w:rPr>
          <w:sz w:val="12"/>
        </w:rPr>
        <w:t>Democratic senators had worried that lack of voter enthusiasm for Biden would hurt Democratic turnout in Senate battleground states.</w:t>
      </w:r>
      <w:r>
        <w:rPr>
          <w:sz w:val="12"/>
        </w:rPr>
        <w:t xml:space="preserve"> </w:t>
      </w:r>
      <w:r w:rsidRPr="00DF7BB4">
        <w:rPr>
          <w:sz w:val="12"/>
        </w:rPr>
        <w:t>Democrats don’t know for sure whether Harris as their nominee for president will drive minority and young voters to the polls in significantly higher numbers than Biden would have in November. But they are generally optimistic about her having an energizing effect on the party, pointing out that she raised $81 million during her first 24 hours as a candidate after Biden dropped out of the race.</w:t>
      </w:r>
      <w:r>
        <w:rPr>
          <w:sz w:val="12"/>
        </w:rPr>
        <w:t xml:space="preserve"> </w:t>
      </w:r>
      <w:r w:rsidRPr="00736C06">
        <w:rPr>
          <w:rStyle w:val="Emphasis"/>
          <w:highlight w:val="cyan"/>
        </w:rPr>
        <w:t>The</w:t>
      </w:r>
      <w:r w:rsidRPr="00DF7BB4">
        <w:rPr>
          <w:rStyle w:val="Emphasis"/>
        </w:rPr>
        <w:t xml:space="preserve"> National Republican Senatorial Committee (</w:t>
      </w:r>
      <w:r w:rsidRPr="00736C06">
        <w:rPr>
          <w:rStyle w:val="Emphasis"/>
          <w:highlight w:val="cyan"/>
        </w:rPr>
        <w:t>NRSC</w:t>
      </w:r>
      <w:r w:rsidRPr="00DF7BB4">
        <w:rPr>
          <w:rStyle w:val="Emphasis"/>
        </w:rPr>
        <w:t xml:space="preserve">) </w:t>
      </w:r>
      <w:r w:rsidRPr="00736C06">
        <w:rPr>
          <w:rStyle w:val="Emphasis"/>
          <w:highlight w:val="cyan"/>
        </w:rPr>
        <w:t>circulated a memo</w:t>
      </w:r>
      <w:r w:rsidRPr="00DF7BB4">
        <w:rPr>
          <w:rStyle w:val="Emphasis"/>
        </w:rPr>
        <w:t xml:space="preserve"> to Senate Republican campaigns Monday </w:t>
      </w:r>
      <w:r w:rsidRPr="00736C06">
        <w:rPr>
          <w:rStyle w:val="Emphasis"/>
          <w:highlight w:val="cyan"/>
        </w:rPr>
        <w:t>highlighting controversial elements in Harris’s record</w:t>
      </w:r>
      <w:r w:rsidRPr="00DF7BB4">
        <w:rPr>
          <w:rStyle w:val="Emphasis"/>
        </w:rPr>
        <w:t xml:space="preserve">, ranging </w:t>
      </w:r>
      <w:proofErr w:type="gramStart"/>
      <w:r w:rsidRPr="00DF7BB4">
        <w:rPr>
          <w:rStyle w:val="Emphasis"/>
        </w:rPr>
        <w:t xml:space="preserve">from </w:t>
      </w:r>
      <w:r w:rsidRPr="00736C06">
        <w:rPr>
          <w:rStyle w:val="Emphasis"/>
          <w:highlight w:val="cyan"/>
        </w:rPr>
        <w:t>immigration</w:t>
      </w:r>
      <w:r w:rsidRPr="00DF7BB4">
        <w:rPr>
          <w:rStyle w:val="Emphasis"/>
        </w:rPr>
        <w:t xml:space="preserve"> and </w:t>
      </w:r>
      <w:r w:rsidRPr="00736C06">
        <w:rPr>
          <w:rStyle w:val="Emphasis"/>
          <w:highlight w:val="cyan"/>
        </w:rPr>
        <w:t>border policy,</w:t>
      </w:r>
      <w:proofErr w:type="gramEnd"/>
      <w:r w:rsidRPr="00DF7BB4">
        <w:rPr>
          <w:rStyle w:val="Emphasis"/>
        </w:rPr>
        <w:t xml:space="preserve"> to “</w:t>
      </w:r>
      <w:r w:rsidRPr="00736C06">
        <w:rPr>
          <w:rStyle w:val="Emphasis"/>
          <w:highlight w:val="cyan"/>
        </w:rPr>
        <w:t>Medicare for All</w:t>
      </w:r>
      <w:r w:rsidRPr="00DF7BB4">
        <w:rPr>
          <w:rStyle w:val="Emphasis"/>
        </w:rPr>
        <w:t xml:space="preserve">” </w:t>
      </w:r>
      <w:r w:rsidRPr="00736C06">
        <w:rPr>
          <w:rStyle w:val="Emphasis"/>
          <w:highlight w:val="cyan"/>
        </w:rPr>
        <w:t>and opposition to the Keystone XL pipeline and fracking</w:t>
      </w:r>
      <w:r w:rsidRPr="00DF7BB4">
        <w:rPr>
          <w:rStyle w:val="Emphasis"/>
        </w:rPr>
        <w:t>.</w:t>
      </w:r>
      <w:r>
        <w:rPr>
          <w:rStyle w:val="Emphasis"/>
        </w:rPr>
        <w:t xml:space="preserve"> </w:t>
      </w:r>
      <w:r w:rsidRPr="00DF7BB4">
        <w:rPr>
          <w:sz w:val="12"/>
        </w:rPr>
        <w:t xml:space="preserve">Jason Thielman, executive director of the NRSC, wrote in a memo to campaigns that </w:t>
      </w:r>
      <w:r w:rsidRPr="00DF7BB4">
        <w:rPr>
          <w:rStyle w:val="StyleUnderline"/>
        </w:rPr>
        <w:t>Harris “creates a strong down-ballot opportunity for Republicans.”</w:t>
      </w:r>
      <w:r>
        <w:rPr>
          <w:u w:val="single"/>
        </w:rPr>
        <w:t xml:space="preserve"> </w:t>
      </w:r>
      <w:r w:rsidRPr="00DF7BB4">
        <w:rPr>
          <w:sz w:val="12"/>
        </w:rPr>
        <w:t>“</w:t>
      </w:r>
      <w:r w:rsidRPr="00DF7BB4">
        <w:rPr>
          <w:rStyle w:val="Emphasis"/>
        </w:rPr>
        <w:t xml:space="preserve">An endorsement of Kamala Harris is an endorsement of her extreme agenda, and </w:t>
      </w:r>
      <w:r w:rsidRPr="00736C06">
        <w:rPr>
          <w:rStyle w:val="Emphasis"/>
          <w:highlight w:val="cyan"/>
        </w:rPr>
        <w:t>Harris is arguably a bigger threat to Democrats’ Senate majority than</w:t>
      </w:r>
      <w:r w:rsidRPr="00DF7BB4">
        <w:rPr>
          <w:rStyle w:val="Emphasis"/>
        </w:rPr>
        <w:t xml:space="preserve"> Joe </w:t>
      </w:r>
      <w:r w:rsidRPr="00736C06">
        <w:rPr>
          <w:rStyle w:val="Emphasis"/>
          <w:highlight w:val="cyan"/>
        </w:rPr>
        <w:t>Biden</w:t>
      </w:r>
      <w:r w:rsidRPr="00736C06">
        <w:rPr>
          <w:sz w:val="12"/>
          <w:highlight w:val="cyan"/>
        </w:rPr>
        <w:t>,</w:t>
      </w:r>
      <w:r w:rsidRPr="00DF7BB4">
        <w:rPr>
          <w:sz w:val="12"/>
        </w:rPr>
        <w:t>” he wrote.</w:t>
      </w:r>
      <w:r>
        <w:rPr>
          <w:sz w:val="12"/>
        </w:rPr>
        <w:t xml:space="preserve"> </w:t>
      </w:r>
      <w:r w:rsidRPr="00736C06">
        <w:rPr>
          <w:rStyle w:val="StyleUnderline"/>
          <w:highlight w:val="cyan"/>
        </w:rPr>
        <w:t>Of the Democratic incumbents in tough races, Brown, Casey, Rosen and</w:t>
      </w:r>
      <w:r w:rsidRPr="00DF7BB4">
        <w:rPr>
          <w:rStyle w:val="StyleUnderline"/>
        </w:rPr>
        <w:t xml:space="preserve"> Sen. Tammy </w:t>
      </w:r>
      <w:r w:rsidRPr="00736C06">
        <w:rPr>
          <w:rStyle w:val="StyleUnderline"/>
          <w:highlight w:val="cyan"/>
        </w:rPr>
        <w:t>Baldwin</w:t>
      </w:r>
      <w:r w:rsidRPr="00DF7BB4">
        <w:rPr>
          <w:rStyle w:val="StyleUnderline"/>
        </w:rPr>
        <w:t xml:space="preserve"> (D-Wis.) have </w:t>
      </w:r>
      <w:r w:rsidRPr="00736C06">
        <w:rPr>
          <w:rStyle w:val="StyleUnderline"/>
          <w:highlight w:val="cyan"/>
        </w:rPr>
        <w:t>endorsed Harris for president</w:t>
      </w:r>
      <w:r w:rsidRPr="00DF7BB4">
        <w:rPr>
          <w:rStyle w:val="StyleUnderline"/>
        </w:rPr>
        <w:t>.</w:t>
      </w:r>
      <w:r>
        <w:rPr>
          <w:rStyle w:val="StyleUnderline"/>
        </w:rPr>
        <w:t xml:space="preserve"> </w:t>
      </w:r>
      <w:r w:rsidRPr="00DF7BB4">
        <w:rPr>
          <w:rStyle w:val="StyleUnderline"/>
        </w:rPr>
        <w:t xml:space="preserve">Only </w:t>
      </w:r>
      <w:r w:rsidRPr="00736C06">
        <w:rPr>
          <w:rStyle w:val="StyleUnderline"/>
          <w:highlight w:val="cyan"/>
        </w:rPr>
        <w:t>Tester hadn’t endorsed Harris</w:t>
      </w:r>
      <w:r w:rsidRPr="00DF7BB4">
        <w:rPr>
          <w:sz w:val="12"/>
        </w:rPr>
        <w:t xml:space="preserve"> as of Monday afternoon.</w:t>
      </w:r>
      <w:r>
        <w:rPr>
          <w:sz w:val="12"/>
        </w:rPr>
        <w:t xml:space="preserve"> </w:t>
      </w:r>
      <w:r w:rsidRPr="00DF7BB4">
        <w:rPr>
          <w:sz w:val="12"/>
        </w:rPr>
        <w:t>Tester last week called on Biden not to seek reelection and voiced his support for an open nomination process.</w:t>
      </w:r>
      <w:r>
        <w:rPr>
          <w:sz w:val="12"/>
        </w:rPr>
        <w:t xml:space="preserve"> </w:t>
      </w:r>
      <w:r w:rsidRPr="00DF7BB4">
        <w:rPr>
          <w:rStyle w:val="StyleUnderline"/>
        </w:rPr>
        <w:t xml:space="preserve">Senate Republicans, </w:t>
      </w:r>
      <w:r w:rsidRPr="00736C06">
        <w:rPr>
          <w:rStyle w:val="StyleUnderline"/>
          <w:highlight w:val="cyan"/>
        </w:rPr>
        <w:t>however,</w:t>
      </w:r>
      <w:r w:rsidRPr="00DF7BB4">
        <w:rPr>
          <w:rStyle w:val="StyleUnderline"/>
        </w:rPr>
        <w:t xml:space="preserve"> pointed out that </w:t>
      </w:r>
      <w:r w:rsidRPr="00736C06">
        <w:rPr>
          <w:rStyle w:val="StyleUnderline"/>
          <w:highlight w:val="cyan"/>
        </w:rPr>
        <w:t>Tester encouraged Harris to run for the Senate</w:t>
      </w:r>
      <w:r w:rsidRPr="00DF7BB4">
        <w:rPr>
          <w:rStyle w:val="StyleUnderline"/>
        </w:rPr>
        <w:t xml:space="preserve"> in 2015</w:t>
      </w:r>
      <w:r w:rsidRPr="00DF7BB4">
        <w:rPr>
          <w:sz w:val="12"/>
        </w:rPr>
        <w:t>, when he was chair of the Democratic Senatorial Campaign Committee (DSCC).</w:t>
      </w:r>
      <w:r>
        <w:rPr>
          <w:sz w:val="12"/>
        </w:rPr>
        <w:t xml:space="preserve"> </w:t>
      </w:r>
      <w:r w:rsidRPr="00DF7BB4">
        <w:rPr>
          <w:sz w:val="12"/>
        </w:rPr>
        <w:t xml:space="preserve">Senate Republicans strategists are zeroing in on Harris’s </w:t>
      </w:r>
      <w:proofErr w:type="gramStart"/>
      <w:r w:rsidRPr="00DF7BB4">
        <w:rPr>
          <w:sz w:val="12"/>
        </w:rPr>
        <w:t>vice presidential</w:t>
      </w:r>
      <w:proofErr w:type="gramEnd"/>
      <w:r w:rsidRPr="00DF7BB4">
        <w:rPr>
          <w:sz w:val="12"/>
        </w:rPr>
        <w:t xml:space="preserve"> record as a “border czar.”</w:t>
      </w:r>
      <w:r>
        <w:rPr>
          <w:sz w:val="12"/>
        </w:rPr>
        <w:t xml:space="preserve"> </w:t>
      </w:r>
      <w:r w:rsidRPr="00DF7BB4">
        <w:rPr>
          <w:sz w:val="12"/>
        </w:rPr>
        <w:t>They are highlighting Harris’s opposition while in the Senate to the Trump-era health order known as Title 42, which was used to block migrants from entering the country, and her suggestion that Immigration and Customs Enforcement should be rebuilt “from scratch.”</w:t>
      </w:r>
    </w:p>
    <w:p w14:paraId="27C7B781" w14:textId="77777777" w:rsidR="006F24FE" w:rsidRPr="00DF7BB4" w:rsidRDefault="006F24FE" w:rsidP="006F24FE">
      <w:pPr>
        <w:rPr>
          <w:sz w:val="12"/>
        </w:rPr>
      </w:pPr>
      <w:r w:rsidRPr="00DF7BB4">
        <w:rPr>
          <w:sz w:val="12"/>
        </w:rPr>
        <w:t xml:space="preserve">Senate Republicans say </w:t>
      </w:r>
      <w:r w:rsidRPr="00736C06">
        <w:rPr>
          <w:rStyle w:val="StyleUnderline"/>
          <w:highlight w:val="cyan"/>
        </w:rPr>
        <w:t>Harris’s opposition to fracking will be an issue in</w:t>
      </w:r>
      <w:r w:rsidRPr="00DF7BB4">
        <w:rPr>
          <w:rStyle w:val="StyleUnderline"/>
        </w:rPr>
        <w:t xml:space="preserve"> the </w:t>
      </w:r>
      <w:r w:rsidRPr="00736C06">
        <w:rPr>
          <w:rStyle w:val="StyleUnderline"/>
          <w:highlight w:val="cyan"/>
        </w:rPr>
        <w:t>Pennsylvania</w:t>
      </w:r>
      <w:r w:rsidRPr="00DF7BB4">
        <w:rPr>
          <w:rStyle w:val="StyleUnderline"/>
        </w:rPr>
        <w:t xml:space="preserve"> Senate race,</w:t>
      </w:r>
      <w:r w:rsidRPr="00DF7BB4">
        <w:rPr>
          <w:sz w:val="12"/>
        </w:rPr>
        <w:t xml:space="preserve"> where Casey is running comfortably ahead of his Republican opponent, David McCormick.</w:t>
      </w:r>
      <w:r>
        <w:rPr>
          <w:sz w:val="12"/>
        </w:rPr>
        <w:t xml:space="preserve"> </w:t>
      </w:r>
      <w:r w:rsidRPr="00DF7BB4">
        <w:rPr>
          <w:sz w:val="12"/>
        </w:rPr>
        <w:t xml:space="preserve">They are </w:t>
      </w:r>
      <w:r w:rsidRPr="00DF7BB4">
        <w:rPr>
          <w:rStyle w:val="StyleUnderline"/>
        </w:rPr>
        <w:t xml:space="preserve">also </w:t>
      </w:r>
      <w:r w:rsidRPr="00736C06">
        <w:rPr>
          <w:rStyle w:val="StyleUnderline"/>
          <w:highlight w:val="cyan"/>
        </w:rPr>
        <w:t>highlighting her past support of the G</w:t>
      </w:r>
      <w:r w:rsidRPr="00DF7BB4">
        <w:rPr>
          <w:rStyle w:val="StyleUnderline"/>
        </w:rPr>
        <w:t xml:space="preserve">reen </w:t>
      </w:r>
      <w:r w:rsidRPr="00736C06">
        <w:rPr>
          <w:rStyle w:val="StyleUnderline"/>
          <w:highlight w:val="cyan"/>
        </w:rPr>
        <w:t>N</w:t>
      </w:r>
      <w:r w:rsidRPr="00736C06">
        <w:rPr>
          <w:rStyle w:val="StyleUnderline"/>
        </w:rPr>
        <w:t>ew</w:t>
      </w:r>
      <w:r w:rsidRPr="00DF7BB4">
        <w:rPr>
          <w:rStyle w:val="StyleUnderline"/>
        </w:rPr>
        <w:t xml:space="preserve"> </w:t>
      </w:r>
      <w:r w:rsidRPr="00736C06">
        <w:rPr>
          <w:rStyle w:val="StyleUnderline"/>
          <w:highlight w:val="cyan"/>
        </w:rPr>
        <w:t>D</w:t>
      </w:r>
      <w:r w:rsidRPr="00DF7BB4">
        <w:rPr>
          <w:rStyle w:val="StyleUnderline"/>
        </w:rPr>
        <w:t>eal</w:t>
      </w:r>
      <w:r w:rsidRPr="00DF7BB4">
        <w:rPr>
          <w:sz w:val="12"/>
        </w:rPr>
        <w:t xml:space="preserve"> touted by Rep. Alexandria Ocasio-Cortez (D-N.Y.), </w:t>
      </w:r>
      <w:r w:rsidRPr="00736C06">
        <w:rPr>
          <w:rStyle w:val="StyleUnderline"/>
          <w:highlight w:val="cyan"/>
        </w:rPr>
        <w:t>her praise of a $150 million cut in police funding</w:t>
      </w:r>
      <w:r w:rsidRPr="00DF7BB4">
        <w:rPr>
          <w:rStyle w:val="StyleUnderline"/>
        </w:rPr>
        <w:t xml:space="preserve"> in Los Angeles </w:t>
      </w:r>
      <w:r w:rsidRPr="00736C06">
        <w:rPr>
          <w:rStyle w:val="StyleUnderline"/>
          <w:highlight w:val="cyan"/>
        </w:rPr>
        <w:t>and her call to “reimagine” the role of police</w:t>
      </w:r>
      <w:r w:rsidRPr="00DF7BB4">
        <w:rPr>
          <w:rStyle w:val="StyleUnderline"/>
        </w:rPr>
        <w:t>.</w:t>
      </w:r>
      <w:r>
        <w:rPr>
          <w:rStyle w:val="StyleUnderline"/>
        </w:rPr>
        <w:t xml:space="preserve"> </w:t>
      </w:r>
      <w:r w:rsidRPr="00DF7BB4">
        <w:rPr>
          <w:sz w:val="12"/>
        </w:rPr>
        <w:t>Tommy Garcia, a spokesperson for the DSCC, said the shake-up atop the Democratic ticket won’t substantially impact Senate races where Republicans are “stuck” with “flawed” candidates.</w:t>
      </w:r>
      <w:r>
        <w:rPr>
          <w:sz w:val="12"/>
        </w:rPr>
        <w:t xml:space="preserve"> </w:t>
      </w:r>
      <w:r w:rsidRPr="00DF7BB4">
        <w:rPr>
          <w:sz w:val="12"/>
        </w:rPr>
        <w:t>“Senate Republicans are in meltdown mode because they are still stuck with the same flawed recruits and toxic agenda that have left them trailing Senate Democrats all cycle long. Senate races are candidate vs. candidate battles, and we’ll win because we have the far superior candidates,” Garcia said.</w:t>
      </w:r>
      <w:r>
        <w:rPr>
          <w:sz w:val="12"/>
        </w:rPr>
        <w:t xml:space="preserve"> </w:t>
      </w:r>
      <w:r w:rsidRPr="00DF7BB4">
        <w:rPr>
          <w:sz w:val="12"/>
        </w:rPr>
        <w:t>Other Democrats say that while Republicans are trying to attack Harris’s statements and positions from 2019 and 2020, when she was running in a crowded primary for the Democratic nomination, she can run on her more moderate record as a member of the Biden administration.</w:t>
      </w:r>
      <w:r>
        <w:rPr>
          <w:sz w:val="12"/>
        </w:rPr>
        <w:t xml:space="preserve"> </w:t>
      </w:r>
      <w:r w:rsidRPr="00DF7BB4">
        <w:rPr>
          <w:sz w:val="12"/>
        </w:rPr>
        <w:t>“She’s been in the mainstream of the Democratic Party. When she was attorney general in California, progressives criticized her for being a cop. When she ran for Senate, they said she wasn’t liberal enough. When she ran for president, progressives weren’t really with her,” said Jim Kessler, executive vice president for policy at Third Way, a centrist Democratic think tank.</w:t>
      </w:r>
      <w:r>
        <w:rPr>
          <w:sz w:val="12"/>
        </w:rPr>
        <w:t xml:space="preserve"> </w:t>
      </w:r>
      <w:r w:rsidRPr="00DF7BB4">
        <w:rPr>
          <w:sz w:val="12"/>
        </w:rPr>
        <w:t>“What she has is a now three-and-a-half-year record as vice president in which she can talk about helping to bring down crime, murder rates plummeting, border crossings dropping like a stone, an economy that is the envy of the free world,” he said. “That’s the case she can make. That’s the case she’ll have to make.”</w:t>
      </w:r>
      <w:r>
        <w:rPr>
          <w:sz w:val="12"/>
        </w:rPr>
        <w:t xml:space="preserve"> </w:t>
      </w:r>
      <w:r w:rsidRPr="00DF7BB4">
        <w:rPr>
          <w:sz w:val="12"/>
        </w:rPr>
        <w:t xml:space="preserve">Some Democratic senators, however, in recent weeks were reluctant to join the push to boot Biden from the ticket because of the unpredictable impact </w:t>
      </w:r>
      <w:proofErr w:type="spellStart"/>
      <w:r w:rsidRPr="00DF7BB4">
        <w:rPr>
          <w:sz w:val="12"/>
        </w:rPr>
        <w:t>downballot</w:t>
      </w:r>
      <w:proofErr w:type="spellEnd"/>
      <w:r w:rsidRPr="00DF7BB4">
        <w:rPr>
          <w:sz w:val="12"/>
        </w:rPr>
        <w:t>.</w:t>
      </w:r>
      <w:r>
        <w:rPr>
          <w:sz w:val="12"/>
        </w:rPr>
        <w:t xml:space="preserve"> </w:t>
      </w:r>
      <w:r w:rsidRPr="00DF7BB4">
        <w:rPr>
          <w:sz w:val="12"/>
        </w:rPr>
        <w:t>Senate Majority Leader Chuck Schumer (D-N.Y.) stopped short of endorsing Harris on Monday but said he would meet with her soon.</w:t>
      </w:r>
      <w:r>
        <w:rPr>
          <w:sz w:val="12"/>
        </w:rPr>
        <w:t xml:space="preserve"> </w:t>
      </w:r>
      <w:r w:rsidRPr="00DF7BB4">
        <w:rPr>
          <w:sz w:val="12"/>
        </w:rPr>
        <w:t>“She is rapidly picking up support from grassroots delegates from one end of the country to the other. We look forward to meeting in person with Vice President Harris shortly as we collectively work to unify the Democratic Party and the country,” he said in a statement with House Democratic Leader Hakeem Jeffries (N.Y.).</w:t>
      </w:r>
    </w:p>
    <w:p w14:paraId="33D78969" w14:textId="77777777" w:rsidR="006F24FE" w:rsidRPr="00DF7BB4" w:rsidRDefault="006F24FE" w:rsidP="006F24FE">
      <w:pPr>
        <w:rPr>
          <w:u w:val="single"/>
        </w:rPr>
      </w:pPr>
      <w:r w:rsidRPr="00736C06">
        <w:rPr>
          <w:rStyle w:val="StyleUnderline"/>
          <w:highlight w:val="cyan"/>
        </w:rPr>
        <w:t>Senators who pushed back against efforts to oust Biden</w:t>
      </w:r>
      <w:r w:rsidRPr="00DF7BB4">
        <w:rPr>
          <w:rStyle w:val="StyleUnderline"/>
        </w:rPr>
        <w:t xml:space="preserve"> argued to colleagues</w:t>
      </w:r>
      <w:r w:rsidRPr="00DF7BB4">
        <w:rPr>
          <w:sz w:val="12"/>
        </w:rPr>
        <w:t xml:space="preserve"> privately that </w:t>
      </w:r>
      <w:r w:rsidRPr="00736C06">
        <w:rPr>
          <w:rStyle w:val="StyleUnderline"/>
          <w:highlight w:val="cyan"/>
        </w:rPr>
        <w:t>despite the president’s low approval rating</w:t>
      </w:r>
      <w:r w:rsidRPr="00DF7BB4">
        <w:rPr>
          <w:rStyle w:val="StyleUnderline"/>
        </w:rPr>
        <w:t xml:space="preserve"> and poor performance in battleground state polls, </w:t>
      </w:r>
      <w:r w:rsidRPr="00736C06">
        <w:rPr>
          <w:rStyle w:val="StyleUnderline"/>
          <w:highlight w:val="cyan"/>
        </w:rPr>
        <w:t>he wasn’t dragging down Senate Dem</w:t>
      </w:r>
      <w:r w:rsidRPr="00DF7BB4">
        <w:rPr>
          <w:rStyle w:val="StyleUnderline"/>
        </w:rPr>
        <w:t xml:space="preserve">ocratic </w:t>
      </w:r>
      <w:r w:rsidRPr="00736C06">
        <w:rPr>
          <w:rStyle w:val="StyleUnderline"/>
          <w:highlight w:val="cyan"/>
        </w:rPr>
        <w:t>incumbents</w:t>
      </w:r>
      <w:r w:rsidRPr="00DF7BB4">
        <w:rPr>
          <w:sz w:val="12"/>
        </w:rPr>
        <w:t>.</w:t>
      </w:r>
      <w:r>
        <w:rPr>
          <w:sz w:val="12"/>
        </w:rPr>
        <w:t xml:space="preserve"> </w:t>
      </w:r>
      <w:r w:rsidRPr="00DF7BB4">
        <w:rPr>
          <w:sz w:val="12"/>
        </w:rPr>
        <w:t xml:space="preserve">These </w:t>
      </w:r>
      <w:r w:rsidRPr="00DF7BB4">
        <w:rPr>
          <w:rStyle w:val="StyleUnderline"/>
        </w:rPr>
        <w:t xml:space="preserve">Biden allies </w:t>
      </w:r>
      <w:r w:rsidRPr="00736C06">
        <w:rPr>
          <w:rStyle w:val="StyleUnderline"/>
          <w:highlight w:val="cyan"/>
        </w:rPr>
        <w:t>warned Harris</w:t>
      </w:r>
      <w:r w:rsidRPr="00DF7BB4">
        <w:rPr>
          <w:rStyle w:val="StyleUnderline"/>
        </w:rPr>
        <w:t xml:space="preserve"> would become the nominee if Biden </w:t>
      </w:r>
      <w:r w:rsidRPr="00DF7BB4">
        <w:rPr>
          <w:rStyle w:val="StyleUnderline"/>
        </w:rPr>
        <w:lastRenderedPageBreak/>
        <w:t xml:space="preserve">dropped out and might </w:t>
      </w:r>
      <w:r w:rsidRPr="00736C06">
        <w:rPr>
          <w:rStyle w:val="StyleUnderline"/>
          <w:highlight w:val="cyan"/>
        </w:rPr>
        <w:t>become a liability for</w:t>
      </w:r>
      <w:r w:rsidRPr="00736C06">
        <w:rPr>
          <w:rStyle w:val="StyleUnderline"/>
        </w:rPr>
        <w:t xml:space="preserve"> </w:t>
      </w:r>
      <w:proofErr w:type="spellStart"/>
      <w:r w:rsidRPr="00736C06">
        <w:rPr>
          <w:rStyle w:val="StyleUnderline"/>
        </w:rPr>
        <w:t>downballot</w:t>
      </w:r>
      <w:proofErr w:type="spellEnd"/>
      <w:r w:rsidRPr="00736C06">
        <w:rPr>
          <w:rStyle w:val="StyleUnderline"/>
        </w:rPr>
        <w:t xml:space="preserve"> Senate Democratic </w:t>
      </w:r>
      <w:r w:rsidRPr="00736C06">
        <w:rPr>
          <w:rStyle w:val="StyleUnderline"/>
          <w:highlight w:val="cyan"/>
        </w:rPr>
        <w:t>incumbents,</w:t>
      </w:r>
      <w:r w:rsidRPr="00DF7BB4">
        <w:rPr>
          <w:sz w:val="12"/>
        </w:rPr>
        <w:t xml:space="preserve"> according to a person familiar with internal caucus discussions.</w:t>
      </w:r>
      <w:r>
        <w:rPr>
          <w:sz w:val="12"/>
        </w:rPr>
        <w:t xml:space="preserve"> </w:t>
      </w:r>
      <w:r w:rsidRPr="00DF7BB4">
        <w:rPr>
          <w:sz w:val="12"/>
        </w:rPr>
        <w:t>As of recently, every Democratic incumbent was running ahead of their Republican challenger in internal and high-quality public polls, except for Tester, who’s running neck and neck with Republican Tim Sheehy.</w:t>
      </w:r>
      <w:r>
        <w:rPr>
          <w:sz w:val="12"/>
        </w:rPr>
        <w:t xml:space="preserve"> </w:t>
      </w:r>
      <w:r w:rsidRPr="00DF7BB4">
        <w:rPr>
          <w:sz w:val="12"/>
        </w:rPr>
        <w:t xml:space="preserve">Now those </w:t>
      </w:r>
      <w:r w:rsidRPr="00736C06">
        <w:rPr>
          <w:rStyle w:val="StyleUnderline"/>
          <w:highlight w:val="cyan"/>
        </w:rPr>
        <w:t>warnings from two weeks ago are reverberating</w:t>
      </w:r>
      <w:r w:rsidRPr="00DF7BB4">
        <w:rPr>
          <w:rStyle w:val="StyleUnderline"/>
        </w:rPr>
        <w:t xml:space="preserve">, as </w:t>
      </w:r>
      <w:r w:rsidRPr="00736C06">
        <w:rPr>
          <w:rStyle w:val="StyleUnderline"/>
          <w:highlight w:val="cyan"/>
        </w:rPr>
        <w:t>Republican strategists comb through Harris’s record to find ammunition to use in Senate races</w:t>
      </w:r>
      <w:r w:rsidRPr="00DF7BB4">
        <w:rPr>
          <w:rStyle w:val="StyleUnderline"/>
        </w:rPr>
        <w:t>.</w:t>
      </w:r>
      <w:r>
        <w:rPr>
          <w:sz w:val="12"/>
        </w:rPr>
        <w:t xml:space="preserve"> </w:t>
      </w:r>
      <w:r w:rsidRPr="00DF7BB4">
        <w:rPr>
          <w:sz w:val="12"/>
        </w:rPr>
        <w:t xml:space="preserve">The </w:t>
      </w:r>
      <w:r w:rsidRPr="00736C06">
        <w:rPr>
          <w:rStyle w:val="StyleUnderline"/>
          <w:highlight w:val="cyan"/>
        </w:rPr>
        <w:t>NRSC memo circulated</w:t>
      </w:r>
      <w:r w:rsidRPr="00DF7BB4">
        <w:rPr>
          <w:rStyle w:val="StyleUnderline"/>
        </w:rPr>
        <w:t xml:space="preserve"> Monday highlighted that </w:t>
      </w:r>
      <w:r w:rsidRPr="00736C06">
        <w:rPr>
          <w:rStyle w:val="StyleUnderline"/>
          <w:highlight w:val="cyan"/>
        </w:rPr>
        <w:t>Harris was scored</w:t>
      </w:r>
      <w:r w:rsidRPr="00DF7BB4">
        <w:rPr>
          <w:sz w:val="12"/>
        </w:rPr>
        <w:t xml:space="preserve"> by GovTrack.us </w:t>
      </w:r>
      <w:r w:rsidRPr="00736C06">
        <w:rPr>
          <w:rStyle w:val="StyleUnderline"/>
          <w:highlight w:val="cyan"/>
        </w:rPr>
        <w:t>as the most liberal senator</w:t>
      </w:r>
      <w:r w:rsidRPr="00DF7BB4">
        <w:rPr>
          <w:rStyle w:val="StyleUnderline"/>
        </w:rPr>
        <w:t xml:space="preserve"> in 2019.</w:t>
      </w:r>
    </w:p>
    <w:p w14:paraId="6EBF47CD" w14:textId="77777777" w:rsidR="006F24FE" w:rsidRDefault="006F24FE" w:rsidP="006F24FE">
      <w:pPr>
        <w:rPr>
          <w:sz w:val="12"/>
        </w:rPr>
      </w:pPr>
      <w:r w:rsidRPr="00DF7BB4">
        <w:rPr>
          <w:sz w:val="12"/>
        </w:rPr>
        <w:t xml:space="preserve">It </w:t>
      </w:r>
      <w:r w:rsidRPr="00736C06">
        <w:rPr>
          <w:rStyle w:val="StyleUnderline"/>
          <w:highlight w:val="cyan"/>
        </w:rPr>
        <w:t>cited Harris’s role as Biden’s “border czar” and her pledge</w:t>
      </w:r>
      <w:r w:rsidRPr="00DF7BB4">
        <w:rPr>
          <w:rStyle w:val="StyleUnderline"/>
        </w:rPr>
        <w:t xml:space="preserve"> in the 2020 Democratic presidential primary to seek </w:t>
      </w:r>
      <w:r w:rsidRPr="00736C06">
        <w:rPr>
          <w:rStyle w:val="StyleUnderline"/>
          <w:highlight w:val="cyan"/>
        </w:rPr>
        <w:t>to decriminalize illegal border crossings</w:t>
      </w:r>
      <w:r w:rsidRPr="00DF7BB4">
        <w:rPr>
          <w:rStyle w:val="StyleUnderline"/>
        </w:rPr>
        <w:t>, something that most Democratic candidates for president also supported at the time</w:t>
      </w:r>
      <w:r w:rsidRPr="00DF7BB4">
        <w:rPr>
          <w:sz w:val="12"/>
        </w:rPr>
        <w:t xml:space="preserve">, </w:t>
      </w:r>
      <w:proofErr w:type="gramStart"/>
      <w:r w:rsidRPr="00DF7BB4">
        <w:rPr>
          <w:sz w:val="12"/>
        </w:rPr>
        <w:t>with the exception of</w:t>
      </w:r>
      <w:proofErr w:type="gramEnd"/>
      <w:r w:rsidRPr="00DF7BB4">
        <w:rPr>
          <w:sz w:val="12"/>
        </w:rPr>
        <w:t xml:space="preserve"> Sen. Michael Bennet (D-Colo.).</w:t>
      </w:r>
      <w:r>
        <w:rPr>
          <w:sz w:val="12"/>
        </w:rPr>
        <w:t xml:space="preserve"> </w:t>
      </w:r>
      <w:r w:rsidRPr="00DF7BB4">
        <w:rPr>
          <w:sz w:val="12"/>
        </w:rPr>
        <w:t xml:space="preserve">It </w:t>
      </w:r>
      <w:r w:rsidRPr="00DF7BB4">
        <w:rPr>
          <w:rStyle w:val="StyleUnderline"/>
        </w:rPr>
        <w:t xml:space="preserve">noted </w:t>
      </w:r>
      <w:r w:rsidRPr="00736C06">
        <w:rPr>
          <w:rStyle w:val="StyleUnderline"/>
          <w:highlight w:val="cyan"/>
        </w:rPr>
        <w:t>her statement in 2018</w:t>
      </w:r>
      <w:r w:rsidRPr="00DF7BB4">
        <w:rPr>
          <w:rStyle w:val="StyleUnderline"/>
        </w:rPr>
        <w:t xml:space="preserve"> that </w:t>
      </w:r>
      <w:r w:rsidRPr="00736C06">
        <w:rPr>
          <w:rStyle w:val="StyleUnderline"/>
          <w:highlight w:val="cyan"/>
        </w:rPr>
        <w:t>Congress should overhaul the nation’s immigration system and maybe “start from scratch” by eliminating</w:t>
      </w:r>
      <w:r w:rsidRPr="00DF7BB4">
        <w:rPr>
          <w:rStyle w:val="StyleUnderline"/>
        </w:rPr>
        <w:t xml:space="preserve"> the </w:t>
      </w:r>
      <w:r w:rsidRPr="00736C06">
        <w:rPr>
          <w:rStyle w:val="StyleUnderline"/>
          <w:highlight w:val="cyan"/>
        </w:rPr>
        <w:t>I</w:t>
      </w:r>
      <w:r w:rsidRPr="00DF7BB4">
        <w:rPr>
          <w:rStyle w:val="StyleUnderline"/>
        </w:rPr>
        <w:t xml:space="preserve">mmigration and </w:t>
      </w:r>
      <w:r w:rsidRPr="00736C06">
        <w:rPr>
          <w:rStyle w:val="StyleUnderline"/>
          <w:highlight w:val="cyan"/>
        </w:rPr>
        <w:t>C</w:t>
      </w:r>
      <w:r w:rsidRPr="00DF7BB4">
        <w:rPr>
          <w:rStyle w:val="StyleUnderline"/>
        </w:rPr>
        <w:t xml:space="preserve">ustoms </w:t>
      </w:r>
      <w:r w:rsidRPr="00736C06">
        <w:rPr>
          <w:rStyle w:val="StyleUnderline"/>
          <w:highlight w:val="cyan"/>
        </w:rPr>
        <w:t>E</w:t>
      </w:r>
      <w:r w:rsidRPr="00DF7BB4">
        <w:rPr>
          <w:rStyle w:val="StyleUnderline"/>
        </w:rPr>
        <w:t>nforcement agency.</w:t>
      </w:r>
      <w:r>
        <w:rPr>
          <w:rStyle w:val="StyleUnderline"/>
        </w:rPr>
        <w:t xml:space="preserve"> </w:t>
      </w:r>
      <w:r w:rsidRPr="00DF7BB4">
        <w:rPr>
          <w:sz w:val="12"/>
        </w:rPr>
        <w:t xml:space="preserve">It </w:t>
      </w:r>
      <w:r w:rsidRPr="00736C06">
        <w:rPr>
          <w:rStyle w:val="StyleUnderline"/>
          <w:highlight w:val="cyan"/>
        </w:rPr>
        <w:t>pointed to her support for a pathway to citizenship for</w:t>
      </w:r>
      <w:r w:rsidRPr="00DF7BB4">
        <w:rPr>
          <w:rStyle w:val="StyleUnderline"/>
        </w:rPr>
        <w:t xml:space="preserve"> millions of </w:t>
      </w:r>
      <w:r w:rsidRPr="00736C06">
        <w:rPr>
          <w:rStyle w:val="StyleUnderline"/>
          <w:highlight w:val="cyan"/>
        </w:rPr>
        <w:t>people living in the country illegall</w:t>
      </w:r>
      <w:r w:rsidRPr="00DF7BB4">
        <w:rPr>
          <w:rStyle w:val="StyleUnderline"/>
        </w:rPr>
        <w:t>y</w:t>
      </w:r>
      <w:r w:rsidRPr="00DF7BB4">
        <w:rPr>
          <w:sz w:val="12"/>
        </w:rPr>
        <w:t>, which has been a cornerstone of Democratic immigration policy since the Senate passed comprehensive immigration reform in 2013.</w:t>
      </w:r>
      <w:r>
        <w:rPr>
          <w:sz w:val="12"/>
        </w:rPr>
        <w:t xml:space="preserve"> </w:t>
      </w:r>
      <w:r w:rsidRPr="00DF7BB4">
        <w:rPr>
          <w:rStyle w:val="StyleUnderline"/>
        </w:rPr>
        <w:t xml:space="preserve">Senate Republicans are also citing Harris’s statement </w:t>
      </w:r>
      <w:r w:rsidRPr="00DF7BB4">
        <w:rPr>
          <w:sz w:val="12"/>
        </w:rPr>
        <w:t xml:space="preserve">in 2019 </w:t>
      </w:r>
      <w:r w:rsidRPr="00DF7BB4">
        <w:rPr>
          <w:rStyle w:val="StyleUnderline"/>
        </w:rPr>
        <w:t xml:space="preserve">that, </w:t>
      </w:r>
      <w:r w:rsidRPr="00736C06">
        <w:rPr>
          <w:rStyle w:val="StyleUnderline"/>
          <w:highlight w:val="cyan"/>
        </w:rPr>
        <w:t>as president, she would support abolishing the filibuster</w:t>
      </w:r>
      <w:r w:rsidRPr="00DF7BB4">
        <w:rPr>
          <w:sz w:val="12"/>
        </w:rPr>
        <w:t xml:space="preserve"> to pass sweeping climate change legislation, and her 2019 co-sponsorship of Sen. Bernie Sanders’s (I-Vt.) proposal to expand Medicare to cover all Americans.</w:t>
      </w:r>
      <w:r>
        <w:rPr>
          <w:sz w:val="12"/>
        </w:rPr>
        <w:t xml:space="preserve"> </w:t>
      </w:r>
      <w:r w:rsidRPr="00736C06">
        <w:rPr>
          <w:rStyle w:val="Emphasis"/>
          <w:highlight w:val="cyan"/>
        </w:rPr>
        <w:t>They will try to tag Democratic candidates with Harris’s initial endorsement</w:t>
      </w:r>
      <w:r w:rsidRPr="00DF7BB4">
        <w:rPr>
          <w:rStyle w:val="Emphasis"/>
        </w:rPr>
        <w:t xml:space="preserve"> in 2019 for </w:t>
      </w:r>
      <w:r w:rsidRPr="00736C06">
        <w:rPr>
          <w:rStyle w:val="Emphasis"/>
          <w:highlight w:val="cyan"/>
        </w:rPr>
        <w:t>abolishing private health insurance</w:t>
      </w:r>
      <w:r w:rsidRPr="00DF7BB4">
        <w:rPr>
          <w:rStyle w:val="Emphasis"/>
        </w:rPr>
        <w:t xml:space="preserve"> as part of a broader plan to expand Medicare</w:t>
      </w:r>
      <w:r w:rsidRPr="00DF7BB4">
        <w:rPr>
          <w:sz w:val="12"/>
        </w:rPr>
        <w:t>, something she later disavowed. Harris later said she misheard a question about the issue at one of the presidential debates.</w:t>
      </w:r>
    </w:p>
    <w:p w14:paraId="3B326854" w14:textId="77777777" w:rsidR="006F24FE" w:rsidRDefault="006F24FE" w:rsidP="006F24FE">
      <w:pPr>
        <w:pStyle w:val="Heading3"/>
      </w:pPr>
      <w:r>
        <w:lastRenderedPageBreak/>
        <w:t>UQ --- GOP Win --- Pennsylvania</w:t>
      </w:r>
    </w:p>
    <w:p w14:paraId="17D924BA" w14:textId="77777777" w:rsidR="006F24FE" w:rsidRPr="00DD5447" w:rsidRDefault="006F24FE" w:rsidP="006F24FE">
      <w:pPr>
        <w:pStyle w:val="Heading4"/>
        <w:rPr>
          <w:b w:val="0"/>
          <w:bCs/>
        </w:rPr>
      </w:pPr>
      <w:r>
        <w:t xml:space="preserve">Senator Casey </w:t>
      </w:r>
      <w:r w:rsidRPr="00DD5447">
        <w:rPr>
          <w:b w:val="0"/>
          <w:bCs/>
        </w:rPr>
        <w:t>(D-PA)</w:t>
      </w:r>
      <w:r>
        <w:rPr>
          <w:b w:val="0"/>
          <w:bCs/>
        </w:rPr>
        <w:t xml:space="preserve"> </w:t>
      </w:r>
      <w:r>
        <w:t xml:space="preserve">is failing to connect with rural voters – </w:t>
      </w:r>
      <w:r w:rsidRPr="00DD5447">
        <w:rPr>
          <w:b w:val="0"/>
          <w:bCs/>
        </w:rPr>
        <w:t>Harris’ position on fracking and Biden’s age problems don’t help him.</w:t>
      </w:r>
    </w:p>
    <w:p w14:paraId="0062AE9E" w14:textId="77777777" w:rsidR="006F24FE" w:rsidRDefault="006F24FE" w:rsidP="006F24FE">
      <w:r w:rsidRPr="00DD5447">
        <w:t xml:space="preserve">Salena </w:t>
      </w:r>
      <w:r w:rsidRPr="00DD5447">
        <w:rPr>
          <w:rStyle w:val="Style13ptBold"/>
        </w:rPr>
        <w:t>Zito, 7-24-2024,</w:t>
      </w:r>
      <w:r w:rsidRPr="00DD5447">
        <w:t xml:space="preserve"> </w:t>
      </w:r>
      <w:r>
        <w:t>[</w:t>
      </w:r>
      <w:r w:rsidRPr="00DD5447">
        <w:t>Salena Zito joined the </w:t>
      </w:r>
      <w:r w:rsidRPr="00DD5447">
        <w:rPr>
          <w:i/>
          <w:iCs/>
        </w:rPr>
        <w:t>Washington Examiner</w:t>
      </w:r>
      <w:r w:rsidRPr="00DD5447">
        <w:t> in 2016 as a Pittsburgh-based columnist and reporter. She is the author of </w:t>
      </w:r>
      <w:r w:rsidRPr="00DD5447">
        <w:rPr>
          <w:i/>
          <w:iCs/>
        </w:rPr>
        <w:t>The Great Revolt</w:t>
      </w:r>
      <w:r w:rsidRPr="00DD5447">
        <w:t>. She previously wrote for the </w:t>
      </w:r>
      <w:r w:rsidRPr="00DD5447">
        <w:rPr>
          <w:i/>
          <w:iCs/>
        </w:rPr>
        <w:t>Atlantic</w:t>
      </w:r>
      <w:r w:rsidRPr="00DD5447">
        <w:t> and spent 11 years at the </w:t>
      </w:r>
      <w:r w:rsidRPr="00DD5447">
        <w:rPr>
          <w:i/>
          <w:iCs/>
        </w:rPr>
        <w:t>Pittsburgh Tribune-Review</w:t>
      </w:r>
      <w:r w:rsidRPr="00DD5447">
        <w:t> as both a reporter and a columnist covering national politics. Before that, she worked for the Pittsburgh Steelers and held staff positions for both Democratic and Republican elected officials in Pennsylvania. She has interviewed every president and vice president in the 21st century. In the 2016 election cycle, she interviewed 22 presidential candidates, both Democrats and Republicans.</w:t>
      </w:r>
      <w:r>
        <w:t xml:space="preserve"> </w:t>
      </w:r>
      <w:r w:rsidRPr="00DD5447">
        <w:t xml:space="preserve">"Does Pennsylvania’s Sen. Casey have a Kamala Harris problem?", Washington Examiner - Political News and Conservative Analysis About Congress, the President, and the Federal Government, </w:t>
      </w:r>
      <w:hyperlink r:id="rId108" w:history="1">
        <w:r w:rsidRPr="00852F22">
          <w:rPr>
            <w:rStyle w:val="Hyperlink"/>
          </w:rPr>
          <w:t>https://www.washingtonexaminer.com/opinion/columnists/3098233/does-casey-have-a-harris-problem/</w:t>
        </w:r>
      </w:hyperlink>
      <w:r>
        <w:t>, accessed 7/25/24, S.A.M.]</w:t>
      </w:r>
    </w:p>
    <w:p w14:paraId="64D19BF8" w14:textId="77777777" w:rsidR="006F24FE" w:rsidRPr="00DD5447" w:rsidRDefault="006F24FE" w:rsidP="006F24FE">
      <w:pPr>
        <w:rPr>
          <w:sz w:val="12"/>
        </w:rPr>
      </w:pPr>
      <w:r w:rsidRPr="00DD5447">
        <w:rPr>
          <w:rStyle w:val="StyleUnderline"/>
        </w:rPr>
        <w:t xml:space="preserve">Six years later, </w:t>
      </w:r>
      <w:r w:rsidRPr="00DD5447">
        <w:rPr>
          <w:rStyle w:val="StyleUnderline"/>
          <w:highlight w:val="cyan"/>
        </w:rPr>
        <w:t>Casey is facing a very different dynamic with his former Senate colleague and</w:t>
      </w:r>
      <w:r w:rsidRPr="00DD5447">
        <w:rPr>
          <w:rStyle w:val="StyleUnderline"/>
        </w:rPr>
        <w:t xml:space="preserve"> current vice president, </w:t>
      </w:r>
      <w:r w:rsidRPr="00DD5447">
        <w:rPr>
          <w:rStyle w:val="StyleUnderline"/>
          <w:highlight w:val="cyan"/>
        </w:rPr>
        <w:t>his party’s likely nominee for president</w:t>
      </w:r>
      <w:r w:rsidRPr="00DD5447">
        <w:rPr>
          <w:rStyle w:val="StyleUnderline"/>
        </w:rPr>
        <w:t xml:space="preserve">. </w:t>
      </w:r>
      <w:r w:rsidRPr="00DD5447">
        <w:rPr>
          <w:sz w:val="12"/>
        </w:rPr>
        <w:t xml:space="preserve">Casey has shared a deep personal relationship with President Joe Biden that </w:t>
      </w:r>
      <w:proofErr w:type="gramStart"/>
      <w:r w:rsidRPr="00DD5447">
        <w:rPr>
          <w:sz w:val="12"/>
        </w:rPr>
        <w:t>dates back to</w:t>
      </w:r>
      <w:proofErr w:type="gramEnd"/>
      <w:r w:rsidRPr="00DD5447">
        <w:rPr>
          <w:sz w:val="12"/>
        </w:rPr>
        <w:t xml:space="preserve"> the 1980s when his father, the late Bob Casey Sr., was this state’s governor. They grew up, albeit two decades apart, on the same North Washington Avenue, and Biden was quick to embrace Casey when he decided in 2005 to run for the Senate.</w:t>
      </w:r>
      <w:r>
        <w:rPr>
          <w:sz w:val="12"/>
        </w:rPr>
        <w:t xml:space="preserve"> </w:t>
      </w:r>
      <w:r w:rsidRPr="00DD5447">
        <w:rPr>
          <w:sz w:val="12"/>
        </w:rPr>
        <w:t>When Casey defeated Republican incumbent Rick Santorum the next year, Biden pressed Senate leadership to give Casey prestigious committee assignments, and in return, Casey was first out of the gate to endorse Biden for president in April 2019. Casey was with Biden on Election Day in Scranton in November 2020 when he convinced the soon-to-be president to stop by to say hello to his mother, Ellen. And Casey even stood by Biden after his disastrous debate last month.</w:t>
      </w:r>
      <w:r>
        <w:rPr>
          <w:sz w:val="12"/>
        </w:rPr>
        <w:t xml:space="preserve"> </w:t>
      </w:r>
      <w:r w:rsidRPr="00DD5447">
        <w:rPr>
          <w:rStyle w:val="StyleUnderline"/>
          <w:highlight w:val="cyan"/>
        </w:rPr>
        <w:t>Casey,</w:t>
      </w:r>
      <w:r w:rsidRPr="00DD5447">
        <w:rPr>
          <w:sz w:val="12"/>
        </w:rPr>
        <w:t xml:space="preserve"> </w:t>
      </w:r>
      <w:r w:rsidRPr="00DD5447">
        <w:rPr>
          <w:sz w:val="12"/>
          <w:highlight w:val="cyan"/>
        </w:rPr>
        <w:t>l</w:t>
      </w:r>
      <w:r w:rsidRPr="00DD5447">
        <w:rPr>
          <w:sz w:val="12"/>
        </w:rPr>
        <w:t xml:space="preserve">ike his party, </w:t>
      </w:r>
      <w:r w:rsidRPr="00DD5447">
        <w:rPr>
          <w:rStyle w:val="StyleUnderline"/>
          <w:highlight w:val="cyan"/>
        </w:rPr>
        <w:t>has moved significantly more left of center since 2004</w:t>
      </w:r>
      <w:r w:rsidRPr="00DD5447">
        <w:rPr>
          <w:rStyle w:val="StyleUnderline"/>
        </w:rPr>
        <w:t xml:space="preserve"> — an ideological place he never occupied before he won his Senate seat.</w:t>
      </w:r>
      <w:r>
        <w:rPr>
          <w:sz w:val="12"/>
        </w:rPr>
        <w:t xml:space="preserve"> </w:t>
      </w:r>
      <w:r w:rsidRPr="00DD5447">
        <w:rPr>
          <w:sz w:val="12"/>
        </w:rPr>
        <w:t xml:space="preserve">In fact, </w:t>
      </w:r>
      <w:r w:rsidRPr="00DD5447">
        <w:rPr>
          <w:rStyle w:val="StyleUnderline"/>
        </w:rPr>
        <w:t xml:space="preserve">in 2004, </w:t>
      </w:r>
      <w:r w:rsidRPr="00DD5447">
        <w:rPr>
          <w:rStyle w:val="StyleUnderline"/>
          <w:highlight w:val="cyan"/>
        </w:rPr>
        <w:t>after he won an overwhelming successful race for state treasurer, he told the local press that his party’s loss</w:t>
      </w:r>
      <w:r w:rsidRPr="00DD5447">
        <w:rPr>
          <w:rStyle w:val="StyleUnderline"/>
        </w:rPr>
        <w:t xml:space="preserve"> to</w:t>
      </w:r>
      <w:r w:rsidRPr="00DD5447">
        <w:rPr>
          <w:sz w:val="12"/>
        </w:rPr>
        <w:t xml:space="preserve"> incumbent Republican President George </w:t>
      </w:r>
      <w:r w:rsidRPr="00DD5447">
        <w:rPr>
          <w:rStyle w:val="StyleUnderline"/>
        </w:rPr>
        <w:t>W.</w:t>
      </w:r>
      <w:r w:rsidRPr="00DD5447">
        <w:rPr>
          <w:sz w:val="12"/>
        </w:rPr>
        <w:t xml:space="preserve"> Bush </w:t>
      </w:r>
      <w:r w:rsidRPr="00DD5447">
        <w:rPr>
          <w:rStyle w:val="Emphasis"/>
          <w:highlight w:val="cyan"/>
        </w:rPr>
        <w:t>was “a total repudiation of the national party; if our national campaign for president can’t attract rural Democrats, we’re never going to win</w:t>
      </w:r>
      <w:r w:rsidRPr="00DD5447">
        <w:rPr>
          <w:sz w:val="12"/>
        </w:rPr>
        <w:t>,” he said.</w:t>
      </w:r>
      <w:r>
        <w:rPr>
          <w:sz w:val="12"/>
        </w:rPr>
        <w:t xml:space="preserve"> </w:t>
      </w:r>
      <w:r w:rsidRPr="00DD5447">
        <w:rPr>
          <w:sz w:val="12"/>
        </w:rPr>
        <w:t>Casey blamed the national party for allowing “the Hollywood crowd and the entertainment crowd to speak for Democrats in a hate speech way that really, really angers voters in both parties.”</w:t>
      </w:r>
    </w:p>
    <w:p w14:paraId="58595841" w14:textId="77777777" w:rsidR="006F24FE" w:rsidRPr="00DD5447" w:rsidRDefault="006F24FE" w:rsidP="006F24FE">
      <w:pPr>
        <w:rPr>
          <w:b/>
          <w:iCs/>
          <w:u w:val="single"/>
        </w:rPr>
      </w:pPr>
      <w:r w:rsidRPr="00DD5447">
        <w:rPr>
          <w:rStyle w:val="StyleUnderline"/>
        </w:rPr>
        <w:t>In 2006,</w:t>
      </w:r>
      <w:r w:rsidRPr="00DD5447">
        <w:rPr>
          <w:sz w:val="12"/>
        </w:rPr>
        <w:t xml:space="preserve"> when running for Senate, </w:t>
      </w:r>
      <w:r w:rsidRPr="00DD5447">
        <w:rPr>
          <w:rStyle w:val="StyleUnderline"/>
        </w:rPr>
        <w:t>he told the Harrisburg Patriot-News “All I know is I’ve been a pro-life Democrat for my whole public life, and I’ll always be.”</w:t>
      </w:r>
      <w:r>
        <w:rPr>
          <w:sz w:val="12"/>
        </w:rPr>
        <w:t xml:space="preserve"> </w:t>
      </w:r>
      <w:r w:rsidRPr="00DD5447">
        <w:rPr>
          <w:sz w:val="12"/>
        </w:rPr>
        <w:t xml:space="preserve">Twenty years later, </w:t>
      </w:r>
      <w:r w:rsidRPr="00DD5447">
        <w:rPr>
          <w:rStyle w:val="Emphasis"/>
          <w:highlight w:val="cyan"/>
        </w:rPr>
        <w:t>Casey will inevitably have to answer to voters for</w:t>
      </w:r>
      <w:r w:rsidRPr="00DD5447">
        <w:rPr>
          <w:rStyle w:val="Emphasis"/>
        </w:rPr>
        <w:t xml:space="preserve"> several things in his bid for an unprecedented fourth term: How does he square </w:t>
      </w:r>
      <w:r w:rsidRPr="00DD5447">
        <w:rPr>
          <w:rStyle w:val="Emphasis"/>
          <w:highlight w:val="cyan"/>
        </w:rPr>
        <w:t>his worldview with Harris’s on issues such as her pledge to end all fracking if she is elected president, her insistence she would not treat illegal entrants to this country as criminals, her belief that there are too many police officers on the streets, and her support of Biden’s economic policies that a majority of voters reject in polling?</w:t>
      </w:r>
      <w:r>
        <w:rPr>
          <w:rStyle w:val="Emphasis"/>
        </w:rPr>
        <w:t xml:space="preserve"> </w:t>
      </w:r>
      <w:r w:rsidRPr="00DD5447">
        <w:rPr>
          <w:sz w:val="12"/>
        </w:rPr>
        <w:t xml:space="preserve">Keystone College political science professor Jeff </w:t>
      </w:r>
      <w:proofErr w:type="spellStart"/>
      <w:r w:rsidRPr="00DD5447">
        <w:rPr>
          <w:sz w:val="12"/>
        </w:rPr>
        <w:t>Brauer</w:t>
      </w:r>
      <w:proofErr w:type="spellEnd"/>
      <w:r w:rsidRPr="00DD5447">
        <w:rPr>
          <w:sz w:val="12"/>
        </w:rPr>
        <w:t xml:space="preserve"> said </w:t>
      </w:r>
      <w:r w:rsidRPr="00DD5447">
        <w:rPr>
          <w:rStyle w:val="StyleUnderline"/>
        </w:rPr>
        <w:t>there is a lot to untangle for Casey</w:t>
      </w:r>
      <w:r w:rsidRPr="00DD5447">
        <w:rPr>
          <w:sz w:val="12"/>
        </w:rPr>
        <w:t xml:space="preserve">. Making that task more urgent, </w:t>
      </w:r>
      <w:r w:rsidRPr="00DD5447">
        <w:rPr>
          <w:rStyle w:val="StyleUnderline"/>
          <w:highlight w:val="cyan"/>
        </w:rPr>
        <w:t>his opponent</w:t>
      </w:r>
      <w:r w:rsidRPr="00DD5447">
        <w:rPr>
          <w:sz w:val="12"/>
          <w:highlight w:val="cyan"/>
        </w:rPr>
        <w:t>,</w:t>
      </w:r>
      <w:r w:rsidRPr="00DD5447">
        <w:rPr>
          <w:sz w:val="12"/>
        </w:rPr>
        <w:t xml:space="preserve"> Republican Army veteran </w:t>
      </w:r>
      <w:r w:rsidRPr="00DD5447">
        <w:rPr>
          <w:rStyle w:val="StyleUnderline"/>
          <w:highlight w:val="cyan"/>
        </w:rPr>
        <w:t>Dave McCormick, has released a devastating ad pointing out those challenges</w:t>
      </w:r>
      <w:r w:rsidRPr="00DD5447">
        <w:rPr>
          <w:rStyle w:val="StyleUnderline"/>
        </w:rPr>
        <w:t>.</w:t>
      </w:r>
      <w:r>
        <w:rPr>
          <w:rStyle w:val="StyleUnderline"/>
        </w:rPr>
        <w:t xml:space="preserve"> </w:t>
      </w:r>
      <w:r w:rsidRPr="00DD5447">
        <w:rPr>
          <w:rStyle w:val="StyleUnderline"/>
        </w:rPr>
        <w:t xml:space="preserve">“Critics of Vice President Harris’s bid for the presidency will repeatedly point to her stances on critical issues such as energy and fracking, immigration and the border, and the economy and inflation,” </w:t>
      </w:r>
      <w:proofErr w:type="spellStart"/>
      <w:r w:rsidRPr="00DD5447">
        <w:rPr>
          <w:rStyle w:val="StyleUnderline"/>
        </w:rPr>
        <w:t>Brauer</w:t>
      </w:r>
      <w:proofErr w:type="spellEnd"/>
      <w:r w:rsidRPr="00DD5447">
        <w:rPr>
          <w:rStyle w:val="StyleUnderline"/>
        </w:rPr>
        <w:t xml:space="preserve"> said, adding, “</w:t>
      </w:r>
      <w:r w:rsidRPr="00DD5447">
        <w:rPr>
          <w:rStyle w:val="StyleUnderline"/>
          <w:highlight w:val="cyan"/>
        </w:rPr>
        <w:t>These three issues are particularly important to Pennsylvania voters</w:t>
      </w:r>
      <w:r w:rsidRPr="00DD5447">
        <w:rPr>
          <w:rStyle w:val="StyleUnderline"/>
        </w:rPr>
        <w:t>.”</w:t>
      </w:r>
      <w:r>
        <w:rPr>
          <w:rStyle w:val="StyleUnderline"/>
        </w:rPr>
        <w:t xml:space="preserve"> </w:t>
      </w:r>
      <w:proofErr w:type="spellStart"/>
      <w:r w:rsidRPr="00DD5447">
        <w:rPr>
          <w:sz w:val="12"/>
        </w:rPr>
        <w:t>Brauer</w:t>
      </w:r>
      <w:proofErr w:type="spellEnd"/>
      <w:r w:rsidRPr="00DD5447">
        <w:rPr>
          <w:sz w:val="12"/>
        </w:rPr>
        <w:t xml:space="preserve"> explains </w:t>
      </w:r>
      <w:r w:rsidRPr="00DD5447">
        <w:rPr>
          <w:rStyle w:val="Emphasis"/>
        </w:rPr>
        <w:t xml:space="preserve">Casey’s support of Harris’s candidacy will automatically put him on defense, “which is never a good place for a candidate to be. </w:t>
      </w:r>
      <w:r w:rsidRPr="00DD5447">
        <w:rPr>
          <w:rStyle w:val="Emphasis"/>
          <w:highlight w:val="cyan"/>
        </w:rPr>
        <w:t>With Harris at the top of the ticket, it will make Casey’s reelection more difficult, especially with voters outside of the metropolitan areas of the state.”</w:t>
      </w:r>
    </w:p>
    <w:p w14:paraId="769B91B2" w14:textId="77777777" w:rsidR="006F24FE" w:rsidRDefault="006F24FE" w:rsidP="006F24FE">
      <w:pPr>
        <w:rPr>
          <w:sz w:val="12"/>
        </w:rPr>
      </w:pPr>
      <w:r w:rsidRPr="00DD5447">
        <w:rPr>
          <w:rStyle w:val="StyleUnderline"/>
        </w:rPr>
        <w:t>As for the questions that linger about how much Casey knew about Biden’s failing abilities, he will have to address that as well.</w:t>
      </w:r>
      <w:r>
        <w:rPr>
          <w:rStyle w:val="StyleUnderline"/>
        </w:rPr>
        <w:t xml:space="preserve"> </w:t>
      </w:r>
      <w:r w:rsidRPr="00DD5447">
        <w:rPr>
          <w:sz w:val="12"/>
        </w:rPr>
        <w:t xml:space="preserve">“Undoubtedly, there will be some Pennsylvania voters that will hold Sen. Casey to account for not identifying and sharing concerns of President </w:t>
      </w:r>
      <w:r w:rsidRPr="00DD5447">
        <w:rPr>
          <w:sz w:val="12"/>
        </w:rPr>
        <w:lastRenderedPageBreak/>
        <w:t xml:space="preserve">Biden’s aging issues,” </w:t>
      </w:r>
      <w:proofErr w:type="spellStart"/>
      <w:r w:rsidRPr="00DD5447">
        <w:rPr>
          <w:sz w:val="12"/>
        </w:rPr>
        <w:t>Brauer</w:t>
      </w:r>
      <w:proofErr w:type="spellEnd"/>
      <w:r w:rsidRPr="00DD5447">
        <w:rPr>
          <w:sz w:val="12"/>
        </w:rPr>
        <w:t xml:space="preserve"> said, adding there are already accusations directed at Harris for such.</w:t>
      </w:r>
      <w:r>
        <w:rPr>
          <w:sz w:val="12"/>
        </w:rPr>
        <w:t xml:space="preserve"> </w:t>
      </w:r>
      <w:r w:rsidRPr="00DD5447">
        <w:rPr>
          <w:sz w:val="12"/>
        </w:rPr>
        <w:t>“</w:t>
      </w:r>
      <w:r w:rsidRPr="00DD5447">
        <w:rPr>
          <w:rStyle w:val="StyleUnderline"/>
        </w:rPr>
        <w:t>Given Casey’s close, longtime relationship with Biden, Casey should expect</w:t>
      </w:r>
      <w:r w:rsidRPr="00DD5447">
        <w:rPr>
          <w:sz w:val="12"/>
        </w:rPr>
        <w:t xml:space="preserve"> similar </w:t>
      </w:r>
      <w:r w:rsidRPr="00DD5447">
        <w:rPr>
          <w:rStyle w:val="StyleUnderline"/>
        </w:rPr>
        <w:t>accusations,</w:t>
      </w:r>
      <w:r w:rsidRPr="00DD5447">
        <w:rPr>
          <w:sz w:val="12"/>
        </w:rPr>
        <w:t xml:space="preserve">” </w:t>
      </w:r>
      <w:proofErr w:type="spellStart"/>
      <w:r w:rsidRPr="00DD5447">
        <w:rPr>
          <w:sz w:val="12"/>
        </w:rPr>
        <w:t>Brauer</w:t>
      </w:r>
      <w:proofErr w:type="spellEnd"/>
      <w:r w:rsidRPr="00DD5447">
        <w:rPr>
          <w:sz w:val="12"/>
        </w:rPr>
        <w:t xml:space="preserve"> said. “Whether this issue becomes significant for his campaign remains to be seen.”</w:t>
      </w:r>
      <w:r>
        <w:rPr>
          <w:sz w:val="12"/>
        </w:rPr>
        <w:t xml:space="preserve"> </w:t>
      </w:r>
      <w:proofErr w:type="spellStart"/>
      <w:r w:rsidRPr="00DD5447">
        <w:rPr>
          <w:sz w:val="12"/>
        </w:rPr>
        <w:t>Brauer</w:t>
      </w:r>
      <w:proofErr w:type="spellEnd"/>
      <w:r w:rsidRPr="00DD5447">
        <w:rPr>
          <w:sz w:val="12"/>
        </w:rPr>
        <w:t xml:space="preserve"> explained that voters have tended to see health issues of elected officials as private matters and usually don’t expect elected officials to discuss others’ health problems — unless they are very severe.</w:t>
      </w:r>
      <w:r>
        <w:rPr>
          <w:sz w:val="12"/>
        </w:rPr>
        <w:t xml:space="preserve"> </w:t>
      </w:r>
      <w:r w:rsidRPr="00DD5447">
        <w:rPr>
          <w:sz w:val="12"/>
        </w:rPr>
        <w:t>“It is unclear how much Casey, himself, has witnessed Biden’s decline, and of course, Casey is not a medical doctor,” he said.</w:t>
      </w:r>
      <w:r>
        <w:rPr>
          <w:sz w:val="12"/>
        </w:rPr>
        <w:t xml:space="preserve"> </w:t>
      </w:r>
    </w:p>
    <w:p w14:paraId="493162EF" w14:textId="77777777" w:rsidR="006F24FE" w:rsidRPr="006F5C7D" w:rsidRDefault="006F24FE" w:rsidP="006F24FE"/>
    <w:p w14:paraId="06AD3BAD" w14:textId="77777777" w:rsidR="006F24FE" w:rsidRDefault="006F24FE" w:rsidP="006F24FE">
      <w:pPr>
        <w:pStyle w:val="Heading3"/>
      </w:pPr>
      <w:r>
        <w:lastRenderedPageBreak/>
        <w:t xml:space="preserve">IL --- Big Tech --- </w:t>
      </w:r>
      <w:proofErr w:type="gramStart"/>
      <w:r>
        <w:t>Non UQ</w:t>
      </w:r>
      <w:proofErr w:type="gramEnd"/>
    </w:p>
    <w:p w14:paraId="3ED70EF3" w14:textId="77777777" w:rsidR="006F24FE" w:rsidRDefault="006F24FE" w:rsidP="006F24FE">
      <w:pPr>
        <w:pStyle w:val="Heading4"/>
      </w:pPr>
      <w:r>
        <w:t>Big Tech already donating massive money to the GOP</w:t>
      </w:r>
    </w:p>
    <w:p w14:paraId="5B655578" w14:textId="77777777" w:rsidR="006F24FE" w:rsidRPr="006927A2" w:rsidRDefault="006F24FE" w:rsidP="006F24FE">
      <w:pPr>
        <w:rPr>
          <w:b/>
          <w:bCs/>
          <w:sz w:val="14"/>
          <w:szCs w:val="14"/>
        </w:rPr>
      </w:pPr>
      <w:proofErr w:type="spellStart"/>
      <w:r w:rsidRPr="006927A2">
        <w:rPr>
          <w:b/>
          <w:bCs/>
          <w:sz w:val="23"/>
          <w:szCs w:val="23"/>
        </w:rPr>
        <w:t>Klaidman</w:t>
      </w:r>
      <w:proofErr w:type="spellEnd"/>
      <w:r w:rsidRPr="006927A2">
        <w:rPr>
          <w:b/>
          <w:bCs/>
          <w:sz w:val="23"/>
          <w:szCs w:val="23"/>
        </w:rPr>
        <w:t xml:space="preserve"> ’24</w:t>
      </w:r>
      <w:r>
        <w:t xml:space="preserve"> </w:t>
      </w:r>
      <w:r w:rsidRPr="006927A2">
        <w:rPr>
          <w:sz w:val="14"/>
          <w:szCs w:val="14"/>
        </w:rPr>
        <w:t xml:space="preserve">(7/19/24, Daniel </w:t>
      </w:r>
      <w:proofErr w:type="spellStart"/>
      <w:r w:rsidRPr="006927A2">
        <w:rPr>
          <w:sz w:val="14"/>
          <w:szCs w:val="14"/>
        </w:rPr>
        <w:t>Klaidman</w:t>
      </w:r>
      <w:proofErr w:type="spellEnd"/>
      <w:r w:rsidRPr="006927A2">
        <w:rPr>
          <w:sz w:val="14"/>
          <w:szCs w:val="14"/>
        </w:rPr>
        <w:t xml:space="preserve">, an investigative reporter based in New York, is the former editor-in-chief of Yahoo News and former managing editor of Newsweek. He has over two decades of experience covering politics, foreign affairs, national security and law, </w:t>
      </w:r>
      <w:r w:rsidRPr="006927A2">
        <w:rPr>
          <w:i/>
          <w:iCs/>
          <w:sz w:val="14"/>
          <w:szCs w:val="14"/>
        </w:rPr>
        <w:t xml:space="preserve">“Silicon shift? Major tech titans throw financial, political support to Trump” </w:t>
      </w:r>
      <w:r w:rsidRPr="006927A2">
        <w:rPr>
          <w:sz w:val="14"/>
          <w:szCs w:val="14"/>
        </w:rPr>
        <w:t>CBS, https://www.cbsnews.com/news/trump-jd-vance-silicon-valley-support/)</w:t>
      </w:r>
    </w:p>
    <w:p w14:paraId="598CCA96" w14:textId="77777777" w:rsidR="006F24FE" w:rsidRDefault="006F24FE" w:rsidP="006F24FE">
      <w:pPr>
        <w:rPr>
          <w:sz w:val="16"/>
        </w:rPr>
      </w:pPr>
      <w:r w:rsidRPr="00BF2197">
        <w:rPr>
          <w:u w:val="single"/>
        </w:rPr>
        <w:t xml:space="preserve">It began with reports at the beginning of the week that </w:t>
      </w:r>
      <w:r w:rsidRPr="00BF2197">
        <w:rPr>
          <w:highlight w:val="cyan"/>
          <w:u w:val="single"/>
        </w:rPr>
        <w:t>Elon Musk</w:t>
      </w:r>
      <w:r w:rsidRPr="00BF2197">
        <w:rPr>
          <w:u w:val="single"/>
        </w:rPr>
        <w:t xml:space="preserve"> had </w:t>
      </w:r>
      <w:r w:rsidRPr="00BF2197">
        <w:rPr>
          <w:highlight w:val="cyan"/>
          <w:u w:val="single"/>
        </w:rPr>
        <w:t>pledged $45 million a month</w:t>
      </w:r>
      <w:r w:rsidRPr="00BF2197">
        <w:rPr>
          <w:u w:val="single"/>
        </w:rPr>
        <w:t xml:space="preserve"> for at least the next three months </w:t>
      </w:r>
      <w:r w:rsidRPr="00BF2197">
        <w:rPr>
          <w:highlight w:val="cyan"/>
          <w:u w:val="single"/>
        </w:rPr>
        <w:t>to Trump's</w:t>
      </w:r>
      <w:r w:rsidRPr="00BF2197">
        <w:rPr>
          <w:u w:val="single"/>
        </w:rPr>
        <w:t xml:space="preserve"> </w:t>
      </w:r>
      <w:r w:rsidRPr="00BF2197">
        <w:rPr>
          <w:highlight w:val="cyan"/>
          <w:u w:val="single"/>
        </w:rPr>
        <w:t>election</w:t>
      </w:r>
      <w:r w:rsidRPr="00BF2197">
        <w:rPr>
          <w:u w:val="single"/>
        </w:rPr>
        <w:t xml:space="preserve"> effort. This was reinforced by the selection of Ohio Sen. </w:t>
      </w:r>
      <w:r w:rsidRPr="00BF2197">
        <w:rPr>
          <w:highlight w:val="cyan"/>
          <w:u w:val="single"/>
        </w:rPr>
        <w:t>JD Vance</w:t>
      </w:r>
      <w:r w:rsidRPr="00BF2197">
        <w:rPr>
          <w:u w:val="single"/>
        </w:rPr>
        <w:t xml:space="preserve">, a </w:t>
      </w:r>
      <w:r w:rsidRPr="00BF2197">
        <w:rPr>
          <w:highlight w:val="cyan"/>
          <w:u w:val="single"/>
        </w:rPr>
        <w:t>former venture capitalist</w:t>
      </w:r>
      <w:r w:rsidRPr="00BF2197">
        <w:rPr>
          <w:u w:val="single"/>
        </w:rPr>
        <w:t xml:space="preserve"> who has nurtured </w:t>
      </w:r>
      <w:r w:rsidRPr="00BF2197">
        <w:rPr>
          <w:highlight w:val="cyan"/>
          <w:u w:val="single"/>
        </w:rPr>
        <w:t>close relationships with right-leaning</w:t>
      </w:r>
      <w:r w:rsidRPr="00BF2197">
        <w:rPr>
          <w:u w:val="single"/>
        </w:rPr>
        <w:t xml:space="preserve"> or libertarian </w:t>
      </w:r>
      <w:r w:rsidRPr="00BF2197">
        <w:rPr>
          <w:highlight w:val="cyan"/>
          <w:u w:val="single"/>
        </w:rPr>
        <w:t xml:space="preserve">tech leaders </w:t>
      </w:r>
      <w:r w:rsidRPr="00BF2197">
        <w:rPr>
          <w:u w:val="single"/>
        </w:rPr>
        <w:t xml:space="preserve">in Silicon Valley, as Trump's running mate. By Tuesday, Marc Andreessen and Ben Horowitz, co-founders of a </w:t>
      </w:r>
      <w:r w:rsidRPr="00BF2197">
        <w:rPr>
          <w:highlight w:val="cyan"/>
          <w:u w:val="single"/>
        </w:rPr>
        <w:t xml:space="preserve">high-flying venture capital firm, </w:t>
      </w:r>
      <w:r w:rsidRPr="00BF2197">
        <w:rPr>
          <w:u w:val="single"/>
        </w:rPr>
        <w:t xml:space="preserve">had </w:t>
      </w:r>
      <w:r w:rsidRPr="00BF2197">
        <w:rPr>
          <w:highlight w:val="cyan"/>
          <w:u w:val="single"/>
        </w:rPr>
        <w:t>endorsed Trump</w:t>
      </w:r>
      <w:r w:rsidRPr="00BF2197">
        <w:rPr>
          <w:u w:val="single"/>
        </w:rPr>
        <w:t xml:space="preserve"> on their podcast and said they would kick in financially to support the former president. It's an adage in American politics that "money follows money," so many expect the influx of contributions from Musk and the other tech moguls to </w:t>
      </w:r>
      <w:r w:rsidRPr="00BF2197">
        <w:rPr>
          <w:highlight w:val="cyan"/>
          <w:u w:val="single"/>
        </w:rPr>
        <w:t>generate a lot more cash</w:t>
      </w:r>
      <w:r w:rsidRPr="00BF2197">
        <w:rPr>
          <w:u w:val="single"/>
        </w:rPr>
        <w:t xml:space="preserve"> </w:t>
      </w:r>
      <w:r w:rsidRPr="00BF2197">
        <w:rPr>
          <w:highlight w:val="cyan"/>
          <w:u w:val="single"/>
        </w:rPr>
        <w:t>for Republicans</w:t>
      </w:r>
      <w:r w:rsidRPr="00BF2197">
        <w:rPr>
          <w:u w:val="single"/>
        </w:rPr>
        <w:t xml:space="preserve"> in the coming weeks</w:t>
      </w:r>
      <w:r w:rsidRPr="00BF2197">
        <w:rPr>
          <w:sz w:val="16"/>
        </w:rPr>
        <w:t xml:space="preserve">. Those at the vanguard of this trend are taking full advantage of the momentum. </w:t>
      </w:r>
      <w:r w:rsidRPr="00BF2197">
        <w:rPr>
          <w:highlight w:val="cyan"/>
          <w:u w:val="single"/>
        </w:rPr>
        <w:t>Venture capitalist David Sacks,</w:t>
      </w:r>
      <w:r w:rsidRPr="00BF2197">
        <w:rPr>
          <w:u w:val="single"/>
        </w:rPr>
        <w:t xml:space="preserve"> a past supporter of Democrat Hillary Clinton and relatively early adopter of the Trump tech money machine, is urging his comrades to get off the sidelines and </w:t>
      </w:r>
      <w:r w:rsidRPr="00BF2197">
        <w:rPr>
          <w:highlight w:val="cyan"/>
          <w:u w:val="single"/>
        </w:rPr>
        <w:t xml:space="preserve">give to </w:t>
      </w:r>
      <w:r w:rsidRPr="00BF2197">
        <w:rPr>
          <w:u w:val="single"/>
        </w:rPr>
        <w:t xml:space="preserve">the </w:t>
      </w:r>
      <w:r w:rsidRPr="00BF2197">
        <w:rPr>
          <w:highlight w:val="cyan"/>
          <w:u w:val="single"/>
        </w:rPr>
        <w:t xml:space="preserve">Republican </w:t>
      </w:r>
      <w:r w:rsidRPr="00BF2197">
        <w:rPr>
          <w:u w:val="single"/>
        </w:rPr>
        <w:t>nominee</w:t>
      </w:r>
      <w:r w:rsidRPr="00BF2197">
        <w:rPr>
          <w:sz w:val="16"/>
        </w:rPr>
        <w:t>. He took to X this week with a social media post that listed the growing number of Trump contributors, including Musk, Andreessen Horowitz, Joe Lonsdale, a co-founder of the data mining company, Palantir, and Doug Leone, the billionaire venture capitalist and major tech investor, who have all given to Trump. "Come on in, the water's warm," Sacks wrote. An angel investor in major companies like SpaceX, Uber and Palantir, Sacks believes Trump has a much larger base of support in Silicon Valley than is readily apparent but that those who back him are afraid to admit it publicly in a place where the prevailing politics have been overwhelmingly liberal</w:t>
      </w:r>
      <w:r w:rsidRPr="00BF2197">
        <w:rPr>
          <w:u w:val="single"/>
        </w:rPr>
        <w:t>. Still, he says his fellow techies are gaining the courage of their convictions and senses an inflection point. "I think what we're seeing is that each incremental endorsement makes the next one more likely,"</w:t>
      </w:r>
      <w:r w:rsidRPr="00BF2197">
        <w:rPr>
          <w:sz w:val="16"/>
        </w:rPr>
        <w:t xml:space="preserve"> Sacks told CBS News in an email. "Now the dominoes are falling quite quickly." How significant this Silicon shift is — and how lasting it will be — is a matter of debate. Some of those who closely track campaign finance say it's a bit too early to tell. Moreover, there's no sign yet that most of the dominant tech platforms, like Meta, Google or Apple, or their leaders, are moving into the Trump camp. "This isn't about Big Tech players who have traditionally leaned Democratic switching sides," said Anna </w:t>
      </w:r>
      <w:proofErr w:type="spellStart"/>
      <w:r w:rsidRPr="00BF2197">
        <w:rPr>
          <w:sz w:val="16"/>
        </w:rPr>
        <w:t>Massoglia</w:t>
      </w:r>
      <w:proofErr w:type="spellEnd"/>
      <w:r w:rsidRPr="00BF2197">
        <w:rPr>
          <w:sz w:val="16"/>
        </w:rPr>
        <w:t xml:space="preserve"> of OpenSecrets, a nonpartisan watchdog group that keeps tabs on political donations. "Instead, we're seeing an anti-establishment conservative faction starting to become more politically active," </w:t>
      </w:r>
      <w:proofErr w:type="spellStart"/>
      <w:r w:rsidRPr="00BF2197">
        <w:rPr>
          <w:sz w:val="16"/>
        </w:rPr>
        <w:t>Massoglia</w:t>
      </w:r>
      <w:proofErr w:type="spellEnd"/>
      <w:r w:rsidRPr="00BF2197">
        <w:rPr>
          <w:sz w:val="16"/>
        </w:rPr>
        <w:t xml:space="preserve"> added, cautioning that there is not enough data yet to know whether this represents a sea change or just a temporary shift. </w:t>
      </w:r>
      <w:r w:rsidRPr="00BF2197">
        <w:rPr>
          <w:u w:val="single"/>
        </w:rPr>
        <w:t>Either way, campaign finance experts say the amount of money moving to Trump is significant and could have a material effect in this election cycle</w:t>
      </w:r>
      <w:r w:rsidRPr="00BF2197">
        <w:rPr>
          <w:sz w:val="16"/>
        </w:rPr>
        <w:t xml:space="preserve">. If Elon Musk follows through on his pledge $45 million per month pledge, he'd immediately catapult into the ranks of the top five or 10 donors of the past few elections, including mega-donors like George Soros, who backs Democrats, and Miriam Adelson and her late husband Sheldon, who has bankrolled Trump the tune of more than $200 million. Musk and many of his fellow tech titans who have </w:t>
      </w:r>
      <w:proofErr w:type="gramStart"/>
      <w:r w:rsidRPr="00BF2197">
        <w:rPr>
          <w:sz w:val="16"/>
        </w:rPr>
        <w:t>opened up</w:t>
      </w:r>
      <w:proofErr w:type="gramEnd"/>
      <w:r w:rsidRPr="00BF2197">
        <w:rPr>
          <w:sz w:val="16"/>
        </w:rPr>
        <w:t xml:space="preserve"> the spigot for Trump are backing Trump for the first time. Some have supported Democrats, including Hillary Clinton, Barack Obama and Joe Biden in 2020. "What's new here is the emergence of a group of people who were not previously committed now spending hundreds of millions of dollars trying to elect Republicans and certainly trying to get Donald Trump elected," says Saurav Ghosh, director of federal campaign finance reform at the Campaign Legal Center. But why is this shift happening in the first place? There are different theories. </w:t>
      </w:r>
      <w:r w:rsidRPr="00BF2197">
        <w:rPr>
          <w:u w:val="single"/>
        </w:rPr>
        <w:t xml:space="preserve">To the Trump campaign, the shift is the </w:t>
      </w:r>
      <w:r w:rsidRPr="00BF2197">
        <w:rPr>
          <w:highlight w:val="cyan"/>
          <w:u w:val="single"/>
        </w:rPr>
        <w:t xml:space="preserve">result of </w:t>
      </w:r>
      <w:r w:rsidRPr="00BF2197">
        <w:rPr>
          <w:u w:val="single"/>
        </w:rPr>
        <w:t xml:space="preserve">its candidate's </w:t>
      </w:r>
      <w:r w:rsidRPr="00BF2197">
        <w:rPr>
          <w:highlight w:val="cyan"/>
          <w:u w:val="single"/>
        </w:rPr>
        <w:t>pro-business agenda</w:t>
      </w:r>
      <w:r w:rsidRPr="00BF2197">
        <w:rPr>
          <w:u w:val="single"/>
        </w:rPr>
        <w:t xml:space="preserve">. "In the </w:t>
      </w:r>
      <w:r w:rsidRPr="00BF2197">
        <w:rPr>
          <w:highlight w:val="cyan"/>
          <w:u w:val="single"/>
        </w:rPr>
        <w:t>tech sector</w:t>
      </w:r>
      <w:r w:rsidRPr="00BF2197">
        <w:rPr>
          <w:u w:val="single"/>
        </w:rPr>
        <w:t xml:space="preserve"> we've </w:t>
      </w:r>
      <w:r w:rsidRPr="00BF2197">
        <w:rPr>
          <w:highlight w:val="cyan"/>
          <w:u w:val="single"/>
        </w:rPr>
        <w:t>seen</w:t>
      </w:r>
      <w:r w:rsidRPr="00BF2197">
        <w:rPr>
          <w:u w:val="single"/>
        </w:rPr>
        <w:t xml:space="preserve"> this surge of </w:t>
      </w:r>
      <w:r w:rsidRPr="00BF2197">
        <w:rPr>
          <w:highlight w:val="cyan"/>
          <w:u w:val="single"/>
        </w:rPr>
        <w:t>support</w:t>
      </w:r>
      <w:r w:rsidRPr="00BF2197">
        <w:rPr>
          <w:u w:val="single"/>
        </w:rPr>
        <w:t xml:space="preserve"> as fundamentally </w:t>
      </w:r>
      <w:r w:rsidRPr="00BF2197">
        <w:rPr>
          <w:highlight w:val="cyan"/>
          <w:u w:val="single"/>
        </w:rPr>
        <w:t>driven</w:t>
      </w:r>
      <w:r w:rsidRPr="00BF2197">
        <w:rPr>
          <w:u w:val="single"/>
        </w:rPr>
        <w:t xml:space="preserve"> </w:t>
      </w:r>
      <w:r w:rsidRPr="00BF2197">
        <w:rPr>
          <w:highlight w:val="cyan"/>
          <w:u w:val="single"/>
        </w:rPr>
        <w:t>by</w:t>
      </w:r>
      <w:r w:rsidRPr="00BF2197">
        <w:rPr>
          <w:u w:val="single"/>
        </w:rPr>
        <w:t xml:space="preserve"> President Trump's </w:t>
      </w:r>
      <w:r w:rsidRPr="00BF2197">
        <w:rPr>
          <w:highlight w:val="cyan"/>
          <w:u w:val="single"/>
        </w:rPr>
        <w:t>pro-business vision</w:t>
      </w:r>
      <w:r w:rsidRPr="00BF2197">
        <w:rPr>
          <w:u w:val="single"/>
        </w:rPr>
        <w:t xml:space="preserve">, </w:t>
      </w:r>
      <w:r w:rsidRPr="00BF2197">
        <w:rPr>
          <w:highlight w:val="cyan"/>
          <w:u w:val="single"/>
        </w:rPr>
        <w:t>reducing</w:t>
      </w:r>
      <w:r w:rsidRPr="00BF2197">
        <w:rPr>
          <w:u w:val="single"/>
        </w:rPr>
        <w:t xml:space="preserve"> </w:t>
      </w:r>
      <w:r w:rsidRPr="00BF2197">
        <w:rPr>
          <w:highlight w:val="cyan"/>
          <w:u w:val="single"/>
        </w:rPr>
        <w:t>regulatory</w:t>
      </w:r>
      <w:r w:rsidRPr="00BF2197">
        <w:rPr>
          <w:u w:val="single"/>
        </w:rPr>
        <w:t xml:space="preserve"> </w:t>
      </w:r>
      <w:r w:rsidRPr="00BF2197">
        <w:rPr>
          <w:highlight w:val="cyan"/>
          <w:u w:val="single"/>
        </w:rPr>
        <w:t>burdens</w:t>
      </w:r>
      <w:r w:rsidRPr="00BF2197">
        <w:rPr>
          <w:u w:val="single"/>
        </w:rPr>
        <w:t xml:space="preserve"> and producing an economic environment in which American innovation can thrive," said Brian Hughes, a senior adviser to the Trump campaign.</w:t>
      </w:r>
      <w:r w:rsidRPr="00BF2197">
        <w:rPr>
          <w:sz w:val="16"/>
        </w:rPr>
        <w:t xml:space="preserve"> </w:t>
      </w:r>
    </w:p>
    <w:p w14:paraId="0944CF36" w14:textId="77777777" w:rsidR="006F24FE" w:rsidRDefault="006F24FE" w:rsidP="006F24FE">
      <w:pPr>
        <w:pStyle w:val="Heading4"/>
      </w:pPr>
      <w:r>
        <w:t>Big Tech will fund Republicans this election</w:t>
      </w:r>
    </w:p>
    <w:p w14:paraId="2FCE019E" w14:textId="77777777" w:rsidR="006F24FE" w:rsidRPr="002B2B03" w:rsidRDefault="006F24FE" w:rsidP="006F24FE">
      <w:pPr>
        <w:rPr>
          <w:rFonts w:cstheme="majorBidi"/>
        </w:rPr>
      </w:pPr>
      <w:r w:rsidRPr="002B2B03">
        <w:rPr>
          <w:b/>
          <w:bCs/>
          <w:sz w:val="26"/>
          <w:szCs w:val="26"/>
        </w:rPr>
        <w:t>Hirsch ’6-20</w:t>
      </w:r>
      <w:r w:rsidRPr="002B2B03">
        <w:rPr>
          <w:sz w:val="26"/>
          <w:szCs w:val="26"/>
        </w:rPr>
        <w:t xml:space="preserve"> </w:t>
      </w:r>
      <w:r w:rsidRPr="002B2B03">
        <w:t xml:space="preserve">[Lauren, Michael J. de la Merced, Sarah Kessler; July 20; Business and Politics Reporter for CNBC; Business and Finance News Reporter for The New York Times; Editor for The New York Times’s </w:t>
      </w:r>
      <w:proofErr w:type="spellStart"/>
      <w:r w:rsidRPr="002B2B03">
        <w:t>DealBook</w:t>
      </w:r>
      <w:proofErr w:type="spellEnd"/>
      <w:r w:rsidRPr="002B2B03">
        <w:t xml:space="preserve"> newsletter; The New York Times </w:t>
      </w:r>
      <w:proofErr w:type="spellStart"/>
      <w:r w:rsidRPr="002B2B03">
        <w:t>DealBook</w:t>
      </w:r>
      <w:proofErr w:type="spellEnd"/>
      <w:r w:rsidRPr="002B2B03">
        <w:t>; “</w:t>
      </w:r>
      <w:r w:rsidRPr="002B2B03">
        <w:rPr>
          <w:i/>
          <w:iCs/>
        </w:rPr>
        <w:t xml:space="preserve">Why Some of the Loudest Cheers for Trump Are Coming From Silicon Valley” </w:t>
      </w:r>
      <w:hyperlink r:id="rId109" w:history="1">
        <w:r w:rsidRPr="002B2B03">
          <w:rPr>
            <w:rStyle w:val="Hyperlink"/>
            <w:color w:val="000000" w:themeColor="text1"/>
          </w:rPr>
          <w:t>https://www.nytimes.com/2024/07/20/business/dealbook/silicon-valley-trump.html</w:t>
        </w:r>
      </w:hyperlink>
      <w:r w:rsidRPr="002B2B03">
        <w:rPr>
          <w:color w:val="000000" w:themeColor="text1"/>
        </w:rPr>
        <w:t>]</w:t>
      </w:r>
    </w:p>
    <w:p w14:paraId="0D20CA51" w14:textId="77777777" w:rsidR="006F24FE" w:rsidRPr="002B2B03" w:rsidRDefault="006F24FE" w:rsidP="006F24FE">
      <w:pPr>
        <w:rPr>
          <w:color w:val="000000" w:themeColor="text1"/>
          <w:u w:val="single"/>
        </w:rPr>
      </w:pPr>
      <w:r w:rsidRPr="002B2B03">
        <w:rPr>
          <w:color w:val="000000" w:themeColor="text1"/>
          <w:u w:val="single"/>
        </w:rPr>
        <w:lastRenderedPageBreak/>
        <w:t xml:space="preserve">If you read the headlines this week about Elon Musk, David Sacks, Marc Andreessen and other </w:t>
      </w:r>
      <w:r w:rsidRPr="002B2B03">
        <w:rPr>
          <w:color w:val="000000" w:themeColor="text1"/>
          <w:highlight w:val="cyan"/>
          <w:u w:val="single"/>
        </w:rPr>
        <w:t>influential figures in tech</w:t>
      </w:r>
      <w:r w:rsidRPr="002B2B03">
        <w:rPr>
          <w:color w:val="000000" w:themeColor="text1"/>
          <w:u w:val="single"/>
        </w:rPr>
        <w:t xml:space="preserve">nology </w:t>
      </w:r>
      <w:r w:rsidRPr="002B2B03">
        <w:rPr>
          <w:color w:val="000000" w:themeColor="text1"/>
          <w:highlight w:val="cyan"/>
          <w:u w:val="single"/>
        </w:rPr>
        <w:t xml:space="preserve">moving to </w:t>
      </w:r>
      <w:r w:rsidRPr="002B2B03">
        <w:rPr>
          <w:rStyle w:val="Emphasis"/>
          <w:highlight w:val="cyan"/>
        </w:rPr>
        <w:t>support</w:t>
      </w:r>
      <w:r w:rsidRPr="002B2B03">
        <w:rPr>
          <w:color w:val="000000" w:themeColor="text1"/>
          <w:u w:val="single"/>
        </w:rPr>
        <w:t xml:space="preserve"> former President </w:t>
      </w:r>
      <w:r w:rsidRPr="002B2B03">
        <w:rPr>
          <w:color w:val="000000" w:themeColor="text1"/>
          <w:highlight w:val="cyan"/>
          <w:u w:val="single"/>
        </w:rPr>
        <w:t>Trump’s re-election</w:t>
      </w:r>
      <w:r w:rsidRPr="002B2B03">
        <w:rPr>
          <w:color w:val="000000" w:themeColor="text1"/>
          <w:u w:val="single"/>
        </w:rPr>
        <w:t>, it appeared a sea change had taken place in Silicon Valley, long considered a Democrat hotbed.</w:t>
      </w:r>
    </w:p>
    <w:p w14:paraId="3DFE3694" w14:textId="77777777" w:rsidR="006F24FE" w:rsidRPr="002B2B03" w:rsidRDefault="006F24FE" w:rsidP="006F24FE">
      <w:pPr>
        <w:rPr>
          <w:color w:val="000000" w:themeColor="text1"/>
          <w:sz w:val="16"/>
          <w:szCs w:val="16"/>
        </w:rPr>
      </w:pPr>
      <w:r w:rsidRPr="002B2B03">
        <w:rPr>
          <w:color w:val="000000" w:themeColor="text1"/>
          <w:u w:val="single"/>
        </w:rPr>
        <w:t xml:space="preserve">The loudest donors in Silicon Valley are promoting Trump at a time when the </w:t>
      </w:r>
      <w:r w:rsidRPr="002B2B03">
        <w:rPr>
          <w:color w:val="000000" w:themeColor="text1"/>
          <w:highlight w:val="cyan"/>
          <w:u w:val="single"/>
        </w:rPr>
        <w:t>tech world</w:t>
      </w:r>
      <w:r w:rsidRPr="002B2B03">
        <w:rPr>
          <w:color w:val="000000" w:themeColor="text1"/>
          <w:u w:val="single"/>
        </w:rPr>
        <w:t xml:space="preserve"> </w:t>
      </w:r>
      <w:proofErr w:type="gramStart"/>
      <w:r w:rsidRPr="002B2B03">
        <w:rPr>
          <w:color w:val="000000" w:themeColor="text1"/>
          <w:u w:val="single"/>
        </w:rPr>
        <w:t>as a whole is</w:t>
      </w:r>
      <w:proofErr w:type="gramEnd"/>
      <w:r w:rsidRPr="002B2B03">
        <w:rPr>
          <w:color w:val="000000" w:themeColor="text1"/>
          <w:u w:val="single"/>
        </w:rPr>
        <w:t xml:space="preserve"> </w:t>
      </w:r>
      <w:r w:rsidRPr="002B2B03">
        <w:rPr>
          <w:color w:val="000000" w:themeColor="text1"/>
          <w:highlight w:val="cyan"/>
          <w:u w:val="single"/>
        </w:rPr>
        <w:t>ascending in Washington</w:t>
      </w:r>
      <w:r w:rsidRPr="002B2B03">
        <w:rPr>
          <w:color w:val="000000" w:themeColor="text1"/>
          <w:u w:val="single"/>
        </w:rPr>
        <w:t>, with billionaires using their ballooning wealth and media foothold to exert influence</w:t>
      </w:r>
      <w:r w:rsidRPr="002B2B03">
        <w:rPr>
          <w:color w:val="000000" w:themeColor="text1"/>
        </w:rPr>
        <w:t xml:space="preserve">. </w:t>
      </w:r>
      <w:r w:rsidRPr="002B2B03">
        <w:rPr>
          <w:color w:val="000000" w:themeColor="text1"/>
          <w:sz w:val="16"/>
          <w:szCs w:val="16"/>
        </w:rPr>
        <w:t xml:space="preserve">Their voices are made </w:t>
      </w:r>
      <w:proofErr w:type="gramStart"/>
      <w:r w:rsidRPr="002B2B03">
        <w:rPr>
          <w:color w:val="000000" w:themeColor="text1"/>
          <w:sz w:val="16"/>
          <w:szCs w:val="16"/>
        </w:rPr>
        <w:t>all the more</w:t>
      </w:r>
      <w:proofErr w:type="gramEnd"/>
      <w:r w:rsidRPr="002B2B03">
        <w:rPr>
          <w:color w:val="000000" w:themeColor="text1"/>
          <w:sz w:val="16"/>
          <w:szCs w:val="16"/>
        </w:rPr>
        <w:t xml:space="preserve"> prominent amid the conspicuous neutrality of Big Tech leaders like the Google C.E.O. Sundar Pichai and the Meta chief Mark Zuckerberg, who are possibly afraid of invoking Trump’s ire and employee backlash.</w:t>
      </w:r>
    </w:p>
    <w:p w14:paraId="5C80AB99" w14:textId="77777777" w:rsidR="006F24FE" w:rsidRPr="002B2B03" w:rsidRDefault="006F24FE" w:rsidP="006F24FE">
      <w:pPr>
        <w:rPr>
          <w:color w:val="000000" w:themeColor="text1"/>
          <w:sz w:val="16"/>
          <w:szCs w:val="16"/>
        </w:rPr>
      </w:pPr>
      <w:r w:rsidRPr="002B2B03">
        <w:rPr>
          <w:color w:val="000000" w:themeColor="text1"/>
          <w:sz w:val="16"/>
          <w:szCs w:val="16"/>
        </w:rPr>
        <w:t>It wasn’t always this way. But big technology’s relationship with government, once </w:t>
      </w:r>
      <w:hyperlink r:id="rId110" w:tgtFrame="_blank" w:history="1">
        <w:r w:rsidRPr="002B2B03">
          <w:rPr>
            <w:rStyle w:val="Hyperlink"/>
            <w:sz w:val="16"/>
            <w:szCs w:val="16"/>
          </w:rPr>
          <w:t>symbiotic,</w:t>
        </w:r>
      </w:hyperlink>
      <w:r w:rsidRPr="002B2B03">
        <w:rPr>
          <w:color w:val="000000" w:themeColor="text1"/>
          <w:sz w:val="16"/>
          <w:szCs w:val="16"/>
        </w:rPr>
        <w:t> attracted new scrutiny from Silicon Valley’s libertarian masses after social media companies tamped down on misinformation, drawing accusations that they </w:t>
      </w:r>
      <w:hyperlink r:id="rId111" w:tgtFrame="_blank" w:history="1">
        <w:r w:rsidRPr="002B2B03">
          <w:rPr>
            <w:rStyle w:val="Hyperlink"/>
            <w:sz w:val="16"/>
            <w:szCs w:val="16"/>
          </w:rPr>
          <w:t>were ceding to an overstepping government</w:t>
        </w:r>
      </w:hyperlink>
      <w:r w:rsidRPr="002B2B03">
        <w:rPr>
          <w:color w:val="000000" w:themeColor="text1"/>
          <w:sz w:val="16"/>
          <w:szCs w:val="16"/>
        </w:rPr>
        <w:t>.</w:t>
      </w:r>
    </w:p>
    <w:p w14:paraId="4F43F2A2" w14:textId="77777777" w:rsidR="006F24FE" w:rsidRPr="002B2B03" w:rsidRDefault="006F24FE" w:rsidP="006F24FE">
      <w:pPr>
        <w:rPr>
          <w:color w:val="000000" w:themeColor="text1"/>
          <w:sz w:val="16"/>
          <w:szCs w:val="16"/>
        </w:rPr>
      </w:pPr>
      <w:r w:rsidRPr="002B2B03">
        <w:rPr>
          <w:color w:val="000000" w:themeColor="text1"/>
          <w:sz w:val="16"/>
          <w:szCs w:val="16"/>
        </w:rPr>
        <w:t>For some, the infractions were more personal. Musk was brushed off by President Biden over his anti-union stance and excluded from an electric vehicle event at the White House in 2021. Now Musk, who has voted for Democrats in the past and has said he created Tesla to help one of Biden’s biggest ambitions, preventing climate change, has become among the party’s biggest detractors.</w:t>
      </w:r>
    </w:p>
    <w:p w14:paraId="7CC019D3" w14:textId="77777777" w:rsidR="006F24FE" w:rsidRPr="002B2B03" w:rsidRDefault="006F24FE" w:rsidP="006F24FE">
      <w:pPr>
        <w:rPr>
          <w:color w:val="000000" w:themeColor="text1"/>
        </w:rPr>
      </w:pPr>
      <w:r w:rsidRPr="002B2B03">
        <w:rPr>
          <w:color w:val="000000" w:themeColor="text1"/>
          <w:sz w:val="16"/>
          <w:szCs w:val="16"/>
        </w:rPr>
        <w:t>Then there are issues in California, like rising taxes and a crime wave in San Francisco; the anti-woke movement; and regulatory battles over antitrust, crypto, and artificial intelligence that have high stakes in Silicon Valley.</w:t>
      </w:r>
    </w:p>
    <w:p w14:paraId="70AB9FD9" w14:textId="77777777" w:rsidR="006F24FE" w:rsidRDefault="006F24FE" w:rsidP="006F24FE">
      <w:pPr>
        <w:rPr>
          <w:color w:val="000000" w:themeColor="text1"/>
          <w:u w:val="single"/>
        </w:rPr>
      </w:pPr>
      <w:r w:rsidRPr="002B2B03">
        <w:rPr>
          <w:color w:val="000000" w:themeColor="text1"/>
          <w:u w:val="single"/>
        </w:rPr>
        <w:t xml:space="preserve">The question now is whether Silicon Valley’s Trump boosters are heralding a larger shift in the tech world, or if they’re merely </w:t>
      </w:r>
      <w:r w:rsidRPr="002B2B03">
        <w:rPr>
          <w:color w:val="000000" w:themeColor="text1"/>
          <w:highlight w:val="cyan"/>
          <w:u w:val="single"/>
        </w:rPr>
        <w:t>demonstrating</w:t>
      </w:r>
      <w:r w:rsidRPr="002B2B03">
        <w:rPr>
          <w:color w:val="000000" w:themeColor="text1"/>
          <w:u w:val="single"/>
        </w:rPr>
        <w:t xml:space="preserve"> that </w:t>
      </w:r>
      <w:r w:rsidRPr="002B2B03">
        <w:rPr>
          <w:color w:val="000000" w:themeColor="text1"/>
          <w:highlight w:val="cyan"/>
          <w:u w:val="single"/>
        </w:rPr>
        <w:t xml:space="preserve">their voices are more </w:t>
      </w:r>
      <w:r w:rsidRPr="002B2B03">
        <w:rPr>
          <w:rStyle w:val="Emphasis"/>
          <w:highlight w:val="cyan"/>
        </w:rPr>
        <w:t>powerful</w:t>
      </w:r>
      <w:r w:rsidRPr="002B2B03">
        <w:rPr>
          <w:color w:val="000000" w:themeColor="text1"/>
          <w:highlight w:val="cyan"/>
          <w:u w:val="single"/>
        </w:rPr>
        <w:t xml:space="preserve"> in politics than ever</w:t>
      </w:r>
      <w:r w:rsidRPr="002B2B03">
        <w:rPr>
          <w:color w:val="000000" w:themeColor="text1"/>
          <w:u w:val="single"/>
        </w:rPr>
        <w:t>.</w:t>
      </w:r>
    </w:p>
    <w:p w14:paraId="03202CC4" w14:textId="77777777" w:rsidR="006F24FE" w:rsidRPr="008B5CBD" w:rsidRDefault="006F24FE" w:rsidP="006F24FE">
      <w:pPr>
        <w:pStyle w:val="Heading4"/>
      </w:pPr>
      <w:r>
        <w:t xml:space="preserve">Big tech switches </w:t>
      </w:r>
      <w:proofErr w:type="gramStart"/>
      <w:r>
        <w:t>supports</w:t>
      </w:r>
      <w:proofErr w:type="gramEnd"/>
      <w:r>
        <w:t xml:space="preserve"> to Trump</w:t>
      </w:r>
    </w:p>
    <w:p w14:paraId="04620218" w14:textId="77777777" w:rsidR="006F24FE" w:rsidRPr="008B5CBD" w:rsidRDefault="006F24FE" w:rsidP="006F24FE">
      <w:pPr>
        <w:rPr>
          <w:color w:val="000000" w:themeColor="text1"/>
        </w:rPr>
      </w:pPr>
      <w:proofErr w:type="spellStart"/>
      <w:r w:rsidRPr="008B5CBD">
        <w:rPr>
          <w:b/>
          <w:bCs/>
          <w:sz w:val="26"/>
          <w:szCs w:val="26"/>
        </w:rPr>
        <w:t>Klaidman</w:t>
      </w:r>
      <w:proofErr w:type="spellEnd"/>
      <w:r w:rsidRPr="008B5CBD">
        <w:rPr>
          <w:b/>
          <w:bCs/>
          <w:sz w:val="26"/>
          <w:szCs w:val="26"/>
        </w:rPr>
        <w:t xml:space="preserve"> ‘7-19</w:t>
      </w:r>
      <w:r>
        <w:t xml:space="preserve"> [Daniel; July 19; Investigative Reporter for CBS News; CBS News; “</w:t>
      </w:r>
      <w:hyperlink r:id="rId112" w:history="1"/>
      <w:r w:rsidRPr="007556BC">
        <w:t>Silicon shift? Major tech titans throw financial, political support to Trump</w:t>
      </w:r>
      <w:r>
        <w:t xml:space="preserve">,” </w:t>
      </w:r>
      <w:hyperlink r:id="rId113" w:history="1">
        <w:r w:rsidRPr="007556BC">
          <w:rPr>
            <w:rStyle w:val="Hyperlink"/>
            <w:color w:val="000000" w:themeColor="text1"/>
          </w:rPr>
          <w:t>https://www.cbsnews.com/news/trump-jd-vance-silicon-valley-support/</w:t>
        </w:r>
      </w:hyperlink>
      <w:r w:rsidRPr="007556BC">
        <w:rPr>
          <w:color w:val="000000" w:themeColor="text1"/>
        </w:rPr>
        <w:t>]</w:t>
      </w:r>
      <w:r>
        <w:rPr>
          <w:color w:val="000000" w:themeColor="text1"/>
        </w:rPr>
        <w:t xml:space="preserve">           </w:t>
      </w:r>
      <w:r>
        <w:rPr>
          <w:b/>
          <w:color w:val="000000" w:themeColor="text1"/>
        </w:rPr>
        <w:t xml:space="preserve">                                                                                                                                                                                                                                                                                                                                                                                                                                                                                                                                                                                                                                                 </w:t>
      </w:r>
    </w:p>
    <w:p w14:paraId="3EF7109D" w14:textId="77777777" w:rsidR="006F24FE" w:rsidRPr="008B5CBD" w:rsidRDefault="006F24FE" w:rsidP="006F24FE">
      <w:pPr>
        <w:rPr>
          <w:u w:val="single"/>
        </w:rPr>
      </w:pPr>
      <w:r w:rsidRPr="008B5CBD">
        <w:rPr>
          <w:i/>
          <w:iCs/>
          <w:sz w:val="16"/>
          <w:szCs w:val="16"/>
        </w:rPr>
        <w:t>Milwaukee</w:t>
      </w:r>
      <w:r w:rsidRPr="008B5CBD">
        <w:rPr>
          <w:sz w:val="16"/>
          <w:szCs w:val="16"/>
        </w:rPr>
        <w:t> — Amid the pomp and partying at the Republican National Convention, one development is adding to the air of triumphalism in Milwaukee</w:t>
      </w:r>
      <w:r w:rsidRPr="008B5CBD">
        <w:rPr>
          <w:sz w:val="16"/>
          <w:szCs w:val="16"/>
          <w:u w:val="single"/>
        </w:rPr>
        <w:t>:</w:t>
      </w:r>
      <w:r w:rsidRPr="008B5CBD">
        <w:rPr>
          <w:u w:val="single"/>
        </w:rPr>
        <w:t xml:space="preserve"> A slew of </w:t>
      </w:r>
      <w:r w:rsidRPr="005C6DB9">
        <w:rPr>
          <w:highlight w:val="cyan"/>
          <w:u w:val="single"/>
        </w:rPr>
        <w:t>major tech players</w:t>
      </w:r>
      <w:r w:rsidRPr="008B5CBD">
        <w:rPr>
          <w:u w:val="single"/>
        </w:rPr>
        <w:t xml:space="preserve"> </w:t>
      </w:r>
      <w:proofErr w:type="gramStart"/>
      <w:r w:rsidRPr="008B5CBD">
        <w:rPr>
          <w:u w:val="single"/>
        </w:rPr>
        <w:t>have</w:t>
      </w:r>
      <w:proofErr w:type="gramEnd"/>
      <w:r w:rsidRPr="008B5CBD">
        <w:rPr>
          <w:u w:val="single"/>
        </w:rPr>
        <w:t xml:space="preserve"> turned their political and financial </w:t>
      </w:r>
      <w:r w:rsidRPr="005C6DB9">
        <w:rPr>
          <w:rStyle w:val="Emphasis"/>
          <w:highlight w:val="cyan"/>
        </w:rPr>
        <w:t>support</w:t>
      </w:r>
      <w:r w:rsidRPr="008B5CBD">
        <w:rPr>
          <w:u w:val="single"/>
        </w:rPr>
        <w:t xml:space="preserve"> to former President Donald </w:t>
      </w:r>
      <w:r w:rsidRPr="005C6DB9">
        <w:rPr>
          <w:highlight w:val="cyan"/>
          <w:u w:val="single"/>
        </w:rPr>
        <w:t>Trump</w:t>
      </w:r>
      <w:r w:rsidRPr="008B5CBD">
        <w:rPr>
          <w:u w:val="single"/>
        </w:rPr>
        <w:t xml:space="preserve"> and the Republican Party, </w:t>
      </w:r>
      <w:r w:rsidRPr="005C6DB9">
        <w:rPr>
          <w:highlight w:val="cyan"/>
          <w:u w:val="single"/>
        </w:rPr>
        <w:t>signaling</w:t>
      </w:r>
      <w:r w:rsidRPr="008B5CBD">
        <w:rPr>
          <w:u w:val="single"/>
        </w:rPr>
        <w:t xml:space="preserve"> a possible </w:t>
      </w:r>
      <w:r w:rsidRPr="005C6DB9">
        <w:rPr>
          <w:highlight w:val="cyan"/>
          <w:u w:val="single"/>
        </w:rPr>
        <w:t>realignment</w:t>
      </w:r>
      <w:r w:rsidRPr="008B5CBD">
        <w:rPr>
          <w:u w:val="single"/>
        </w:rPr>
        <w:t xml:space="preserve"> in support </w:t>
      </w:r>
      <w:r w:rsidRPr="005C6DB9">
        <w:rPr>
          <w:highlight w:val="cyan"/>
          <w:u w:val="single"/>
        </w:rPr>
        <w:t>from</w:t>
      </w:r>
      <w:r w:rsidRPr="008B5CBD">
        <w:rPr>
          <w:u w:val="single"/>
        </w:rPr>
        <w:t xml:space="preserve"> traditionally liberal </w:t>
      </w:r>
      <w:r w:rsidRPr="005C6DB9">
        <w:rPr>
          <w:highlight w:val="cyan"/>
          <w:u w:val="single"/>
        </w:rPr>
        <w:t>Silicon Valley</w:t>
      </w:r>
      <w:r w:rsidRPr="008B5CBD">
        <w:rPr>
          <w:u w:val="single"/>
        </w:rPr>
        <w:t>.</w:t>
      </w:r>
    </w:p>
    <w:p w14:paraId="274522DC" w14:textId="77777777" w:rsidR="006F24FE" w:rsidRPr="008B5CBD" w:rsidRDefault="006F24FE" w:rsidP="006F24FE">
      <w:pPr>
        <w:rPr>
          <w:u w:val="single"/>
        </w:rPr>
      </w:pPr>
      <w:r w:rsidRPr="008B5CBD">
        <w:rPr>
          <w:sz w:val="16"/>
          <w:szCs w:val="16"/>
        </w:rPr>
        <w:t xml:space="preserve">It began with reports at the beginning of the week that Elon Musk had pledged $45 million a month for at least the next three months to Trump's election effort. This was reinforced by the selection of Ohio Sen. JD Vance, a former venture capitalist who has nurtured close relationships with right-leaning or libertarian tech leaders in Silicon Valley, as Trump's running mate. By Tuesday, </w:t>
      </w:r>
      <w:r w:rsidRPr="008B5CBD">
        <w:rPr>
          <w:u w:val="single"/>
        </w:rPr>
        <w:t xml:space="preserve">Marc Andreessen and Ben Horowitz, co-founders of a high-flying venture capital firm, had </w:t>
      </w:r>
      <w:r w:rsidRPr="005C6DB9">
        <w:rPr>
          <w:highlight w:val="cyan"/>
          <w:u w:val="single"/>
        </w:rPr>
        <w:t>endorsed Trump</w:t>
      </w:r>
      <w:r w:rsidRPr="008B5CBD">
        <w:rPr>
          <w:u w:val="single"/>
        </w:rPr>
        <w:t xml:space="preserve"> on their podcast </w:t>
      </w:r>
      <w:r w:rsidRPr="005C6DB9">
        <w:rPr>
          <w:highlight w:val="cyan"/>
          <w:u w:val="single"/>
        </w:rPr>
        <w:t>and</w:t>
      </w:r>
      <w:r w:rsidRPr="008B5CBD">
        <w:rPr>
          <w:u w:val="single"/>
        </w:rPr>
        <w:t xml:space="preserve"> said they would </w:t>
      </w:r>
      <w:r w:rsidRPr="005C6DB9">
        <w:rPr>
          <w:highlight w:val="cyan"/>
          <w:u w:val="single"/>
        </w:rPr>
        <w:t>kick in financially</w:t>
      </w:r>
      <w:r w:rsidRPr="008B5CBD">
        <w:rPr>
          <w:u w:val="single"/>
        </w:rPr>
        <w:t xml:space="preserve"> to support the former president.</w:t>
      </w:r>
    </w:p>
    <w:p w14:paraId="22571D3A" w14:textId="77777777" w:rsidR="006F24FE" w:rsidRPr="008B5CBD" w:rsidRDefault="006F24FE" w:rsidP="006F24FE">
      <w:pPr>
        <w:rPr>
          <w:sz w:val="16"/>
          <w:szCs w:val="16"/>
        </w:rPr>
      </w:pPr>
      <w:r w:rsidRPr="008B5CBD">
        <w:rPr>
          <w:sz w:val="16"/>
          <w:szCs w:val="16"/>
        </w:rPr>
        <w:t>It's an adage in American politics that "money follows money," so many expect the influx of contributions from Musk and the other tech moguls to generate a lot more cash for Republicans in the coming weeks. Those at the vanguard of this trend are taking full advantage of the momentum.  </w:t>
      </w:r>
    </w:p>
    <w:p w14:paraId="0309029B" w14:textId="77777777" w:rsidR="006F24FE" w:rsidRDefault="006F24FE" w:rsidP="006F24FE">
      <w:pPr>
        <w:rPr>
          <w:sz w:val="16"/>
          <w:szCs w:val="16"/>
        </w:rPr>
      </w:pPr>
      <w:r w:rsidRPr="008B5CBD">
        <w:rPr>
          <w:sz w:val="16"/>
          <w:szCs w:val="16"/>
        </w:rPr>
        <w:t>Venture capitalist David Sacks,</w:t>
      </w:r>
      <w:r w:rsidRPr="007556BC">
        <w:t xml:space="preserve"> </w:t>
      </w:r>
      <w:r w:rsidRPr="008B5CBD">
        <w:rPr>
          <w:u w:val="single"/>
        </w:rPr>
        <w:t xml:space="preserve">a </w:t>
      </w:r>
      <w:r w:rsidRPr="005C6DB9">
        <w:rPr>
          <w:highlight w:val="cyan"/>
          <w:u w:val="single"/>
        </w:rPr>
        <w:t>past supporter of Democrat</w:t>
      </w:r>
      <w:r w:rsidRPr="008B5CBD">
        <w:rPr>
          <w:u w:val="single"/>
        </w:rPr>
        <w:t xml:space="preserve"> Hillary Clinton and relatively early adopter of the Trump tech money machine, is </w:t>
      </w:r>
      <w:r w:rsidRPr="005C6DB9">
        <w:rPr>
          <w:highlight w:val="cyan"/>
          <w:u w:val="single"/>
        </w:rPr>
        <w:t>urging</w:t>
      </w:r>
      <w:r w:rsidRPr="008B5CBD">
        <w:rPr>
          <w:u w:val="single"/>
        </w:rPr>
        <w:t xml:space="preserve"> his comrades </w:t>
      </w:r>
      <w:r w:rsidRPr="005C6DB9">
        <w:rPr>
          <w:highlight w:val="cyan"/>
          <w:u w:val="single"/>
        </w:rPr>
        <w:t>to</w:t>
      </w:r>
      <w:r w:rsidRPr="008B5CBD">
        <w:rPr>
          <w:u w:val="single"/>
        </w:rPr>
        <w:t xml:space="preserve"> get off the sidelines and </w:t>
      </w:r>
      <w:r w:rsidRPr="005C6DB9">
        <w:rPr>
          <w:highlight w:val="cyan"/>
          <w:u w:val="single"/>
        </w:rPr>
        <w:t>give to the Republican nominee</w:t>
      </w:r>
      <w:r w:rsidRPr="008B5CBD">
        <w:t xml:space="preserve">. </w:t>
      </w:r>
      <w:r w:rsidRPr="008B5CBD">
        <w:rPr>
          <w:sz w:val="16"/>
          <w:szCs w:val="16"/>
        </w:rPr>
        <w:t>He took to X this week with a social media post that listed the growing number of Trump contributors, including Musk, Andreessen Horowitz, Joe Lonsdale, a co-founder of the data mining company, Palantir, and Doug Leone, the billionaire venture capitalist and major tech investor, who have all given to Trump.  </w:t>
      </w:r>
    </w:p>
    <w:p w14:paraId="0BB5A132" w14:textId="77777777" w:rsidR="006F24FE" w:rsidRDefault="006F24FE" w:rsidP="006F24FE">
      <w:pPr>
        <w:rPr>
          <w:sz w:val="16"/>
        </w:rPr>
      </w:pPr>
    </w:p>
    <w:p w14:paraId="51F5A713" w14:textId="77777777" w:rsidR="006F24FE" w:rsidRDefault="006F24FE" w:rsidP="006F24FE">
      <w:pPr>
        <w:pStyle w:val="Heading3"/>
      </w:pPr>
      <w:r>
        <w:lastRenderedPageBreak/>
        <w:t>IL --- Big Tech --- Small Dollar</w:t>
      </w:r>
    </w:p>
    <w:p w14:paraId="58175F4E" w14:textId="77777777" w:rsidR="006F24FE" w:rsidRDefault="006F24FE" w:rsidP="006F24FE">
      <w:pPr>
        <w:pStyle w:val="Heading4"/>
      </w:pPr>
      <w:r>
        <w:t xml:space="preserve">No---PAC contributions are </w:t>
      </w:r>
      <w:r w:rsidRPr="00B37CDF">
        <w:rPr>
          <w:u w:val="single"/>
        </w:rPr>
        <w:t>TINY</w:t>
      </w:r>
      <w:r>
        <w:t xml:space="preserve"> and max contributions do </w:t>
      </w:r>
      <w:r w:rsidRPr="00B37CDF">
        <w:rPr>
          <w:u w:val="single"/>
        </w:rPr>
        <w:t>nothing</w:t>
      </w:r>
      <w:r>
        <w:t>.</w:t>
      </w:r>
    </w:p>
    <w:p w14:paraId="13B014F8" w14:textId="77777777" w:rsidR="006F24FE" w:rsidRPr="00B37CDF" w:rsidRDefault="006F24FE" w:rsidP="006F24FE">
      <w:r>
        <w:t xml:space="preserve">Sara </w:t>
      </w:r>
      <w:r w:rsidRPr="00B37CDF">
        <w:rPr>
          <w:rStyle w:val="Style13ptBold"/>
        </w:rPr>
        <w:t>Harrison ’20</w:t>
      </w:r>
      <w:r>
        <w:t xml:space="preserve"> [December 24, 2020; Sara Harrison is a freelance journalist who writes about science, technology, and health. “Big Tech’s Year of Big Political Spending,” The Markup; </w:t>
      </w:r>
      <w:r w:rsidRPr="00B37CDF">
        <w:t>https://themarkup.org/2020-in-review/2020/12/24/big-techs-year-of-big-political-spending</w:t>
      </w:r>
      <w:r>
        <w:t>; $G]</w:t>
      </w:r>
    </w:p>
    <w:p w14:paraId="65213B91" w14:textId="77777777" w:rsidR="006F24FE" w:rsidRPr="00B37CDF" w:rsidRDefault="006F24FE" w:rsidP="006F24FE">
      <w:pPr>
        <w:rPr>
          <w:sz w:val="16"/>
        </w:rPr>
      </w:pPr>
      <w:r w:rsidRPr="00B37CDF">
        <w:rPr>
          <w:sz w:val="16"/>
        </w:rPr>
        <w:t xml:space="preserve">“The </w:t>
      </w:r>
      <w:r w:rsidRPr="00B37CDF">
        <w:rPr>
          <w:rStyle w:val="StyleUnderline"/>
          <w:highlight w:val="green"/>
        </w:rPr>
        <w:t xml:space="preserve">main </w:t>
      </w:r>
      <w:r w:rsidRPr="00B37CDF">
        <w:rPr>
          <w:rStyle w:val="Emphasis"/>
          <w:highlight w:val="green"/>
        </w:rPr>
        <w:t>reason</w:t>
      </w:r>
      <w:r w:rsidRPr="00B37CDF">
        <w:rPr>
          <w:rStyle w:val="StyleUnderline"/>
        </w:rPr>
        <w:t xml:space="preserve"> that business </w:t>
      </w:r>
      <w:r w:rsidRPr="00B37CDF">
        <w:rPr>
          <w:rStyle w:val="StyleUnderline"/>
          <w:highlight w:val="green"/>
        </w:rPr>
        <w:t xml:space="preserve">PACs </w:t>
      </w:r>
      <w:r w:rsidRPr="00B37CDF">
        <w:rPr>
          <w:rStyle w:val="Emphasis"/>
          <w:highlight w:val="green"/>
        </w:rPr>
        <w:t>donate</w:t>
      </w:r>
      <w:r w:rsidRPr="00B37CDF">
        <w:rPr>
          <w:rStyle w:val="StyleUnderline"/>
        </w:rPr>
        <w:t xml:space="preserve"> is probably </w:t>
      </w:r>
      <w:r w:rsidRPr="00B37CDF">
        <w:rPr>
          <w:rStyle w:val="StyleUnderline"/>
          <w:highlight w:val="green"/>
        </w:rPr>
        <w:t xml:space="preserve">to get </w:t>
      </w:r>
      <w:r w:rsidRPr="00B37CDF">
        <w:rPr>
          <w:rStyle w:val="Emphasis"/>
          <w:highlight w:val="green"/>
        </w:rPr>
        <w:t>access</w:t>
      </w:r>
      <w:r w:rsidRPr="00B37CDF">
        <w:rPr>
          <w:rStyle w:val="StyleUnderline"/>
          <w:highlight w:val="green"/>
        </w:rPr>
        <w:t xml:space="preserve"> to</w:t>
      </w:r>
      <w:r w:rsidRPr="00B37CDF">
        <w:rPr>
          <w:rStyle w:val="StyleUnderline"/>
        </w:rPr>
        <w:t xml:space="preserve"> </w:t>
      </w:r>
      <w:r w:rsidRPr="00B37CDF">
        <w:rPr>
          <w:rStyle w:val="Emphasis"/>
        </w:rPr>
        <w:t xml:space="preserve">important </w:t>
      </w:r>
      <w:r w:rsidRPr="00B37CDF">
        <w:rPr>
          <w:rStyle w:val="Emphasis"/>
          <w:highlight w:val="green"/>
        </w:rPr>
        <w:t>members</w:t>
      </w:r>
      <w:r w:rsidRPr="00B37CDF">
        <w:rPr>
          <w:rStyle w:val="StyleUnderline"/>
          <w:highlight w:val="green"/>
        </w:rPr>
        <w:t xml:space="preserve"> of Congress</w:t>
      </w:r>
      <w:r w:rsidRPr="00B37CDF">
        <w:rPr>
          <w:sz w:val="16"/>
        </w:rPr>
        <w:t xml:space="preserve">, which is why PAC contributions go overwhelmingly to incumbents,” Andrew </w:t>
      </w:r>
      <w:proofErr w:type="spellStart"/>
      <w:r w:rsidRPr="00B37CDF">
        <w:rPr>
          <w:sz w:val="16"/>
        </w:rPr>
        <w:t>Mayersohn</w:t>
      </w:r>
      <w:proofErr w:type="spellEnd"/>
      <w:r w:rsidRPr="00B37CDF">
        <w:rPr>
          <w:sz w:val="16"/>
        </w:rPr>
        <w:t xml:space="preserve"> said in an email to The Markup. </w:t>
      </w:r>
      <w:proofErr w:type="spellStart"/>
      <w:r w:rsidRPr="00B37CDF">
        <w:rPr>
          <w:sz w:val="16"/>
        </w:rPr>
        <w:t>Mayersohn</w:t>
      </w:r>
      <w:proofErr w:type="spellEnd"/>
      <w:r w:rsidRPr="00B37CDF">
        <w:rPr>
          <w:sz w:val="16"/>
        </w:rPr>
        <w:t xml:space="preserve">, a researcher at the Center for Responsive Politics, which maintains OpenSecrets, a public database of campaign contributions, said that because </w:t>
      </w:r>
      <w:r w:rsidRPr="00B37CDF">
        <w:rPr>
          <w:rStyle w:val="StyleUnderline"/>
          <w:highlight w:val="green"/>
        </w:rPr>
        <w:t>elections</w:t>
      </w:r>
      <w:r w:rsidRPr="00B37CDF">
        <w:rPr>
          <w:rStyle w:val="StyleUnderline"/>
        </w:rPr>
        <w:t xml:space="preserve"> have gotten </w:t>
      </w:r>
      <w:r w:rsidRPr="00B37CDF">
        <w:rPr>
          <w:rStyle w:val="StyleUnderline"/>
          <w:highlight w:val="green"/>
        </w:rPr>
        <w:t xml:space="preserve">so </w:t>
      </w:r>
      <w:r w:rsidRPr="00B37CDF">
        <w:rPr>
          <w:rStyle w:val="Emphasis"/>
          <w:highlight w:val="green"/>
        </w:rPr>
        <w:t>expensive</w:t>
      </w:r>
      <w:r w:rsidRPr="00B37CDF">
        <w:rPr>
          <w:rStyle w:val="StyleUnderline"/>
        </w:rPr>
        <w:t xml:space="preserve">, even the </w:t>
      </w:r>
      <w:r w:rsidRPr="00B37CDF">
        <w:rPr>
          <w:rStyle w:val="Emphasis"/>
          <w:highlight w:val="green"/>
        </w:rPr>
        <w:t>maximum</w:t>
      </w:r>
      <w:r w:rsidRPr="00B37CDF">
        <w:rPr>
          <w:rStyle w:val="StyleUnderline"/>
          <w:highlight w:val="green"/>
        </w:rPr>
        <w:t xml:space="preserve"> PAC contribution</w:t>
      </w:r>
      <w:r w:rsidRPr="00B37CDF">
        <w:rPr>
          <w:rStyle w:val="StyleUnderline"/>
        </w:rPr>
        <w:t xml:space="preserve">—usually </w:t>
      </w:r>
      <w:r w:rsidRPr="00B37CDF">
        <w:rPr>
          <w:rStyle w:val="StyleUnderline"/>
          <w:highlight w:val="green"/>
        </w:rPr>
        <w:t xml:space="preserve">around </w:t>
      </w:r>
      <w:r w:rsidRPr="00B37CDF">
        <w:rPr>
          <w:rStyle w:val="Emphasis"/>
          <w:highlight w:val="green"/>
        </w:rPr>
        <w:t>$10,000</w:t>
      </w:r>
      <w:r w:rsidRPr="00B37CDF">
        <w:rPr>
          <w:rStyle w:val="StyleUnderline"/>
        </w:rPr>
        <w:t xml:space="preserve"> an election cycle</w:t>
      </w:r>
      <w:r w:rsidRPr="00B37CDF">
        <w:rPr>
          <w:sz w:val="16"/>
        </w:rPr>
        <w:t xml:space="preserve">—is only </w:t>
      </w:r>
      <w:r w:rsidRPr="00B37CDF">
        <w:rPr>
          <w:rStyle w:val="StyleUnderline"/>
        </w:rPr>
        <w:t xml:space="preserve">a </w:t>
      </w:r>
      <w:r w:rsidRPr="00B37CDF">
        <w:rPr>
          <w:rStyle w:val="Emphasis"/>
          <w:highlight w:val="green"/>
        </w:rPr>
        <w:t>tiny</w:t>
      </w:r>
      <w:r w:rsidRPr="00B37CDF">
        <w:rPr>
          <w:rStyle w:val="Emphasis"/>
        </w:rPr>
        <w:t xml:space="preserve"> </w:t>
      </w:r>
      <w:r w:rsidRPr="00B37CDF">
        <w:rPr>
          <w:rStyle w:val="Emphasis"/>
          <w:highlight w:val="green"/>
        </w:rPr>
        <w:t>fraction</w:t>
      </w:r>
      <w:r w:rsidRPr="00B37CDF">
        <w:rPr>
          <w:rStyle w:val="StyleUnderline"/>
          <w:highlight w:val="green"/>
        </w:rPr>
        <w:t xml:space="preserve"> of</w:t>
      </w:r>
      <w:r w:rsidRPr="00B37CDF">
        <w:rPr>
          <w:rStyle w:val="StyleUnderline"/>
        </w:rPr>
        <w:t xml:space="preserve"> the </w:t>
      </w:r>
      <w:r w:rsidRPr="00B37CDF">
        <w:rPr>
          <w:rStyle w:val="StyleUnderline"/>
          <w:highlight w:val="green"/>
        </w:rPr>
        <w:t>amount</w:t>
      </w:r>
      <w:r w:rsidRPr="00B37CDF">
        <w:rPr>
          <w:rStyle w:val="StyleUnderline"/>
        </w:rPr>
        <w:t xml:space="preserve"> that a competitive </w:t>
      </w:r>
      <w:r w:rsidRPr="00B37CDF">
        <w:rPr>
          <w:rStyle w:val="Emphasis"/>
          <w:highlight w:val="green"/>
        </w:rPr>
        <w:t>campaign</w:t>
      </w:r>
      <w:r w:rsidRPr="00B37CDF">
        <w:rPr>
          <w:rStyle w:val="StyleUnderline"/>
          <w:highlight w:val="green"/>
        </w:rPr>
        <w:t xml:space="preserve"> requires</w:t>
      </w:r>
      <w:r w:rsidRPr="00B37CDF">
        <w:rPr>
          <w:rStyle w:val="StyleUnderline"/>
        </w:rPr>
        <w:t>.</w:t>
      </w:r>
      <w:r w:rsidRPr="00B37CDF">
        <w:rPr>
          <w:sz w:val="16"/>
        </w:rPr>
        <w:t xml:space="preserve"> “I </w:t>
      </w:r>
      <w:r w:rsidRPr="00B37CDF">
        <w:rPr>
          <w:rStyle w:val="StyleUnderline"/>
          <w:highlight w:val="green"/>
        </w:rPr>
        <w:t>doubt</w:t>
      </w:r>
      <w:r w:rsidRPr="00B37CDF">
        <w:rPr>
          <w:rStyle w:val="StyleUnderline"/>
        </w:rPr>
        <w:t xml:space="preserve"> that </w:t>
      </w:r>
      <w:r w:rsidRPr="00B37CDF">
        <w:rPr>
          <w:rStyle w:val="StyleUnderline"/>
          <w:highlight w:val="green"/>
        </w:rPr>
        <w:t>companies</w:t>
      </w:r>
      <w:r w:rsidRPr="00B37CDF">
        <w:rPr>
          <w:rStyle w:val="StyleUnderline"/>
        </w:rPr>
        <w:t xml:space="preserve"> are </w:t>
      </w:r>
      <w:r w:rsidRPr="00B37CDF">
        <w:rPr>
          <w:rStyle w:val="StyleUnderline"/>
          <w:highlight w:val="green"/>
        </w:rPr>
        <w:t>under</w:t>
      </w:r>
      <w:r w:rsidRPr="00B37CDF">
        <w:rPr>
          <w:rStyle w:val="StyleUnderline"/>
        </w:rPr>
        <w:t xml:space="preserve"> the </w:t>
      </w:r>
      <w:r w:rsidRPr="00B37CDF">
        <w:rPr>
          <w:rStyle w:val="Emphasis"/>
          <w:highlight w:val="green"/>
        </w:rPr>
        <w:t>illusion</w:t>
      </w:r>
      <w:r w:rsidRPr="00B37CDF">
        <w:rPr>
          <w:rStyle w:val="StyleUnderline"/>
          <w:highlight w:val="green"/>
        </w:rPr>
        <w:t xml:space="preserve"> that</w:t>
      </w:r>
      <w:r w:rsidRPr="00B37CDF">
        <w:rPr>
          <w:rStyle w:val="StyleUnderline"/>
        </w:rPr>
        <w:t xml:space="preserve"> </w:t>
      </w:r>
      <w:r w:rsidRPr="00B37CDF">
        <w:rPr>
          <w:rStyle w:val="StyleUnderline"/>
          <w:highlight w:val="green"/>
        </w:rPr>
        <w:t xml:space="preserve">their donation will </w:t>
      </w:r>
      <w:r w:rsidRPr="00B37CDF">
        <w:rPr>
          <w:rStyle w:val="Emphasis"/>
          <w:highlight w:val="green"/>
        </w:rPr>
        <w:t>swing an election</w:t>
      </w:r>
      <w:r w:rsidRPr="00B37CDF">
        <w:rPr>
          <w:sz w:val="16"/>
        </w:rPr>
        <w:t>,” he wrote.</w:t>
      </w:r>
    </w:p>
    <w:p w14:paraId="46F722D6" w14:textId="77777777" w:rsidR="006F24FE" w:rsidRPr="003C167D" w:rsidRDefault="006F24FE" w:rsidP="006F24FE"/>
    <w:p w14:paraId="12003A92" w14:textId="77777777" w:rsidR="006F24FE" w:rsidRDefault="006F24FE" w:rsidP="006F24FE">
      <w:pPr>
        <w:pStyle w:val="Heading4"/>
        <w:rPr>
          <w:b w:val="0"/>
          <w:bCs/>
        </w:rPr>
      </w:pPr>
      <w:r>
        <w:t xml:space="preserve">Empirics prove – individual contributions represent candidate quality and effect elections – </w:t>
      </w:r>
      <w:r w:rsidRPr="005E3BA5">
        <w:rPr>
          <w:b w:val="0"/>
          <w:bCs/>
        </w:rPr>
        <w:t xml:space="preserve">their links about Big Tech </w:t>
      </w:r>
      <w:r>
        <w:rPr>
          <w:b w:val="0"/>
          <w:bCs/>
        </w:rPr>
        <w:t>fail</w:t>
      </w:r>
    </w:p>
    <w:p w14:paraId="2DD3A9D0" w14:textId="77777777" w:rsidR="006F24FE" w:rsidRDefault="006F24FE" w:rsidP="006F24FE">
      <w:r>
        <w:t>Luke Godwin-</w:t>
      </w:r>
      <w:r w:rsidRPr="00416213">
        <w:rPr>
          <w:rStyle w:val="Style13ptBold"/>
        </w:rPr>
        <w:t>Jones</w:t>
      </w:r>
      <w:r>
        <w:t>, 20</w:t>
      </w:r>
      <w:r w:rsidRPr="00416213">
        <w:rPr>
          <w:rStyle w:val="Style13ptBold"/>
        </w:rPr>
        <w:t>15</w:t>
      </w:r>
      <w:r>
        <w:t>, [Senior Data Scientist at Google, published as a dissertation for the University of Illinois at Urbana-Champaign, “</w:t>
      </w:r>
      <w:r w:rsidRPr="00416213">
        <w:t>An examination of congressional elections</w:t>
      </w:r>
      <w:r>
        <w:t xml:space="preserve">” Volume 1, Issue 1, found at </w:t>
      </w:r>
      <w:hyperlink r:id="rId114" w:history="1">
        <w:r w:rsidRPr="001069F7">
          <w:rPr>
            <w:rStyle w:val="Hyperlink"/>
          </w:rPr>
          <w:t>https://www.proquest.com/docview/1815184737/B704AA37CAC24981PQ/1?accountid=14667&amp;sourcetype=Dissertations%20&amp;%20Theses</w:t>
        </w:r>
      </w:hyperlink>
      <w:r>
        <w:t>, accessed 7/25/24, S.A.M.]</w:t>
      </w:r>
    </w:p>
    <w:p w14:paraId="2C2661F0" w14:textId="77777777" w:rsidR="006F24FE" w:rsidRDefault="006F24FE" w:rsidP="006F24FE">
      <w:pPr>
        <w:rPr>
          <w:sz w:val="12"/>
        </w:rPr>
      </w:pPr>
      <w:r w:rsidRPr="00F1416B">
        <w:rPr>
          <w:rStyle w:val="StyleUnderline"/>
        </w:rPr>
        <w:t>Spending is a vital</w:t>
      </w:r>
      <w:r w:rsidRPr="00F1416B">
        <w:rPr>
          <w:sz w:val="12"/>
        </w:rPr>
        <w:t xml:space="preserve"> part of U.S. elections, with the </w:t>
      </w:r>
      <w:r w:rsidRPr="00F1416B">
        <w:rPr>
          <w:rStyle w:val="StyleUnderline"/>
        </w:rPr>
        <w:t>2012 Congressional elections alone involving over $3.5 billion</w:t>
      </w:r>
      <w:r w:rsidRPr="00F1416B">
        <w:rPr>
          <w:sz w:val="12"/>
        </w:rPr>
        <w:t xml:space="preserve">. With so much money involved a natural question that often comes up is how does this spending affect election results. The traditional way this question has been posed has involved the amount of money spent by each candidate but not where that money came from. Many candidates like to boast that they are running a grassroots campaign, with the implication being that they have the support of the people and therefore can expect to perform better in the election. If this is </w:t>
      </w:r>
      <w:proofErr w:type="gramStart"/>
      <w:r w:rsidRPr="00F1416B">
        <w:rPr>
          <w:sz w:val="12"/>
        </w:rPr>
        <w:t>true</w:t>
      </w:r>
      <w:proofErr w:type="gramEnd"/>
      <w:r w:rsidRPr="00F1416B">
        <w:rPr>
          <w:sz w:val="12"/>
        </w:rPr>
        <w:t xml:space="preserve"> then the source of campaign contributions could be an important factor. Because corporations do not have a vote, only contributions from individuals will represent votes during the election. </w:t>
      </w:r>
      <w:proofErr w:type="gramStart"/>
      <w:r w:rsidRPr="00F1416B">
        <w:rPr>
          <w:sz w:val="12"/>
        </w:rPr>
        <w:t>Of course</w:t>
      </w:r>
      <w:proofErr w:type="gramEnd"/>
      <w:r w:rsidRPr="00F1416B">
        <w:rPr>
          <w:sz w:val="12"/>
        </w:rPr>
        <w:t xml:space="preserve"> the fraction of voters who contribute to a candidate is relatively small and thus the actual vote share represented by donors may not have a significant effect on the election. However, </w:t>
      </w:r>
      <w:r w:rsidRPr="00F1416B">
        <w:rPr>
          <w:rStyle w:val="StyleUnderline"/>
        </w:rPr>
        <w:t>the actions of donors should be reflective of the actions of voters as well.</w:t>
      </w:r>
      <w:r w:rsidRPr="00F1416B">
        <w:rPr>
          <w:sz w:val="12"/>
        </w:rPr>
        <w:t xml:space="preserve"> In this paper I examine whether the source of campaign contributions plays a role in determining the effect those contributions have on election results. I find that </w:t>
      </w:r>
      <w:r w:rsidRPr="00F1416B">
        <w:rPr>
          <w:rStyle w:val="Emphasis"/>
          <w:highlight w:val="cyan"/>
        </w:rPr>
        <w:t>individual contributions have a greater impact than corporate contributions because they represent both money and votes whereas corporate contributions represent only money</w:t>
      </w:r>
      <w:r w:rsidRPr="00F1416B">
        <w:rPr>
          <w:sz w:val="12"/>
        </w:rPr>
        <w:t xml:space="preserve">. I show that </w:t>
      </w:r>
      <w:r w:rsidRPr="00F1416B">
        <w:rPr>
          <w:rStyle w:val="StyleUnderline"/>
        </w:rPr>
        <w:t>there are</w:t>
      </w:r>
      <w:r w:rsidRPr="00F1416B">
        <w:rPr>
          <w:sz w:val="12"/>
        </w:rPr>
        <w:t xml:space="preserve"> in fact </w:t>
      </w:r>
      <w:r w:rsidRPr="00F1416B">
        <w:rPr>
          <w:rStyle w:val="StyleUnderline"/>
          <w:highlight w:val="cyan"/>
        </w:rPr>
        <w:t>two separate effects that occur related to</w:t>
      </w:r>
      <w:r w:rsidRPr="00F1416B">
        <w:rPr>
          <w:rStyle w:val="StyleUnderline"/>
        </w:rPr>
        <w:t xml:space="preserve"> campaign </w:t>
      </w:r>
      <w:r w:rsidRPr="00F1416B">
        <w:rPr>
          <w:rStyle w:val="StyleUnderline"/>
          <w:highlight w:val="cyan"/>
        </w:rPr>
        <w:t>contributions.</w:t>
      </w:r>
      <w:r w:rsidRPr="00F1416B">
        <w:rPr>
          <w:sz w:val="12"/>
        </w:rPr>
        <w:t xml:space="preserve"> The </w:t>
      </w:r>
      <w:r w:rsidRPr="00F1416B">
        <w:rPr>
          <w:rStyle w:val="StyleUnderline"/>
        </w:rPr>
        <w:t xml:space="preserve">first effect is the </w:t>
      </w:r>
      <w:r w:rsidRPr="00F1416B">
        <w:rPr>
          <w:rStyle w:val="StyleUnderline"/>
          <w:highlight w:val="cyan"/>
        </w:rPr>
        <w:t>direct spending effects</w:t>
      </w:r>
      <w:r w:rsidRPr="00F1416B">
        <w:rPr>
          <w:sz w:val="12"/>
        </w:rPr>
        <w:t xml:space="preserve"> that is a </w:t>
      </w:r>
      <w:r w:rsidRPr="00F1416B">
        <w:rPr>
          <w:rStyle w:val="StyleUnderline"/>
        </w:rPr>
        <w:t xml:space="preserve">result of </w:t>
      </w:r>
      <w:r w:rsidRPr="00F1416B">
        <w:rPr>
          <w:rStyle w:val="StyleUnderline"/>
          <w:highlight w:val="cyan"/>
        </w:rPr>
        <w:t>increased spending leading to higher vote s</w:t>
      </w:r>
      <w:r w:rsidRPr="00F1416B">
        <w:rPr>
          <w:rStyle w:val="StyleUnderline"/>
        </w:rPr>
        <w:t>hares</w:t>
      </w:r>
      <w:r w:rsidRPr="00F1416B">
        <w:rPr>
          <w:sz w:val="12"/>
        </w:rPr>
        <w:t xml:space="preserve">. However, </w:t>
      </w:r>
      <w:r w:rsidRPr="00F1416B">
        <w:rPr>
          <w:rStyle w:val="StyleUnderline"/>
        </w:rPr>
        <w:t xml:space="preserve">there is </w:t>
      </w:r>
      <w:r w:rsidRPr="00F1416B">
        <w:rPr>
          <w:rStyle w:val="StyleUnderline"/>
          <w:highlight w:val="cyan"/>
        </w:rPr>
        <w:t>also an indirect effect that is contained in individual contributions which involves the relationship between campaign contributions and candidate quality</w:t>
      </w:r>
      <w:r w:rsidRPr="00F1416B">
        <w:rPr>
          <w:rStyle w:val="StyleUnderline"/>
        </w:rPr>
        <w:t xml:space="preserve">. </w:t>
      </w:r>
      <w:proofErr w:type="gramStart"/>
      <w:r w:rsidRPr="00F1416B">
        <w:rPr>
          <w:sz w:val="12"/>
        </w:rPr>
        <w:t>In order to</w:t>
      </w:r>
      <w:proofErr w:type="gramEnd"/>
      <w:r w:rsidRPr="00F1416B">
        <w:rPr>
          <w:sz w:val="12"/>
        </w:rPr>
        <w:t xml:space="preserve"> show why the source of a contribution would make a difference, I first propose a theoretical framework in which candidates of differing quality compete in an election. I show that </w:t>
      </w:r>
      <w:r w:rsidRPr="00F1416B">
        <w:rPr>
          <w:rStyle w:val="StyleUnderline"/>
        </w:rPr>
        <w:t xml:space="preserve">unlike corporate contributions, </w:t>
      </w:r>
      <w:r w:rsidRPr="00F1416B">
        <w:rPr>
          <w:rStyle w:val="StyleUnderline"/>
          <w:highlight w:val="cyan"/>
        </w:rPr>
        <w:t xml:space="preserve">individual contributions </w:t>
      </w:r>
      <w:proofErr w:type="gramStart"/>
      <w:r w:rsidRPr="00F1416B">
        <w:rPr>
          <w:rStyle w:val="StyleUnderline"/>
          <w:highlight w:val="cyan"/>
        </w:rPr>
        <w:t>are a reflection of</w:t>
      </w:r>
      <w:proofErr w:type="gramEnd"/>
      <w:r w:rsidRPr="00F1416B">
        <w:rPr>
          <w:rStyle w:val="StyleUnderline"/>
          <w:highlight w:val="cyan"/>
        </w:rPr>
        <w:t xml:space="preserve"> a candidate’s quality</w:t>
      </w:r>
      <w:r w:rsidRPr="00F1416B">
        <w:rPr>
          <w:sz w:val="12"/>
        </w:rPr>
        <w:t xml:space="preserve">. Because </w:t>
      </w:r>
      <w:r w:rsidRPr="00F1416B">
        <w:rPr>
          <w:rStyle w:val="Emphasis"/>
        </w:rPr>
        <w:t xml:space="preserve">candidates who are higher quality will attract more contributions, the very fact that a candidate receives a contribution </w:t>
      </w:r>
      <w:proofErr w:type="gramStart"/>
      <w:r w:rsidRPr="00F1416B">
        <w:rPr>
          <w:rStyle w:val="Emphasis"/>
        </w:rPr>
        <w:t>is a reflection of</w:t>
      </w:r>
      <w:proofErr w:type="gramEnd"/>
      <w:r w:rsidRPr="00F1416B">
        <w:rPr>
          <w:rStyle w:val="Emphasis"/>
        </w:rPr>
        <w:t xml:space="preserve"> that candidate being of higher quality and thus that candidate should be expected to perform better in the election.</w:t>
      </w:r>
      <w:r w:rsidRPr="00F1416B">
        <w:rPr>
          <w:sz w:val="12"/>
        </w:rPr>
        <w:t xml:space="preserve"> This means that </w:t>
      </w:r>
      <w:r w:rsidRPr="00F1416B">
        <w:rPr>
          <w:rStyle w:val="Emphasis"/>
          <w:highlight w:val="cyan"/>
        </w:rPr>
        <w:t>individual contributions will lead to a direct spending effect as well as an indirect quality effect whereas corporate contributions will only lead to the direct spending effects</w:t>
      </w:r>
      <w:r w:rsidRPr="00F1416B">
        <w:rPr>
          <w:sz w:val="12"/>
        </w:rPr>
        <w:t xml:space="preserve">. </w:t>
      </w:r>
      <w:proofErr w:type="gramStart"/>
      <w:r w:rsidRPr="00F1416B">
        <w:rPr>
          <w:sz w:val="12"/>
        </w:rPr>
        <w:t>Therefore</w:t>
      </w:r>
      <w:proofErr w:type="gramEnd"/>
      <w:r w:rsidRPr="00F1416B">
        <w:rPr>
          <w:sz w:val="12"/>
        </w:rPr>
        <w:t xml:space="preserve"> we should expect </w:t>
      </w:r>
      <w:r w:rsidRPr="00F1416B">
        <w:rPr>
          <w:rStyle w:val="StyleUnderline"/>
        </w:rPr>
        <w:t>individual contributions to be more closely related to a candidate’s electoral success.</w:t>
      </w:r>
      <w:r w:rsidRPr="00F1416B">
        <w:rPr>
          <w:sz w:val="12"/>
        </w:rPr>
        <w:t xml:space="preserve"> I then attempt to test this theory </w:t>
      </w:r>
      <w:r w:rsidRPr="00F1416B">
        <w:rPr>
          <w:rStyle w:val="StyleUnderline"/>
          <w:highlight w:val="cyan"/>
        </w:rPr>
        <w:t>using congressional election data from the past 30 years</w:t>
      </w:r>
      <w:r w:rsidRPr="00F1416B">
        <w:rPr>
          <w:sz w:val="12"/>
        </w:rPr>
        <w:t xml:space="preserve">. Empirical estimation of election results is always complicated by problems of endogeneity, particularly with incumbent spending. If an incumbent is in a safe race they will tend to not spend as much as if they were in a close race, leading to an apparently negative </w:t>
      </w:r>
      <w:r w:rsidRPr="00F1416B">
        <w:rPr>
          <w:sz w:val="12"/>
        </w:rPr>
        <w:lastRenderedPageBreak/>
        <w:t xml:space="preserve">relationship. This is a result of incumbent spending and election results being simultaneously determined which leads to biased estimates of the effect of incumbent spending. This is a </w:t>
      </w:r>
      <w:proofErr w:type="spellStart"/>
      <w:r w:rsidRPr="00F1416B">
        <w:rPr>
          <w:sz w:val="12"/>
        </w:rPr>
        <w:t>well documented</w:t>
      </w:r>
      <w:proofErr w:type="spellEnd"/>
      <w:r w:rsidRPr="00F1416B">
        <w:rPr>
          <w:sz w:val="12"/>
        </w:rPr>
        <w:t xml:space="preserve"> problem that unfortunately does not have an easy solution. I therefore proceed in two directions. I first look for evidence that the source of campaign contributions is indeed an important factor. I then attempt to estimate the effects of campaign contributions using three </w:t>
      </w:r>
      <w:proofErr w:type="gramStart"/>
      <w:r w:rsidRPr="00F1416B">
        <w:rPr>
          <w:sz w:val="12"/>
        </w:rPr>
        <w:t>stage</w:t>
      </w:r>
      <w:proofErr w:type="gramEnd"/>
      <w:r w:rsidRPr="00F1416B">
        <w:rPr>
          <w:sz w:val="12"/>
        </w:rPr>
        <w:t xml:space="preserve"> least squares to overcome the simultaneity problem. I find that </w:t>
      </w:r>
      <w:r w:rsidRPr="00F1416B">
        <w:rPr>
          <w:rStyle w:val="Emphasis"/>
          <w:highlight w:val="cyan"/>
        </w:rPr>
        <w:t>individual contributions do have a significantly larger effect on election results than corporate contributions</w:t>
      </w:r>
      <w:r w:rsidRPr="00F1416B">
        <w:rPr>
          <w:rStyle w:val="Emphasis"/>
        </w:rPr>
        <w:t xml:space="preserve">. I further show that this is </w:t>
      </w:r>
      <w:r w:rsidRPr="00F1416B">
        <w:rPr>
          <w:rStyle w:val="Emphasis"/>
          <w:highlight w:val="cyan"/>
        </w:rPr>
        <w:t>very likely a result of a close relationship between individual contributions and candidate quality</w:t>
      </w:r>
      <w:r w:rsidRPr="00F1416B">
        <w:rPr>
          <w:rStyle w:val="Emphasis"/>
        </w:rPr>
        <w:t>.</w:t>
      </w:r>
      <w:r w:rsidRPr="00F1416B">
        <w:rPr>
          <w:sz w:val="12"/>
        </w:rPr>
        <w:t xml:space="preserve"> I attempt to control for this relationship by including the number of individual donations made to each candidate. </w:t>
      </w:r>
      <w:r w:rsidRPr="00F1416B">
        <w:rPr>
          <w:rStyle w:val="Emphasis"/>
          <w:highlight w:val="cyan"/>
        </w:rPr>
        <w:t xml:space="preserve">Even after controlling for the </w:t>
      </w:r>
      <w:proofErr w:type="gramStart"/>
      <w:r w:rsidRPr="00F1416B">
        <w:rPr>
          <w:rStyle w:val="Emphasis"/>
          <w:highlight w:val="cyan"/>
        </w:rPr>
        <w:t>amount</w:t>
      </w:r>
      <w:proofErr w:type="gramEnd"/>
      <w:r w:rsidRPr="00F1416B">
        <w:rPr>
          <w:rStyle w:val="Emphasis"/>
          <w:highlight w:val="cyan"/>
        </w:rPr>
        <w:t xml:space="preserve"> of contributions made to each candidate, the number of donations is highly significant, suggesting that the number of supporters a candidate has will in part predict how well the candidate will do in the election.</w:t>
      </w:r>
      <w:r w:rsidRPr="00F1416B">
        <w:rPr>
          <w:sz w:val="12"/>
        </w:rPr>
        <w:t xml:space="preserve"> This new measure gives a way of controlling for candidate quality in a way that is driven by the actions of voters.</w:t>
      </w:r>
    </w:p>
    <w:p w14:paraId="5787F1B4" w14:textId="77777777" w:rsidR="006F24FE" w:rsidRPr="006C0D1E" w:rsidRDefault="006F24FE" w:rsidP="006F24FE">
      <w:pPr>
        <w:pStyle w:val="Heading3"/>
        <w:rPr>
          <w:rFonts w:cs="Calibri"/>
        </w:rPr>
      </w:pPr>
      <w:r w:rsidRPr="006C0D1E">
        <w:rPr>
          <w:rFonts w:cs="Calibri"/>
        </w:rPr>
        <w:lastRenderedPageBreak/>
        <w:t>IL – AT Biden Regains Popularity</w:t>
      </w:r>
    </w:p>
    <w:p w14:paraId="1550651A" w14:textId="77777777" w:rsidR="006F24FE" w:rsidRPr="006C0D1E" w:rsidRDefault="006F24FE" w:rsidP="006F24FE">
      <w:pPr>
        <w:pStyle w:val="Heading4"/>
        <w:rPr>
          <w:rFonts w:cs="Calibri"/>
        </w:rPr>
      </w:pPr>
      <w:r w:rsidRPr="006C0D1E">
        <w:rPr>
          <w:rFonts w:cs="Calibri"/>
        </w:rPr>
        <w:t xml:space="preserve">Even a Biden </w:t>
      </w:r>
      <w:r w:rsidRPr="006C0D1E">
        <w:rPr>
          <w:rFonts w:cs="Calibri"/>
          <w:u w:val="single"/>
        </w:rPr>
        <w:t>recovery</w:t>
      </w:r>
      <w:r w:rsidRPr="006C0D1E">
        <w:rPr>
          <w:rFonts w:cs="Calibri"/>
        </w:rPr>
        <w:t xml:space="preserve"> loses Dems the house – drags down key races</w:t>
      </w:r>
    </w:p>
    <w:p w14:paraId="484360B3" w14:textId="77777777" w:rsidR="006F24FE" w:rsidRPr="006C0D1E" w:rsidRDefault="006F24FE" w:rsidP="006F24FE">
      <w:pPr>
        <w:rPr>
          <w:rStyle w:val="Style13ptBold"/>
        </w:rPr>
      </w:pPr>
      <w:r w:rsidRPr="006C0D1E">
        <w:rPr>
          <w:rStyle w:val="Style13ptBold"/>
        </w:rPr>
        <w:t>Coleman</w:t>
      </w:r>
      <w:r w:rsidRPr="006C0D1E">
        <w:rPr>
          <w:rStyle w:val="Style13ptBold"/>
          <w:rFonts w:eastAsiaTheme="majorEastAsia"/>
        </w:rPr>
        <w:t xml:space="preserve"> </w:t>
      </w:r>
      <w:r w:rsidRPr="006C0D1E">
        <w:rPr>
          <w:rStyle w:val="Style13ptBold"/>
        </w:rPr>
        <w:t>24</w:t>
      </w:r>
    </w:p>
    <w:p w14:paraId="5BE18D17" w14:textId="77777777" w:rsidR="006F24FE" w:rsidRPr="006C0D1E" w:rsidRDefault="006F24FE" w:rsidP="006F24FE">
      <w:pPr>
        <w:rPr>
          <w:sz w:val="16"/>
          <w:u w:val="single"/>
        </w:rPr>
      </w:pPr>
      <w:r w:rsidRPr="006C0D1E">
        <w:rPr>
          <w:sz w:val="16"/>
        </w:rPr>
        <w:t>[(J. Miles, associate editor of Sabato’s Crystal Ball, the University of Virginia Center for Politics’ authoritative, nonpartisan newsletter on American campaigns and elections.) “</w:t>
      </w:r>
      <w:proofErr w:type="gramStart"/>
      <w:r w:rsidRPr="006C0D1E">
        <w:rPr>
          <w:sz w:val="16"/>
        </w:rPr>
        <w:t>How</w:t>
      </w:r>
      <w:proofErr w:type="gramEnd"/>
      <w:r w:rsidRPr="006C0D1E">
        <w:rPr>
          <w:sz w:val="16"/>
        </w:rPr>
        <w:t xml:space="preserve"> Current Presidential Polling May Impact House Races”, Center For Politics, July 11th 2024, https://centerforpolitics.org/crystalball/how-current-presidential-polling-may-impact-house-races/]//LR</w:t>
      </w:r>
    </w:p>
    <w:p w14:paraId="76EE91EE" w14:textId="77777777" w:rsidR="006F24FE" w:rsidRDefault="006F24FE" w:rsidP="006F24FE">
      <w:pPr>
        <w:rPr>
          <w:sz w:val="16"/>
        </w:rPr>
      </w:pPr>
      <w:r w:rsidRPr="006C0D1E">
        <w:rPr>
          <w:sz w:val="16"/>
        </w:rPr>
        <w:t xml:space="preserve">For context, though </w:t>
      </w:r>
      <w:r w:rsidRPr="006C0D1E">
        <w:rPr>
          <w:rStyle w:val="StyleUnderline"/>
          <w:highlight w:val="cyan"/>
        </w:rPr>
        <w:t>Republicans</w:t>
      </w:r>
      <w:r w:rsidRPr="006C0D1E">
        <w:rPr>
          <w:rStyle w:val="StyleUnderline"/>
        </w:rPr>
        <w:t xml:space="preserve"> currently </w:t>
      </w:r>
      <w:r w:rsidRPr="006C0D1E">
        <w:rPr>
          <w:rStyle w:val="StyleUnderline"/>
          <w:highlight w:val="cyan"/>
        </w:rPr>
        <w:t>hold</w:t>
      </w:r>
      <w:r w:rsidRPr="006C0D1E">
        <w:rPr>
          <w:rStyle w:val="StyleUnderline"/>
        </w:rPr>
        <w:t xml:space="preserve"> a</w:t>
      </w:r>
      <w:r w:rsidRPr="006C0D1E">
        <w:rPr>
          <w:rStyle w:val="Emphasis"/>
        </w:rPr>
        <w:t xml:space="preserve"> </w:t>
      </w:r>
      <w:r w:rsidRPr="006C0D1E">
        <w:rPr>
          <w:rStyle w:val="Emphasis"/>
          <w:highlight w:val="cyan"/>
        </w:rPr>
        <w:t>narrow majority</w:t>
      </w:r>
      <w:r w:rsidRPr="006C0D1E">
        <w:rPr>
          <w:rStyle w:val="StyleUnderline"/>
        </w:rPr>
        <w:t xml:space="preserve"> in the House</w:t>
      </w:r>
      <w:r w:rsidRPr="006C0D1E">
        <w:rPr>
          <w:sz w:val="16"/>
        </w:rPr>
        <w:t xml:space="preserve">, 224 districts on the 2024 map would have backed Biden in 2020, while Trump would have claimed 211. Using the 2020 results as a baseline for a uniform swing, Table 1 considers two scenarios. The </w:t>
      </w:r>
      <w:r w:rsidRPr="006C0D1E">
        <w:rPr>
          <w:rStyle w:val="Emphasis"/>
        </w:rPr>
        <w:t>first scenario</w:t>
      </w:r>
      <w:r w:rsidRPr="006C0D1E">
        <w:rPr>
          <w:rStyle w:val="StyleUnderline"/>
        </w:rPr>
        <w:t xml:space="preserve"> features a </w:t>
      </w:r>
      <w:r w:rsidRPr="006C0D1E">
        <w:rPr>
          <w:rStyle w:val="StyleUnderline"/>
          <w:highlight w:val="cyan"/>
        </w:rPr>
        <w:t>tied national popular vote</w:t>
      </w:r>
      <w:r w:rsidRPr="006C0D1E">
        <w:rPr>
          <w:sz w:val="16"/>
        </w:rPr>
        <w:t xml:space="preserve">. Before the debate, Biden was running about even with Trump in </w:t>
      </w:r>
      <w:r w:rsidRPr="006C0D1E">
        <w:rPr>
          <w:rFonts w:eastAsiaTheme="majorEastAsia"/>
          <w:sz w:val="16"/>
        </w:rPr>
        <w:t>FiveThirtyEight’s</w:t>
      </w:r>
      <w:r w:rsidRPr="006C0D1E">
        <w:rPr>
          <w:sz w:val="16"/>
        </w:rPr>
        <w:t xml:space="preserve"> national poll aggregator. This is the </w:t>
      </w:r>
      <w:r w:rsidRPr="006C0D1E">
        <w:rPr>
          <w:rStyle w:val="Emphasis"/>
          <w:highlight w:val="cyan"/>
        </w:rPr>
        <w:t>rosier</w:t>
      </w:r>
      <w:r w:rsidRPr="006C0D1E">
        <w:rPr>
          <w:rStyle w:val="StyleUnderline"/>
        </w:rPr>
        <w:t xml:space="preserve"> of the two scenarios </w:t>
      </w:r>
      <w:r w:rsidRPr="006C0D1E">
        <w:rPr>
          <w:rStyle w:val="StyleUnderline"/>
          <w:highlight w:val="cyan"/>
        </w:rPr>
        <w:t>for Biden</w:t>
      </w:r>
      <w:r w:rsidRPr="006C0D1E">
        <w:rPr>
          <w:rStyle w:val="StyleUnderline"/>
        </w:rPr>
        <w:t xml:space="preserve">, as it </w:t>
      </w:r>
      <w:r w:rsidRPr="006C0D1E">
        <w:rPr>
          <w:rStyle w:val="StyleUnderline"/>
          <w:highlight w:val="cyan"/>
        </w:rPr>
        <w:t xml:space="preserve">assumes he can </w:t>
      </w:r>
      <w:r w:rsidRPr="006C0D1E">
        <w:rPr>
          <w:rStyle w:val="Emphasis"/>
          <w:highlight w:val="cyan"/>
        </w:rPr>
        <w:t>recover</w:t>
      </w:r>
      <w:r w:rsidRPr="006C0D1E">
        <w:rPr>
          <w:rStyle w:val="Emphasis"/>
        </w:rPr>
        <w:t xml:space="preserve"> the ground</w:t>
      </w:r>
      <w:r w:rsidRPr="006C0D1E">
        <w:rPr>
          <w:rStyle w:val="StyleUnderline"/>
        </w:rPr>
        <w:t xml:space="preserve"> he’s lost</w:t>
      </w:r>
      <w:r w:rsidRPr="006C0D1E">
        <w:rPr>
          <w:sz w:val="16"/>
        </w:rPr>
        <w:t xml:space="preserve"> since the debate. For this, </w:t>
      </w:r>
      <w:r w:rsidRPr="006C0D1E">
        <w:rPr>
          <w:rStyle w:val="StyleUnderline"/>
          <w:highlight w:val="cyan"/>
        </w:rPr>
        <w:t>each district</w:t>
      </w:r>
      <w:r w:rsidRPr="006C0D1E">
        <w:rPr>
          <w:rStyle w:val="StyleUnderline"/>
        </w:rPr>
        <w:t xml:space="preserve"> swings about </w:t>
      </w:r>
      <w:r w:rsidRPr="006C0D1E">
        <w:rPr>
          <w:rStyle w:val="StyleUnderline"/>
          <w:highlight w:val="cyan"/>
        </w:rPr>
        <w:t>4.6</w:t>
      </w:r>
      <w:r w:rsidRPr="006C0D1E">
        <w:rPr>
          <w:rStyle w:val="StyleUnderline"/>
        </w:rPr>
        <w:t xml:space="preserve"> percentage </w:t>
      </w:r>
      <w:r w:rsidRPr="006C0D1E">
        <w:rPr>
          <w:rStyle w:val="StyleUnderline"/>
          <w:highlight w:val="cyan"/>
        </w:rPr>
        <w:t>points to Trump</w:t>
      </w:r>
      <w:r w:rsidRPr="006C0D1E">
        <w:rPr>
          <w:sz w:val="16"/>
        </w:rPr>
        <w:t xml:space="preserve"> (a number commensurate with Biden’s actual 2020 two-party popular vote margin). With a </w:t>
      </w:r>
      <w:r w:rsidRPr="006C0D1E">
        <w:rPr>
          <w:rStyle w:val="StyleUnderline"/>
        </w:rPr>
        <w:t xml:space="preserve">tied popular vote, we could expect </w:t>
      </w:r>
      <w:r w:rsidRPr="006C0D1E">
        <w:rPr>
          <w:rStyle w:val="StyleUnderline"/>
          <w:highlight w:val="cyan"/>
        </w:rPr>
        <w:t>10 Biden</w:t>
      </w:r>
      <w:r w:rsidRPr="006C0D1E">
        <w:rPr>
          <w:rStyle w:val="StyleUnderline"/>
        </w:rPr>
        <w:t xml:space="preserve"> 2020 </w:t>
      </w:r>
      <w:r w:rsidRPr="006C0D1E">
        <w:rPr>
          <w:rStyle w:val="StyleUnderline"/>
          <w:highlight w:val="cyan"/>
        </w:rPr>
        <w:t>seats</w:t>
      </w:r>
      <w:r w:rsidRPr="006C0D1E">
        <w:rPr>
          <w:rStyle w:val="StyleUnderline"/>
        </w:rPr>
        <w:t xml:space="preserve"> to </w:t>
      </w:r>
      <w:r w:rsidRPr="006C0D1E">
        <w:rPr>
          <w:rStyle w:val="StyleUnderline"/>
          <w:highlight w:val="cyan"/>
        </w:rPr>
        <w:t>flip</w:t>
      </w:r>
      <w:r w:rsidRPr="006C0D1E">
        <w:rPr>
          <w:rStyle w:val="StyleUnderline"/>
        </w:rPr>
        <w:t xml:space="preserve"> to Trump, with </w:t>
      </w:r>
      <w:r w:rsidRPr="006C0D1E">
        <w:rPr>
          <w:rStyle w:val="StyleUnderline"/>
          <w:highlight w:val="cyan"/>
        </w:rPr>
        <w:t>four more</w:t>
      </w:r>
      <w:r w:rsidRPr="006C0D1E">
        <w:rPr>
          <w:rStyle w:val="StyleUnderline"/>
        </w:rPr>
        <w:t xml:space="preserve"> districts being </w:t>
      </w:r>
      <w:r w:rsidRPr="006C0D1E">
        <w:rPr>
          <w:rStyle w:val="StyleUnderline"/>
          <w:highlight w:val="cyan"/>
        </w:rPr>
        <w:t xml:space="preserve">within </w:t>
      </w:r>
      <w:r w:rsidRPr="006C0D1E">
        <w:rPr>
          <w:rStyle w:val="StyleUnderline"/>
        </w:rPr>
        <w:t xml:space="preserve">a </w:t>
      </w:r>
      <w:r w:rsidRPr="006C0D1E">
        <w:rPr>
          <w:rStyle w:val="Emphasis"/>
        </w:rPr>
        <w:t xml:space="preserve">few </w:t>
      </w:r>
      <w:r w:rsidRPr="006C0D1E">
        <w:rPr>
          <w:rStyle w:val="Emphasis"/>
          <w:highlight w:val="cyan"/>
        </w:rPr>
        <w:t>tenths of a point</w:t>
      </w:r>
      <w:r w:rsidRPr="006C0D1E">
        <w:rPr>
          <w:rStyle w:val="StyleUnderline"/>
        </w:rPr>
        <w:t xml:space="preserve"> of doing so.</w:t>
      </w:r>
      <w:r w:rsidRPr="006C0D1E">
        <w:rPr>
          <w:sz w:val="16"/>
        </w:rPr>
        <w:t xml:space="preserve"> Of course</w:t>
      </w:r>
      <w:proofErr w:type="gramStart"/>
      <w:r w:rsidRPr="006C0D1E">
        <w:rPr>
          <w:sz w:val="16"/>
        </w:rPr>
        <w:t>, in reality, things</w:t>
      </w:r>
      <w:proofErr w:type="gramEnd"/>
      <w:r w:rsidRPr="006C0D1E">
        <w:rPr>
          <w:sz w:val="16"/>
        </w:rPr>
        <w:t xml:space="preserve"> likely wouldn’t be as tidy, as some districts would shift more than the national swing while some would see less pronounced, or even leftward, shifts. Considering their marginal nature, it isn’t too surprising that, in terms of their current representation, these </w:t>
      </w:r>
      <w:r w:rsidRPr="006C0D1E">
        <w:rPr>
          <w:rStyle w:val="StyleUnderline"/>
        </w:rPr>
        <w:t xml:space="preserve">10 hypothetical </w:t>
      </w:r>
      <w:r w:rsidRPr="006C0D1E">
        <w:rPr>
          <w:rStyle w:val="StyleUnderline"/>
          <w:highlight w:val="cyan"/>
        </w:rPr>
        <w:t>Biden-to-Trump seats</w:t>
      </w:r>
      <w:r w:rsidRPr="006C0D1E">
        <w:rPr>
          <w:rStyle w:val="StyleUnderline"/>
        </w:rPr>
        <w:t xml:space="preserve"> are currently </w:t>
      </w:r>
      <w:r w:rsidRPr="006C0D1E">
        <w:rPr>
          <w:rStyle w:val="Emphasis"/>
          <w:highlight w:val="cyan"/>
        </w:rPr>
        <w:t>evenly divided</w:t>
      </w:r>
      <w:r w:rsidRPr="006C0D1E">
        <w:rPr>
          <w:rStyle w:val="StyleUnderline"/>
        </w:rPr>
        <w:t xml:space="preserve"> between the parties.</w:t>
      </w:r>
      <w:r w:rsidRPr="006C0D1E">
        <w:rPr>
          <w:sz w:val="16"/>
        </w:rPr>
        <w:t xml:space="preserve"> </w:t>
      </w:r>
      <w:proofErr w:type="gramStart"/>
      <w:r w:rsidRPr="006C0D1E">
        <w:rPr>
          <w:sz w:val="16"/>
        </w:rPr>
        <w:t>With the exception of</w:t>
      </w:r>
      <w:proofErr w:type="gramEnd"/>
      <w:r w:rsidRPr="006C0D1E">
        <w:rPr>
          <w:sz w:val="16"/>
        </w:rPr>
        <w:t xml:space="preserve"> CA-40, where Rep. Young Kim (R) holds a seat that is typically redder than what its presidential topline may suggest, </w:t>
      </w:r>
      <w:r w:rsidRPr="006C0D1E">
        <w:rPr>
          <w:rStyle w:val="StyleUnderline"/>
        </w:rPr>
        <w:t xml:space="preserve">all the </w:t>
      </w:r>
      <w:r w:rsidRPr="006C0D1E">
        <w:rPr>
          <w:rStyle w:val="Emphasis"/>
          <w:highlight w:val="cyan"/>
        </w:rPr>
        <w:t>GOP-held seats</w:t>
      </w:r>
      <w:r w:rsidRPr="006C0D1E">
        <w:rPr>
          <w:rStyle w:val="StyleUnderline"/>
          <w:highlight w:val="cyan"/>
        </w:rPr>
        <w:t xml:space="preserve"> that flip</w:t>
      </w:r>
      <w:r w:rsidRPr="006C0D1E">
        <w:rPr>
          <w:rStyle w:val="StyleUnderline"/>
        </w:rPr>
        <w:t xml:space="preserve"> in this scenario are hosting </w:t>
      </w:r>
      <w:r w:rsidRPr="006C0D1E">
        <w:rPr>
          <w:rStyle w:val="StyleUnderline"/>
          <w:highlight w:val="cyan"/>
        </w:rPr>
        <w:t>races</w:t>
      </w:r>
      <w:r w:rsidRPr="006C0D1E">
        <w:rPr>
          <w:rStyle w:val="StyleUnderline"/>
        </w:rPr>
        <w:t xml:space="preserve"> that the </w:t>
      </w:r>
      <w:r w:rsidRPr="006C0D1E">
        <w:rPr>
          <w:rStyle w:val="StyleUnderline"/>
          <w:rFonts w:eastAsiaTheme="majorEastAsia"/>
        </w:rPr>
        <w:t>Crystal Ball</w:t>
      </w:r>
      <w:r w:rsidRPr="006C0D1E">
        <w:rPr>
          <w:rStyle w:val="StyleUnderline"/>
        </w:rPr>
        <w:t xml:space="preserve"> rates as </w:t>
      </w:r>
      <w:r w:rsidRPr="006C0D1E">
        <w:rPr>
          <w:rStyle w:val="StyleUnderline"/>
          <w:highlight w:val="cyan"/>
        </w:rPr>
        <w:t>competitive</w:t>
      </w:r>
      <w:r w:rsidRPr="006C0D1E">
        <w:rPr>
          <w:rStyle w:val="StyleUnderline"/>
        </w:rPr>
        <w:t xml:space="preserve"> </w:t>
      </w:r>
      <w:r w:rsidRPr="006C0D1E">
        <w:rPr>
          <w:sz w:val="16"/>
        </w:rPr>
        <w:t xml:space="preserve">(we are defining that term to encompass seats that we rate as either Toss-up or Leans Democratic/Republican). First-term </w:t>
      </w:r>
      <w:r w:rsidRPr="006C0D1E">
        <w:rPr>
          <w:rStyle w:val="StyleUnderline"/>
        </w:rPr>
        <w:t>Rep. Tom Kean</w:t>
      </w:r>
      <w:r w:rsidRPr="006C0D1E">
        <w:rPr>
          <w:sz w:val="16"/>
        </w:rPr>
        <w:t xml:space="preserve"> (R, NJ-7) would hold the closest Trump-won seat. As we mentioned last month in our Virginia primary </w:t>
      </w:r>
      <w:r w:rsidRPr="006C0D1E">
        <w:rPr>
          <w:rFonts w:eastAsiaTheme="majorEastAsia"/>
          <w:sz w:val="16"/>
        </w:rPr>
        <w:t>preview</w:t>
      </w:r>
      <w:r w:rsidRPr="006C0D1E">
        <w:rPr>
          <w:rStyle w:val="StyleUnderline"/>
        </w:rPr>
        <w:t xml:space="preserve">, </w:t>
      </w:r>
      <w:r w:rsidRPr="006C0D1E">
        <w:rPr>
          <w:rStyle w:val="StyleUnderline"/>
          <w:highlight w:val="cyan"/>
        </w:rPr>
        <w:t>if Biden slips</w:t>
      </w:r>
      <w:r w:rsidRPr="006C0D1E">
        <w:rPr>
          <w:rStyle w:val="StyleUnderline"/>
        </w:rPr>
        <w:t xml:space="preserve"> </w:t>
      </w:r>
      <w:r w:rsidRPr="006C0D1E">
        <w:rPr>
          <w:rStyle w:val="Emphasis"/>
        </w:rPr>
        <w:t>only a few points</w:t>
      </w:r>
      <w:r w:rsidRPr="006C0D1E">
        <w:rPr>
          <w:rStyle w:val="StyleUnderline"/>
        </w:rPr>
        <w:t xml:space="preserve"> in our state, we could easily see the Virginia Beach-area </w:t>
      </w:r>
      <w:r w:rsidRPr="006C0D1E">
        <w:rPr>
          <w:rStyle w:val="StyleUnderline"/>
          <w:highlight w:val="cyan"/>
        </w:rPr>
        <w:t>VA-2 flipping to Trump</w:t>
      </w:r>
      <w:r w:rsidRPr="006C0D1E">
        <w:rPr>
          <w:sz w:val="16"/>
        </w:rPr>
        <w:t xml:space="preserve">, as it does in this case. In Arizona, </w:t>
      </w:r>
      <w:r w:rsidRPr="006C0D1E">
        <w:rPr>
          <w:rStyle w:val="StyleUnderline"/>
        </w:rPr>
        <w:t xml:space="preserve">GOP Reps. Dave </w:t>
      </w:r>
      <w:proofErr w:type="spellStart"/>
      <w:r w:rsidRPr="006C0D1E">
        <w:rPr>
          <w:rStyle w:val="StyleUnderline"/>
          <w:highlight w:val="cyan"/>
        </w:rPr>
        <w:t>Schweikert</w:t>
      </w:r>
      <w:proofErr w:type="spellEnd"/>
      <w:r w:rsidRPr="006C0D1E">
        <w:rPr>
          <w:rStyle w:val="StyleUnderline"/>
        </w:rPr>
        <w:t xml:space="preserve"> (R, AZ-1) </w:t>
      </w:r>
      <w:r w:rsidRPr="006C0D1E">
        <w:rPr>
          <w:rStyle w:val="StyleUnderline"/>
          <w:highlight w:val="cyan"/>
        </w:rPr>
        <w:t>and</w:t>
      </w:r>
      <w:r w:rsidRPr="006C0D1E">
        <w:rPr>
          <w:rStyle w:val="StyleUnderline"/>
        </w:rPr>
        <w:t xml:space="preserve"> Juan </w:t>
      </w:r>
      <w:proofErr w:type="spellStart"/>
      <w:r w:rsidRPr="006C0D1E">
        <w:rPr>
          <w:rStyle w:val="StyleUnderline"/>
          <w:highlight w:val="cyan"/>
        </w:rPr>
        <w:t>Ciscomani</w:t>
      </w:r>
      <w:proofErr w:type="spellEnd"/>
      <w:r w:rsidRPr="006C0D1E">
        <w:rPr>
          <w:rStyle w:val="StyleUnderline"/>
        </w:rPr>
        <w:t xml:space="preserve"> (R, AZ-6) both </w:t>
      </w:r>
      <w:r w:rsidRPr="006C0D1E">
        <w:rPr>
          <w:rStyle w:val="StyleUnderline"/>
          <w:highlight w:val="cyan"/>
        </w:rPr>
        <w:t xml:space="preserve">won with </w:t>
      </w:r>
      <w:r w:rsidRPr="006C0D1E">
        <w:rPr>
          <w:rStyle w:val="Emphasis"/>
          <w:highlight w:val="cyan"/>
        </w:rPr>
        <w:t>less than 51%</w:t>
      </w:r>
      <w:r w:rsidRPr="006C0D1E">
        <w:rPr>
          <w:rStyle w:val="StyleUnderline"/>
        </w:rPr>
        <w:t xml:space="preserve"> of the vote in 2022 but would also </w:t>
      </w:r>
      <w:r w:rsidRPr="006C0D1E">
        <w:rPr>
          <w:rStyle w:val="StyleUnderline"/>
          <w:highlight w:val="cyan"/>
        </w:rPr>
        <w:t>find themselves</w:t>
      </w:r>
      <w:r w:rsidRPr="006C0D1E">
        <w:rPr>
          <w:rStyle w:val="StyleUnderline"/>
        </w:rPr>
        <w:t xml:space="preserve"> </w:t>
      </w:r>
      <w:r w:rsidRPr="006C0D1E">
        <w:rPr>
          <w:rStyle w:val="StyleUnderline"/>
          <w:highlight w:val="cyan"/>
        </w:rPr>
        <w:t>in Trump seats</w:t>
      </w:r>
      <w:r w:rsidRPr="006C0D1E">
        <w:rPr>
          <w:rStyle w:val="StyleUnderline"/>
        </w:rPr>
        <w:t xml:space="preserve">. </w:t>
      </w:r>
      <w:r w:rsidRPr="006C0D1E">
        <w:rPr>
          <w:rStyle w:val="StyleUnderline"/>
          <w:highlight w:val="cyan"/>
        </w:rPr>
        <w:t>Democrats</w:t>
      </w:r>
      <w:r w:rsidRPr="006C0D1E">
        <w:rPr>
          <w:rStyle w:val="StyleUnderline"/>
        </w:rPr>
        <w:t xml:space="preserve">, meanwhile, would be </w:t>
      </w:r>
      <w:r w:rsidRPr="006C0D1E">
        <w:rPr>
          <w:rStyle w:val="StyleUnderline"/>
          <w:highlight w:val="cyan"/>
        </w:rPr>
        <w:t>defending</w:t>
      </w:r>
      <w:r w:rsidRPr="006C0D1E">
        <w:rPr>
          <w:rStyle w:val="StyleUnderline"/>
        </w:rPr>
        <w:t xml:space="preserve"> a pair of open, </w:t>
      </w:r>
      <w:r w:rsidRPr="006C0D1E">
        <w:rPr>
          <w:rStyle w:val="StyleUnderline"/>
          <w:highlight w:val="cyan"/>
        </w:rPr>
        <w:t>Trump-won seats in Michigan</w:t>
      </w:r>
      <w:r w:rsidRPr="006C0D1E">
        <w:rPr>
          <w:sz w:val="16"/>
          <w:highlight w:val="cyan"/>
        </w:rPr>
        <w:t>:</w:t>
      </w:r>
      <w:r w:rsidRPr="006C0D1E">
        <w:rPr>
          <w:sz w:val="16"/>
        </w:rPr>
        <w:t xml:space="preserve"> the adjacent pair of Districts 7 and 8—the former covers the area around Lansing while the latter includes Flint. </w:t>
      </w:r>
      <w:r w:rsidRPr="006C0D1E">
        <w:rPr>
          <w:rStyle w:val="StyleUnderline"/>
        </w:rPr>
        <w:t xml:space="preserve">Two other Democratic-held Great Lakes state seats in this category are </w:t>
      </w:r>
      <w:r w:rsidRPr="006C0D1E">
        <w:rPr>
          <w:rStyle w:val="StyleUnderline"/>
          <w:highlight w:val="cyan"/>
        </w:rPr>
        <w:t>OH-13</w:t>
      </w:r>
      <w:r w:rsidRPr="006C0D1E">
        <w:rPr>
          <w:rStyle w:val="StyleUnderline"/>
        </w:rPr>
        <w:t xml:space="preserve"> (Akron) and </w:t>
      </w:r>
      <w:r w:rsidRPr="006C0D1E">
        <w:rPr>
          <w:rStyle w:val="StyleUnderline"/>
          <w:highlight w:val="cyan"/>
        </w:rPr>
        <w:t>PA-7</w:t>
      </w:r>
      <w:r w:rsidRPr="006C0D1E">
        <w:rPr>
          <w:sz w:val="16"/>
          <w:highlight w:val="cyan"/>
        </w:rPr>
        <w:t xml:space="preserve"> (</w:t>
      </w:r>
      <w:r w:rsidRPr="006C0D1E">
        <w:rPr>
          <w:sz w:val="16"/>
        </w:rPr>
        <w:t xml:space="preserve">the Lehigh Valley). While these </w:t>
      </w:r>
      <w:r w:rsidRPr="006C0D1E">
        <w:rPr>
          <w:rStyle w:val="Emphasis"/>
          <w:highlight w:val="cyan"/>
        </w:rPr>
        <w:t>seats could get tougher</w:t>
      </w:r>
      <w:r w:rsidRPr="006C0D1E">
        <w:rPr>
          <w:rStyle w:val="StyleUnderline"/>
        </w:rPr>
        <w:t xml:space="preserve"> for their Democratic incumbents</w:t>
      </w:r>
      <w:r w:rsidRPr="006C0D1E">
        <w:rPr>
          <w:sz w:val="16"/>
        </w:rPr>
        <w:t xml:space="preserve">—who both have some of their own strengths—the concurrent Senate races could work in their favor. Sens. Sherrod Brown (D-OH) and Bob Casey (D-PA) will almost certainly run better than Biden in their respective states, and they seem likely to at least carry those types of marginal seats. Finally, in North Carolina, first-term Rep. </w:t>
      </w:r>
      <w:r w:rsidRPr="006C0D1E">
        <w:rPr>
          <w:rStyle w:val="StyleUnderline"/>
        </w:rPr>
        <w:t xml:space="preserve">Don </w:t>
      </w:r>
      <w:r w:rsidRPr="006C0D1E">
        <w:rPr>
          <w:rStyle w:val="StyleUnderline"/>
          <w:highlight w:val="cyan"/>
        </w:rPr>
        <w:t>Davis</w:t>
      </w:r>
      <w:r w:rsidRPr="006C0D1E">
        <w:rPr>
          <w:rStyle w:val="StyleUnderline"/>
        </w:rPr>
        <w:t xml:space="preserve"> (D, NC-1) was given a tougher seat when the </w:t>
      </w:r>
      <w:r w:rsidRPr="006C0D1E">
        <w:rPr>
          <w:rStyle w:val="StyleUnderline"/>
          <w:highlight w:val="cyan"/>
        </w:rPr>
        <w:t>state adopted</w:t>
      </w:r>
      <w:r w:rsidRPr="006C0D1E">
        <w:rPr>
          <w:rStyle w:val="StyleUnderline"/>
        </w:rPr>
        <w:t xml:space="preserve"> a new </w:t>
      </w:r>
      <w:r w:rsidRPr="006C0D1E">
        <w:rPr>
          <w:rStyle w:val="StyleUnderline"/>
          <w:highlight w:val="cyan"/>
        </w:rPr>
        <w:t>GOP</w:t>
      </w:r>
      <w:r w:rsidRPr="006C0D1E">
        <w:rPr>
          <w:rStyle w:val="StyleUnderline"/>
        </w:rPr>
        <w:t xml:space="preserve">-drawn </w:t>
      </w:r>
      <w:r w:rsidRPr="006C0D1E">
        <w:rPr>
          <w:rStyle w:val="StyleUnderline"/>
          <w:highlight w:val="cyan"/>
        </w:rPr>
        <w:t>map</w:t>
      </w:r>
      <w:r w:rsidRPr="006C0D1E">
        <w:rPr>
          <w:rStyle w:val="StyleUnderline"/>
        </w:rPr>
        <w:t xml:space="preserve"> last year</w:t>
      </w:r>
      <w:r w:rsidRPr="006C0D1E">
        <w:rPr>
          <w:sz w:val="16"/>
        </w:rPr>
        <w:t xml:space="preserve">. In 2022, Davis won his seat (which was bluer than the version he is running in now) by close to 5 points while NC-1’s result in the concurrent Senate race was about even. </w:t>
      </w:r>
      <w:proofErr w:type="gramStart"/>
      <w:r w:rsidRPr="006C0D1E">
        <w:rPr>
          <w:sz w:val="16"/>
        </w:rPr>
        <w:t>So</w:t>
      </w:r>
      <w:proofErr w:type="gramEnd"/>
      <w:r w:rsidRPr="006C0D1E">
        <w:rPr>
          <w:sz w:val="16"/>
        </w:rPr>
        <w:t xml:space="preserve"> a </w:t>
      </w:r>
      <w:r w:rsidRPr="006C0D1E">
        <w:rPr>
          <w:rStyle w:val="StyleUnderline"/>
          <w:highlight w:val="cyan"/>
        </w:rPr>
        <w:t>2.9-point Trump win</w:t>
      </w:r>
      <w:r w:rsidRPr="006C0D1E">
        <w:rPr>
          <w:rStyle w:val="StyleUnderline"/>
        </w:rPr>
        <w:t xml:space="preserve"> in his district</w:t>
      </w:r>
      <w:r w:rsidRPr="006C0D1E">
        <w:rPr>
          <w:sz w:val="16"/>
        </w:rPr>
        <w:t xml:space="preserve"> would not be insurmountable for Davis, although he may </w:t>
      </w:r>
      <w:r w:rsidRPr="006C0D1E">
        <w:rPr>
          <w:rStyle w:val="Emphasis"/>
          <w:highlight w:val="cyan"/>
        </w:rPr>
        <w:t>not</w:t>
      </w:r>
      <w:r w:rsidRPr="006C0D1E">
        <w:rPr>
          <w:rStyle w:val="Emphasis"/>
        </w:rPr>
        <w:t xml:space="preserve"> be as </w:t>
      </w:r>
      <w:r w:rsidRPr="006C0D1E">
        <w:rPr>
          <w:rStyle w:val="Emphasis"/>
          <w:highlight w:val="cyan"/>
        </w:rPr>
        <w:t>well-positioned</w:t>
      </w:r>
      <w:r w:rsidRPr="006C0D1E">
        <w:rPr>
          <w:rStyle w:val="StyleUnderline"/>
          <w:highlight w:val="cyan"/>
        </w:rPr>
        <w:t xml:space="preserve"> to outperform</w:t>
      </w:r>
      <w:r w:rsidRPr="006C0D1E">
        <w:rPr>
          <w:sz w:val="16"/>
        </w:rPr>
        <w:t xml:space="preserve"> the top of the ticket in counties that are newer to him.</w:t>
      </w:r>
    </w:p>
    <w:p w14:paraId="39614ADA" w14:textId="77777777" w:rsidR="006F24FE" w:rsidRDefault="006F24FE" w:rsidP="006F24FE">
      <w:pPr>
        <w:pStyle w:val="Heading3"/>
      </w:pPr>
      <w:r>
        <w:lastRenderedPageBreak/>
        <w:t>IL --- Money</w:t>
      </w:r>
    </w:p>
    <w:p w14:paraId="64815C8B" w14:textId="77777777" w:rsidR="006F24FE" w:rsidRDefault="006F24FE" w:rsidP="006F24FE">
      <w:pPr>
        <w:pStyle w:val="Heading4"/>
      </w:pPr>
      <w:r>
        <w:t xml:space="preserve">Money can’t overcome cultural barriers. </w:t>
      </w:r>
    </w:p>
    <w:p w14:paraId="51C8280C" w14:textId="77777777" w:rsidR="006F24FE" w:rsidRDefault="006F24FE" w:rsidP="006F24FE">
      <w:r w:rsidRPr="00CF0A98">
        <w:rPr>
          <w:rStyle w:val="Style13ptBold"/>
        </w:rPr>
        <w:t>Mathis</w:t>
      </w:r>
      <w:r>
        <w:t xml:space="preserve"> ‘20</w:t>
      </w:r>
      <w:r w:rsidRPr="00CF0A98">
        <w:rPr>
          <w:rStyle w:val="Style13ptBold"/>
        </w:rPr>
        <w:t>20</w:t>
      </w:r>
      <w:r>
        <w:t xml:space="preserve"> [Joel; November 3; Freelance Writer and Syndicated Columnist; The Week, “Republican Senate wins prove money isn’t everything,” </w:t>
      </w:r>
      <w:hyperlink r:id="rId115" w:history="1">
        <w:r w:rsidRPr="0060223E">
          <w:rPr>
            <w:rStyle w:val="Hyperlink"/>
          </w:rPr>
          <w:t>https://theweek.com/speedreads/947642/republican-senate-wins-prove-money-isnt-everything</w:t>
        </w:r>
      </w:hyperlink>
      <w:r>
        <w:t>] //</w:t>
      </w:r>
      <w:proofErr w:type="spellStart"/>
      <w:r>
        <w:t>kcho</w:t>
      </w:r>
      <w:proofErr w:type="spellEnd"/>
    </w:p>
    <w:p w14:paraId="06B52F40" w14:textId="77777777" w:rsidR="006F24FE" w:rsidRPr="00CF0A98" w:rsidRDefault="006F24FE" w:rsidP="006F24FE">
      <w:pPr>
        <w:rPr>
          <w:rStyle w:val="StyleUnderline"/>
        </w:rPr>
      </w:pPr>
      <w:r w:rsidRPr="00CF0A98">
        <w:rPr>
          <w:sz w:val="16"/>
        </w:rPr>
        <w:t xml:space="preserve">One early lesson for Democrats from Election Night results in Senate races: </w:t>
      </w:r>
      <w:r w:rsidRPr="00CF0A98">
        <w:rPr>
          <w:rStyle w:val="StyleUnderline"/>
          <w:b/>
          <w:bCs/>
          <w:highlight w:val="cyan"/>
        </w:rPr>
        <w:t>Money isn't everything</w:t>
      </w:r>
      <w:r w:rsidRPr="00CF0A98">
        <w:rPr>
          <w:rStyle w:val="StyleUnderline"/>
        </w:rPr>
        <w:t>.</w:t>
      </w:r>
    </w:p>
    <w:p w14:paraId="6FE26A63" w14:textId="77777777" w:rsidR="006F24FE" w:rsidRPr="00CF0A98" w:rsidRDefault="006F24FE" w:rsidP="006F24FE">
      <w:pPr>
        <w:rPr>
          <w:sz w:val="16"/>
        </w:rPr>
      </w:pPr>
      <w:r w:rsidRPr="00CF0A98">
        <w:rPr>
          <w:rStyle w:val="StyleUnderline"/>
          <w:highlight w:val="cyan"/>
        </w:rPr>
        <w:t>In Kentucky</w:t>
      </w:r>
      <w:r w:rsidRPr="00CF0A98">
        <w:rPr>
          <w:sz w:val="16"/>
        </w:rPr>
        <w:t xml:space="preserve">, Amy </w:t>
      </w:r>
      <w:r w:rsidRPr="00CF0A98">
        <w:rPr>
          <w:rStyle w:val="StyleUnderline"/>
          <w:highlight w:val="cyan"/>
        </w:rPr>
        <w:t>McGrath</w:t>
      </w:r>
      <w:r w:rsidRPr="00CF0A98">
        <w:rPr>
          <w:sz w:val="16"/>
        </w:rPr>
        <w:t xml:space="preserve"> vastly </w:t>
      </w:r>
      <w:r w:rsidRPr="00CF0A98">
        <w:rPr>
          <w:rStyle w:val="StyleUnderline"/>
          <w:highlight w:val="cyan"/>
        </w:rPr>
        <w:t>outraised</w:t>
      </w:r>
      <w:r w:rsidRPr="00CF0A98">
        <w:rPr>
          <w:sz w:val="16"/>
        </w:rPr>
        <w:t xml:space="preserve"> incumbent Republican Sen. </w:t>
      </w:r>
      <w:r w:rsidRPr="00CF0A98">
        <w:rPr>
          <w:rStyle w:val="StyleUnderline"/>
        </w:rPr>
        <w:t xml:space="preserve">Mitch </w:t>
      </w:r>
      <w:r w:rsidRPr="00CF0A98">
        <w:rPr>
          <w:rStyle w:val="StyleUnderline"/>
          <w:highlight w:val="cyan"/>
        </w:rPr>
        <w:t>McConnell</w:t>
      </w:r>
      <w:r w:rsidRPr="00CF0A98">
        <w:rPr>
          <w:sz w:val="16"/>
        </w:rPr>
        <w:t xml:space="preserve">. Jamie </w:t>
      </w:r>
      <w:r w:rsidRPr="00CF0A98">
        <w:rPr>
          <w:rStyle w:val="StyleUnderline"/>
          <w:highlight w:val="cyan"/>
        </w:rPr>
        <w:t>Harrison did the same</w:t>
      </w:r>
      <w:r w:rsidRPr="00CF0A98">
        <w:rPr>
          <w:sz w:val="16"/>
        </w:rPr>
        <w:t xml:space="preserve"> thing to Sen. Lindsey Graham </w:t>
      </w:r>
      <w:r w:rsidRPr="00CF0A98">
        <w:rPr>
          <w:rStyle w:val="StyleUnderline"/>
          <w:highlight w:val="cyan"/>
        </w:rPr>
        <w:t>in South Carolina. As did</w:t>
      </w:r>
      <w:r w:rsidRPr="00CF0A98">
        <w:rPr>
          <w:sz w:val="16"/>
        </w:rPr>
        <w:t xml:space="preserve"> Barbara </w:t>
      </w:r>
      <w:proofErr w:type="spellStart"/>
      <w:r w:rsidRPr="00CF0A98">
        <w:rPr>
          <w:rStyle w:val="StyleUnderline"/>
          <w:highlight w:val="cyan"/>
        </w:rPr>
        <w:t>Bollier</w:t>
      </w:r>
      <w:proofErr w:type="spellEnd"/>
      <w:r w:rsidRPr="00CF0A98">
        <w:rPr>
          <w:rStyle w:val="StyleUnderline"/>
          <w:highlight w:val="cyan"/>
        </w:rPr>
        <w:t xml:space="preserve"> in Kansas</w:t>
      </w:r>
      <w:r w:rsidRPr="00CF0A98">
        <w:rPr>
          <w:rStyle w:val="StyleUnderline"/>
        </w:rPr>
        <w:t>,</w:t>
      </w:r>
      <w:r w:rsidRPr="00CF0A98">
        <w:rPr>
          <w:sz w:val="16"/>
        </w:rPr>
        <w:t xml:space="preserve"> who raked in far more cash than GOP nominee Roger Marshall.</w:t>
      </w:r>
    </w:p>
    <w:p w14:paraId="5C184462" w14:textId="77777777" w:rsidR="006F24FE" w:rsidRPr="00CF0A98" w:rsidRDefault="006F24FE" w:rsidP="006F24FE">
      <w:pPr>
        <w:rPr>
          <w:sz w:val="16"/>
        </w:rPr>
      </w:pPr>
      <w:r w:rsidRPr="00CF0A98">
        <w:rPr>
          <w:rStyle w:val="StyleUnderline"/>
          <w:highlight w:val="cyan"/>
        </w:rPr>
        <w:t>It didn't matter</w:t>
      </w:r>
      <w:r w:rsidRPr="00CF0A98">
        <w:rPr>
          <w:rStyle w:val="StyleUnderline"/>
        </w:rPr>
        <w:t>. McConnell and Graham retained their seats, and Marshall won</w:t>
      </w:r>
      <w:r w:rsidRPr="00CF0A98">
        <w:rPr>
          <w:sz w:val="16"/>
        </w:rPr>
        <w:t xml:space="preserve"> his first campaign for the Senate. Those seats have traditionally been held by Republicans, and now will remain in GOP hands for six more years at least.</w:t>
      </w:r>
    </w:p>
    <w:p w14:paraId="2A045D83" w14:textId="77777777" w:rsidR="006F24FE" w:rsidRPr="00CF0A98" w:rsidRDefault="006F24FE" w:rsidP="006F24FE">
      <w:pPr>
        <w:rPr>
          <w:sz w:val="16"/>
        </w:rPr>
      </w:pPr>
      <w:r w:rsidRPr="00CF0A98">
        <w:rPr>
          <w:sz w:val="16"/>
        </w:rPr>
        <w:t xml:space="preserve">This suggests that — </w:t>
      </w:r>
      <w:r w:rsidRPr="00CF0A98">
        <w:rPr>
          <w:rStyle w:val="StyleUnderline"/>
        </w:rPr>
        <w:t>despite the notion that state and local races have increasingly become nationalized</w:t>
      </w:r>
      <w:r w:rsidRPr="00CF0A98">
        <w:rPr>
          <w:sz w:val="16"/>
        </w:rPr>
        <w:t xml:space="preserve"> — it remains somewhat true that </w:t>
      </w:r>
      <w:r w:rsidRPr="00CF0A98">
        <w:rPr>
          <w:rStyle w:val="StyleUnderline"/>
          <w:b/>
          <w:bCs/>
          <w:highlight w:val="cyan"/>
        </w:rPr>
        <w:t>all politics is local</w:t>
      </w:r>
      <w:r w:rsidRPr="00CF0A98">
        <w:rPr>
          <w:sz w:val="16"/>
        </w:rPr>
        <w:t xml:space="preserve">. A lot of the money raised by the Democratic candidates came from out-of-state donors: </w:t>
      </w:r>
      <w:proofErr w:type="spellStart"/>
      <w:r w:rsidRPr="00CF0A98">
        <w:rPr>
          <w:sz w:val="16"/>
        </w:rPr>
        <w:t>ActBlue</w:t>
      </w:r>
      <w:proofErr w:type="spellEnd"/>
      <w:r w:rsidRPr="00CF0A98">
        <w:rPr>
          <w:sz w:val="16"/>
        </w:rPr>
        <w:t>, a national platform for Democratic fundraising, took in a stunning $1.5 billion in contributions over the summer. Outsiders wanted Democrats to win those states' Senate seats more than their residents did.</w:t>
      </w:r>
    </w:p>
    <w:p w14:paraId="04843260" w14:textId="77777777" w:rsidR="006F24FE" w:rsidRPr="00CF0A98" w:rsidRDefault="006F24FE" w:rsidP="006F24FE">
      <w:pPr>
        <w:rPr>
          <w:sz w:val="16"/>
        </w:rPr>
      </w:pPr>
      <w:r w:rsidRPr="00CF0A98">
        <w:rPr>
          <w:sz w:val="16"/>
        </w:rPr>
        <w:t xml:space="preserve">That's not to say that money doesn't make a difference. Cash probably helped McGrath, Harrison, and </w:t>
      </w:r>
      <w:proofErr w:type="spellStart"/>
      <w:r w:rsidRPr="00CF0A98">
        <w:rPr>
          <w:sz w:val="16"/>
        </w:rPr>
        <w:t>Bollier</w:t>
      </w:r>
      <w:proofErr w:type="spellEnd"/>
      <w:r w:rsidRPr="00CF0A98">
        <w:rPr>
          <w:sz w:val="16"/>
        </w:rPr>
        <w:t xml:space="preserve"> make their races more competitive than they otherwise would have been — it helped them buy a seat at the table, at the very least. </w:t>
      </w:r>
      <w:r w:rsidRPr="00CF0A98">
        <w:rPr>
          <w:rStyle w:val="StyleUnderline"/>
        </w:rPr>
        <w:t xml:space="preserve">But Kentucky, South Carolina, and Kansas tend to be </w:t>
      </w:r>
      <w:r w:rsidRPr="00CF0A98">
        <w:rPr>
          <w:rStyle w:val="StyleUnderline"/>
          <w:highlight w:val="cyan"/>
        </w:rPr>
        <w:t>conservative states</w:t>
      </w:r>
      <w:r w:rsidRPr="00CF0A98">
        <w:rPr>
          <w:rStyle w:val="StyleUnderline"/>
        </w:rPr>
        <w:t xml:space="preserve"> with lots of conservative voters.</w:t>
      </w:r>
    </w:p>
    <w:p w14:paraId="5E8D40CC" w14:textId="77777777" w:rsidR="006F24FE" w:rsidRDefault="006F24FE" w:rsidP="006F24FE">
      <w:pPr>
        <w:rPr>
          <w:rStyle w:val="StyleUnderline"/>
        </w:rPr>
      </w:pPr>
      <w:r w:rsidRPr="00CF0A98">
        <w:rPr>
          <w:rStyle w:val="StyleUnderline"/>
        </w:rPr>
        <w:t xml:space="preserve">It was going to </w:t>
      </w:r>
      <w:r w:rsidRPr="00CF0A98">
        <w:rPr>
          <w:rStyle w:val="StyleUnderline"/>
          <w:highlight w:val="cyan"/>
        </w:rPr>
        <w:t>take more than money to change</w:t>
      </w:r>
      <w:r w:rsidRPr="00CF0A98">
        <w:rPr>
          <w:rStyle w:val="StyleUnderline"/>
        </w:rPr>
        <w:t xml:space="preserve"> that fact; </w:t>
      </w:r>
      <w:r w:rsidRPr="00CF0A98">
        <w:rPr>
          <w:rStyle w:val="StyleUnderline"/>
          <w:highlight w:val="cyan"/>
        </w:rPr>
        <w:t xml:space="preserve">a </w:t>
      </w:r>
      <w:r w:rsidRPr="00CF0A98">
        <w:rPr>
          <w:rStyle w:val="StyleUnderline"/>
          <w:b/>
          <w:bCs/>
          <w:highlight w:val="cyan"/>
        </w:rPr>
        <w:t>cultural shift</w:t>
      </w:r>
      <w:r w:rsidRPr="00CF0A98">
        <w:rPr>
          <w:rStyle w:val="StyleUnderline"/>
          <w:highlight w:val="cyan"/>
        </w:rPr>
        <w:t xml:space="preserve"> would have been required</w:t>
      </w:r>
      <w:r w:rsidRPr="00CF0A98">
        <w:rPr>
          <w:rStyle w:val="StyleUnderline"/>
        </w:rPr>
        <w:t xml:space="preserve">. Such </w:t>
      </w:r>
      <w:r w:rsidRPr="00CF0A98">
        <w:rPr>
          <w:rStyle w:val="StyleUnderline"/>
          <w:highlight w:val="cyan"/>
        </w:rPr>
        <w:t>shifts</w:t>
      </w:r>
      <w:r w:rsidRPr="00CF0A98">
        <w:rPr>
          <w:rStyle w:val="StyleUnderline"/>
        </w:rPr>
        <w:t xml:space="preserve"> usually </w:t>
      </w:r>
      <w:r w:rsidRPr="00CF0A98">
        <w:rPr>
          <w:rStyle w:val="StyleUnderline"/>
          <w:highlight w:val="cyan"/>
        </w:rPr>
        <w:t>take</w:t>
      </w:r>
      <w:r w:rsidRPr="00CF0A98">
        <w:rPr>
          <w:rStyle w:val="StyleUnderline"/>
        </w:rPr>
        <w:t xml:space="preserve"> </w:t>
      </w:r>
      <w:r w:rsidRPr="00CF0A98">
        <w:rPr>
          <w:rStyle w:val="StyleUnderline"/>
          <w:highlight w:val="cyan"/>
        </w:rPr>
        <w:t>more than one campaign cycle</w:t>
      </w:r>
      <w:r w:rsidRPr="00CF0A98">
        <w:rPr>
          <w:rStyle w:val="StyleUnderline"/>
        </w:rPr>
        <w:t>.</w:t>
      </w:r>
    </w:p>
    <w:p w14:paraId="6BFBCD97" w14:textId="77777777" w:rsidR="006F24FE" w:rsidRPr="00B31CC2" w:rsidRDefault="006F24FE" w:rsidP="006F24FE"/>
    <w:p w14:paraId="360B00E2" w14:textId="77777777" w:rsidR="006F24FE" w:rsidRDefault="006F24FE" w:rsidP="006F24FE">
      <w:pPr>
        <w:pStyle w:val="Heading3"/>
      </w:pPr>
      <w:r>
        <w:lastRenderedPageBreak/>
        <w:t>Link --- Anti-trust</w:t>
      </w:r>
    </w:p>
    <w:p w14:paraId="5F2DAEA6" w14:textId="77777777" w:rsidR="006F24FE" w:rsidRDefault="006F24FE" w:rsidP="006F24FE">
      <w:pPr>
        <w:pStyle w:val="Heading4"/>
      </w:pPr>
      <w:r>
        <w:t>Democrats face backlash over antitrust scrutiny</w:t>
      </w:r>
    </w:p>
    <w:p w14:paraId="7691FA42" w14:textId="77777777" w:rsidR="006F24FE" w:rsidRDefault="006F24FE" w:rsidP="006F24FE">
      <w:proofErr w:type="spellStart"/>
      <w:r>
        <w:rPr>
          <w:b/>
          <w:bCs/>
          <w:sz w:val="26"/>
          <w:szCs w:val="26"/>
        </w:rPr>
        <w:t>Giorno</w:t>
      </w:r>
      <w:proofErr w:type="spellEnd"/>
      <w:r>
        <w:rPr>
          <w:b/>
          <w:bCs/>
          <w:sz w:val="26"/>
          <w:szCs w:val="26"/>
        </w:rPr>
        <w:t xml:space="preserve"> ’23 </w:t>
      </w:r>
      <w:r>
        <w:t>[Taylor; July 13; Business and Lobbying reporter for The Hill, Master in International Affairs from Johns Hopkins; The Hill; “</w:t>
      </w:r>
      <w:r w:rsidRPr="00B443D8">
        <w:t>Republicans ridicule, Democrats defend FTC chair on antitrust, ethics</w:t>
      </w:r>
      <w:r>
        <w:t xml:space="preserve">”, </w:t>
      </w:r>
      <w:hyperlink r:id="rId116" w:history="1">
        <w:r w:rsidRPr="00D95596">
          <w:rPr>
            <w:rStyle w:val="Hyperlink"/>
          </w:rPr>
          <w:t>https://thehill.com/business/4096200-republicans-ridicule-democrats-defend-ftc-chair-on-antitrust-ethics/</w:t>
        </w:r>
      </w:hyperlink>
      <w:r>
        <w:t xml:space="preserve">] </w:t>
      </w:r>
    </w:p>
    <w:p w14:paraId="593A9BA7" w14:textId="77777777" w:rsidR="006F24FE" w:rsidRPr="00B443D8" w:rsidRDefault="006F24FE" w:rsidP="006F24FE">
      <w:pPr>
        <w:rPr>
          <w:rStyle w:val="StyleUnderline"/>
        </w:rPr>
      </w:pPr>
      <w:r w:rsidRPr="00B443D8">
        <w:rPr>
          <w:rStyle w:val="StyleUnderline"/>
          <w:highlight w:val="cyan"/>
        </w:rPr>
        <w:t>Dem</w:t>
      </w:r>
      <w:r w:rsidRPr="00B443D8">
        <w:rPr>
          <w:rStyle w:val="StyleUnderline"/>
        </w:rPr>
        <w:t>ocrat</w:t>
      </w:r>
      <w:r w:rsidRPr="00B443D8">
        <w:rPr>
          <w:rStyle w:val="StyleUnderline"/>
          <w:highlight w:val="cyan"/>
        </w:rPr>
        <w:t>s</w:t>
      </w:r>
      <w:r w:rsidRPr="00B443D8">
        <w:rPr>
          <w:rStyle w:val="StyleUnderline"/>
        </w:rPr>
        <w:t xml:space="preserve"> </w:t>
      </w:r>
      <w:r w:rsidRPr="00B443D8">
        <w:rPr>
          <w:rStyle w:val="StyleUnderline"/>
          <w:highlight w:val="cyan"/>
        </w:rPr>
        <w:t>stood by</w:t>
      </w:r>
      <w:r w:rsidRPr="00B443D8">
        <w:rPr>
          <w:rStyle w:val="StyleUnderline"/>
        </w:rPr>
        <w:t xml:space="preserve"> Federal Trade Commission (</w:t>
      </w:r>
      <w:r w:rsidRPr="00B443D8">
        <w:rPr>
          <w:rStyle w:val="StyleUnderline"/>
          <w:highlight w:val="cyan"/>
        </w:rPr>
        <w:t>FTC</w:t>
      </w:r>
      <w:r w:rsidRPr="00B443D8">
        <w:rPr>
          <w:rStyle w:val="StyleUnderline"/>
        </w:rPr>
        <w:t xml:space="preserve">) </w:t>
      </w:r>
      <w:r w:rsidRPr="00B443D8">
        <w:rPr>
          <w:rStyle w:val="StyleUnderline"/>
          <w:highlight w:val="cyan"/>
        </w:rPr>
        <w:t>Chair </w:t>
      </w:r>
      <w:hyperlink r:id="rId117" w:history="1">
        <w:r w:rsidRPr="00B443D8">
          <w:rPr>
            <w:rStyle w:val="StyleUnderline"/>
            <w:highlight w:val="cyan"/>
          </w:rPr>
          <w:t>Lina Khan </w:t>
        </w:r>
      </w:hyperlink>
      <w:r w:rsidRPr="00B443D8">
        <w:rPr>
          <w:rStyle w:val="StyleUnderline"/>
        </w:rPr>
        <w:t xml:space="preserve">as she weathered hours of </w:t>
      </w:r>
      <w:r w:rsidRPr="00B443D8">
        <w:rPr>
          <w:rStyle w:val="StyleUnderline"/>
          <w:highlight w:val="cyan"/>
        </w:rPr>
        <w:t>questioning</w:t>
      </w:r>
      <w:r w:rsidRPr="00B443D8">
        <w:rPr>
          <w:rStyle w:val="StyleUnderline"/>
        </w:rPr>
        <w:t xml:space="preserve"> before the House Judiciary Committee, </w:t>
      </w:r>
      <w:r w:rsidRPr="00B443D8">
        <w:rPr>
          <w:rStyle w:val="StyleUnderline"/>
          <w:highlight w:val="cyan"/>
        </w:rPr>
        <w:t>during which Republicans called her a “bully”</w:t>
      </w:r>
      <w:r w:rsidRPr="00B443D8">
        <w:rPr>
          <w:rStyle w:val="StyleUnderline"/>
        </w:rPr>
        <w:t xml:space="preserve"> whose tenure at the antitrust agency had been “a disaster.”</w:t>
      </w:r>
    </w:p>
    <w:p w14:paraId="3872423D" w14:textId="77777777" w:rsidR="006F24FE" w:rsidRPr="00B443D8" w:rsidRDefault="006F24FE" w:rsidP="006F24FE">
      <w:pPr>
        <w:rPr>
          <w:u w:val="single"/>
        </w:rPr>
      </w:pPr>
      <w:r w:rsidRPr="00B443D8">
        <w:rPr>
          <w:rStyle w:val="Emphasis"/>
          <w:highlight w:val="cyan"/>
        </w:rPr>
        <w:t>Republicans hammered</w:t>
      </w:r>
      <w:r w:rsidRPr="00B443D8">
        <w:rPr>
          <w:highlight w:val="cyan"/>
          <w:u w:val="single"/>
        </w:rPr>
        <w:t xml:space="preserve"> Khan for</w:t>
      </w:r>
      <w:r w:rsidRPr="00B443D8">
        <w:rPr>
          <w:u w:val="single"/>
        </w:rPr>
        <w:t xml:space="preserve"> allegedly mismanaging the agency and its resources, misleading Congress, </w:t>
      </w:r>
      <w:r w:rsidRPr="00B443D8">
        <w:rPr>
          <w:highlight w:val="cyan"/>
          <w:u w:val="single"/>
        </w:rPr>
        <w:t>launching politically motivated antitrust action</w:t>
      </w:r>
      <w:r w:rsidRPr="00B443D8">
        <w:rPr>
          <w:u w:val="single"/>
        </w:rPr>
        <w:t xml:space="preserve"> and withholding requested information from the committee.</w:t>
      </w:r>
    </w:p>
    <w:p w14:paraId="1263FF92" w14:textId="77777777" w:rsidR="006F24FE" w:rsidRPr="00B443D8" w:rsidRDefault="006F24FE" w:rsidP="006F24FE">
      <w:pPr>
        <w:rPr>
          <w:sz w:val="16"/>
          <w:szCs w:val="16"/>
        </w:rPr>
      </w:pPr>
      <w:r w:rsidRPr="00B443D8">
        <w:rPr>
          <w:sz w:val="16"/>
          <w:szCs w:val="16"/>
        </w:rPr>
        <w:t>Committee Chairman </w:t>
      </w:r>
      <w:hyperlink r:id="rId118" w:history="1">
        <w:r w:rsidRPr="00B443D8">
          <w:rPr>
            <w:rStyle w:val="Hyperlink"/>
            <w:sz w:val="16"/>
            <w:szCs w:val="16"/>
          </w:rPr>
          <w:t>Jim Jordan </w:t>
        </w:r>
      </w:hyperlink>
      <w:r w:rsidRPr="00B443D8">
        <w:rPr>
          <w:sz w:val="16"/>
          <w:szCs w:val="16"/>
        </w:rPr>
        <w:t>(R-Ohio) accused Khan of fostering “a system where her and her cronies have unchecked power over business practices in our country.”</w:t>
      </w:r>
    </w:p>
    <w:p w14:paraId="21503C9D" w14:textId="77777777" w:rsidR="006F24FE" w:rsidRPr="00B443D8" w:rsidRDefault="006F24FE" w:rsidP="006F24FE">
      <w:pPr>
        <w:rPr>
          <w:sz w:val="16"/>
          <w:szCs w:val="16"/>
        </w:rPr>
      </w:pPr>
      <w:r w:rsidRPr="00B443D8">
        <w:rPr>
          <w:sz w:val="16"/>
          <w:szCs w:val="16"/>
        </w:rPr>
        <w:t>Khan defended her agency’s mandate to promote competition and its ambitious legal antitrust enforcement strategy.</w:t>
      </w:r>
    </w:p>
    <w:p w14:paraId="1E320BD5" w14:textId="77777777" w:rsidR="006F24FE" w:rsidRPr="00B443D8" w:rsidRDefault="006F24FE" w:rsidP="006F24FE">
      <w:pPr>
        <w:rPr>
          <w:sz w:val="16"/>
          <w:szCs w:val="16"/>
        </w:rPr>
      </w:pPr>
      <w:r w:rsidRPr="00B443D8">
        <w:rPr>
          <w:sz w:val="16"/>
          <w:szCs w:val="16"/>
        </w:rPr>
        <w:t>“Our competition mission is driven by the tenet that vigorous antitrust enforcement is critical to the growth and dynamism of our economy, as well as to our shared prosperity and liberty,” Khan said.</w:t>
      </w:r>
    </w:p>
    <w:p w14:paraId="00FCB815" w14:textId="77777777" w:rsidR="006F24FE" w:rsidRPr="00B443D8" w:rsidRDefault="006F24FE" w:rsidP="006F24FE">
      <w:pPr>
        <w:rPr>
          <w:sz w:val="16"/>
          <w:szCs w:val="16"/>
        </w:rPr>
      </w:pPr>
      <w:r w:rsidRPr="00B443D8">
        <w:rPr>
          <w:sz w:val="16"/>
          <w:szCs w:val="16"/>
        </w:rPr>
        <w:t>“Recent decades, however, have vividly illustrated how Americans lose out when markets become more consolidated and less competitive.”</w:t>
      </w:r>
    </w:p>
    <w:p w14:paraId="7A2EBEF7" w14:textId="77777777" w:rsidR="006F24FE" w:rsidRPr="00B443D8" w:rsidRDefault="006F24FE" w:rsidP="006F24FE">
      <w:pPr>
        <w:rPr>
          <w:u w:val="single"/>
        </w:rPr>
      </w:pPr>
      <w:r w:rsidRPr="00B443D8">
        <w:rPr>
          <w:highlight w:val="cyan"/>
          <w:u w:val="single"/>
        </w:rPr>
        <w:t>Democrats</w:t>
      </w:r>
      <w:r w:rsidRPr="00B443D8">
        <w:rPr>
          <w:u w:val="single"/>
        </w:rPr>
        <w:t>, who have largely supported efforts by the FTC to block corporate mergers</w:t>
      </w:r>
      <w:r w:rsidRPr="00B443D8">
        <w:rPr>
          <w:highlight w:val="cyan"/>
          <w:u w:val="single"/>
        </w:rPr>
        <w:t>, provided cover for Khan</w:t>
      </w:r>
      <w:r w:rsidRPr="00B443D8">
        <w:rPr>
          <w:u w:val="single"/>
        </w:rPr>
        <w:t xml:space="preserve"> throughout the hearing.</w:t>
      </w:r>
    </w:p>
    <w:p w14:paraId="6E60F28E" w14:textId="77777777" w:rsidR="006F24FE" w:rsidRPr="00B443D8" w:rsidRDefault="006F24FE" w:rsidP="006F24FE">
      <w:pPr>
        <w:rPr>
          <w:u w:val="single"/>
        </w:rPr>
      </w:pPr>
      <w:r w:rsidRPr="00B443D8">
        <w:rPr>
          <w:u w:val="single"/>
        </w:rPr>
        <w:t xml:space="preserve">In his opening statement, ranking member </w:t>
      </w:r>
      <w:r w:rsidRPr="00B443D8">
        <w:rPr>
          <w:highlight w:val="cyan"/>
          <w:u w:val="single"/>
        </w:rPr>
        <w:t>Rep. </w:t>
      </w:r>
      <w:hyperlink r:id="rId119" w:history="1">
        <w:r w:rsidRPr="00B443D8">
          <w:rPr>
            <w:rStyle w:val="Hyperlink"/>
            <w:highlight w:val="cyan"/>
          </w:rPr>
          <w:t>Jerry Nadler </w:t>
        </w:r>
      </w:hyperlink>
      <w:r w:rsidRPr="00B443D8">
        <w:rPr>
          <w:u w:val="single"/>
        </w:rPr>
        <w:t xml:space="preserve">(D-N.Y.) praised the FTC for returning more than $430 million to consumers and </w:t>
      </w:r>
      <w:r w:rsidRPr="00B443D8">
        <w:rPr>
          <w:highlight w:val="cyan"/>
          <w:u w:val="single"/>
        </w:rPr>
        <w:t>warned Khan she would face misleading attacks on her work</w:t>
      </w:r>
      <w:r w:rsidRPr="00B443D8">
        <w:rPr>
          <w:u w:val="single"/>
        </w:rPr>
        <w:t xml:space="preserve"> in “the alternate universe that is the House Judiciary Committee under MAGA Republican leadership.”</w:t>
      </w:r>
    </w:p>
    <w:p w14:paraId="18461B50" w14:textId="77777777" w:rsidR="006F24FE" w:rsidRPr="00B443D8" w:rsidRDefault="006F24FE" w:rsidP="006F24FE">
      <w:pPr>
        <w:rPr>
          <w:sz w:val="16"/>
          <w:szCs w:val="16"/>
        </w:rPr>
      </w:pPr>
      <w:r w:rsidRPr="00B443D8">
        <w:rPr>
          <w:rStyle w:val="Emphasis"/>
          <w:highlight w:val="cyan"/>
        </w:rPr>
        <w:t>Republicans attacked Khan for participating in a case against Meta Platforms</w:t>
      </w:r>
      <w:r w:rsidRPr="00B443D8">
        <w:t xml:space="preserve"> </w:t>
      </w:r>
      <w:r w:rsidRPr="00B443D8">
        <w:rPr>
          <w:sz w:val="16"/>
          <w:szCs w:val="16"/>
        </w:rPr>
        <w:t>Inc. despite an internal ethics recommendation that she recuse herself. GOP lawmakers alleged Khan gave “misleading testimony” before Congress in April 2023 about her decision to participate.</w:t>
      </w:r>
    </w:p>
    <w:p w14:paraId="54928AED" w14:textId="77777777" w:rsidR="006F24FE" w:rsidRPr="00B443D8" w:rsidRDefault="006F24FE" w:rsidP="006F24FE">
      <w:pPr>
        <w:rPr>
          <w:u w:val="single"/>
        </w:rPr>
      </w:pPr>
      <w:r w:rsidRPr="00B443D8">
        <w:rPr>
          <w:highlight w:val="cyan"/>
          <w:u w:val="single"/>
        </w:rPr>
        <w:t>Khan denied the allegation</w:t>
      </w:r>
      <w:r w:rsidRPr="00B443D8">
        <w:rPr>
          <w:u w:val="single"/>
        </w:rPr>
        <w:t>, explaining she had no financial stake in any company being investigated by the FTC.</w:t>
      </w:r>
    </w:p>
    <w:p w14:paraId="14E88F26" w14:textId="77777777" w:rsidR="006F24FE" w:rsidRPr="00B443D8" w:rsidRDefault="006F24FE" w:rsidP="006F24FE">
      <w:pPr>
        <w:rPr>
          <w:u w:val="single"/>
        </w:rPr>
      </w:pPr>
      <w:r w:rsidRPr="00B443D8">
        <w:rPr>
          <w:u w:val="single"/>
        </w:rPr>
        <w:t xml:space="preserve">While </w:t>
      </w:r>
      <w:r w:rsidRPr="00B443D8">
        <w:rPr>
          <w:highlight w:val="cyan"/>
          <w:u w:val="single"/>
        </w:rPr>
        <w:t>Republicans</w:t>
      </w:r>
      <w:r w:rsidRPr="00B443D8">
        <w:rPr>
          <w:u w:val="single"/>
        </w:rPr>
        <w:t xml:space="preserve"> have </w:t>
      </w:r>
      <w:r w:rsidRPr="00B443D8">
        <w:rPr>
          <w:highlight w:val="cyan"/>
          <w:u w:val="single"/>
        </w:rPr>
        <w:t>ripped Big Tech</w:t>
      </w:r>
      <w:r w:rsidRPr="00B443D8">
        <w:rPr>
          <w:u w:val="single"/>
        </w:rPr>
        <w:t xml:space="preserve"> for </w:t>
      </w:r>
      <w:hyperlink r:id="rId120" w:history="1">
        <w:r w:rsidRPr="00B443D8">
          <w:rPr>
            <w:rStyle w:val="Hyperlink"/>
          </w:rPr>
          <w:t>allegedly censoring conservative voices</w:t>
        </w:r>
      </w:hyperlink>
      <w:r w:rsidRPr="00B443D8">
        <w:rPr>
          <w:u w:val="single"/>
        </w:rPr>
        <w:t xml:space="preserve"> and perspectives </w:t>
      </w:r>
      <w:r w:rsidRPr="00B443D8">
        <w:rPr>
          <w:highlight w:val="cyan"/>
          <w:u w:val="single"/>
        </w:rPr>
        <w:t>on their platform</w:t>
      </w:r>
      <w:r w:rsidRPr="00B443D8">
        <w:rPr>
          <w:u w:val="single"/>
        </w:rPr>
        <w:t xml:space="preserve">, </w:t>
      </w:r>
      <w:r w:rsidRPr="00B443D8">
        <w:rPr>
          <w:highlight w:val="cyan"/>
          <w:u w:val="single"/>
        </w:rPr>
        <w:t>GOP</w:t>
      </w:r>
      <w:r w:rsidRPr="00B443D8">
        <w:rPr>
          <w:u w:val="single"/>
        </w:rPr>
        <w:t xml:space="preserve"> lawmakers </w:t>
      </w:r>
      <w:r w:rsidRPr="00B443D8">
        <w:rPr>
          <w:highlight w:val="cyan"/>
          <w:u w:val="single"/>
        </w:rPr>
        <w:t>accused</w:t>
      </w:r>
      <w:r w:rsidRPr="00B443D8">
        <w:rPr>
          <w:u w:val="single"/>
        </w:rPr>
        <w:t xml:space="preserve"> the </w:t>
      </w:r>
      <w:r w:rsidRPr="00B443D8">
        <w:rPr>
          <w:highlight w:val="cyan"/>
          <w:u w:val="single"/>
        </w:rPr>
        <w:t>FTC chair</w:t>
      </w:r>
      <w:r w:rsidRPr="00B443D8">
        <w:rPr>
          <w:u w:val="single"/>
        </w:rPr>
        <w:t xml:space="preserve"> of “harassing” Twitter during the hearing.</w:t>
      </w:r>
    </w:p>
    <w:p w14:paraId="38C8719B" w14:textId="77777777" w:rsidR="006F24FE" w:rsidRPr="00B443D8" w:rsidRDefault="006F24FE" w:rsidP="006F24FE">
      <w:pPr>
        <w:rPr>
          <w:sz w:val="16"/>
          <w:szCs w:val="16"/>
        </w:rPr>
      </w:pPr>
      <w:r w:rsidRPr="00B443D8">
        <w:rPr>
          <w:sz w:val="16"/>
          <w:szCs w:val="16"/>
        </w:rPr>
        <w:t>Khan argued that consolidation in the tech industry could hurt consumers and contribute to the very censorship Republicans were concerned about.</w:t>
      </w:r>
    </w:p>
    <w:p w14:paraId="7CBB281D" w14:textId="77777777" w:rsidR="006F24FE" w:rsidRPr="00B443D8" w:rsidRDefault="006F24FE" w:rsidP="006F24FE">
      <w:pPr>
        <w:rPr>
          <w:sz w:val="16"/>
          <w:szCs w:val="16"/>
        </w:rPr>
      </w:pPr>
      <w:r w:rsidRPr="00B443D8">
        <w:rPr>
          <w:sz w:val="16"/>
          <w:szCs w:val="16"/>
        </w:rPr>
        <w:t>“The FTC is firing on all cylinders, fighting every day to protect the American people from unlawful business practice,” Khan said.</w:t>
      </w:r>
    </w:p>
    <w:p w14:paraId="32FED473" w14:textId="77777777" w:rsidR="006F24FE" w:rsidRDefault="006F24FE" w:rsidP="006F24FE">
      <w:pPr>
        <w:rPr>
          <w:sz w:val="16"/>
          <w:szCs w:val="16"/>
        </w:rPr>
      </w:pPr>
      <w:r w:rsidRPr="00B443D8">
        <w:rPr>
          <w:sz w:val="16"/>
          <w:szCs w:val="16"/>
        </w:rPr>
        <w:t>Republicans also pointed to a series of legal losses the FTC has recently suffered, including a ruling handed down Tuesday allowing Microsoft to </w:t>
      </w:r>
      <w:hyperlink r:id="rId121" w:history="1">
        <w:r w:rsidRPr="00B443D8">
          <w:rPr>
            <w:rStyle w:val="Hyperlink"/>
            <w:sz w:val="16"/>
            <w:szCs w:val="16"/>
          </w:rPr>
          <w:t>close a deal</w:t>
        </w:r>
      </w:hyperlink>
      <w:r w:rsidRPr="00B443D8">
        <w:rPr>
          <w:sz w:val="16"/>
          <w:szCs w:val="16"/>
        </w:rPr>
        <w:t> to buy the video game company Activision Blizzard. The FTC said Thursday it </w:t>
      </w:r>
      <w:hyperlink r:id="rId122" w:history="1">
        <w:r w:rsidRPr="00B443D8">
          <w:rPr>
            <w:rStyle w:val="Hyperlink"/>
            <w:sz w:val="16"/>
            <w:szCs w:val="16"/>
          </w:rPr>
          <w:t>would appeal the ruling</w:t>
        </w:r>
      </w:hyperlink>
      <w:r w:rsidRPr="00B443D8">
        <w:rPr>
          <w:sz w:val="16"/>
          <w:szCs w:val="16"/>
        </w:rPr>
        <w:t>.</w:t>
      </w:r>
    </w:p>
    <w:p w14:paraId="7529199D" w14:textId="77777777" w:rsidR="006F24FE" w:rsidRDefault="006F24FE" w:rsidP="006F24FE">
      <w:pPr>
        <w:pStyle w:val="Heading3"/>
      </w:pPr>
      <w:r>
        <w:lastRenderedPageBreak/>
        <w:t>Link --- Anti-trust</w:t>
      </w:r>
    </w:p>
    <w:p w14:paraId="44C89412" w14:textId="77777777" w:rsidR="006F24FE" w:rsidRDefault="006F24FE" w:rsidP="006F24FE">
      <w:pPr>
        <w:pStyle w:val="Heading4"/>
      </w:pPr>
      <w:r>
        <w:t>Anti-trust is a radical movement that hurts democratic candidates – 2020 proves.</w:t>
      </w:r>
    </w:p>
    <w:p w14:paraId="5DE54FED" w14:textId="77777777" w:rsidR="006F24FE" w:rsidRDefault="006F24FE" w:rsidP="006F24FE">
      <w:proofErr w:type="spellStart"/>
      <w:r w:rsidRPr="005D2863">
        <w:rPr>
          <w:rStyle w:val="Style13ptBold"/>
        </w:rPr>
        <w:t>Portuese</w:t>
      </w:r>
      <w:proofErr w:type="spellEnd"/>
      <w:r w:rsidRPr="005D2863">
        <w:rPr>
          <w:rStyle w:val="Style13ptBold"/>
        </w:rPr>
        <w:t xml:space="preserve"> 22</w:t>
      </w:r>
      <w:r>
        <w:t xml:space="preserve"> [</w:t>
      </w:r>
      <w:proofErr w:type="spellStart"/>
      <w:r>
        <w:t>Aurelien</w:t>
      </w:r>
      <w:proofErr w:type="spellEnd"/>
      <w:r>
        <w:t>; 2022; George Mason Law Review; “Biden Antitrust: The Paradox of the New Antitrust Populism”; https://lawreview.gmu.edu/print__issues/biden-antitrust-the-paradox-of-the-new-antitrust-populism/] Vikrant</w:t>
      </w:r>
    </w:p>
    <w:p w14:paraId="41382BB0" w14:textId="77777777" w:rsidR="006F24FE" w:rsidRDefault="006F24FE" w:rsidP="006F24FE">
      <w:r>
        <w:t>Introduction</w:t>
      </w:r>
    </w:p>
    <w:p w14:paraId="22F0CAB1" w14:textId="77777777" w:rsidR="006F24FE" w:rsidRPr="00E81327" w:rsidRDefault="006F24FE" w:rsidP="006F24FE">
      <w:pPr>
        <w:rPr>
          <w:sz w:val="16"/>
        </w:rPr>
      </w:pPr>
      <w:r w:rsidRPr="00E81327">
        <w:rPr>
          <w:sz w:val="16"/>
        </w:rPr>
        <w:t xml:space="preserve">The </w:t>
      </w:r>
      <w:r w:rsidRPr="00E81327">
        <w:rPr>
          <w:rStyle w:val="Emphasis"/>
        </w:rPr>
        <w:t xml:space="preserve">2020 </w:t>
      </w:r>
      <w:r w:rsidRPr="00E81327">
        <w:rPr>
          <w:rStyle w:val="Emphasis"/>
          <w:highlight w:val="green"/>
        </w:rPr>
        <w:t>election</w:t>
      </w:r>
      <w:r w:rsidRPr="00E81327">
        <w:rPr>
          <w:rStyle w:val="StyleUnderline"/>
          <w:highlight w:val="green"/>
        </w:rPr>
        <w:t xml:space="preserve"> placed </w:t>
      </w:r>
      <w:r w:rsidRPr="00E81327">
        <w:rPr>
          <w:rStyle w:val="Emphasis"/>
          <w:highlight w:val="green"/>
        </w:rPr>
        <w:t>antitrust at the center</w:t>
      </w:r>
      <w:r w:rsidRPr="00E81327">
        <w:rPr>
          <w:rStyle w:val="StyleUnderline"/>
        </w:rPr>
        <w:t xml:space="preserve"> of the presidential campaign</w:t>
      </w:r>
      <w:r w:rsidRPr="00E81327">
        <w:rPr>
          <w:sz w:val="16"/>
        </w:rPr>
        <w:t xml:space="preserve">.1 The last time antitrust was central to presidential debate </w:t>
      </w:r>
      <w:proofErr w:type="gramStart"/>
      <w:r w:rsidRPr="00E81327">
        <w:rPr>
          <w:sz w:val="16"/>
        </w:rPr>
        <w:t>dates back to</w:t>
      </w:r>
      <w:proofErr w:type="gramEnd"/>
      <w:r w:rsidRPr="00E81327">
        <w:rPr>
          <w:sz w:val="16"/>
        </w:rPr>
        <w:t xml:space="preserve"> 1912, which lead to the passing of two major antitrust laws in 1914: the Federal Trade Commission Act and the Clayton Act.2 Would Biden’s term lead to long-lasting changes? Many have </w:t>
      </w:r>
      <w:r w:rsidRPr="00E81327">
        <w:rPr>
          <w:rStyle w:val="StyleUnderline"/>
        </w:rPr>
        <w:t xml:space="preserve">speculated that </w:t>
      </w:r>
      <w:r w:rsidRPr="00E81327">
        <w:rPr>
          <w:rStyle w:val="Emphasis"/>
          <w:highlight w:val="green"/>
        </w:rPr>
        <w:t>“Biden antitrust”</w:t>
      </w:r>
      <w:r w:rsidRPr="00E81327">
        <w:rPr>
          <w:rStyle w:val="StyleUnderline"/>
        </w:rPr>
        <w:t xml:space="preserve">—or the antitrust record under the Biden Administration—would be </w:t>
      </w:r>
      <w:r w:rsidRPr="00E81327">
        <w:rPr>
          <w:rStyle w:val="StyleUnderline"/>
          <w:highlight w:val="green"/>
        </w:rPr>
        <w:t>torn between</w:t>
      </w:r>
      <w:r w:rsidRPr="00E81327">
        <w:rPr>
          <w:rStyle w:val="StyleUnderline"/>
        </w:rPr>
        <w:t xml:space="preserve"> President Biden’s inclination to remain a </w:t>
      </w:r>
      <w:r w:rsidRPr="00E81327">
        <w:rPr>
          <w:rStyle w:val="StyleUnderline"/>
          <w:highlight w:val="green"/>
        </w:rPr>
        <w:t>moderate democrat and</w:t>
      </w:r>
      <w:r w:rsidRPr="00E81327">
        <w:rPr>
          <w:rStyle w:val="StyleUnderline"/>
        </w:rPr>
        <w:t xml:space="preserve"> the </w:t>
      </w:r>
      <w:r w:rsidRPr="00E81327">
        <w:rPr>
          <w:rStyle w:val="StyleUnderline"/>
          <w:highlight w:val="green"/>
        </w:rPr>
        <w:t>Progressives’ antitrust populism</w:t>
      </w:r>
      <w:r w:rsidRPr="00E81327">
        <w:rPr>
          <w:sz w:val="16"/>
        </w:rPr>
        <w:t>.3 The populist approach to antitrust advocated by the “New Brandeis Movement”4 castigates all forms of market power and aims at deconcentrating the economy by populating the market with small and medium-sized companies irrespective of the consumer welfare standard and of innovation considerations.5</w:t>
      </w:r>
    </w:p>
    <w:p w14:paraId="0A9CB448" w14:textId="77777777" w:rsidR="006F24FE" w:rsidRPr="00E81327" w:rsidRDefault="006F24FE" w:rsidP="006F24FE">
      <w:pPr>
        <w:rPr>
          <w:sz w:val="16"/>
        </w:rPr>
      </w:pPr>
      <w:r w:rsidRPr="00E81327">
        <w:rPr>
          <w:rStyle w:val="StyleUnderline"/>
        </w:rPr>
        <w:t>Contrary to the expectation that Biden antitrust would somehow choose “a middle way” between antitrust populism and antitrust traditionalism</w:t>
      </w:r>
      <w:r w:rsidRPr="00E81327">
        <w:rPr>
          <w:sz w:val="16"/>
        </w:rPr>
        <w:t xml:space="preserve">, the first year of the </w:t>
      </w:r>
      <w:r w:rsidRPr="00E81327">
        <w:rPr>
          <w:rStyle w:val="StyleUnderline"/>
          <w:highlight w:val="green"/>
        </w:rPr>
        <w:t>Biden</w:t>
      </w:r>
      <w:r w:rsidRPr="00E81327">
        <w:rPr>
          <w:rStyle w:val="StyleUnderline"/>
        </w:rPr>
        <w:t xml:space="preserve"> Administration has unambiguously </w:t>
      </w:r>
      <w:r w:rsidRPr="00E81327">
        <w:rPr>
          <w:rStyle w:val="StyleUnderline"/>
          <w:highlight w:val="green"/>
        </w:rPr>
        <w:t>embraced antitrust populism</w:t>
      </w:r>
      <w:r w:rsidRPr="00E81327">
        <w:rPr>
          <w:sz w:val="16"/>
        </w:rPr>
        <w:t>. Most notably, President Biden issued an Executive Order on Competition in July 20216 that generally targets large companies, irrespective of their merits.7 President Biden appointed the heroes of the “New Brandeis Movement” to key offices, created a White House Competition Council, sued major companies and generated a chilling effect on all mergers, called for new rulemaking authority, embraced European-style regulations, and supported numerous antitrust bills aimed at reforming antitrust laws.8</w:t>
      </w:r>
    </w:p>
    <w:p w14:paraId="38BCE8AD" w14:textId="77777777" w:rsidR="006F24FE" w:rsidRPr="00E81327" w:rsidRDefault="006F24FE" w:rsidP="006F24FE">
      <w:pPr>
        <w:rPr>
          <w:sz w:val="16"/>
        </w:rPr>
      </w:pPr>
      <w:r w:rsidRPr="00E81327">
        <w:rPr>
          <w:rStyle w:val="StyleUnderline"/>
        </w:rPr>
        <w:t xml:space="preserve">How could a </w:t>
      </w:r>
      <w:r w:rsidRPr="005D2863">
        <w:rPr>
          <w:rStyle w:val="Emphasis"/>
          <w:highlight w:val="green"/>
        </w:rPr>
        <w:t>radical movement</w:t>
      </w:r>
      <w:r w:rsidRPr="00E81327">
        <w:rPr>
          <w:rStyle w:val="StyleUnderline"/>
        </w:rPr>
        <w:t xml:space="preserve"> from the Progressives</w:t>
      </w:r>
      <w:r w:rsidRPr="00E81327">
        <w:rPr>
          <w:sz w:val="16"/>
        </w:rPr>
        <w:t xml:space="preserve"> (known as the “New Brandeis School”) become the Democrats’ mainstream view, </w:t>
      </w:r>
      <w:r w:rsidRPr="00E81327">
        <w:rPr>
          <w:rStyle w:val="StyleUnderline"/>
        </w:rPr>
        <w:t xml:space="preserve">be endorsed by an allegedly moderate president,9 and be </w:t>
      </w:r>
      <w:r w:rsidRPr="005D2863">
        <w:rPr>
          <w:rStyle w:val="StyleUnderline"/>
          <w:highlight w:val="green"/>
        </w:rPr>
        <w:t>cheered by populist Republicans</w:t>
      </w:r>
      <w:r w:rsidRPr="00E81327">
        <w:rPr>
          <w:sz w:val="16"/>
        </w:rPr>
        <w:t>?10 The answer undoubtedly lies in the working of politics. Presidential candidate Senator Elizabeth Warren (D-MA) personified the radical stance of populist antitrust in 2019 and was able to leverage her political power when she finally endorsed the future President Joe Biden.11 Indeed, Senator Warren was directly briefed by the leaders of the Neo-Brandeis Movement when she considered launching a 2016 bid for president:12</w:t>
      </w:r>
    </w:p>
    <w:p w14:paraId="4237095E" w14:textId="77777777" w:rsidR="006F24FE" w:rsidRPr="00E81327" w:rsidRDefault="006F24FE" w:rsidP="006F24FE">
      <w:pPr>
        <w:rPr>
          <w:sz w:val="16"/>
        </w:rPr>
      </w:pPr>
      <w:r w:rsidRPr="00E81327">
        <w:rPr>
          <w:sz w:val="16"/>
        </w:rPr>
        <w:t>In early 2016, one of Warren’s advisers reached out to a Yale law student named Lina Khan</w:t>
      </w:r>
      <w:proofErr w:type="gramStart"/>
      <w:r w:rsidRPr="00E81327">
        <w:rPr>
          <w:sz w:val="16"/>
        </w:rPr>
        <w:t>. . . .</w:t>
      </w:r>
      <w:proofErr w:type="gramEnd"/>
      <w:r w:rsidRPr="00E81327">
        <w:rPr>
          <w:sz w:val="16"/>
        </w:rPr>
        <w:t xml:space="preserve"> In Warren, Khan and the head of Open Markets, Barry Lynn, found a high-profile figure in Washington who was willing to listen and who had the ability to draw attention to the cause. They met for dinner </w:t>
      </w:r>
      <w:proofErr w:type="gramStart"/>
      <w:r w:rsidRPr="00E81327">
        <w:rPr>
          <w:sz w:val="16"/>
        </w:rPr>
        <w:t>. . . .</w:t>
      </w:r>
      <w:proofErr w:type="gramEnd"/>
      <w:r w:rsidRPr="00E81327">
        <w:rPr>
          <w:sz w:val="16"/>
        </w:rPr>
        <w:t xml:space="preserve"> They suggested several anti-monopoly tools, including breaking up some of these giant companies.13</w:t>
      </w:r>
    </w:p>
    <w:p w14:paraId="546F30CA" w14:textId="77777777" w:rsidR="006F24FE" w:rsidRPr="00E81327" w:rsidRDefault="006F24FE" w:rsidP="006F24FE">
      <w:pPr>
        <w:rPr>
          <w:sz w:val="16"/>
        </w:rPr>
      </w:pPr>
      <w:r w:rsidRPr="00E81327">
        <w:rPr>
          <w:sz w:val="16"/>
        </w:rPr>
        <w:t>“[S]</w:t>
      </w:r>
      <w:proofErr w:type="spellStart"/>
      <w:r w:rsidRPr="00E81327">
        <w:rPr>
          <w:sz w:val="16"/>
        </w:rPr>
        <w:t>etting</w:t>
      </w:r>
      <w:proofErr w:type="spellEnd"/>
      <w:r w:rsidRPr="00E81327">
        <w:rPr>
          <w:sz w:val="16"/>
        </w:rPr>
        <w:t xml:space="preserve"> the Democratic field’s hostile tone on tech,”14 Senator Warren’s populist stance on antitrust, together with Senator Bernie Sanders’s (I-VT) views, proved to be extremely influential in the definitive approach to antitrust by the Democratic candidate.15 Indeed, as Senator Warren endorsed Joe Biden,16 Biden endorsed Warren’s populist stance on antitrust, even though this was contrary to the Obama era’s stance on antitrust when Biden was Vice President.17 </w:t>
      </w:r>
      <w:r w:rsidRPr="00E81327">
        <w:rPr>
          <w:rStyle w:val="StyleUnderline"/>
        </w:rPr>
        <w:t xml:space="preserve">Under the influence of Senator Warren’s and friends’ stance on populist antitrust, President Biden has changed from being the “quietest” of the Democratic candidates on antitrust18 into the kind of trust-busting president that </w:t>
      </w:r>
      <w:r w:rsidRPr="005D2863">
        <w:rPr>
          <w:rStyle w:val="StyleUnderline"/>
          <w:highlight w:val="green"/>
        </w:rPr>
        <w:t>Progressives</w:t>
      </w:r>
      <w:r w:rsidRPr="00E81327">
        <w:rPr>
          <w:rStyle w:val="StyleUnderline"/>
        </w:rPr>
        <w:t xml:space="preserve"> have long </w:t>
      </w:r>
      <w:r w:rsidRPr="005D2863">
        <w:rPr>
          <w:rStyle w:val="StyleUnderline"/>
          <w:highlight w:val="green"/>
        </w:rPr>
        <w:t>idealized</w:t>
      </w:r>
      <w:r w:rsidRPr="00E81327">
        <w:rPr>
          <w:rStyle w:val="StyleUnderline"/>
        </w:rPr>
        <w:t xml:space="preserve"> with Theodore Roosevelt. However, Biden does not fit with the mystified representation of Roosevelt as a </w:t>
      </w:r>
      <w:proofErr w:type="gramStart"/>
      <w:r w:rsidRPr="00E81327">
        <w:rPr>
          <w:rStyle w:val="StyleUnderline"/>
        </w:rPr>
        <w:t>trust-buster</w:t>
      </w:r>
      <w:proofErr w:type="gramEnd"/>
      <w:r w:rsidRPr="00E81327">
        <w:rPr>
          <w:sz w:val="16"/>
        </w:rPr>
        <w:t>.19</w:t>
      </w:r>
    </w:p>
    <w:p w14:paraId="48AFA6D3" w14:textId="77777777" w:rsidR="006F24FE" w:rsidRDefault="006F24FE" w:rsidP="006F24FE">
      <w:pPr>
        <w:rPr>
          <w:sz w:val="16"/>
        </w:rPr>
      </w:pPr>
      <w:r w:rsidRPr="00E81327">
        <w:rPr>
          <w:sz w:val="16"/>
        </w:rPr>
        <w:t>In playing “monopoly games,” President Biden rolled the dice of antitrust between a radical approach and a moderate approach.20 The dice have spoken</w:t>
      </w:r>
      <w:r w:rsidRPr="00E81327">
        <w:rPr>
          <w:rStyle w:val="StyleUnderline"/>
        </w:rPr>
        <w:t xml:space="preserve">: Biden </w:t>
      </w:r>
      <w:r w:rsidRPr="005D2863">
        <w:rPr>
          <w:rStyle w:val="StyleUnderline"/>
        </w:rPr>
        <w:t>antitrust is</w:t>
      </w:r>
      <w:r w:rsidRPr="00E81327">
        <w:rPr>
          <w:rStyle w:val="StyleUnderline"/>
        </w:rPr>
        <w:t xml:space="preserve"> nothing but the Progressives’ </w:t>
      </w:r>
      <w:r w:rsidRPr="005D2863">
        <w:rPr>
          <w:rStyle w:val="StyleUnderline"/>
          <w:highlight w:val="green"/>
        </w:rPr>
        <w:t>agenda to endorse</w:t>
      </w:r>
      <w:r w:rsidRPr="00E81327">
        <w:rPr>
          <w:rStyle w:val="StyleUnderline"/>
        </w:rPr>
        <w:t xml:space="preserve"> a </w:t>
      </w:r>
      <w:r w:rsidRPr="005D2863">
        <w:rPr>
          <w:rStyle w:val="StyleUnderline"/>
          <w:highlight w:val="green"/>
        </w:rPr>
        <w:t>populist</w:t>
      </w:r>
      <w:r w:rsidRPr="00E81327">
        <w:rPr>
          <w:rStyle w:val="StyleUnderline"/>
        </w:rPr>
        <w:t xml:space="preserve"> “</w:t>
      </w:r>
      <w:r w:rsidRPr="005D2863">
        <w:rPr>
          <w:rStyle w:val="Emphasis"/>
          <w:highlight w:val="green"/>
        </w:rPr>
        <w:t>big-is-bad</w:t>
      </w:r>
      <w:r w:rsidRPr="00E81327">
        <w:rPr>
          <w:rStyle w:val="StyleUnderline"/>
        </w:rPr>
        <w:t xml:space="preserve">” stance and to </w:t>
      </w:r>
      <w:r w:rsidRPr="005D2863">
        <w:rPr>
          <w:rStyle w:val="StyleUnderline"/>
          <w:highlight w:val="green"/>
        </w:rPr>
        <w:t>advocate</w:t>
      </w:r>
      <w:r w:rsidRPr="00E81327">
        <w:rPr>
          <w:rStyle w:val="StyleUnderline"/>
        </w:rPr>
        <w:t xml:space="preserve"> for </w:t>
      </w:r>
      <w:r w:rsidRPr="005D2863">
        <w:rPr>
          <w:rStyle w:val="StyleUnderline"/>
          <w:highlight w:val="green"/>
        </w:rPr>
        <w:t>firms</w:t>
      </w:r>
      <w:r w:rsidRPr="00E81327">
        <w:rPr>
          <w:rStyle w:val="StyleUnderline"/>
        </w:rPr>
        <w:t xml:space="preserve"> to be trimmed down so that none can ever exercise market power</w:t>
      </w:r>
      <w:r w:rsidRPr="00E81327">
        <w:rPr>
          <w:sz w:val="16"/>
        </w:rPr>
        <w:t xml:space="preserve">, even if such exercise benefits consumers and promotes innovation.21 </w:t>
      </w:r>
      <w:r w:rsidRPr="00E81327">
        <w:rPr>
          <w:rStyle w:val="StyleUnderline"/>
        </w:rPr>
        <w:t xml:space="preserve">The first year of </w:t>
      </w:r>
      <w:r w:rsidRPr="005D2863">
        <w:rPr>
          <w:rStyle w:val="StyleUnderline"/>
          <w:highlight w:val="green"/>
        </w:rPr>
        <w:t>Biden antitrust is a year of antitrust populism, not a year of antitrust stability</w:t>
      </w:r>
      <w:r w:rsidRPr="00E81327">
        <w:rPr>
          <w:sz w:val="16"/>
        </w:rPr>
        <w:t>.22 This Article characterizes this year more fundamentally with three words: assumptions, actions, and disruption.</w:t>
      </w:r>
    </w:p>
    <w:p w14:paraId="159FC6A5" w14:textId="77777777" w:rsidR="006F24FE" w:rsidRPr="000756EC" w:rsidRDefault="006F24FE" w:rsidP="006F24FE">
      <w:pPr>
        <w:rPr>
          <w:sz w:val="16"/>
          <w:szCs w:val="16"/>
        </w:rPr>
      </w:pPr>
    </w:p>
    <w:p w14:paraId="2D946130" w14:textId="77777777" w:rsidR="006F24FE" w:rsidRDefault="006F24FE" w:rsidP="006F24FE">
      <w:pPr>
        <w:pStyle w:val="Heading4"/>
      </w:pPr>
      <w:r>
        <w:lastRenderedPageBreak/>
        <w:t xml:space="preserve">Voters dislike antitrust protections. </w:t>
      </w:r>
    </w:p>
    <w:p w14:paraId="30613F96" w14:textId="77777777" w:rsidR="006F24FE" w:rsidRDefault="006F24FE" w:rsidP="006F24FE">
      <w:r>
        <w:t xml:space="preserve">US </w:t>
      </w:r>
      <w:r w:rsidRPr="00624DBE">
        <w:rPr>
          <w:rStyle w:val="Style13ptBold"/>
        </w:rPr>
        <w:t>Chamber of Commerce</w:t>
      </w:r>
      <w:r>
        <w:t xml:space="preserve"> ‘20</w:t>
      </w:r>
      <w:r w:rsidRPr="00624DBE">
        <w:rPr>
          <w:rStyle w:val="Style13ptBold"/>
        </w:rPr>
        <w:t>22</w:t>
      </w:r>
      <w:r>
        <w:t xml:space="preserve"> [July 21; US Chamber of Commerce, “</w:t>
      </w:r>
      <w:r w:rsidRPr="00624DBE">
        <w:t>New National Poll: Voters Oppose Proposed Antitrust Regulations for Technology Companies</w:t>
      </w:r>
      <w:r>
        <w:t xml:space="preserve">”, </w:t>
      </w:r>
      <w:hyperlink r:id="rId123" w:history="1">
        <w:r w:rsidRPr="0055614C">
          <w:rPr>
            <w:rStyle w:val="Hyperlink"/>
          </w:rPr>
          <w:t>https://www.uschamber.com/antitrust/new-national-poll-voters-oppose-proposed-antitrust-regulations-for-technology-companies</w:t>
        </w:r>
      </w:hyperlink>
      <w:r>
        <w:t>]</w:t>
      </w:r>
    </w:p>
    <w:p w14:paraId="1DD12C78" w14:textId="77777777" w:rsidR="006F24FE" w:rsidRPr="00624DBE" w:rsidRDefault="006F24FE" w:rsidP="006F24FE">
      <w:pPr>
        <w:rPr>
          <w:rStyle w:val="StyleUnderline"/>
        </w:rPr>
      </w:pPr>
      <w:r w:rsidRPr="00E4720B">
        <w:rPr>
          <w:sz w:val="16"/>
        </w:rPr>
        <w:t xml:space="preserve">Washington, D.C. — The U.S. Chamber of Commerce today released </w:t>
      </w:r>
      <w:r w:rsidRPr="00624DBE">
        <w:rPr>
          <w:rStyle w:val="StyleUnderline"/>
        </w:rPr>
        <w:t>a new national poll</w:t>
      </w:r>
      <w:r w:rsidRPr="00E4720B">
        <w:rPr>
          <w:sz w:val="16"/>
        </w:rPr>
        <w:t xml:space="preserve"> conducted by AXIS Research. The poll </w:t>
      </w:r>
      <w:r w:rsidRPr="00624DBE">
        <w:rPr>
          <w:rStyle w:val="StyleUnderline"/>
        </w:rPr>
        <w:t xml:space="preserve">found that </w:t>
      </w:r>
      <w:r w:rsidRPr="00E4720B">
        <w:rPr>
          <w:rStyle w:val="StyleUnderline"/>
          <w:highlight w:val="cyan"/>
        </w:rPr>
        <w:t>70% of voters oppose Congressional proposals to add new antitrust regulations</w:t>
      </w:r>
      <w:r w:rsidRPr="00624DBE">
        <w:rPr>
          <w:rStyle w:val="StyleUnderline"/>
        </w:rPr>
        <w:t xml:space="preserve"> for technology companies, and a </w:t>
      </w:r>
      <w:r w:rsidRPr="00E4720B">
        <w:rPr>
          <w:rStyle w:val="StyleUnderline"/>
          <w:highlight w:val="cyan"/>
        </w:rPr>
        <w:t>majority</w:t>
      </w:r>
      <w:r w:rsidRPr="00624DBE">
        <w:rPr>
          <w:rStyle w:val="StyleUnderline"/>
        </w:rPr>
        <w:t xml:space="preserve"> </w:t>
      </w:r>
      <w:r w:rsidRPr="00E4720B">
        <w:rPr>
          <w:rStyle w:val="StyleUnderline"/>
          <w:highlight w:val="cyan"/>
        </w:rPr>
        <w:t>of voters are more likely to oppose candidates who support</w:t>
      </w:r>
      <w:r w:rsidRPr="00624DBE">
        <w:rPr>
          <w:rStyle w:val="StyleUnderline"/>
        </w:rPr>
        <w:t xml:space="preserve"> such </w:t>
      </w:r>
      <w:r w:rsidRPr="00E4720B">
        <w:rPr>
          <w:rStyle w:val="StyleUnderline"/>
          <w:highlight w:val="cyan"/>
        </w:rPr>
        <w:t>regulations</w:t>
      </w:r>
      <w:r w:rsidRPr="00624DBE">
        <w:rPr>
          <w:rStyle w:val="StyleUnderline"/>
        </w:rPr>
        <w:t>.</w:t>
      </w:r>
    </w:p>
    <w:p w14:paraId="7CA3BC4D" w14:textId="77777777" w:rsidR="006F24FE" w:rsidRPr="00E4720B" w:rsidRDefault="006F24FE" w:rsidP="006F24FE">
      <w:pPr>
        <w:rPr>
          <w:sz w:val="16"/>
        </w:rPr>
      </w:pPr>
      <w:r w:rsidRPr="00E4720B">
        <w:rPr>
          <w:sz w:val="16"/>
        </w:rPr>
        <w:t>Upon hearing descriptions of the proposed policies in the American Innovation and Choice Online Act</w:t>
      </w:r>
      <w:r w:rsidRPr="00E4720B">
        <w:rPr>
          <w:sz w:val="16"/>
          <w:highlight w:val="cyan"/>
        </w:rPr>
        <w:t xml:space="preserve">, </w:t>
      </w:r>
      <w:r w:rsidRPr="00E4720B">
        <w:rPr>
          <w:rStyle w:val="StyleUnderline"/>
          <w:highlight w:val="cyan"/>
        </w:rPr>
        <w:t>79%</w:t>
      </w:r>
      <w:r w:rsidRPr="00624DBE">
        <w:rPr>
          <w:rStyle w:val="StyleUnderline"/>
        </w:rPr>
        <w:t xml:space="preserve"> of </w:t>
      </w:r>
      <w:r w:rsidRPr="00E4720B">
        <w:rPr>
          <w:rStyle w:val="StyleUnderline"/>
          <w:highlight w:val="cyan"/>
        </w:rPr>
        <w:t>Republicans</w:t>
      </w:r>
      <w:r w:rsidRPr="00624DBE">
        <w:rPr>
          <w:rStyle w:val="StyleUnderline"/>
        </w:rPr>
        <w:t xml:space="preserve">, </w:t>
      </w:r>
      <w:r w:rsidRPr="00E4720B">
        <w:rPr>
          <w:rStyle w:val="StyleUnderline"/>
          <w:highlight w:val="cyan"/>
        </w:rPr>
        <w:t>72%</w:t>
      </w:r>
      <w:r w:rsidRPr="00624DBE">
        <w:rPr>
          <w:rStyle w:val="StyleUnderline"/>
        </w:rPr>
        <w:t xml:space="preserve"> of </w:t>
      </w:r>
      <w:r w:rsidRPr="00E4720B">
        <w:rPr>
          <w:rStyle w:val="StyleUnderline"/>
          <w:highlight w:val="cyan"/>
        </w:rPr>
        <w:t>Independents, and 59%</w:t>
      </w:r>
      <w:r w:rsidRPr="00624DBE">
        <w:rPr>
          <w:rStyle w:val="StyleUnderline"/>
        </w:rPr>
        <w:t xml:space="preserve"> of </w:t>
      </w:r>
      <w:r w:rsidRPr="00E4720B">
        <w:rPr>
          <w:rStyle w:val="StyleUnderline"/>
          <w:highlight w:val="cyan"/>
        </w:rPr>
        <w:t>Democrats</w:t>
      </w:r>
      <w:r w:rsidRPr="00624DBE">
        <w:rPr>
          <w:rStyle w:val="StyleUnderline"/>
        </w:rPr>
        <w:t xml:space="preserve"> say they </w:t>
      </w:r>
      <w:r w:rsidRPr="00E4720B">
        <w:rPr>
          <w:rStyle w:val="StyleUnderline"/>
          <w:highlight w:val="cyan"/>
        </w:rPr>
        <w:t>strongly oppose</w:t>
      </w:r>
      <w:r w:rsidRPr="00624DBE">
        <w:rPr>
          <w:rStyle w:val="StyleUnderline"/>
        </w:rPr>
        <w:t xml:space="preserve"> or somewhat oppose </w:t>
      </w:r>
      <w:r w:rsidRPr="00E4720B">
        <w:rPr>
          <w:rStyle w:val="StyleUnderline"/>
          <w:highlight w:val="cyan"/>
        </w:rPr>
        <w:t>the bill</w:t>
      </w:r>
      <w:r w:rsidRPr="00624DBE">
        <w:rPr>
          <w:rStyle w:val="StyleUnderline"/>
        </w:rPr>
        <w:t xml:space="preserve"> </w:t>
      </w:r>
      <w:r w:rsidRPr="00E4720B">
        <w:rPr>
          <w:sz w:val="16"/>
        </w:rPr>
        <w:t>which would impact services they rely on.</w:t>
      </w:r>
    </w:p>
    <w:p w14:paraId="307BC578" w14:textId="77777777" w:rsidR="006F24FE" w:rsidRPr="00E4720B" w:rsidRDefault="006F24FE" w:rsidP="006F24FE">
      <w:pPr>
        <w:rPr>
          <w:rStyle w:val="StyleUnderline"/>
        </w:rPr>
      </w:pPr>
      <w:r w:rsidRPr="00E4720B">
        <w:rPr>
          <w:sz w:val="16"/>
        </w:rPr>
        <w:t xml:space="preserve">Candidates running for office who support the proposed regulations are likely to lose support from voters. </w:t>
      </w:r>
      <w:r w:rsidRPr="00E4720B">
        <w:rPr>
          <w:rStyle w:val="StyleUnderline"/>
        </w:rPr>
        <w:t>Sixty-one percent of Republicans and 53% of Independents say they are more likely to oppose candidates who support the bill,</w:t>
      </w:r>
      <w:r w:rsidRPr="00E4720B">
        <w:rPr>
          <w:sz w:val="16"/>
        </w:rPr>
        <w:t xml:space="preserve"> </w:t>
      </w:r>
      <w:r w:rsidRPr="00E4720B">
        <w:rPr>
          <w:rStyle w:val="StyleUnderline"/>
          <w:highlight w:val="cyan"/>
        </w:rPr>
        <w:t>and</w:t>
      </w:r>
      <w:r w:rsidRPr="00E4720B">
        <w:rPr>
          <w:sz w:val="16"/>
        </w:rPr>
        <w:t xml:space="preserve"> </w:t>
      </w:r>
      <w:r w:rsidRPr="00E4720B">
        <w:rPr>
          <w:rStyle w:val="StyleUnderline"/>
        </w:rPr>
        <w:t xml:space="preserve">Democrat voters are more likely to oppose </w:t>
      </w:r>
      <w:r w:rsidRPr="00E4720B">
        <w:rPr>
          <w:rStyle w:val="StyleUnderline"/>
          <w:highlight w:val="cyan"/>
        </w:rPr>
        <w:t>candidates who support the legislation</w:t>
      </w:r>
      <w:r w:rsidRPr="00E4720B">
        <w:rPr>
          <w:rStyle w:val="StyleUnderline"/>
        </w:rPr>
        <w:t xml:space="preserve"> (42%), than support candidates who back it (35%).</w:t>
      </w:r>
    </w:p>
    <w:p w14:paraId="17534ADD" w14:textId="77777777" w:rsidR="006F24FE" w:rsidRPr="00E4720B" w:rsidRDefault="006F24FE" w:rsidP="006F24FE">
      <w:pPr>
        <w:rPr>
          <w:sz w:val="16"/>
        </w:rPr>
      </w:pPr>
      <w:r w:rsidRPr="00E4720B">
        <w:rPr>
          <w:sz w:val="16"/>
        </w:rPr>
        <w:t xml:space="preserve">The poll reveals that </w:t>
      </w:r>
      <w:r w:rsidRPr="00E4720B">
        <w:rPr>
          <w:rStyle w:val="StyleUnderline"/>
        </w:rPr>
        <w:t>more than anything else, voters want Congress focused on the economy</w:t>
      </w:r>
      <w:r w:rsidRPr="00E4720B">
        <w:rPr>
          <w:sz w:val="16"/>
        </w:rPr>
        <w:t xml:space="preserve"> (30%) and inflation (28%). And </w:t>
      </w:r>
      <w:r w:rsidRPr="00E4720B">
        <w:rPr>
          <w:rStyle w:val="StyleUnderline"/>
          <w:highlight w:val="cyan"/>
        </w:rPr>
        <w:t>only</w:t>
      </w:r>
      <w:r w:rsidRPr="00E4720B">
        <w:rPr>
          <w:sz w:val="16"/>
          <w:highlight w:val="cyan"/>
        </w:rPr>
        <w:t xml:space="preserve"> </w:t>
      </w:r>
      <w:r w:rsidRPr="00E4720B">
        <w:rPr>
          <w:rStyle w:val="StyleUnderline"/>
          <w:highlight w:val="cyan"/>
        </w:rPr>
        <w:t>1%</w:t>
      </w:r>
      <w:r w:rsidRPr="00E4720B">
        <w:rPr>
          <w:rStyle w:val="StyleUnderline"/>
        </w:rPr>
        <w:t xml:space="preserve"> of voters </w:t>
      </w:r>
      <w:r w:rsidRPr="00E4720B">
        <w:rPr>
          <w:rStyle w:val="StyleUnderline"/>
          <w:highlight w:val="cyan"/>
        </w:rPr>
        <w:t>think Congress should prioritize regulating</w:t>
      </w:r>
      <w:r w:rsidRPr="00E4720B">
        <w:rPr>
          <w:rStyle w:val="StyleUnderline"/>
        </w:rPr>
        <w:t xml:space="preserve"> technology </w:t>
      </w:r>
      <w:r w:rsidRPr="00E4720B">
        <w:rPr>
          <w:rStyle w:val="StyleUnderline"/>
          <w:highlight w:val="cyan"/>
        </w:rPr>
        <w:t>companies, making it</w:t>
      </w:r>
      <w:r w:rsidRPr="00E4720B">
        <w:rPr>
          <w:rStyle w:val="StyleUnderline"/>
        </w:rPr>
        <w:t xml:space="preserve"> </w:t>
      </w:r>
      <w:r w:rsidRPr="00E4720B">
        <w:rPr>
          <w:rStyle w:val="StyleUnderline"/>
          <w:highlight w:val="cyan"/>
        </w:rPr>
        <w:t>one of the lowest overall priorities</w:t>
      </w:r>
      <w:r w:rsidRPr="00E4720B">
        <w:rPr>
          <w:rStyle w:val="StyleUnderline"/>
        </w:rPr>
        <w:t xml:space="preserve"> for voters.</w:t>
      </w:r>
    </w:p>
    <w:p w14:paraId="716BB196" w14:textId="77777777" w:rsidR="006F24FE" w:rsidRPr="00E4720B" w:rsidRDefault="006F24FE" w:rsidP="006F24FE">
      <w:pPr>
        <w:rPr>
          <w:sz w:val="16"/>
        </w:rPr>
      </w:pPr>
      <w:r w:rsidRPr="00E4720B">
        <w:rPr>
          <w:sz w:val="16"/>
        </w:rPr>
        <w:t>“</w:t>
      </w:r>
      <w:r w:rsidRPr="00E4720B">
        <w:rPr>
          <w:rStyle w:val="StyleUnderline"/>
          <w:highlight w:val="cyan"/>
        </w:rPr>
        <w:t>Congress should abandon</w:t>
      </w:r>
      <w:r w:rsidRPr="00E4720B">
        <w:rPr>
          <w:rStyle w:val="StyleUnderline"/>
        </w:rPr>
        <w:t xml:space="preserve"> </w:t>
      </w:r>
      <w:r w:rsidRPr="00E4720B">
        <w:rPr>
          <w:rStyle w:val="StyleUnderline"/>
          <w:highlight w:val="cyan"/>
        </w:rPr>
        <w:t>unnecessary</w:t>
      </w:r>
      <w:r w:rsidRPr="00E4720B">
        <w:rPr>
          <w:rStyle w:val="StyleUnderline"/>
        </w:rPr>
        <w:t xml:space="preserve">, harmful </w:t>
      </w:r>
      <w:r w:rsidRPr="00E4720B">
        <w:rPr>
          <w:rStyle w:val="StyleUnderline"/>
          <w:highlight w:val="cyan"/>
        </w:rPr>
        <w:t>changes to</w:t>
      </w:r>
      <w:r w:rsidRPr="00E4720B">
        <w:rPr>
          <w:rStyle w:val="StyleUnderline"/>
        </w:rPr>
        <w:t xml:space="preserve"> America’s </w:t>
      </w:r>
      <w:r w:rsidRPr="00E4720B">
        <w:rPr>
          <w:rStyle w:val="StyleUnderline"/>
          <w:highlight w:val="cyan"/>
        </w:rPr>
        <w:t>antitrust</w:t>
      </w:r>
      <w:r w:rsidRPr="00E4720B">
        <w:rPr>
          <w:rStyle w:val="StyleUnderline"/>
        </w:rPr>
        <w:t xml:space="preserve"> laws</w:t>
      </w:r>
      <w:r w:rsidRPr="00E4720B">
        <w:rPr>
          <w:sz w:val="16"/>
        </w:rPr>
        <w:t xml:space="preserve"> that would drive up prices and reduce choices for American families,” said U.S. Chamber Executive Vice President and Chief Policy Officer Neil Bradley. “It makes zero sense for Congress to pursue proposals that would make it illegal for companies to offer free shipping, discount goods, or complimentary services. Voters have made it clear they don’t like this </w:t>
      </w:r>
      <w:proofErr w:type="gramStart"/>
      <w:r w:rsidRPr="00E4720B">
        <w:rPr>
          <w:sz w:val="16"/>
        </w:rPr>
        <w:t>bill</w:t>
      </w:r>
      <w:proofErr w:type="gramEnd"/>
      <w:r w:rsidRPr="00E4720B">
        <w:rPr>
          <w:sz w:val="16"/>
        </w:rPr>
        <w:t xml:space="preserve"> and they want Congress to focus on taming inflation. Amazingly, the proposed legislation would likely lead to higher prices.”</w:t>
      </w:r>
    </w:p>
    <w:p w14:paraId="4B88B543" w14:textId="77777777" w:rsidR="006F24FE" w:rsidRPr="00E4720B" w:rsidRDefault="006F24FE" w:rsidP="006F24FE">
      <w:pPr>
        <w:rPr>
          <w:rStyle w:val="StyleUnderline"/>
        </w:rPr>
      </w:pPr>
      <w:r w:rsidRPr="00E4720B">
        <w:rPr>
          <w:rStyle w:val="StyleUnderline"/>
          <w:highlight w:val="cyan"/>
        </w:rPr>
        <w:t>Voters</w:t>
      </w:r>
      <w:r w:rsidRPr="00E4720B">
        <w:rPr>
          <w:rStyle w:val="StyleUnderline"/>
        </w:rPr>
        <w:t xml:space="preserve"> also see a direct correlation between government regulation and prices with 67% of voters </w:t>
      </w:r>
      <w:r w:rsidRPr="00E4720B">
        <w:rPr>
          <w:rStyle w:val="StyleUnderline"/>
          <w:highlight w:val="cyan"/>
        </w:rPr>
        <w:t>worrie</w:t>
      </w:r>
      <w:r w:rsidRPr="00E4720B">
        <w:rPr>
          <w:rStyle w:val="StyleUnderline"/>
        </w:rPr>
        <w:t xml:space="preserve">d </w:t>
      </w:r>
      <w:r w:rsidRPr="00E4720B">
        <w:rPr>
          <w:rStyle w:val="StyleUnderline"/>
          <w:highlight w:val="cyan"/>
        </w:rPr>
        <w:t>that</w:t>
      </w:r>
      <w:r w:rsidRPr="00E4720B">
        <w:rPr>
          <w:rStyle w:val="StyleUnderline"/>
        </w:rPr>
        <w:t xml:space="preserve"> more </w:t>
      </w:r>
      <w:r w:rsidRPr="00E4720B">
        <w:rPr>
          <w:rStyle w:val="StyleUnderline"/>
          <w:highlight w:val="cyan"/>
        </w:rPr>
        <w:t>government regulation of companies</w:t>
      </w:r>
      <w:r w:rsidRPr="00E4720B">
        <w:rPr>
          <w:rStyle w:val="StyleUnderline"/>
        </w:rPr>
        <w:t xml:space="preserve"> will </w:t>
      </w:r>
      <w:r w:rsidRPr="00E4720B">
        <w:rPr>
          <w:rStyle w:val="StyleUnderline"/>
          <w:highlight w:val="cyan"/>
        </w:rPr>
        <w:t>increase prices on consumers</w:t>
      </w:r>
      <w:r w:rsidRPr="00E4720B">
        <w:rPr>
          <w:rStyle w:val="StyleUnderline"/>
        </w:rPr>
        <w:t>.</w:t>
      </w:r>
    </w:p>
    <w:p w14:paraId="569EA939" w14:textId="77777777" w:rsidR="006F24FE" w:rsidRPr="00E4720B" w:rsidRDefault="006F24FE" w:rsidP="006F24FE">
      <w:pPr>
        <w:rPr>
          <w:sz w:val="16"/>
        </w:rPr>
      </w:pPr>
      <w:r w:rsidRPr="00E4720B">
        <w:rPr>
          <w:sz w:val="16"/>
        </w:rPr>
        <w:t>And when it comes to technology, voters think the most important issue for Congress to focus on is protecting data privacy (21%) followed by protecting consumers from scams and malware (12%).</w:t>
      </w:r>
    </w:p>
    <w:p w14:paraId="1FCEE067" w14:textId="77777777" w:rsidR="006F24FE" w:rsidRPr="00E4720B" w:rsidRDefault="006F24FE" w:rsidP="006F24FE">
      <w:pPr>
        <w:rPr>
          <w:sz w:val="16"/>
        </w:rPr>
      </w:pPr>
      <w:r w:rsidRPr="00E4720B">
        <w:rPr>
          <w:sz w:val="16"/>
        </w:rPr>
        <w:t>Additional insights from the AXIS Research national poll include:</w:t>
      </w:r>
    </w:p>
    <w:p w14:paraId="5E838A16" w14:textId="77777777" w:rsidR="006F24FE" w:rsidRPr="00E4720B" w:rsidRDefault="006F24FE" w:rsidP="006F24FE">
      <w:pPr>
        <w:rPr>
          <w:sz w:val="16"/>
        </w:rPr>
      </w:pPr>
      <w:r w:rsidRPr="00E4720B">
        <w:rPr>
          <w:sz w:val="16"/>
        </w:rPr>
        <w:t xml:space="preserve">    64% are concerned about where the economy is headed.  </w:t>
      </w:r>
    </w:p>
    <w:p w14:paraId="77555072" w14:textId="77777777" w:rsidR="006F24FE" w:rsidRPr="00E4720B" w:rsidRDefault="006F24FE" w:rsidP="006F24FE">
      <w:pPr>
        <w:rPr>
          <w:rStyle w:val="StyleUnderline"/>
        </w:rPr>
      </w:pPr>
      <w:r w:rsidRPr="00E4720B">
        <w:rPr>
          <w:sz w:val="16"/>
        </w:rPr>
        <w:t xml:space="preserve">    </w:t>
      </w:r>
      <w:r w:rsidRPr="00E4720B">
        <w:rPr>
          <w:rStyle w:val="StyleUnderline"/>
        </w:rPr>
        <w:t xml:space="preserve">88% of voters agree that competition in the market means consumers get to select the best products and services that are offered at the best prices. </w:t>
      </w:r>
    </w:p>
    <w:p w14:paraId="1EFC192E" w14:textId="77777777" w:rsidR="006F24FE" w:rsidRPr="00E4720B" w:rsidRDefault="006F24FE" w:rsidP="006F24FE">
      <w:pPr>
        <w:rPr>
          <w:rStyle w:val="StyleUnderline"/>
        </w:rPr>
      </w:pPr>
      <w:r w:rsidRPr="00E4720B">
        <w:rPr>
          <w:rStyle w:val="StyleUnderline"/>
        </w:rPr>
        <w:t xml:space="preserve">    81% of voters believe that market competition, not government regulation, is the fuel of American innovation. </w:t>
      </w:r>
    </w:p>
    <w:p w14:paraId="485EC59D" w14:textId="77777777" w:rsidR="006F24FE" w:rsidRDefault="006F24FE" w:rsidP="006F24FE">
      <w:pPr>
        <w:pStyle w:val="Heading3"/>
      </w:pPr>
      <w:r>
        <w:lastRenderedPageBreak/>
        <w:t>Link --- anti-trust --- Big Tech</w:t>
      </w:r>
    </w:p>
    <w:p w14:paraId="76CFF1F2" w14:textId="77777777" w:rsidR="006F24FE" w:rsidRDefault="006F24FE" w:rsidP="006F24FE">
      <w:pPr>
        <w:pStyle w:val="Heading4"/>
      </w:pPr>
      <w:r>
        <w:t>Tech giants unify and lobby against antitrust expansions.</w:t>
      </w:r>
    </w:p>
    <w:p w14:paraId="2281CFEB" w14:textId="77777777" w:rsidR="006F24FE" w:rsidRDefault="006F24FE" w:rsidP="006F24FE">
      <w:r>
        <w:rPr>
          <w:rStyle w:val="Style13ptBold"/>
        </w:rPr>
        <w:t>Daily Upside 22</w:t>
      </w:r>
      <w:r>
        <w:t xml:space="preserve"> </w:t>
      </w:r>
      <w:r w:rsidRPr="00022BCD">
        <w:t>[D</w:t>
      </w:r>
      <w:r>
        <w:t>aily Upside</w:t>
      </w:r>
      <w:r w:rsidRPr="00022BCD">
        <w:t xml:space="preserve">; </w:t>
      </w:r>
      <w:r w:rsidRPr="00EE7B1C">
        <w:t>modern media brand covering business, finance, economics</w:t>
      </w:r>
      <w:r>
        <w:t>, and tech</w:t>
      </w:r>
      <w:r w:rsidRPr="00022BCD">
        <w:t>; 6-9-2022; Big Tech Firms Pour Millions into Ads Opposing Antitrust Legislation; Daily Upside; https://www.thedailyupside.com/technology/big-tech-firms-pour-millions-into-ads-opposing-antitrust-legislation/; 7-27-2024; AO]</w:t>
      </w:r>
    </w:p>
    <w:p w14:paraId="69123FB6" w14:textId="77777777" w:rsidR="006F24FE" w:rsidRPr="00EE7B1C" w:rsidRDefault="006F24FE" w:rsidP="006F24FE">
      <w:pPr>
        <w:rPr>
          <w:rStyle w:val="StyleUnderline"/>
        </w:rPr>
      </w:pPr>
      <w:r w:rsidRPr="00EE7B1C">
        <w:rPr>
          <w:rStyle w:val="StyleUnderline"/>
          <w:highlight w:val="cyan"/>
        </w:rPr>
        <w:t>Silicon Valley giants</w:t>
      </w:r>
      <w:r w:rsidRPr="00EE7B1C">
        <w:rPr>
          <w:rStyle w:val="StyleUnderline"/>
        </w:rPr>
        <w:t xml:space="preserve"> like Google, Meta, and Amazon are typically thought of as ruthless competitors, but now they’re </w:t>
      </w:r>
      <w:r w:rsidRPr="00EE7B1C">
        <w:rPr>
          <w:rStyle w:val="StyleUnderline"/>
          <w:highlight w:val="cyan"/>
        </w:rPr>
        <w:t>acting in unison against a common threat</w:t>
      </w:r>
      <w:r w:rsidRPr="00EE7B1C">
        <w:rPr>
          <w:rStyle w:val="StyleUnderline"/>
        </w:rPr>
        <w:t>.</w:t>
      </w:r>
    </w:p>
    <w:p w14:paraId="7C23250C" w14:textId="77777777" w:rsidR="006F24FE" w:rsidRPr="00EE7B1C" w:rsidRDefault="006F24FE" w:rsidP="006F24FE">
      <w:pPr>
        <w:rPr>
          <w:sz w:val="16"/>
        </w:rPr>
      </w:pPr>
      <w:r w:rsidRPr="00EE7B1C">
        <w:rPr>
          <w:sz w:val="16"/>
        </w:rPr>
        <w:t xml:space="preserve">With bipartisan support swelling for increased antitrust regulation against </w:t>
      </w:r>
      <w:r w:rsidRPr="00EE7B1C">
        <w:rPr>
          <w:rStyle w:val="StyleUnderline"/>
          <w:highlight w:val="cyan"/>
        </w:rPr>
        <w:t>tech’s biggest players</w:t>
      </w:r>
      <w:r w:rsidRPr="00EE7B1C">
        <w:rPr>
          <w:rStyle w:val="StyleUnderline"/>
        </w:rPr>
        <w:t xml:space="preserve">, tech-funded advocacy groups have spent at least $36 million this year on TV and internet ads </w:t>
      </w:r>
      <w:r w:rsidRPr="00EE7B1C">
        <w:rPr>
          <w:rStyle w:val="Emphasis"/>
          <w:highlight w:val="cyan"/>
        </w:rPr>
        <w:t>opposing any new legislation,</w:t>
      </w:r>
      <w:r w:rsidRPr="00EE7B1C">
        <w:rPr>
          <w:sz w:val="16"/>
        </w:rPr>
        <w:t xml:space="preserve"> according to an analysis by The Wall Street Journal. With the greatest messaging platforms ever created at their fingertips, you’d think Silicon Valley would find a cheaper way to voice their opinions.</w:t>
      </w:r>
    </w:p>
    <w:p w14:paraId="6B5127D5" w14:textId="77777777" w:rsidR="006F24FE" w:rsidRPr="00EE7B1C" w:rsidRDefault="006F24FE" w:rsidP="006F24FE">
      <w:pPr>
        <w:rPr>
          <w:rStyle w:val="StyleUnderline"/>
        </w:rPr>
      </w:pPr>
      <w:r w:rsidRPr="00EE7B1C">
        <w:rPr>
          <w:rStyle w:val="StyleUnderline"/>
          <w:highlight w:val="cyan"/>
        </w:rPr>
        <w:t>The Anti-Antitrust Content Mill</w:t>
      </w:r>
    </w:p>
    <w:p w14:paraId="2371F491" w14:textId="77777777" w:rsidR="006F24FE" w:rsidRPr="00EE7B1C" w:rsidRDefault="006F24FE" w:rsidP="006F24FE">
      <w:pPr>
        <w:rPr>
          <w:sz w:val="16"/>
        </w:rPr>
      </w:pPr>
      <w:r w:rsidRPr="00EE7B1C">
        <w:rPr>
          <w:sz w:val="16"/>
        </w:rPr>
        <w:t>Of particular concern for the cadre of tech giants is The American Innovation and Choice Online Act, which would forbid major tech platforms from favoring or promoting their own products and services over competitors and passed through the Senate Judiciary Committee with bipartisan support in January. Roughly 40% of all spending has come since May 1, with a vote on the Senate floor expected this summer.</w:t>
      </w:r>
    </w:p>
    <w:p w14:paraId="65C01E96" w14:textId="77777777" w:rsidR="006F24FE" w:rsidRPr="00EE7B1C" w:rsidRDefault="006F24FE" w:rsidP="006F24FE">
      <w:pPr>
        <w:rPr>
          <w:sz w:val="16"/>
        </w:rPr>
      </w:pPr>
      <w:r w:rsidRPr="00EE7B1C">
        <w:rPr>
          <w:sz w:val="16"/>
        </w:rPr>
        <w:t xml:space="preserve">Arguments on both sides are so familiar at this point they don’t warrant retweeting. With whom and how </w:t>
      </w:r>
      <w:r w:rsidRPr="00EE7B1C">
        <w:rPr>
          <w:rStyle w:val="StyleUnderline"/>
        </w:rPr>
        <w:t>Big Tech</w:t>
      </w:r>
      <w:r w:rsidRPr="00EE7B1C">
        <w:rPr>
          <w:sz w:val="16"/>
        </w:rPr>
        <w:t xml:space="preserve"> is spending, however, is slightly more interesting:</w:t>
      </w:r>
    </w:p>
    <w:p w14:paraId="16625E60" w14:textId="77777777" w:rsidR="006F24FE" w:rsidRPr="00EE7B1C" w:rsidRDefault="006F24FE" w:rsidP="006F24FE">
      <w:pPr>
        <w:rPr>
          <w:rStyle w:val="StyleUnderline"/>
        </w:rPr>
      </w:pPr>
      <w:r w:rsidRPr="00EE7B1C">
        <w:rPr>
          <w:rStyle w:val="StyleUnderline"/>
        </w:rPr>
        <w:t xml:space="preserve">The biggest </w:t>
      </w:r>
      <w:r w:rsidRPr="00EE7B1C">
        <w:rPr>
          <w:rStyle w:val="StyleUnderline"/>
          <w:highlight w:val="cyan"/>
        </w:rPr>
        <w:t>spender</w:t>
      </w:r>
      <w:r w:rsidRPr="00EE7B1C">
        <w:rPr>
          <w:rStyle w:val="StyleUnderline"/>
        </w:rPr>
        <w:t xml:space="preserve"> so far </w:t>
      </w:r>
      <w:r w:rsidRPr="00EE7B1C">
        <w:rPr>
          <w:rStyle w:val="StyleUnderline"/>
          <w:highlight w:val="cyan"/>
        </w:rPr>
        <w:t>is</w:t>
      </w:r>
      <w:r w:rsidRPr="00EE7B1C">
        <w:rPr>
          <w:rStyle w:val="StyleUnderline"/>
        </w:rPr>
        <w:t xml:space="preserve"> the Computer and Communications Industry Association (CCIA), which has spent $23 million and counts </w:t>
      </w:r>
      <w:r w:rsidRPr="00EE7B1C">
        <w:rPr>
          <w:rStyle w:val="StyleUnderline"/>
          <w:highlight w:val="cyan"/>
        </w:rPr>
        <w:t>Alphabet, Amazon, Apple, and Meta</w:t>
      </w:r>
      <w:r w:rsidRPr="00EE7B1C">
        <w:rPr>
          <w:rStyle w:val="StyleUnderline"/>
        </w:rPr>
        <w:t xml:space="preserve"> as major members. The Consumer Technology Association, and conservative-leaning groups like Taxpayers Protection Alliance and </w:t>
      </w:r>
      <w:proofErr w:type="spellStart"/>
      <w:r w:rsidRPr="00EE7B1C">
        <w:rPr>
          <w:rStyle w:val="StyleUnderline"/>
        </w:rPr>
        <w:t>NetChoice</w:t>
      </w:r>
      <w:proofErr w:type="spellEnd"/>
      <w:r w:rsidRPr="00EE7B1C">
        <w:rPr>
          <w:rStyle w:val="StyleUnderline"/>
        </w:rPr>
        <w:t xml:space="preserve"> have also led oppositional ad campaigns.</w:t>
      </w:r>
    </w:p>
    <w:p w14:paraId="56CB4258" w14:textId="77777777" w:rsidR="006F24FE" w:rsidRDefault="006F24FE" w:rsidP="006F24FE">
      <w:pPr>
        <w:rPr>
          <w:sz w:val="16"/>
        </w:rPr>
      </w:pPr>
      <w:r w:rsidRPr="00EE7B1C">
        <w:rPr>
          <w:rStyle w:val="Emphasis"/>
          <w:highlight w:val="cyan"/>
        </w:rPr>
        <w:t>Ads</w:t>
      </w:r>
      <w:r w:rsidRPr="00EE7B1C">
        <w:rPr>
          <w:rStyle w:val="Emphasis"/>
        </w:rPr>
        <w:t xml:space="preserve"> have particularly </w:t>
      </w:r>
      <w:r w:rsidRPr="00EE7B1C">
        <w:rPr>
          <w:rStyle w:val="Emphasis"/>
          <w:highlight w:val="cyan"/>
        </w:rPr>
        <w:t>targeted states where Senate Democrats are running for re-election</w:t>
      </w:r>
      <w:r w:rsidRPr="00EE7B1C">
        <w:rPr>
          <w:sz w:val="16"/>
        </w:rPr>
        <w:t xml:space="preserve">, as well as states with Republican senators who have long-espoused pro-business and strong national security views. “If the bills came to the floor for a vote, they would pass, and so </w:t>
      </w:r>
      <w:r w:rsidRPr="00EE7B1C">
        <w:rPr>
          <w:rStyle w:val="StyleUnderline"/>
          <w:highlight w:val="cyan"/>
        </w:rPr>
        <w:t>big tech lobby groups</w:t>
      </w:r>
      <w:r w:rsidRPr="00EE7B1C">
        <w:rPr>
          <w:rStyle w:val="StyleUnderline"/>
        </w:rPr>
        <w:t xml:space="preserve"> are </w:t>
      </w:r>
      <w:r w:rsidRPr="00EE7B1C">
        <w:rPr>
          <w:rStyle w:val="StyleUnderline"/>
          <w:highlight w:val="cyan"/>
        </w:rPr>
        <w:t>scrambling to try to prevent that</w:t>
      </w:r>
      <w:r w:rsidRPr="00EE7B1C">
        <w:rPr>
          <w:rStyle w:val="StyleUnderline"/>
        </w:rPr>
        <w:t xml:space="preserve"> from happening</w:t>
      </w:r>
      <w:r w:rsidRPr="00EE7B1C">
        <w:rPr>
          <w:sz w:val="16"/>
        </w:rPr>
        <w:t>,” Sacha Haworth, executive director of the pro-regulation Tech Oversight Project, told WSJ.</w:t>
      </w:r>
    </w:p>
    <w:p w14:paraId="4EBD1005" w14:textId="77777777" w:rsidR="006F24FE" w:rsidRPr="007E711D" w:rsidRDefault="006F24FE" w:rsidP="006F24FE"/>
    <w:p w14:paraId="461C78CA" w14:textId="77777777" w:rsidR="006F24FE" w:rsidRDefault="006F24FE" w:rsidP="006F24FE">
      <w:pPr>
        <w:pStyle w:val="Heading3"/>
      </w:pPr>
      <w:r>
        <w:lastRenderedPageBreak/>
        <w:t>Link --- Big Tech</w:t>
      </w:r>
    </w:p>
    <w:p w14:paraId="4D52C994" w14:textId="77777777" w:rsidR="006F24FE" w:rsidRDefault="006F24FE" w:rsidP="006F24FE">
      <w:pPr>
        <w:pStyle w:val="Heading4"/>
      </w:pPr>
      <w:r>
        <w:t>Voters want to regulate Big Tech</w:t>
      </w:r>
    </w:p>
    <w:p w14:paraId="7C0C17B1" w14:textId="77777777" w:rsidR="006F24FE" w:rsidRPr="007E4778" w:rsidRDefault="006F24FE" w:rsidP="006F24FE">
      <w:r w:rsidRPr="007E4778">
        <w:t>John D</w:t>
      </w:r>
      <w:r w:rsidRPr="007E4778">
        <w:rPr>
          <w:rStyle w:val="Style13ptBold"/>
        </w:rPr>
        <w:t xml:space="preserve">. </w:t>
      </w:r>
      <w:proofErr w:type="spellStart"/>
      <w:r w:rsidRPr="007E4778">
        <w:rPr>
          <w:rStyle w:val="Style13ptBold"/>
        </w:rPr>
        <w:t>Mckinnon</w:t>
      </w:r>
      <w:proofErr w:type="spellEnd"/>
      <w:r w:rsidRPr="007E4778">
        <w:t>, 9-23-20</w:t>
      </w:r>
      <w:r w:rsidRPr="007E4778">
        <w:rPr>
          <w:rStyle w:val="Style13ptBold"/>
        </w:rPr>
        <w:t>21</w:t>
      </w:r>
      <w:r w:rsidRPr="007E4778">
        <w:t xml:space="preserve">, </w:t>
      </w:r>
      <w:r>
        <w:t>[</w:t>
      </w:r>
      <w:r w:rsidRPr="007E4778">
        <w:t>"</w:t>
      </w:r>
      <w:r>
        <w:t>Voters Want To Curb The Influence of Big Tech Companies, New Poll Shows</w:t>
      </w:r>
      <w:r w:rsidRPr="007E4778">
        <w:t xml:space="preserve">", WSJ, </w:t>
      </w:r>
      <w:hyperlink r:id="rId124" w:history="1">
        <w:r w:rsidRPr="002224F6">
          <w:rPr>
            <w:rStyle w:val="Hyperlink"/>
          </w:rPr>
          <w:t>https://www.wsj.com/articles/voters-want-to-curb-the-influence-of-big-tech-companies-new-poll-shows-11632405601</w:t>
        </w:r>
      </w:hyperlink>
      <w:r>
        <w:t>, Accessed 7/20/24, S.A.M.]</w:t>
      </w:r>
    </w:p>
    <w:p w14:paraId="76F5D4D6" w14:textId="77777777" w:rsidR="006F24FE" w:rsidRDefault="006F24FE" w:rsidP="006F24FE">
      <w:pPr>
        <w:rPr>
          <w:sz w:val="14"/>
        </w:rPr>
      </w:pPr>
      <w:r w:rsidRPr="007E4778">
        <w:rPr>
          <w:sz w:val="14"/>
        </w:rPr>
        <w:t>WASHINGTON—</w:t>
      </w:r>
      <w:r w:rsidRPr="007E4778">
        <w:rPr>
          <w:rStyle w:val="StyleUnderline"/>
        </w:rPr>
        <w:t xml:space="preserve">American </w:t>
      </w:r>
      <w:r w:rsidRPr="007E4778">
        <w:rPr>
          <w:rStyle w:val="StyleUnderline"/>
          <w:highlight w:val="cyan"/>
        </w:rPr>
        <w:t>voters have deep-seated concerns about the power wielded by big tech</w:t>
      </w:r>
      <w:r w:rsidRPr="007E4778">
        <w:rPr>
          <w:rStyle w:val="StyleUnderline"/>
        </w:rPr>
        <w:t xml:space="preserve">nology companies and </w:t>
      </w:r>
      <w:r w:rsidRPr="007E4778">
        <w:rPr>
          <w:rStyle w:val="StyleUnderline"/>
          <w:highlight w:val="cyan"/>
        </w:rPr>
        <w:t>want the federal government to take a stronger stand in regulating them</w:t>
      </w:r>
      <w:r w:rsidRPr="007E4778">
        <w:rPr>
          <w:rStyle w:val="StyleUnderline"/>
        </w:rPr>
        <w:t>,</w:t>
      </w:r>
      <w:r w:rsidRPr="007E4778">
        <w:rPr>
          <w:sz w:val="14"/>
        </w:rPr>
        <w:t xml:space="preserve"> according to a new poll. The poll conducted for the privately funded Future of Tech Commission found that 80% of registered voters—</w:t>
      </w:r>
      <w:r w:rsidRPr="007E4778">
        <w:rPr>
          <w:rStyle w:val="StyleUnderline"/>
          <w:highlight w:val="cyan"/>
        </w:rPr>
        <w:t>83% of Democrats and 78% of Republicans—agreed</w:t>
      </w:r>
      <w:r w:rsidRPr="007E4778">
        <w:rPr>
          <w:rStyle w:val="StyleUnderline"/>
        </w:rPr>
        <w:t xml:space="preserve"> the federal government “needs to do everything it can to curb the influence of big tech companies that have grown too powerful</w:t>
      </w:r>
      <w:r w:rsidRPr="007E4778">
        <w:rPr>
          <w:sz w:val="14"/>
        </w:rPr>
        <w:t xml:space="preserve"> and now use our data to reach too far into our lives.”</w:t>
      </w:r>
    </w:p>
    <w:p w14:paraId="4FF31964" w14:textId="77777777" w:rsidR="006F24FE" w:rsidRPr="000476CE" w:rsidRDefault="006F24FE" w:rsidP="006F24FE"/>
    <w:p w14:paraId="3C21F0B6" w14:textId="77777777" w:rsidR="006F24FE" w:rsidRDefault="006F24FE" w:rsidP="006F24FE">
      <w:pPr>
        <w:pStyle w:val="Heading3"/>
      </w:pPr>
      <w:r>
        <w:lastRenderedPageBreak/>
        <w:t>Link --- PERA</w:t>
      </w:r>
    </w:p>
    <w:p w14:paraId="7D1C58B8" w14:textId="77777777" w:rsidR="006F24FE" w:rsidRDefault="006F24FE" w:rsidP="006F24FE">
      <w:pPr>
        <w:pStyle w:val="Heading4"/>
      </w:pPr>
      <w:r>
        <w:t xml:space="preserve">PERA is a Bipartisan Bill, it gives the current democrats momentum. </w:t>
      </w:r>
    </w:p>
    <w:p w14:paraId="43848C8B" w14:textId="77777777" w:rsidR="006F24FE" w:rsidRPr="0057371A" w:rsidRDefault="006F24FE" w:rsidP="006F24FE">
      <w:r w:rsidRPr="0057371A">
        <w:rPr>
          <w:b/>
          <w:bCs/>
          <w:sz w:val="23"/>
          <w:szCs w:val="23"/>
        </w:rPr>
        <w:t>Michel</w:t>
      </w:r>
      <w:r>
        <w:rPr>
          <w:b/>
          <w:bCs/>
          <w:sz w:val="23"/>
          <w:szCs w:val="23"/>
        </w:rPr>
        <w:t xml:space="preserve">, </w:t>
      </w:r>
      <w:r w:rsidRPr="0057371A">
        <w:rPr>
          <w:b/>
          <w:bCs/>
          <w:sz w:val="23"/>
          <w:szCs w:val="23"/>
        </w:rPr>
        <w:t>O’Malley ’24</w:t>
      </w:r>
      <w:r>
        <w:t xml:space="preserve"> </w:t>
      </w:r>
      <w:proofErr w:type="gramStart"/>
      <w:r w:rsidRPr="0057371A">
        <w:rPr>
          <w:sz w:val="14"/>
          <w:szCs w:val="14"/>
        </w:rPr>
        <w:t>( Paul</w:t>
      </w:r>
      <w:proofErr w:type="gramEnd"/>
      <w:r w:rsidRPr="0057371A">
        <w:rPr>
          <w:sz w:val="14"/>
          <w:szCs w:val="14"/>
        </w:rPr>
        <w:t xml:space="preserve"> Redmond Michel is a retired United States circuit judge of the United States Court of Appeals for the Federal Circuit and a former Chief Judge of that court, Kathleen O'Malley is a former United States circuit judge of the United States Court of Appeals for the Federal Circuit. She is currently of counsel at Sullivan &amp; Cromwell. </w:t>
      </w:r>
      <w:r w:rsidRPr="0057371A">
        <w:rPr>
          <w:i/>
          <w:iCs/>
          <w:sz w:val="14"/>
          <w:szCs w:val="14"/>
        </w:rPr>
        <w:t>“Congress needs to clean up the Supreme Court’s mess on patents”</w:t>
      </w:r>
      <w:r w:rsidRPr="0057371A">
        <w:rPr>
          <w:b/>
          <w:bCs/>
          <w:i/>
          <w:iCs/>
          <w:sz w:val="14"/>
          <w:szCs w:val="14"/>
        </w:rPr>
        <w:t xml:space="preserve"> </w:t>
      </w:r>
      <w:r w:rsidRPr="0057371A">
        <w:rPr>
          <w:sz w:val="14"/>
          <w:szCs w:val="14"/>
        </w:rPr>
        <w:t>The Hill, https://thehill.com/opinion/4530270-congress-needs-to-clean-up-the-supreme-courts-mess-on-patents/)</w:t>
      </w:r>
    </w:p>
    <w:p w14:paraId="4F109A85" w14:textId="77777777" w:rsidR="006F24FE" w:rsidRDefault="006F24FE" w:rsidP="006F24FE">
      <w:pPr>
        <w:rPr>
          <w:u w:val="single"/>
        </w:rPr>
      </w:pPr>
      <w:r w:rsidRPr="008B4D3D">
        <w:rPr>
          <w:sz w:val="14"/>
        </w:rPr>
        <w:t>For over a decade, the nation’s highest court has sowed doubt about whether inventions in certain high-tech industries — ranging from medical diagnostics to finance — are eligible for patent protections. Without that certainty, investors naturally assume the worst and avoid those sectors</w:t>
      </w:r>
      <w:r w:rsidRPr="008B4D3D">
        <w:rPr>
          <w:u w:val="single"/>
        </w:rPr>
        <w:t>.</w:t>
      </w:r>
      <w:r>
        <w:rPr>
          <w:u w:val="single"/>
        </w:rPr>
        <w:t xml:space="preserve"> </w:t>
      </w:r>
      <w:r w:rsidRPr="008B4D3D">
        <w:rPr>
          <w:sz w:val="14"/>
        </w:rPr>
        <w:t>As recently retired federal judges who regularly presided over patent disputes, we witnessed the mounting confusion firsthand. Lower courts have tried, and often failed, to make sense of the confused case law</w:t>
      </w:r>
      <w:r w:rsidRPr="008B4D3D">
        <w:rPr>
          <w:u w:val="single"/>
        </w:rPr>
        <w:t>.</w:t>
      </w:r>
      <w:r>
        <w:rPr>
          <w:u w:val="single"/>
        </w:rPr>
        <w:t xml:space="preserve"> </w:t>
      </w:r>
      <w:r w:rsidRPr="008B4D3D">
        <w:rPr>
          <w:u w:val="single"/>
        </w:rPr>
        <w:t xml:space="preserve">Fortunately, there is an easy solution. </w:t>
      </w:r>
      <w:r w:rsidRPr="008B4D3D">
        <w:rPr>
          <w:highlight w:val="cyan"/>
          <w:u w:val="single"/>
        </w:rPr>
        <w:t xml:space="preserve">Congress could pass a </w:t>
      </w:r>
      <w:r w:rsidRPr="008B4D3D">
        <w:rPr>
          <w:b/>
          <w:bCs/>
          <w:sz w:val="40"/>
          <w:szCs w:val="40"/>
          <w:highlight w:val="cyan"/>
          <w:u w:val="single"/>
        </w:rPr>
        <w:t>bipartisan bill</w:t>
      </w:r>
      <w:r w:rsidRPr="008B4D3D">
        <w:rPr>
          <w:u w:val="single"/>
        </w:rPr>
        <w:t>, the</w:t>
      </w:r>
      <w:r>
        <w:rPr>
          <w:u w:val="single"/>
        </w:rPr>
        <w:t xml:space="preserve"> </w:t>
      </w:r>
      <w:r w:rsidRPr="008B4D3D">
        <w:rPr>
          <w:highlight w:val="cyan"/>
          <w:u w:val="single"/>
        </w:rPr>
        <w:t>Patent Eligibility Restoration Act</w:t>
      </w:r>
      <w:r w:rsidRPr="008B4D3D">
        <w:rPr>
          <w:u w:val="single"/>
        </w:rPr>
        <w:t>, to restore predictability and thereby spur investment and job creation.</w:t>
      </w:r>
      <w:r>
        <w:rPr>
          <w:u w:val="single"/>
        </w:rPr>
        <w:t xml:space="preserve"> </w:t>
      </w:r>
      <w:r w:rsidRPr="008B4D3D">
        <w:rPr>
          <w:sz w:val="14"/>
        </w:rPr>
        <w:t>The root cause of today’s troubles is a pair of Supreme Court decisions,</w:t>
      </w:r>
      <w:r w:rsidRPr="0057371A">
        <w:rPr>
          <w:sz w:val="14"/>
        </w:rPr>
        <w:t xml:space="preserve"> </w:t>
      </w:r>
      <w:hyperlink r:id="rId125" w:tgtFrame="_blank" w:history="1">
        <w:r w:rsidRPr="008B4D3D">
          <w:rPr>
            <w:rStyle w:val="Hyperlink"/>
            <w:sz w:val="14"/>
          </w:rPr>
          <w:t>Mayo v. Prometheus</w:t>
        </w:r>
      </w:hyperlink>
      <w:r w:rsidRPr="0057371A">
        <w:rPr>
          <w:sz w:val="14"/>
        </w:rPr>
        <w:t xml:space="preserve"> </w:t>
      </w:r>
      <w:r w:rsidRPr="008B4D3D">
        <w:rPr>
          <w:sz w:val="14"/>
        </w:rPr>
        <w:t>in 2012 and</w:t>
      </w:r>
      <w:r w:rsidRPr="0057371A">
        <w:rPr>
          <w:sz w:val="14"/>
        </w:rPr>
        <w:t xml:space="preserve"> </w:t>
      </w:r>
      <w:hyperlink r:id="rId126" w:history="1">
        <w:r w:rsidRPr="008B4D3D">
          <w:rPr>
            <w:rStyle w:val="Hyperlink"/>
            <w:sz w:val="14"/>
          </w:rPr>
          <w:t>Alice v.</w:t>
        </w:r>
        <w:r w:rsidRPr="0057371A">
          <w:rPr>
            <w:rStyle w:val="Hyperlink"/>
            <w:sz w:val="14"/>
          </w:rPr>
          <w:t xml:space="preserve"> </w:t>
        </w:r>
      </w:hyperlink>
      <w:hyperlink r:id="rId127" w:tgtFrame="_blank" w:history="1">
        <w:r w:rsidRPr="008B4D3D">
          <w:rPr>
            <w:rStyle w:val="Hyperlink"/>
            <w:sz w:val="14"/>
          </w:rPr>
          <w:t>CLS</w:t>
        </w:r>
      </w:hyperlink>
      <w:r w:rsidRPr="0057371A">
        <w:rPr>
          <w:sz w:val="14"/>
        </w:rPr>
        <w:t xml:space="preserve"> </w:t>
      </w:r>
      <w:r w:rsidRPr="008B4D3D">
        <w:rPr>
          <w:sz w:val="14"/>
        </w:rPr>
        <w:t>in 2014. In</w:t>
      </w:r>
      <w:r w:rsidRPr="0057371A">
        <w:rPr>
          <w:sz w:val="14"/>
        </w:rPr>
        <w:t xml:space="preserve"> </w:t>
      </w:r>
      <w:r w:rsidRPr="008B4D3D">
        <w:rPr>
          <w:sz w:val="14"/>
        </w:rPr>
        <w:t>Mayo, the court ruled that a diagnostic test was ineligible for patent protection because it relied on measuring unpatentable “laws of nature.”</w:t>
      </w:r>
      <w:r w:rsidRPr="0057371A">
        <w:rPr>
          <w:sz w:val="14"/>
        </w:rPr>
        <w:t xml:space="preserve"> </w:t>
      </w:r>
      <w:r w:rsidRPr="008B4D3D">
        <w:rPr>
          <w:sz w:val="14"/>
        </w:rPr>
        <w:t>In</w:t>
      </w:r>
      <w:r w:rsidRPr="0057371A">
        <w:rPr>
          <w:sz w:val="14"/>
        </w:rPr>
        <w:t xml:space="preserve"> </w:t>
      </w:r>
      <w:r w:rsidRPr="008B4D3D">
        <w:rPr>
          <w:sz w:val="14"/>
        </w:rPr>
        <w:t>Alice, the justices held that a particular strategy used by a bank for automatically mitigating risk was an “abstract idea” ineligible for patenting</w:t>
      </w:r>
      <w:r w:rsidRPr="008B4D3D">
        <w:rPr>
          <w:u w:val="single"/>
        </w:rPr>
        <w:t>.</w:t>
      </w:r>
      <w:r>
        <w:rPr>
          <w:u w:val="single"/>
        </w:rPr>
        <w:t xml:space="preserve"> </w:t>
      </w:r>
      <w:r w:rsidRPr="008B4D3D">
        <w:rPr>
          <w:u w:val="single"/>
        </w:rPr>
        <w:t xml:space="preserve">The core </w:t>
      </w:r>
      <w:r w:rsidRPr="006A41C4">
        <w:rPr>
          <w:u w:val="single"/>
        </w:rPr>
        <w:t>defect</w:t>
      </w:r>
      <w:r w:rsidRPr="008B4D3D">
        <w:rPr>
          <w:u w:val="single"/>
        </w:rPr>
        <w:t xml:space="preserve"> </w:t>
      </w:r>
      <w:r w:rsidRPr="006A41C4">
        <w:rPr>
          <w:u w:val="single"/>
        </w:rPr>
        <w:t>in</w:t>
      </w:r>
      <w:r w:rsidRPr="008B4D3D">
        <w:rPr>
          <w:u w:val="single"/>
        </w:rPr>
        <w:t xml:space="preserve"> these </w:t>
      </w:r>
      <w:r w:rsidRPr="008B4D3D">
        <w:rPr>
          <w:highlight w:val="cyan"/>
          <w:u w:val="single"/>
        </w:rPr>
        <w:t>rulings</w:t>
      </w:r>
      <w:r w:rsidRPr="008B4D3D">
        <w:rPr>
          <w:u w:val="single"/>
        </w:rPr>
        <w:t xml:space="preserve"> is the justices’ </w:t>
      </w:r>
      <w:r w:rsidRPr="008B4D3D">
        <w:rPr>
          <w:highlight w:val="cyan"/>
          <w:u w:val="single"/>
        </w:rPr>
        <w:t>reliance</w:t>
      </w:r>
      <w:r w:rsidRPr="008B4D3D">
        <w:rPr>
          <w:u w:val="single"/>
        </w:rPr>
        <w:t xml:space="preserve"> </w:t>
      </w:r>
      <w:r w:rsidRPr="008B4D3D">
        <w:rPr>
          <w:highlight w:val="cyan"/>
          <w:u w:val="single"/>
        </w:rPr>
        <w:t>on</w:t>
      </w:r>
      <w:r w:rsidRPr="008B4D3D">
        <w:rPr>
          <w:u w:val="single"/>
        </w:rPr>
        <w:t xml:space="preserve"> subjective concepts like “</w:t>
      </w:r>
      <w:r w:rsidRPr="008B4D3D">
        <w:rPr>
          <w:highlight w:val="cyan"/>
          <w:u w:val="single"/>
        </w:rPr>
        <w:t xml:space="preserve">abstractness” </w:t>
      </w:r>
      <w:r w:rsidRPr="006A41C4">
        <w:rPr>
          <w:u w:val="single"/>
        </w:rPr>
        <w:t xml:space="preserve">and </w:t>
      </w:r>
      <w:r w:rsidRPr="008B4D3D">
        <w:rPr>
          <w:highlight w:val="cyan"/>
          <w:u w:val="single"/>
        </w:rPr>
        <w:t>“laws of nature” to determine patent eligibility.</w:t>
      </w:r>
      <w:r w:rsidRPr="008B4D3D">
        <w:rPr>
          <w:u w:val="single"/>
        </w:rPr>
        <w:t xml:space="preserve"> This injects tremendous ambiguity into the eligibility </w:t>
      </w:r>
      <w:proofErr w:type="gramStart"/>
      <w:r w:rsidRPr="008B4D3D">
        <w:rPr>
          <w:u w:val="single"/>
        </w:rPr>
        <w:t>analysis, and</w:t>
      </w:r>
      <w:proofErr w:type="gramEnd"/>
      <w:r w:rsidRPr="008B4D3D">
        <w:rPr>
          <w:u w:val="single"/>
        </w:rPr>
        <w:t xml:space="preserve"> </w:t>
      </w:r>
      <w:r w:rsidRPr="006A41C4">
        <w:rPr>
          <w:u w:val="single"/>
        </w:rPr>
        <w:t xml:space="preserve">makes it </w:t>
      </w:r>
      <w:r w:rsidRPr="008B4D3D">
        <w:rPr>
          <w:highlight w:val="cyan"/>
          <w:u w:val="single"/>
        </w:rPr>
        <w:t>hard</w:t>
      </w:r>
      <w:r w:rsidRPr="008B4D3D">
        <w:rPr>
          <w:u w:val="single"/>
        </w:rPr>
        <w:t xml:space="preserve"> </w:t>
      </w:r>
      <w:r w:rsidRPr="008B4D3D">
        <w:rPr>
          <w:highlight w:val="cyan"/>
          <w:u w:val="single"/>
        </w:rPr>
        <w:t>to predict which inventions</w:t>
      </w:r>
      <w:r w:rsidRPr="008B4D3D">
        <w:rPr>
          <w:u w:val="single"/>
        </w:rPr>
        <w:t xml:space="preserve"> will be </w:t>
      </w:r>
      <w:r w:rsidRPr="008B4D3D">
        <w:rPr>
          <w:highlight w:val="cyan"/>
          <w:u w:val="single"/>
        </w:rPr>
        <w:t xml:space="preserve">deemed </w:t>
      </w:r>
      <w:r w:rsidRPr="008B4D3D">
        <w:rPr>
          <w:u w:val="single"/>
        </w:rPr>
        <w:t xml:space="preserve">eligible and thus </w:t>
      </w:r>
      <w:r w:rsidRPr="008B4D3D">
        <w:rPr>
          <w:highlight w:val="cyan"/>
          <w:u w:val="single"/>
        </w:rPr>
        <w:t>patentable</w:t>
      </w:r>
      <w:r w:rsidRPr="008B4D3D">
        <w:rPr>
          <w:u w:val="single"/>
        </w:rPr>
        <w:t xml:space="preserve"> if meeting other requirements of the Patent Act.</w:t>
      </w:r>
      <w:r>
        <w:rPr>
          <w:u w:val="single"/>
        </w:rPr>
        <w:t xml:space="preserve"> </w:t>
      </w:r>
      <w:r w:rsidRPr="008B4D3D">
        <w:rPr>
          <w:u w:val="single"/>
        </w:rPr>
        <w:t>In the aftermath of these rulings, patent eligibility challenges have skyrocketed. In the year following the</w:t>
      </w:r>
      <w:r>
        <w:rPr>
          <w:u w:val="single"/>
        </w:rPr>
        <w:t xml:space="preserve"> </w:t>
      </w:r>
      <w:r w:rsidRPr="008B4D3D">
        <w:rPr>
          <w:u w:val="single"/>
        </w:rPr>
        <w:t>Alice decision, the Federal Circuit invalidated patents in</w:t>
      </w:r>
      <w:r>
        <w:rPr>
          <w:u w:val="single"/>
        </w:rPr>
        <w:t xml:space="preserve"> </w:t>
      </w:r>
      <w:hyperlink r:id="rId128" w:tgtFrame="_blank" w:history="1">
        <w:r w:rsidRPr="008B4D3D">
          <w:rPr>
            <w:rStyle w:val="Hyperlink"/>
            <w:sz w:val="14"/>
          </w:rPr>
          <w:t>21 of the 22</w:t>
        </w:r>
      </w:hyperlink>
      <w:r>
        <w:rPr>
          <w:u w:val="single"/>
        </w:rPr>
        <w:t xml:space="preserve"> </w:t>
      </w:r>
      <w:r w:rsidRPr="008B4D3D">
        <w:rPr>
          <w:u w:val="single"/>
        </w:rPr>
        <w:t>cases it heard.</w:t>
      </w:r>
      <w:r>
        <w:rPr>
          <w:u w:val="single"/>
        </w:rPr>
        <w:t xml:space="preserve"> </w:t>
      </w:r>
      <w:r w:rsidRPr="008B4D3D">
        <w:rPr>
          <w:u w:val="single"/>
        </w:rPr>
        <w:t>Yet when issued, these patents were valid.</w:t>
      </w:r>
      <w:r>
        <w:rPr>
          <w:u w:val="single"/>
        </w:rPr>
        <w:t xml:space="preserve"> </w:t>
      </w:r>
      <w:r w:rsidRPr="008B4D3D">
        <w:rPr>
          <w:sz w:val="14"/>
        </w:rPr>
        <w:t>Fields like medical diagnostics and gene therapies face a crisis of patentability, jeopardizing progress on pressing health issues.</w:t>
      </w:r>
      <w:r w:rsidRPr="0057371A">
        <w:rPr>
          <w:sz w:val="14"/>
        </w:rPr>
        <w:t xml:space="preserve"> </w:t>
      </w:r>
      <w:r w:rsidRPr="008B4D3D">
        <w:rPr>
          <w:sz w:val="14"/>
        </w:rPr>
        <w:t>One study estimated that in the wake of</w:t>
      </w:r>
      <w:r w:rsidRPr="0057371A">
        <w:rPr>
          <w:sz w:val="14"/>
        </w:rPr>
        <w:t xml:space="preserve"> </w:t>
      </w:r>
      <w:r w:rsidRPr="008B4D3D">
        <w:rPr>
          <w:sz w:val="14"/>
        </w:rPr>
        <w:t>Mayo, venture capital investment in medical diagnostic technologies was</w:t>
      </w:r>
      <w:r w:rsidRPr="0057371A">
        <w:rPr>
          <w:sz w:val="14"/>
        </w:rPr>
        <w:t xml:space="preserve"> </w:t>
      </w:r>
      <w:hyperlink r:id="rId129" w:tgtFrame="_blank" w:history="1">
        <w:r w:rsidRPr="008B4D3D">
          <w:rPr>
            <w:rStyle w:val="Hyperlink"/>
            <w:sz w:val="14"/>
          </w:rPr>
          <w:t>$9.3 billion</w:t>
        </w:r>
      </w:hyperlink>
      <w:r w:rsidRPr="0057371A">
        <w:rPr>
          <w:sz w:val="14"/>
        </w:rPr>
        <w:t xml:space="preserve"> </w:t>
      </w:r>
      <w:r w:rsidRPr="008B4D3D">
        <w:rPr>
          <w:sz w:val="14"/>
        </w:rPr>
        <w:t>lower than it otherwise would have been.</w:t>
      </w:r>
      <w:r w:rsidRPr="0057371A">
        <w:rPr>
          <w:sz w:val="14"/>
        </w:rPr>
        <w:t xml:space="preserve"> </w:t>
      </w:r>
      <w:r w:rsidRPr="008B4D3D">
        <w:rPr>
          <w:u w:val="single"/>
        </w:rPr>
        <w:t>In our former court, which hears patent cases on appeal, concurring and dissenting opinions have proliferated. Veteran jurists have</w:t>
      </w:r>
      <w:r>
        <w:rPr>
          <w:u w:val="single"/>
        </w:rPr>
        <w:t xml:space="preserve"> </w:t>
      </w:r>
      <w:hyperlink r:id="rId130" w:tgtFrame="_blank" w:history="1">
        <w:r w:rsidRPr="008B4D3D">
          <w:rPr>
            <w:rStyle w:val="Hyperlink"/>
            <w:sz w:val="14"/>
          </w:rPr>
          <w:t>described</w:t>
        </w:r>
        <w:r w:rsidRPr="0057371A">
          <w:rPr>
            <w:rStyle w:val="Hyperlink"/>
            <w:sz w:val="14"/>
          </w:rPr>
          <w:t xml:space="preserve"> </w:t>
        </w:r>
      </w:hyperlink>
      <w:r w:rsidRPr="008B4D3D">
        <w:rPr>
          <w:u w:val="single"/>
        </w:rPr>
        <w:t>the state of affairs as “incoherent,” “unclear,” “fraught,” and “inconsistent.”</w:t>
      </w:r>
      <w:r>
        <w:rPr>
          <w:u w:val="single"/>
        </w:rPr>
        <w:t xml:space="preserve"> </w:t>
      </w:r>
      <w:r w:rsidRPr="008B4D3D">
        <w:rPr>
          <w:sz w:val="14"/>
        </w:rPr>
        <w:t>Some defenders of the new status quo have denied there is a problem at all. One</w:t>
      </w:r>
      <w:r w:rsidRPr="0057371A">
        <w:rPr>
          <w:sz w:val="14"/>
        </w:rPr>
        <w:t xml:space="preserve"> </w:t>
      </w:r>
      <w:hyperlink r:id="rId131" w:anchor=":~:text=In%20fact%2C%20under%20one%20of,is%20eligible%20for%20a%20patent" w:tgtFrame="_blank" w:history="1">
        <w:r w:rsidRPr="008B4D3D">
          <w:rPr>
            <w:rStyle w:val="Hyperlink"/>
            <w:sz w:val="14"/>
          </w:rPr>
          <w:t>study</w:t>
        </w:r>
      </w:hyperlink>
      <w:r w:rsidRPr="0057371A">
        <w:rPr>
          <w:sz w:val="14"/>
        </w:rPr>
        <w:t xml:space="preserve"> </w:t>
      </w:r>
      <w:r w:rsidRPr="008B4D3D">
        <w:rPr>
          <w:sz w:val="14"/>
        </w:rPr>
        <w:t>even suggested that “under one of the most well-established metrics for measuring the predictability in the law, Section 101 proved to be more predictable than other areas of patent law over the past decade.”</w:t>
      </w:r>
      <w:r w:rsidRPr="0057371A">
        <w:rPr>
          <w:sz w:val="14"/>
        </w:rPr>
        <w:t xml:space="preserve"> </w:t>
      </w:r>
      <w:r w:rsidRPr="008B4D3D">
        <w:rPr>
          <w:sz w:val="14"/>
        </w:rPr>
        <w:t>That is, lower court decisions, usually of ineligibility, were rarely overturned on appeal. But that is unsurprising because of the ambiguity of the law</w:t>
      </w:r>
      <w:r w:rsidRPr="008B4D3D">
        <w:rPr>
          <w:u w:val="single"/>
        </w:rPr>
        <w:t>.</w:t>
      </w:r>
      <w:r>
        <w:rPr>
          <w:u w:val="single"/>
        </w:rPr>
        <w:t xml:space="preserve"> </w:t>
      </w:r>
      <w:r w:rsidRPr="008B4D3D">
        <w:rPr>
          <w:sz w:val="14"/>
        </w:rPr>
        <w:t>The study is also misleading. While it may be true that expert lawyers can predict the likely outcome of Section 101 disputes —</w:t>
      </w:r>
      <w:r w:rsidRPr="0057371A">
        <w:rPr>
          <w:sz w:val="14"/>
        </w:rPr>
        <w:t xml:space="preserve"> </w:t>
      </w:r>
      <w:r w:rsidRPr="008B4D3D">
        <w:rPr>
          <w:sz w:val="14"/>
        </w:rPr>
        <w:t>which generally involve finished products that have already been brought to market — startup companies are not making research and investment decisions based on finished products.</w:t>
      </w:r>
      <w:r w:rsidRPr="0057371A">
        <w:rPr>
          <w:sz w:val="14"/>
        </w:rPr>
        <w:t xml:space="preserve"> </w:t>
      </w:r>
      <w:r w:rsidRPr="008B4D3D">
        <w:rPr>
          <w:sz w:val="14"/>
        </w:rPr>
        <w:t>They, and their investors, are making those decisions based on the reliability of intellectual property protections for inventions that are so early-stage, they often exist only on paper. If there is any doubt about whether those inventions can be protected, entrepreneurs and investors will inevitably err on the side of caution — and direct their resources to other sectors</w:t>
      </w:r>
      <w:r w:rsidRPr="008B4D3D">
        <w:rPr>
          <w:u w:val="single"/>
        </w:rPr>
        <w:t>.</w:t>
      </w:r>
      <w:r>
        <w:rPr>
          <w:u w:val="single"/>
        </w:rPr>
        <w:t xml:space="preserve"> </w:t>
      </w:r>
      <w:r w:rsidRPr="008B4D3D">
        <w:rPr>
          <w:u w:val="single"/>
        </w:rPr>
        <w:t xml:space="preserve">Fortunately, a ready solution exists. The </w:t>
      </w:r>
      <w:r w:rsidRPr="008B4D3D">
        <w:rPr>
          <w:highlight w:val="cyan"/>
          <w:u w:val="single"/>
        </w:rPr>
        <w:t>bipartisan</w:t>
      </w:r>
      <w:r>
        <w:rPr>
          <w:u w:val="single"/>
        </w:rPr>
        <w:t xml:space="preserve"> </w:t>
      </w:r>
      <w:hyperlink r:id="rId132" w:tgtFrame="_blank" w:history="1">
        <w:r w:rsidRPr="008B4D3D">
          <w:rPr>
            <w:rStyle w:val="Hyperlink"/>
            <w:sz w:val="14"/>
          </w:rPr>
          <w:t>Patent Eligibility Restoration Act (PERA)</w:t>
        </w:r>
      </w:hyperlink>
      <w:r>
        <w:rPr>
          <w:u w:val="single"/>
        </w:rPr>
        <w:t xml:space="preserve"> </w:t>
      </w:r>
      <w:r w:rsidRPr="008B4D3D">
        <w:rPr>
          <w:highlight w:val="cyan"/>
          <w:u w:val="single"/>
        </w:rPr>
        <w:t>would</w:t>
      </w:r>
      <w:r w:rsidRPr="008B4D3D">
        <w:rPr>
          <w:u w:val="single"/>
        </w:rPr>
        <w:t xml:space="preserve"> effectively </w:t>
      </w:r>
      <w:r w:rsidRPr="008B4D3D">
        <w:rPr>
          <w:highlight w:val="cyan"/>
          <w:u w:val="single"/>
        </w:rPr>
        <w:t>overturn Mayo and Alice</w:t>
      </w:r>
      <w:r w:rsidRPr="008B4D3D">
        <w:rPr>
          <w:i/>
          <w:iCs/>
          <w:u w:val="single"/>
        </w:rPr>
        <w:t>,</w:t>
      </w:r>
      <w:r>
        <w:rPr>
          <w:i/>
          <w:iCs/>
          <w:u w:val="single"/>
        </w:rPr>
        <w:t xml:space="preserve"> </w:t>
      </w:r>
      <w:r w:rsidRPr="008B4D3D">
        <w:rPr>
          <w:u w:val="single"/>
        </w:rPr>
        <w:t xml:space="preserve">restoring Congress’ patent statute. Under </w:t>
      </w:r>
      <w:r w:rsidRPr="008B4D3D">
        <w:rPr>
          <w:highlight w:val="cyan"/>
          <w:u w:val="single"/>
        </w:rPr>
        <w:t>PERA</w:t>
      </w:r>
      <w:r w:rsidRPr="008B4D3D">
        <w:rPr>
          <w:u w:val="single"/>
        </w:rPr>
        <w:t>, pure mathematical formulas, natural phenomena and basic mental processes would remain ineligible for patent protection because they fell outside the four categories Congress enacted.</w:t>
      </w:r>
      <w:r>
        <w:rPr>
          <w:u w:val="single"/>
        </w:rPr>
        <w:t xml:space="preserve"> </w:t>
      </w:r>
      <w:r w:rsidRPr="008B4D3D">
        <w:rPr>
          <w:sz w:val="14"/>
        </w:rPr>
        <w:t>But novel, useful inventions</w:t>
      </w:r>
      <w:r w:rsidRPr="0057371A">
        <w:rPr>
          <w:sz w:val="14"/>
        </w:rPr>
        <w:t xml:space="preserve"> </w:t>
      </w:r>
      <w:proofErr w:type="spellStart"/>
      <w:r w:rsidRPr="008B4D3D">
        <w:rPr>
          <w:sz w:val="14"/>
        </w:rPr>
        <w:t>derivedfrom</w:t>
      </w:r>
      <w:proofErr w:type="spellEnd"/>
      <w:r w:rsidRPr="008B4D3D">
        <w:rPr>
          <w:sz w:val="14"/>
        </w:rPr>
        <w:t xml:space="preserve"> these building blocks would become eligible again. For instance, metabolic processes would remain unpatentable — but a diagnostic testing company that found a novel way to detect a metabolic disorder could patent its test, assuming the invention met all other requirements of patentability.</w:t>
      </w:r>
      <w:r>
        <w:rPr>
          <w:u w:val="single"/>
        </w:rPr>
        <w:t xml:space="preserve"> </w:t>
      </w:r>
      <w:r w:rsidRPr="008B4D3D">
        <w:rPr>
          <w:u w:val="single"/>
        </w:rPr>
        <w:t xml:space="preserve">This would </w:t>
      </w:r>
      <w:r w:rsidRPr="008B4D3D">
        <w:rPr>
          <w:highlight w:val="cyan"/>
          <w:u w:val="single"/>
        </w:rPr>
        <w:t>give investors the certainty and objectivity</w:t>
      </w:r>
      <w:r w:rsidRPr="008B4D3D">
        <w:rPr>
          <w:u w:val="single"/>
        </w:rPr>
        <w:t xml:space="preserve"> needed to continue funding cutting-edge research with the potential to change, or even save, lives.</w:t>
      </w:r>
      <w:r>
        <w:rPr>
          <w:u w:val="single"/>
        </w:rPr>
        <w:t xml:space="preserve"> </w:t>
      </w:r>
      <w:r w:rsidRPr="008B4D3D">
        <w:rPr>
          <w:u w:val="single"/>
        </w:rPr>
        <w:t xml:space="preserve">The U.S. Senate Judiciary Subcommittee on Intellectual Property recently held a hearing on PERA, where lawmakers were able to ask questions and hear from </w:t>
      </w:r>
      <w:proofErr w:type="gramStart"/>
      <w:r w:rsidRPr="008B4D3D">
        <w:rPr>
          <w:u w:val="single"/>
        </w:rPr>
        <w:t>a number of</w:t>
      </w:r>
      <w:proofErr w:type="gramEnd"/>
      <w:r w:rsidRPr="008B4D3D">
        <w:rPr>
          <w:u w:val="single"/>
        </w:rPr>
        <w:t xml:space="preserve"> leading patent law experts. The </w:t>
      </w:r>
      <w:r w:rsidRPr="008B4D3D">
        <w:rPr>
          <w:highlight w:val="cyan"/>
          <w:u w:val="single"/>
        </w:rPr>
        <w:t>former directors of the U.S. Patent and Trademark Office</w:t>
      </w:r>
      <w:r w:rsidRPr="008B4D3D">
        <w:rPr>
          <w:u w:val="single"/>
        </w:rPr>
        <w:t xml:space="preserve"> under both Presidents Trump and Obama </w:t>
      </w:r>
      <w:r w:rsidRPr="008B4D3D">
        <w:rPr>
          <w:highlight w:val="cyan"/>
          <w:u w:val="single"/>
        </w:rPr>
        <w:t>testified in favor of the bill</w:t>
      </w:r>
      <w:r w:rsidRPr="008B4D3D">
        <w:rPr>
          <w:u w:val="single"/>
        </w:rPr>
        <w:t xml:space="preserve">. </w:t>
      </w:r>
      <w:r>
        <w:rPr>
          <w:u w:val="single"/>
        </w:rPr>
        <w:t>a</w:t>
      </w:r>
      <w:r w:rsidRPr="008B4D3D">
        <w:rPr>
          <w:sz w:val="14"/>
        </w:rPr>
        <w:t>nd we hope the full committee will move swiftly to hold a markup of it.</w:t>
      </w:r>
      <w:r w:rsidRPr="0057371A">
        <w:rPr>
          <w:sz w:val="14"/>
        </w:rPr>
        <w:t xml:space="preserve"> </w:t>
      </w:r>
      <w:r w:rsidRPr="008B4D3D">
        <w:rPr>
          <w:sz w:val="14"/>
        </w:rPr>
        <w:t xml:space="preserve">Judges try their best to apply the Supreme Court’s precedents in good faith. </w:t>
      </w:r>
      <w:r w:rsidRPr="008B4D3D">
        <w:rPr>
          <w:u w:val="single"/>
        </w:rPr>
        <w:t>But the inherent ambiguity of decisions like Alice and</w:t>
      </w:r>
      <w:r>
        <w:rPr>
          <w:u w:val="single"/>
        </w:rPr>
        <w:t xml:space="preserve"> </w:t>
      </w:r>
      <w:r w:rsidRPr="008B4D3D">
        <w:rPr>
          <w:u w:val="single"/>
        </w:rPr>
        <w:t xml:space="preserve">Mayo put lower courts into an impossible position — and the costs to innovation and the economy continue to mount. </w:t>
      </w:r>
      <w:r w:rsidRPr="008B4D3D">
        <w:rPr>
          <w:highlight w:val="cyan"/>
          <w:u w:val="single"/>
        </w:rPr>
        <w:t xml:space="preserve">Congress </w:t>
      </w:r>
      <w:r w:rsidRPr="008B4D3D">
        <w:rPr>
          <w:u w:val="single"/>
        </w:rPr>
        <w:t xml:space="preserve">can </w:t>
      </w:r>
      <w:r w:rsidRPr="008B4D3D">
        <w:rPr>
          <w:highlight w:val="cyan"/>
          <w:u w:val="single"/>
        </w:rPr>
        <w:t xml:space="preserve">end </w:t>
      </w:r>
      <w:r w:rsidRPr="008B4D3D">
        <w:rPr>
          <w:u w:val="single"/>
        </w:rPr>
        <w:t xml:space="preserve">the </w:t>
      </w:r>
      <w:r w:rsidRPr="008B4D3D">
        <w:rPr>
          <w:highlight w:val="cyan"/>
          <w:u w:val="single"/>
        </w:rPr>
        <w:t xml:space="preserve">damage by passing PERA </w:t>
      </w:r>
      <w:r w:rsidRPr="008B4D3D">
        <w:rPr>
          <w:u w:val="single"/>
        </w:rPr>
        <w:t>without delay</w:t>
      </w:r>
      <w:r w:rsidRPr="008B4D3D">
        <w:rPr>
          <w:highlight w:val="cyan"/>
          <w:u w:val="single"/>
        </w:rPr>
        <w:t>.</w:t>
      </w:r>
      <w:r>
        <w:rPr>
          <w:u w:val="single"/>
        </w:rPr>
        <w:t xml:space="preserve"> </w:t>
      </w:r>
    </w:p>
    <w:p w14:paraId="4B04BAFB" w14:textId="77777777" w:rsidR="006F24FE" w:rsidRPr="003E17BC" w:rsidRDefault="006F24FE" w:rsidP="006F24FE"/>
    <w:p w14:paraId="0F8600C9" w14:textId="77777777" w:rsidR="006F24FE" w:rsidRDefault="006F24FE" w:rsidP="006F24FE">
      <w:pPr>
        <w:pStyle w:val="Heading3"/>
      </w:pPr>
      <w:r>
        <w:lastRenderedPageBreak/>
        <w:t>Link --- Trademark --- Big Tech</w:t>
      </w:r>
    </w:p>
    <w:p w14:paraId="22D8CB14" w14:textId="77777777" w:rsidR="006F24FE" w:rsidRDefault="006F24FE" w:rsidP="006F24FE">
      <w:pPr>
        <w:pStyle w:val="Heading4"/>
      </w:pPr>
      <w:r>
        <w:t>Big tech likes the plan.</w:t>
      </w:r>
    </w:p>
    <w:p w14:paraId="71F3909C" w14:textId="77777777" w:rsidR="006F24FE" w:rsidRPr="00C56D30" w:rsidRDefault="006F24FE" w:rsidP="006F24FE">
      <w:r w:rsidRPr="00C56D30">
        <w:rPr>
          <w:b/>
          <w:bCs/>
          <w:sz w:val="23"/>
          <w:szCs w:val="23"/>
        </w:rPr>
        <w:t>Pritchard ’22</w:t>
      </w:r>
      <w:r>
        <w:t xml:space="preserve"> </w:t>
      </w:r>
      <w:r w:rsidRPr="00C56D30">
        <w:rPr>
          <w:sz w:val="14"/>
          <w:szCs w:val="14"/>
        </w:rPr>
        <w:t xml:space="preserve">(Spring 2022, Denise is an associate attorney in the Firm’s Corporate Law, Real Estate Law, &amp; Intellectual Property practice groups.  Denise received her Juris Doctorate in 2022 with an Intellectual Property Concentration from UC College of the Law San Francisco, </w:t>
      </w:r>
      <w:r w:rsidRPr="00C56D30">
        <w:rPr>
          <w:i/>
          <w:iCs/>
          <w:sz w:val="14"/>
          <w:szCs w:val="14"/>
        </w:rPr>
        <w:t xml:space="preserve">“Big Tech Trademarks: T </w:t>
      </w:r>
      <w:proofErr w:type="spellStart"/>
      <w:r w:rsidRPr="00C56D30">
        <w:rPr>
          <w:i/>
          <w:iCs/>
          <w:sz w:val="14"/>
          <w:szCs w:val="14"/>
        </w:rPr>
        <w:t>ademarks</w:t>
      </w:r>
      <w:proofErr w:type="spellEnd"/>
      <w:r w:rsidRPr="00C56D30">
        <w:rPr>
          <w:i/>
          <w:iCs/>
          <w:sz w:val="14"/>
          <w:szCs w:val="14"/>
        </w:rPr>
        <w:t xml:space="preserve">: Trademark Law Empowers Big T </w:t>
      </w:r>
      <w:proofErr w:type="spellStart"/>
      <w:r w:rsidRPr="00C56D30">
        <w:rPr>
          <w:i/>
          <w:iCs/>
          <w:sz w:val="14"/>
          <w:szCs w:val="14"/>
        </w:rPr>
        <w:t>ademark</w:t>
      </w:r>
      <w:proofErr w:type="spellEnd"/>
      <w:r w:rsidRPr="00C56D30">
        <w:rPr>
          <w:i/>
          <w:iCs/>
          <w:sz w:val="14"/>
          <w:szCs w:val="14"/>
        </w:rPr>
        <w:t xml:space="preserve"> Law Empowers Big Tech to Maintain Market Dominance” </w:t>
      </w:r>
      <w:r w:rsidRPr="00C56D30">
        <w:rPr>
          <w:sz w:val="14"/>
          <w:szCs w:val="14"/>
        </w:rPr>
        <w:t>Hastings Science and Technology Law Journal, https://repository.uclawsf.edu/cgi/viewcontent.cgi?article=1114&amp;context=hastings_science_technology_law_journal)</w:t>
      </w:r>
    </w:p>
    <w:p w14:paraId="27FFA26A" w14:textId="77777777" w:rsidR="006F24FE" w:rsidRDefault="006F24FE" w:rsidP="006F24FE">
      <w:pPr>
        <w:rPr>
          <w:sz w:val="16"/>
        </w:rPr>
      </w:pPr>
      <w:r w:rsidRPr="00121414">
        <w:rPr>
          <w:u w:val="single"/>
        </w:rPr>
        <w:t xml:space="preserve">U.S. </w:t>
      </w:r>
      <w:r w:rsidRPr="00C56D30">
        <w:rPr>
          <w:highlight w:val="cyan"/>
          <w:u w:val="single"/>
        </w:rPr>
        <w:t>Trademark law provides Big Tech</w:t>
      </w:r>
      <w:r w:rsidRPr="00121414">
        <w:rPr>
          <w:u w:val="single"/>
        </w:rPr>
        <w:t xml:space="preserve"> </w:t>
      </w:r>
      <w:r w:rsidRPr="00C56D30">
        <w:rPr>
          <w:highlight w:val="cyan"/>
          <w:u w:val="single"/>
        </w:rPr>
        <w:t>with</w:t>
      </w:r>
      <w:r w:rsidRPr="00121414">
        <w:rPr>
          <w:u w:val="single"/>
        </w:rPr>
        <w:t xml:space="preserve"> legal </w:t>
      </w:r>
      <w:r w:rsidRPr="00C56D30">
        <w:rPr>
          <w:highlight w:val="cyan"/>
          <w:u w:val="single"/>
        </w:rPr>
        <w:t>tools</w:t>
      </w:r>
      <w:r w:rsidRPr="00121414">
        <w:rPr>
          <w:u w:val="single"/>
        </w:rPr>
        <w:t xml:space="preserve"> </w:t>
      </w:r>
      <w:r w:rsidRPr="00C56D30">
        <w:rPr>
          <w:highlight w:val="cyan"/>
          <w:u w:val="single"/>
        </w:rPr>
        <w:t>to</w:t>
      </w:r>
      <w:r w:rsidRPr="00121414">
        <w:rPr>
          <w:u w:val="single"/>
        </w:rPr>
        <w:t xml:space="preserve"> vigorously </w:t>
      </w:r>
      <w:r w:rsidRPr="00C56D30">
        <w:rPr>
          <w:highlight w:val="cyan"/>
          <w:u w:val="single"/>
        </w:rPr>
        <w:t>protect their brands</w:t>
      </w:r>
      <w:r w:rsidRPr="00121414">
        <w:rPr>
          <w:u w:val="single"/>
        </w:rPr>
        <w:t xml:space="preserve"> and goodwill. </w:t>
      </w:r>
      <w:r w:rsidRPr="00C56D30">
        <w:rPr>
          <w:highlight w:val="cyan"/>
          <w:u w:val="single"/>
        </w:rPr>
        <w:t>Big Tech takes advantage</w:t>
      </w:r>
      <w:r w:rsidRPr="00121414">
        <w:rPr>
          <w:u w:val="single"/>
        </w:rPr>
        <w:t xml:space="preserve"> of these legal tools </w:t>
      </w:r>
      <w:r w:rsidRPr="00C56D30">
        <w:rPr>
          <w:highlight w:val="cyan"/>
          <w:u w:val="single"/>
        </w:rPr>
        <w:t xml:space="preserve">through aggressive </w:t>
      </w:r>
      <w:r w:rsidRPr="00C56D30">
        <w:rPr>
          <w:u w:val="single"/>
        </w:rPr>
        <w:t>and intimidating pre</w:t>
      </w:r>
      <w:r w:rsidRPr="00121414">
        <w:rPr>
          <w:u w:val="single"/>
        </w:rPr>
        <w:t xml:space="preserve">-litigation and </w:t>
      </w:r>
      <w:r w:rsidRPr="00C56D30">
        <w:rPr>
          <w:highlight w:val="cyan"/>
          <w:u w:val="single"/>
        </w:rPr>
        <w:t>litigation</w:t>
      </w:r>
      <w:r w:rsidRPr="00121414">
        <w:rPr>
          <w:u w:val="single"/>
        </w:rPr>
        <w:t xml:space="preserve"> </w:t>
      </w:r>
      <w:r w:rsidRPr="00C56D30">
        <w:rPr>
          <w:highlight w:val="cyan"/>
          <w:u w:val="single"/>
        </w:rPr>
        <w:t>tactics</w:t>
      </w:r>
      <w:r w:rsidRPr="00121414">
        <w:rPr>
          <w:u w:val="single"/>
        </w:rPr>
        <w:t xml:space="preserve">, oftentimes, </w:t>
      </w:r>
      <w:r w:rsidRPr="00C56D30">
        <w:rPr>
          <w:highlight w:val="cyan"/>
          <w:u w:val="single"/>
        </w:rPr>
        <w:t>to</w:t>
      </w:r>
      <w:r w:rsidRPr="00121414">
        <w:rPr>
          <w:u w:val="single"/>
        </w:rPr>
        <w:t xml:space="preserve"> the </w:t>
      </w:r>
      <w:r w:rsidRPr="00C56D30">
        <w:rPr>
          <w:highlight w:val="cyan"/>
          <w:u w:val="single"/>
        </w:rPr>
        <w:t xml:space="preserve">detriment of </w:t>
      </w:r>
      <w:r w:rsidRPr="00C56D30">
        <w:rPr>
          <w:u w:val="single"/>
        </w:rPr>
        <w:t xml:space="preserve">their </w:t>
      </w:r>
      <w:r w:rsidRPr="00C56D30">
        <w:rPr>
          <w:highlight w:val="cyan"/>
          <w:u w:val="single"/>
        </w:rPr>
        <w:t>competitors</w:t>
      </w:r>
      <w:r w:rsidRPr="00121414">
        <w:rPr>
          <w:u w:val="single"/>
        </w:rPr>
        <w:t xml:space="preserve">. Since trademarks can last in perpetuity8 and relatively </w:t>
      </w:r>
      <w:r w:rsidRPr="00C56D30">
        <w:rPr>
          <w:highlight w:val="cyan"/>
          <w:u w:val="single"/>
        </w:rPr>
        <w:t xml:space="preserve">few constraints </w:t>
      </w:r>
      <w:r w:rsidRPr="00C56D30">
        <w:rPr>
          <w:u w:val="single"/>
        </w:rPr>
        <w:t xml:space="preserve">are </w:t>
      </w:r>
      <w:r w:rsidRPr="00C56D30">
        <w:rPr>
          <w:highlight w:val="cyan"/>
          <w:u w:val="single"/>
        </w:rPr>
        <w:t>imposed on trademark owners</w:t>
      </w:r>
      <w:r w:rsidRPr="00121414">
        <w:rPr>
          <w:u w:val="single"/>
        </w:rPr>
        <w:t xml:space="preserve">, Big </w:t>
      </w:r>
      <w:r w:rsidRPr="00C56D30">
        <w:rPr>
          <w:highlight w:val="cyan"/>
          <w:u w:val="single"/>
        </w:rPr>
        <w:t>Tech</w:t>
      </w:r>
      <w:r w:rsidRPr="00121414">
        <w:rPr>
          <w:u w:val="single"/>
        </w:rPr>
        <w:t xml:space="preserve"> can vigorously </w:t>
      </w:r>
      <w:r w:rsidRPr="00C56D30">
        <w:rPr>
          <w:highlight w:val="cyan"/>
          <w:u w:val="single"/>
        </w:rPr>
        <w:t xml:space="preserve">enforce </w:t>
      </w:r>
      <w:r w:rsidRPr="00C56D30">
        <w:rPr>
          <w:u w:val="single"/>
        </w:rPr>
        <w:t xml:space="preserve">its </w:t>
      </w:r>
      <w:r w:rsidRPr="00C56D30">
        <w:rPr>
          <w:highlight w:val="cyan"/>
          <w:u w:val="single"/>
        </w:rPr>
        <w:t>trademarks</w:t>
      </w:r>
      <w:r w:rsidRPr="00121414">
        <w:rPr>
          <w:u w:val="single"/>
        </w:rPr>
        <w:t xml:space="preserve"> </w:t>
      </w:r>
      <w:r w:rsidRPr="00C56D30">
        <w:rPr>
          <w:highlight w:val="cyan"/>
          <w:u w:val="single"/>
        </w:rPr>
        <w:t>against alleged</w:t>
      </w:r>
      <w:r w:rsidRPr="00C56D30">
        <w:rPr>
          <w:u w:val="single"/>
        </w:rPr>
        <w:t xml:space="preserve"> </w:t>
      </w:r>
      <w:r w:rsidRPr="00C56D30">
        <w:rPr>
          <w:highlight w:val="cyan"/>
          <w:u w:val="single"/>
        </w:rPr>
        <w:t>infringers indefinitely</w:t>
      </w:r>
      <w:r w:rsidRPr="00121414">
        <w:rPr>
          <w:u w:val="single"/>
        </w:rPr>
        <w:t>.</w:t>
      </w:r>
      <w:r w:rsidRPr="00C56D30">
        <w:rPr>
          <w:sz w:val="16"/>
        </w:rPr>
        <w:t xml:space="preserve"> This allows Big Tech to provide an extra layer of everlasting protection to Big Tech “boxes” of information within its relevant market.9 Thus, Big Tech uses trademarks as a weapon to create resilient “boxes” that enclose society. Although the Subcommittee referenced Google’s use of trademark law to prohibit trademarked terms from being used in Google ads,22 there is no indication that trademark issues were the Subcommittee’s focus. Thus, this paper uses the Subcommittee Investigation to explore how Big Tech utilizes trademark law and legal strategies to ruthlessly exploit favorable market conditions and maintain market dominance. 1998, Google launched as a general online search engine23 and has since become the “largest provider of digital advertising, a leading web browser, a dominant mobile operating system, and a major provider of digital mapping, email, cloud computing and voice assistance services.”24 Historically, </w:t>
      </w:r>
      <w:r w:rsidRPr="00C56D30">
        <w:rPr>
          <w:highlight w:val="cyan"/>
          <w:u w:val="single"/>
        </w:rPr>
        <w:t>Google</w:t>
      </w:r>
      <w:r w:rsidRPr="00121414">
        <w:rPr>
          <w:u w:val="single"/>
        </w:rPr>
        <w:t xml:space="preserve"> has </w:t>
      </w:r>
      <w:r w:rsidRPr="00C56D30">
        <w:rPr>
          <w:highlight w:val="cyan"/>
          <w:u w:val="single"/>
        </w:rPr>
        <w:t>maintained</w:t>
      </w:r>
      <w:r w:rsidRPr="00121414">
        <w:rPr>
          <w:u w:val="single"/>
        </w:rPr>
        <w:t xml:space="preserve"> market </w:t>
      </w:r>
      <w:r w:rsidRPr="00C56D30">
        <w:rPr>
          <w:highlight w:val="cyan"/>
          <w:u w:val="single"/>
        </w:rPr>
        <w:t>dominance</w:t>
      </w:r>
      <w:r w:rsidRPr="00121414">
        <w:rPr>
          <w:u w:val="single"/>
        </w:rPr>
        <w:t xml:space="preserve"> by strategically </w:t>
      </w:r>
      <w:r w:rsidRPr="00C56D30">
        <w:rPr>
          <w:highlight w:val="cyan"/>
          <w:u w:val="single"/>
        </w:rPr>
        <w:t>acquiring</w:t>
      </w:r>
      <w:r w:rsidRPr="00121414">
        <w:rPr>
          <w:u w:val="single"/>
        </w:rPr>
        <w:t xml:space="preserve"> successful </w:t>
      </w:r>
      <w:r w:rsidRPr="00C56D30">
        <w:rPr>
          <w:u w:val="single"/>
        </w:rPr>
        <w:t xml:space="preserve">tech </w:t>
      </w:r>
      <w:r w:rsidRPr="00C56D30">
        <w:rPr>
          <w:highlight w:val="cyan"/>
          <w:u w:val="single"/>
        </w:rPr>
        <w:t xml:space="preserve">companies </w:t>
      </w:r>
      <w:r w:rsidRPr="00C56D30">
        <w:rPr>
          <w:u w:val="single"/>
        </w:rPr>
        <w:t xml:space="preserve">in </w:t>
      </w:r>
      <w:r w:rsidRPr="00C56D30">
        <w:rPr>
          <w:highlight w:val="cyan"/>
          <w:u w:val="single"/>
        </w:rPr>
        <w:t>competing fields</w:t>
      </w:r>
      <w:r w:rsidRPr="00121414">
        <w:rPr>
          <w:u w:val="single"/>
        </w:rPr>
        <w:t>.</w:t>
      </w:r>
      <w:r w:rsidRPr="00C56D30">
        <w:rPr>
          <w:sz w:val="16"/>
        </w:rPr>
        <w:t xml:space="preserve">25 </w:t>
      </w:r>
      <w:r w:rsidRPr="00121414">
        <w:rPr>
          <w:u w:val="single"/>
        </w:rPr>
        <w:t>Google is currently the default search provider on 87% of desktop browsers and the majority of mobile devices, thereby dominating the world online search engine market with 87% of U.S. searches and over 92% of searches worldwide.</w:t>
      </w:r>
      <w:r w:rsidRPr="00C56D30">
        <w:rPr>
          <w:sz w:val="16"/>
        </w:rPr>
        <w:t xml:space="preserve">26 By acquiring competing tech companies and establishing itself as the default search engine for most devices, </w:t>
      </w:r>
      <w:r w:rsidRPr="00C56D30">
        <w:rPr>
          <w:highlight w:val="cyan"/>
          <w:u w:val="single"/>
        </w:rPr>
        <w:t>Google</w:t>
      </w:r>
      <w:r w:rsidRPr="00121414">
        <w:rPr>
          <w:u w:val="single"/>
        </w:rPr>
        <w:t xml:space="preserve"> has successfully </w:t>
      </w:r>
      <w:r w:rsidRPr="00C56D30">
        <w:rPr>
          <w:highlight w:val="cyan"/>
          <w:u w:val="single"/>
        </w:rPr>
        <w:t>hindered free competition</w:t>
      </w:r>
      <w:r w:rsidRPr="00121414">
        <w:rPr>
          <w:u w:val="single"/>
        </w:rPr>
        <w:t>.</w:t>
      </w:r>
      <w:r w:rsidRPr="00C56D30">
        <w:rPr>
          <w:sz w:val="16"/>
        </w:rPr>
        <w:t xml:space="preserve"> According to the Subcommittee findings, “[n]o new general search entrant over the last decade has ever accounted for more than 1% of all U.S. searches in any given year,” which provides sufficient evidence of Google’s durable monopoly power. 27 </w:t>
      </w:r>
      <w:r w:rsidRPr="00C56D30">
        <w:rPr>
          <w:u w:val="single"/>
        </w:rPr>
        <w:t xml:space="preserve">Google’s </w:t>
      </w:r>
      <w:r w:rsidRPr="00C56D30">
        <w:rPr>
          <w:highlight w:val="cyan"/>
          <w:u w:val="single"/>
        </w:rPr>
        <w:t>monopoly</w:t>
      </w:r>
      <w:r w:rsidRPr="00C56D30">
        <w:rPr>
          <w:u w:val="single"/>
        </w:rPr>
        <w:t xml:space="preserve"> </w:t>
      </w:r>
      <w:r w:rsidRPr="00C56D30">
        <w:rPr>
          <w:highlight w:val="cyan"/>
          <w:u w:val="single"/>
        </w:rPr>
        <w:t>power</w:t>
      </w:r>
      <w:r w:rsidRPr="00C56D30">
        <w:rPr>
          <w:u w:val="single"/>
        </w:rPr>
        <w:t xml:space="preserve"> has </w:t>
      </w:r>
      <w:r w:rsidRPr="00C56D30">
        <w:rPr>
          <w:highlight w:val="cyan"/>
          <w:u w:val="single"/>
        </w:rPr>
        <w:t xml:space="preserve">led to </w:t>
      </w:r>
      <w:r w:rsidRPr="00C56D30">
        <w:rPr>
          <w:u w:val="single"/>
        </w:rPr>
        <w:t xml:space="preserve">consumer </w:t>
      </w:r>
      <w:r w:rsidRPr="00C56D30">
        <w:rPr>
          <w:highlight w:val="cyan"/>
          <w:u w:val="single"/>
        </w:rPr>
        <w:t>deception</w:t>
      </w:r>
      <w:r w:rsidRPr="00C56D30">
        <w:rPr>
          <w:u w:val="single"/>
        </w:rPr>
        <w:t xml:space="preserve"> and an apparent decrease in quality of Google’s products and services, including Google search results.</w:t>
      </w:r>
      <w:r w:rsidRPr="00C56D30">
        <w:rPr>
          <w:sz w:val="16"/>
        </w:rPr>
        <w:t xml:space="preserve">28 For example, Google’s AdWords, originally launched in 2000 to allow advertisers to pay for “keyword-based ads” to appear alongside Google Search results, has become a tool that Google uses to undermine competition and exploit its monopoly of general online search.29 AdWords users’ bid for the privilege of paying Google an exorbitant amount of money in the hopes that their content might be shown among the top searches in the Google search engine. Over the years, Google has increased the number of ads appearing along with organic search results and has displayed ads and organic results in an inconsistent manner.30 These changes have allowed Google to “extort businesses” to pay higher prices to be able to access. Because Apple installs iOS on all Apple mobile devices and does not allow other mobile device manufacturers to license iOS, </w:t>
      </w:r>
      <w:r w:rsidRPr="00C56D30">
        <w:rPr>
          <w:u w:val="single"/>
        </w:rPr>
        <w:t xml:space="preserve">Apple controls software distributions on iOS devices.36 </w:t>
      </w:r>
      <w:r w:rsidRPr="00C56D30">
        <w:rPr>
          <w:highlight w:val="cyan"/>
          <w:u w:val="single"/>
        </w:rPr>
        <w:t xml:space="preserve">Apple’s </w:t>
      </w:r>
      <w:r w:rsidRPr="00C56D30">
        <w:rPr>
          <w:u w:val="single"/>
        </w:rPr>
        <w:t xml:space="preserve">gatekeeper </w:t>
      </w:r>
      <w:r w:rsidRPr="00C56D30">
        <w:rPr>
          <w:highlight w:val="cyan"/>
          <w:u w:val="single"/>
        </w:rPr>
        <w:t>power</w:t>
      </w:r>
      <w:r w:rsidRPr="00C56D30">
        <w:rPr>
          <w:u w:val="single"/>
        </w:rPr>
        <w:t xml:space="preserve"> </w:t>
      </w:r>
      <w:r w:rsidRPr="00C56D30">
        <w:rPr>
          <w:highlight w:val="cyan"/>
          <w:u w:val="single"/>
        </w:rPr>
        <w:t>over</w:t>
      </w:r>
      <w:r w:rsidRPr="00C56D30">
        <w:rPr>
          <w:u w:val="single"/>
        </w:rPr>
        <w:t xml:space="preserve"> software </w:t>
      </w:r>
      <w:r w:rsidRPr="00C56D30">
        <w:rPr>
          <w:highlight w:val="cyan"/>
          <w:u w:val="single"/>
        </w:rPr>
        <w:t>distribution</w:t>
      </w:r>
      <w:r w:rsidRPr="00C56D30">
        <w:rPr>
          <w:u w:val="single"/>
        </w:rPr>
        <w:t xml:space="preserve"> on iOS devices </w:t>
      </w:r>
      <w:r w:rsidRPr="00C56D30">
        <w:rPr>
          <w:highlight w:val="cyan"/>
          <w:u w:val="single"/>
        </w:rPr>
        <w:t xml:space="preserve">allows Apple </w:t>
      </w:r>
      <w:r w:rsidRPr="00C56D30">
        <w:rPr>
          <w:u w:val="single"/>
        </w:rPr>
        <w:t xml:space="preserve">to </w:t>
      </w:r>
      <w:r w:rsidRPr="00C56D30">
        <w:rPr>
          <w:highlight w:val="cyan"/>
          <w:u w:val="single"/>
        </w:rPr>
        <w:t xml:space="preserve">maintain </w:t>
      </w:r>
      <w:r w:rsidRPr="00C56D30">
        <w:rPr>
          <w:u w:val="single"/>
        </w:rPr>
        <w:t xml:space="preserve">significant </w:t>
      </w:r>
      <w:r w:rsidRPr="00C56D30">
        <w:rPr>
          <w:highlight w:val="cyan"/>
          <w:u w:val="single"/>
        </w:rPr>
        <w:t>power</w:t>
      </w:r>
      <w:r w:rsidRPr="00C56D30">
        <w:rPr>
          <w:u w:val="single"/>
        </w:rPr>
        <w:t xml:space="preserve"> </w:t>
      </w:r>
      <w:r w:rsidRPr="00C56D30">
        <w:rPr>
          <w:highlight w:val="cyan"/>
          <w:u w:val="single"/>
        </w:rPr>
        <w:t>in</w:t>
      </w:r>
      <w:r w:rsidRPr="00C56D30">
        <w:rPr>
          <w:u w:val="single"/>
        </w:rPr>
        <w:t xml:space="preserve"> the market for </w:t>
      </w:r>
      <w:r w:rsidRPr="00C56D30">
        <w:rPr>
          <w:highlight w:val="cyan"/>
          <w:u w:val="single"/>
        </w:rPr>
        <w:t>mobile</w:t>
      </w:r>
      <w:r w:rsidRPr="00C56D30">
        <w:rPr>
          <w:u w:val="single"/>
        </w:rPr>
        <w:t xml:space="preserve"> operating </w:t>
      </w:r>
      <w:r w:rsidRPr="00C56D30">
        <w:rPr>
          <w:highlight w:val="cyan"/>
          <w:u w:val="single"/>
        </w:rPr>
        <w:t>systems</w:t>
      </w:r>
      <w:r w:rsidRPr="00C56D30">
        <w:rPr>
          <w:u w:val="single"/>
        </w:rPr>
        <w:t xml:space="preserve"> and mobile app stores.37. he foundations of </w:t>
      </w:r>
      <w:r w:rsidRPr="00C56D30">
        <w:rPr>
          <w:highlight w:val="cyan"/>
          <w:u w:val="single"/>
        </w:rPr>
        <w:t>trademark law help Big Tech</w:t>
      </w:r>
      <w:r w:rsidRPr="00C56D30">
        <w:rPr>
          <w:u w:val="single"/>
        </w:rPr>
        <w:t xml:space="preserve"> continue to protect their brands and goodwill among consumers.</w:t>
      </w:r>
      <w:r w:rsidRPr="00C56D30">
        <w:rPr>
          <w:sz w:val="16"/>
        </w:rPr>
        <w:t xml:space="preserve"> Trademark law regulates brand names that populate the marketplace, including Google, Apple, and Facebook.55 </w:t>
      </w:r>
      <w:r w:rsidRPr="00C56D30">
        <w:rPr>
          <w:u w:val="single"/>
        </w:rPr>
        <w:t>U.S. Trademark law provides protection to both registered and unregistered marks56 and was developed to (1) incentivize producers to invest in quality; (2) reduce transaction costs, such as consumer search costs, and (3) promote free competition in business and trade.</w:t>
      </w:r>
      <w:r w:rsidRPr="00C56D30">
        <w:rPr>
          <w:sz w:val="16"/>
        </w:rPr>
        <w:t xml:space="preserve">57 A trademark can be “any word, name, symbol, or device, or any combination thereof […] used by a person […] to identify and distinguish his or her goods, including a unique product, from those manufactures or sold by others and indicate the source of the goods, even if that source is unknown. </w:t>
      </w:r>
      <w:r w:rsidRPr="00C56D30">
        <w:rPr>
          <w:u w:val="single"/>
        </w:rPr>
        <w:t xml:space="preserve">In recent years, </w:t>
      </w:r>
      <w:r w:rsidRPr="00C56D30">
        <w:rPr>
          <w:highlight w:val="cyan"/>
          <w:u w:val="single"/>
        </w:rPr>
        <w:t xml:space="preserve">Big Tech </w:t>
      </w:r>
      <w:r w:rsidRPr="00C56D30">
        <w:rPr>
          <w:u w:val="single"/>
        </w:rPr>
        <w:t xml:space="preserve">has </w:t>
      </w:r>
      <w:r w:rsidRPr="00C56D30">
        <w:rPr>
          <w:highlight w:val="cyan"/>
          <w:u w:val="single"/>
        </w:rPr>
        <w:t>engaged in anticompetitive</w:t>
      </w:r>
      <w:r w:rsidRPr="00C56D30">
        <w:rPr>
          <w:u w:val="single"/>
        </w:rPr>
        <w:t xml:space="preserve"> </w:t>
      </w:r>
      <w:r w:rsidRPr="00C56D30">
        <w:rPr>
          <w:highlight w:val="cyan"/>
          <w:u w:val="single"/>
        </w:rPr>
        <w:t>practices</w:t>
      </w:r>
      <w:r w:rsidRPr="00C56D30">
        <w:rPr>
          <w:u w:val="single"/>
        </w:rPr>
        <w:t xml:space="preserve"> that </w:t>
      </w:r>
      <w:r w:rsidRPr="00C56D30">
        <w:rPr>
          <w:highlight w:val="cyan"/>
          <w:u w:val="single"/>
        </w:rPr>
        <w:t>prevent smaller tech companies from entering the market</w:t>
      </w:r>
      <w:r w:rsidRPr="00C56D30">
        <w:rPr>
          <w:u w:val="single"/>
        </w:rPr>
        <w:t xml:space="preserve"> altogether.80 The USPTO has stated in a recent study that a trademark “troll” or “bully” uses its rights to “harass or intimidate other businesses beyond the scope of what that law is reasonably interpreted to permit.”81 Big Tech has </w:t>
      </w:r>
      <w:r w:rsidRPr="00C56D30">
        <w:rPr>
          <w:highlight w:val="cyan"/>
          <w:u w:val="single"/>
        </w:rPr>
        <w:t>“bullied”</w:t>
      </w:r>
      <w:r w:rsidRPr="00C56D30">
        <w:rPr>
          <w:u w:val="single"/>
        </w:rPr>
        <w:t xml:space="preserve"> </w:t>
      </w:r>
      <w:r w:rsidRPr="00C56D30">
        <w:rPr>
          <w:highlight w:val="cyan"/>
          <w:u w:val="single"/>
        </w:rPr>
        <w:t xml:space="preserve">smaller </w:t>
      </w:r>
      <w:r w:rsidRPr="00C56D30">
        <w:rPr>
          <w:u w:val="single"/>
        </w:rPr>
        <w:t xml:space="preserve">tech </w:t>
      </w:r>
      <w:r w:rsidRPr="00C56D30">
        <w:rPr>
          <w:highlight w:val="cyan"/>
          <w:u w:val="single"/>
        </w:rPr>
        <w:t xml:space="preserve">companies </w:t>
      </w:r>
      <w:r w:rsidRPr="00C56D30">
        <w:rPr>
          <w:u w:val="single"/>
        </w:rPr>
        <w:t xml:space="preserve">by </w:t>
      </w:r>
      <w:r w:rsidRPr="00C56D30">
        <w:rPr>
          <w:highlight w:val="cyan"/>
          <w:u w:val="single"/>
        </w:rPr>
        <w:t>alleging i</w:t>
      </w:r>
      <w:r w:rsidRPr="00C56D30">
        <w:rPr>
          <w:u w:val="single"/>
        </w:rPr>
        <w:t xml:space="preserve">ntellectual </w:t>
      </w:r>
      <w:r w:rsidRPr="00C56D30">
        <w:rPr>
          <w:highlight w:val="cyan"/>
          <w:u w:val="single"/>
        </w:rPr>
        <w:t>p</w:t>
      </w:r>
      <w:r w:rsidRPr="00C56D30">
        <w:rPr>
          <w:u w:val="single"/>
        </w:rPr>
        <w:t>roperty</w:t>
      </w:r>
      <w:r w:rsidRPr="00C56D30">
        <w:rPr>
          <w:highlight w:val="cyan"/>
          <w:u w:val="single"/>
        </w:rPr>
        <w:t xml:space="preserve"> theft</w:t>
      </w:r>
      <w:r w:rsidRPr="00C56D30">
        <w:rPr>
          <w:u w:val="single"/>
        </w:rPr>
        <w:t xml:space="preserve">, </w:t>
      </w:r>
      <w:r w:rsidRPr="00C56D30">
        <w:rPr>
          <w:highlight w:val="cyan"/>
          <w:u w:val="single"/>
        </w:rPr>
        <w:t>blocking</w:t>
      </w:r>
      <w:r w:rsidRPr="00C56D30">
        <w:rPr>
          <w:u w:val="single"/>
        </w:rPr>
        <w:t xml:space="preserve">. small tech </w:t>
      </w:r>
      <w:r w:rsidRPr="00C56D30">
        <w:rPr>
          <w:highlight w:val="cyan"/>
          <w:u w:val="single"/>
        </w:rPr>
        <w:t>companies from platforms</w:t>
      </w:r>
      <w:r w:rsidRPr="00C56D30">
        <w:rPr>
          <w:u w:val="single"/>
        </w:rPr>
        <w:t xml:space="preserve">, and essentially </w:t>
      </w:r>
      <w:r w:rsidRPr="00C56D30">
        <w:rPr>
          <w:highlight w:val="cyan"/>
          <w:u w:val="single"/>
        </w:rPr>
        <w:t>driving</w:t>
      </w:r>
      <w:r w:rsidRPr="00C56D30">
        <w:rPr>
          <w:u w:val="single"/>
        </w:rPr>
        <w:t xml:space="preserve"> smaller tech </w:t>
      </w:r>
      <w:r w:rsidRPr="00C56D30">
        <w:rPr>
          <w:highlight w:val="cyan"/>
          <w:u w:val="single"/>
        </w:rPr>
        <w:t>companies out of business</w:t>
      </w:r>
      <w:r w:rsidRPr="00C56D30">
        <w:rPr>
          <w:u w:val="single"/>
        </w:rPr>
        <w:t xml:space="preserve">.82 Big Tech trademark infringement suits demonstrate how </w:t>
      </w:r>
      <w:r w:rsidRPr="00C56D30">
        <w:rPr>
          <w:highlight w:val="cyan"/>
          <w:u w:val="single"/>
        </w:rPr>
        <w:t>Big Tech</w:t>
      </w:r>
      <w:r w:rsidRPr="00C56D30">
        <w:rPr>
          <w:u w:val="single"/>
        </w:rPr>
        <w:t xml:space="preserve"> manage to </w:t>
      </w:r>
      <w:r w:rsidRPr="00C56D30">
        <w:rPr>
          <w:highlight w:val="cyan"/>
          <w:u w:val="single"/>
        </w:rPr>
        <w:t>prevail</w:t>
      </w:r>
      <w:r w:rsidRPr="00C56D30">
        <w:rPr>
          <w:u w:val="single"/>
        </w:rPr>
        <w:t xml:space="preserve"> (or </w:t>
      </w:r>
      <w:r w:rsidRPr="00C56D30">
        <w:rPr>
          <w:u w:val="single"/>
        </w:rPr>
        <w:lastRenderedPageBreak/>
        <w:t xml:space="preserve">obtain settlements) </w:t>
      </w:r>
      <w:r w:rsidRPr="00C56D30">
        <w:rPr>
          <w:highlight w:val="cyan"/>
          <w:u w:val="single"/>
        </w:rPr>
        <w:t>in</w:t>
      </w:r>
      <w:r w:rsidRPr="00C56D30">
        <w:rPr>
          <w:u w:val="single"/>
        </w:rPr>
        <w:t xml:space="preserve"> trademark </w:t>
      </w:r>
      <w:r w:rsidRPr="00C56D30">
        <w:rPr>
          <w:highlight w:val="cyan"/>
          <w:u w:val="single"/>
        </w:rPr>
        <w:t>cases</w:t>
      </w:r>
      <w:r w:rsidRPr="00C56D30">
        <w:rPr>
          <w:u w:val="single"/>
        </w:rPr>
        <w:t xml:space="preserve"> simply because they </w:t>
      </w:r>
      <w:r w:rsidRPr="00C56D30">
        <w:rPr>
          <w:highlight w:val="cyan"/>
          <w:u w:val="single"/>
        </w:rPr>
        <w:t>have more resources and money</w:t>
      </w:r>
      <w:r w:rsidRPr="00C56D30">
        <w:rPr>
          <w:u w:val="single"/>
        </w:rPr>
        <w:t xml:space="preserve"> </w:t>
      </w:r>
      <w:r w:rsidRPr="00C56D30">
        <w:rPr>
          <w:highlight w:val="cyan"/>
          <w:u w:val="single"/>
        </w:rPr>
        <w:t>to</w:t>
      </w:r>
      <w:r w:rsidRPr="00C56D30">
        <w:rPr>
          <w:u w:val="single"/>
        </w:rPr>
        <w:t xml:space="preserve"> </w:t>
      </w:r>
      <w:r w:rsidRPr="00C56D30">
        <w:rPr>
          <w:highlight w:val="cyan"/>
          <w:u w:val="single"/>
        </w:rPr>
        <w:t>file</w:t>
      </w:r>
      <w:r w:rsidRPr="00C56D30">
        <w:rPr>
          <w:u w:val="single"/>
        </w:rPr>
        <w:t xml:space="preserve"> meritless or frivolous </w:t>
      </w:r>
      <w:r w:rsidRPr="00C56D30">
        <w:rPr>
          <w:highlight w:val="cyan"/>
          <w:u w:val="single"/>
        </w:rPr>
        <w:t>suits</w:t>
      </w:r>
      <w:r w:rsidRPr="00C56D30">
        <w:rPr>
          <w:u w:val="single"/>
        </w:rPr>
        <w:t xml:space="preserve">.83 Because smaller and medium sized companies often have less resources and money available to defend against trademark infringement claims (meritless or not), these </w:t>
      </w:r>
      <w:r w:rsidRPr="00C56D30">
        <w:rPr>
          <w:highlight w:val="cyan"/>
          <w:u w:val="single"/>
        </w:rPr>
        <w:t>competitors</w:t>
      </w:r>
      <w:r w:rsidRPr="00C56D30">
        <w:rPr>
          <w:u w:val="single"/>
        </w:rPr>
        <w:t xml:space="preserve"> are </w:t>
      </w:r>
      <w:r w:rsidRPr="00C56D30">
        <w:rPr>
          <w:highlight w:val="cyan"/>
          <w:u w:val="single"/>
        </w:rPr>
        <w:t>bullied by Big Tech</w:t>
      </w:r>
      <w:r w:rsidRPr="00C56D30">
        <w:rPr>
          <w:u w:val="single"/>
        </w:rPr>
        <w:t xml:space="preserve"> to either (1) </w:t>
      </w:r>
      <w:r w:rsidRPr="00C56D30">
        <w:rPr>
          <w:highlight w:val="cyan"/>
          <w:u w:val="single"/>
        </w:rPr>
        <w:t>leave</w:t>
      </w:r>
      <w:r w:rsidRPr="00C56D30">
        <w:rPr>
          <w:u w:val="single"/>
        </w:rPr>
        <w:t xml:space="preserve"> the </w:t>
      </w:r>
      <w:r w:rsidRPr="00C56D30">
        <w:rPr>
          <w:highlight w:val="cyan"/>
          <w:u w:val="single"/>
        </w:rPr>
        <w:t>market</w:t>
      </w:r>
      <w:r w:rsidRPr="00C56D30">
        <w:rPr>
          <w:u w:val="single"/>
        </w:rPr>
        <w:t xml:space="preserve"> or (2) </w:t>
      </w:r>
      <w:r w:rsidRPr="00C56D30">
        <w:rPr>
          <w:highlight w:val="cyan"/>
          <w:u w:val="single"/>
        </w:rPr>
        <w:t>pay</w:t>
      </w:r>
      <w:r w:rsidRPr="00C56D30">
        <w:rPr>
          <w:u w:val="single"/>
        </w:rPr>
        <w:t xml:space="preserve"> Big Tech </w:t>
      </w:r>
      <w:r w:rsidRPr="00C56D30">
        <w:rPr>
          <w:highlight w:val="cyan"/>
          <w:u w:val="single"/>
        </w:rPr>
        <w:t>licensing fees</w:t>
      </w:r>
      <w:r w:rsidRPr="00C56D30">
        <w:rPr>
          <w:u w:val="single"/>
        </w:rPr>
        <w:t xml:space="preserve"> to use their trademark. As competitors become disincentivized from entering the market, Big Tech is further insulated from competition. This insulation emboldens </w:t>
      </w:r>
      <w:r w:rsidRPr="00C56D30">
        <w:rPr>
          <w:highlight w:val="cyan"/>
          <w:u w:val="single"/>
        </w:rPr>
        <w:t xml:space="preserve">Big Tech </w:t>
      </w:r>
      <w:r w:rsidRPr="00C56D30">
        <w:rPr>
          <w:u w:val="single"/>
        </w:rPr>
        <w:t xml:space="preserve">to </w:t>
      </w:r>
      <w:r w:rsidRPr="00C56D30">
        <w:rPr>
          <w:highlight w:val="cyan"/>
          <w:u w:val="single"/>
        </w:rPr>
        <w:t>raise its prices</w:t>
      </w:r>
      <w:r w:rsidRPr="00C56D30">
        <w:rPr>
          <w:u w:val="single"/>
        </w:rPr>
        <w:t xml:space="preserve"> for U.S. consumers while also </w:t>
      </w:r>
      <w:r w:rsidRPr="00C56D30">
        <w:rPr>
          <w:highlight w:val="cyan"/>
          <w:u w:val="single"/>
        </w:rPr>
        <w:t>decreasing</w:t>
      </w:r>
      <w:r w:rsidRPr="00C56D30">
        <w:rPr>
          <w:u w:val="single"/>
        </w:rPr>
        <w:t xml:space="preserve"> the </w:t>
      </w:r>
      <w:r w:rsidRPr="00C56D30">
        <w:rPr>
          <w:highlight w:val="cyan"/>
          <w:u w:val="single"/>
        </w:rPr>
        <w:t>quality</w:t>
      </w:r>
      <w:r w:rsidRPr="00C56D30">
        <w:rPr>
          <w:u w:val="single"/>
        </w:rPr>
        <w:t xml:space="preserve"> </w:t>
      </w:r>
      <w:r w:rsidRPr="00C56D30">
        <w:rPr>
          <w:highlight w:val="cyan"/>
          <w:u w:val="single"/>
        </w:rPr>
        <w:t>of</w:t>
      </w:r>
      <w:r w:rsidRPr="00C56D30">
        <w:rPr>
          <w:u w:val="single"/>
        </w:rPr>
        <w:t xml:space="preserve"> the </w:t>
      </w:r>
      <w:r w:rsidRPr="00C56D30">
        <w:rPr>
          <w:highlight w:val="cyan"/>
          <w:u w:val="single"/>
        </w:rPr>
        <w:t>goods</w:t>
      </w:r>
      <w:r w:rsidRPr="00C56D30">
        <w:rPr>
          <w:u w:val="single"/>
        </w:rPr>
        <w:t xml:space="preserve"> or services provided</w:t>
      </w:r>
      <w:r w:rsidRPr="00C56D30">
        <w:rPr>
          <w:sz w:val="16"/>
        </w:rPr>
        <w:t>. Thus, even though trademark law is supposed to incentivize consistent levels of quality for trademarked products and services, Big Tech’s exploitative conduct of trademark law effectively allows the opposite to happen. This misleads consumers because they are left with the perception that Big Tech goods (or services) are the highest quality, simply because Big Tech has no other competition that produces products or services of similar or higher quality.</w:t>
      </w:r>
    </w:p>
    <w:p w14:paraId="15068C02" w14:textId="77777777" w:rsidR="006F24FE" w:rsidRDefault="006F24FE" w:rsidP="006F24FE">
      <w:pPr>
        <w:pStyle w:val="Heading3"/>
      </w:pPr>
      <w:r>
        <w:lastRenderedPageBreak/>
        <w:t>Link --- TRIPS</w:t>
      </w:r>
    </w:p>
    <w:p w14:paraId="3735F7DA" w14:textId="77777777" w:rsidR="006F24FE" w:rsidRDefault="006F24FE" w:rsidP="006F24FE">
      <w:pPr>
        <w:pStyle w:val="Heading4"/>
      </w:pPr>
      <w:r>
        <w:t>Link Turn – The plan gets framed as a win for America</w:t>
      </w:r>
    </w:p>
    <w:p w14:paraId="2C7238D8" w14:textId="77777777" w:rsidR="006F24FE" w:rsidRPr="00D4523F" w:rsidRDefault="006F24FE" w:rsidP="006F24FE">
      <w:r>
        <w:t xml:space="preserve">Amy </w:t>
      </w:r>
      <w:proofErr w:type="spellStart"/>
      <w:r w:rsidRPr="00EC7AA7">
        <w:rPr>
          <w:rStyle w:val="Style13ptBold"/>
        </w:rPr>
        <w:t>Kapczynski</w:t>
      </w:r>
      <w:proofErr w:type="spellEnd"/>
      <w:r w:rsidRPr="00EC7AA7">
        <w:rPr>
          <w:rStyle w:val="Style13ptBold"/>
        </w:rPr>
        <w:t>,</w:t>
      </w:r>
      <w:r>
        <w:t xml:space="preserve"> 20</w:t>
      </w:r>
      <w:r w:rsidRPr="00EC7AA7">
        <w:rPr>
          <w:rStyle w:val="Style13ptBold"/>
        </w:rPr>
        <w:t xml:space="preserve">08,  </w:t>
      </w:r>
      <w:r>
        <w:t>[</w:t>
      </w:r>
      <w:r w:rsidRPr="00EC7AA7">
        <w:t xml:space="preserve">Amy </w:t>
      </w:r>
      <w:proofErr w:type="spellStart"/>
      <w:r w:rsidRPr="00EC7AA7">
        <w:t>Kapczynski</w:t>
      </w:r>
      <w:proofErr w:type="spellEnd"/>
      <w:r w:rsidRPr="00EC7AA7">
        <w:t xml:space="preserve"> is a Professor of Law at Yale Law School, Faculty Co-Director of the Law and Political Economy Project, cofounder of the Law and Political Economy blog, and Faculty Co-Director of the Global Health Justice Partnership</w:t>
      </w:r>
      <w:r>
        <w:t>, “</w:t>
      </w:r>
      <w:r w:rsidRPr="00EC7AA7">
        <w:t>The Access to Knowledge Mobilization and the New Politics of Intellectual Property</w:t>
      </w:r>
      <w:r>
        <w:t>” The Yale Law Journal, Volume 117, Issue 5, Retrieved from the University of Michigan Database, Accessed 7/27/24, S.A.M.]</w:t>
      </w:r>
    </w:p>
    <w:p w14:paraId="34FB775C" w14:textId="77777777" w:rsidR="006F24FE" w:rsidRPr="00D4523F" w:rsidRDefault="006F24FE" w:rsidP="006F24FE">
      <w:pPr>
        <w:rPr>
          <w:sz w:val="12"/>
        </w:rPr>
      </w:pPr>
      <w:r w:rsidRPr="00D4523F">
        <w:rPr>
          <w:rStyle w:val="StyleUnderline"/>
        </w:rPr>
        <w:t xml:space="preserve">Framing theory also suggests that </w:t>
      </w:r>
      <w:r w:rsidRPr="00D4523F">
        <w:rPr>
          <w:rStyle w:val="StyleUnderline"/>
          <w:highlight w:val="cyan"/>
        </w:rPr>
        <w:t>the term facilitates alliances</w:t>
      </w:r>
      <w:r w:rsidRPr="00D4523F">
        <w:rPr>
          <w:sz w:val="12"/>
        </w:rPr>
        <w:t xml:space="preserve"> between these </w:t>
      </w:r>
      <w:proofErr w:type="gramStart"/>
      <w:r w:rsidRPr="00D4523F">
        <w:rPr>
          <w:sz w:val="12"/>
        </w:rPr>
        <w:t>groups, and</w:t>
      </w:r>
      <w:proofErr w:type="gramEnd"/>
      <w:r w:rsidRPr="00D4523F">
        <w:rPr>
          <w:sz w:val="12"/>
        </w:rPr>
        <w:t xml:space="preserve"> </w:t>
      </w:r>
      <w:r w:rsidRPr="00D4523F">
        <w:rPr>
          <w:rStyle w:val="StyleUnderline"/>
          <w:highlight w:val="cyan"/>
        </w:rPr>
        <w:t>helps them appeal to a broader cohort of</w:t>
      </w:r>
      <w:r w:rsidRPr="00D4523F">
        <w:rPr>
          <w:rStyle w:val="StyleUnderline"/>
        </w:rPr>
        <w:t xml:space="preserve"> contiguous groups and </w:t>
      </w:r>
      <w:r w:rsidRPr="00D4523F">
        <w:rPr>
          <w:rStyle w:val="StyleUnderline"/>
          <w:highlight w:val="cyan"/>
        </w:rPr>
        <w:t>bystanders</w:t>
      </w:r>
      <w:r w:rsidRPr="00D4523F">
        <w:rPr>
          <w:sz w:val="12"/>
        </w:rPr>
        <w:t xml:space="preserve">. The frame builds </w:t>
      </w:r>
      <w:r w:rsidRPr="00D4523F">
        <w:rPr>
          <w:rStyle w:val="StyleUnderline"/>
        </w:rPr>
        <w:t xml:space="preserve">a bridge between patent and copyright, perhaps permitting copyright industries to draft </w:t>
      </w:r>
      <w:proofErr w:type="gramStart"/>
      <w:r w:rsidRPr="00D4523F">
        <w:rPr>
          <w:rStyle w:val="StyleUnderline"/>
        </w:rPr>
        <w:t>off of</w:t>
      </w:r>
      <w:proofErr w:type="gramEnd"/>
      <w:r w:rsidRPr="00D4523F">
        <w:rPr>
          <w:rStyle w:val="StyleUnderline"/>
        </w:rPr>
        <w:t xml:space="preserve"> the arguments that the pharmaceutical industry makes about the importance of exclusive rights to innovation. Similarly, it may permit patent-based industries to benefit from arguments about piracy and the breakdown of law that copyright owners make.</w:t>
      </w:r>
      <w:r w:rsidRPr="00D4523F">
        <w:rPr>
          <w:sz w:val="12"/>
        </w:rPr>
        <w:t xml:space="preserve"> (Of course, each member of this newly framed group is also rendered vulnerable to the attacks made on their new allies.) The importance of collective-action frames for industry actors is particularly apparent in the international realm. </w:t>
      </w:r>
      <w:r w:rsidRPr="00D4523F">
        <w:rPr>
          <w:rStyle w:val="Emphasis"/>
          <w:highlight w:val="cyan"/>
        </w:rPr>
        <w:t>The TRIPS agreement is widely attributed to the efforts of a very small number of industry leaders in the United States who came together to articulate a common interest</w:t>
      </w:r>
      <w:r w:rsidRPr="00D4523F">
        <w:rPr>
          <w:rStyle w:val="Emphasis"/>
        </w:rPr>
        <w:t xml:space="preserve"> and </w:t>
      </w:r>
      <w:r w:rsidRPr="00D4523F">
        <w:rPr>
          <w:rStyle w:val="Emphasis"/>
          <w:highlight w:val="cyan"/>
        </w:rPr>
        <w:t>persuade the legislative and executive branches that IP protection was crucial</w:t>
      </w:r>
      <w:r w:rsidRPr="00D4523F">
        <w:rPr>
          <w:rStyle w:val="Emphasis"/>
        </w:rPr>
        <w:t xml:space="preserve"> to the balance of trade in the United States</w:t>
      </w:r>
      <w:r w:rsidRPr="00D4523F">
        <w:rPr>
          <w:sz w:val="12"/>
        </w:rPr>
        <w:t xml:space="preserve">. 201 But as analysts of the process have shown, the alliance itself was not a foregone conclusion; </w:t>
      </w:r>
      <w:r w:rsidRPr="00235136">
        <w:rPr>
          <w:rStyle w:val="Emphasis"/>
          <w:highlight w:val="cyan"/>
        </w:rPr>
        <w:t xml:space="preserve">industry groups had to create a new trade committee </w:t>
      </w:r>
      <w:proofErr w:type="gramStart"/>
      <w:r w:rsidRPr="00235136">
        <w:rPr>
          <w:rStyle w:val="Emphasis"/>
          <w:highlight w:val="cyan"/>
        </w:rPr>
        <w:t>in order to</w:t>
      </w:r>
      <w:proofErr w:type="gramEnd"/>
      <w:r w:rsidRPr="00235136">
        <w:rPr>
          <w:rStyle w:val="Emphasis"/>
          <w:highlight w:val="cyan"/>
        </w:rPr>
        <w:t xml:space="preserve"> create a common agenda that would unite Hollywood producers, publishing interests, the software sector, industrial manufacturers, and the chemical and pharmaceutical industries</w:t>
      </w:r>
      <w:r w:rsidRPr="00D4523F">
        <w:rPr>
          <w:sz w:val="12"/>
        </w:rPr>
        <w:t xml:space="preserve">. Participants initially understood themselves as “strange bedfellows” and had significant disagreements about strategy.203 </w:t>
      </w:r>
      <w:r w:rsidRPr="00235136">
        <w:rPr>
          <w:rStyle w:val="StyleUnderline"/>
          <w:highlight w:val="cyan"/>
        </w:rPr>
        <w:t>Part of how they united and gained the support of policymakers was by forging a common identity as intellectual property industries, and by framing the use of their products without permission as “theft</w:t>
      </w:r>
      <w:r w:rsidRPr="00D4523F">
        <w:rPr>
          <w:sz w:val="12"/>
        </w:rPr>
        <w:t xml:space="preserve">.”204 </w:t>
      </w:r>
      <w:r w:rsidRPr="00235136">
        <w:rPr>
          <w:rStyle w:val="StyleUnderline"/>
          <w:highlight w:val="cyan"/>
        </w:rPr>
        <w:t>The industry lobby was “particularly effective in translating their private interests into a matter of public interest</w:t>
      </w:r>
      <w:r w:rsidRPr="00D4523F">
        <w:rPr>
          <w:rStyle w:val="StyleUnderline"/>
        </w:rPr>
        <w:t xml:space="preserve">,” for example </w:t>
      </w:r>
      <w:r w:rsidRPr="00235136">
        <w:rPr>
          <w:rStyle w:val="StyleUnderline"/>
          <w:highlight w:val="cyan"/>
        </w:rPr>
        <w:t>by “</w:t>
      </w:r>
      <w:proofErr w:type="spellStart"/>
      <w:r w:rsidRPr="00235136">
        <w:rPr>
          <w:rStyle w:val="StyleUnderline"/>
          <w:highlight w:val="cyan"/>
        </w:rPr>
        <w:t>packag</w:t>
      </w:r>
      <w:proofErr w:type="spellEnd"/>
      <w:r w:rsidRPr="00235136">
        <w:rPr>
          <w:rStyle w:val="StyleUnderline"/>
          <w:highlight w:val="cyan"/>
        </w:rPr>
        <w:t>[</w:t>
      </w:r>
      <w:proofErr w:type="spellStart"/>
      <w:r w:rsidRPr="00235136">
        <w:rPr>
          <w:rStyle w:val="StyleUnderline"/>
          <w:highlight w:val="cyan"/>
        </w:rPr>
        <w:t>ing</w:t>
      </w:r>
      <w:proofErr w:type="spellEnd"/>
      <w:r w:rsidRPr="00235136">
        <w:rPr>
          <w:rStyle w:val="StyleUnderline"/>
          <w:highlight w:val="cyan"/>
        </w:rPr>
        <w:t>] its demands as a solution to America’s trade woes</w:t>
      </w:r>
      <w:r w:rsidRPr="00D4523F">
        <w:rPr>
          <w:rStyle w:val="StyleUnderline"/>
        </w:rPr>
        <w:t>” and “</w:t>
      </w:r>
      <w:r w:rsidRPr="00235136">
        <w:rPr>
          <w:rStyle w:val="StyleUnderline"/>
          <w:highlight w:val="cyan"/>
        </w:rPr>
        <w:t>appeal[</w:t>
      </w:r>
      <w:proofErr w:type="spellStart"/>
      <w:r w:rsidRPr="00235136">
        <w:rPr>
          <w:rStyle w:val="StyleUnderline"/>
          <w:highlight w:val="cyan"/>
        </w:rPr>
        <w:t>ing</w:t>
      </w:r>
      <w:proofErr w:type="spellEnd"/>
      <w:r w:rsidRPr="00235136">
        <w:rPr>
          <w:rStyle w:val="StyleUnderline"/>
          <w:highlight w:val="cyan"/>
        </w:rPr>
        <w:t>] to America’s long-standing free trade ethos</w:t>
      </w:r>
      <w:r w:rsidRPr="00D4523F">
        <w:rPr>
          <w:rStyle w:val="StyleUnderline"/>
        </w:rPr>
        <w:t>.”</w:t>
      </w:r>
      <w:r w:rsidRPr="00D4523F">
        <w:rPr>
          <w:sz w:val="12"/>
        </w:rPr>
        <w:t xml:space="preserve"> 205 It made the case that TRIPS was not only good for American business, but also good for global innovation, and for developing countries specifically.206 Although there were undoubtedly many factors that worked to produce the acquiescence of developing countries,207 those who have studied it have concluded that the success of TRIPS required not just pressure and transfer payments, but also interventions in the realm of ideas.208</w:t>
      </w:r>
    </w:p>
    <w:p w14:paraId="2E1EC370" w14:textId="77777777" w:rsidR="006F24FE" w:rsidRPr="006F5C7D" w:rsidRDefault="006F24FE" w:rsidP="006F24FE"/>
    <w:p w14:paraId="6D3C704F" w14:textId="77777777" w:rsidR="006F24FE" w:rsidRDefault="006F24FE" w:rsidP="006F24FE">
      <w:pPr>
        <w:pStyle w:val="Heading3"/>
      </w:pPr>
      <w:r>
        <w:lastRenderedPageBreak/>
        <w:t>Link --- Waivers</w:t>
      </w:r>
    </w:p>
    <w:p w14:paraId="42AD719F" w14:textId="77777777" w:rsidR="006F24FE" w:rsidRDefault="006F24FE" w:rsidP="006F24FE">
      <w:pPr>
        <w:pStyle w:val="Heading4"/>
      </w:pPr>
      <w:r>
        <w:t xml:space="preserve">Voters </w:t>
      </w:r>
      <w:proofErr w:type="spellStart"/>
      <w:r>
        <w:t>su</w:t>
      </w:r>
      <w:proofErr w:type="spellEnd"/>
      <w:r>
        <w:t xml:space="preserve"> </w:t>
      </w:r>
    </w:p>
    <w:p w14:paraId="12ECC265" w14:textId="77777777" w:rsidR="006F24FE" w:rsidRPr="007C7A63" w:rsidRDefault="006F24FE" w:rsidP="006F24FE">
      <w:r w:rsidRPr="007C7A63">
        <w:rPr>
          <w:rStyle w:val="Style13ptBold"/>
        </w:rPr>
        <w:t xml:space="preserve">Progressive International 21 </w:t>
      </w:r>
      <w:r w:rsidRPr="007C7A63">
        <w:t xml:space="preserve">Progressive international, April 15 </w:t>
      </w:r>
      <w:proofErr w:type="gramStart"/>
      <w:r w:rsidRPr="007C7A63">
        <w:t>The</w:t>
      </w:r>
      <w:proofErr w:type="gramEnd"/>
      <w:r w:rsidRPr="007C7A63">
        <w:t xml:space="preserve"> Progressive International launched in May 2020 with a mission to unite, organize and mobilize the world’s progressive forces. “Large majority of US voters support patent waiver on Covid-19 vaccines” </w:t>
      </w:r>
      <w:hyperlink r:id="rId133" w:history="1">
        <w:r w:rsidRPr="007C7A63">
          <w:rPr>
            <w:rStyle w:val="Hyperlink"/>
          </w:rPr>
          <w:t>https://progressive.international/wire/2021-04-15-large-majority-of-us-voters-support-patent-waiver-on-covid-19-vaccines/en/</w:t>
        </w:r>
      </w:hyperlink>
      <w:r w:rsidRPr="007C7A63">
        <w:t xml:space="preserve"> ZMR</w:t>
      </w:r>
    </w:p>
    <w:p w14:paraId="1FEA6A2B" w14:textId="77777777" w:rsidR="006F24FE" w:rsidRPr="00143DC7" w:rsidRDefault="006F24FE" w:rsidP="006F24FE">
      <w:pPr>
        <w:rPr>
          <w:sz w:val="16"/>
        </w:rPr>
      </w:pPr>
      <w:r w:rsidRPr="00143DC7">
        <w:rPr>
          <w:sz w:val="16"/>
        </w:rPr>
        <w:t xml:space="preserve">A new poll finds that </w:t>
      </w:r>
      <w:r w:rsidRPr="00204FEC">
        <w:rPr>
          <w:rStyle w:val="StyleUnderline"/>
          <w:highlight w:val="cyan"/>
        </w:rPr>
        <w:t>60% of</w:t>
      </w:r>
      <w:r w:rsidRPr="00143DC7">
        <w:rPr>
          <w:rStyle w:val="StyleUnderline"/>
        </w:rPr>
        <w:t xml:space="preserve"> US </w:t>
      </w:r>
      <w:r w:rsidRPr="00204FEC">
        <w:rPr>
          <w:rStyle w:val="StyleUnderline"/>
          <w:highlight w:val="cyan"/>
        </w:rPr>
        <w:t>voters want</w:t>
      </w:r>
      <w:r w:rsidRPr="00143DC7">
        <w:rPr>
          <w:rStyle w:val="StyleUnderline"/>
        </w:rPr>
        <w:t xml:space="preserve"> President Joe </w:t>
      </w:r>
      <w:r w:rsidRPr="00204FEC">
        <w:rPr>
          <w:rStyle w:val="StyleUnderline"/>
          <w:highlight w:val="cyan"/>
        </w:rPr>
        <w:t>Biden to</w:t>
      </w:r>
      <w:r w:rsidRPr="00143DC7">
        <w:rPr>
          <w:rStyle w:val="StyleUnderline"/>
        </w:rPr>
        <w:t xml:space="preserve"> endorse the motion</w:t>
      </w:r>
      <w:r w:rsidRPr="00143DC7">
        <w:rPr>
          <w:sz w:val="16"/>
        </w:rPr>
        <w:t xml:space="preserve"> by more than 100 lower- and middle-income countries </w:t>
      </w:r>
      <w:r w:rsidRPr="00143DC7">
        <w:rPr>
          <w:rStyle w:val="StyleUnderline"/>
        </w:rPr>
        <w:t xml:space="preserve">to temporarily </w:t>
      </w:r>
      <w:r w:rsidRPr="00204FEC">
        <w:rPr>
          <w:rStyle w:val="Emphasis"/>
          <w:highlight w:val="cyan"/>
        </w:rPr>
        <w:t>waive patent protections on Covid</w:t>
      </w:r>
      <w:r w:rsidRPr="00143DC7">
        <w:rPr>
          <w:rStyle w:val="Emphasis"/>
        </w:rPr>
        <w:t xml:space="preserve">-19 </w:t>
      </w:r>
      <w:r w:rsidRPr="00204FEC">
        <w:rPr>
          <w:rStyle w:val="Emphasis"/>
          <w:highlight w:val="cyan"/>
        </w:rPr>
        <w:t>vaccines</w:t>
      </w:r>
      <w:r w:rsidRPr="00143DC7">
        <w:rPr>
          <w:rStyle w:val="Emphasis"/>
        </w:rPr>
        <w:t xml:space="preserve"> at the World Trade Organization</w:t>
      </w:r>
      <w:r w:rsidRPr="00143DC7">
        <w:rPr>
          <w:sz w:val="16"/>
        </w:rPr>
        <w:t>. Only 28% disagreed.</w:t>
      </w:r>
    </w:p>
    <w:p w14:paraId="7EF7C66A" w14:textId="77777777" w:rsidR="006F24FE" w:rsidRPr="00143DC7" w:rsidRDefault="006F24FE" w:rsidP="006F24FE">
      <w:pPr>
        <w:rPr>
          <w:sz w:val="16"/>
        </w:rPr>
      </w:pPr>
      <w:r w:rsidRPr="00143DC7">
        <w:rPr>
          <w:sz w:val="16"/>
        </w:rPr>
        <w:t xml:space="preserve">The survey, carried out by Data for Progress and the Progressive International, shows a super majority of </w:t>
      </w:r>
      <w:r w:rsidRPr="00204FEC">
        <w:rPr>
          <w:rStyle w:val="StyleUnderline"/>
          <w:highlight w:val="cyan"/>
        </w:rPr>
        <w:t>72%</w:t>
      </w:r>
      <w:r w:rsidRPr="00143DC7">
        <w:rPr>
          <w:rStyle w:val="StyleUnderline"/>
        </w:rPr>
        <w:t xml:space="preserve"> registered </w:t>
      </w:r>
      <w:r w:rsidRPr="00204FEC">
        <w:rPr>
          <w:rStyle w:val="StyleUnderline"/>
          <w:highlight w:val="cyan"/>
        </w:rPr>
        <w:t>Democrats want Biden to</w:t>
      </w:r>
      <w:r w:rsidRPr="00143DC7">
        <w:rPr>
          <w:rStyle w:val="StyleUnderline"/>
        </w:rPr>
        <w:t xml:space="preserve"> temporarily </w:t>
      </w:r>
      <w:r w:rsidRPr="00204FEC">
        <w:rPr>
          <w:rStyle w:val="StyleUnderline"/>
          <w:highlight w:val="cyan"/>
        </w:rPr>
        <w:t>waive patent barriers</w:t>
      </w:r>
      <w:r w:rsidRPr="00143DC7">
        <w:rPr>
          <w:sz w:val="16"/>
        </w:rPr>
        <w:t xml:space="preserve"> to speed vaccine roll out and reduce costs for developing nations. </w:t>
      </w:r>
      <w:r w:rsidRPr="00143DC7">
        <w:rPr>
          <w:rStyle w:val="Emphasis"/>
        </w:rPr>
        <w:t>Even</w:t>
      </w:r>
      <w:r w:rsidRPr="00204FEC">
        <w:rPr>
          <w:rStyle w:val="Emphasis"/>
          <w:highlight w:val="cyan"/>
        </w:rPr>
        <w:t xml:space="preserve"> registered Republicans support the action</w:t>
      </w:r>
      <w:r w:rsidRPr="00143DC7">
        <w:rPr>
          <w:rStyle w:val="StyleUnderline"/>
        </w:rPr>
        <w:t xml:space="preserve"> by margin of 50% in favor</w:t>
      </w:r>
      <w:r w:rsidRPr="00143DC7">
        <w:rPr>
          <w:sz w:val="16"/>
        </w:rPr>
        <w:t xml:space="preserve"> to 36% opposed.</w:t>
      </w:r>
    </w:p>
    <w:p w14:paraId="0283C5B3" w14:textId="77777777" w:rsidR="006F24FE" w:rsidRPr="00143DC7" w:rsidRDefault="006F24FE" w:rsidP="006F24FE">
      <w:pPr>
        <w:rPr>
          <w:rStyle w:val="StyleUnderline"/>
        </w:rPr>
      </w:pPr>
      <w:r w:rsidRPr="00143DC7">
        <w:rPr>
          <w:sz w:val="16"/>
        </w:rPr>
        <w:t xml:space="preserve">The new polling shows that </w:t>
      </w:r>
      <w:r w:rsidRPr="00143DC7">
        <w:rPr>
          <w:rStyle w:val="StyleUnderline"/>
        </w:rPr>
        <w:t xml:space="preserve">“there is a </w:t>
      </w:r>
      <w:r w:rsidRPr="00204FEC">
        <w:rPr>
          <w:rStyle w:val="StyleUnderline"/>
          <w:highlight w:val="cyan"/>
        </w:rPr>
        <w:t>popular mandate</w:t>
      </w:r>
      <w:r w:rsidRPr="00143DC7">
        <w:rPr>
          <w:rStyle w:val="StyleUnderline"/>
        </w:rPr>
        <w:t xml:space="preserve"> from the US American people </w:t>
      </w:r>
      <w:r w:rsidRPr="00204FEC">
        <w:rPr>
          <w:rStyle w:val="StyleUnderline"/>
          <w:highlight w:val="cyan"/>
        </w:rPr>
        <w:t>to put human life</w:t>
      </w:r>
      <w:r w:rsidRPr="00143DC7">
        <w:rPr>
          <w:rStyle w:val="StyleUnderline"/>
        </w:rPr>
        <w:t xml:space="preserve"> and economic recovery </w:t>
      </w:r>
      <w:r w:rsidRPr="00204FEC">
        <w:rPr>
          <w:rStyle w:val="StyleUnderline"/>
          <w:highlight w:val="cyan"/>
        </w:rPr>
        <w:t>ahead of corporate profits</w:t>
      </w:r>
      <w:r w:rsidRPr="00143DC7">
        <w:rPr>
          <w:sz w:val="16"/>
        </w:rPr>
        <w:t xml:space="preserve"> and a broken intellectual property system,” said David Adler, the general coordinator of the Progressive International. </w:t>
      </w:r>
      <w:proofErr w:type="spellStart"/>
      <w:r w:rsidRPr="00143DC7">
        <w:rPr>
          <w:sz w:val="16"/>
        </w:rPr>
        <w:t>Burcu</w:t>
      </w:r>
      <w:proofErr w:type="spellEnd"/>
      <w:r w:rsidRPr="00143DC7">
        <w:rPr>
          <w:sz w:val="16"/>
        </w:rPr>
        <w:t xml:space="preserve"> </w:t>
      </w:r>
      <w:proofErr w:type="spellStart"/>
      <w:r w:rsidRPr="00143DC7">
        <w:rPr>
          <w:sz w:val="16"/>
        </w:rPr>
        <w:t>Kilic</w:t>
      </w:r>
      <w:proofErr w:type="spellEnd"/>
      <w:r w:rsidRPr="00143DC7">
        <w:rPr>
          <w:sz w:val="16"/>
        </w:rPr>
        <w:t>, research director of the access to medicines program at Public Citizen and member of Progressive International’s Council, called on Biden to “</w:t>
      </w:r>
      <w:r w:rsidRPr="00143DC7">
        <w:rPr>
          <w:rStyle w:val="StyleUnderline"/>
        </w:rPr>
        <w:t>listen to Americans who put him in power” and “do the right thing.”</w:t>
      </w:r>
    </w:p>
    <w:p w14:paraId="14441ACE" w14:textId="77777777" w:rsidR="006F24FE" w:rsidRPr="00143DC7" w:rsidRDefault="006F24FE" w:rsidP="006F24FE">
      <w:pPr>
        <w:rPr>
          <w:sz w:val="16"/>
        </w:rPr>
      </w:pPr>
      <w:r w:rsidRPr="00143DC7">
        <w:rPr>
          <w:rStyle w:val="StyleUnderline"/>
        </w:rPr>
        <w:t>Due to WTO intellectual property rules, countries are barred from producing the current leading approved vaccines,</w:t>
      </w:r>
      <w:r w:rsidRPr="00143DC7">
        <w:rPr>
          <w:sz w:val="16"/>
        </w:rPr>
        <w:t xml:space="preserve"> including US-produced Moderna, Pfizer and Johnson &amp; Johnson. In October of 2020, South Africa and India presented the WTO with a proposal to temporarily waive these rules for the duration of the pandemic so that vaccines can be manufactured across different countries, increasing their availability, reducing their cost and ensuring that they are delivered to everyone on earth as quickly as possible.</w:t>
      </w:r>
    </w:p>
    <w:p w14:paraId="13C4FBDA" w14:textId="77777777" w:rsidR="006F24FE" w:rsidRPr="00143DC7" w:rsidRDefault="006F24FE" w:rsidP="006F24FE">
      <w:pPr>
        <w:rPr>
          <w:sz w:val="16"/>
        </w:rPr>
      </w:pPr>
      <w:r w:rsidRPr="00143DC7">
        <w:rPr>
          <w:rStyle w:val="StyleUnderline"/>
        </w:rPr>
        <w:t xml:space="preserve">In the </w:t>
      </w:r>
      <w:r w:rsidRPr="00204FEC">
        <w:rPr>
          <w:rStyle w:val="StyleUnderline"/>
          <w:highlight w:val="cyan"/>
        </w:rPr>
        <w:t>absence of the waiver</w:t>
      </w:r>
      <w:r w:rsidRPr="00143DC7">
        <w:rPr>
          <w:rStyle w:val="StyleUnderline"/>
        </w:rPr>
        <w:t xml:space="preserve">, the </w:t>
      </w:r>
      <w:r w:rsidRPr="00204FEC">
        <w:rPr>
          <w:rStyle w:val="StyleUnderline"/>
          <w:highlight w:val="cyan"/>
        </w:rPr>
        <w:t>current</w:t>
      </w:r>
      <w:r w:rsidRPr="00143DC7">
        <w:rPr>
          <w:rStyle w:val="StyleUnderline"/>
        </w:rPr>
        <w:t xml:space="preserve"> manufacturing and </w:t>
      </w:r>
      <w:r w:rsidRPr="00204FEC">
        <w:rPr>
          <w:rStyle w:val="StyleUnderline"/>
          <w:highlight w:val="cyan"/>
        </w:rPr>
        <w:t>distribution rates are unlikely to stem the pandemic’s momentum</w:t>
      </w:r>
      <w:r w:rsidRPr="00143DC7">
        <w:rPr>
          <w:rStyle w:val="StyleUnderline"/>
        </w:rPr>
        <w:t>,</w:t>
      </w:r>
      <w:r w:rsidRPr="00143DC7">
        <w:rPr>
          <w:sz w:val="16"/>
        </w:rPr>
        <w:t xml:space="preserve"> especially as new variants, which are more infectious and seem to evade the acquired immunity from prior infection or from the current vaccines, continue to emerge. The US under President Trump joined other richer nations to block them.</w:t>
      </w:r>
    </w:p>
    <w:p w14:paraId="06FE885B" w14:textId="77777777" w:rsidR="006F24FE" w:rsidRPr="00143DC7" w:rsidRDefault="006F24FE" w:rsidP="006F24FE">
      <w:pPr>
        <w:rPr>
          <w:sz w:val="16"/>
        </w:rPr>
      </w:pPr>
      <w:r w:rsidRPr="00143DC7">
        <w:rPr>
          <w:sz w:val="16"/>
        </w:rPr>
        <w:t xml:space="preserve">The </w:t>
      </w:r>
      <w:r w:rsidRPr="00204FEC">
        <w:rPr>
          <w:rStyle w:val="StyleUnderline"/>
          <w:highlight w:val="cyan"/>
        </w:rPr>
        <w:t>shock poll reveals</w:t>
      </w:r>
      <w:r w:rsidRPr="00143DC7">
        <w:rPr>
          <w:rStyle w:val="StyleUnderline"/>
        </w:rPr>
        <w:t xml:space="preserve"> a level of </w:t>
      </w:r>
      <w:r w:rsidRPr="00204FEC">
        <w:rPr>
          <w:rStyle w:val="StyleUnderline"/>
          <w:highlight w:val="cyan"/>
        </w:rPr>
        <w:t>public support for</w:t>
      </w:r>
      <w:r w:rsidRPr="00143DC7">
        <w:rPr>
          <w:rStyle w:val="StyleUnderline"/>
        </w:rPr>
        <w:t xml:space="preserve"> intellectual property </w:t>
      </w:r>
      <w:r w:rsidRPr="00204FEC">
        <w:rPr>
          <w:rStyle w:val="StyleUnderline"/>
          <w:highlight w:val="cyan"/>
        </w:rPr>
        <w:t>waivers</w:t>
      </w:r>
      <w:r w:rsidRPr="00143DC7">
        <w:rPr>
          <w:rStyle w:val="StyleUnderline"/>
        </w:rPr>
        <w:t xml:space="preserve"> that </w:t>
      </w:r>
      <w:r w:rsidRPr="00204FEC">
        <w:rPr>
          <w:rStyle w:val="StyleUnderline"/>
          <w:highlight w:val="cyan"/>
        </w:rPr>
        <w:t>will likely add</w:t>
      </w:r>
      <w:r w:rsidRPr="00143DC7">
        <w:rPr>
          <w:rStyle w:val="StyleUnderline"/>
        </w:rPr>
        <w:t xml:space="preserve"> to growing </w:t>
      </w:r>
      <w:r w:rsidRPr="00204FEC">
        <w:rPr>
          <w:rStyle w:val="StyleUnderline"/>
          <w:highlight w:val="cyan"/>
        </w:rPr>
        <w:t>congressional pressure</w:t>
      </w:r>
      <w:r w:rsidRPr="00143DC7">
        <w:rPr>
          <w:rStyle w:val="StyleUnderline"/>
        </w:rPr>
        <w:t xml:space="preserve"> </w:t>
      </w:r>
      <w:r w:rsidRPr="00143DC7">
        <w:rPr>
          <w:sz w:val="16"/>
        </w:rPr>
        <w:t>on Biden to join those pushing to save lives through a global vaccination drive. Congresswoman Jan Schakowsky is working on a letter to the president to which Schakowsky says more than 60 lawmakers have added their signature, including House Speaker Nancy Pelosi.</w:t>
      </w:r>
    </w:p>
    <w:p w14:paraId="6DC1BA56" w14:textId="77777777" w:rsidR="006F24FE" w:rsidRPr="00143DC7" w:rsidRDefault="006F24FE" w:rsidP="006F24FE">
      <w:pPr>
        <w:rPr>
          <w:rStyle w:val="StyleUnderline"/>
        </w:rPr>
      </w:pPr>
      <w:r w:rsidRPr="00143DC7">
        <w:rPr>
          <w:sz w:val="16"/>
        </w:rPr>
        <w:t xml:space="preserve">Senator Bernie </w:t>
      </w:r>
      <w:r w:rsidRPr="00143DC7">
        <w:rPr>
          <w:rStyle w:val="StyleUnderline"/>
        </w:rPr>
        <w:t>Sanders,</w:t>
      </w:r>
      <w:r w:rsidRPr="00143DC7">
        <w:rPr>
          <w:sz w:val="16"/>
        </w:rPr>
        <w:t xml:space="preserve"> Chair of the Senate Budget Committee, </w:t>
      </w:r>
      <w:r w:rsidRPr="00143DC7">
        <w:rPr>
          <w:rStyle w:val="StyleUnderline"/>
        </w:rPr>
        <w:t>responded to the poll saying the US should be “leading the global effort to end the coronavirus pandemic</w:t>
      </w:r>
      <w:r w:rsidRPr="00143DC7">
        <w:rPr>
          <w:sz w:val="16"/>
        </w:rPr>
        <w:t xml:space="preserve">.” According to Sanders, “a </w:t>
      </w:r>
      <w:r w:rsidRPr="00143DC7">
        <w:rPr>
          <w:rStyle w:val="StyleUnderline"/>
        </w:rPr>
        <w:t>temporary WTO waiver, which would enable the transfer of vaccine technologies to poorer countries, is a good way to do that.”</w:t>
      </w:r>
    </w:p>
    <w:p w14:paraId="3C1666AF" w14:textId="77777777" w:rsidR="006F24FE" w:rsidRPr="00143DC7" w:rsidRDefault="006F24FE" w:rsidP="006F24FE">
      <w:pPr>
        <w:rPr>
          <w:rStyle w:val="StyleUnderline"/>
        </w:rPr>
      </w:pPr>
      <w:r w:rsidRPr="00143DC7">
        <w:rPr>
          <w:sz w:val="16"/>
        </w:rPr>
        <w:t xml:space="preserve">Responding to the new poll, Representative Ilhan Omar called on Biden to “support a waiver to boost the production of vaccines, treatment and tests worldwide,” </w:t>
      </w:r>
      <w:r w:rsidRPr="00143DC7">
        <w:rPr>
          <w:rStyle w:val="StyleUnderline"/>
        </w:rPr>
        <w:t>arguing that it was “not just an issue of basic morality, but of public health.”</w:t>
      </w:r>
    </w:p>
    <w:p w14:paraId="426E2190" w14:textId="77777777" w:rsidR="006F24FE" w:rsidRPr="00143DC7" w:rsidRDefault="006F24FE" w:rsidP="006F24FE">
      <w:pPr>
        <w:rPr>
          <w:rStyle w:val="StyleUnderline"/>
        </w:rPr>
      </w:pPr>
      <w:r w:rsidRPr="00143DC7">
        <w:rPr>
          <w:sz w:val="16"/>
        </w:rPr>
        <w:t>Adler argues, “</w:t>
      </w:r>
      <w:r w:rsidRPr="00143DC7">
        <w:rPr>
          <w:rStyle w:val="StyleUnderline"/>
        </w:rPr>
        <w:t xml:space="preserve">US </w:t>
      </w:r>
      <w:r w:rsidRPr="00204FEC">
        <w:rPr>
          <w:rStyle w:val="StyleUnderline"/>
          <w:highlight w:val="cyan"/>
        </w:rPr>
        <w:t>Americans know</w:t>
      </w:r>
      <w:r w:rsidRPr="00143DC7">
        <w:rPr>
          <w:rStyle w:val="StyleUnderline"/>
        </w:rPr>
        <w:t xml:space="preserve"> rigged rules to prop up </w:t>
      </w:r>
      <w:r w:rsidRPr="00204FEC">
        <w:rPr>
          <w:rStyle w:val="StyleUnderline"/>
          <w:highlight w:val="cyan"/>
        </w:rPr>
        <w:t>big pharma’s profits</w:t>
      </w:r>
      <w:r w:rsidRPr="00143DC7">
        <w:rPr>
          <w:rStyle w:val="StyleUnderline"/>
        </w:rPr>
        <w:t xml:space="preserve"> are </w:t>
      </w:r>
      <w:r w:rsidRPr="00204FEC">
        <w:rPr>
          <w:rStyle w:val="Emphasis"/>
          <w:highlight w:val="cyan"/>
        </w:rPr>
        <w:t>not in their interest</w:t>
      </w:r>
      <w:r w:rsidRPr="00143DC7">
        <w:rPr>
          <w:rStyle w:val="StyleUnderline"/>
        </w:rPr>
        <w:t xml:space="preserve">. The longer the virus has to spread, the more it can mutate and become </w:t>
      </w:r>
      <w:proofErr w:type="gramStart"/>
      <w:r w:rsidRPr="00143DC7">
        <w:rPr>
          <w:rStyle w:val="StyleUnderline"/>
        </w:rPr>
        <w:t>vaccine-resistant</w:t>
      </w:r>
      <w:proofErr w:type="gramEnd"/>
      <w:r w:rsidRPr="00143DC7">
        <w:rPr>
          <w:rStyle w:val="StyleUnderline"/>
        </w:rPr>
        <w:t xml:space="preserve">. Covid-19 anywhere is a threat to public health and economic wellbeing everywhere. </w:t>
      </w:r>
      <w:r w:rsidRPr="00204FEC">
        <w:rPr>
          <w:rStyle w:val="StyleUnderline"/>
          <w:highlight w:val="cyan"/>
        </w:rPr>
        <w:t>If</w:t>
      </w:r>
      <w:r w:rsidRPr="00143DC7">
        <w:rPr>
          <w:rStyle w:val="StyleUnderline"/>
        </w:rPr>
        <w:t xml:space="preserve"> intellectual property </w:t>
      </w:r>
      <w:r w:rsidRPr="00204FEC">
        <w:rPr>
          <w:rStyle w:val="StyleUnderline"/>
          <w:highlight w:val="cyan"/>
        </w:rPr>
        <w:lastRenderedPageBreak/>
        <w:t>restrictions are not lifted</w:t>
      </w:r>
      <w:r w:rsidRPr="00143DC7">
        <w:rPr>
          <w:rStyle w:val="StyleUnderline"/>
        </w:rPr>
        <w:t xml:space="preserve">, the </w:t>
      </w:r>
      <w:r w:rsidRPr="00204FEC">
        <w:rPr>
          <w:rStyle w:val="StyleUnderline"/>
          <w:highlight w:val="cyan"/>
        </w:rPr>
        <w:t>pandemic will go on for longer</w:t>
      </w:r>
      <w:r w:rsidRPr="00143DC7">
        <w:rPr>
          <w:rStyle w:val="StyleUnderline"/>
        </w:rPr>
        <w:t>, killing more people and damaging more livelihoods.”</w:t>
      </w:r>
    </w:p>
    <w:p w14:paraId="160A70ED" w14:textId="77777777" w:rsidR="006F24FE" w:rsidRPr="00143DC7" w:rsidRDefault="006F24FE" w:rsidP="006F24FE">
      <w:pPr>
        <w:rPr>
          <w:sz w:val="16"/>
        </w:rPr>
      </w:pPr>
      <w:r w:rsidRPr="00143DC7">
        <w:rPr>
          <w:sz w:val="16"/>
        </w:rPr>
        <w:t>The threat to the Global South from vaccine apartheid is a “death sentence for millions around the world—and it is because giant pharmaceutical corporations would rather maximize profit than provide vaccines to people who need it,” according to Omar.</w:t>
      </w:r>
    </w:p>
    <w:p w14:paraId="299ADEE2" w14:textId="77777777" w:rsidR="006F24FE" w:rsidRDefault="006F24FE" w:rsidP="006F24FE">
      <w:pPr>
        <w:rPr>
          <w:sz w:val="16"/>
        </w:rPr>
      </w:pPr>
      <w:r w:rsidRPr="00143DC7">
        <w:rPr>
          <w:sz w:val="16"/>
        </w:rPr>
        <w:t xml:space="preserve">Sanders agrees, saying “the </w:t>
      </w:r>
      <w:r w:rsidRPr="00143DC7">
        <w:rPr>
          <w:rStyle w:val="StyleUnderline"/>
        </w:rPr>
        <w:t>bottom line is, the faster we help vaccinate the global population, the safer we will all be</w:t>
      </w:r>
      <w:r w:rsidRPr="00143DC7">
        <w:rPr>
          <w:sz w:val="16"/>
        </w:rPr>
        <w:t>. That should be our number one priority, not maximizing the profits of pharmaceutical companies and their shareholders.”</w:t>
      </w:r>
    </w:p>
    <w:p w14:paraId="35655314" w14:textId="77777777" w:rsidR="006F24FE" w:rsidRDefault="006F24FE" w:rsidP="006F24FE">
      <w:pPr>
        <w:pStyle w:val="Heading4"/>
      </w:pPr>
      <w:r>
        <w:t xml:space="preserve">ending waivers generates voter support. </w:t>
      </w:r>
    </w:p>
    <w:p w14:paraId="0B30EAFA" w14:textId="77777777" w:rsidR="006F24FE" w:rsidRDefault="006F24FE" w:rsidP="006F24FE">
      <w:r w:rsidRPr="00562C11">
        <w:rPr>
          <w:rStyle w:val="Style13ptBold"/>
        </w:rPr>
        <w:t>Bayh-Dole</w:t>
      </w:r>
      <w:r>
        <w:t xml:space="preserve"> ‘20</w:t>
      </w:r>
      <w:r w:rsidRPr="00562C11">
        <w:rPr>
          <w:rStyle w:val="Style13ptBold"/>
        </w:rPr>
        <w:t>24</w:t>
      </w:r>
      <w:r>
        <w:t xml:space="preserve"> [January 17; Bayh-Dole Coalition, “Voters Strongly Oppose Weakening Patents, New Poll Shows”, </w:t>
      </w:r>
      <w:hyperlink r:id="rId134" w:history="1">
        <w:r w:rsidRPr="0055614C">
          <w:rPr>
            <w:rStyle w:val="Hyperlink"/>
          </w:rPr>
          <w:t>https://bayhdolecoalition.org/voters-strongly-oppose-weakening-patents-new-poll-shows/</w:t>
        </w:r>
      </w:hyperlink>
      <w:r>
        <w:t xml:space="preserve">] </w:t>
      </w:r>
    </w:p>
    <w:p w14:paraId="6EB341F3" w14:textId="77777777" w:rsidR="006F24FE" w:rsidRPr="00562C11" w:rsidRDefault="006F24FE" w:rsidP="006F24FE">
      <w:pPr>
        <w:rPr>
          <w:sz w:val="16"/>
        </w:rPr>
      </w:pPr>
      <w:r w:rsidRPr="00562C11">
        <w:rPr>
          <w:sz w:val="16"/>
        </w:rPr>
        <w:t xml:space="preserve">WASHINGTON, D.C. (January 17, 2024) — The Biden administration may soon endorse a </w:t>
      </w:r>
      <w:r w:rsidRPr="00A21564">
        <w:rPr>
          <w:rStyle w:val="StyleUnderline"/>
          <w:highlight w:val="cyan"/>
        </w:rPr>
        <w:t>proposal</w:t>
      </w:r>
      <w:r w:rsidRPr="00562C11">
        <w:rPr>
          <w:sz w:val="16"/>
        </w:rPr>
        <w:t xml:space="preserve"> before the World Trade Organization (WTO) </w:t>
      </w:r>
      <w:r w:rsidRPr="00A21564">
        <w:rPr>
          <w:rStyle w:val="StyleUnderline"/>
          <w:highlight w:val="cyan"/>
        </w:rPr>
        <w:t>that</w:t>
      </w:r>
      <w:r w:rsidRPr="00D02E2B">
        <w:rPr>
          <w:rStyle w:val="StyleUnderline"/>
        </w:rPr>
        <w:t xml:space="preserve"> would</w:t>
      </w:r>
      <w:r w:rsidRPr="00562C11">
        <w:rPr>
          <w:sz w:val="16"/>
        </w:rPr>
        <w:t xml:space="preserve"> </w:t>
      </w:r>
      <w:r w:rsidRPr="00A21564">
        <w:rPr>
          <w:rStyle w:val="StyleUnderline"/>
          <w:highlight w:val="cyan"/>
        </w:rPr>
        <w:t>suspend patent protections on Covid-19</w:t>
      </w:r>
      <w:r w:rsidRPr="00A21564">
        <w:rPr>
          <w:rStyle w:val="StyleUnderline"/>
        </w:rPr>
        <w:t xml:space="preserve"> </w:t>
      </w:r>
      <w:r w:rsidRPr="00A21564">
        <w:rPr>
          <w:rStyle w:val="StyleUnderline"/>
          <w:highlight w:val="cyan"/>
        </w:rPr>
        <w:t>treatments</w:t>
      </w:r>
      <w:r w:rsidRPr="00A21564">
        <w:rPr>
          <w:rStyle w:val="StyleUnderline"/>
        </w:rPr>
        <w:t xml:space="preserve"> and tests</w:t>
      </w:r>
      <w:r w:rsidRPr="00562C11">
        <w:rPr>
          <w:sz w:val="16"/>
        </w:rPr>
        <w:t xml:space="preserve"> and, in doing so, </w:t>
      </w:r>
      <w:r w:rsidRPr="00D02E2B">
        <w:rPr>
          <w:rStyle w:val="StyleUnderline"/>
        </w:rPr>
        <w:t xml:space="preserve">thwart existing WTO standards. This move </w:t>
      </w:r>
      <w:r w:rsidRPr="00A21564">
        <w:rPr>
          <w:rStyle w:val="StyleUnderline"/>
          <w:highlight w:val="cyan"/>
        </w:rPr>
        <w:t>would be enormously unpopular with</w:t>
      </w:r>
      <w:r w:rsidRPr="00D02E2B">
        <w:rPr>
          <w:rStyle w:val="StyleUnderline"/>
        </w:rPr>
        <w:t xml:space="preserve"> American </w:t>
      </w:r>
      <w:r w:rsidRPr="00A21564">
        <w:rPr>
          <w:rStyle w:val="StyleUnderline"/>
          <w:highlight w:val="cyan"/>
        </w:rPr>
        <w:t>voters</w:t>
      </w:r>
      <w:r w:rsidRPr="00562C11">
        <w:rPr>
          <w:sz w:val="16"/>
        </w:rPr>
        <w:t>, according to a new poll released today by the Bayh-Dole Coalition.</w:t>
      </w:r>
    </w:p>
    <w:p w14:paraId="6DF5EBE7" w14:textId="77777777" w:rsidR="006F24FE" w:rsidRPr="00D02E2B" w:rsidRDefault="006F24FE" w:rsidP="006F24FE">
      <w:pPr>
        <w:rPr>
          <w:rStyle w:val="StyleUnderline"/>
        </w:rPr>
      </w:pPr>
      <w:r w:rsidRPr="00A21564">
        <w:rPr>
          <w:rStyle w:val="StyleUnderline"/>
          <w:highlight w:val="cyan"/>
        </w:rPr>
        <w:t>Seven in ten voters believe</w:t>
      </w:r>
      <w:r w:rsidRPr="00D02E2B">
        <w:rPr>
          <w:rStyle w:val="StyleUnderline"/>
        </w:rPr>
        <w:t xml:space="preserve"> that </w:t>
      </w:r>
      <w:r w:rsidRPr="00A21564">
        <w:rPr>
          <w:rStyle w:val="StyleUnderline"/>
          <w:highlight w:val="cyan"/>
        </w:rPr>
        <w:t>it</w:t>
      </w:r>
      <w:r w:rsidRPr="00D02E2B">
        <w:rPr>
          <w:rStyle w:val="StyleUnderline"/>
        </w:rPr>
        <w:t xml:space="preserve"> </w:t>
      </w:r>
      <w:r w:rsidRPr="00A21564">
        <w:rPr>
          <w:rStyle w:val="StyleUnderline"/>
          <w:highlight w:val="cyan"/>
        </w:rPr>
        <w:t>is important</w:t>
      </w:r>
      <w:r w:rsidRPr="00562C11">
        <w:rPr>
          <w:sz w:val="16"/>
        </w:rPr>
        <w:t xml:space="preserve"> for the Biden administration </w:t>
      </w:r>
      <w:r w:rsidRPr="00A21564">
        <w:rPr>
          <w:rStyle w:val="StyleUnderline"/>
          <w:highlight w:val="cyan"/>
        </w:rPr>
        <w:t>to preserve WTO standards</w:t>
      </w:r>
      <w:r w:rsidRPr="00D02E2B">
        <w:rPr>
          <w:rStyle w:val="StyleUnderline"/>
        </w:rPr>
        <w:t xml:space="preserve"> for protecting IP</w:t>
      </w:r>
      <w:r w:rsidRPr="00562C11">
        <w:rPr>
          <w:sz w:val="16"/>
        </w:rPr>
        <w:t>. And</w:t>
      </w:r>
      <w:r w:rsidRPr="00D02E2B">
        <w:rPr>
          <w:rStyle w:val="StyleUnderline"/>
        </w:rPr>
        <w:t xml:space="preserve"> </w:t>
      </w:r>
      <w:r w:rsidRPr="00A21564">
        <w:rPr>
          <w:rStyle w:val="StyleUnderline"/>
          <w:highlight w:val="cyan"/>
        </w:rPr>
        <w:t>77% are</w:t>
      </w:r>
      <w:r w:rsidRPr="00D02E2B">
        <w:rPr>
          <w:rStyle w:val="StyleUnderline"/>
        </w:rPr>
        <w:t xml:space="preserve"> at least slightly </w:t>
      </w:r>
      <w:r w:rsidRPr="00A21564">
        <w:rPr>
          <w:rStyle w:val="StyleUnderline"/>
          <w:highlight w:val="cyan"/>
        </w:rPr>
        <w:t>concerned</w:t>
      </w:r>
      <w:r w:rsidRPr="00D02E2B">
        <w:rPr>
          <w:rStyle w:val="StyleUnderline"/>
        </w:rPr>
        <w:t xml:space="preserve"> that </w:t>
      </w:r>
      <w:r w:rsidRPr="00A21564">
        <w:rPr>
          <w:rStyle w:val="StyleUnderline"/>
          <w:highlight w:val="cyan"/>
        </w:rPr>
        <w:t>the</w:t>
      </w:r>
      <w:r w:rsidRPr="00D02E2B">
        <w:rPr>
          <w:rStyle w:val="StyleUnderline"/>
        </w:rPr>
        <w:t xml:space="preserve"> pending </w:t>
      </w:r>
      <w:r w:rsidRPr="00A21564">
        <w:rPr>
          <w:rStyle w:val="StyleUnderline"/>
          <w:highlight w:val="cyan"/>
        </w:rPr>
        <w:t>proposal would stifle medical research</w:t>
      </w:r>
      <w:r w:rsidRPr="00D02E2B">
        <w:rPr>
          <w:rStyle w:val="StyleUnderline"/>
        </w:rPr>
        <w:t xml:space="preserve"> </w:t>
      </w:r>
      <w:r w:rsidRPr="00A21564">
        <w:rPr>
          <w:rStyle w:val="StyleUnderline"/>
          <w:highlight w:val="cyan"/>
        </w:rPr>
        <w:t>and kill</w:t>
      </w:r>
      <w:r w:rsidRPr="00D02E2B">
        <w:rPr>
          <w:rStyle w:val="StyleUnderline"/>
        </w:rPr>
        <w:t xml:space="preserve"> American </w:t>
      </w:r>
      <w:r w:rsidRPr="00A21564">
        <w:rPr>
          <w:rStyle w:val="StyleUnderline"/>
          <w:highlight w:val="cyan"/>
        </w:rPr>
        <w:t>manufacturing jobs</w:t>
      </w:r>
      <w:r w:rsidRPr="00D02E2B">
        <w:rPr>
          <w:rStyle w:val="StyleUnderline"/>
        </w:rPr>
        <w:t>.</w:t>
      </w:r>
    </w:p>
    <w:p w14:paraId="0E67FB07" w14:textId="77777777" w:rsidR="006F24FE" w:rsidRPr="00562C11" w:rsidRDefault="006F24FE" w:rsidP="006F24FE">
      <w:pPr>
        <w:rPr>
          <w:sz w:val="16"/>
        </w:rPr>
      </w:pPr>
      <w:r w:rsidRPr="00562C11">
        <w:rPr>
          <w:sz w:val="16"/>
        </w:rPr>
        <w:t xml:space="preserve">“This poll clearly demonstrates that </w:t>
      </w:r>
      <w:r w:rsidRPr="00A21564">
        <w:rPr>
          <w:rStyle w:val="StyleUnderline"/>
          <w:highlight w:val="cyan"/>
        </w:rPr>
        <w:t>voters</w:t>
      </w:r>
      <w:r w:rsidRPr="00D02E2B">
        <w:rPr>
          <w:rStyle w:val="StyleUnderline"/>
        </w:rPr>
        <w:t xml:space="preserve"> value i</w:t>
      </w:r>
      <w:r w:rsidRPr="00562C11">
        <w:rPr>
          <w:sz w:val="16"/>
        </w:rPr>
        <w:t xml:space="preserve">ntellectual </w:t>
      </w:r>
      <w:r w:rsidRPr="00D02E2B">
        <w:rPr>
          <w:rStyle w:val="StyleUnderline"/>
        </w:rPr>
        <w:t>p</w:t>
      </w:r>
      <w:r w:rsidRPr="00562C11">
        <w:rPr>
          <w:sz w:val="16"/>
        </w:rPr>
        <w:t xml:space="preserve">roperty </w:t>
      </w:r>
      <w:r w:rsidRPr="00562C11">
        <w:rPr>
          <w:rStyle w:val="StyleUnderline"/>
        </w:rPr>
        <w:t xml:space="preserve">protections and </w:t>
      </w:r>
      <w:r w:rsidRPr="00A21564">
        <w:rPr>
          <w:rStyle w:val="StyleUnderline"/>
          <w:highlight w:val="cyan"/>
        </w:rPr>
        <w:t>oppose giving away U.S. i</w:t>
      </w:r>
      <w:r w:rsidRPr="00562C11">
        <w:rPr>
          <w:sz w:val="16"/>
        </w:rPr>
        <w:t xml:space="preserve">ntellectual </w:t>
      </w:r>
      <w:r w:rsidRPr="00A21564">
        <w:rPr>
          <w:rStyle w:val="StyleUnderline"/>
          <w:highlight w:val="cyan"/>
        </w:rPr>
        <w:t>p</w:t>
      </w:r>
      <w:r w:rsidRPr="00562C11">
        <w:rPr>
          <w:sz w:val="16"/>
        </w:rPr>
        <w:t xml:space="preserve">roperty, </w:t>
      </w:r>
      <w:r w:rsidRPr="00562C11">
        <w:rPr>
          <w:rStyle w:val="StyleUnderline"/>
        </w:rPr>
        <w:t xml:space="preserve">especially </w:t>
      </w:r>
      <w:r w:rsidRPr="00A21564">
        <w:rPr>
          <w:rStyle w:val="StyleUnderline"/>
          <w:highlight w:val="cyan"/>
        </w:rPr>
        <w:t>to competitors</w:t>
      </w:r>
      <w:r w:rsidRPr="00562C11">
        <w:rPr>
          <w:rStyle w:val="StyleUnderline"/>
        </w:rPr>
        <w:t xml:space="preserve"> like China</w:t>
      </w:r>
      <w:r w:rsidRPr="00562C11">
        <w:rPr>
          <w:sz w:val="16"/>
        </w:rPr>
        <w:t xml:space="preserve">,” said Joseph P. Allen, Executive Director </w:t>
      </w:r>
      <w:r w:rsidRPr="00A21564">
        <w:rPr>
          <w:sz w:val="16"/>
        </w:rPr>
        <w:t>of</w:t>
      </w:r>
      <w:r w:rsidRPr="00562C11">
        <w:rPr>
          <w:sz w:val="16"/>
        </w:rPr>
        <w:t xml:space="preserve"> the Bayh-Dole Coalition.</w:t>
      </w:r>
    </w:p>
    <w:p w14:paraId="4615E3A1" w14:textId="77777777" w:rsidR="006F24FE" w:rsidRPr="00562C11" w:rsidRDefault="006F24FE" w:rsidP="006F24FE">
      <w:pPr>
        <w:rPr>
          <w:rStyle w:val="StyleUnderline"/>
        </w:rPr>
      </w:pPr>
      <w:r w:rsidRPr="00A21564">
        <w:rPr>
          <w:rStyle w:val="StyleUnderline"/>
          <w:highlight w:val="cyan"/>
        </w:rPr>
        <w:t>Opposition to this waiver is bipartisan</w:t>
      </w:r>
      <w:r w:rsidRPr="00562C11">
        <w:rPr>
          <w:rStyle w:val="StyleUnderline"/>
        </w:rPr>
        <w:t xml:space="preserve">, with </w:t>
      </w:r>
      <w:r w:rsidRPr="00A21564">
        <w:rPr>
          <w:rStyle w:val="StyleUnderline"/>
          <w:highlight w:val="cyan"/>
        </w:rPr>
        <w:t>supermajorities of</w:t>
      </w:r>
      <w:r w:rsidRPr="00562C11">
        <w:rPr>
          <w:rStyle w:val="StyleUnderline"/>
        </w:rPr>
        <w:t xml:space="preserve"> both </w:t>
      </w:r>
      <w:r w:rsidRPr="00A21564">
        <w:rPr>
          <w:rStyle w:val="StyleUnderline"/>
          <w:highlight w:val="cyan"/>
        </w:rPr>
        <w:t>Republicans and Democrats prefer</w:t>
      </w:r>
      <w:r w:rsidRPr="00562C11">
        <w:rPr>
          <w:rStyle w:val="StyleUnderline"/>
        </w:rPr>
        <w:t xml:space="preserve">ring </w:t>
      </w:r>
      <w:r w:rsidRPr="00A21564">
        <w:rPr>
          <w:rStyle w:val="StyleUnderline"/>
          <w:highlight w:val="cyan"/>
        </w:rPr>
        <w:t>political candidates who prioritize</w:t>
      </w:r>
      <w:r w:rsidRPr="00562C11">
        <w:rPr>
          <w:rStyle w:val="StyleUnderline"/>
        </w:rPr>
        <w:t xml:space="preserve"> protecting </w:t>
      </w:r>
      <w:r w:rsidRPr="00A21564">
        <w:rPr>
          <w:rStyle w:val="StyleUnderline"/>
          <w:highlight w:val="cyan"/>
        </w:rPr>
        <w:t>American</w:t>
      </w:r>
      <w:r w:rsidRPr="00562C11">
        <w:rPr>
          <w:rStyle w:val="StyleUnderline"/>
        </w:rPr>
        <w:t xml:space="preserve"> inventors’ </w:t>
      </w:r>
      <w:r w:rsidRPr="00A21564">
        <w:rPr>
          <w:rStyle w:val="StyleUnderline"/>
          <w:highlight w:val="cyan"/>
        </w:rPr>
        <w:t>IP</w:t>
      </w:r>
      <w:r w:rsidRPr="00562C11">
        <w:rPr>
          <w:rStyle w:val="StyleUnderline"/>
        </w:rPr>
        <w:t xml:space="preserve"> rights.</w:t>
      </w:r>
    </w:p>
    <w:p w14:paraId="50CA7825" w14:textId="77777777" w:rsidR="006F24FE" w:rsidRDefault="006F24FE" w:rsidP="006F24FE">
      <w:pPr>
        <w:rPr>
          <w:sz w:val="16"/>
        </w:rPr>
      </w:pPr>
      <w:r w:rsidRPr="00562C11">
        <w:rPr>
          <w:sz w:val="16"/>
        </w:rPr>
        <w:t>“</w:t>
      </w:r>
      <w:r w:rsidRPr="00562C11">
        <w:rPr>
          <w:rStyle w:val="StyleUnderline"/>
        </w:rPr>
        <w:t>Voters expect U.S. officials to resist this misguided proposal which would undermine the American economy</w:t>
      </w:r>
      <w:r w:rsidRPr="00562C11">
        <w:rPr>
          <w:sz w:val="16"/>
        </w:rPr>
        <w:t>,” said Allen.</w:t>
      </w:r>
    </w:p>
    <w:p w14:paraId="0270096C" w14:textId="77777777" w:rsidR="006F24FE" w:rsidRPr="00143DC7" w:rsidRDefault="006F24FE" w:rsidP="006F24FE">
      <w:pPr>
        <w:rPr>
          <w:sz w:val="16"/>
        </w:rPr>
      </w:pPr>
    </w:p>
    <w:p w14:paraId="1F262FE1" w14:textId="77777777" w:rsidR="006F24FE" w:rsidRDefault="006F24FE" w:rsidP="006F24FE">
      <w:pPr>
        <w:pStyle w:val="Heading3"/>
      </w:pPr>
      <w:r>
        <w:lastRenderedPageBreak/>
        <w:t>AT Tariff Impact</w:t>
      </w:r>
    </w:p>
    <w:p w14:paraId="170794B3" w14:textId="77777777" w:rsidR="006F24FE" w:rsidRPr="006C0D1E" w:rsidRDefault="006F24FE" w:rsidP="006F24FE">
      <w:pPr>
        <w:pStyle w:val="Heading4"/>
        <w:rPr>
          <w:rFonts w:cs="Calibri"/>
        </w:rPr>
      </w:pPr>
      <w:r w:rsidRPr="006C0D1E">
        <w:rPr>
          <w:rFonts w:cs="Calibri"/>
        </w:rPr>
        <w:t>Dems won’t check tariffs – Trump vetoes and they lack political will</w:t>
      </w:r>
    </w:p>
    <w:p w14:paraId="18E045DC" w14:textId="77777777" w:rsidR="006F24FE" w:rsidRPr="006C0D1E" w:rsidRDefault="006F24FE" w:rsidP="006F24FE">
      <w:pPr>
        <w:rPr>
          <w:rStyle w:val="Style13ptBold"/>
        </w:rPr>
      </w:pPr>
      <w:r w:rsidRPr="006C0D1E">
        <w:rPr>
          <w:rStyle w:val="Style13ptBold"/>
        </w:rPr>
        <w:t>Grabow 18</w:t>
      </w:r>
    </w:p>
    <w:p w14:paraId="6EE4D08D" w14:textId="77777777" w:rsidR="006F24FE" w:rsidRPr="006C0D1E" w:rsidRDefault="006F24FE" w:rsidP="006F24FE">
      <w:pPr>
        <w:rPr>
          <w:b/>
          <w:bCs/>
          <w:sz w:val="16"/>
        </w:rPr>
      </w:pPr>
      <w:r w:rsidRPr="006C0D1E">
        <w:rPr>
          <w:sz w:val="16"/>
        </w:rPr>
        <w:t xml:space="preserve">[(Colin, Associated Director at the Cato Institute’s Herbert A. </w:t>
      </w:r>
      <w:proofErr w:type="spellStart"/>
      <w:r w:rsidRPr="006C0D1E">
        <w:rPr>
          <w:sz w:val="16"/>
        </w:rPr>
        <w:t>Stiefel</w:t>
      </w:r>
      <w:proofErr w:type="spellEnd"/>
      <w:r w:rsidRPr="006C0D1E">
        <w:rPr>
          <w:sz w:val="16"/>
        </w:rPr>
        <w:t xml:space="preserve"> Center for Trade Policy Studies and columnist for the Hill.) “Congress won’t stop Trump’s trade assault”, The Hill, July 18</w:t>
      </w:r>
      <w:r w:rsidRPr="006C0D1E">
        <w:rPr>
          <w:sz w:val="16"/>
          <w:vertAlign w:val="superscript"/>
        </w:rPr>
        <w:t>th</w:t>
      </w:r>
      <w:proofErr w:type="gramStart"/>
      <w:r w:rsidRPr="006C0D1E">
        <w:rPr>
          <w:sz w:val="16"/>
        </w:rPr>
        <w:t xml:space="preserve"> 2018</w:t>
      </w:r>
      <w:proofErr w:type="gramEnd"/>
      <w:r w:rsidRPr="006C0D1E">
        <w:rPr>
          <w:sz w:val="16"/>
        </w:rPr>
        <w:t>, https://thehill.com/blogs/congress-blog/economy-budget/397444-congress-wont-stop-trumps-trade-assault/]//LR</w:t>
      </w:r>
    </w:p>
    <w:p w14:paraId="5B21A3F0" w14:textId="77777777" w:rsidR="006F24FE" w:rsidRDefault="006F24FE" w:rsidP="006F24FE">
      <w:pPr>
        <w:rPr>
          <w:sz w:val="16"/>
        </w:rPr>
      </w:pPr>
      <w:r w:rsidRPr="006C0D1E">
        <w:rPr>
          <w:sz w:val="16"/>
        </w:rPr>
        <w:t xml:space="preserve">With U.S. trade policy teetering, </w:t>
      </w:r>
      <w:r w:rsidRPr="006C0D1E">
        <w:rPr>
          <w:rStyle w:val="StyleUnderline"/>
          <w:highlight w:val="cyan"/>
        </w:rPr>
        <w:t>some in Congress</w:t>
      </w:r>
      <w:r w:rsidRPr="006C0D1E">
        <w:rPr>
          <w:rStyle w:val="StyleUnderline"/>
        </w:rPr>
        <w:t xml:space="preserve"> are belatedly </w:t>
      </w:r>
      <w:r w:rsidRPr="006C0D1E">
        <w:rPr>
          <w:rStyle w:val="StyleUnderline"/>
          <w:highlight w:val="cyan"/>
        </w:rPr>
        <w:t>realizing</w:t>
      </w:r>
      <w:r w:rsidRPr="006C0D1E">
        <w:rPr>
          <w:rStyle w:val="StyleUnderline"/>
        </w:rPr>
        <w:t xml:space="preserve"> the </w:t>
      </w:r>
      <w:r w:rsidRPr="006C0D1E">
        <w:rPr>
          <w:rStyle w:val="Emphasis"/>
          <w:highlight w:val="cyan"/>
        </w:rPr>
        <w:t>need for oversight</w:t>
      </w:r>
      <w:r w:rsidRPr="006C0D1E">
        <w:rPr>
          <w:rStyle w:val="StyleUnderline"/>
        </w:rPr>
        <w:t xml:space="preserve"> over this key determinant of the country’s economic health</w:t>
      </w:r>
      <w:r w:rsidRPr="006C0D1E">
        <w:rPr>
          <w:sz w:val="16"/>
        </w:rPr>
        <w:t xml:space="preserve">. </w:t>
      </w:r>
      <w:proofErr w:type="gramStart"/>
      <w:r w:rsidRPr="006C0D1E">
        <w:rPr>
          <w:sz w:val="16"/>
        </w:rPr>
        <w:t>In particular, there</w:t>
      </w:r>
      <w:proofErr w:type="gramEnd"/>
      <w:r w:rsidRPr="006C0D1E">
        <w:rPr>
          <w:sz w:val="16"/>
        </w:rPr>
        <w:t xml:space="preserve"> is an </w:t>
      </w:r>
      <w:r w:rsidRPr="006C0D1E">
        <w:rPr>
          <w:rStyle w:val="Emphasis"/>
          <w:highlight w:val="cyan"/>
        </w:rPr>
        <w:t>effort to restrain</w:t>
      </w:r>
      <w:r w:rsidRPr="006C0D1E">
        <w:rPr>
          <w:rStyle w:val="StyleUnderline"/>
        </w:rPr>
        <w:t xml:space="preserve"> the </w:t>
      </w:r>
      <w:r w:rsidRPr="006C0D1E">
        <w:rPr>
          <w:rStyle w:val="StyleUnderline"/>
          <w:highlight w:val="cyan"/>
        </w:rPr>
        <w:t>president’s ability to impose tariffs</w:t>
      </w:r>
      <w:r w:rsidRPr="006C0D1E">
        <w:rPr>
          <w:rStyle w:val="StyleUnderline"/>
        </w:rPr>
        <w:t xml:space="preserve"> </w:t>
      </w:r>
      <w:r w:rsidRPr="006C0D1E">
        <w:rPr>
          <w:sz w:val="16"/>
        </w:rPr>
        <w:t xml:space="preserve">on national security grounds. To head off abuse of such measures, </w:t>
      </w:r>
      <w:r w:rsidRPr="006C0D1E">
        <w:rPr>
          <w:rStyle w:val="StyleUnderline"/>
        </w:rPr>
        <w:t xml:space="preserve">bipartisan </w:t>
      </w:r>
      <w:r w:rsidRPr="006C0D1E">
        <w:rPr>
          <w:rStyle w:val="StyleUnderline"/>
          <w:highlight w:val="cyan"/>
        </w:rPr>
        <w:t>bills</w:t>
      </w:r>
      <w:r w:rsidRPr="006C0D1E">
        <w:rPr>
          <w:rStyle w:val="StyleUnderline"/>
        </w:rPr>
        <w:t xml:space="preserve"> have been introduced </w:t>
      </w:r>
      <w:r w:rsidRPr="006C0D1E">
        <w:rPr>
          <w:rStyle w:val="StyleUnderline"/>
          <w:highlight w:val="cyan"/>
        </w:rPr>
        <w:t>in</w:t>
      </w:r>
      <w:r w:rsidRPr="006C0D1E">
        <w:rPr>
          <w:rStyle w:val="StyleUnderline"/>
        </w:rPr>
        <w:t xml:space="preserve"> both the </w:t>
      </w:r>
      <w:r w:rsidRPr="006C0D1E">
        <w:rPr>
          <w:rStyle w:val="Emphasis"/>
          <w:rFonts w:eastAsiaTheme="majorEastAsia"/>
          <w:highlight w:val="cyan"/>
        </w:rPr>
        <w:t>House</w:t>
      </w:r>
      <w:r w:rsidRPr="006C0D1E">
        <w:rPr>
          <w:rStyle w:val="Emphasis"/>
          <w:highlight w:val="cyan"/>
        </w:rPr>
        <w:t xml:space="preserve"> and </w:t>
      </w:r>
      <w:r w:rsidRPr="006C0D1E">
        <w:rPr>
          <w:rStyle w:val="Emphasis"/>
          <w:rFonts w:eastAsiaTheme="majorEastAsia"/>
          <w:highlight w:val="cyan"/>
        </w:rPr>
        <w:t>Senate</w:t>
      </w:r>
      <w:r w:rsidRPr="006C0D1E">
        <w:rPr>
          <w:rStyle w:val="Emphasis"/>
        </w:rPr>
        <w:t xml:space="preserve"> </w:t>
      </w:r>
      <w:r w:rsidRPr="006C0D1E">
        <w:rPr>
          <w:rStyle w:val="StyleUnderline"/>
        </w:rPr>
        <w:t>that would require such tariffs to obtain congressional approval</w:t>
      </w:r>
      <w:r w:rsidRPr="006C0D1E">
        <w:rPr>
          <w:sz w:val="16"/>
        </w:rPr>
        <w:t xml:space="preserve"> within a 60-day window. Enactment of such limits of presidential authority would certainly come at an opportune time. That both Republicans and Democrats are lining up behind them illustrates the growing perception that Trump is overstepping his bounds. A favored part of his protectionist toolbox, Trump has already risibly cited alleged national security concerns to justify tariffs on imports of foreign steel and aluminum including from U.S. allies. The ludicrous </w:t>
      </w:r>
      <w:r w:rsidRPr="006C0D1E">
        <w:rPr>
          <w:rFonts w:eastAsiaTheme="majorEastAsia"/>
          <w:sz w:val="16"/>
        </w:rPr>
        <w:t>launch of an investigation</w:t>
      </w:r>
      <w:r w:rsidRPr="006C0D1E">
        <w:rPr>
          <w:sz w:val="16"/>
        </w:rPr>
        <w:t xml:space="preserve"> into the national security implications of auto imports, meanwhile, portends additional such measures—as well as the foreign retaliation that will inevitably follow. While it’s </w:t>
      </w:r>
      <w:r w:rsidRPr="006C0D1E">
        <w:rPr>
          <w:rStyle w:val="StyleUnderline"/>
        </w:rPr>
        <w:t xml:space="preserve">laudable that </w:t>
      </w:r>
      <w:r w:rsidRPr="006C0D1E">
        <w:rPr>
          <w:rStyle w:val="Emphasis"/>
          <w:highlight w:val="cyan"/>
        </w:rPr>
        <w:t>Congress</w:t>
      </w:r>
      <w:r w:rsidRPr="006C0D1E">
        <w:rPr>
          <w:rStyle w:val="Emphasis"/>
        </w:rPr>
        <w:t xml:space="preserve"> is now </w:t>
      </w:r>
      <w:r w:rsidRPr="006C0D1E">
        <w:rPr>
          <w:rStyle w:val="Emphasis"/>
          <w:highlight w:val="cyan"/>
        </w:rPr>
        <w:t>stepping up</w:t>
      </w:r>
      <w:r w:rsidRPr="006C0D1E">
        <w:rPr>
          <w:rStyle w:val="StyleUnderline"/>
        </w:rPr>
        <w:t xml:space="preserve"> to the plate, the </w:t>
      </w:r>
      <w:r w:rsidRPr="006C0D1E">
        <w:rPr>
          <w:rStyle w:val="StyleUnderline"/>
          <w:highlight w:val="cyan"/>
        </w:rPr>
        <w:t>effort</w:t>
      </w:r>
      <w:r w:rsidRPr="006C0D1E">
        <w:rPr>
          <w:rStyle w:val="StyleUnderline"/>
        </w:rPr>
        <w:t xml:space="preserve"> will sadly almost </w:t>
      </w:r>
      <w:r w:rsidRPr="006C0D1E">
        <w:rPr>
          <w:rStyle w:val="StyleUnderline"/>
          <w:highlight w:val="cyan"/>
        </w:rPr>
        <w:t>certainly</w:t>
      </w:r>
      <w:r w:rsidRPr="006C0D1E">
        <w:rPr>
          <w:rStyle w:val="StyleUnderline"/>
        </w:rPr>
        <w:t xml:space="preserve"> prove to be a </w:t>
      </w:r>
      <w:r w:rsidRPr="006C0D1E">
        <w:rPr>
          <w:rStyle w:val="StyleUnderline"/>
          <w:highlight w:val="cyan"/>
        </w:rPr>
        <w:t>futile</w:t>
      </w:r>
      <w:r w:rsidRPr="006C0D1E">
        <w:rPr>
          <w:rStyle w:val="StyleUnderline"/>
        </w:rPr>
        <w:t xml:space="preserve"> one. </w:t>
      </w:r>
      <w:r w:rsidRPr="006C0D1E">
        <w:rPr>
          <w:rStyle w:val="StyleUnderline"/>
          <w:highlight w:val="cyan"/>
        </w:rPr>
        <w:t>Trump’s</w:t>
      </w:r>
      <w:r w:rsidRPr="006C0D1E">
        <w:rPr>
          <w:rStyle w:val="StyleUnderline"/>
        </w:rPr>
        <w:t xml:space="preserve"> possession of a </w:t>
      </w:r>
      <w:r w:rsidRPr="006C0D1E">
        <w:rPr>
          <w:rStyle w:val="Emphasis"/>
          <w:highlight w:val="cyan"/>
        </w:rPr>
        <w:t>veto</w:t>
      </w:r>
      <w:r w:rsidRPr="006C0D1E">
        <w:rPr>
          <w:rStyle w:val="Emphasis"/>
        </w:rPr>
        <w:t xml:space="preserve"> pen</w:t>
      </w:r>
      <w:r w:rsidRPr="006C0D1E">
        <w:rPr>
          <w:sz w:val="16"/>
        </w:rPr>
        <w:t xml:space="preserve"> as well as the considerable </w:t>
      </w:r>
      <w:r w:rsidRPr="006C0D1E">
        <w:rPr>
          <w:rStyle w:val="StyleUnderline"/>
          <w:highlight w:val="cyan"/>
        </w:rPr>
        <w:t>deference</w:t>
      </w:r>
      <w:r w:rsidRPr="006C0D1E">
        <w:rPr>
          <w:rStyle w:val="StyleUnderline"/>
        </w:rPr>
        <w:t xml:space="preserve"> still afforded him </w:t>
      </w:r>
      <w:r w:rsidRPr="006C0D1E">
        <w:rPr>
          <w:rStyle w:val="StyleUnderline"/>
          <w:highlight w:val="cyan"/>
        </w:rPr>
        <w:t>by Republicans</w:t>
      </w:r>
      <w:r w:rsidRPr="006C0D1E">
        <w:rPr>
          <w:sz w:val="16"/>
        </w:rPr>
        <w:t xml:space="preserve"> in Congress assure that the prospects of such language becoming law in the near-term are virtually nil. Indeed, </w:t>
      </w:r>
      <w:r w:rsidRPr="006C0D1E">
        <w:rPr>
          <w:rStyle w:val="StyleUnderline"/>
        </w:rPr>
        <w:t xml:space="preserve">11 GOP senators refused to even vote in favor of a </w:t>
      </w:r>
      <w:r w:rsidRPr="006C0D1E">
        <w:rPr>
          <w:rStyle w:val="StyleUnderline"/>
          <w:rFonts w:eastAsiaTheme="majorEastAsia"/>
        </w:rPr>
        <w:t>toothless censure</w:t>
      </w:r>
      <w:r w:rsidRPr="006C0D1E">
        <w:rPr>
          <w:sz w:val="16"/>
        </w:rPr>
        <w:t xml:space="preserve"> of his trade policy. The horse may have escaped the barn, but most federal legislators appear content to let it roam free, much less bring it back in and bolt the gate. In fairness to Congress, it wasn’t supposed to be this way. The </w:t>
      </w:r>
      <w:r w:rsidRPr="006C0D1E">
        <w:rPr>
          <w:rStyle w:val="StyleUnderline"/>
          <w:highlight w:val="cyan"/>
        </w:rPr>
        <w:t>laws</w:t>
      </w:r>
      <w:r w:rsidRPr="006C0D1E">
        <w:rPr>
          <w:rStyle w:val="StyleUnderline"/>
        </w:rPr>
        <w:t xml:space="preserve"> </w:t>
      </w:r>
      <w:r w:rsidRPr="006C0D1E">
        <w:rPr>
          <w:rStyle w:val="StyleUnderline"/>
          <w:highlight w:val="cyan"/>
        </w:rPr>
        <w:t>governing</w:t>
      </w:r>
      <w:r w:rsidRPr="006C0D1E">
        <w:rPr>
          <w:rStyle w:val="StyleUnderline"/>
        </w:rPr>
        <w:t xml:space="preserve"> U.S. </w:t>
      </w:r>
      <w:r w:rsidRPr="006C0D1E">
        <w:rPr>
          <w:rStyle w:val="StyleUnderline"/>
          <w:highlight w:val="cyan"/>
        </w:rPr>
        <w:t>trade policy</w:t>
      </w:r>
      <w:r w:rsidRPr="006C0D1E">
        <w:rPr>
          <w:rStyle w:val="StyleUnderline"/>
        </w:rPr>
        <w:t xml:space="preserve"> were </w:t>
      </w:r>
      <w:r w:rsidRPr="006C0D1E">
        <w:rPr>
          <w:rStyle w:val="StyleUnderline"/>
          <w:highlight w:val="cyan"/>
        </w:rPr>
        <w:t>written with</w:t>
      </w:r>
      <w:r w:rsidRPr="006C0D1E">
        <w:rPr>
          <w:rStyle w:val="StyleUnderline"/>
        </w:rPr>
        <w:t xml:space="preserve"> the </w:t>
      </w:r>
      <w:r w:rsidRPr="006C0D1E">
        <w:rPr>
          <w:rStyle w:val="Emphasis"/>
        </w:rPr>
        <w:t xml:space="preserve">implicit </w:t>
      </w:r>
      <w:r w:rsidRPr="006C0D1E">
        <w:rPr>
          <w:rStyle w:val="Emphasis"/>
          <w:highlight w:val="cyan"/>
        </w:rPr>
        <w:t>assumption</w:t>
      </w:r>
      <w:r w:rsidRPr="006C0D1E">
        <w:rPr>
          <w:rStyle w:val="StyleUnderline"/>
        </w:rPr>
        <w:t xml:space="preserve"> that the primary </w:t>
      </w:r>
      <w:r w:rsidRPr="006C0D1E">
        <w:rPr>
          <w:rStyle w:val="StyleUnderline"/>
          <w:highlight w:val="cyan"/>
        </w:rPr>
        <w:t>protectionist</w:t>
      </w:r>
      <w:r w:rsidRPr="006C0D1E">
        <w:rPr>
          <w:rStyle w:val="StyleUnderline"/>
        </w:rPr>
        <w:t xml:space="preserve"> </w:t>
      </w:r>
      <w:r w:rsidRPr="006C0D1E">
        <w:rPr>
          <w:rStyle w:val="StyleUnderline"/>
          <w:highlight w:val="cyan"/>
        </w:rPr>
        <w:t>threat</w:t>
      </w:r>
      <w:r w:rsidRPr="006C0D1E">
        <w:rPr>
          <w:rStyle w:val="StyleUnderline"/>
        </w:rPr>
        <w:t xml:space="preserve"> would come </w:t>
      </w:r>
      <w:r w:rsidRPr="006C0D1E">
        <w:rPr>
          <w:rStyle w:val="Emphasis"/>
          <w:highlight w:val="cyan"/>
        </w:rPr>
        <w:t>not from the White House</w:t>
      </w:r>
      <w:r w:rsidRPr="006C0D1E">
        <w:rPr>
          <w:sz w:val="16"/>
        </w:rPr>
        <w:t xml:space="preserve"> but Capitol Hill. The logic is hard to fault. Filled with members more attuned to the parochial concerns of their individual districts or states rather than the national welfare, Congress has traditionally been more prone to bouts of protectionism designed to benefit favored constituencies. The president, meanwhile, has typically taken a more expansive and positive view of trade, placing more emphasis on its large but dispersed benefits than its comparatively smaller and more concentrated costs. </w:t>
      </w:r>
      <w:r w:rsidRPr="006C0D1E">
        <w:rPr>
          <w:rStyle w:val="StyleUnderline"/>
          <w:highlight w:val="cyan"/>
        </w:rPr>
        <w:t>Then</w:t>
      </w:r>
      <w:r w:rsidRPr="006C0D1E">
        <w:rPr>
          <w:rStyle w:val="StyleUnderline"/>
        </w:rPr>
        <w:t xml:space="preserve"> along </w:t>
      </w:r>
      <w:r w:rsidRPr="006C0D1E">
        <w:rPr>
          <w:rStyle w:val="StyleUnderline"/>
          <w:highlight w:val="cyan"/>
        </w:rPr>
        <w:t>came Trump</w:t>
      </w:r>
      <w:r w:rsidRPr="006C0D1E">
        <w:rPr>
          <w:rStyle w:val="StyleUnderline"/>
        </w:rPr>
        <w:t>.</w:t>
      </w:r>
      <w:r w:rsidRPr="006C0D1E">
        <w:rPr>
          <w:sz w:val="16"/>
        </w:rPr>
        <w:t xml:space="preserve"> Withdrawing from the Trans-Pacific Partnership free trade deal only days after taking office, Trump spent the remainder of his inaugural year </w:t>
      </w:r>
      <w:r w:rsidRPr="006C0D1E">
        <w:rPr>
          <w:rFonts w:eastAsiaTheme="majorEastAsia"/>
          <w:sz w:val="16"/>
        </w:rPr>
        <w:t>bellowing to aides</w:t>
      </w:r>
      <w:r w:rsidRPr="006C0D1E">
        <w:rPr>
          <w:sz w:val="16"/>
        </w:rPr>
        <w:t xml:space="preserve"> about his desire for tariffs and casually musing about </w:t>
      </w:r>
      <w:r w:rsidRPr="006C0D1E">
        <w:rPr>
          <w:rFonts w:eastAsiaTheme="majorEastAsia"/>
          <w:sz w:val="16"/>
        </w:rPr>
        <w:t>withdrawal from NAFTA</w:t>
      </w:r>
      <w:r w:rsidRPr="006C0D1E">
        <w:rPr>
          <w:sz w:val="16"/>
        </w:rPr>
        <w:t xml:space="preserve">. These rhetorical blasts, however, just proved to be the calm before the storm. This year the president has been unleashed, with 2018 witnessing a </w:t>
      </w:r>
      <w:r w:rsidRPr="006C0D1E">
        <w:rPr>
          <w:rStyle w:val="StyleUnderline"/>
        </w:rPr>
        <w:t xml:space="preserve">succession of </w:t>
      </w:r>
      <w:r w:rsidRPr="006C0D1E">
        <w:rPr>
          <w:rStyle w:val="StyleUnderline"/>
          <w:highlight w:val="cyan"/>
        </w:rPr>
        <w:t>protectionist moves.</w:t>
      </w:r>
      <w:r w:rsidRPr="006C0D1E">
        <w:rPr>
          <w:sz w:val="16"/>
        </w:rPr>
        <w:t xml:space="preserve"> Whether on metals imports, China, or the alleged threat posed by foreign-built washing machines, the president has opted to </w:t>
      </w:r>
      <w:r w:rsidRPr="006C0D1E">
        <w:rPr>
          <w:rStyle w:val="Emphasis"/>
        </w:rPr>
        <w:t xml:space="preserve">impose </w:t>
      </w:r>
      <w:r w:rsidRPr="006C0D1E">
        <w:rPr>
          <w:rStyle w:val="Emphasis"/>
          <w:highlight w:val="cyan"/>
        </w:rPr>
        <w:t>new tariffs</w:t>
      </w:r>
      <w:r w:rsidRPr="006C0D1E">
        <w:rPr>
          <w:rStyle w:val="StyleUnderline"/>
        </w:rPr>
        <w:t xml:space="preserve"> on American consumers </w:t>
      </w:r>
      <w:r w:rsidRPr="006C0D1E">
        <w:rPr>
          <w:rStyle w:val="StyleUnderline"/>
          <w:highlight w:val="cyan"/>
        </w:rPr>
        <w:t>whenever</w:t>
      </w:r>
      <w:r w:rsidRPr="006C0D1E">
        <w:rPr>
          <w:rStyle w:val="StyleUnderline"/>
        </w:rPr>
        <w:t xml:space="preserve"> the </w:t>
      </w:r>
      <w:r w:rsidRPr="006C0D1E">
        <w:rPr>
          <w:rStyle w:val="StyleUnderline"/>
          <w:highlight w:val="cyan"/>
        </w:rPr>
        <w:t>opportunity</w:t>
      </w:r>
      <w:r w:rsidRPr="006C0D1E">
        <w:rPr>
          <w:rStyle w:val="StyleUnderline"/>
        </w:rPr>
        <w:t xml:space="preserve"> has </w:t>
      </w:r>
      <w:r w:rsidRPr="006C0D1E">
        <w:rPr>
          <w:rStyle w:val="StyleUnderline"/>
          <w:highlight w:val="cyan"/>
        </w:rPr>
        <w:t>presented</w:t>
      </w:r>
      <w:r w:rsidRPr="006C0D1E">
        <w:rPr>
          <w:rStyle w:val="StyleUnderline"/>
        </w:rPr>
        <w:t xml:space="preserve"> itself.</w:t>
      </w:r>
      <w:r w:rsidRPr="006C0D1E">
        <w:rPr>
          <w:sz w:val="16"/>
        </w:rPr>
        <w:t xml:space="preserve"> With Trump readying </w:t>
      </w:r>
      <w:r w:rsidRPr="006C0D1E">
        <w:rPr>
          <w:rFonts w:eastAsiaTheme="majorEastAsia"/>
          <w:sz w:val="16"/>
        </w:rPr>
        <w:t>retaliatory measures on China</w:t>
      </w:r>
      <w:r w:rsidRPr="006C0D1E">
        <w:rPr>
          <w:sz w:val="16"/>
        </w:rPr>
        <w:t xml:space="preserve">, labeling the European Union a </w:t>
      </w:r>
      <w:r w:rsidRPr="006C0D1E">
        <w:rPr>
          <w:rFonts w:eastAsiaTheme="majorEastAsia"/>
          <w:sz w:val="16"/>
        </w:rPr>
        <w:t>commercial foe</w:t>
      </w:r>
      <w:r w:rsidRPr="006C0D1E">
        <w:rPr>
          <w:sz w:val="16"/>
        </w:rPr>
        <w:t xml:space="preserve">, and the auto investigation yet to be completed, additional protectionist misadventures almost certainly await. When one trade dispute is smoothed over, such as </w:t>
      </w:r>
      <w:r w:rsidRPr="006C0D1E">
        <w:rPr>
          <w:rFonts w:eastAsiaTheme="majorEastAsia"/>
          <w:sz w:val="16"/>
        </w:rPr>
        <w:t>Trump’s complaints</w:t>
      </w:r>
      <w:r w:rsidRPr="006C0D1E">
        <w:rPr>
          <w:sz w:val="16"/>
        </w:rPr>
        <w:t xml:space="preserve"> over an allegedly unfair free trade agreement with South Korea, another always seems to be around the corner. But how will a course correction be brought about? Salvation seems unlikely </w:t>
      </w:r>
      <w:r w:rsidRPr="006C0D1E">
        <w:rPr>
          <w:rStyle w:val="StyleUnderline"/>
          <w:highlight w:val="cyan"/>
        </w:rPr>
        <w:t xml:space="preserve">even should a </w:t>
      </w:r>
      <w:r w:rsidRPr="006C0D1E">
        <w:rPr>
          <w:rStyle w:val="Emphasis"/>
          <w:highlight w:val="cyan"/>
        </w:rPr>
        <w:t>Democratic wave</w:t>
      </w:r>
      <w:r w:rsidRPr="006C0D1E">
        <w:rPr>
          <w:rStyle w:val="StyleUnderline"/>
        </w:rPr>
        <w:t xml:space="preserve"> </w:t>
      </w:r>
      <w:r w:rsidRPr="006C0D1E">
        <w:rPr>
          <w:rStyle w:val="StyleUnderline"/>
          <w:highlight w:val="cyan"/>
        </w:rPr>
        <w:t>sweep through</w:t>
      </w:r>
      <w:r w:rsidRPr="006C0D1E">
        <w:rPr>
          <w:rStyle w:val="StyleUnderline"/>
        </w:rPr>
        <w:t xml:space="preserve"> Congress</w:t>
      </w:r>
      <w:r w:rsidRPr="006C0D1E">
        <w:rPr>
          <w:sz w:val="16"/>
        </w:rPr>
        <w:t xml:space="preserve"> this November. Although certainly eager to stymie Trump in any number of respects, it’s </w:t>
      </w:r>
      <w:r w:rsidRPr="006C0D1E">
        <w:rPr>
          <w:rStyle w:val="StyleUnderline"/>
          <w:highlight w:val="cyan"/>
        </w:rPr>
        <w:t>difficult to imagine</w:t>
      </w:r>
      <w:r w:rsidRPr="006C0D1E">
        <w:rPr>
          <w:rStyle w:val="StyleUnderline"/>
        </w:rPr>
        <w:t xml:space="preserve"> that the likes of Sens. </w:t>
      </w:r>
      <w:r w:rsidRPr="006C0D1E">
        <w:rPr>
          <w:rStyle w:val="StyleUnderline"/>
          <w:rFonts w:eastAsiaTheme="majorEastAsia"/>
        </w:rPr>
        <w:t xml:space="preserve">Sherrod </w:t>
      </w:r>
      <w:r w:rsidRPr="006C0D1E">
        <w:rPr>
          <w:rStyle w:val="StyleUnderline"/>
          <w:rFonts w:eastAsiaTheme="majorEastAsia"/>
          <w:highlight w:val="cyan"/>
        </w:rPr>
        <w:t>Brown</w:t>
      </w:r>
      <w:r w:rsidRPr="006C0D1E">
        <w:rPr>
          <w:rStyle w:val="StyleUnderline"/>
          <w:rFonts w:eastAsiaTheme="majorEastAsia"/>
        </w:rPr>
        <w:t xml:space="preserve"> </w:t>
      </w:r>
      <w:r w:rsidRPr="006C0D1E">
        <w:rPr>
          <w:rStyle w:val="StyleUnderline"/>
        </w:rPr>
        <w:t xml:space="preserve">(D-Ohio) </w:t>
      </w:r>
      <w:r w:rsidRPr="006C0D1E">
        <w:rPr>
          <w:rStyle w:val="StyleUnderline"/>
          <w:highlight w:val="cyan"/>
        </w:rPr>
        <w:t>or</w:t>
      </w:r>
      <w:r w:rsidRPr="006C0D1E">
        <w:rPr>
          <w:rStyle w:val="StyleUnderline"/>
        </w:rPr>
        <w:t xml:space="preserve"> </w:t>
      </w:r>
      <w:r w:rsidRPr="006C0D1E">
        <w:rPr>
          <w:rStyle w:val="StyleUnderline"/>
          <w:rFonts w:eastAsiaTheme="majorEastAsia"/>
        </w:rPr>
        <w:t xml:space="preserve">Elizabeth </w:t>
      </w:r>
      <w:r w:rsidRPr="006C0D1E">
        <w:rPr>
          <w:rStyle w:val="StyleUnderline"/>
          <w:rFonts w:eastAsiaTheme="majorEastAsia"/>
          <w:highlight w:val="cyan"/>
        </w:rPr>
        <w:t>Warren</w:t>
      </w:r>
      <w:r w:rsidRPr="006C0D1E">
        <w:rPr>
          <w:rStyle w:val="StyleUnderline"/>
          <w:rFonts w:eastAsiaTheme="majorEastAsia"/>
        </w:rPr>
        <w:t xml:space="preserve"> </w:t>
      </w:r>
      <w:r w:rsidRPr="006C0D1E">
        <w:rPr>
          <w:rStyle w:val="StyleUnderline"/>
        </w:rPr>
        <w:t xml:space="preserve">(D-Mass.) </w:t>
      </w:r>
      <w:r w:rsidRPr="006C0D1E">
        <w:rPr>
          <w:rStyle w:val="StyleUnderline"/>
          <w:highlight w:val="cyan"/>
        </w:rPr>
        <w:t>view</w:t>
      </w:r>
      <w:r w:rsidRPr="006C0D1E">
        <w:rPr>
          <w:rStyle w:val="StyleUnderline"/>
        </w:rPr>
        <w:t xml:space="preserve"> his </w:t>
      </w:r>
      <w:r w:rsidRPr="006C0D1E">
        <w:rPr>
          <w:rStyle w:val="Emphasis"/>
        </w:rPr>
        <w:t xml:space="preserve">runaway </w:t>
      </w:r>
      <w:r w:rsidRPr="006C0D1E">
        <w:rPr>
          <w:rStyle w:val="Emphasis"/>
          <w:highlight w:val="cyan"/>
        </w:rPr>
        <w:t>protectionism</w:t>
      </w:r>
      <w:r w:rsidRPr="006C0D1E">
        <w:rPr>
          <w:rStyle w:val="StyleUnderline"/>
        </w:rPr>
        <w:t xml:space="preserve"> done </w:t>
      </w:r>
      <w:r w:rsidRPr="006C0D1E">
        <w:rPr>
          <w:rStyle w:val="StyleUnderline"/>
          <w:highlight w:val="cyan"/>
        </w:rPr>
        <w:t>under the guise of</w:t>
      </w:r>
      <w:r w:rsidRPr="006C0D1E">
        <w:rPr>
          <w:rStyle w:val="StyleUnderline"/>
        </w:rPr>
        <w:t xml:space="preserve"> national </w:t>
      </w:r>
      <w:r w:rsidRPr="006C0D1E">
        <w:rPr>
          <w:rStyle w:val="StyleUnderline"/>
          <w:highlight w:val="cyan"/>
        </w:rPr>
        <w:t>security as</w:t>
      </w:r>
      <w:r w:rsidRPr="006C0D1E">
        <w:rPr>
          <w:rStyle w:val="StyleUnderline"/>
        </w:rPr>
        <w:t xml:space="preserve"> a </w:t>
      </w:r>
      <w:r w:rsidRPr="006C0D1E">
        <w:rPr>
          <w:rStyle w:val="StyleUnderline"/>
          <w:highlight w:val="cyan"/>
        </w:rPr>
        <w:t>pressing</w:t>
      </w:r>
      <w:r w:rsidRPr="006C0D1E">
        <w:rPr>
          <w:rStyle w:val="StyleUnderline"/>
        </w:rPr>
        <w:t xml:space="preserve"> concern.</w:t>
      </w:r>
      <w:r w:rsidRPr="006C0D1E">
        <w:rPr>
          <w:sz w:val="16"/>
        </w:rPr>
        <w:t xml:space="preserve"> If a sliver of hope is to be found it is that the </w:t>
      </w:r>
      <w:r w:rsidRPr="006C0D1E">
        <w:rPr>
          <w:rFonts w:eastAsiaTheme="majorEastAsia"/>
          <w:sz w:val="16"/>
        </w:rPr>
        <w:t>steady drip of stories</w:t>
      </w:r>
      <w:r w:rsidRPr="006C0D1E">
        <w:rPr>
          <w:sz w:val="16"/>
        </w:rPr>
        <w:t xml:space="preserve"> detailing the havoc Trump’s tariffs are playing with businesses across the country may stir Congress to stronger action. Even here, however, no one should be holding their breath. With stories replete of</w:t>
      </w:r>
      <w:r w:rsidRPr="006C0D1E">
        <w:rPr>
          <w:rStyle w:val="StyleUnderline"/>
        </w:rPr>
        <w:t xml:space="preserve"> </w:t>
      </w:r>
      <w:r w:rsidRPr="006C0D1E">
        <w:rPr>
          <w:rStyle w:val="Emphasis"/>
          <w:highlight w:val="cyan"/>
        </w:rPr>
        <w:t xml:space="preserve">Trump supporters </w:t>
      </w:r>
      <w:r w:rsidRPr="006C0D1E">
        <w:rPr>
          <w:rStyle w:val="Emphasis"/>
          <w:rFonts w:eastAsiaTheme="majorEastAsia"/>
          <w:highlight w:val="cyan"/>
        </w:rPr>
        <w:t>standing by</w:t>
      </w:r>
      <w:r w:rsidRPr="006C0D1E">
        <w:rPr>
          <w:rStyle w:val="StyleUnderline"/>
          <w:rFonts w:eastAsiaTheme="majorEastAsia"/>
        </w:rPr>
        <w:t xml:space="preserve"> their man</w:t>
      </w:r>
      <w:r w:rsidRPr="006C0D1E">
        <w:rPr>
          <w:rStyle w:val="StyleUnderline"/>
        </w:rPr>
        <w:t xml:space="preserve"> </w:t>
      </w:r>
      <w:r w:rsidRPr="006C0D1E">
        <w:rPr>
          <w:rStyle w:val="StyleUnderline"/>
          <w:highlight w:val="cyan"/>
        </w:rPr>
        <w:t>even after suffering direct impact</w:t>
      </w:r>
      <w:r w:rsidRPr="006C0D1E">
        <w:rPr>
          <w:rStyle w:val="StyleUnderline"/>
        </w:rPr>
        <w:t xml:space="preserve"> from the tariffs</w:t>
      </w:r>
      <w:r w:rsidRPr="006C0D1E">
        <w:rPr>
          <w:sz w:val="16"/>
        </w:rPr>
        <w:t xml:space="preserve">, this appears to be a long shot. Things will have to get worse, it seems, before they get better. This, then, is the summer of discontent for supporters of free trade. As Trump runs amok in search of new windmills to tilt his national security tariffs at, </w:t>
      </w:r>
      <w:r w:rsidRPr="006C0D1E">
        <w:rPr>
          <w:rStyle w:val="StyleUnderline"/>
          <w:highlight w:val="cyan"/>
        </w:rPr>
        <w:t>Republicans</w:t>
      </w:r>
      <w:r w:rsidRPr="006C0D1E">
        <w:rPr>
          <w:rStyle w:val="StyleUnderline"/>
        </w:rPr>
        <w:t xml:space="preserve"> appear </w:t>
      </w:r>
      <w:r w:rsidRPr="006C0D1E">
        <w:rPr>
          <w:rStyle w:val="Emphasis"/>
        </w:rPr>
        <w:t xml:space="preserve">largely </w:t>
      </w:r>
      <w:r w:rsidRPr="006C0D1E">
        <w:rPr>
          <w:rStyle w:val="Emphasis"/>
          <w:highlight w:val="cyan"/>
        </w:rPr>
        <w:t>spineless</w:t>
      </w:r>
      <w:r w:rsidRPr="006C0D1E">
        <w:rPr>
          <w:rStyle w:val="StyleUnderline"/>
          <w:highlight w:val="cyan"/>
        </w:rPr>
        <w:t xml:space="preserve"> in</w:t>
      </w:r>
      <w:r w:rsidRPr="006C0D1E">
        <w:rPr>
          <w:rStyle w:val="StyleUnderline"/>
        </w:rPr>
        <w:t xml:space="preserve"> their </w:t>
      </w:r>
      <w:r w:rsidRPr="006C0D1E">
        <w:rPr>
          <w:rStyle w:val="StyleUnderline"/>
          <w:highlight w:val="cyan"/>
        </w:rPr>
        <w:t>opposition</w:t>
      </w:r>
      <w:r w:rsidRPr="006C0D1E">
        <w:rPr>
          <w:sz w:val="16"/>
        </w:rPr>
        <w:t xml:space="preserve">. Given the influence of protectionist organized labor interests, it also </w:t>
      </w:r>
      <w:r w:rsidRPr="006C0D1E">
        <w:rPr>
          <w:rStyle w:val="StyleUnderline"/>
        </w:rPr>
        <w:t xml:space="preserve">seems </w:t>
      </w:r>
      <w:r w:rsidRPr="006C0D1E">
        <w:rPr>
          <w:rStyle w:val="Emphasis"/>
          <w:highlight w:val="cyan"/>
        </w:rPr>
        <w:t>unlikely</w:t>
      </w:r>
      <w:r w:rsidRPr="006C0D1E">
        <w:rPr>
          <w:rStyle w:val="Emphasis"/>
        </w:rPr>
        <w:t xml:space="preserve"> that </w:t>
      </w:r>
      <w:r w:rsidRPr="006C0D1E">
        <w:rPr>
          <w:rStyle w:val="Emphasis"/>
          <w:highlight w:val="cyan"/>
        </w:rPr>
        <w:t>Democrats</w:t>
      </w:r>
      <w:r w:rsidRPr="006C0D1E">
        <w:rPr>
          <w:rStyle w:val="Emphasis"/>
        </w:rPr>
        <w:t xml:space="preserve"> will </w:t>
      </w:r>
      <w:r w:rsidRPr="006C0D1E">
        <w:rPr>
          <w:rStyle w:val="Emphasis"/>
          <w:highlight w:val="cyan"/>
        </w:rPr>
        <w:t>prioritize</w:t>
      </w:r>
      <w:r w:rsidRPr="006C0D1E">
        <w:rPr>
          <w:rStyle w:val="StyleUnderline"/>
          <w:highlight w:val="cyan"/>
        </w:rPr>
        <w:t xml:space="preserve"> restrictions on</w:t>
      </w:r>
      <w:r w:rsidRPr="006C0D1E">
        <w:rPr>
          <w:rStyle w:val="StyleUnderline"/>
        </w:rPr>
        <w:t xml:space="preserve"> Trump’s </w:t>
      </w:r>
      <w:r w:rsidRPr="006C0D1E">
        <w:rPr>
          <w:rStyle w:val="StyleUnderline"/>
          <w:highlight w:val="cyan"/>
        </w:rPr>
        <w:t xml:space="preserve">trade </w:t>
      </w:r>
      <w:r w:rsidRPr="006C0D1E">
        <w:rPr>
          <w:rStyle w:val="StyleUnderline"/>
          <w:highlight w:val="cyan"/>
        </w:rPr>
        <w:lastRenderedPageBreak/>
        <w:t>recklessness</w:t>
      </w:r>
      <w:r w:rsidRPr="006C0D1E">
        <w:rPr>
          <w:rStyle w:val="StyleUnderline"/>
        </w:rPr>
        <w:t xml:space="preserve"> should they take the reins of Congress next year. </w:t>
      </w:r>
      <w:r w:rsidRPr="006C0D1E">
        <w:rPr>
          <w:sz w:val="16"/>
        </w:rPr>
        <w:t>The current effort to pare back the president’s authority to impose tariffs on national security grounds, while certainly welcome, is likely years too late.</w:t>
      </w:r>
    </w:p>
    <w:p w14:paraId="349B0BA0" w14:textId="77777777" w:rsidR="006F24FE" w:rsidRPr="006C0D1E" w:rsidRDefault="006F24FE" w:rsidP="006F24FE">
      <w:pPr>
        <w:rPr>
          <w:sz w:val="16"/>
        </w:rPr>
      </w:pPr>
    </w:p>
    <w:p w14:paraId="3B19C002" w14:textId="77777777" w:rsidR="006F24FE" w:rsidRPr="006C0D1E" w:rsidRDefault="006F24FE" w:rsidP="006F24FE">
      <w:pPr>
        <w:pStyle w:val="Heading4"/>
        <w:rPr>
          <w:rFonts w:cs="Calibri"/>
        </w:rPr>
      </w:pPr>
      <w:r>
        <w:rPr>
          <w:rFonts w:cs="Calibri"/>
        </w:rPr>
        <w:t>No tariff check – broad coalition of support</w:t>
      </w:r>
    </w:p>
    <w:p w14:paraId="65E7E01F" w14:textId="77777777" w:rsidR="006F24FE" w:rsidRPr="006C0D1E" w:rsidRDefault="006F24FE" w:rsidP="006F24FE">
      <w:pPr>
        <w:rPr>
          <w:rStyle w:val="Style13ptBold"/>
        </w:rPr>
      </w:pPr>
      <w:r>
        <w:rPr>
          <w:rStyle w:val="Style13ptBold"/>
        </w:rPr>
        <w:t>Bade</w:t>
      </w:r>
      <w:r w:rsidRPr="006C0D1E">
        <w:rPr>
          <w:rStyle w:val="Style13ptBold"/>
        </w:rPr>
        <w:t xml:space="preserve"> </w:t>
      </w:r>
      <w:r>
        <w:rPr>
          <w:rStyle w:val="Style13ptBold"/>
        </w:rPr>
        <w:t>24</w:t>
      </w:r>
    </w:p>
    <w:p w14:paraId="0B8DE579" w14:textId="77777777" w:rsidR="006F24FE" w:rsidRPr="00521E1D" w:rsidRDefault="006F24FE" w:rsidP="006F24FE">
      <w:pPr>
        <w:rPr>
          <w:b/>
          <w:bCs/>
          <w:sz w:val="16"/>
        </w:rPr>
      </w:pPr>
      <w:r w:rsidRPr="006C0D1E">
        <w:rPr>
          <w:sz w:val="16"/>
        </w:rPr>
        <w:t>[(</w:t>
      </w:r>
      <w:r>
        <w:rPr>
          <w:sz w:val="16"/>
        </w:rPr>
        <w:t>Gavin</w:t>
      </w:r>
      <w:r w:rsidRPr="006C0D1E">
        <w:rPr>
          <w:sz w:val="16"/>
        </w:rPr>
        <w:t xml:space="preserve">, </w:t>
      </w:r>
      <w:r w:rsidRPr="00521E1D">
        <w:rPr>
          <w:sz w:val="16"/>
        </w:rPr>
        <w:t>reporter covering the administration and Congress’ approach to industrial policy and other trade issues</w:t>
      </w:r>
      <w:r w:rsidRPr="006C0D1E">
        <w:rPr>
          <w:sz w:val="16"/>
        </w:rPr>
        <w:t>.) “</w:t>
      </w:r>
      <w:r w:rsidRPr="00521E1D">
        <w:rPr>
          <w:sz w:val="16"/>
        </w:rPr>
        <w:t>DC slammed Trump’s tariffs. Biden’s decision to keep them draws a very different reaction.</w:t>
      </w:r>
      <w:r w:rsidRPr="006C0D1E">
        <w:rPr>
          <w:sz w:val="16"/>
        </w:rPr>
        <w:t xml:space="preserve">”, </w:t>
      </w:r>
      <w:r>
        <w:rPr>
          <w:sz w:val="16"/>
        </w:rPr>
        <w:t>Politico,</w:t>
      </w:r>
      <w:r w:rsidRPr="006C0D1E">
        <w:rPr>
          <w:sz w:val="16"/>
        </w:rPr>
        <w:t xml:space="preserve"> </w:t>
      </w:r>
      <w:r>
        <w:rPr>
          <w:sz w:val="16"/>
        </w:rPr>
        <w:t>May 15th</w:t>
      </w:r>
      <w:proofErr w:type="gramStart"/>
      <w:r w:rsidRPr="006C0D1E">
        <w:rPr>
          <w:sz w:val="16"/>
        </w:rPr>
        <w:t xml:space="preserve"> </w:t>
      </w:r>
      <w:r>
        <w:rPr>
          <w:sz w:val="16"/>
        </w:rPr>
        <w:t>2024</w:t>
      </w:r>
      <w:proofErr w:type="gramEnd"/>
      <w:r w:rsidRPr="00521E1D">
        <w:t xml:space="preserve"> </w:t>
      </w:r>
      <w:r w:rsidRPr="00521E1D">
        <w:rPr>
          <w:sz w:val="16"/>
        </w:rPr>
        <w:t>https://www.politico.com/news/2024/05/15/biden-tariff-reaction-trump-00158043</w:t>
      </w:r>
      <w:r w:rsidRPr="006C0D1E">
        <w:rPr>
          <w:sz w:val="16"/>
        </w:rPr>
        <w:t>]//LR</w:t>
      </w:r>
    </w:p>
    <w:p w14:paraId="5DA90F1F" w14:textId="77777777" w:rsidR="006F24FE" w:rsidRPr="006C0D1E" w:rsidRDefault="006F24FE" w:rsidP="006F24FE">
      <w:pPr>
        <w:rPr>
          <w:sz w:val="16"/>
        </w:rPr>
      </w:pPr>
    </w:p>
    <w:p w14:paraId="39B612FF" w14:textId="77777777" w:rsidR="006F24FE" w:rsidRPr="006C0D1E" w:rsidRDefault="006F24FE" w:rsidP="006F24FE">
      <w:pPr>
        <w:autoSpaceDE w:val="0"/>
        <w:autoSpaceDN w:val="0"/>
        <w:adjustRightInd w:val="0"/>
        <w:rPr>
          <w:rStyle w:val="StyleUnderline"/>
        </w:rPr>
      </w:pPr>
      <w:r w:rsidRPr="006C0D1E">
        <w:rPr>
          <w:rStyle w:val="StyleUnderline"/>
        </w:rPr>
        <w:t xml:space="preserve">Back in </w:t>
      </w:r>
      <w:r w:rsidRPr="006C0D1E">
        <w:rPr>
          <w:rStyle w:val="StyleUnderline"/>
          <w:highlight w:val="cyan"/>
        </w:rPr>
        <w:t>2018</w:t>
      </w:r>
      <w:r w:rsidRPr="006C0D1E">
        <w:rPr>
          <w:rStyle w:val="StyleUnderline"/>
        </w:rPr>
        <w:t xml:space="preserve">, </w:t>
      </w:r>
      <w:r w:rsidRPr="006C0D1E">
        <w:rPr>
          <w:rStyle w:val="Emphasis"/>
        </w:rPr>
        <w:t xml:space="preserve">lawmakers of </w:t>
      </w:r>
      <w:r w:rsidRPr="006C0D1E">
        <w:rPr>
          <w:rStyle w:val="Emphasis"/>
          <w:highlight w:val="cyan"/>
        </w:rPr>
        <w:t>both parties</w:t>
      </w:r>
      <w:r w:rsidRPr="006C0D1E">
        <w:rPr>
          <w:rStyle w:val="StyleUnderline"/>
          <w:highlight w:val="cyan"/>
        </w:rPr>
        <w:t xml:space="preserve"> greeted</w:t>
      </w:r>
      <w:r w:rsidRPr="006C0D1E">
        <w:rPr>
          <w:rStyle w:val="StyleUnderline"/>
        </w:rPr>
        <w:t xml:space="preserve"> President Donald </w:t>
      </w:r>
      <w:r w:rsidRPr="006C0D1E">
        <w:rPr>
          <w:rStyle w:val="StyleUnderline"/>
          <w:highlight w:val="cyan"/>
        </w:rPr>
        <w:t>Trump’s</w:t>
      </w:r>
      <w:r w:rsidRPr="006C0D1E">
        <w:rPr>
          <w:rStyle w:val="StyleUnderline"/>
        </w:rPr>
        <w:t xml:space="preserve"> decision to slap </w:t>
      </w:r>
      <w:r w:rsidRPr="006C0D1E">
        <w:rPr>
          <w:rStyle w:val="StyleUnderline"/>
          <w:highlight w:val="cyan"/>
        </w:rPr>
        <w:t>tariffs</w:t>
      </w:r>
      <w:r w:rsidRPr="006C0D1E">
        <w:rPr>
          <w:rStyle w:val="StyleUnderline"/>
        </w:rPr>
        <w:t xml:space="preserve"> on Chinese imports </w:t>
      </w:r>
      <w:r w:rsidRPr="006C0D1E">
        <w:rPr>
          <w:rStyle w:val="StyleUnderline"/>
          <w:highlight w:val="cyan"/>
        </w:rPr>
        <w:t>with</w:t>
      </w:r>
      <w:r w:rsidRPr="006C0D1E">
        <w:rPr>
          <w:rStyle w:val="StyleUnderline"/>
        </w:rPr>
        <w:t xml:space="preserve"> </w:t>
      </w:r>
      <w:r w:rsidRPr="006C0D1E">
        <w:rPr>
          <w:rStyle w:val="Emphasis"/>
        </w:rPr>
        <w:t xml:space="preserve">widespread </w:t>
      </w:r>
      <w:r w:rsidRPr="006C0D1E">
        <w:rPr>
          <w:rStyle w:val="Emphasis"/>
          <w:highlight w:val="cyan"/>
        </w:rPr>
        <w:t xml:space="preserve">derision. </w:t>
      </w:r>
      <w:r w:rsidRPr="006C0D1E">
        <w:rPr>
          <w:rStyle w:val="StyleUnderline"/>
          <w:highlight w:val="cyan"/>
        </w:rPr>
        <w:t>Six years later</w:t>
      </w:r>
      <w:r w:rsidRPr="006C0D1E">
        <w:rPr>
          <w:rStyle w:val="StyleUnderline"/>
        </w:rPr>
        <w:t xml:space="preserve">, most members of </w:t>
      </w:r>
      <w:r w:rsidRPr="006C0D1E">
        <w:rPr>
          <w:rStyle w:val="StyleUnderline"/>
          <w:highlight w:val="cyan"/>
        </w:rPr>
        <w:t>Congress</w:t>
      </w:r>
      <w:r w:rsidRPr="006C0D1E">
        <w:rPr>
          <w:rStyle w:val="StyleUnderline"/>
        </w:rPr>
        <w:t xml:space="preserve"> are </w:t>
      </w:r>
      <w:r w:rsidRPr="006C0D1E">
        <w:rPr>
          <w:rStyle w:val="Emphasis"/>
          <w:highlight w:val="cyan"/>
        </w:rPr>
        <w:t>applauding</w:t>
      </w:r>
      <w:r w:rsidRPr="006C0D1E">
        <w:rPr>
          <w:rStyle w:val="Emphasis"/>
        </w:rPr>
        <w:t xml:space="preserve"> President Joe </w:t>
      </w:r>
      <w:r w:rsidRPr="006C0D1E">
        <w:rPr>
          <w:rStyle w:val="Emphasis"/>
          <w:highlight w:val="cyan"/>
        </w:rPr>
        <w:t xml:space="preserve">Biden’s </w:t>
      </w:r>
      <w:r w:rsidRPr="006C0D1E">
        <w:rPr>
          <w:rStyle w:val="Emphasis"/>
        </w:rPr>
        <w:t>extension</w:t>
      </w:r>
      <w:r w:rsidRPr="006C0D1E">
        <w:rPr>
          <w:rStyle w:val="StyleUnderline"/>
        </w:rPr>
        <w:t xml:space="preserve"> — and in some cases, </w:t>
      </w:r>
      <w:r w:rsidRPr="006C0D1E">
        <w:rPr>
          <w:rStyle w:val="StyleUnderline"/>
          <w:highlight w:val="cyan"/>
        </w:rPr>
        <w:t>expansion</w:t>
      </w:r>
      <w:r w:rsidRPr="006C0D1E">
        <w:rPr>
          <w:rStyle w:val="StyleUnderline"/>
        </w:rPr>
        <w:t xml:space="preserve"> — </w:t>
      </w:r>
      <w:r w:rsidRPr="006C0D1E">
        <w:rPr>
          <w:rStyle w:val="StyleUnderline"/>
          <w:highlight w:val="cyan"/>
        </w:rPr>
        <w:t>of</w:t>
      </w:r>
      <w:r w:rsidRPr="006C0D1E">
        <w:rPr>
          <w:rStyle w:val="StyleUnderline"/>
        </w:rPr>
        <w:t xml:space="preserve"> those </w:t>
      </w:r>
      <w:r w:rsidRPr="006C0D1E">
        <w:rPr>
          <w:rStyle w:val="StyleUnderline"/>
          <w:highlight w:val="cyan"/>
        </w:rPr>
        <w:t>tariffs</w:t>
      </w:r>
      <w:r w:rsidRPr="006C0D1E">
        <w:rPr>
          <w:rStyle w:val="StyleUnderline"/>
        </w:rPr>
        <w:t xml:space="preserve">, if not </w:t>
      </w:r>
      <w:r w:rsidRPr="006C0D1E">
        <w:rPr>
          <w:rStyle w:val="StyleUnderline"/>
          <w:highlight w:val="cyan"/>
        </w:rPr>
        <w:t>calling</w:t>
      </w:r>
      <w:r w:rsidRPr="006C0D1E">
        <w:rPr>
          <w:rStyle w:val="StyleUnderline"/>
        </w:rPr>
        <w:t xml:space="preserve"> for him </w:t>
      </w:r>
      <w:r w:rsidRPr="006C0D1E">
        <w:rPr>
          <w:rStyle w:val="StyleUnderline"/>
          <w:highlight w:val="cyan"/>
        </w:rPr>
        <w:t>to go</w:t>
      </w:r>
      <w:r w:rsidRPr="006C0D1E">
        <w:rPr>
          <w:rStyle w:val="StyleUnderline"/>
        </w:rPr>
        <w:t xml:space="preserve"> </w:t>
      </w:r>
      <w:r w:rsidRPr="006C0D1E">
        <w:rPr>
          <w:rStyle w:val="Emphasis"/>
        </w:rPr>
        <w:t xml:space="preserve">even </w:t>
      </w:r>
      <w:r w:rsidRPr="006C0D1E">
        <w:rPr>
          <w:rStyle w:val="Emphasis"/>
          <w:highlight w:val="cyan"/>
        </w:rPr>
        <w:t>further</w:t>
      </w:r>
      <w:r w:rsidRPr="006C0D1E">
        <w:rPr>
          <w:rStyle w:val="StyleUnderline"/>
        </w:rPr>
        <w:t>.</w:t>
      </w:r>
      <w:r>
        <w:rPr>
          <w:rStyle w:val="StyleUnderline"/>
        </w:rPr>
        <w:t xml:space="preserve"> </w:t>
      </w:r>
      <w:r w:rsidRPr="006C0D1E">
        <w:rPr>
          <w:sz w:val="16"/>
          <w:szCs w:val="26"/>
          <w14:ligatures w14:val="standardContextual"/>
        </w:rPr>
        <w:t xml:space="preserve">The contrasting </w:t>
      </w:r>
      <w:proofErr w:type="gramStart"/>
      <w:r w:rsidRPr="006C0D1E">
        <w:rPr>
          <w:sz w:val="16"/>
          <w:szCs w:val="26"/>
          <w14:ligatures w14:val="standardContextual"/>
        </w:rPr>
        <w:t>reactions</w:t>
      </w:r>
      <w:proofErr w:type="gramEnd"/>
      <w:r w:rsidRPr="006C0D1E">
        <w:rPr>
          <w:sz w:val="16"/>
          <w:szCs w:val="26"/>
          <w14:ligatures w14:val="standardContextual"/>
        </w:rPr>
        <w:t xml:space="preserve"> to similar policy moves just a few years apart is yet another </w:t>
      </w:r>
      <w:r w:rsidRPr="006C0D1E">
        <w:rPr>
          <w:rStyle w:val="StyleUnderline"/>
        </w:rPr>
        <w:t xml:space="preserve">reminder of </w:t>
      </w:r>
      <w:r w:rsidRPr="006C0D1E">
        <w:rPr>
          <w:rStyle w:val="Emphasis"/>
        </w:rPr>
        <w:t>just how much</w:t>
      </w:r>
      <w:r w:rsidRPr="006C0D1E">
        <w:rPr>
          <w:rStyle w:val="StyleUnderline"/>
        </w:rPr>
        <w:t xml:space="preserve"> the U.S. political </w:t>
      </w:r>
      <w:r w:rsidRPr="006C0D1E">
        <w:rPr>
          <w:rStyle w:val="StyleUnderline"/>
          <w:highlight w:val="cyan"/>
        </w:rPr>
        <w:t>consensus</w:t>
      </w:r>
      <w:r w:rsidRPr="006C0D1E">
        <w:rPr>
          <w:rStyle w:val="StyleUnderline"/>
        </w:rPr>
        <w:t xml:space="preserve"> has </w:t>
      </w:r>
      <w:r w:rsidRPr="006C0D1E">
        <w:rPr>
          <w:rStyle w:val="StyleUnderline"/>
          <w:highlight w:val="cyan"/>
        </w:rPr>
        <w:t>shifted against free trade</w:t>
      </w:r>
      <w:r w:rsidRPr="006C0D1E">
        <w:rPr>
          <w:sz w:val="16"/>
          <w:szCs w:val="26"/>
          <w14:ligatures w14:val="standardContextual"/>
        </w:rPr>
        <w:t>. And it bodes ill for those hoping Washington will be more open to negotiating new trade deals and cutting tariffs after the 2024 election.</w:t>
      </w:r>
      <w:r>
        <w:rPr>
          <w:sz w:val="16"/>
          <w:szCs w:val="26"/>
          <w14:ligatures w14:val="standardContextual"/>
        </w:rPr>
        <w:t xml:space="preserve"> </w:t>
      </w:r>
      <w:r w:rsidRPr="006C0D1E">
        <w:rPr>
          <w:sz w:val="16"/>
          <w:szCs w:val="26"/>
          <w14:ligatures w14:val="standardContextual"/>
        </w:rPr>
        <w:t xml:space="preserve">“It’s a terrible, unfortunate </w:t>
      </w:r>
      <w:r w:rsidRPr="006C0D1E">
        <w:rPr>
          <w:rStyle w:val="StyleUnderline"/>
        </w:rPr>
        <w:t>movement towards protectionism</w:t>
      </w:r>
      <w:r w:rsidRPr="006C0D1E">
        <w:rPr>
          <w:sz w:val="16"/>
          <w:szCs w:val="26"/>
          <w14:ligatures w14:val="standardContextual"/>
        </w:rPr>
        <w:t>,” Sen.</w:t>
      </w:r>
      <w:r>
        <w:rPr>
          <w:sz w:val="16"/>
          <w:szCs w:val="26"/>
          <w14:ligatures w14:val="standardContextual"/>
        </w:rPr>
        <w:t xml:space="preserve"> </w:t>
      </w:r>
      <w:r w:rsidRPr="006C0D1E">
        <w:rPr>
          <w:sz w:val="16"/>
          <w:szCs w:val="26"/>
          <w14:ligatures w14:val="standardContextual"/>
        </w:rPr>
        <w:t>Chuck Grassley</w:t>
      </w:r>
      <w:r>
        <w:rPr>
          <w:sz w:val="16"/>
          <w:szCs w:val="26"/>
          <w14:ligatures w14:val="standardContextual"/>
        </w:rPr>
        <w:t xml:space="preserve"> </w:t>
      </w:r>
      <w:r w:rsidRPr="006C0D1E">
        <w:rPr>
          <w:sz w:val="16"/>
          <w:szCs w:val="26"/>
          <w14:ligatures w14:val="standardContextual"/>
        </w:rPr>
        <w:t>(R-Iowa), one of the few lawmakers to critique Biden’s move, told POLITICO when asked why Washington’s reaction has been so different this time around.</w:t>
      </w:r>
      <w:r>
        <w:rPr>
          <w:sz w:val="16"/>
          <w:szCs w:val="26"/>
          <w14:ligatures w14:val="standardContextual"/>
        </w:rPr>
        <w:t xml:space="preserve"> </w:t>
      </w:r>
      <w:r w:rsidRPr="006C0D1E">
        <w:rPr>
          <w:sz w:val="16"/>
          <w:szCs w:val="26"/>
          <w14:ligatures w14:val="standardContextual"/>
        </w:rPr>
        <w:t xml:space="preserve">Besides Grassley, </w:t>
      </w:r>
      <w:r w:rsidRPr="006C0D1E">
        <w:rPr>
          <w:rStyle w:val="StyleUnderline"/>
        </w:rPr>
        <w:t xml:space="preserve">free trade </w:t>
      </w:r>
      <w:r w:rsidRPr="006C0D1E">
        <w:rPr>
          <w:rStyle w:val="StyleUnderline"/>
          <w:highlight w:val="cyan"/>
        </w:rPr>
        <w:t>advocates</w:t>
      </w:r>
      <w:r w:rsidRPr="006C0D1E">
        <w:rPr>
          <w:rStyle w:val="StyleUnderline"/>
        </w:rPr>
        <w:t xml:space="preserve"> have </w:t>
      </w:r>
      <w:r w:rsidRPr="006C0D1E">
        <w:rPr>
          <w:rStyle w:val="Emphasis"/>
          <w:highlight w:val="cyan"/>
        </w:rPr>
        <w:t>remained</w:t>
      </w:r>
      <w:r w:rsidRPr="006C0D1E">
        <w:rPr>
          <w:rStyle w:val="Emphasis"/>
        </w:rPr>
        <w:t xml:space="preserve"> largely </w:t>
      </w:r>
      <w:r w:rsidRPr="006C0D1E">
        <w:rPr>
          <w:rStyle w:val="Emphasis"/>
          <w:highlight w:val="cyan"/>
        </w:rPr>
        <w:t>silent</w:t>
      </w:r>
      <w:r w:rsidRPr="006C0D1E">
        <w:rPr>
          <w:sz w:val="16"/>
          <w:szCs w:val="26"/>
          <w14:ligatures w14:val="standardContextual"/>
        </w:rPr>
        <w:t xml:space="preserve">. Far more typical was the response from </w:t>
      </w:r>
      <w:r w:rsidRPr="006C0D1E">
        <w:rPr>
          <w:rStyle w:val="StyleUnderline"/>
        </w:rPr>
        <w:t xml:space="preserve">Michigan </w:t>
      </w:r>
      <w:r w:rsidRPr="006C0D1E">
        <w:rPr>
          <w:rStyle w:val="StyleUnderline"/>
          <w:highlight w:val="cyan"/>
        </w:rPr>
        <w:t>Republican</w:t>
      </w:r>
      <w:r w:rsidRPr="006C0D1E">
        <w:rPr>
          <w:rStyle w:val="StyleUnderline"/>
        </w:rPr>
        <w:t xml:space="preserve"> Rep.</w:t>
      </w:r>
      <w:r>
        <w:rPr>
          <w:rStyle w:val="StyleUnderline"/>
        </w:rPr>
        <w:t xml:space="preserve"> </w:t>
      </w:r>
      <w:r w:rsidRPr="006C0D1E">
        <w:rPr>
          <w:rStyle w:val="StyleUnderline"/>
        </w:rPr>
        <w:t xml:space="preserve">John </w:t>
      </w:r>
      <w:proofErr w:type="spellStart"/>
      <w:r w:rsidRPr="006C0D1E">
        <w:rPr>
          <w:rStyle w:val="StyleUnderline"/>
          <w:highlight w:val="cyan"/>
        </w:rPr>
        <w:t>Moolenaar</w:t>
      </w:r>
      <w:proofErr w:type="spellEnd"/>
      <w:r w:rsidRPr="006C0D1E">
        <w:rPr>
          <w:rStyle w:val="StyleUnderline"/>
        </w:rPr>
        <w:t xml:space="preserve">, the new </w:t>
      </w:r>
      <w:r w:rsidRPr="006C0D1E">
        <w:rPr>
          <w:rStyle w:val="StyleUnderline"/>
          <w:highlight w:val="cyan"/>
        </w:rPr>
        <w:t>chair of</w:t>
      </w:r>
      <w:r w:rsidRPr="006C0D1E">
        <w:rPr>
          <w:rStyle w:val="StyleUnderline"/>
        </w:rPr>
        <w:t xml:space="preserve"> the House Select </w:t>
      </w:r>
      <w:r w:rsidRPr="006C0D1E">
        <w:rPr>
          <w:rStyle w:val="StyleUnderline"/>
          <w:highlight w:val="cyan"/>
        </w:rPr>
        <w:t>Committee on China</w:t>
      </w:r>
      <w:r w:rsidRPr="006C0D1E">
        <w:rPr>
          <w:rStyle w:val="StyleUnderline"/>
        </w:rPr>
        <w:t xml:space="preserve">, who </w:t>
      </w:r>
      <w:r w:rsidRPr="006C0D1E">
        <w:rPr>
          <w:rStyle w:val="StyleUnderline"/>
          <w:highlight w:val="cyan"/>
        </w:rPr>
        <w:t>called</w:t>
      </w:r>
      <w:r w:rsidRPr="006C0D1E">
        <w:rPr>
          <w:rStyle w:val="StyleUnderline"/>
        </w:rPr>
        <w:t xml:space="preserve"> Biden’s </w:t>
      </w:r>
      <w:r w:rsidRPr="006C0D1E">
        <w:rPr>
          <w:rStyle w:val="StyleUnderline"/>
          <w:highlight w:val="cyan"/>
        </w:rPr>
        <w:t>move “overdue</w:t>
      </w:r>
      <w:r w:rsidRPr="006C0D1E">
        <w:rPr>
          <w:rStyle w:val="StyleUnderline"/>
        </w:rPr>
        <w:t>.”</w:t>
      </w:r>
      <w:r>
        <w:rPr>
          <w:sz w:val="16"/>
          <w:szCs w:val="26"/>
          <w14:ligatures w14:val="standardContextual"/>
        </w:rPr>
        <w:t xml:space="preserve"> </w:t>
      </w:r>
      <w:r w:rsidRPr="006C0D1E">
        <w:rPr>
          <w:sz w:val="16"/>
          <w:szCs w:val="26"/>
          <w14:ligatures w14:val="standardContextual"/>
        </w:rPr>
        <w:t xml:space="preserve">“Congress and the Administration must be ready to work in a bipartisan manner to strengthen our economy while supporting American farmers and workers who face retaliation from the [Chinese Communist Party],” </w:t>
      </w:r>
      <w:proofErr w:type="spellStart"/>
      <w:r w:rsidRPr="006C0D1E">
        <w:rPr>
          <w:sz w:val="16"/>
          <w:szCs w:val="26"/>
          <w14:ligatures w14:val="standardContextual"/>
        </w:rPr>
        <w:t>Moolenaar</w:t>
      </w:r>
      <w:proofErr w:type="spellEnd"/>
      <w:r w:rsidRPr="006C0D1E">
        <w:rPr>
          <w:sz w:val="16"/>
          <w:szCs w:val="26"/>
          <w14:ligatures w14:val="standardContextual"/>
        </w:rPr>
        <w:t xml:space="preserve"> said in a statement.</w:t>
      </w:r>
      <w:r>
        <w:rPr>
          <w:sz w:val="16"/>
          <w:szCs w:val="26"/>
          <w14:ligatures w14:val="standardContextual"/>
        </w:rPr>
        <w:t xml:space="preserve"> </w:t>
      </w:r>
      <w:r w:rsidRPr="006C0D1E">
        <w:rPr>
          <w:rStyle w:val="StyleUnderline"/>
          <w:highlight w:val="cyan"/>
        </w:rPr>
        <w:t>Biden</w:t>
      </w:r>
      <w:r w:rsidRPr="006C0D1E">
        <w:rPr>
          <w:rStyle w:val="StyleUnderline"/>
        </w:rPr>
        <w:t xml:space="preserve">’s administration spent much of his first term </w:t>
      </w:r>
      <w:r w:rsidRPr="006C0D1E">
        <w:rPr>
          <w:rStyle w:val="Emphasis"/>
          <w:highlight w:val="cyan"/>
        </w:rPr>
        <w:t xml:space="preserve">debating what to do </w:t>
      </w:r>
      <w:r w:rsidRPr="006C0D1E">
        <w:rPr>
          <w:rStyle w:val="Emphasis"/>
        </w:rPr>
        <w:t>with the duties</w:t>
      </w:r>
      <w:r w:rsidRPr="006C0D1E">
        <w:rPr>
          <w:rStyle w:val="StyleUnderline"/>
        </w:rPr>
        <w:t xml:space="preserve"> Trump put on more than $300 billion worth of Chinese imports, before finally </w:t>
      </w:r>
      <w:r w:rsidRPr="006C0D1E">
        <w:rPr>
          <w:rStyle w:val="StyleUnderline"/>
          <w:highlight w:val="cyan"/>
        </w:rPr>
        <w:t>announcing</w:t>
      </w:r>
      <w:r w:rsidRPr="006C0D1E">
        <w:rPr>
          <w:rStyle w:val="StyleUnderline"/>
        </w:rPr>
        <w:t xml:space="preserve"> Tuesday that he will </w:t>
      </w:r>
      <w:r w:rsidRPr="006C0D1E">
        <w:rPr>
          <w:rStyle w:val="StyleUnderline"/>
          <w:highlight w:val="cyan"/>
        </w:rPr>
        <w:t>increase Trump</w:t>
      </w:r>
      <w:r w:rsidRPr="006C0D1E">
        <w:rPr>
          <w:rStyle w:val="StyleUnderline"/>
        </w:rPr>
        <w:t xml:space="preserve">-era </w:t>
      </w:r>
      <w:r w:rsidRPr="006C0D1E">
        <w:rPr>
          <w:rStyle w:val="StyleUnderline"/>
          <w:highlight w:val="cyan"/>
        </w:rPr>
        <w:t>duties on steel</w:t>
      </w:r>
      <w:r w:rsidRPr="006C0D1E">
        <w:rPr>
          <w:rStyle w:val="StyleUnderline"/>
        </w:rPr>
        <w:t xml:space="preserve">, </w:t>
      </w:r>
      <w:r w:rsidRPr="006C0D1E">
        <w:rPr>
          <w:rStyle w:val="StyleUnderline"/>
          <w:highlight w:val="cyan"/>
        </w:rPr>
        <w:t>aluminum and clean energy</w:t>
      </w:r>
      <w:r w:rsidRPr="006C0D1E">
        <w:rPr>
          <w:rStyle w:val="StyleUnderline"/>
        </w:rPr>
        <w:t xml:space="preserve"> products from China, including </w:t>
      </w:r>
      <w:r w:rsidRPr="006C0D1E">
        <w:rPr>
          <w:rStyle w:val="StyleUnderline"/>
          <w:highlight w:val="cyan"/>
        </w:rPr>
        <w:t>quadrupling tariffs on e</w:t>
      </w:r>
      <w:r w:rsidRPr="006C0D1E">
        <w:rPr>
          <w:rStyle w:val="StyleUnderline"/>
        </w:rPr>
        <w:t xml:space="preserve">lectric </w:t>
      </w:r>
      <w:r w:rsidRPr="006C0D1E">
        <w:rPr>
          <w:rStyle w:val="StyleUnderline"/>
          <w:highlight w:val="cyan"/>
        </w:rPr>
        <w:t>v</w:t>
      </w:r>
      <w:r w:rsidRPr="006C0D1E">
        <w:rPr>
          <w:rStyle w:val="StyleUnderline"/>
        </w:rPr>
        <w:t>ehicle</w:t>
      </w:r>
      <w:r w:rsidRPr="006C0D1E">
        <w:rPr>
          <w:rStyle w:val="StyleUnderline"/>
          <w:highlight w:val="cyan"/>
        </w:rPr>
        <w:t>s</w:t>
      </w:r>
      <w:r w:rsidRPr="006C0D1E">
        <w:rPr>
          <w:rStyle w:val="StyleUnderline"/>
        </w:rPr>
        <w:t xml:space="preserve">, while </w:t>
      </w:r>
      <w:r w:rsidRPr="006C0D1E">
        <w:rPr>
          <w:rStyle w:val="Emphasis"/>
          <w:highlight w:val="cyan"/>
        </w:rPr>
        <w:t>keeping</w:t>
      </w:r>
      <w:r w:rsidRPr="006C0D1E">
        <w:rPr>
          <w:rStyle w:val="Emphasis"/>
        </w:rPr>
        <w:t xml:space="preserve"> the </w:t>
      </w:r>
      <w:r w:rsidRPr="006C0D1E">
        <w:rPr>
          <w:rStyle w:val="Emphasis"/>
          <w:highlight w:val="cyan"/>
        </w:rPr>
        <w:t>rest</w:t>
      </w:r>
      <w:r w:rsidRPr="006C0D1E">
        <w:rPr>
          <w:rStyle w:val="Emphasis"/>
        </w:rPr>
        <w:t xml:space="preserve"> in place.</w:t>
      </w:r>
      <w:r>
        <w:rPr>
          <w:rStyle w:val="Emphasis"/>
        </w:rPr>
        <w:t xml:space="preserve"> </w:t>
      </w:r>
      <w:r w:rsidRPr="006C0D1E">
        <w:rPr>
          <w:sz w:val="16"/>
          <w:szCs w:val="26"/>
          <w14:ligatures w14:val="standardContextual"/>
        </w:rPr>
        <w:t xml:space="preserve">The move, which Biden and his aides had telegraphed in remarks earlier this spring, was </w:t>
      </w:r>
      <w:r w:rsidRPr="006C0D1E">
        <w:rPr>
          <w:rStyle w:val="StyleUnderline"/>
        </w:rPr>
        <w:t>promptly condemned by leading trade groups</w:t>
      </w:r>
      <w:r w:rsidRPr="006C0D1E">
        <w:rPr>
          <w:sz w:val="16"/>
          <w:szCs w:val="26"/>
          <w14:ligatures w14:val="standardContextual"/>
        </w:rPr>
        <w:t>, including those representing the U.S. tech industry and large importing corporations.</w:t>
      </w:r>
      <w:r>
        <w:rPr>
          <w:sz w:val="16"/>
          <w:szCs w:val="26"/>
          <w14:ligatures w14:val="standardContextual"/>
        </w:rPr>
        <w:t xml:space="preserve"> </w:t>
      </w:r>
      <w:r w:rsidRPr="006C0D1E">
        <w:rPr>
          <w:sz w:val="16"/>
          <w:szCs w:val="26"/>
          <w14:ligatures w14:val="standardContextual"/>
        </w:rPr>
        <w:t xml:space="preserve">But they </w:t>
      </w:r>
      <w:r w:rsidRPr="006C0D1E">
        <w:rPr>
          <w:rStyle w:val="Emphasis"/>
          <w:highlight w:val="cyan"/>
        </w:rPr>
        <w:t>barely</w:t>
      </w:r>
      <w:r w:rsidRPr="006C0D1E">
        <w:rPr>
          <w:rStyle w:val="Emphasis"/>
        </w:rPr>
        <w:t xml:space="preserve"> elicited </w:t>
      </w:r>
      <w:r w:rsidRPr="006C0D1E">
        <w:rPr>
          <w:rStyle w:val="Emphasis"/>
          <w:highlight w:val="cyan"/>
        </w:rPr>
        <w:t>a peep</w:t>
      </w:r>
      <w:r w:rsidRPr="006C0D1E">
        <w:rPr>
          <w:rStyle w:val="StyleUnderline"/>
          <w:highlight w:val="cyan"/>
        </w:rPr>
        <w:t xml:space="preserve"> from free traders</w:t>
      </w:r>
      <w:r w:rsidRPr="006C0D1E">
        <w:rPr>
          <w:rStyle w:val="StyleUnderline"/>
        </w:rPr>
        <w:t xml:space="preserve"> in Congress, a dwindling population in recent years.</w:t>
      </w:r>
      <w:r w:rsidRPr="006C0D1E">
        <w:rPr>
          <w:sz w:val="16"/>
          <w:szCs w:val="26"/>
          <w14:ligatures w14:val="standardContextual"/>
        </w:rPr>
        <w:t xml:space="preserve"> Grassley, a 90-year-old with few reelection concerns, was one of the only lawmakers to slam Biden on tariffs, saying he was making an “election year-decision that risks serious retaliation against American producers — especially agriculture, as we’ve seen before.”</w:t>
      </w:r>
      <w:r>
        <w:rPr>
          <w:sz w:val="16"/>
          <w:szCs w:val="26"/>
          <w14:ligatures w14:val="standardContextual"/>
        </w:rPr>
        <w:t xml:space="preserve"> </w:t>
      </w:r>
      <w:r w:rsidRPr="006C0D1E">
        <w:rPr>
          <w:sz w:val="16"/>
          <w:szCs w:val="26"/>
          <w14:ligatures w14:val="standardContextual"/>
        </w:rPr>
        <w:t xml:space="preserve">That </w:t>
      </w:r>
      <w:r w:rsidRPr="006C0D1E">
        <w:rPr>
          <w:rStyle w:val="StyleUnderline"/>
        </w:rPr>
        <w:t xml:space="preserve">used to be a mainstream position in the </w:t>
      </w:r>
      <w:r w:rsidRPr="006C0D1E">
        <w:rPr>
          <w:rStyle w:val="StyleUnderline"/>
          <w:highlight w:val="cyan"/>
        </w:rPr>
        <w:t>GOP</w:t>
      </w:r>
      <w:r w:rsidRPr="006C0D1E">
        <w:rPr>
          <w:rStyle w:val="StyleUnderline"/>
        </w:rPr>
        <w:t>, which for much of the past 40 years defined itself as pro-business and pro-free trade.</w:t>
      </w:r>
      <w:r w:rsidRPr="006C0D1E">
        <w:rPr>
          <w:sz w:val="16"/>
          <w:szCs w:val="26"/>
          <w14:ligatures w14:val="standardContextual"/>
        </w:rPr>
        <w:t xml:space="preserve"> But Grassley, the most senior member of the Senate, is </w:t>
      </w:r>
      <w:r w:rsidRPr="006C0D1E">
        <w:rPr>
          <w:rStyle w:val="StyleUnderline"/>
        </w:rPr>
        <w:t xml:space="preserve">increasingly an outlier in his party, which has grown </w:t>
      </w:r>
      <w:r w:rsidRPr="006C0D1E">
        <w:rPr>
          <w:rStyle w:val="StyleUnderline"/>
          <w:highlight w:val="cyan"/>
        </w:rPr>
        <w:t xml:space="preserve">far more </w:t>
      </w:r>
      <w:r w:rsidRPr="006C0D1E">
        <w:rPr>
          <w:rStyle w:val="Emphasis"/>
          <w:highlight w:val="cyan"/>
        </w:rPr>
        <w:t>populist and protectionist</w:t>
      </w:r>
      <w:r w:rsidRPr="006C0D1E">
        <w:rPr>
          <w:rStyle w:val="StyleUnderline"/>
        </w:rPr>
        <w:t xml:space="preserve"> in the wake of Trump’s 2016 presidential victory.</w:t>
      </w:r>
      <w:r>
        <w:rPr>
          <w:rStyle w:val="StyleUnderline"/>
        </w:rPr>
        <w:t xml:space="preserve"> </w:t>
      </w:r>
      <w:r w:rsidRPr="006C0D1E">
        <w:rPr>
          <w:sz w:val="16"/>
          <w:szCs w:val="26"/>
          <w14:ligatures w14:val="standardContextual"/>
        </w:rPr>
        <w:t xml:space="preserve">In that sense, they’ve </w:t>
      </w:r>
      <w:r w:rsidRPr="006C0D1E">
        <w:rPr>
          <w:rStyle w:val="Emphasis"/>
          <w:highlight w:val="cyan"/>
        </w:rPr>
        <w:t>converged with</w:t>
      </w:r>
      <w:r w:rsidRPr="006C0D1E">
        <w:rPr>
          <w:rStyle w:val="Emphasis"/>
        </w:rPr>
        <w:t xml:space="preserve"> the American </w:t>
      </w:r>
      <w:r w:rsidRPr="006C0D1E">
        <w:rPr>
          <w:rStyle w:val="Emphasis"/>
          <w:highlight w:val="cyan"/>
        </w:rPr>
        <w:t>left</w:t>
      </w:r>
      <w:r w:rsidRPr="006C0D1E">
        <w:rPr>
          <w:rStyle w:val="StyleUnderline"/>
        </w:rPr>
        <w:t xml:space="preserve">, which has long criticized free trade as boosting big corporations at the expense of workers. The </w:t>
      </w:r>
      <w:r w:rsidRPr="006C0D1E">
        <w:rPr>
          <w:rStyle w:val="StyleUnderline"/>
          <w:highlight w:val="cyan"/>
        </w:rPr>
        <w:t>Dem</w:t>
      </w:r>
      <w:r w:rsidRPr="006C0D1E">
        <w:rPr>
          <w:rStyle w:val="StyleUnderline"/>
        </w:rPr>
        <w:t xml:space="preserve">ocratic party’s </w:t>
      </w:r>
      <w:r w:rsidRPr="006C0D1E">
        <w:rPr>
          <w:rStyle w:val="StyleUnderline"/>
          <w:highlight w:val="cyan"/>
        </w:rPr>
        <w:t>center of gravity</w:t>
      </w:r>
      <w:r w:rsidRPr="006C0D1E">
        <w:rPr>
          <w:rStyle w:val="StyleUnderline"/>
        </w:rPr>
        <w:t xml:space="preserve"> has increasingly </w:t>
      </w:r>
      <w:r w:rsidRPr="006C0D1E">
        <w:rPr>
          <w:rStyle w:val="StyleUnderline"/>
          <w:highlight w:val="cyan"/>
        </w:rPr>
        <w:t>moved</w:t>
      </w:r>
      <w:r w:rsidRPr="006C0D1E">
        <w:rPr>
          <w:rStyle w:val="StyleUnderline"/>
        </w:rPr>
        <w:t xml:space="preserve"> in that direction, as well, with </w:t>
      </w:r>
      <w:r w:rsidRPr="006C0D1E">
        <w:rPr>
          <w:rStyle w:val="StyleUnderline"/>
          <w:highlight w:val="cyan"/>
        </w:rPr>
        <w:t>Biden taking</w:t>
      </w:r>
      <w:r w:rsidRPr="006C0D1E">
        <w:rPr>
          <w:rStyle w:val="StyleUnderline"/>
        </w:rPr>
        <w:t xml:space="preserve"> </w:t>
      </w:r>
      <w:proofErr w:type="gramStart"/>
      <w:r w:rsidRPr="006C0D1E">
        <w:rPr>
          <w:rStyle w:val="StyleUnderline"/>
        </w:rPr>
        <w:t>a number of</w:t>
      </w:r>
      <w:proofErr w:type="gramEnd"/>
      <w:r w:rsidRPr="006C0D1E">
        <w:rPr>
          <w:rStyle w:val="StyleUnderline"/>
        </w:rPr>
        <w:t xml:space="preserve"> trade </w:t>
      </w:r>
      <w:r w:rsidRPr="006C0D1E">
        <w:rPr>
          <w:rStyle w:val="StyleUnderline"/>
          <w:highlight w:val="cyan"/>
        </w:rPr>
        <w:t>cues from</w:t>
      </w:r>
      <w:r w:rsidRPr="006C0D1E">
        <w:rPr>
          <w:rStyle w:val="StyleUnderline"/>
        </w:rPr>
        <w:t xml:space="preserve"> lawmakers like Sens.</w:t>
      </w:r>
      <w:r>
        <w:rPr>
          <w:rStyle w:val="StyleUnderline"/>
        </w:rPr>
        <w:t xml:space="preserve"> </w:t>
      </w:r>
      <w:r w:rsidRPr="006C0D1E">
        <w:rPr>
          <w:rStyle w:val="StyleUnderline"/>
        </w:rPr>
        <w:t xml:space="preserve">Sherrod </w:t>
      </w:r>
      <w:r w:rsidRPr="006C0D1E">
        <w:rPr>
          <w:rStyle w:val="StyleUnderline"/>
          <w:highlight w:val="cyan"/>
        </w:rPr>
        <w:t>Brown</w:t>
      </w:r>
      <w:r>
        <w:rPr>
          <w:rStyle w:val="StyleUnderline"/>
        </w:rPr>
        <w:t xml:space="preserve"> </w:t>
      </w:r>
      <w:r w:rsidRPr="006C0D1E">
        <w:rPr>
          <w:rStyle w:val="StyleUnderline"/>
        </w:rPr>
        <w:t>(Ohio),</w:t>
      </w:r>
      <w:r>
        <w:rPr>
          <w:rStyle w:val="StyleUnderline"/>
        </w:rPr>
        <w:t xml:space="preserve"> </w:t>
      </w:r>
      <w:r w:rsidRPr="006C0D1E">
        <w:rPr>
          <w:rStyle w:val="StyleUnderline"/>
        </w:rPr>
        <w:t xml:space="preserve">Bob </w:t>
      </w:r>
      <w:r w:rsidRPr="006C0D1E">
        <w:rPr>
          <w:rStyle w:val="StyleUnderline"/>
          <w:highlight w:val="cyan"/>
        </w:rPr>
        <w:t>Casey</w:t>
      </w:r>
      <w:r>
        <w:rPr>
          <w:rStyle w:val="StyleUnderline"/>
        </w:rPr>
        <w:t xml:space="preserve"> </w:t>
      </w:r>
      <w:r w:rsidRPr="006C0D1E">
        <w:rPr>
          <w:rStyle w:val="StyleUnderline"/>
        </w:rPr>
        <w:t>(Pa.) and</w:t>
      </w:r>
      <w:r>
        <w:rPr>
          <w:rStyle w:val="StyleUnderline"/>
        </w:rPr>
        <w:t xml:space="preserve"> </w:t>
      </w:r>
      <w:r w:rsidRPr="006C0D1E">
        <w:rPr>
          <w:rStyle w:val="StyleUnderline"/>
        </w:rPr>
        <w:t xml:space="preserve">Tammy </w:t>
      </w:r>
      <w:r w:rsidRPr="006C0D1E">
        <w:rPr>
          <w:rStyle w:val="StyleUnderline"/>
          <w:highlight w:val="cyan"/>
        </w:rPr>
        <w:t>Baldwin</w:t>
      </w:r>
      <w:r>
        <w:rPr>
          <w:rStyle w:val="StyleUnderline"/>
        </w:rPr>
        <w:t xml:space="preserve"> </w:t>
      </w:r>
      <w:r w:rsidRPr="006C0D1E">
        <w:rPr>
          <w:rStyle w:val="StyleUnderline"/>
        </w:rPr>
        <w:t xml:space="preserve">(Wis.) who are </w:t>
      </w:r>
      <w:r w:rsidRPr="006C0D1E">
        <w:rPr>
          <w:rStyle w:val="Emphasis"/>
          <w:highlight w:val="cyan"/>
        </w:rPr>
        <w:t>up for reelection</w:t>
      </w:r>
      <w:r w:rsidRPr="006C0D1E">
        <w:rPr>
          <w:rStyle w:val="StyleUnderline"/>
        </w:rPr>
        <w:t xml:space="preserve"> this year and </w:t>
      </w:r>
      <w:r w:rsidRPr="006C0D1E">
        <w:rPr>
          <w:rStyle w:val="StyleUnderline"/>
          <w:highlight w:val="cyan"/>
        </w:rPr>
        <w:t>pushed</w:t>
      </w:r>
      <w:r w:rsidRPr="006C0D1E">
        <w:rPr>
          <w:rStyle w:val="StyleUnderline"/>
        </w:rPr>
        <w:t xml:space="preserve"> Biden this month </w:t>
      </w:r>
      <w:r w:rsidRPr="006C0D1E">
        <w:rPr>
          <w:rStyle w:val="StyleUnderline"/>
          <w:highlight w:val="cyan"/>
        </w:rPr>
        <w:t>to increase</w:t>
      </w:r>
      <w:r w:rsidRPr="006C0D1E">
        <w:rPr>
          <w:rStyle w:val="StyleUnderline"/>
        </w:rPr>
        <w:t xml:space="preserve"> the tariffs on China.</w:t>
      </w:r>
      <w:r>
        <w:rPr>
          <w:sz w:val="16"/>
          <w:szCs w:val="26"/>
          <w14:ligatures w14:val="standardContextual"/>
        </w:rPr>
        <w:t xml:space="preserve"> </w:t>
      </w:r>
      <w:r w:rsidRPr="006C0D1E">
        <w:rPr>
          <w:sz w:val="16"/>
          <w:szCs w:val="26"/>
          <w14:ligatures w14:val="standardContextual"/>
        </w:rPr>
        <w:t>All three of those lawmakers welcomed Biden’s move on Tuesday</w:t>
      </w:r>
      <w:r w:rsidRPr="006C0D1E">
        <w:rPr>
          <w:sz w:val="16"/>
          <w:szCs w:val="26"/>
          <w:highlight w:val="cyan"/>
          <w14:ligatures w14:val="standardContextual"/>
        </w:rPr>
        <w:t>,</w:t>
      </w:r>
      <w:r w:rsidRPr="006C0D1E">
        <w:rPr>
          <w:sz w:val="16"/>
          <w:szCs w:val="26"/>
          <w14:ligatures w14:val="standardContextual"/>
        </w:rPr>
        <w:t xml:space="preserve"> while </w:t>
      </w:r>
      <w:r w:rsidRPr="006C0D1E">
        <w:rPr>
          <w:rStyle w:val="StyleUnderline"/>
        </w:rPr>
        <w:t>Brown pushed him to go further and enact an outright ban on Chinese vehicles</w:t>
      </w:r>
      <w:r w:rsidRPr="006C0D1E">
        <w:rPr>
          <w:sz w:val="16"/>
          <w:szCs w:val="26"/>
          <w14:ligatures w14:val="standardContextual"/>
        </w:rPr>
        <w:t xml:space="preserve"> entering the U.S. The administration should issue rules, he said, that include “prohibitions on finished vehicles and technology that is designed, developed, manufactured, or supplied from the People’s Republic of China.”</w:t>
      </w:r>
      <w:r>
        <w:rPr>
          <w:sz w:val="16"/>
          <w:szCs w:val="26"/>
          <w14:ligatures w14:val="standardContextual"/>
        </w:rPr>
        <w:t xml:space="preserve"> </w:t>
      </w:r>
      <w:r w:rsidRPr="006C0D1E">
        <w:rPr>
          <w:rStyle w:val="StyleUnderline"/>
          <w:highlight w:val="cyan"/>
        </w:rPr>
        <w:t>Democrats who</w:t>
      </w:r>
      <w:r w:rsidRPr="006C0D1E">
        <w:rPr>
          <w:rStyle w:val="StyleUnderline"/>
        </w:rPr>
        <w:t xml:space="preserve"> had </w:t>
      </w:r>
      <w:r w:rsidRPr="006C0D1E">
        <w:rPr>
          <w:rStyle w:val="StyleUnderline"/>
          <w:highlight w:val="cyan"/>
        </w:rPr>
        <w:t>opposed</w:t>
      </w:r>
      <w:r w:rsidRPr="006C0D1E">
        <w:rPr>
          <w:rStyle w:val="StyleUnderline"/>
        </w:rPr>
        <w:t xml:space="preserve"> tariffs on clean energy products </w:t>
      </w:r>
      <w:r w:rsidRPr="006C0D1E">
        <w:rPr>
          <w:rStyle w:val="StyleUnderline"/>
          <w:highlight w:val="cyan"/>
        </w:rPr>
        <w:t>in the past</w:t>
      </w:r>
      <w:r w:rsidRPr="006C0D1E">
        <w:rPr>
          <w:rStyle w:val="StyleUnderline"/>
        </w:rPr>
        <w:t xml:space="preserve"> were, by contrast, </w:t>
      </w:r>
      <w:r w:rsidRPr="006C0D1E">
        <w:rPr>
          <w:rStyle w:val="StyleUnderline"/>
          <w:highlight w:val="cyan"/>
        </w:rPr>
        <w:t xml:space="preserve">more </w:t>
      </w:r>
      <w:r w:rsidRPr="006C0D1E">
        <w:rPr>
          <w:rStyle w:val="StyleUnderline"/>
          <w:highlight w:val="cyan"/>
        </w:rPr>
        <w:lastRenderedPageBreak/>
        <w:t>taciturn</w:t>
      </w:r>
      <w:r w:rsidRPr="006C0D1E">
        <w:rPr>
          <w:sz w:val="16"/>
          <w:szCs w:val="26"/>
          <w14:ligatures w14:val="standardContextual"/>
        </w:rPr>
        <w:t xml:space="preserve"> on Tuesday</w:t>
      </w:r>
      <w:r w:rsidRPr="006C0D1E">
        <w:rPr>
          <w:rStyle w:val="StyleUnderline"/>
        </w:rPr>
        <w:t>. Sen.</w:t>
      </w:r>
      <w:r>
        <w:rPr>
          <w:rStyle w:val="StyleUnderline"/>
        </w:rPr>
        <w:t xml:space="preserve"> </w:t>
      </w:r>
      <w:r w:rsidRPr="006C0D1E">
        <w:rPr>
          <w:rStyle w:val="StyleUnderline"/>
        </w:rPr>
        <w:t xml:space="preserve">Jacky </w:t>
      </w:r>
      <w:r w:rsidRPr="006C0D1E">
        <w:rPr>
          <w:rStyle w:val="StyleUnderline"/>
          <w:highlight w:val="cyan"/>
        </w:rPr>
        <w:t>Rosen</w:t>
      </w:r>
      <w:r>
        <w:rPr>
          <w:rStyle w:val="StyleUnderline"/>
        </w:rPr>
        <w:t xml:space="preserve"> </w:t>
      </w:r>
      <w:r w:rsidRPr="006C0D1E">
        <w:rPr>
          <w:rStyle w:val="StyleUnderline"/>
        </w:rPr>
        <w:t xml:space="preserve">(D-Nev.), who had lobbied Biden to pause solar tariffs two years ago, </w:t>
      </w:r>
      <w:r w:rsidRPr="006C0D1E">
        <w:rPr>
          <w:rStyle w:val="Emphasis"/>
          <w:highlight w:val="cyan"/>
        </w:rPr>
        <w:t>stopped short of criticizing</w:t>
      </w:r>
      <w:r w:rsidRPr="006C0D1E">
        <w:rPr>
          <w:rStyle w:val="StyleUnderline"/>
        </w:rPr>
        <w:t xml:space="preserve"> the president’s decision</w:t>
      </w:r>
      <w:r w:rsidRPr="006C0D1E">
        <w:rPr>
          <w:sz w:val="16"/>
          <w:szCs w:val="26"/>
          <w14:ligatures w14:val="standardContextual"/>
        </w:rPr>
        <w:t xml:space="preserve"> to slap 50 percent tariffs on solar products from China.</w:t>
      </w:r>
      <w:r>
        <w:rPr>
          <w:sz w:val="16"/>
          <w:szCs w:val="26"/>
          <w14:ligatures w14:val="standardContextual"/>
        </w:rPr>
        <w:t xml:space="preserve"> </w:t>
      </w:r>
      <w:r w:rsidRPr="006C0D1E">
        <w:rPr>
          <w:sz w:val="16"/>
          <w:szCs w:val="26"/>
          <w14:ligatures w14:val="standardContextual"/>
        </w:rPr>
        <w:t>“I think we just have to be cautious that we don’t impact what’s happening now,” in terms of solar power growth in the U.S., Rosen said on Capitol Hill. “We’re going to keep our eye on [the issue] and see what else we have to do.”</w:t>
      </w:r>
      <w:r>
        <w:rPr>
          <w:sz w:val="16"/>
          <w:szCs w:val="26"/>
          <w14:ligatures w14:val="standardContextual"/>
        </w:rPr>
        <w:t xml:space="preserve"> </w:t>
      </w:r>
      <w:r w:rsidRPr="006C0D1E">
        <w:rPr>
          <w:sz w:val="16"/>
          <w:szCs w:val="26"/>
          <w14:ligatures w14:val="standardContextual"/>
        </w:rPr>
        <w:t>There were some exceptions to the protectionist narrative among Democrats on Tuesday. Colorado Gov. Jared Polis — seen as a potential Democratic presidential candidate in 2028 — was one of the few Democrats Tuesday who decried Biden’s tariff move, calling it “horrible news for American consumers and a major setback for clean energy.”</w:t>
      </w:r>
      <w:r>
        <w:rPr>
          <w:sz w:val="16"/>
          <w:szCs w:val="26"/>
          <w14:ligatures w14:val="standardContextual"/>
        </w:rPr>
        <w:t xml:space="preserve"> </w:t>
      </w:r>
      <w:r w:rsidRPr="006C0D1E">
        <w:rPr>
          <w:sz w:val="16"/>
          <w:szCs w:val="26"/>
          <w14:ligatures w14:val="standardContextual"/>
        </w:rPr>
        <w:t>“Tariffs are a direct, regressive tax on Americans and this tax increase will hit every family,” he wrote in a social media post.</w:t>
      </w:r>
      <w:r>
        <w:rPr>
          <w:sz w:val="16"/>
          <w:szCs w:val="26"/>
          <w14:ligatures w14:val="standardContextual"/>
        </w:rPr>
        <w:t xml:space="preserve"> </w:t>
      </w:r>
      <w:r w:rsidRPr="006C0D1E">
        <w:rPr>
          <w:sz w:val="16"/>
          <w:szCs w:val="26"/>
          <w14:ligatures w14:val="standardContextual"/>
        </w:rPr>
        <w:t xml:space="preserve">Comments like those used to be commonplace in Washington in response to tariffs — even from </w:t>
      </w:r>
      <w:r w:rsidRPr="006C0D1E">
        <w:rPr>
          <w:rStyle w:val="StyleUnderline"/>
          <w:highlight w:val="cyan"/>
        </w:rPr>
        <w:t>Biden</w:t>
      </w:r>
      <w:r w:rsidRPr="006C0D1E">
        <w:rPr>
          <w:rStyle w:val="StyleUnderline"/>
        </w:rPr>
        <w:t xml:space="preserve"> himself. Back in </w:t>
      </w:r>
      <w:r w:rsidRPr="006C0D1E">
        <w:rPr>
          <w:rStyle w:val="StyleUnderline"/>
          <w:highlight w:val="cyan"/>
        </w:rPr>
        <w:t>2019</w:t>
      </w:r>
      <w:r w:rsidRPr="006C0D1E">
        <w:rPr>
          <w:rStyle w:val="StyleUnderline"/>
        </w:rPr>
        <w:t xml:space="preserve">, he </w:t>
      </w:r>
      <w:r w:rsidRPr="006C0D1E">
        <w:rPr>
          <w:rStyle w:val="StyleUnderline"/>
          <w:highlight w:val="cyan"/>
        </w:rPr>
        <w:t>slammed Trump’s</w:t>
      </w:r>
      <w:r w:rsidRPr="006C0D1E">
        <w:rPr>
          <w:rStyle w:val="StyleUnderline"/>
        </w:rPr>
        <w:t xml:space="preserve"> decision to impose </w:t>
      </w:r>
      <w:r w:rsidRPr="006C0D1E">
        <w:rPr>
          <w:rStyle w:val="StyleUnderline"/>
          <w:highlight w:val="cyan"/>
        </w:rPr>
        <w:t>tariffs</w:t>
      </w:r>
      <w:r w:rsidRPr="006C0D1E">
        <w:rPr>
          <w:rStyle w:val="StyleUnderline"/>
        </w:rPr>
        <w:t xml:space="preserve"> on China — the same tariffs he preserved this week — as “shortsighted.”</w:t>
      </w:r>
      <w:r>
        <w:rPr>
          <w:rStyle w:val="StyleUnderline"/>
        </w:rPr>
        <w:t xml:space="preserve"> </w:t>
      </w:r>
      <w:r w:rsidRPr="006C0D1E">
        <w:rPr>
          <w:sz w:val="16"/>
          <w:szCs w:val="26"/>
          <w14:ligatures w14:val="standardContextual"/>
        </w:rPr>
        <w:t>“All that [</w:t>
      </w:r>
      <w:proofErr w:type="gramStart"/>
      <w:r w:rsidRPr="006C0D1E">
        <w:rPr>
          <w:sz w:val="16"/>
          <w:szCs w:val="26"/>
          <w14:ligatures w14:val="standardContextual"/>
        </w:rPr>
        <w:t>Trump’s</w:t>
      </w:r>
      <w:proofErr w:type="gramEnd"/>
      <w:r w:rsidRPr="006C0D1E">
        <w:rPr>
          <w:sz w:val="16"/>
          <w:szCs w:val="26"/>
          <w14:ligatures w14:val="standardContextual"/>
        </w:rPr>
        <w:t>] delivered as a consequence of [his tariffs] is American farmers, manufacturers and consumers losing and paying more,” Biden said during a campaign speech at the City University of New York.</w:t>
      </w:r>
      <w:r>
        <w:rPr>
          <w:sz w:val="16"/>
          <w:szCs w:val="26"/>
          <w14:ligatures w14:val="standardContextual"/>
        </w:rPr>
        <w:t xml:space="preserve"> </w:t>
      </w:r>
      <w:r w:rsidRPr="006C0D1E">
        <w:rPr>
          <w:sz w:val="16"/>
          <w:szCs w:val="26"/>
          <w14:ligatures w14:val="standardContextual"/>
        </w:rPr>
        <w:t>But now, those arguments are scarce in Washington</w:t>
      </w:r>
      <w:r w:rsidRPr="006C0D1E">
        <w:rPr>
          <w:rStyle w:val="StyleUnderline"/>
        </w:rPr>
        <w:t>, even from Republicans who have pushed Biden to embrace more free trade policies. Rep.</w:t>
      </w:r>
      <w:r>
        <w:rPr>
          <w:rStyle w:val="StyleUnderline"/>
        </w:rPr>
        <w:t xml:space="preserve"> </w:t>
      </w:r>
      <w:r w:rsidRPr="006C0D1E">
        <w:rPr>
          <w:rStyle w:val="StyleUnderline"/>
        </w:rPr>
        <w:t xml:space="preserve">Adrian </w:t>
      </w:r>
      <w:r w:rsidRPr="006C0D1E">
        <w:rPr>
          <w:rStyle w:val="StyleUnderline"/>
          <w:highlight w:val="cyan"/>
        </w:rPr>
        <w:t>Smith</w:t>
      </w:r>
      <w:r>
        <w:rPr>
          <w:rStyle w:val="StyleUnderline"/>
        </w:rPr>
        <w:t xml:space="preserve"> </w:t>
      </w:r>
      <w:r w:rsidRPr="006C0D1E">
        <w:rPr>
          <w:rStyle w:val="StyleUnderline"/>
        </w:rPr>
        <w:t xml:space="preserve">(R-Neb.), the head of the </w:t>
      </w:r>
      <w:r w:rsidRPr="006C0D1E">
        <w:rPr>
          <w:rStyle w:val="StyleUnderline"/>
          <w:highlight w:val="cyan"/>
        </w:rPr>
        <w:t>Ways and Means</w:t>
      </w:r>
      <w:r w:rsidRPr="006C0D1E">
        <w:rPr>
          <w:rStyle w:val="StyleUnderline"/>
        </w:rPr>
        <w:t xml:space="preserve"> trade subcommittee, has routinely </w:t>
      </w:r>
      <w:r w:rsidRPr="006C0D1E">
        <w:rPr>
          <w:rStyle w:val="StyleUnderline"/>
          <w:highlight w:val="cyan"/>
        </w:rPr>
        <w:t>said</w:t>
      </w:r>
      <w:r w:rsidRPr="006C0D1E">
        <w:rPr>
          <w:rStyle w:val="StyleUnderline"/>
        </w:rPr>
        <w:t xml:space="preserve"> he is “</w:t>
      </w:r>
      <w:r w:rsidRPr="006C0D1E">
        <w:rPr>
          <w:rStyle w:val="StyleUnderline"/>
          <w:highlight w:val="cyan"/>
        </w:rPr>
        <w:t>no fan</w:t>
      </w:r>
      <w:r w:rsidRPr="006C0D1E">
        <w:rPr>
          <w:rStyle w:val="StyleUnderline"/>
        </w:rPr>
        <w:t xml:space="preserve"> of tariffs”</w:t>
      </w:r>
      <w:r w:rsidRPr="006C0D1E">
        <w:rPr>
          <w:sz w:val="16"/>
          <w:szCs w:val="26"/>
          <w14:ligatures w14:val="standardContextual"/>
        </w:rPr>
        <w:t xml:space="preserve"> and introduced a bill on Tuesday that would renew a long-expired tariff exemption program.</w:t>
      </w:r>
      <w:r>
        <w:rPr>
          <w:sz w:val="16"/>
          <w:szCs w:val="26"/>
          <w14:ligatures w14:val="standardContextual"/>
        </w:rPr>
        <w:t xml:space="preserve"> </w:t>
      </w:r>
      <w:r w:rsidRPr="006C0D1E">
        <w:rPr>
          <w:sz w:val="16"/>
          <w:szCs w:val="26"/>
          <w14:ligatures w14:val="standardContextual"/>
        </w:rPr>
        <w:t xml:space="preserve">Even so, he </w:t>
      </w:r>
      <w:r w:rsidRPr="006C0D1E">
        <w:rPr>
          <w:rStyle w:val="StyleUnderline"/>
          <w:highlight w:val="cyan"/>
        </w:rPr>
        <w:t>decided not to criticize</w:t>
      </w:r>
      <w:r w:rsidRPr="006C0D1E">
        <w:rPr>
          <w:rStyle w:val="StyleUnderline"/>
        </w:rPr>
        <w:t xml:space="preserve"> Biden for raising tariffs</w:t>
      </w:r>
      <w:r w:rsidRPr="006C0D1E">
        <w:rPr>
          <w:sz w:val="16"/>
          <w:szCs w:val="26"/>
          <w14:ligatures w14:val="standardContextual"/>
        </w:rPr>
        <w:t xml:space="preserve"> in a Tuesday statement, instead arguing that the administration should be “rolling back policies harmful to American consumers like electric vehicle mandates” and “engaging with willing partners around the world to reduce trade barriers through enforceable trade agreements.”</w:t>
      </w:r>
      <w:r>
        <w:rPr>
          <w:sz w:val="16"/>
          <w:szCs w:val="26"/>
          <w14:ligatures w14:val="standardContextual"/>
        </w:rPr>
        <w:t xml:space="preserve"> </w:t>
      </w:r>
      <w:r w:rsidRPr="006C0D1E">
        <w:rPr>
          <w:sz w:val="16"/>
          <w:szCs w:val="26"/>
          <w14:ligatures w14:val="standardContextual"/>
        </w:rPr>
        <w:t xml:space="preserve">Those </w:t>
      </w:r>
      <w:r w:rsidRPr="006C0D1E">
        <w:rPr>
          <w:rStyle w:val="StyleUnderline"/>
        </w:rPr>
        <w:t xml:space="preserve">Republican arguments are taking a cue from their </w:t>
      </w:r>
      <w:r w:rsidRPr="006C0D1E">
        <w:rPr>
          <w:rStyle w:val="Emphasis"/>
        </w:rPr>
        <w:t>party’s protectionist-in-chief</w:t>
      </w:r>
      <w:r w:rsidRPr="006C0D1E">
        <w:rPr>
          <w:rStyle w:val="StyleUnderline"/>
        </w:rPr>
        <w:t>: former President Trump,</w:t>
      </w:r>
      <w:r w:rsidRPr="006C0D1E">
        <w:rPr>
          <w:sz w:val="16"/>
          <w:szCs w:val="26"/>
          <w14:ligatures w14:val="standardContextual"/>
        </w:rPr>
        <w:t xml:space="preserve"> who slammed his 2024 rival for pursuing electric vehicle mandates. He’s also said he’s prepared to go much further than Biden to protect domestic EVs, by</w:t>
      </w:r>
      <w:r>
        <w:rPr>
          <w:sz w:val="16"/>
          <w:szCs w:val="26"/>
          <w14:ligatures w14:val="standardContextual"/>
        </w:rPr>
        <w:t xml:space="preserve"> </w:t>
      </w:r>
      <w:r w:rsidRPr="006C0D1E">
        <w:rPr>
          <w:sz w:val="16"/>
          <w:szCs w:val="26"/>
          <w14:ligatures w14:val="standardContextual"/>
        </w:rPr>
        <w:t>imposing steep tariffs on auto imports from Mexico, where Chinese companies are building electric vehicle plants.</w:t>
      </w:r>
      <w:r>
        <w:rPr>
          <w:sz w:val="16"/>
          <w:szCs w:val="26"/>
          <w14:ligatures w14:val="standardContextual"/>
        </w:rPr>
        <w:t xml:space="preserve"> </w:t>
      </w:r>
      <w:r w:rsidRPr="006C0D1E">
        <w:rPr>
          <w:sz w:val="16"/>
          <w:szCs w:val="26"/>
          <w14:ligatures w14:val="standardContextual"/>
        </w:rPr>
        <w:t>Trump-aligned lawmakers on Capitol Hill parroted that argument on Tuesday, with Sen.</w:t>
      </w:r>
      <w:r>
        <w:rPr>
          <w:sz w:val="16"/>
          <w:szCs w:val="26"/>
          <w14:ligatures w14:val="standardContextual"/>
        </w:rPr>
        <w:t xml:space="preserve"> </w:t>
      </w:r>
      <w:r w:rsidRPr="006C0D1E">
        <w:rPr>
          <w:sz w:val="16"/>
          <w:szCs w:val="26"/>
          <w14:ligatures w14:val="standardContextual"/>
        </w:rPr>
        <w:t>Marco Rubio</w:t>
      </w:r>
      <w:r>
        <w:rPr>
          <w:sz w:val="16"/>
          <w:szCs w:val="26"/>
          <w14:ligatures w14:val="standardContextual"/>
        </w:rPr>
        <w:t xml:space="preserve"> </w:t>
      </w:r>
      <w:r w:rsidRPr="006C0D1E">
        <w:rPr>
          <w:sz w:val="16"/>
          <w:szCs w:val="26"/>
          <w14:ligatures w14:val="standardContextual"/>
        </w:rPr>
        <w:t>(R-Fla.) calling Biden’s tariff decision “half-baked.”</w:t>
      </w:r>
      <w:r>
        <w:rPr>
          <w:sz w:val="16"/>
          <w:szCs w:val="26"/>
          <w14:ligatures w14:val="standardContextual"/>
        </w:rPr>
        <w:t xml:space="preserve"> </w:t>
      </w:r>
      <w:r w:rsidRPr="006C0D1E">
        <w:rPr>
          <w:sz w:val="16"/>
          <w:szCs w:val="26"/>
          <w14:ligatures w14:val="standardContextual"/>
        </w:rPr>
        <w:t>“It is imperative that any updated tariff regime adequately address the extinction-level threat that Chinese vehicles — both internal combustion engine and electric — pose to American automakers and the workers they employ,” he said in a statement.</w:t>
      </w:r>
      <w:r>
        <w:rPr>
          <w:sz w:val="16"/>
          <w:szCs w:val="26"/>
          <w14:ligatures w14:val="standardContextual"/>
        </w:rPr>
        <w:t xml:space="preserve"> </w:t>
      </w:r>
      <w:r w:rsidRPr="006C0D1E">
        <w:rPr>
          <w:sz w:val="16"/>
          <w:szCs w:val="26"/>
          <w14:ligatures w14:val="standardContextual"/>
        </w:rPr>
        <w:t xml:space="preserve">Both </w:t>
      </w:r>
      <w:r w:rsidRPr="006C0D1E">
        <w:rPr>
          <w:rStyle w:val="StyleUnderline"/>
          <w:highlight w:val="cyan"/>
        </w:rPr>
        <w:t>Trump and Biden</w:t>
      </w:r>
      <w:r w:rsidRPr="006C0D1E">
        <w:rPr>
          <w:rStyle w:val="StyleUnderline"/>
        </w:rPr>
        <w:t xml:space="preserve"> are </w:t>
      </w:r>
      <w:r w:rsidRPr="006C0D1E">
        <w:rPr>
          <w:rStyle w:val="StyleUnderline"/>
          <w:highlight w:val="cyan"/>
        </w:rPr>
        <w:t>touting</w:t>
      </w:r>
      <w:r w:rsidRPr="006C0D1E">
        <w:rPr>
          <w:rStyle w:val="StyleUnderline"/>
        </w:rPr>
        <w:t xml:space="preserve"> their </w:t>
      </w:r>
      <w:r w:rsidRPr="006C0D1E">
        <w:rPr>
          <w:rStyle w:val="StyleUnderline"/>
          <w:highlight w:val="cyan"/>
        </w:rPr>
        <w:t>tariff</w:t>
      </w:r>
      <w:r w:rsidRPr="006C0D1E">
        <w:rPr>
          <w:rStyle w:val="StyleUnderline"/>
        </w:rPr>
        <w:t xml:space="preserve"> policies as they </w:t>
      </w:r>
      <w:r w:rsidRPr="006C0D1E">
        <w:rPr>
          <w:rStyle w:val="StyleUnderline"/>
          <w:highlight w:val="cyan"/>
        </w:rPr>
        <w:t xml:space="preserve">try to </w:t>
      </w:r>
      <w:r w:rsidRPr="006C0D1E">
        <w:rPr>
          <w:rStyle w:val="Emphasis"/>
          <w:highlight w:val="cyan"/>
        </w:rPr>
        <w:t>woo working class voters</w:t>
      </w:r>
      <w:r w:rsidRPr="006C0D1E">
        <w:rPr>
          <w:rStyle w:val="StyleUnderline"/>
        </w:rPr>
        <w:t xml:space="preserve"> in the industrial Midwest</w:t>
      </w:r>
      <w:r w:rsidRPr="006C0D1E">
        <w:rPr>
          <w:sz w:val="16"/>
          <w:szCs w:val="26"/>
          <w14:ligatures w14:val="standardContextual"/>
        </w:rPr>
        <w:t xml:space="preserve"> — which has been hit particularly hard by the rise of free trade and the outsourcing of manufacturing jobs — and other swing states. </w:t>
      </w:r>
      <w:r w:rsidRPr="006C0D1E">
        <w:rPr>
          <w:rStyle w:val="StyleUnderline"/>
          <w:highlight w:val="cyan"/>
        </w:rPr>
        <w:t>Support for foreign trade dropped</w:t>
      </w:r>
      <w:r w:rsidRPr="006C0D1E">
        <w:rPr>
          <w:rStyle w:val="StyleUnderline"/>
        </w:rPr>
        <w:t xml:space="preserve">, nationwide, </w:t>
      </w:r>
      <w:r w:rsidRPr="006C0D1E">
        <w:rPr>
          <w:rStyle w:val="StyleUnderline"/>
          <w:highlight w:val="cyan"/>
        </w:rPr>
        <w:t>after</w:t>
      </w:r>
      <w:r w:rsidRPr="006C0D1E">
        <w:rPr>
          <w:rStyle w:val="StyleUnderline"/>
        </w:rPr>
        <w:t xml:space="preserve"> the </w:t>
      </w:r>
      <w:r w:rsidRPr="006C0D1E">
        <w:rPr>
          <w:rStyle w:val="StyleUnderline"/>
          <w:highlight w:val="cyan"/>
        </w:rPr>
        <w:t>Covid</w:t>
      </w:r>
      <w:r w:rsidRPr="006C0D1E">
        <w:rPr>
          <w:rStyle w:val="StyleUnderline"/>
        </w:rPr>
        <w:t>-19</w:t>
      </w:r>
      <w:r w:rsidRPr="006C0D1E">
        <w:rPr>
          <w:sz w:val="16"/>
          <w:szCs w:val="26"/>
          <w14:ligatures w14:val="standardContextual"/>
        </w:rPr>
        <w:t xml:space="preserve"> pandemic exposed key chokepoints for supplies like medical equipment, baby formula and even toilet paper.</w:t>
      </w:r>
      <w:r>
        <w:rPr>
          <w:sz w:val="16"/>
          <w:szCs w:val="26"/>
          <w14:ligatures w14:val="standardContextual"/>
        </w:rPr>
        <w:t xml:space="preserve"> </w:t>
      </w:r>
      <w:r w:rsidRPr="006C0D1E">
        <w:rPr>
          <w:sz w:val="16"/>
          <w:szCs w:val="26"/>
          <w14:ligatures w14:val="standardContextual"/>
        </w:rPr>
        <w:t xml:space="preserve">The shift toward </w:t>
      </w:r>
      <w:r w:rsidRPr="006C0D1E">
        <w:rPr>
          <w:rStyle w:val="StyleUnderline"/>
          <w:highlight w:val="cyan"/>
        </w:rPr>
        <w:t>protectionism</w:t>
      </w:r>
      <w:r w:rsidRPr="006C0D1E">
        <w:rPr>
          <w:rStyle w:val="StyleUnderline"/>
        </w:rPr>
        <w:t xml:space="preserve"> “comes </w:t>
      </w:r>
      <w:r w:rsidRPr="006C0D1E">
        <w:rPr>
          <w:rStyle w:val="StyleUnderline"/>
          <w:highlight w:val="cyan"/>
        </w:rPr>
        <w:t>from</w:t>
      </w:r>
      <w:r w:rsidRPr="006C0D1E">
        <w:rPr>
          <w:rStyle w:val="StyleUnderline"/>
        </w:rPr>
        <w:t xml:space="preserve"> the </w:t>
      </w:r>
      <w:r w:rsidRPr="006C0D1E">
        <w:rPr>
          <w:rStyle w:val="Emphasis"/>
          <w:highlight w:val="cyan"/>
        </w:rPr>
        <w:t>grassroots</w:t>
      </w:r>
      <w:r w:rsidRPr="006C0D1E">
        <w:rPr>
          <w:sz w:val="16"/>
          <w:szCs w:val="26"/>
          <w14:ligatures w14:val="standardContextual"/>
        </w:rPr>
        <w:t>,” Grassley said — “America First stuff for Republicans, and for Democrats, union outrage.”</w:t>
      </w:r>
      <w:r>
        <w:rPr>
          <w:sz w:val="16"/>
          <w:szCs w:val="26"/>
          <w14:ligatures w14:val="standardContextual"/>
        </w:rPr>
        <w:t xml:space="preserve"> </w:t>
      </w:r>
      <w:r w:rsidRPr="006C0D1E">
        <w:rPr>
          <w:sz w:val="16"/>
          <w:szCs w:val="26"/>
          <w14:ligatures w14:val="standardContextual"/>
        </w:rPr>
        <w:t>Other lawmakers say that lessons learned since Trump first imposed tariffs on Chinese goods have convinced them Biden’s decision is the right move.</w:t>
      </w:r>
      <w:r>
        <w:rPr>
          <w:sz w:val="16"/>
          <w:szCs w:val="26"/>
          <w14:ligatures w14:val="standardContextual"/>
        </w:rPr>
        <w:t xml:space="preserve"> </w:t>
      </w:r>
      <w:r w:rsidRPr="006C0D1E">
        <w:rPr>
          <w:rStyle w:val="StyleUnderline"/>
        </w:rPr>
        <w:t>Michigan Sen.</w:t>
      </w:r>
      <w:r>
        <w:rPr>
          <w:rStyle w:val="StyleUnderline"/>
        </w:rPr>
        <w:t xml:space="preserve"> </w:t>
      </w:r>
      <w:r w:rsidRPr="006C0D1E">
        <w:rPr>
          <w:rStyle w:val="StyleUnderline"/>
        </w:rPr>
        <w:t xml:space="preserve">Debbie </w:t>
      </w:r>
      <w:r w:rsidRPr="006C0D1E">
        <w:rPr>
          <w:rStyle w:val="StyleUnderline"/>
          <w:highlight w:val="cyan"/>
        </w:rPr>
        <w:t>Stabenow</w:t>
      </w:r>
      <w:r w:rsidRPr="006C0D1E">
        <w:rPr>
          <w:rStyle w:val="StyleUnderline"/>
        </w:rPr>
        <w:t xml:space="preserve">, who attended Biden’s tariff announcement on Tuesday, said that she was </w:t>
      </w:r>
      <w:r w:rsidRPr="006C0D1E">
        <w:rPr>
          <w:rStyle w:val="StyleUnderline"/>
          <w:highlight w:val="cyan"/>
        </w:rPr>
        <w:t>concerned about</w:t>
      </w:r>
      <w:r w:rsidRPr="006C0D1E">
        <w:rPr>
          <w:rStyle w:val="StyleUnderline"/>
        </w:rPr>
        <w:t xml:space="preserve"> Chinese </w:t>
      </w:r>
      <w:r w:rsidRPr="006C0D1E">
        <w:rPr>
          <w:rStyle w:val="StyleUnderline"/>
          <w:highlight w:val="cyan"/>
        </w:rPr>
        <w:t>retaliation</w:t>
      </w:r>
      <w:r w:rsidRPr="006C0D1E">
        <w:rPr>
          <w:rStyle w:val="StyleUnderline"/>
        </w:rPr>
        <w:t xml:space="preserve"> against American agriculture when the tariffs were first imposed, but </w:t>
      </w:r>
      <w:r w:rsidRPr="006C0D1E">
        <w:rPr>
          <w:rStyle w:val="StyleUnderline"/>
          <w:highlight w:val="cyan"/>
        </w:rPr>
        <w:t>now sees</w:t>
      </w:r>
      <w:r w:rsidRPr="006C0D1E">
        <w:rPr>
          <w:rStyle w:val="StyleUnderline"/>
        </w:rPr>
        <w:t xml:space="preserve"> the </w:t>
      </w:r>
      <w:r w:rsidRPr="006C0D1E">
        <w:rPr>
          <w:rStyle w:val="StyleUnderline"/>
          <w:highlight w:val="cyan"/>
        </w:rPr>
        <w:t>threat</w:t>
      </w:r>
      <w:r w:rsidRPr="006C0D1E">
        <w:rPr>
          <w:rStyle w:val="StyleUnderline"/>
        </w:rPr>
        <w:t xml:space="preserve"> of Chinese subsidies as </w:t>
      </w:r>
      <w:r w:rsidRPr="006C0D1E">
        <w:rPr>
          <w:rStyle w:val="Emphasis"/>
          <w:highlight w:val="cyan"/>
        </w:rPr>
        <w:t>too big to ignore</w:t>
      </w:r>
      <w:r w:rsidRPr="006C0D1E">
        <w:rPr>
          <w:rStyle w:val="Emphasis"/>
        </w:rPr>
        <w:t>.</w:t>
      </w:r>
      <w:r>
        <w:rPr>
          <w:rStyle w:val="Emphasis"/>
        </w:rPr>
        <w:t xml:space="preserve"> </w:t>
      </w:r>
      <w:r w:rsidRPr="006C0D1E">
        <w:rPr>
          <w:sz w:val="16"/>
          <w:szCs w:val="26"/>
          <w14:ligatures w14:val="standardContextual"/>
        </w:rPr>
        <w:t xml:space="preserve">Back in 2018, “The concern was that backlash [from China] on agriculture and food,” said </w:t>
      </w:r>
      <w:proofErr w:type="spellStart"/>
      <w:r w:rsidRPr="006C0D1E">
        <w:rPr>
          <w:sz w:val="16"/>
          <w:szCs w:val="26"/>
          <w14:ligatures w14:val="standardContextual"/>
        </w:rPr>
        <w:t>Stabneow</w:t>
      </w:r>
      <w:proofErr w:type="spellEnd"/>
      <w:r w:rsidRPr="006C0D1E">
        <w:rPr>
          <w:sz w:val="16"/>
          <w:szCs w:val="26"/>
          <w14:ligatures w14:val="standardContextual"/>
        </w:rPr>
        <w:t>. But since then, “I’ve seen the impact of what the Chinese are doing. They are consistently undercutting manufacturing in all parts of [our] economy by either owning or heavily subsidizing what is done in their country.”</w:t>
      </w:r>
      <w:r>
        <w:rPr>
          <w:sz w:val="16"/>
          <w:szCs w:val="26"/>
          <w14:ligatures w14:val="standardContextual"/>
        </w:rPr>
        <w:t xml:space="preserve"> </w:t>
      </w:r>
      <w:r w:rsidRPr="006C0D1E">
        <w:rPr>
          <w:sz w:val="16"/>
          <w:szCs w:val="26"/>
          <w14:ligatures w14:val="standardContextual"/>
        </w:rPr>
        <w:t>Other Democrats argued that Biden is being more selective with his tariffs than Trump.</w:t>
      </w:r>
      <w:r>
        <w:rPr>
          <w:sz w:val="16"/>
          <w:szCs w:val="26"/>
          <w14:ligatures w14:val="standardContextual"/>
        </w:rPr>
        <w:t xml:space="preserve"> </w:t>
      </w:r>
      <w:r w:rsidRPr="006C0D1E">
        <w:rPr>
          <w:sz w:val="16"/>
          <w:szCs w:val="26"/>
          <w14:ligatures w14:val="standardContextual"/>
        </w:rPr>
        <w:t>“Biden’s tariff approach is not out of personal anger, it’s about a thoughtful way to support the development of domestic industry,” said Sen.</w:t>
      </w:r>
      <w:r>
        <w:rPr>
          <w:sz w:val="16"/>
          <w:szCs w:val="26"/>
          <w14:ligatures w14:val="standardContextual"/>
        </w:rPr>
        <w:t xml:space="preserve"> </w:t>
      </w:r>
      <w:r w:rsidRPr="006C0D1E">
        <w:rPr>
          <w:sz w:val="16"/>
          <w:szCs w:val="26"/>
          <w14:ligatures w14:val="standardContextual"/>
        </w:rPr>
        <w:t>Elizabeth Warren</w:t>
      </w:r>
      <w:r>
        <w:rPr>
          <w:sz w:val="16"/>
          <w:szCs w:val="26"/>
          <w14:ligatures w14:val="standardContextual"/>
        </w:rPr>
        <w:t xml:space="preserve"> </w:t>
      </w:r>
      <w:r w:rsidRPr="006C0D1E">
        <w:rPr>
          <w:sz w:val="16"/>
          <w:szCs w:val="26"/>
          <w14:ligatures w14:val="standardContextual"/>
        </w:rPr>
        <w:t>(D-Mass.). “There’s a coherence to what President Biden is trying to do that just wasn’t there in the Trump years.”</w:t>
      </w:r>
      <w:r>
        <w:rPr>
          <w:sz w:val="16"/>
          <w:szCs w:val="26"/>
          <w14:ligatures w14:val="standardContextual"/>
        </w:rPr>
        <w:t xml:space="preserve"> </w:t>
      </w:r>
      <w:r w:rsidRPr="006C0D1E">
        <w:rPr>
          <w:sz w:val="16"/>
          <w:szCs w:val="26"/>
          <w14:ligatures w14:val="standardContextual"/>
        </w:rPr>
        <w:t xml:space="preserve">Even </w:t>
      </w:r>
      <w:r w:rsidRPr="006C0D1E">
        <w:rPr>
          <w:rStyle w:val="StyleUnderline"/>
        </w:rPr>
        <w:t xml:space="preserve">members of </w:t>
      </w:r>
      <w:r w:rsidRPr="006C0D1E">
        <w:rPr>
          <w:rStyle w:val="StyleUnderline"/>
          <w:highlight w:val="cyan"/>
        </w:rPr>
        <w:t>Biden’s</w:t>
      </w:r>
      <w:r w:rsidRPr="006C0D1E">
        <w:rPr>
          <w:rStyle w:val="StyleUnderline"/>
        </w:rPr>
        <w:t xml:space="preserve"> own </w:t>
      </w:r>
      <w:r w:rsidRPr="006C0D1E">
        <w:rPr>
          <w:rStyle w:val="StyleUnderline"/>
          <w:highlight w:val="cyan"/>
        </w:rPr>
        <w:t>administration who</w:t>
      </w:r>
      <w:r w:rsidRPr="006C0D1E">
        <w:rPr>
          <w:rStyle w:val="StyleUnderline"/>
        </w:rPr>
        <w:t xml:space="preserve"> have </w:t>
      </w:r>
      <w:r w:rsidRPr="006C0D1E">
        <w:rPr>
          <w:rStyle w:val="StyleUnderline"/>
          <w:highlight w:val="cyan"/>
        </w:rPr>
        <w:t>advocated for lower tariffs</w:t>
      </w:r>
      <w:r w:rsidRPr="006C0D1E">
        <w:rPr>
          <w:rStyle w:val="StyleUnderline"/>
        </w:rPr>
        <w:t xml:space="preserve"> — like Commerce Secretary Gina </w:t>
      </w:r>
      <w:r w:rsidRPr="006C0D1E">
        <w:rPr>
          <w:rStyle w:val="StyleUnderline"/>
          <w:highlight w:val="cyan"/>
        </w:rPr>
        <w:t>Raimondo</w:t>
      </w:r>
      <w:r w:rsidRPr="006C0D1E">
        <w:rPr>
          <w:rStyle w:val="StyleUnderline"/>
        </w:rPr>
        <w:t xml:space="preserve"> and Treasury Secretary Janet </w:t>
      </w:r>
      <w:r w:rsidRPr="006C0D1E">
        <w:rPr>
          <w:rStyle w:val="StyleUnderline"/>
          <w:highlight w:val="cyan"/>
        </w:rPr>
        <w:t>Yellen</w:t>
      </w:r>
      <w:r w:rsidRPr="006C0D1E">
        <w:rPr>
          <w:rStyle w:val="StyleUnderline"/>
        </w:rPr>
        <w:t xml:space="preserve"> — have </w:t>
      </w:r>
      <w:r w:rsidRPr="006C0D1E">
        <w:rPr>
          <w:rStyle w:val="StyleUnderline"/>
          <w:highlight w:val="cyan"/>
        </w:rPr>
        <w:t>backed down</w:t>
      </w:r>
      <w:r w:rsidRPr="006C0D1E">
        <w:rPr>
          <w:rStyle w:val="StyleUnderline"/>
        </w:rPr>
        <w:t xml:space="preserve"> on those arguments </w:t>
      </w:r>
      <w:r w:rsidRPr="006C0D1E">
        <w:rPr>
          <w:rStyle w:val="StyleUnderline"/>
          <w:highlight w:val="cyan"/>
        </w:rPr>
        <w:t>as</w:t>
      </w:r>
      <w:r w:rsidRPr="006C0D1E">
        <w:rPr>
          <w:rStyle w:val="StyleUnderline"/>
        </w:rPr>
        <w:t xml:space="preserve"> the </w:t>
      </w:r>
      <w:r w:rsidRPr="006C0D1E">
        <w:rPr>
          <w:rStyle w:val="Emphasis"/>
          <w:highlight w:val="cyan"/>
        </w:rPr>
        <w:t>election approaches</w:t>
      </w:r>
      <w:r w:rsidRPr="006C0D1E">
        <w:rPr>
          <w:rStyle w:val="StyleUnderline"/>
          <w:highlight w:val="cyan"/>
        </w:rPr>
        <w:t>,</w:t>
      </w:r>
      <w:r w:rsidRPr="006C0D1E">
        <w:rPr>
          <w:rStyle w:val="StyleUnderline"/>
        </w:rPr>
        <w:t xml:space="preserve"> cognizant of how popular tariffs are in swing states like Michigan, Pennsylvania and Wisconsin.</w:t>
      </w:r>
    </w:p>
    <w:p w14:paraId="19038859" w14:textId="77777777" w:rsidR="006F24FE" w:rsidRPr="0018671E" w:rsidRDefault="006F24FE" w:rsidP="006F24FE">
      <w:pPr>
        <w:pStyle w:val="Heading3"/>
        <w:rPr>
          <w:rFonts w:cs="Calibri"/>
        </w:rPr>
      </w:pPr>
      <w:r w:rsidRPr="0018671E">
        <w:rPr>
          <w:rFonts w:cs="Calibri"/>
        </w:rPr>
        <w:lastRenderedPageBreak/>
        <w:t>AT NATO</w:t>
      </w:r>
      <w:r>
        <w:rPr>
          <w:rFonts w:cs="Calibri"/>
        </w:rPr>
        <w:t xml:space="preserve"> Impact</w:t>
      </w:r>
    </w:p>
    <w:p w14:paraId="37926B4A" w14:textId="77777777" w:rsidR="006F24FE" w:rsidRPr="0018671E" w:rsidRDefault="006F24FE" w:rsidP="006F24FE">
      <w:pPr>
        <w:pStyle w:val="Heading4"/>
        <w:rPr>
          <w:rFonts w:cs="Calibri"/>
        </w:rPr>
      </w:pPr>
      <w:r w:rsidRPr="0018671E">
        <w:rPr>
          <w:rFonts w:cs="Calibri"/>
        </w:rPr>
        <w:t>No NATO Checks – Trump can destroy NATO without Congress</w:t>
      </w:r>
    </w:p>
    <w:p w14:paraId="072ACF20" w14:textId="77777777" w:rsidR="006F24FE" w:rsidRPr="0018671E" w:rsidRDefault="006F24FE" w:rsidP="006F24FE">
      <w:pPr>
        <w:rPr>
          <w:rStyle w:val="Style13ptBold"/>
        </w:rPr>
      </w:pPr>
      <w:r w:rsidRPr="0018671E">
        <w:rPr>
          <w:rStyle w:val="Style13ptBold"/>
        </w:rPr>
        <w:t>Wolf 24</w:t>
      </w:r>
    </w:p>
    <w:p w14:paraId="1058BEEB" w14:textId="77777777" w:rsidR="006F24FE" w:rsidRPr="0018671E" w:rsidRDefault="006F24FE" w:rsidP="006F24FE">
      <w:pPr>
        <w:rPr>
          <w:b/>
          <w:bCs/>
          <w:sz w:val="16"/>
        </w:rPr>
      </w:pPr>
      <w:r w:rsidRPr="0018671E">
        <w:rPr>
          <w:sz w:val="16"/>
        </w:rPr>
        <w:t>[(Zach, senior writer for CNN Politics.) “Congress acted to protect NATO. But it might not be enough to stop Trump.”, CNN, 2-13-24, https://www.cnn.com/2024/02/13/politics/congress-trump-nato-what-matters/index.html]//LR</w:t>
      </w:r>
    </w:p>
    <w:p w14:paraId="37A0EB01" w14:textId="77777777" w:rsidR="006F24FE" w:rsidRPr="008059C6" w:rsidRDefault="006F24FE" w:rsidP="006F24FE">
      <w:pPr>
        <w:rPr>
          <w:b/>
          <w:bCs/>
          <w:sz w:val="16"/>
        </w:rPr>
      </w:pPr>
    </w:p>
    <w:p w14:paraId="33645098" w14:textId="77777777" w:rsidR="006F24FE" w:rsidRPr="008059C6" w:rsidRDefault="006F24FE" w:rsidP="006F24FE">
      <w:pPr>
        <w:rPr>
          <w:sz w:val="16"/>
        </w:rPr>
      </w:pPr>
      <w:r w:rsidRPr="008059C6">
        <w:rPr>
          <w:rFonts w:eastAsiaTheme="majorEastAsia"/>
          <w:sz w:val="16"/>
        </w:rPr>
        <w:t>Trump’s desire to pull out of NATO</w:t>
      </w:r>
      <w:r w:rsidRPr="0018671E">
        <w:rPr>
          <w:sz w:val="16"/>
        </w:rPr>
        <w:t xml:space="preserve"> </w:t>
      </w:r>
      <w:r w:rsidRPr="008059C6">
        <w:rPr>
          <w:sz w:val="16"/>
        </w:rPr>
        <w:t>The post-World War II alliance of Western democracies was</w:t>
      </w:r>
      <w:r w:rsidRPr="0018671E">
        <w:rPr>
          <w:rFonts w:eastAsiaTheme="majorEastAsia"/>
          <w:sz w:val="16"/>
        </w:rPr>
        <w:t xml:space="preserve"> </w:t>
      </w:r>
      <w:r w:rsidRPr="008059C6">
        <w:rPr>
          <w:sz w:val="16"/>
        </w:rPr>
        <w:t xml:space="preserve">built around NATO, but </w:t>
      </w:r>
      <w:r w:rsidRPr="008059C6">
        <w:rPr>
          <w:rStyle w:val="StyleUnderline"/>
          <w:highlight w:val="cyan"/>
        </w:rPr>
        <w:t>Trump</w:t>
      </w:r>
      <w:r w:rsidRPr="008059C6">
        <w:rPr>
          <w:rStyle w:val="StyleUnderline"/>
        </w:rPr>
        <w:t xml:space="preserve"> has long </w:t>
      </w:r>
      <w:r w:rsidRPr="008059C6">
        <w:rPr>
          <w:rStyle w:val="StyleUnderline"/>
          <w:highlight w:val="cyan"/>
        </w:rPr>
        <w:t>complained</w:t>
      </w:r>
      <w:r w:rsidRPr="008059C6">
        <w:rPr>
          <w:rStyle w:val="StyleUnderline"/>
        </w:rPr>
        <w:t xml:space="preserve"> that the </w:t>
      </w:r>
      <w:r w:rsidRPr="008059C6">
        <w:rPr>
          <w:rStyle w:val="Emphasis"/>
          <w:highlight w:val="cyan"/>
        </w:rPr>
        <w:t>US is getting a raw deal</w:t>
      </w:r>
      <w:r w:rsidRPr="008059C6">
        <w:rPr>
          <w:rStyle w:val="Emphasis"/>
        </w:rPr>
        <w:t xml:space="preserve"> </w:t>
      </w:r>
      <w:r w:rsidRPr="008059C6">
        <w:rPr>
          <w:rStyle w:val="StyleUnderline"/>
        </w:rPr>
        <w:t>with the organization</w:t>
      </w:r>
      <w:r w:rsidRPr="008059C6">
        <w:rPr>
          <w:sz w:val="16"/>
        </w:rPr>
        <w:t>, paying too much and getting too little.</w:t>
      </w:r>
      <w:r w:rsidRPr="0018671E">
        <w:rPr>
          <w:sz w:val="16"/>
        </w:rPr>
        <w:t xml:space="preserve"> </w:t>
      </w:r>
      <w:r w:rsidRPr="008059C6">
        <w:rPr>
          <w:sz w:val="16"/>
        </w:rPr>
        <w:t xml:space="preserve">Trump’s </w:t>
      </w:r>
      <w:proofErr w:type="gramStart"/>
      <w:r w:rsidRPr="008059C6">
        <w:rPr>
          <w:rStyle w:val="StyleUnderline"/>
          <w:highlight w:val="cyan"/>
        </w:rPr>
        <w:t>ultimate goal</w:t>
      </w:r>
      <w:proofErr w:type="gramEnd"/>
      <w:r w:rsidRPr="008059C6">
        <w:rPr>
          <w:rStyle w:val="StyleUnderline"/>
          <w:highlight w:val="cyan"/>
        </w:rPr>
        <w:t>,</w:t>
      </w:r>
      <w:r w:rsidRPr="008059C6">
        <w:rPr>
          <w:rStyle w:val="StyleUnderline"/>
        </w:rPr>
        <w:t xml:space="preserve"> writes</w:t>
      </w:r>
      <w:r w:rsidRPr="0018671E">
        <w:rPr>
          <w:rStyle w:val="StyleUnderline"/>
        </w:rPr>
        <w:t xml:space="preserve"> </w:t>
      </w:r>
      <w:r w:rsidRPr="008059C6">
        <w:rPr>
          <w:rStyle w:val="StyleUnderline"/>
          <w:rFonts w:eastAsiaTheme="majorEastAsia"/>
        </w:rPr>
        <w:t>CNN national security analyst Peter Bergen</w:t>
      </w:r>
      <w:r w:rsidRPr="008059C6">
        <w:rPr>
          <w:rStyle w:val="StyleUnderline"/>
        </w:rPr>
        <w:t xml:space="preserve">, has long been to </w:t>
      </w:r>
      <w:r w:rsidRPr="008059C6">
        <w:rPr>
          <w:rStyle w:val="Emphasis"/>
          <w:highlight w:val="cyan"/>
        </w:rPr>
        <w:t>pull the US out</w:t>
      </w:r>
      <w:r w:rsidRPr="008059C6">
        <w:rPr>
          <w:rStyle w:val="StyleUnderline"/>
        </w:rPr>
        <w:t xml:space="preserve"> of NATO,</w:t>
      </w:r>
      <w:r w:rsidRPr="008059C6">
        <w:rPr>
          <w:sz w:val="16"/>
        </w:rPr>
        <w:t xml:space="preserve"> which was formed in 1949 to contain the threat of the Soviet Union and the spread of communism and</w:t>
      </w:r>
      <w:r w:rsidRPr="0018671E">
        <w:rPr>
          <w:rFonts w:eastAsiaTheme="majorEastAsia"/>
          <w:sz w:val="16"/>
        </w:rPr>
        <w:t xml:space="preserve"> </w:t>
      </w:r>
      <w:r w:rsidRPr="008059C6">
        <w:rPr>
          <w:sz w:val="16"/>
        </w:rPr>
        <w:t>is now organized around deterring Russian President Vladimir Putin.</w:t>
      </w:r>
      <w:r w:rsidRPr="0018671E">
        <w:rPr>
          <w:sz w:val="16"/>
        </w:rPr>
        <w:t xml:space="preserve"> </w:t>
      </w:r>
      <w:r w:rsidRPr="008059C6">
        <w:rPr>
          <w:sz w:val="16"/>
        </w:rPr>
        <w:t>CNN’s Jim Sciutto, in</w:t>
      </w:r>
      <w:r w:rsidRPr="0018671E">
        <w:rPr>
          <w:sz w:val="16"/>
        </w:rPr>
        <w:t xml:space="preserve"> </w:t>
      </w:r>
      <w:r w:rsidRPr="008059C6">
        <w:rPr>
          <w:rFonts w:eastAsiaTheme="majorEastAsia"/>
          <w:sz w:val="16"/>
        </w:rPr>
        <w:t>a forthcoming book</w:t>
      </w:r>
      <w:r w:rsidRPr="008059C6">
        <w:rPr>
          <w:sz w:val="16"/>
        </w:rPr>
        <w:t xml:space="preserve">, quotes a former official in both the Trump and Biden administrations who predicts a </w:t>
      </w:r>
      <w:r w:rsidRPr="008059C6">
        <w:rPr>
          <w:rStyle w:val="StyleUnderline"/>
        </w:rPr>
        <w:t xml:space="preserve">Trump </w:t>
      </w:r>
      <w:r w:rsidRPr="008059C6">
        <w:rPr>
          <w:rStyle w:val="Emphasis"/>
          <w:highlight w:val="cyan"/>
        </w:rPr>
        <w:t xml:space="preserve">election win </w:t>
      </w:r>
      <w:r w:rsidRPr="008059C6">
        <w:rPr>
          <w:rStyle w:val="Emphasis"/>
        </w:rPr>
        <w:t>in November</w:t>
      </w:r>
      <w:r w:rsidRPr="008059C6">
        <w:rPr>
          <w:rStyle w:val="StyleUnderline"/>
        </w:rPr>
        <w:t xml:space="preserve"> would </w:t>
      </w:r>
      <w:r w:rsidRPr="008059C6">
        <w:rPr>
          <w:rStyle w:val="StyleUnderline"/>
          <w:highlight w:val="cyan"/>
        </w:rPr>
        <w:t>mean</w:t>
      </w:r>
      <w:r w:rsidRPr="008059C6">
        <w:rPr>
          <w:rStyle w:val="StyleUnderline"/>
        </w:rPr>
        <w:t xml:space="preserve"> “the </w:t>
      </w:r>
      <w:r w:rsidRPr="008059C6">
        <w:rPr>
          <w:rStyle w:val="StyleUnderline"/>
          <w:highlight w:val="cyan"/>
        </w:rPr>
        <w:t xml:space="preserve">US </w:t>
      </w:r>
      <w:r w:rsidRPr="008059C6">
        <w:rPr>
          <w:rStyle w:val="StyleUnderline"/>
        </w:rPr>
        <w:t xml:space="preserve">will be </w:t>
      </w:r>
      <w:r w:rsidRPr="008059C6">
        <w:rPr>
          <w:rStyle w:val="StyleUnderline"/>
          <w:highlight w:val="cyan"/>
        </w:rPr>
        <w:t>out</w:t>
      </w:r>
      <w:r w:rsidRPr="008059C6">
        <w:rPr>
          <w:rStyle w:val="StyleUnderline"/>
        </w:rPr>
        <w:t xml:space="preserve"> of NATO.”</w:t>
      </w:r>
      <w:r w:rsidRPr="008059C6">
        <w:rPr>
          <w:sz w:val="16"/>
        </w:rPr>
        <w:t xml:space="preserve"> Sciutto also writes about how Trump nearly pulled the US from the alliance during a 2018 NATO meeting.</w:t>
      </w:r>
      <w:r w:rsidRPr="0018671E">
        <w:rPr>
          <w:sz w:val="16"/>
        </w:rPr>
        <w:t xml:space="preserve"> </w:t>
      </w:r>
      <w:r w:rsidRPr="008059C6">
        <w:rPr>
          <w:sz w:val="16"/>
        </w:rPr>
        <w:t>At the same time, Trump tried to claim credit, arguing it is his tough talk and not the threat of Russian invasion that has caused NATO member countries to increase their defense budgets in recent years.</w:t>
      </w:r>
      <w:r w:rsidRPr="0018671E">
        <w:rPr>
          <w:sz w:val="16"/>
        </w:rPr>
        <w:t xml:space="preserve"> </w:t>
      </w:r>
      <w:r w:rsidRPr="008059C6">
        <w:rPr>
          <w:rFonts w:eastAsiaTheme="majorEastAsia"/>
          <w:sz w:val="16"/>
        </w:rPr>
        <w:t>What’s to stop him?</w:t>
      </w:r>
      <w:r w:rsidRPr="0018671E">
        <w:rPr>
          <w:sz w:val="16"/>
        </w:rPr>
        <w:t xml:space="preserve"> </w:t>
      </w:r>
      <w:r w:rsidRPr="008059C6">
        <w:rPr>
          <w:sz w:val="16"/>
        </w:rPr>
        <w:t xml:space="preserve">If Trump wins the 2024 election and does turn on NATO, he </w:t>
      </w:r>
      <w:proofErr w:type="gramStart"/>
      <w:r w:rsidRPr="008059C6">
        <w:rPr>
          <w:sz w:val="16"/>
        </w:rPr>
        <w:t>would</w:t>
      </w:r>
      <w:proofErr w:type="gramEnd"/>
      <w:r w:rsidRPr="008059C6">
        <w:rPr>
          <w:sz w:val="16"/>
        </w:rPr>
        <w:t xml:space="preserve"> run into that new language from Congress, which says the president “shall not suspend, terminate, denounce, or withdraw the United States from the North Atlantic Treaty” without either a supermajority vote in the Senate or an act passed by the full Congress.</w:t>
      </w:r>
      <w:r w:rsidRPr="0018671E">
        <w:rPr>
          <w:sz w:val="16"/>
        </w:rPr>
        <w:t xml:space="preserve"> </w:t>
      </w:r>
      <w:r w:rsidRPr="008059C6">
        <w:rPr>
          <w:sz w:val="16"/>
        </w:rPr>
        <w:t>When I asked the former US Ambassador to NATO Kurt Volker about what Trump could do to undermine NATO as president, he first pointed out that Trump was boasting about his interaction with an unnamed world leader rather than promising future action.</w:t>
      </w:r>
      <w:r w:rsidRPr="0018671E">
        <w:rPr>
          <w:sz w:val="16"/>
        </w:rPr>
        <w:t xml:space="preserve"> </w:t>
      </w:r>
      <w:r w:rsidRPr="008059C6">
        <w:rPr>
          <w:sz w:val="16"/>
        </w:rPr>
        <w:t xml:space="preserve">The Constitution, Volker noted, says the Senate must be involved with ratifying treaties but it is silent </w:t>
      </w:r>
      <w:proofErr w:type="gramStart"/>
      <w:r w:rsidRPr="008059C6">
        <w:rPr>
          <w:sz w:val="16"/>
        </w:rPr>
        <w:t>on the subject of withdrawing</w:t>
      </w:r>
      <w:proofErr w:type="gramEnd"/>
      <w:r w:rsidRPr="008059C6">
        <w:rPr>
          <w:sz w:val="16"/>
        </w:rPr>
        <w:t xml:space="preserve"> from a treaty. Any court battle could take years.</w:t>
      </w:r>
      <w:r w:rsidRPr="0018671E">
        <w:rPr>
          <w:sz w:val="16"/>
        </w:rPr>
        <w:t xml:space="preserve"> </w:t>
      </w:r>
      <w:r w:rsidRPr="008059C6">
        <w:rPr>
          <w:rFonts w:eastAsiaTheme="majorEastAsia"/>
          <w:sz w:val="16"/>
        </w:rPr>
        <w:t>Alternatives to withdrawal</w:t>
      </w:r>
      <w:r w:rsidRPr="0018671E">
        <w:rPr>
          <w:sz w:val="16"/>
        </w:rPr>
        <w:t xml:space="preserve"> </w:t>
      </w:r>
      <w:r w:rsidRPr="008059C6">
        <w:rPr>
          <w:rStyle w:val="StyleUnderline"/>
          <w:highlight w:val="cyan"/>
        </w:rPr>
        <w:t>Rather than attempting to withdraw</w:t>
      </w:r>
      <w:r w:rsidRPr="008059C6">
        <w:rPr>
          <w:rStyle w:val="StyleUnderline"/>
        </w:rPr>
        <w:t xml:space="preserve"> from NATO, a second </w:t>
      </w:r>
      <w:r w:rsidRPr="008059C6">
        <w:rPr>
          <w:rStyle w:val="StyleUnderline"/>
          <w:highlight w:val="cyan"/>
        </w:rPr>
        <w:t>Trump</w:t>
      </w:r>
      <w:r w:rsidRPr="008059C6">
        <w:rPr>
          <w:rStyle w:val="StyleUnderline"/>
        </w:rPr>
        <w:t xml:space="preserve"> presidency could allow his allies to pursue a </w:t>
      </w:r>
      <w:r w:rsidRPr="008059C6">
        <w:rPr>
          <w:rStyle w:val="StyleUnderline"/>
          <w:highlight w:val="cyan"/>
        </w:rPr>
        <w:t xml:space="preserve">policy of </w:t>
      </w:r>
      <w:r w:rsidRPr="008059C6">
        <w:rPr>
          <w:rStyle w:val="Emphasis"/>
          <w:highlight w:val="cyan"/>
        </w:rPr>
        <w:t>making NATO “</w:t>
      </w:r>
      <w:r w:rsidRPr="008059C6">
        <w:rPr>
          <w:rStyle w:val="Emphasis"/>
          <w:rFonts w:eastAsiaTheme="majorEastAsia"/>
          <w:highlight w:val="cyan"/>
        </w:rPr>
        <w:t>dormant</w:t>
      </w:r>
      <w:r w:rsidRPr="008059C6">
        <w:rPr>
          <w:sz w:val="16"/>
        </w:rPr>
        <w:t>,” an idea pushed by at least one Trump-allied think tank.</w:t>
      </w:r>
      <w:r w:rsidRPr="0018671E">
        <w:rPr>
          <w:sz w:val="16"/>
        </w:rPr>
        <w:t xml:space="preserve"> </w:t>
      </w:r>
      <w:r w:rsidRPr="008059C6">
        <w:rPr>
          <w:sz w:val="16"/>
        </w:rPr>
        <w:t xml:space="preserve">Nobody knows exactly what that would look like, Volker said, but </w:t>
      </w:r>
      <w:r w:rsidRPr="008059C6">
        <w:rPr>
          <w:rStyle w:val="StyleUnderline"/>
        </w:rPr>
        <w:t xml:space="preserve">the president </w:t>
      </w:r>
      <w:r w:rsidRPr="008059C6">
        <w:rPr>
          <w:rStyle w:val="StyleUnderline"/>
          <w:highlight w:val="cyan"/>
        </w:rPr>
        <w:t xml:space="preserve">has immense power over </w:t>
      </w:r>
      <w:r w:rsidRPr="008059C6">
        <w:rPr>
          <w:rStyle w:val="Emphasis"/>
          <w:highlight w:val="cyan"/>
        </w:rPr>
        <w:t>how the US interacts</w:t>
      </w:r>
      <w:r w:rsidRPr="008059C6">
        <w:rPr>
          <w:rStyle w:val="StyleUnderline"/>
          <w:highlight w:val="cyan"/>
        </w:rPr>
        <w:t xml:space="preserve"> with its allies</w:t>
      </w:r>
      <w:r w:rsidRPr="008059C6">
        <w:rPr>
          <w:rStyle w:val="StyleUnderline"/>
        </w:rPr>
        <w:t>.</w:t>
      </w:r>
      <w:r w:rsidRPr="0018671E">
        <w:rPr>
          <w:rStyle w:val="StyleUnderline"/>
        </w:rPr>
        <w:t xml:space="preserve"> </w:t>
      </w:r>
      <w:r w:rsidRPr="008059C6">
        <w:rPr>
          <w:sz w:val="16"/>
        </w:rPr>
        <w:t xml:space="preserve">“There’s </w:t>
      </w:r>
      <w:r w:rsidRPr="008059C6">
        <w:rPr>
          <w:rStyle w:val="StyleUnderline"/>
          <w:highlight w:val="cyan"/>
        </w:rPr>
        <w:t>lots of things</w:t>
      </w:r>
      <w:r w:rsidRPr="008059C6">
        <w:rPr>
          <w:rStyle w:val="StyleUnderline"/>
        </w:rPr>
        <w:t xml:space="preserve"> that you can do administratively </w:t>
      </w:r>
      <w:r w:rsidRPr="008059C6">
        <w:rPr>
          <w:rStyle w:val="StyleUnderline"/>
          <w:highlight w:val="cyan"/>
        </w:rPr>
        <w:t>as</w:t>
      </w:r>
      <w:r w:rsidRPr="008059C6">
        <w:rPr>
          <w:rStyle w:val="StyleUnderline"/>
        </w:rPr>
        <w:t xml:space="preserve"> the </w:t>
      </w:r>
      <w:r w:rsidRPr="008059C6">
        <w:rPr>
          <w:rStyle w:val="StyleUnderline"/>
          <w:highlight w:val="cyan"/>
        </w:rPr>
        <w:t>commander</w:t>
      </w:r>
      <w:r w:rsidRPr="008059C6">
        <w:rPr>
          <w:rStyle w:val="StyleUnderline"/>
        </w:rPr>
        <w:t xml:space="preserve"> in chief that would </w:t>
      </w:r>
      <w:r w:rsidRPr="008059C6">
        <w:rPr>
          <w:rStyle w:val="Emphasis"/>
        </w:rPr>
        <w:t xml:space="preserve">still </w:t>
      </w:r>
      <w:r w:rsidRPr="008059C6">
        <w:rPr>
          <w:rStyle w:val="Emphasis"/>
          <w:highlight w:val="cyan"/>
        </w:rPr>
        <w:t>be</w:t>
      </w:r>
      <w:r w:rsidRPr="008059C6">
        <w:rPr>
          <w:rStyle w:val="Emphasis"/>
        </w:rPr>
        <w:t xml:space="preserve"> very </w:t>
      </w:r>
      <w:r w:rsidRPr="008059C6">
        <w:rPr>
          <w:rStyle w:val="Emphasis"/>
          <w:highlight w:val="cyan"/>
        </w:rPr>
        <w:t>disruptive</w:t>
      </w:r>
      <w:r w:rsidRPr="008059C6">
        <w:rPr>
          <w:rStyle w:val="StyleUnderline"/>
          <w:highlight w:val="cyan"/>
        </w:rPr>
        <w:t xml:space="preserve"> for NATO</w:t>
      </w:r>
      <w:r w:rsidRPr="008059C6">
        <w:rPr>
          <w:sz w:val="16"/>
        </w:rPr>
        <w:t>,” Volker said.</w:t>
      </w:r>
      <w:r w:rsidRPr="0018671E">
        <w:rPr>
          <w:sz w:val="16"/>
        </w:rPr>
        <w:t xml:space="preserve"> </w:t>
      </w:r>
      <w:r w:rsidRPr="008059C6">
        <w:rPr>
          <w:sz w:val="16"/>
        </w:rPr>
        <w:t xml:space="preserve">A </w:t>
      </w:r>
      <w:r w:rsidRPr="008059C6">
        <w:rPr>
          <w:rStyle w:val="StyleUnderline"/>
        </w:rPr>
        <w:t xml:space="preserve">president could </w:t>
      </w:r>
      <w:r w:rsidRPr="008059C6">
        <w:rPr>
          <w:rStyle w:val="StyleUnderline"/>
          <w:highlight w:val="cyan"/>
        </w:rPr>
        <w:t>reduce</w:t>
      </w:r>
      <w:r w:rsidRPr="008059C6">
        <w:rPr>
          <w:rStyle w:val="StyleUnderline"/>
        </w:rPr>
        <w:t xml:space="preserve"> the number of </w:t>
      </w:r>
      <w:r w:rsidRPr="008059C6">
        <w:rPr>
          <w:rStyle w:val="StyleUnderline"/>
          <w:highlight w:val="cyan"/>
        </w:rPr>
        <w:t>exercises</w:t>
      </w:r>
      <w:r w:rsidRPr="008059C6">
        <w:rPr>
          <w:rStyle w:val="StyleUnderline"/>
        </w:rPr>
        <w:t xml:space="preserve"> Americans take part in</w:t>
      </w:r>
      <w:r w:rsidRPr="008059C6">
        <w:rPr>
          <w:sz w:val="16"/>
        </w:rPr>
        <w:t xml:space="preserve"> with NATO allies, further </w:t>
      </w:r>
      <w:r w:rsidRPr="008059C6">
        <w:rPr>
          <w:rStyle w:val="StyleUnderline"/>
          <w:highlight w:val="cyan"/>
        </w:rPr>
        <w:t>reduce troop presence</w:t>
      </w:r>
      <w:r w:rsidRPr="008059C6">
        <w:rPr>
          <w:rStyle w:val="StyleUnderline"/>
        </w:rPr>
        <w:t xml:space="preserve"> in Europe, </w:t>
      </w:r>
      <w:r w:rsidRPr="008059C6">
        <w:rPr>
          <w:rStyle w:val="Emphasis"/>
          <w:highlight w:val="cyan"/>
        </w:rPr>
        <w:t>withhold payments to the NATO</w:t>
      </w:r>
      <w:r w:rsidRPr="008059C6">
        <w:rPr>
          <w:rStyle w:val="StyleUnderline"/>
          <w:highlight w:val="cyan"/>
        </w:rPr>
        <w:t xml:space="preserve"> infrastructure</w:t>
      </w:r>
      <w:r w:rsidRPr="008059C6">
        <w:rPr>
          <w:rStyle w:val="StyleUnderline"/>
        </w:rPr>
        <w:t xml:space="preserve"> or </w:t>
      </w:r>
      <w:r w:rsidRPr="008059C6">
        <w:rPr>
          <w:rStyle w:val="StyleUnderline"/>
          <w:highlight w:val="cyan"/>
        </w:rPr>
        <w:t>cut down</w:t>
      </w:r>
      <w:r w:rsidRPr="008059C6">
        <w:rPr>
          <w:rStyle w:val="StyleUnderline"/>
        </w:rPr>
        <w:t xml:space="preserve"> on the US </w:t>
      </w:r>
      <w:r w:rsidRPr="008059C6">
        <w:rPr>
          <w:rStyle w:val="StyleUnderline"/>
          <w:highlight w:val="cyan"/>
        </w:rPr>
        <w:t>military budget</w:t>
      </w:r>
      <w:r w:rsidRPr="008059C6">
        <w:rPr>
          <w:rStyle w:val="StyleUnderline"/>
        </w:rPr>
        <w:t>.</w:t>
      </w:r>
      <w:r w:rsidRPr="0018671E">
        <w:rPr>
          <w:rStyle w:val="StyleUnderline"/>
        </w:rPr>
        <w:t xml:space="preserve"> </w:t>
      </w:r>
      <w:r w:rsidRPr="008059C6">
        <w:rPr>
          <w:sz w:val="16"/>
        </w:rPr>
        <w:t>The US would still be bound, under this type of scenario, by the pledge to defend other NATO nations, but it would not be prepared.</w:t>
      </w:r>
      <w:r w:rsidRPr="0018671E">
        <w:rPr>
          <w:sz w:val="16"/>
        </w:rPr>
        <w:t xml:space="preserve"> </w:t>
      </w:r>
      <w:r w:rsidRPr="008059C6">
        <w:rPr>
          <w:sz w:val="16"/>
        </w:rPr>
        <w:t xml:space="preserve">“It’s </w:t>
      </w:r>
      <w:r w:rsidRPr="008059C6">
        <w:rPr>
          <w:rStyle w:val="StyleUnderline"/>
          <w:highlight w:val="cyan"/>
        </w:rPr>
        <w:t>not just enough to say,</w:t>
      </w:r>
      <w:r w:rsidRPr="008059C6">
        <w:rPr>
          <w:rStyle w:val="StyleUnderline"/>
        </w:rPr>
        <w:t xml:space="preserve"> yes, </w:t>
      </w:r>
      <w:r w:rsidRPr="008059C6">
        <w:rPr>
          <w:rStyle w:val="StyleUnderline"/>
          <w:highlight w:val="cyan"/>
        </w:rPr>
        <w:t>we will fight</w:t>
      </w:r>
      <w:r w:rsidRPr="008059C6">
        <w:rPr>
          <w:rStyle w:val="StyleUnderline"/>
        </w:rPr>
        <w:t xml:space="preserve"> together,” said Volker. “You actually </w:t>
      </w:r>
      <w:r w:rsidRPr="008059C6">
        <w:rPr>
          <w:rStyle w:val="StyleUnderline"/>
          <w:highlight w:val="cyan"/>
        </w:rPr>
        <w:t>have to have</w:t>
      </w:r>
      <w:r w:rsidRPr="008059C6">
        <w:rPr>
          <w:rStyle w:val="StyleUnderline"/>
        </w:rPr>
        <w:t xml:space="preserve"> the </w:t>
      </w:r>
      <w:r w:rsidRPr="008059C6">
        <w:rPr>
          <w:rStyle w:val="StyleUnderline"/>
          <w:highlight w:val="cyan"/>
        </w:rPr>
        <w:t>capabilities</w:t>
      </w:r>
      <w:r w:rsidRPr="008059C6">
        <w:rPr>
          <w:rStyle w:val="StyleUnderline"/>
        </w:rPr>
        <w:t>.”</w:t>
      </w:r>
      <w:r w:rsidRPr="0018671E">
        <w:rPr>
          <w:rStyle w:val="StyleUnderline"/>
        </w:rPr>
        <w:t xml:space="preserve"> </w:t>
      </w:r>
      <w:r w:rsidRPr="008059C6">
        <w:rPr>
          <w:rFonts w:eastAsiaTheme="majorEastAsia"/>
          <w:sz w:val="16"/>
        </w:rPr>
        <w:t xml:space="preserve">Americans </w:t>
      </w:r>
      <w:proofErr w:type="gramStart"/>
      <w:r w:rsidRPr="008059C6">
        <w:rPr>
          <w:rFonts w:eastAsiaTheme="majorEastAsia"/>
          <w:sz w:val="16"/>
        </w:rPr>
        <w:t>lead</w:t>
      </w:r>
      <w:proofErr w:type="gramEnd"/>
      <w:r w:rsidRPr="008059C6">
        <w:rPr>
          <w:rFonts w:eastAsiaTheme="majorEastAsia"/>
          <w:sz w:val="16"/>
        </w:rPr>
        <w:t xml:space="preserve"> NATO by design</w:t>
      </w:r>
      <w:r w:rsidRPr="0018671E">
        <w:rPr>
          <w:sz w:val="16"/>
        </w:rPr>
        <w:t xml:space="preserve"> </w:t>
      </w:r>
      <w:r w:rsidRPr="008059C6">
        <w:rPr>
          <w:sz w:val="16"/>
        </w:rPr>
        <w:t xml:space="preserve">If Trump wins the election this year and then seeks as president to reduce American military participation, he could, in theory, </w:t>
      </w:r>
      <w:r w:rsidRPr="008059C6">
        <w:rPr>
          <w:rStyle w:val="StyleUnderline"/>
          <w:highlight w:val="cyan"/>
        </w:rPr>
        <w:t>recall</w:t>
      </w:r>
      <w:r w:rsidRPr="008059C6">
        <w:rPr>
          <w:rStyle w:val="StyleUnderline"/>
        </w:rPr>
        <w:t xml:space="preserve"> the </w:t>
      </w:r>
      <w:r w:rsidRPr="008059C6">
        <w:rPr>
          <w:rStyle w:val="StyleUnderline"/>
          <w:highlight w:val="cyan"/>
        </w:rPr>
        <w:t>NATO</w:t>
      </w:r>
      <w:r w:rsidRPr="008059C6">
        <w:rPr>
          <w:rStyle w:val="StyleUnderline"/>
        </w:rPr>
        <w:t xml:space="preserve"> Supreme Allied </w:t>
      </w:r>
      <w:r w:rsidRPr="008059C6">
        <w:rPr>
          <w:rStyle w:val="StyleUnderline"/>
          <w:highlight w:val="cyan"/>
        </w:rPr>
        <w:t>Commander</w:t>
      </w:r>
      <w:r w:rsidRPr="008059C6">
        <w:rPr>
          <w:rStyle w:val="StyleUnderline"/>
        </w:rPr>
        <w:t xml:space="preserve"> Europe.</w:t>
      </w:r>
      <w:r w:rsidRPr="0018671E">
        <w:rPr>
          <w:rStyle w:val="StyleUnderline"/>
        </w:rPr>
        <w:t xml:space="preserve"> </w:t>
      </w:r>
      <w:r w:rsidRPr="008059C6">
        <w:rPr>
          <w:sz w:val="16"/>
        </w:rPr>
        <w:t>Gen. Dwight D. Eisenhower first held the job after NATO’s founding, and ever since, the top NATO commander has always been an American admiral or general. NATO’s power to deter attacks on other countries rests in large part on American nuclear weapons, and so it is appropriate that an American service member sits atop the NATO structure, according to Max Bergmann, director of the Europe, Russia, and Eurasia Program at the Center for Strategic and International Studies.</w:t>
      </w:r>
      <w:r w:rsidRPr="0018671E">
        <w:rPr>
          <w:sz w:val="16"/>
        </w:rPr>
        <w:t xml:space="preserve"> </w:t>
      </w:r>
      <w:r w:rsidRPr="008059C6">
        <w:rPr>
          <w:sz w:val="16"/>
        </w:rPr>
        <w:t xml:space="preserve">Pulling American generals out of NATO might </w:t>
      </w:r>
      <w:r w:rsidRPr="008059C6">
        <w:rPr>
          <w:rStyle w:val="StyleUnderline"/>
          <w:highlight w:val="cyan"/>
        </w:rPr>
        <w:t xml:space="preserve">force </w:t>
      </w:r>
      <w:r w:rsidRPr="008059C6">
        <w:rPr>
          <w:rStyle w:val="StyleUnderline"/>
        </w:rPr>
        <w:t xml:space="preserve">other NATO </w:t>
      </w:r>
      <w:r w:rsidRPr="008059C6">
        <w:rPr>
          <w:rStyle w:val="StyleUnderline"/>
          <w:highlight w:val="cyan"/>
        </w:rPr>
        <w:t xml:space="preserve">countries to </w:t>
      </w:r>
      <w:r w:rsidRPr="008059C6">
        <w:rPr>
          <w:rStyle w:val="Emphasis"/>
          <w:highlight w:val="cyan"/>
        </w:rPr>
        <w:t>seek their own nuclear deterrents.</w:t>
      </w:r>
      <w:r w:rsidRPr="008059C6">
        <w:rPr>
          <w:sz w:val="16"/>
        </w:rPr>
        <w:t xml:space="preserve"> Part of the reason Europeans have not pursued a collective European military is by American design and a result of security provided by NATO, Bergmann said.</w:t>
      </w:r>
      <w:r w:rsidRPr="0018671E">
        <w:rPr>
          <w:sz w:val="16"/>
        </w:rPr>
        <w:t xml:space="preserve"> </w:t>
      </w:r>
      <w:r w:rsidRPr="008059C6">
        <w:rPr>
          <w:sz w:val="16"/>
        </w:rPr>
        <w:t>Countries are eager to be protected by</w:t>
      </w:r>
      <w:r w:rsidRPr="0018671E">
        <w:rPr>
          <w:sz w:val="16"/>
        </w:rPr>
        <w:t xml:space="preserve"> </w:t>
      </w:r>
      <w:r w:rsidRPr="008059C6">
        <w:rPr>
          <w:rFonts w:eastAsiaTheme="majorEastAsia"/>
          <w:sz w:val="16"/>
        </w:rPr>
        <w:t>Article 5</w:t>
      </w:r>
      <w:r w:rsidRPr="0018671E">
        <w:rPr>
          <w:sz w:val="16"/>
        </w:rPr>
        <w:t xml:space="preserve"> </w:t>
      </w:r>
      <w:r w:rsidRPr="008059C6">
        <w:rPr>
          <w:sz w:val="16"/>
        </w:rPr>
        <w:t>of NATO’s charter, which is the principle that</w:t>
      </w:r>
      <w:r w:rsidRPr="0018671E">
        <w:rPr>
          <w:rFonts w:eastAsiaTheme="majorEastAsia"/>
          <w:sz w:val="16"/>
        </w:rPr>
        <w:t xml:space="preserve"> </w:t>
      </w:r>
      <w:r w:rsidRPr="008059C6">
        <w:rPr>
          <w:sz w:val="16"/>
        </w:rPr>
        <w:t xml:space="preserve">an attack on one member is an attack on </w:t>
      </w:r>
      <w:proofErr w:type="gramStart"/>
      <w:r w:rsidRPr="008059C6">
        <w:rPr>
          <w:sz w:val="16"/>
        </w:rPr>
        <w:t>all of</w:t>
      </w:r>
      <w:proofErr w:type="gramEnd"/>
      <w:r w:rsidRPr="008059C6">
        <w:rPr>
          <w:sz w:val="16"/>
        </w:rPr>
        <w:t xml:space="preserve"> the members. Sweden and Finland have both worked hard to join after Russia invaded non-member Ukraine. Finland joined in 2023, and Sweden is</w:t>
      </w:r>
      <w:r w:rsidRPr="0018671E">
        <w:rPr>
          <w:sz w:val="16"/>
        </w:rPr>
        <w:t xml:space="preserve"> </w:t>
      </w:r>
      <w:r w:rsidRPr="008059C6">
        <w:rPr>
          <w:rFonts w:eastAsiaTheme="majorEastAsia"/>
          <w:sz w:val="16"/>
        </w:rPr>
        <w:t>inching closer to accession</w:t>
      </w:r>
      <w:r w:rsidRPr="008059C6">
        <w:rPr>
          <w:sz w:val="16"/>
        </w:rPr>
        <w:t>.</w:t>
      </w:r>
      <w:r w:rsidRPr="0018671E">
        <w:rPr>
          <w:sz w:val="16"/>
        </w:rPr>
        <w:t xml:space="preserve"> </w:t>
      </w:r>
      <w:r w:rsidRPr="008059C6">
        <w:rPr>
          <w:sz w:val="16"/>
        </w:rPr>
        <w:t>That provision that Trump dislikes has only been invoked one time, after 9/11, when the US and NATO allies invaded Afghanistan after terror attacks brought down the World Trade Center and struck the Pentagon.</w:t>
      </w:r>
      <w:r w:rsidRPr="0018671E">
        <w:rPr>
          <w:sz w:val="16"/>
        </w:rPr>
        <w:t xml:space="preserve"> </w:t>
      </w:r>
      <w:r w:rsidRPr="008059C6">
        <w:rPr>
          <w:rFonts w:eastAsiaTheme="majorEastAsia"/>
          <w:sz w:val="16"/>
        </w:rPr>
        <w:t>More members hit 2% benchmark</w:t>
      </w:r>
      <w:r w:rsidRPr="0018671E">
        <w:rPr>
          <w:sz w:val="16"/>
        </w:rPr>
        <w:t xml:space="preserve"> </w:t>
      </w:r>
      <w:r w:rsidRPr="008059C6">
        <w:rPr>
          <w:sz w:val="16"/>
        </w:rPr>
        <w:t>Trump frequently complains that NATO members other than the US don’t pay dues, which is a</w:t>
      </w:r>
      <w:r w:rsidRPr="0018671E">
        <w:rPr>
          <w:sz w:val="16"/>
        </w:rPr>
        <w:t xml:space="preserve"> </w:t>
      </w:r>
      <w:r w:rsidRPr="008059C6">
        <w:rPr>
          <w:rFonts w:eastAsiaTheme="majorEastAsia"/>
          <w:sz w:val="16"/>
        </w:rPr>
        <w:t>misstatement of facts</w:t>
      </w:r>
      <w:r w:rsidRPr="008059C6">
        <w:rPr>
          <w:sz w:val="16"/>
        </w:rPr>
        <w:t>. Members are supposed to spend a minimum of 2% of their GDP on defense, but it is just a guideline that doesn’t require payments to NATO or the US. Multiple NATO countries do not hit that benchmark, although spending has risen since Russia’s invasion of Ukraine.</w:t>
      </w:r>
      <w:r w:rsidRPr="0018671E">
        <w:rPr>
          <w:sz w:val="16"/>
        </w:rPr>
        <w:t xml:space="preserve"> </w:t>
      </w:r>
      <w:r w:rsidRPr="008059C6">
        <w:rPr>
          <w:sz w:val="16"/>
        </w:rPr>
        <w:t>“That argument is weaker and weaker, because allies are indeed spending more and doing more,” Volker said.</w:t>
      </w:r>
      <w:r w:rsidRPr="0018671E">
        <w:rPr>
          <w:sz w:val="16"/>
        </w:rPr>
        <w:t xml:space="preserve"> </w:t>
      </w:r>
      <w:r w:rsidRPr="008059C6">
        <w:rPr>
          <w:sz w:val="16"/>
        </w:rPr>
        <w:t>NATO’s charter is a relatively short and simple document. Its section on how a country withdraws from the alliance is further evidence of how central the US is to the organization: A country wishing to withdraw must notify the US a year before it plans to withdraw.</w:t>
      </w:r>
      <w:r w:rsidRPr="0018671E">
        <w:rPr>
          <w:sz w:val="16"/>
        </w:rPr>
        <w:t xml:space="preserve"> </w:t>
      </w:r>
      <w:r w:rsidRPr="008059C6">
        <w:rPr>
          <w:sz w:val="16"/>
        </w:rPr>
        <w:t>No country</w:t>
      </w:r>
      <w:proofErr w:type="gramStart"/>
      <w:r w:rsidRPr="008059C6">
        <w:rPr>
          <w:sz w:val="16"/>
        </w:rPr>
        <w:t>, by the way, has</w:t>
      </w:r>
      <w:proofErr w:type="gramEnd"/>
      <w:r w:rsidRPr="008059C6">
        <w:rPr>
          <w:sz w:val="16"/>
        </w:rPr>
        <w:t xml:space="preserve"> ever withdrawn from NATO, although France</w:t>
      </w:r>
      <w:r w:rsidRPr="0018671E">
        <w:rPr>
          <w:sz w:val="16"/>
        </w:rPr>
        <w:t xml:space="preserve"> </w:t>
      </w:r>
      <w:r w:rsidRPr="008059C6">
        <w:rPr>
          <w:rFonts w:eastAsiaTheme="majorEastAsia"/>
          <w:sz w:val="16"/>
        </w:rPr>
        <w:t>did not take part</w:t>
      </w:r>
      <w:r w:rsidRPr="0018671E">
        <w:rPr>
          <w:sz w:val="16"/>
        </w:rPr>
        <w:t xml:space="preserve"> </w:t>
      </w:r>
      <w:r w:rsidRPr="008059C6">
        <w:rPr>
          <w:sz w:val="16"/>
        </w:rPr>
        <w:t>in NATO’s military operations from the mid-1960s until 2009.</w:t>
      </w:r>
      <w:r w:rsidRPr="0018671E">
        <w:rPr>
          <w:sz w:val="16"/>
        </w:rPr>
        <w:t xml:space="preserve"> </w:t>
      </w:r>
      <w:r w:rsidRPr="008059C6">
        <w:rPr>
          <w:rFonts w:eastAsiaTheme="majorEastAsia"/>
          <w:sz w:val="16"/>
        </w:rPr>
        <w:t>A difficult relationship to unbreak</w:t>
      </w:r>
      <w:r w:rsidRPr="0018671E">
        <w:rPr>
          <w:sz w:val="16"/>
        </w:rPr>
        <w:t xml:space="preserve"> </w:t>
      </w:r>
      <w:r w:rsidRPr="008059C6">
        <w:rPr>
          <w:rStyle w:val="StyleUnderline"/>
        </w:rPr>
        <w:t xml:space="preserve">If </w:t>
      </w:r>
      <w:r w:rsidRPr="008059C6">
        <w:rPr>
          <w:rStyle w:val="StyleUnderline"/>
          <w:highlight w:val="cyan"/>
        </w:rPr>
        <w:t>Trump</w:t>
      </w:r>
      <w:r w:rsidRPr="008059C6">
        <w:rPr>
          <w:rStyle w:val="StyleUnderline"/>
        </w:rPr>
        <w:t xml:space="preserve"> is reelected and chooses</w:t>
      </w:r>
      <w:r w:rsidRPr="0018671E">
        <w:rPr>
          <w:rStyle w:val="StyleUnderline"/>
          <w:rFonts w:eastAsiaTheme="majorEastAsia"/>
        </w:rPr>
        <w:t xml:space="preserve"> </w:t>
      </w:r>
      <w:r w:rsidRPr="008059C6">
        <w:rPr>
          <w:rStyle w:val="StyleUnderline"/>
        </w:rPr>
        <w:t xml:space="preserve">to </w:t>
      </w:r>
      <w:r w:rsidRPr="008059C6">
        <w:rPr>
          <w:rStyle w:val="StyleUnderline"/>
          <w:highlight w:val="cyan"/>
        </w:rPr>
        <w:t>hollow out NATO</w:t>
      </w:r>
      <w:r w:rsidRPr="008059C6">
        <w:rPr>
          <w:rStyle w:val="StyleUnderline"/>
        </w:rPr>
        <w:t xml:space="preserve"> or make </w:t>
      </w:r>
      <w:r w:rsidRPr="008059C6">
        <w:rPr>
          <w:rStyle w:val="StyleUnderline"/>
        </w:rPr>
        <w:lastRenderedPageBreak/>
        <w:t xml:space="preserve">US participation dormant, it would </w:t>
      </w:r>
      <w:r w:rsidRPr="008059C6">
        <w:rPr>
          <w:rStyle w:val="Emphasis"/>
          <w:highlight w:val="cyan"/>
        </w:rPr>
        <w:t xml:space="preserve">sever ties </w:t>
      </w:r>
      <w:r w:rsidRPr="008059C6">
        <w:rPr>
          <w:rStyle w:val="Emphasis"/>
        </w:rPr>
        <w:t xml:space="preserve">that </w:t>
      </w:r>
      <w:r w:rsidRPr="008059C6">
        <w:rPr>
          <w:rStyle w:val="Emphasis"/>
          <w:highlight w:val="cyan"/>
        </w:rPr>
        <w:t>future presidents</w:t>
      </w:r>
      <w:r w:rsidRPr="008059C6">
        <w:rPr>
          <w:rStyle w:val="Emphasis"/>
        </w:rPr>
        <w:t xml:space="preserve"> might </w:t>
      </w:r>
      <w:r w:rsidRPr="008059C6">
        <w:rPr>
          <w:rStyle w:val="Emphasis"/>
          <w:highlight w:val="cyan"/>
        </w:rPr>
        <w:t>have</w:t>
      </w:r>
      <w:r w:rsidRPr="008059C6">
        <w:rPr>
          <w:rStyle w:val="StyleUnderline"/>
          <w:highlight w:val="cyan"/>
        </w:rPr>
        <w:t xml:space="preserve"> trouble repairing</w:t>
      </w:r>
      <w:r w:rsidRPr="008059C6">
        <w:rPr>
          <w:rStyle w:val="StyleUnderline"/>
        </w:rPr>
        <w:t>.</w:t>
      </w:r>
      <w:r w:rsidRPr="0018671E">
        <w:rPr>
          <w:rStyle w:val="StyleUnderline"/>
        </w:rPr>
        <w:t xml:space="preserve"> </w:t>
      </w:r>
      <w:r w:rsidRPr="008059C6">
        <w:rPr>
          <w:sz w:val="16"/>
        </w:rPr>
        <w:t>“It’s just like any relationship,” said Bergmann of the likelihood of permanent damage if Trump were to materially alter the NATO alliance. “This would be seen as the US basically having a massive affair and like cheating on Europe. Could the marriage be restored? Well, potentially. But it would require, I think, a lot of effort on the part of future administrations.”</w:t>
      </w:r>
    </w:p>
    <w:p w14:paraId="2A7498C8" w14:textId="77777777" w:rsidR="006F24FE" w:rsidRPr="0018671E" w:rsidRDefault="006F24FE" w:rsidP="006F24FE">
      <w:pPr>
        <w:pStyle w:val="Heading3"/>
        <w:rPr>
          <w:rFonts w:cs="Calibri"/>
        </w:rPr>
      </w:pPr>
      <w:r w:rsidRPr="0018671E">
        <w:rPr>
          <w:rFonts w:cs="Calibri"/>
        </w:rPr>
        <w:lastRenderedPageBreak/>
        <w:t xml:space="preserve">AT </w:t>
      </w:r>
      <w:proofErr w:type="spellStart"/>
      <w:r>
        <w:rPr>
          <w:rFonts w:cs="Calibri"/>
        </w:rPr>
        <w:t>FoPo</w:t>
      </w:r>
      <w:proofErr w:type="spellEnd"/>
      <w:r>
        <w:rPr>
          <w:rFonts w:cs="Calibri"/>
        </w:rPr>
        <w:t xml:space="preserve"> Impact</w:t>
      </w:r>
    </w:p>
    <w:p w14:paraId="56160806" w14:textId="77777777" w:rsidR="006F24FE" w:rsidRPr="0018671E" w:rsidRDefault="006F24FE" w:rsidP="006F24FE">
      <w:pPr>
        <w:pStyle w:val="Heading4"/>
        <w:rPr>
          <w:rFonts w:cs="Calibri"/>
        </w:rPr>
      </w:pPr>
      <w:r w:rsidRPr="0018671E">
        <w:rPr>
          <w:rFonts w:cs="Calibri"/>
        </w:rPr>
        <w:t xml:space="preserve">No War Checks – Trump can veto even if opposition is </w:t>
      </w:r>
      <w:r w:rsidRPr="0018671E">
        <w:rPr>
          <w:rFonts w:cs="Calibri"/>
          <w:u w:val="single"/>
        </w:rPr>
        <w:t>bipartisan</w:t>
      </w:r>
    </w:p>
    <w:p w14:paraId="263EA014" w14:textId="77777777" w:rsidR="006F24FE" w:rsidRPr="0018671E" w:rsidRDefault="006F24FE" w:rsidP="006F24FE">
      <w:pPr>
        <w:rPr>
          <w:rStyle w:val="Style13ptBold"/>
        </w:rPr>
      </w:pPr>
      <w:proofErr w:type="spellStart"/>
      <w:r w:rsidRPr="0018671E">
        <w:rPr>
          <w:rStyle w:val="Style13ptBold"/>
        </w:rPr>
        <w:t>Foran</w:t>
      </w:r>
      <w:proofErr w:type="spellEnd"/>
      <w:r w:rsidRPr="0018671E">
        <w:rPr>
          <w:rStyle w:val="Style13ptBold"/>
        </w:rPr>
        <w:t xml:space="preserve"> and Barrett 20</w:t>
      </w:r>
    </w:p>
    <w:p w14:paraId="4B8FE732" w14:textId="77777777" w:rsidR="006F24FE" w:rsidRPr="0018671E" w:rsidRDefault="006F24FE" w:rsidP="006F24FE">
      <w:pPr>
        <w:rPr>
          <w:b/>
          <w:bCs/>
          <w:sz w:val="16"/>
        </w:rPr>
      </w:pPr>
      <w:r w:rsidRPr="0018671E">
        <w:rPr>
          <w:sz w:val="16"/>
        </w:rPr>
        <w:t>[(Clare and Ted, Congressional reporters and producers for CNN Politics.) “Senate fails to override Trump veto of Iran War Powers resolution.”, CNN, 5-7-20, https://www.cnn.com/2020/05/07/politics/senate-iran-war-powers-resolution/index.html]//LR</w:t>
      </w:r>
    </w:p>
    <w:p w14:paraId="6AA55163" w14:textId="77777777" w:rsidR="006F24FE" w:rsidRPr="0018671E" w:rsidRDefault="006F24FE" w:rsidP="006F24FE">
      <w:pPr>
        <w:pStyle w:val="paragraph"/>
        <w:shd w:val="clear" w:color="auto" w:fill="FFFFFF"/>
        <w:rPr>
          <w:color w:val="000000"/>
          <w:sz w:val="16"/>
        </w:rPr>
      </w:pPr>
      <w:r w:rsidRPr="0018671E">
        <w:rPr>
          <w:color w:val="000000"/>
          <w:sz w:val="16"/>
        </w:rPr>
        <w:t xml:space="preserve">The Senate on Thursday </w:t>
      </w:r>
      <w:r w:rsidRPr="0018671E">
        <w:rPr>
          <w:rStyle w:val="Emphasis"/>
          <w:highlight w:val="cyan"/>
        </w:rPr>
        <w:t>failed to override</w:t>
      </w:r>
      <w:r w:rsidRPr="0018671E">
        <w:rPr>
          <w:rStyle w:val="Emphasis"/>
        </w:rPr>
        <w:t xml:space="preserve"> a presidential </w:t>
      </w:r>
      <w:r w:rsidRPr="0018671E">
        <w:rPr>
          <w:rStyle w:val="Emphasis"/>
          <w:highlight w:val="cyan"/>
        </w:rPr>
        <w:t>veto</w:t>
      </w:r>
      <w:r w:rsidRPr="0018671E">
        <w:rPr>
          <w:rStyle w:val="StyleUnderline"/>
          <w:highlight w:val="cyan"/>
        </w:rPr>
        <w:t xml:space="preserve"> o</w:t>
      </w:r>
      <w:r w:rsidRPr="0018671E">
        <w:rPr>
          <w:rStyle w:val="StyleUnderline"/>
        </w:rPr>
        <w:t xml:space="preserve">f a War Powers </w:t>
      </w:r>
      <w:r w:rsidRPr="0018671E">
        <w:rPr>
          <w:rStyle w:val="StyleUnderline"/>
          <w:highlight w:val="cyan"/>
        </w:rPr>
        <w:t>resolution</w:t>
      </w:r>
      <w:r w:rsidRPr="0018671E">
        <w:rPr>
          <w:rStyle w:val="StyleUnderline"/>
        </w:rPr>
        <w:t xml:space="preserve"> intended </w:t>
      </w:r>
      <w:r w:rsidRPr="0018671E">
        <w:rPr>
          <w:rStyle w:val="StyleUnderline"/>
          <w:highlight w:val="cyan"/>
        </w:rPr>
        <w:t>to rein in</w:t>
      </w:r>
      <w:r w:rsidRPr="0018671E">
        <w:rPr>
          <w:rStyle w:val="StyleUnderline"/>
        </w:rPr>
        <w:t xml:space="preserve"> </w:t>
      </w:r>
      <w:r w:rsidRPr="0018671E">
        <w:rPr>
          <w:rStyle w:val="StyleUnderline"/>
          <w:highlight w:val="cyan"/>
        </w:rPr>
        <w:t>presidential authority to use military action</w:t>
      </w:r>
      <w:r w:rsidRPr="0018671E">
        <w:rPr>
          <w:rStyle w:val="StyleUnderline"/>
        </w:rPr>
        <w:t xml:space="preserve"> against Iran </w:t>
      </w:r>
      <w:r w:rsidRPr="0018671E">
        <w:rPr>
          <w:rStyle w:val="Emphasis"/>
          <w:highlight w:val="cyan"/>
        </w:rPr>
        <w:t>without congressional approval</w:t>
      </w:r>
      <w:r w:rsidRPr="0018671E">
        <w:rPr>
          <w:rStyle w:val="StyleUnderline"/>
        </w:rPr>
        <w:t xml:space="preserve">. </w:t>
      </w:r>
      <w:r w:rsidRPr="0018671E">
        <w:rPr>
          <w:color w:val="000000"/>
          <w:sz w:val="16"/>
        </w:rPr>
        <w:t xml:space="preserve">The vote was 49-44. A </w:t>
      </w:r>
      <w:r w:rsidRPr="0018671E">
        <w:rPr>
          <w:rStyle w:val="StyleUnderline"/>
          <w:highlight w:val="cyan"/>
        </w:rPr>
        <w:t xml:space="preserve">two-thirds </w:t>
      </w:r>
      <w:r w:rsidRPr="0018671E">
        <w:rPr>
          <w:rStyle w:val="StyleUnderline"/>
        </w:rPr>
        <w:t xml:space="preserve">majority would have been </w:t>
      </w:r>
      <w:r w:rsidRPr="0018671E">
        <w:rPr>
          <w:rStyle w:val="StyleUnderline"/>
          <w:highlight w:val="cyan"/>
        </w:rPr>
        <w:t>required</w:t>
      </w:r>
      <w:r w:rsidRPr="0018671E">
        <w:rPr>
          <w:rStyle w:val="StyleUnderline"/>
        </w:rPr>
        <w:t xml:space="preserve"> for a </w:t>
      </w:r>
      <w:r w:rsidRPr="0018671E">
        <w:rPr>
          <w:rStyle w:val="Emphasis"/>
        </w:rPr>
        <w:t>successful override</w:t>
      </w:r>
      <w:r w:rsidRPr="0018671E">
        <w:rPr>
          <w:rStyle w:val="StyleUnderline"/>
        </w:rPr>
        <w:t xml:space="preserve">, which was </w:t>
      </w:r>
      <w:r w:rsidRPr="0018671E">
        <w:rPr>
          <w:rStyle w:val="Emphasis"/>
          <w:highlight w:val="cyan"/>
        </w:rPr>
        <w:t>not expected</w:t>
      </w:r>
      <w:r w:rsidRPr="0018671E">
        <w:rPr>
          <w:rStyle w:val="Emphasis"/>
        </w:rPr>
        <w:t xml:space="preserve"> to happen</w:t>
      </w:r>
      <w:r w:rsidRPr="0018671E">
        <w:rPr>
          <w:rStyle w:val="StyleUnderline"/>
        </w:rPr>
        <w:t xml:space="preserve"> </w:t>
      </w:r>
      <w:r w:rsidRPr="0018671E">
        <w:rPr>
          <w:rStyle w:val="StyleUnderline"/>
          <w:highlight w:val="cyan"/>
        </w:rPr>
        <w:t>after</w:t>
      </w:r>
      <w:r w:rsidRPr="0018671E">
        <w:rPr>
          <w:rStyle w:val="StyleUnderline"/>
        </w:rPr>
        <w:t xml:space="preserve"> President Donald </w:t>
      </w:r>
      <w:r w:rsidRPr="0018671E">
        <w:rPr>
          <w:rStyle w:val="StyleUnderline"/>
          <w:highlight w:val="cyan"/>
        </w:rPr>
        <w:t xml:space="preserve">Trump </w:t>
      </w:r>
      <w:r w:rsidRPr="0018671E">
        <w:rPr>
          <w:rStyle w:val="StyleUnderline"/>
          <w:rFonts w:eastAsiaTheme="majorEastAsia"/>
          <w:highlight w:val="cyan"/>
        </w:rPr>
        <w:t xml:space="preserve">vetoed </w:t>
      </w:r>
      <w:r w:rsidRPr="0018671E">
        <w:rPr>
          <w:rStyle w:val="StyleUnderline"/>
          <w:rFonts w:eastAsiaTheme="majorEastAsia"/>
        </w:rPr>
        <w:t>the resolution</w:t>
      </w:r>
      <w:r w:rsidRPr="0018671E">
        <w:rPr>
          <w:color w:val="000000"/>
          <w:sz w:val="16"/>
        </w:rPr>
        <w:t xml:space="preserve"> on Wednesday. But the fact that the measure made it to the President’s desk with bipartisan support in the first place nevertheless represented a rare rebuke by his own party and stood as a show of support for congressional efforts to check the executive branch’s war-making powers. When the </w:t>
      </w:r>
      <w:r w:rsidRPr="0018671E">
        <w:rPr>
          <w:rStyle w:val="StyleUnderline"/>
        </w:rPr>
        <w:t xml:space="preserve">resolution </w:t>
      </w:r>
      <w:r w:rsidRPr="0018671E">
        <w:rPr>
          <w:rStyle w:val="StyleUnderline"/>
          <w:rFonts w:eastAsiaTheme="majorEastAsia"/>
          <w:highlight w:val="cyan"/>
        </w:rPr>
        <w:t>passed</w:t>
      </w:r>
      <w:r w:rsidRPr="0018671E">
        <w:rPr>
          <w:rStyle w:val="StyleUnderline"/>
          <w:rFonts w:eastAsiaTheme="majorEastAsia"/>
        </w:rPr>
        <w:t xml:space="preserve"> the </w:t>
      </w:r>
      <w:r w:rsidRPr="0018671E">
        <w:rPr>
          <w:rStyle w:val="StyleUnderline"/>
          <w:rFonts w:eastAsiaTheme="majorEastAsia"/>
          <w:highlight w:val="cyan"/>
        </w:rPr>
        <w:t>Senate</w:t>
      </w:r>
      <w:r w:rsidRPr="0018671E">
        <w:rPr>
          <w:rStyle w:val="StyleUnderline"/>
        </w:rPr>
        <w:t xml:space="preserve"> in February, </w:t>
      </w:r>
      <w:r w:rsidRPr="0018671E">
        <w:rPr>
          <w:rStyle w:val="Emphasis"/>
          <w:highlight w:val="cyan"/>
        </w:rPr>
        <w:t>eight Republicans voted in favor</w:t>
      </w:r>
      <w:r w:rsidRPr="0018671E">
        <w:rPr>
          <w:rStyle w:val="StyleUnderline"/>
        </w:rPr>
        <w:t xml:space="preserve"> of it even as the President voiced opposition</w:t>
      </w:r>
      <w:r w:rsidRPr="0018671E">
        <w:rPr>
          <w:color w:val="000000"/>
          <w:sz w:val="16"/>
        </w:rPr>
        <w:t xml:space="preserve">. In March, the </w:t>
      </w:r>
      <w:r w:rsidRPr="0018671E">
        <w:rPr>
          <w:rStyle w:val="StyleUnderline"/>
        </w:rPr>
        <w:t xml:space="preserve">resolution </w:t>
      </w:r>
      <w:r w:rsidRPr="0018671E">
        <w:rPr>
          <w:rStyle w:val="StyleUnderline"/>
          <w:rFonts w:eastAsiaTheme="majorEastAsia"/>
        </w:rPr>
        <w:t xml:space="preserve">passed the </w:t>
      </w:r>
      <w:r w:rsidRPr="0018671E">
        <w:rPr>
          <w:rStyle w:val="StyleUnderline"/>
          <w:rFonts w:eastAsiaTheme="majorEastAsia"/>
          <w:highlight w:val="cyan"/>
        </w:rPr>
        <w:t>House</w:t>
      </w:r>
      <w:r w:rsidRPr="0018671E">
        <w:rPr>
          <w:rStyle w:val="StyleUnderline"/>
        </w:rPr>
        <w:t xml:space="preserve">, where a </w:t>
      </w:r>
      <w:r w:rsidRPr="0018671E">
        <w:rPr>
          <w:rStyle w:val="Emphasis"/>
          <w:highlight w:val="cyan"/>
        </w:rPr>
        <w:t>handful of Republicans joined</w:t>
      </w:r>
      <w:r w:rsidRPr="0018671E">
        <w:rPr>
          <w:rStyle w:val="Emphasis"/>
        </w:rPr>
        <w:t xml:space="preserve"> Democrats</w:t>
      </w:r>
      <w:r w:rsidRPr="0018671E">
        <w:rPr>
          <w:color w:val="000000"/>
          <w:sz w:val="16"/>
        </w:rPr>
        <w:t xml:space="preserve"> in supporting the resolution. The resolution was introduced by Democratic Sen. Tim Kaine of Virginia and was </w:t>
      </w:r>
      <w:r w:rsidRPr="0018671E">
        <w:rPr>
          <w:rStyle w:val="StyleUnderline"/>
          <w:highlight w:val="cyan"/>
        </w:rPr>
        <w:t>co-</w:t>
      </w:r>
      <w:proofErr w:type="spellStart"/>
      <w:r w:rsidRPr="0018671E">
        <w:rPr>
          <w:rStyle w:val="StyleUnderline"/>
          <w:highlight w:val="cyan"/>
        </w:rPr>
        <w:t>sposnored</w:t>
      </w:r>
      <w:proofErr w:type="spellEnd"/>
      <w:r w:rsidRPr="0018671E">
        <w:rPr>
          <w:rStyle w:val="StyleUnderline"/>
          <w:highlight w:val="cyan"/>
        </w:rPr>
        <w:t xml:space="preserve"> by</w:t>
      </w:r>
      <w:r w:rsidRPr="0018671E">
        <w:rPr>
          <w:rStyle w:val="StyleUnderline"/>
        </w:rPr>
        <w:t xml:space="preserve"> several </w:t>
      </w:r>
      <w:r w:rsidRPr="0018671E">
        <w:rPr>
          <w:rStyle w:val="StyleUnderline"/>
          <w:highlight w:val="cyan"/>
        </w:rPr>
        <w:t>Republican</w:t>
      </w:r>
      <w:r w:rsidRPr="0018671E">
        <w:rPr>
          <w:rStyle w:val="StyleUnderline"/>
        </w:rPr>
        <w:t xml:space="preserve"> </w:t>
      </w:r>
      <w:r w:rsidRPr="0018671E">
        <w:rPr>
          <w:rStyle w:val="StyleUnderline"/>
          <w:highlight w:val="cyan"/>
        </w:rPr>
        <w:t>senators</w:t>
      </w:r>
      <w:r w:rsidRPr="0018671E">
        <w:rPr>
          <w:color w:val="000000"/>
          <w:sz w:val="16"/>
        </w:rPr>
        <w:t xml:space="preserve">, including Mike Lee of Utah and Rand Paul of Kentucky. Senate Majority Leader Mitch McConnell, however, spoke out against the War Powers Resolution saying this is no time to take pressure off the Iranian regime, which, he argued, is using its “scant resources to export violence” around the region and the world. In issuing a veto on Wednesday, </w:t>
      </w:r>
      <w:r w:rsidRPr="0018671E">
        <w:rPr>
          <w:rStyle w:val="StyleUnderline"/>
          <w:highlight w:val="cyan"/>
        </w:rPr>
        <w:t>Trump called it</w:t>
      </w:r>
      <w:r w:rsidRPr="0018671E">
        <w:rPr>
          <w:rStyle w:val="StyleUnderline"/>
        </w:rPr>
        <w:t xml:space="preserve"> a “very </w:t>
      </w:r>
      <w:r w:rsidRPr="0018671E">
        <w:rPr>
          <w:rStyle w:val="Emphasis"/>
          <w:highlight w:val="cyan"/>
        </w:rPr>
        <w:t>insulting</w:t>
      </w:r>
      <w:r w:rsidRPr="0018671E">
        <w:rPr>
          <w:rStyle w:val="StyleUnderline"/>
        </w:rPr>
        <w:t xml:space="preserve"> resolution” </w:t>
      </w:r>
      <w:r w:rsidRPr="0018671E">
        <w:rPr>
          <w:color w:val="000000"/>
          <w:sz w:val="16"/>
        </w:rPr>
        <w:t xml:space="preserve">and argued the measure was “based on misunderstandings of facts and law” in a statement. “This </w:t>
      </w:r>
      <w:r w:rsidRPr="0018671E">
        <w:rPr>
          <w:sz w:val="16"/>
        </w:rPr>
        <w:t>indefinite prohibition is unnecessary and dangerous</w:t>
      </w:r>
      <w:r w:rsidRPr="0018671E">
        <w:rPr>
          <w:color w:val="000000"/>
          <w:sz w:val="16"/>
        </w:rPr>
        <w:t xml:space="preserve">,” the White House said in a separate message to the Senate on Wednesday. Kaine said in a speech on Thursday that the bill was “not part of a strategy to hurt President Trump.” “I’ve advocated these same positions as have other members of this body under presidents who were both Democratic and Republican,” Kaine said, adding that “in no way was this partisan.” The </w:t>
      </w:r>
      <w:r w:rsidRPr="0018671E">
        <w:rPr>
          <w:rStyle w:val="StyleUnderline"/>
          <w:highlight w:val="cyan"/>
        </w:rPr>
        <w:t>resolution called</w:t>
      </w:r>
      <w:r w:rsidRPr="0018671E">
        <w:rPr>
          <w:rStyle w:val="StyleUnderline"/>
        </w:rPr>
        <w:t xml:space="preserve"> for “the President </w:t>
      </w:r>
      <w:r w:rsidRPr="0018671E">
        <w:rPr>
          <w:rStyle w:val="StyleUnderline"/>
          <w:highlight w:val="cyan"/>
        </w:rPr>
        <w:t>to terminate</w:t>
      </w:r>
      <w:r w:rsidRPr="0018671E">
        <w:rPr>
          <w:rStyle w:val="StyleUnderline"/>
        </w:rPr>
        <w:t xml:space="preserve"> the use of United States Armed </w:t>
      </w:r>
      <w:r w:rsidRPr="0018671E">
        <w:rPr>
          <w:rStyle w:val="StyleUnderline"/>
          <w:highlight w:val="cyan"/>
        </w:rPr>
        <w:t>Forces</w:t>
      </w:r>
      <w:r w:rsidRPr="0018671E">
        <w:rPr>
          <w:rStyle w:val="StyleUnderline"/>
        </w:rPr>
        <w:t xml:space="preserve"> for hostilities against the Islamic Republic of Iran or any part of its government or military, </w:t>
      </w:r>
      <w:r w:rsidRPr="0018671E">
        <w:rPr>
          <w:rStyle w:val="Emphasis"/>
          <w:highlight w:val="cyan"/>
        </w:rPr>
        <w:t>unless explicitly</w:t>
      </w:r>
      <w:r w:rsidRPr="0018671E">
        <w:rPr>
          <w:rStyle w:val="Emphasis"/>
        </w:rPr>
        <w:t xml:space="preserve"> </w:t>
      </w:r>
      <w:r w:rsidRPr="0018671E">
        <w:rPr>
          <w:rStyle w:val="Emphasis"/>
          <w:highlight w:val="cyan"/>
        </w:rPr>
        <w:t>authorized by a declaration of war</w:t>
      </w:r>
      <w:r w:rsidRPr="0018671E">
        <w:rPr>
          <w:rStyle w:val="StyleUnderline"/>
        </w:rPr>
        <w:t xml:space="preserve"> or specific authorization for use of military force against Iran.”</w:t>
      </w:r>
    </w:p>
    <w:p w14:paraId="63303634" w14:textId="77777777" w:rsidR="006F24FE" w:rsidRDefault="006F24FE" w:rsidP="006F24FE">
      <w:pPr>
        <w:pStyle w:val="Heading3"/>
      </w:pPr>
      <w:r>
        <w:lastRenderedPageBreak/>
        <w:t>AT Climate Impact --- GOP Good</w:t>
      </w:r>
    </w:p>
    <w:p w14:paraId="4B9C50AA" w14:textId="77777777" w:rsidR="006F24FE" w:rsidRDefault="006F24FE" w:rsidP="006F24FE">
      <w:pPr>
        <w:pStyle w:val="Heading4"/>
      </w:pPr>
      <w:r>
        <w:t xml:space="preserve">Senate Republicans are pursuing pro-climate policies. </w:t>
      </w:r>
    </w:p>
    <w:p w14:paraId="46CF798D" w14:textId="77777777" w:rsidR="006F24FE" w:rsidRDefault="006F24FE" w:rsidP="006F24FE">
      <w:r w:rsidRPr="00476DA1">
        <w:rPr>
          <w:rStyle w:val="Style13ptBold"/>
        </w:rPr>
        <w:t>Siegel</w:t>
      </w:r>
      <w:r>
        <w:t xml:space="preserve"> ‘20</w:t>
      </w:r>
      <w:r w:rsidRPr="00476DA1">
        <w:rPr>
          <w:rStyle w:val="Style13ptBold"/>
        </w:rPr>
        <w:t>23</w:t>
      </w:r>
      <w:r>
        <w:t xml:space="preserve"> [Josh; November 2; Reporter of energy policy and climate change on Capitol Hill; Politico, “Senate Republicans introduce a climate bill – aimed at China,” </w:t>
      </w:r>
      <w:hyperlink r:id="rId135" w:history="1">
        <w:r w:rsidRPr="0060223E">
          <w:rPr>
            <w:rStyle w:val="Hyperlink"/>
          </w:rPr>
          <w:t>https://www.politico.com/news/2023/11/02/senate-gop-climate-bill-china-00124909</w:t>
        </w:r>
      </w:hyperlink>
      <w:r>
        <w:t>] //</w:t>
      </w:r>
      <w:proofErr w:type="spellStart"/>
      <w:r>
        <w:t>kcho</w:t>
      </w:r>
      <w:proofErr w:type="spellEnd"/>
    </w:p>
    <w:p w14:paraId="2076F05D" w14:textId="77777777" w:rsidR="006F24FE" w:rsidRPr="00EB7AA3" w:rsidRDefault="006F24FE" w:rsidP="006F24FE">
      <w:pPr>
        <w:rPr>
          <w:sz w:val="16"/>
        </w:rPr>
      </w:pPr>
      <w:r w:rsidRPr="00EB7AA3">
        <w:rPr>
          <w:sz w:val="16"/>
        </w:rPr>
        <w:t xml:space="preserve">A trio of </w:t>
      </w:r>
      <w:r w:rsidRPr="00C41EB9">
        <w:rPr>
          <w:rStyle w:val="StyleUnderline"/>
          <w:highlight w:val="cyan"/>
        </w:rPr>
        <w:t>Republicans led by</w:t>
      </w:r>
      <w:r w:rsidRPr="00EB7AA3">
        <w:rPr>
          <w:sz w:val="16"/>
        </w:rPr>
        <w:t xml:space="preserve"> Louisiana </w:t>
      </w:r>
      <w:r w:rsidRPr="00C41EB9">
        <w:rPr>
          <w:rStyle w:val="StyleUnderline"/>
          <w:highlight w:val="cyan"/>
        </w:rPr>
        <w:t>Sen</w:t>
      </w:r>
      <w:r w:rsidRPr="00EB7AA3">
        <w:rPr>
          <w:sz w:val="16"/>
        </w:rPr>
        <w:t xml:space="preserve">. Bill </w:t>
      </w:r>
      <w:r w:rsidRPr="00C41EB9">
        <w:rPr>
          <w:rStyle w:val="StyleUnderline"/>
          <w:highlight w:val="cyan"/>
        </w:rPr>
        <w:t>Cassidy</w:t>
      </w:r>
      <w:r w:rsidRPr="00EB7AA3">
        <w:rPr>
          <w:sz w:val="16"/>
        </w:rPr>
        <w:t xml:space="preserve"> is </w:t>
      </w:r>
      <w:r w:rsidRPr="00C41EB9">
        <w:rPr>
          <w:rStyle w:val="StyleUnderline"/>
          <w:highlight w:val="cyan"/>
        </w:rPr>
        <w:t>introducing legislation</w:t>
      </w:r>
      <w:r w:rsidRPr="00EB7AA3">
        <w:rPr>
          <w:sz w:val="16"/>
        </w:rPr>
        <w:t xml:space="preserve"> Thursday </w:t>
      </w:r>
      <w:r w:rsidRPr="00C41EB9">
        <w:rPr>
          <w:rStyle w:val="StyleUnderline"/>
          <w:highlight w:val="cyan"/>
        </w:rPr>
        <w:t>that</w:t>
      </w:r>
      <w:r w:rsidRPr="00EB7AA3">
        <w:rPr>
          <w:rStyle w:val="StyleUnderline"/>
        </w:rPr>
        <w:t xml:space="preserve"> would </w:t>
      </w:r>
      <w:r w:rsidRPr="00C41EB9">
        <w:rPr>
          <w:rStyle w:val="StyleUnderline"/>
          <w:highlight w:val="cyan"/>
        </w:rPr>
        <w:t>impose a fee</w:t>
      </w:r>
      <w:r w:rsidRPr="00EB7AA3">
        <w:rPr>
          <w:rStyle w:val="StyleUnderline"/>
        </w:rPr>
        <w:t xml:space="preserve"> </w:t>
      </w:r>
      <w:r w:rsidRPr="00C41EB9">
        <w:rPr>
          <w:rStyle w:val="StyleUnderline"/>
          <w:highlight w:val="cyan"/>
        </w:rPr>
        <w:t>on products</w:t>
      </w:r>
      <w:r w:rsidRPr="00EB7AA3">
        <w:rPr>
          <w:rStyle w:val="StyleUnderline"/>
        </w:rPr>
        <w:t xml:space="preserve"> imported </w:t>
      </w:r>
      <w:r w:rsidRPr="00C41EB9">
        <w:rPr>
          <w:rStyle w:val="StyleUnderline"/>
          <w:highlight w:val="cyan"/>
        </w:rPr>
        <w:t>from</w:t>
      </w:r>
      <w:r w:rsidRPr="00EB7AA3">
        <w:rPr>
          <w:rStyle w:val="StyleUnderline"/>
        </w:rPr>
        <w:t xml:space="preserve"> high </w:t>
      </w:r>
      <w:r w:rsidRPr="00C41EB9">
        <w:rPr>
          <w:rStyle w:val="StyleUnderline"/>
          <w:highlight w:val="cyan"/>
        </w:rPr>
        <w:t>g</w:t>
      </w:r>
      <w:r w:rsidRPr="00EB7AA3">
        <w:rPr>
          <w:sz w:val="16"/>
        </w:rPr>
        <w:t>reen</w:t>
      </w:r>
      <w:r w:rsidRPr="00C41EB9">
        <w:rPr>
          <w:rStyle w:val="StyleUnderline"/>
          <w:highlight w:val="cyan"/>
        </w:rPr>
        <w:t>h</w:t>
      </w:r>
      <w:r w:rsidRPr="00EB7AA3">
        <w:rPr>
          <w:sz w:val="16"/>
        </w:rPr>
        <w:t xml:space="preserve">ouse </w:t>
      </w:r>
      <w:r w:rsidRPr="00C41EB9">
        <w:rPr>
          <w:rStyle w:val="StyleUnderline"/>
          <w:highlight w:val="cyan"/>
        </w:rPr>
        <w:t>g</w:t>
      </w:r>
      <w:r w:rsidRPr="00EB7AA3">
        <w:rPr>
          <w:sz w:val="16"/>
        </w:rPr>
        <w:t>as-</w:t>
      </w:r>
      <w:r w:rsidRPr="00C41EB9">
        <w:rPr>
          <w:rStyle w:val="StyleUnderline"/>
          <w:highlight w:val="cyan"/>
        </w:rPr>
        <w:t>emitting countries</w:t>
      </w:r>
      <w:r w:rsidRPr="00EB7AA3">
        <w:rPr>
          <w:sz w:val="16"/>
        </w:rPr>
        <w:t>, a move aimed at protecting U.S. manufacturers from competition from China and other countries with lax environmental standards.</w:t>
      </w:r>
    </w:p>
    <w:p w14:paraId="0DEFE6F8" w14:textId="77777777" w:rsidR="006F24FE" w:rsidRPr="00EB7AA3" w:rsidRDefault="006F24FE" w:rsidP="006F24FE">
      <w:pPr>
        <w:rPr>
          <w:sz w:val="16"/>
        </w:rPr>
      </w:pPr>
      <w:r w:rsidRPr="00C41EB9">
        <w:rPr>
          <w:rStyle w:val="StyleUnderline"/>
          <w:highlight w:val="cyan"/>
        </w:rPr>
        <w:t>The bill</w:t>
      </w:r>
      <w:r w:rsidRPr="00EB7AA3">
        <w:rPr>
          <w:sz w:val="16"/>
        </w:rPr>
        <w:t xml:space="preserve">, shared exclusively with POLITICO, </w:t>
      </w:r>
      <w:r w:rsidRPr="00C41EB9">
        <w:rPr>
          <w:rStyle w:val="StyleUnderline"/>
          <w:highlight w:val="cyan"/>
        </w:rPr>
        <w:t>represents</w:t>
      </w:r>
      <w:r w:rsidRPr="00EB7AA3">
        <w:rPr>
          <w:rStyle w:val="StyleUnderline"/>
        </w:rPr>
        <w:t xml:space="preserve"> the </w:t>
      </w:r>
      <w:r w:rsidRPr="00C41EB9">
        <w:rPr>
          <w:rStyle w:val="StyleUnderline"/>
          <w:highlight w:val="cyan"/>
        </w:rPr>
        <w:t>first GOP</w:t>
      </w:r>
      <w:r w:rsidRPr="00EB7AA3">
        <w:rPr>
          <w:rStyle w:val="StyleUnderline"/>
        </w:rPr>
        <w:t xml:space="preserve">-led </w:t>
      </w:r>
      <w:r w:rsidRPr="00C41EB9">
        <w:rPr>
          <w:rStyle w:val="StyleUnderline"/>
          <w:highlight w:val="cyan"/>
        </w:rPr>
        <w:t xml:space="preserve">proposal to inject </w:t>
      </w:r>
      <w:r w:rsidRPr="00C41EB9">
        <w:rPr>
          <w:rStyle w:val="StyleUnderline"/>
          <w:b/>
          <w:bCs/>
          <w:highlight w:val="cyan"/>
        </w:rPr>
        <w:t>climate change policy</w:t>
      </w:r>
      <w:r w:rsidRPr="00C41EB9">
        <w:rPr>
          <w:rStyle w:val="StyleUnderline"/>
        </w:rPr>
        <w:t xml:space="preserve"> into U.S. trade rules</w:t>
      </w:r>
      <w:r w:rsidRPr="00EB7AA3">
        <w:rPr>
          <w:sz w:val="16"/>
        </w:rPr>
        <w:t xml:space="preserve"> </w:t>
      </w:r>
      <w:r w:rsidRPr="00C41EB9">
        <w:rPr>
          <w:rStyle w:val="StyleUnderline"/>
          <w:highlight w:val="cyan"/>
        </w:rPr>
        <w:t>through</w:t>
      </w:r>
      <w:r w:rsidRPr="00EB7AA3">
        <w:rPr>
          <w:sz w:val="16"/>
        </w:rPr>
        <w:t xml:space="preserve"> so-called </w:t>
      </w:r>
      <w:r w:rsidRPr="00C41EB9">
        <w:rPr>
          <w:rStyle w:val="StyleUnderline"/>
          <w:b/>
          <w:bCs/>
          <w:highlight w:val="cyan"/>
        </w:rPr>
        <w:t>carbon adjustment fees</w:t>
      </w:r>
      <w:r w:rsidRPr="00EB7AA3">
        <w:rPr>
          <w:sz w:val="16"/>
        </w:rPr>
        <w:t>. It’s a strategy that’s gained in popularity as industrialized nations that are imposing ever-stricter climate regulations at home seek to ensure they don’t drive domestic manufacturing to countries that have weaker rules over emissions of the pollution that’s warming the planet.</w:t>
      </w:r>
    </w:p>
    <w:p w14:paraId="477C8100" w14:textId="77777777" w:rsidR="006F24FE" w:rsidRPr="00C41EB9" w:rsidRDefault="006F24FE" w:rsidP="006F24FE">
      <w:pPr>
        <w:rPr>
          <w:rStyle w:val="StyleUnderline"/>
          <w:b/>
          <w:bCs/>
        </w:rPr>
      </w:pPr>
      <w:r w:rsidRPr="00EB7AA3">
        <w:rPr>
          <w:sz w:val="16"/>
        </w:rPr>
        <w:t xml:space="preserve">“With </w:t>
      </w:r>
      <w:r w:rsidRPr="00EB7AA3">
        <w:rPr>
          <w:rStyle w:val="StyleUnderline"/>
        </w:rPr>
        <w:t>the foreign pollution fee</w:t>
      </w:r>
      <w:r w:rsidRPr="00EB7AA3">
        <w:rPr>
          <w:sz w:val="16"/>
        </w:rPr>
        <w:t xml:space="preserve">, we’re attempting to level the playing field to say, ‘OK, China, if you choose not to enforce environmental regulations, we’re going to levy a fee to compensate our country,’” Cassidy said in an interview, characterizing the proposal as </w:t>
      </w:r>
      <w:r w:rsidRPr="00EB7AA3">
        <w:rPr>
          <w:rStyle w:val="StyleUnderline"/>
        </w:rPr>
        <w:t>a “</w:t>
      </w:r>
      <w:r w:rsidRPr="00C41EB9">
        <w:rPr>
          <w:rStyle w:val="StyleUnderline"/>
          <w:b/>
          <w:bCs/>
        </w:rPr>
        <w:t>Republican climate policy.”</w:t>
      </w:r>
    </w:p>
    <w:p w14:paraId="0E6DACBA" w14:textId="77777777" w:rsidR="006F24FE" w:rsidRPr="00EB7AA3" w:rsidRDefault="006F24FE" w:rsidP="006F24FE">
      <w:pPr>
        <w:rPr>
          <w:sz w:val="10"/>
        </w:rPr>
      </w:pPr>
      <w:r w:rsidRPr="00EB7AA3">
        <w:rPr>
          <w:sz w:val="10"/>
        </w:rPr>
        <w:t>U.S. companies in industries such as steelmaking have warned that any regulations that force them to reduce carbon dioxide emissions will raise their costs and put them at a disadvantage to imports from countries that lack similar rules, undermining U.S. efforts to revitalize the country’s manufacturing base.</w:t>
      </w:r>
    </w:p>
    <w:p w14:paraId="2088193D" w14:textId="77777777" w:rsidR="006F24FE" w:rsidRPr="00EB7AA3" w:rsidRDefault="006F24FE" w:rsidP="006F24FE">
      <w:pPr>
        <w:rPr>
          <w:sz w:val="10"/>
        </w:rPr>
      </w:pPr>
      <w:r w:rsidRPr="00EB7AA3">
        <w:rPr>
          <w:sz w:val="10"/>
        </w:rPr>
        <w:t xml:space="preserve">Cassidy’s new bill goes further than a recent bipartisan proposal from Sens. Kevin Cramer (R-N.D.) and Chris Coons (D-Del.), who introduced legislation that would order the Energy Department to deliver a study into the emissions intensity of producing various goods in different countries </w:t>
      </w:r>
      <w:proofErr w:type="gramStart"/>
      <w:r w:rsidRPr="00EB7AA3">
        <w:rPr>
          <w:sz w:val="10"/>
        </w:rPr>
        <w:t>in order to</w:t>
      </w:r>
      <w:proofErr w:type="gramEnd"/>
      <w:r w:rsidRPr="00EB7AA3">
        <w:rPr>
          <w:sz w:val="10"/>
        </w:rPr>
        <w:t xml:space="preserve"> demonstrate the relative “carbon advantage” that U.S. companies have over their foreign competitors.</w:t>
      </w:r>
    </w:p>
    <w:p w14:paraId="203CFF72" w14:textId="77777777" w:rsidR="006F24FE" w:rsidRPr="00EB7AA3" w:rsidRDefault="006F24FE" w:rsidP="006F24FE">
      <w:pPr>
        <w:rPr>
          <w:sz w:val="10"/>
        </w:rPr>
      </w:pPr>
      <w:r w:rsidRPr="00EB7AA3">
        <w:rPr>
          <w:sz w:val="10"/>
        </w:rPr>
        <w:t>U.S. policymakers have examined the carbon border adjustments for more than a decade, but the policy is gaining new traction as Washington warms to more protectionist trade measures that gained prominence under former President Donald Trump.</w:t>
      </w:r>
    </w:p>
    <w:p w14:paraId="5F207A6D" w14:textId="77777777" w:rsidR="006F24FE" w:rsidRPr="00EB7AA3" w:rsidRDefault="006F24FE" w:rsidP="006F24FE">
      <w:pPr>
        <w:rPr>
          <w:sz w:val="10"/>
        </w:rPr>
      </w:pPr>
      <w:r w:rsidRPr="00EB7AA3">
        <w:rPr>
          <w:sz w:val="10"/>
        </w:rPr>
        <w:t>Cassidy’s bill is co-sponsored by Sens. Lindsey Graham (R-S.C.), a national security hawk, and Roger Wicker (R-Miss.), ranking member of the Armed Services Committee.</w:t>
      </w:r>
    </w:p>
    <w:p w14:paraId="7C058268" w14:textId="77777777" w:rsidR="006F24FE" w:rsidRPr="00EB7AA3" w:rsidRDefault="006F24FE" w:rsidP="006F24FE">
      <w:pPr>
        <w:rPr>
          <w:sz w:val="10"/>
        </w:rPr>
      </w:pPr>
      <w:r w:rsidRPr="00EB7AA3">
        <w:rPr>
          <w:sz w:val="10"/>
        </w:rPr>
        <w:t>“American manufacturers should not be put at a strategic disadvantage because of our world-leading efforts to improve our manufacturing processes,” Wicker said.</w:t>
      </w:r>
    </w:p>
    <w:p w14:paraId="7A68D5AD" w14:textId="77777777" w:rsidR="006F24FE" w:rsidRPr="00EB7AA3" w:rsidRDefault="006F24FE" w:rsidP="006F24FE">
      <w:pPr>
        <w:rPr>
          <w:sz w:val="10"/>
        </w:rPr>
      </w:pPr>
      <w:r w:rsidRPr="00EB7AA3">
        <w:rPr>
          <w:sz w:val="10"/>
        </w:rPr>
        <w:t>However, the Republicans’ new proposal would not pair its “foreign pollution fee” with a corresponding domestic carbon price. Putting such a price on goods has been rejected by Republicans, though some conservative economists view it as a far more efficient way to tackle climate change than through complicated pollution regulations or cap-and-trade systems.</w:t>
      </w:r>
    </w:p>
    <w:p w14:paraId="22DA3E78" w14:textId="77777777" w:rsidR="006F24FE" w:rsidRPr="00EB7AA3" w:rsidRDefault="006F24FE" w:rsidP="006F24FE">
      <w:pPr>
        <w:rPr>
          <w:sz w:val="10"/>
        </w:rPr>
      </w:pPr>
      <w:r w:rsidRPr="00EB7AA3">
        <w:rPr>
          <w:sz w:val="10"/>
        </w:rPr>
        <w:t>Under the legislation, the border fee would be applied based on a product’s emissions intensity, or carbon footprint during the manufacturing process.</w:t>
      </w:r>
    </w:p>
    <w:p w14:paraId="299B355F" w14:textId="77777777" w:rsidR="006F24FE" w:rsidRPr="00EB7AA3" w:rsidRDefault="006F24FE" w:rsidP="006F24FE">
      <w:pPr>
        <w:rPr>
          <w:sz w:val="10"/>
        </w:rPr>
      </w:pPr>
      <w:r w:rsidRPr="00EB7AA3">
        <w:rPr>
          <w:sz w:val="10"/>
        </w:rPr>
        <w:t>“This is the first real detailed expression of a Republican position on a climate and trade policy without a price on carbon implicit or explicit,” said George David Banks, a former Trump climate adviser and who consulted on the new bill. “The idea the U.S. can do this without a price on carbon-based emissions performance is going to be the baseline for the ultimate U.S. position.”</w:t>
      </w:r>
    </w:p>
    <w:p w14:paraId="425B44B2" w14:textId="77777777" w:rsidR="006F24FE" w:rsidRPr="00EB7AA3" w:rsidRDefault="006F24FE" w:rsidP="006F24FE">
      <w:pPr>
        <w:rPr>
          <w:sz w:val="10"/>
        </w:rPr>
      </w:pPr>
      <w:r w:rsidRPr="00EB7AA3">
        <w:rPr>
          <w:sz w:val="10"/>
        </w:rPr>
        <w:t>Democratic climate hawks who support establishing a U.S. carbon price to help drive down greenhouse gas emissions worry that imposing a fee on imports without establishing a domestic price would run afoul of World Trade Organization rules. But at least one of them welcomed the Republicans’ proposal.</w:t>
      </w:r>
    </w:p>
    <w:p w14:paraId="42672992" w14:textId="77777777" w:rsidR="006F24FE" w:rsidRPr="00EB7AA3" w:rsidRDefault="006F24FE" w:rsidP="006F24FE">
      <w:pPr>
        <w:rPr>
          <w:sz w:val="10"/>
        </w:rPr>
      </w:pPr>
      <w:r w:rsidRPr="00EB7AA3">
        <w:rPr>
          <w:sz w:val="10"/>
        </w:rPr>
        <w:t>“I applaud Senator Cassidy’s hard work to round up support for his measure in the [GOP] caucus and look forward to finding a middle ground,” said Sen. Sheldon Whitehouse (D-R.I.). Whitehouse has introduced legislation last year that would levy a carbon import tax and impose a domestic fee, though that bill has not seen action in committee.</w:t>
      </w:r>
    </w:p>
    <w:p w14:paraId="0AB295C4" w14:textId="77777777" w:rsidR="006F24FE" w:rsidRPr="00EB7AA3" w:rsidRDefault="006F24FE" w:rsidP="006F24FE">
      <w:pPr>
        <w:rPr>
          <w:sz w:val="10"/>
        </w:rPr>
      </w:pPr>
      <w:r w:rsidRPr="00EB7AA3">
        <w:rPr>
          <w:sz w:val="10"/>
        </w:rPr>
        <w:t>Carbon tariffs have taken on new urgency as the European Union began phasing in its own carbon border adjustment mechanism at the beginning of October. Known as “CBAM,” the measure would apply as soon as 2026 to imports of cement, iron and steel, aluminum, fertilizer, electricity and hydrogen from countries that lack aggressive emissions-reduction policies. That could include the U.S., since the EU policy is tied to its emissions trading system and targeted at countries that don’t impose an explicit price on emitting carbon.</w:t>
      </w:r>
    </w:p>
    <w:p w14:paraId="00283DE0" w14:textId="77777777" w:rsidR="006F24FE" w:rsidRPr="00EB7AA3" w:rsidRDefault="006F24FE" w:rsidP="006F24FE">
      <w:pPr>
        <w:rPr>
          <w:sz w:val="10"/>
        </w:rPr>
      </w:pPr>
      <w:r w:rsidRPr="00EB7AA3">
        <w:rPr>
          <w:sz w:val="10"/>
        </w:rPr>
        <w:t>Experts say both Republicans and Democrats support establishing some type of carbon-content tariff on products — even if their rationales are different.</w:t>
      </w:r>
    </w:p>
    <w:p w14:paraId="22DA5A4C" w14:textId="77777777" w:rsidR="006F24FE" w:rsidRPr="00EB7AA3" w:rsidRDefault="006F24FE" w:rsidP="006F24FE">
      <w:pPr>
        <w:rPr>
          <w:sz w:val="16"/>
        </w:rPr>
      </w:pPr>
      <w:r w:rsidRPr="00EB7AA3">
        <w:rPr>
          <w:sz w:val="16"/>
        </w:rPr>
        <w:t>“</w:t>
      </w:r>
      <w:r w:rsidRPr="00C41EB9">
        <w:rPr>
          <w:rStyle w:val="StyleUnderline"/>
          <w:highlight w:val="cyan"/>
        </w:rPr>
        <w:t xml:space="preserve">Policymakers on </w:t>
      </w:r>
      <w:r w:rsidRPr="00C41EB9">
        <w:rPr>
          <w:rStyle w:val="StyleUnderline"/>
          <w:b/>
          <w:bCs/>
          <w:highlight w:val="cyan"/>
        </w:rPr>
        <w:t>both sides</w:t>
      </w:r>
      <w:r w:rsidRPr="00EB7AA3">
        <w:rPr>
          <w:rStyle w:val="StyleUnderline"/>
        </w:rPr>
        <w:t xml:space="preserve"> of the aisle </w:t>
      </w:r>
      <w:r w:rsidRPr="00C41EB9">
        <w:rPr>
          <w:rStyle w:val="StyleUnderline"/>
          <w:highlight w:val="cyan"/>
        </w:rPr>
        <w:t>see linking climate and trade as an important part of</w:t>
      </w:r>
      <w:r w:rsidRPr="00EB7AA3">
        <w:rPr>
          <w:rStyle w:val="StyleUnderline"/>
        </w:rPr>
        <w:t xml:space="preserve"> a comprehensive </w:t>
      </w:r>
      <w:r w:rsidRPr="00C41EB9">
        <w:rPr>
          <w:rStyle w:val="StyleUnderline"/>
          <w:b/>
          <w:bCs/>
          <w:highlight w:val="cyan"/>
        </w:rPr>
        <w:t>U.S. strategy on climate</w:t>
      </w:r>
      <w:r w:rsidRPr="00C41EB9">
        <w:rPr>
          <w:rStyle w:val="StyleUnderline"/>
          <w:b/>
          <w:bCs/>
        </w:rPr>
        <w:t xml:space="preserve"> change</w:t>
      </w:r>
      <w:r w:rsidRPr="00EB7AA3">
        <w:rPr>
          <w:sz w:val="16"/>
        </w:rPr>
        <w:t xml:space="preserve">,” said Joseph </w:t>
      </w:r>
      <w:proofErr w:type="spellStart"/>
      <w:r w:rsidRPr="00EB7AA3">
        <w:rPr>
          <w:sz w:val="16"/>
        </w:rPr>
        <w:t>Majkut</w:t>
      </w:r>
      <w:proofErr w:type="spellEnd"/>
      <w:r w:rsidRPr="00EB7AA3">
        <w:rPr>
          <w:sz w:val="16"/>
        </w:rPr>
        <w:t xml:space="preserve">, director of the Energy Security and Climate Change Program at the Center for Strategic and International Studies. “Whether it is because </w:t>
      </w:r>
      <w:r w:rsidRPr="00C41EB9">
        <w:rPr>
          <w:rStyle w:val="StyleUnderline"/>
          <w:highlight w:val="cyan"/>
        </w:rPr>
        <w:t xml:space="preserve">they see great urgency in </w:t>
      </w:r>
      <w:r w:rsidRPr="00C41EB9">
        <w:rPr>
          <w:rStyle w:val="StyleUnderline"/>
          <w:b/>
          <w:bCs/>
          <w:highlight w:val="cyan"/>
        </w:rPr>
        <w:t>reducing</w:t>
      </w:r>
      <w:r w:rsidRPr="00C41EB9">
        <w:rPr>
          <w:rStyle w:val="StyleUnderline"/>
          <w:b/>
          <w:bCs/>
        </w:rPr>
        <w:t xml:space="preserve"> </w:t>
      </w:r>
      <w:proofErr w:type="gramStart"/>
      <w:r w:rsidRPr="00C41EB9">
        <w:rPr>
          <w:rStyle w:val="StyleUnderline"/>
          <w:b/>
          <w:bCs/>
          <w:highlight w:val="cyan"/>
        </w:rPr>
        <w:t>emissions</w:t>
      </w:r>
      <w:r w:rsidRPr="00EB7AA3">
        <w:rPr>
          <w:sz w:val="16"/>
        </w:rPr>
        <w:t>, or</w:t>
      </w:r>
      <w:proofErr w:type="gramEnd"/>
      <w:r w:rsidRPr="00EB7AA3">
        <w:rPr>
          <w:sz w:val="16"/>
        </w:rPr>
        <w:t xml:space="preserve"> believe the U.S. has gotten a poor deal out of trade for the past few decades, they see both as addressed by border adjustment.”</w:t>
      </w:r>
    </w:p>
    <w:p w14:paraId="2DC6D7A0" w14:textId="77777777" w:rsidR="006F24FE" w:rsidRPr="00EB7AA3" w:rsidRDefault="006F24FE" w:rsidP="006F24FE">
      <w:pPr>
        <w:rPr>
          <w:sz w:val="16"/>
        </w:rPr>
      </w:pPr>
      <w:r w:rsidRPr="00EB7AA3">
        <w:rPr>
          <w:sz w:val="16"/>
        </w:rPr>
        <w:t>Cassidy sought to head off potential criticism from free-trade advocates in both parties that his bill could be viewed as protectionist, saying that it differs from a conventional tariff since any country can avoid the fee simply by raising their pollution standards to match the U.S.</w:t>
      </w:r>
    </w:p>
    <w:p w14:paraId="404AD7F6" w14:textId="77777777" w:rsidR="006F24FE" w:rsidRPr="00EB7AA3" w:rsidRDefault="006F24FE" w:rsidP="006F24FE">
      <w:pPr>
        <w:rPr>
          <w:sz w:val="16"/>
        </w:rPr>
      </w:pPr>
      <w:r w:rsidRPr="00EB7AA3">
        <w:rPr>
          <w:sz w:val="16"/>
        </w:rPr>
        <w:t xml:space="preserve">“Ultimately, the goal is that </w:t>
      </w:r>
      <w:r w:rsidRPr="00C41EB9">
        <w:rPr>
          <w:rStyle w:val="StyleUnderline"/>
          <w:highlight w:val="cyan"/>
        </w:rPr>
        <w:t>China</w:t>
      </w:r>
      <w:r w:rsidRPr="00EB7AA3">
        <w:rPr>
          <w:rStyle w:val="StyleUnderline"/>
        </w:rPr>
        <w:t xml:space="preserve"> would </w:t>
      </w:r>
      <w:r w:rsidRPr="00C41EB9">
        <w:rPr>
          <w:rStyle w:val="StyleUnderline"/>
          <w:highlight w:val="cyan"/>
        </w:rPr>
        <w:t>escape</w:t>
      </w:r>
      <w:r w:rsidRPr="00EB7AA3">
        <w:rPr>
          <w:rStyle w:val="StyleUnderline"/>
        </w:rPr>
        <w:t xml:space="preserve"> </w:t>
      </w:r>
      <w:r w:rsidRPr="00C41EB9">
        <w:rPr>
          <w:rStyle w:val="StyleUnderline"/>
          <w:highlight w:val="cyan"/>
        </w:rPr>
        <w:t>this foreign pollution fee</w:t>
      </w:r>
      <w:r w:rsidRPr="00EB7AA3">
        <w:rPr>
          <w:sz w:val="16"/>
        </w:rPr>
        <w:t xml:space="preserve">,” Cassidy said. “They would escape it </w:t>
      </w:r>
      <w:r w:rsidRPr="00C41EB9">
        <w:rPr>
          <w:rStyle w:val="StyleUnderline"/>
          <w:highlight w:val="cyan"/>
        </w:rPr>
        <w:t>by</w:t>
      </w:r>
      <w:r w:rsidRPr="00EB7AA3">
        <w:rPr>
          <w:rStyle w:val="StyleUnderline"/>
        </w:rPr>
        <w:t xml:space="preserve"> </w:t>
      </w:r>
      <w:proofErr w:type="gramStart"/>
      <w:r w:rsidRPr="00EB7AA3">
        <w:rPr>
          <w:rStyle w:val="StyleUnderline"/>
        </w:rPr>
        <w:t xml:space="preserve">actually </w:t>
      </w:r>
      <w:r w:rsidRPr="00C41EB9">
        <w:rPr>
          <w:rStyle w:val="StyleUnderline"/>
          <w:highlight w:val="cyan"/>
        </w:rPr>
        <w:t>lowering</w:t>
      </w:r>
      <w:proofErr w:type="gramEnd"/>
      <w:r w:rsidRPr="00EB7AA3">
        <w:rPr>
          <w:rStyle w:val="StyleUnderline"/>
        </w:rPr>
        <w:t xml:space="preserve"> the </w:t>
      </w:r>
      <w:r w:rsidRPr="00C41EB9">
        <w:rPr>
          <w:rStyle w:val="StyleUnderline"/>
          <w:highlight w:val="cyan"/>
        </w:rPr>
        <w:t>carbon intensity</w:t>
      </w:r>
      <w:r w:rsidRPr="00EB7AA3">
        <w:rPr>
          <w:rStyle w:val="StyleUnderline"/>
        </w:rPr>
        <w:t xml:space="preserve"> of their products</w:t>
      </w:r>
      <w:r w:rsidRPr="00EB7AA3">
        <w:rPr>
          <w:sz w:val="16"/>
        </w:rPr>
        <w:t xml:space="preserve"> in a way which is about the same as the United States and other developed countries. </w:t>
      </w:r>
      <w:proofErr w:type="gramStart"/>
      <w:r w:rsidRPr="00EB7AA3">
        <w:rPr>
          <w:sz w:val="16"/>
        </w:rPr>
        <w:t>So</w:t>
      </w:r>
      <w:proofErr w:type="gramEnd"/>
      <w:r w:rsidRPr="00EB7AA3">
        <w:rPr>
          <w:sz w:val="16"/>
        </w:rPr>
        <w:t xml:space="preserve"> it isn’t a fee which is stuck on you forever, it is one in which you come into compliance.”</w:t>
      </w:r>
    </w:p>
    <w:p w14:paraId="124BD31C" w14:textId="77777777" w:rsidR="006F24FE" w:rsidRPr="00EB7AA3" w:rsidRDefault="006F24FE" w:rsidP="006F24FE">
      <w:pPr>
        <w:rPr>
          <w:sz w:val="16"/>
        </w:rPr>
      </w:pPr>
      <w:r w:rsidRPr="00EB7AA3">
        <w:rPr>
          <w:sz w:val="16"/>
        </w:rPr>
        <w:lastRenderedPageBreak/>
        <w:t>Pollution intensity in the U.S. is drawn from companies’ emissions reporting to the Environmental Protection Agency. It’s measured on a national average basis for covered goods, which include energy products like natural gas, oil, minerals, solar panels and wind turbines, along with industrial materials like aluminum, cement, glass, iron, steel and petrochemicals.</w:t>
      </w:r>
    </w:p>
    <w:p w14:paraId="01EE8B61" w14:textId="77777777" w:rsidR="006F24FE" w:rsidRPr="00EB7AA3" w:rsidRDefault="006F24FE" w:rsidP="006F24FE">
      <w:pPr>
        <w:rPr>
          <w:sz w:val="16"/>
        </w:rPr>
      </w:pPr>
      <w:r w:rsidRPr="00EB7AA3">
        <w:rPr>
          <w:sz w:val="16"/>
        </w:rPr>
        <w:t>The fee rate on imports under the proposed legislation is set to ensure the imports of a given product are initially, on average, no more than 50 percent more pollution-intense than the U.S. But that intensity difference ramps down to 25 percent and then 10 percent over time. Products from any country deemed to be within 10 percent of U.S. pollution intensity won’t be penalized.</w:t>
      </w:r>
    </w:p>
    <w:p w14:paraId="3765B02D" w14:textId="77777777" w:rsidR="006F24FE" w:rsidRPr="00EB7AA3" w:rsidRDefault="006F24FE" w:rsidP="006F24FE">
      <w:pPr>
        <w:rPr>
          <w:sz w:val="16"/>
        </w:rPr>
      </w:pPr>
      <w:r w:rsidRPr="00EB7AA3">
        <w:rPr>
          <w:sz w:val="16"/>
        </w:rPr>
        <w:t>The bill also provides for exemptions from paying a fee, for example, for products considered to be within 50 percent of U.S. pollution intensity that are produced in countries that have ratified free trade agreements with the U.S., along with allowing for national security waivers requiring the sourcing of a product from a specific country.</w:t>
      </w:r>
    </w:p>
    <w:p w14:paraId="53248112" w14:textId="77777777" w:rsidR="006F24FE" w:rsidRPr="00EB7AA3" w:rsidRDefault="006F24FE" w:rsidP="006F24FE">
      <w:pPr>
        <w:rPr>
          <w:sz w:val="16"/>
        </w:rPr>
      </w:pPr>
      <w:r w:rsidRPr="00C41EB9">
        <w:rPr>
          <w:rStyle w:val="StyleUnderline"/>
          <w:highlight w:val="cyan"/>
        </w:rPr>
        <w:t>Cassidy</w:t>
      </w:r>
      <w:r w:rsidRPr="00EB7AA3">
        <w:rPr>
          <w:sz w:val="16"/>
        </w:rPr>
        <w:t xml:space="preserve"> contends his </w:t>
      </w:r>
      <w:r w:rsidRPr="00C41EB9">
        <w:rPr>
          <w:rStyle w:val="StyleUnderline"/>
          <w:highlight w:val="cyan"/>
        </w:rPr>
        <w:t xml:space="preserve">effort is </w:t>
      </w:r>
      <w:r w:rsidRPr="00C41EB9">
        <w:rPr>
          <w:rStyle w:val="StyleUnderline"/>
          <w:b/>
          <w:bCs/>
          <w:highlight w:val="cyan"/>
        </w:rPr>
        <w:t>consistent</w:t>
      </w:r>
      <w:r w:rsidRPr="00C41EB9">
        <w:rPr>
          <w:rStyle w:val="StyleUnderline"/>
          <w:b/>
          <w:bCs/>
        </w:rPr>
        <w:t xml:space="preserve"> </w:t>
      </w:r>
      <w:r w:rsidRPr="00C41EB9">
        <w:rPr>
          <w:rStyle w:val="StyleUnderline"/>
          <w:b/>
          <w:bCs/>
          <w:highlight w:val="cyan"/>
        </w:rPr>
        <w:t>with</w:t>
      </w:r>
      <w:r w:rsidRPr="00EB7AA3">
        <w:rPr>
          <w:rStyle w:val="StyleUnderline"/>
        </w:rPr>
        <w:t xml:space="preserve"> the </w:t>
      </w:r>
      <w:r w:rsidRPr="00C41EB9">
        <w:rPr>
          <w:rStyle w:val="StyleUnderline"/>
          <w:highlight w:val="cyan"/>
        </w:rPr>
        <w:t>approach of</w:t>
      </w:r>
      <w:r w:rsidRPr="00EB7AA3">
        <w:rPr>
          <w:rStyle w:val="StyleUnderline"/>
        </w:rPr>
        <w:t xml:space="preserve"> </w:t>
      </w:r>
      <w:r w:rsidRPr="00EB7AA3">
        <w:rPr>
          <w:sz w:val="16"/>
        </w:rPr>
        <w:t xml:space="preserve">President Joe </w:t>
      </w:r>
      <w:r w:rsidRPr="00C41EB9">
        <w:rPr>
          <w:rStyle w:val="StyleUnderline"/>
          <w:b/>
          <w:bCs/>
          <w:highlight w:val="cyan"/>
        </w:rPr>
        <w:t>Biden</w:t>
      </w:r>
      <w:r w:rsidRPr="00EB7AA3">
        <w:rPr>
          <w:sz w:val="16"/>
        </w:rPr>
        <w:t>, who has carried over some of Trump’s trade policies and is working with the European Union to finalize a first-of-its-kind initiative to promote trading of low-carbon steel and aluminum to reduce reliance on China.</w:t>
      </w:r>
    </w:p>
    <w:p w14:paraId="3A786E66" w14:textId="77777777" w:rsidR="006F24FE" w:rsidRPr="00EB7AA3" w:rsidRDefault="006F24FE" w:rsidP="006F24FE">
      <w:pPr>
        <w:rPr>
          <w:sz w:val="16"/>
        </w:rPr>
      </w:pPr>
      <w:r w:rsidRPr="00C41EB9">
        <w:rPr>
          <w:rStyle w:val="StyleUnderline"/>
          <w:highlight w:val="cyan"/>
        </w:rPr>
        <w:t>His bill</w:t>
      </w:r>
      <w:r w:rsidRPr="00EB7AA3">
        <w:rPr>
          <w:rStyle w:val="StyleUnderline"/>
        </w:rPr>
        <w:t xml:space="preserve"> aims to </w:t>
      </w:r>
      <w:r w:rsidRPr="00C41EB9">
        <w:rPr>
          <w:rStyle w:val="StyleUnderline"/>
          <w:highlight w:val="cyan"/>
        </w:rPr>
        <w:t>encourage</w:t>
      </w:r>
      <w:r w:rsidRPr="00EB7AA3">
        <w:rPr>
          <w:rStyle w:val="StyleUnderline"/>
        </w:rPr>
        <w:t xml:space="preserve"> </w:t>
      </w:r>
      <w:r w:rsidRPr="00C41EB9">
        <w:rPr>
          <w:rStyle w:val="StyleUnderline"/>
          <w:highlight w:val="cyan"/>
        </w:rPr>
        <w:t>developing countries</w:t>
      </w:r>
      <w:r w:rsidRPr="00EB7AA3">
        <w:rPr>
          <w:rStyle w:val="StyleUnderline"/>
        </w:rPr>
        <w:t xml:space="preserve"> like India and Vietnam </w:t>
      </w:r>
      <w:r w:rsidRPr="00C41EB9">
        <w:rPr>
          <w:rStyle w:val="StyleUnderline"/>
          <w:highlight w:val="cyan"/>
        </w:rPr>
        <w:t>to establish “international</w:t>
      </w:r>
      <w:r w:rsidRPr="00EB7AA3">
        <w:rPr>
          <w:rStyle w:val="StyleUnderline"/>
        </w:rPr>
        <w:t xml:space="preserve"> </w:t>
      </w:r>
      <w:r w:rsidRPr="00C41EB9">
        <w:rPr>
          <w:rStyle w:val="StyleUnderline"/>
          <w:highlight w:val="cyan"/>
        </w:rPr>
        <w:t>partnerships</w:t>
      </w:r>
      <w:r w:rsidRPr="00EB7AA3">
        <w:rPr>
          <w:rStyle w:val="StyleUnderline"/>
        </w:rPr>
        <w:t xml:space="preserve">” with the U.S. </w:t>
      </w:r>
      <w:r w:rsidRPr="00C41EB9">
        <w:rPr>
          <w:rStyle w:val="StyleUnderline"/>
          <w:highlight w:val="cyan"/>
        </w:rPr>
        <w:t>in which they impose</w:t>
      </w:r>
      <w:r w:rsidRPr="00EB7AA3">
        <w:rPr>
          <w:rStyle w:val="StyleUnderline"/>
        </w:rPr>
        <w:t xml:space="preserve"> a </w:t>
      </w:r>
      <w:r w:rsidRPr="00C41EB9">
        <w:rPr>
          <w:rStyle w:val="StyleUnderline"/>
          <w:highlight w:val="cyan"/>
        </w:rPr>
        <w:t>similar climate</w:t>
      </w:r>
      <w:r w:rsidRPr="00EB7AA3">
        <w:rPr>
          <w:rStyle w:val="StyleUnderline"/>
        </w:rPr>
        <w:t xml:space="preserve"> and trade </w:t>
      </w:r>
      <w:r w:rsidRPr="00C41EB9">
        <w:rPr>
          <w:rStyle w:val="StyleUnderline"/>
          <w:highlight w:val="cyan"/>
        </w:rPr>
        <w:t>policy</w:t>
      </w:r>
      <w:r w:rsidRPr="00EB7AA3">
        <w:rPr>
          <w:sz w:val="16"/>
        </w:rPr>
        <w:t xml:space="preserve"> in exchange for preferential market access for their products to the U.S.</w:t>
      </w:r>
    </w:p>
    <w:p w14:paraId="3930173F" w14:textId="77777777" w:rsidR="006F24FE" w:rsidRPr="00EB7AA3" w:rsidRDefault="006F24FE" w:rsidP="006F24FE">
      <w:pPr>
        <w:rPr>
          <w:rStyle w:val="StyleUnderline"/>
        </w:rPr>
      </w:pPr>
      <w:r w:rsidRPr="00EB7AA3">
        <w:rPr>
          <w:sz w:val="16"/>
        </w:rPr>
        <w:t>“</w:t>
      </w:r>
      <w:r w:rsidRPr="00EB7AA3">
        <w:rPr>
          <w:rStyle w:val="StyleUnderline"/>
        </w:rPr>
        <w:t>There is a possibility here for a big bargain</w:t>
      </w:r>
      <w:r w:rsidRPr="00EB7AA3">
        <w:rPr>
          <w:sz w:val="16"/>
        </w:rPr>
        <w:t xml:space="preserve">,” Cassidy said, arguing </w:t>
      </w:r>
      <w:r w:rsidRPr="00C41EB9">
        <w:rPr>
          <w:rStyle w:val="StyleUnderline"/>
          <w:highlight w:val="cyan"/>
        </w:rPr>
        <w:t xml:space="preserve">a pollution fee would </w:t>
      </w:r>
      <w:r w:rsidRPr="00C41EB9">
        <w:rPr>
          <w:rStyle w:val="StyleUnderline"/>
          <w:b/>
          <w:bCs/>
          <w:highlight w:val="cyan"/>
        </w:rPr>
        <w:t xml:space="preserve">fit with bipartisan efforts in Congress </w:t>
      </w:r>
      <w:r w:rsidRPr="00C41EB9">
        <w:rPr>
          <w:rStyle w:val="StyleUnderline"/>
          <w:highlight w:val="cyan"/>
        </w:rPr>
        <w:t xml:space="preserve">to </w:t>
      </w:r>
      <w:r w:rsidRPr="00C41EB9">
        <w:rPr>
          <w:rStyle w:val="StyleUnderline"/>
        </w:rPr>
        <w:t>ease</w:t>
      </w:r>
      <w:r w:rsidRPr="00EB7AA3">
        <w:rPr>
          <w:rStyle w:val="StyleUnderline"/>
        </w:rPr>
        <w:t xml:space="preserve"> </w:t>
      </w:r>
      <w:r w:rsidRPr="00C41EB9">
        <w:rPr>
          <w:rStyle w:val="StyleUnderline"/>
          <w:highlight w:val="cyan"/>
        </w:rPr>
        <w:t>permit</w:t>
      </w:r>
      <w:r w:rsidRPr="00EB7AA3">
        <w:rPr>
          <w:rStyle w:val="StyleUnderline"/>
        </w:rPr>
        <w:t xml:space="preserve">ting rules for building </w:t>
      </w:r>
      <w:r w:rsidRPr="00C41EB9">
        <w:rPr>
          <w:rStyle w:val="StyleUnderline"/>
          <w:highlight w:val="cyan"/>
        </w:rPr>
        <w:t>energy products</w:t>
      </w:r>
      <w:r w:rsidRPr="00EB7AA3">
        <w:rPr>
          <w:rStyle w:val="StyleUnderline"/>
        </w:rPr>
        <w:t xml:space="preserve"> domestically.</w:t>
      </w:r>
    </w:p>
    <w:p w14:paraId="04F89DB6" w14:textId="77777777" w:rsidR="006F24FE" w:rsidRDefault="006F24FE" w:rsidP="006F24FE">
      <w:pPr>
        <w:pStyle w:val="Heading3"/>
      </w:pPr>
      <w:r>
        <w:lastRenderedPageBreak/>
        <w:t>AT Climate Impact --- Can’t Affect</w:t>
      </w:r>
    </w:p>
    <w:p w14:paraId="50C71014" w14:textId="77777777" w:rsidR="006F24FE" w:rsidRDefault="006F24FE" w:rsidP="006F24FE">
      <w:pPr>
        <w:pStyle w:val="Heading4"/>
      </w:pPr>
      <w:r>
        <w:t xml:space="preserve">Republicans can’t reverse climate policy. </w:t>
      </w:r>
    </w:p>
    <w:p w14:paraId="7FC0BB9C" w14:textId="77777777" w:rsidR="006F24FE" w:rsidRDefault="006F24FE" w:rsidP="006F24FE">
      <w:r w:rsidRPr="00476DA1">
        <w:rPr>
          <w:rStyle w:val="Style13ptBold"/>
        </w:rPr>
        <w:t>Worland</w:t>
      </w:r>
      <w:r>
        <w:t xml:space="preserve"> ‘20</w:t>
      </w:r>
      <w:r w:rsidRPr="00476DA1">
        <w:rPr>
          <w:rStyle w:val="Style13ptBold"/>
        </w:rPr>
        <w:t>23</w:t>
      </w:r>
      <w:r>
        <w:t xml:space="preserve"> [Justin; September 7; Senior Correspondent at TIME, received Covering Climate Now’s inaugural Climate Journalist of the Year award; TIME, “Can Climate Policy Survive a Future GOP Administration?”, </w:t>
      </w:r>
      <w:hyperlink r:id="rId136" w:history="1">
        <w:r w:rsidRPr="0060223E">
          <w:rPr>
            <w:rStyle w:val="Hyperlink"/>
          </w:rPr>
          <w:t>https://time.com/6310299/can-climate-policy-survive-a-future-gop-administration/</w:t>
        </w:r>
      </w:hyperlink>
      <w:r>
        <w:t>] //</w:t>
      </w:r>
      <w:proofErr w:type="spellStart"/>
      <w:r>
        <w:t>kcho</w:t>
      </w:r>
      <w:proofErr w:type="spellEnd"/>
    </w:p>
    <w:p w14:paraId="1FEA428A" w14:textId="77777777" w:rsidR="006F24FE" w:rsidRPr="00EB7AA3" w:rsidRDefault="006F24FE" w:rsidP="006F24FE">
      <w:pPr>
        <w:rPr>
          <w:rStyle w:val="StyleUnderline"/>
        </w:rPr>
      </w:pPr>
      <w:r w:rsidRPr="00EB7AA3">
        <w:rPr>
          <w:sz w:val="16"/>
        </w:rPr>
        <w:t xml:space="preserve">In the year </w:t>
      </w:r>
      <w:r w:rsidRPr="00EB7AA3">
        <w:rPr>
          <w:rStyle w:val="StyleUnderline"/>
        </w:rPr>
        <w:t>since the</w:t>
      </w:r>
      <w:r w:rsidRPr="00EB7AA3">
        <w:rPr>
          <w:sz w:val="16"/>
        </w:rPr>
        <w:t xml:space="preserve"> Inflation Reduction Act (</w:t>
      </w:r>
      <w:r w:rsidRPr="00C41EB9">
        <w:rPr>
          <w:rStyle w:val="StyleUnderline"/>
          <w:highlight w:val="cyan"/>
        </w:rPr>
        <w:t>IRA</w:t>
      </w:r>
      <w:r w:rsidRPr="00EB7AA3">
        <w:rPr>
          <w:rStyle w:val="StyleUnderline"/>
        </w:rPr>
        <w:t>) became law</w:t>
      </w:r>
      <w:r w:rsidRPr="00EB7AA3">
        <w:rPr>
          <w:sz w:val="16"/>
        </w:rPr>
        <w:t xml:space="preserve">, I’ve heard versions of </w:t>
      </w:r>
      <w:r w:rsidRPr="00EB7AA3">
        <w:rPr>
          <w:rStyle w:val="StyleUnderline"/>
        </w:rPr>
        <w:t>the same question keep coming up</w:t>
      </w:r>
      <w:r w:rsidRPr="00EB7AA3">
        <w:rPr>
          <w:sz w:val="16"/>
        </w:rPr>
        <w:t xml:space="preserve"> on the road from people interested in taking advantage of the law’s programs: </w:t>
      </w:r>
      <w:r w:rsidRPr="00EB7AA3">
        <w:rPr>
          <w:rStyle w:val="StyleUnderline"/>
        </w:rPr>
        <w:t>will the incentives last if Republicans take over?</w:t>
      </w:r>
    </w:p>
    <w:p w14:paraId="79076D23" w14:textId="77777777" w:rsidR="006F24FE" w:rsidRPr="00EB7AA3" w:rsidRDefault="006F24FE" w:rsidP="006F24FE">
      <w:pPr>
        <w:rPr>
          <w:sz w:val="16"/>
        </w:rPr>
      </w:pPr>
      <w:r w:rsidRPr="00EB7AA3">
        <w:rPr>
          <w:sz w:val="16"/>
        </w:rPr>
        <w:t xml:space="preserve">It’s a good question. </w:t>
      </w:r>
      <w:r w:rsidRPr="00EB7AA3">
        <w:rPr>
          <w:rStyle w:val="StyleUnderline"/>
        </w:rPr>
        <w:t xml:space="preserve">The law </w:t>
      </w:r>
      <w:r w:rsidRPr="00C41EB9">
        <w:rPr>
          <w:rStyle w:val="StyleUnderline"/>
          <w:highlight w:val="cyan"/>
        </w:rPr>
        <w:t>received zero Republican support in Congress</w:t>
      </w:r>
      <w:r w:rsidRPr="00EB7AA3">
        <w:rPr>
          <w:rStyle w:val="StyleUnderline"/>
        </w:rPr>
        <w:t>, and, in the past, Republicans have made overturning influential Democratic policies a centerpiece of their agenda</w:t>
      </w:r>
      <w:r w:rsidRPr="00EB7AA3">
        <w:rPr>
          <w:sz w:val="16"/>
        </w:rPr>
        <w:t>, a trend underscored at last week’s Republican presidential debate where leading GOP presidential candidates trashed the Biden Administration’s climate agenda. Entrepreneur-turned-politician Vivek Ramaswamy called the climate agenda the “wet blanket on our economy” and promised a “war” on “toxic regulations.” Former UN Ambassador Nikki Haley said clean technology subsidies just help China. Trump, who wasn’t on stage, made undoing climate rules a priority his first four years in office—and there’s no reason to think his perspective on this issue has changed.</w:t>
      </w:r>
    </w:p>
    <w:p w14:paraId="2CF2E315" w14:textId="77777777" w:rsidR="006F24FE" w:rsidRPr="00EB7AA3" w:rsidRDefault="006F24FE" w:rsidP="006F24FE">
      <w:pPr>
        <w:rPr>
          <w:rStyle w:val="StyleUnderline"/>
        </w:rPr>
      </w:pPr>
      <w:r w:rsidRPr="00EB7AA3">
        <w:rPr>
          <w:sz w:val="16"/>
        </w:rPr>
        <w:t xml:space="preserve">But, </w:t>
      </w:r>
      <w:r w:rsidRPr="00C41EB9">
        <w:rPr>
          <w:rStyle w:val="StyleUnderline"/>
          <w:highlight w:val="cyan"/>
        </w:rPr>
        <w:t>despite</w:t>
      </w:r>
      <w:r w:rsidRPr="00EB7AA3">
        <w:rPr>
          <w:rStyle w:val="StyleUnderline"/>
        </w:rPr>
        <w:t xml:space="preserve"> that </w:t>
      </w:r>
      <w:r w:rsidRPr="00C41EB9">
        <w:rPr>
          <w:rStyle w:val="StyleUnderline"/>
          <w:highlight w:val="cyan"/>
        </w:rPr>
        <w:t>fervent opposition</w:t>
      </w:r>
      <w:r w:rsidRPr="00EB7AA3">
        <w:rPr>
          <w:rStyle w:val="StyleUnderline"/>
        </w:rPr>
        <w:t xml:space="preserve">, </w:t>
      </w:r>
      <w:r w:rsidRPr="00C41EB9">
        <w:rPr>
          <w:rStyle w:val="StyleUnderline"/>
          <w:highlight w:val="cyan"/>
        </w:rPr>
        <w:t>the path to</w:t>
      </w:r>
      <w:r w:rsidRPr="00EB7AA3">
        <w:rPr>
          <w:rStyle w:val="StyleUnderline"/>
        </w:rPr>
        <w:t xml:space="preserve"> </w:t>
      </w:r>
      <w:proofErr w:type="gramStart"/>
      <w:r w:rsidRPr="00EB7AA3">
        <w:rPr>
          <w:rStyle w:val="StyleUnderline"/>
        </w:rPr>
        <w:t>actually wholly</w:t>
      </w:r>
      <w:proofErr w:type="gramEnd"/>
      <w:r w:rsidRPr="00EB7AA3">
        <w:rPr>
          <w:rStyle w:val="StyleUnderline"/>
        </w:rPr>
        <w:t xml:space="preserve"> </w:t>
      </w:r>
      <w:r w:rsidRPr="00C41EB9">
        <w:rPr>
          <w:rStyle w:val="StyleUnderline"/>
          <w:highlight w:val="cyan"/>
        </w:rPr>
        <w:t>undo Biden’s climate agenda would be challenging</w:t>
      </w:r>
      <w:r w:rsidRPr="00EB7AA3">
        <w:rPr>
          <w:rStyle w:val="StyleUnderline"/>
        </w:rPr>
        <w:t>.</w:t>
      </w:r>
      <w:r w:rsidRPr="00EB7AA3">
        <w:rPr>
          <w:sz w:val="16"/>
        </w:rPr>
        <w:t xml:space="preserve"> That’s in part because </w:t>
      </w:r>
      <w:r w:rsidRPr="00EB7AA3">
        <w:rPr>
          <w:rStyle w:val="StyleUnderline"/>
        </w:rPr>
        <w:t xml:space="preserve">the policymaking process doesn't make it easy </w:t>
      </w:r>
      <w:proofErr w:type="gramStart"/>
      <w:r w:rsidRPr="00EB7AA3">
        <w:rPr>
          <w:rStyle w:val="StyleUnderline"/>
        </w:rPr>
        <w:t>and also</w:t>
      </w:r>
      <w:proofErr w:type="gramEnd"/>
      <w:r w:rsidRPr="00EB7AA3">
        <w:rPr>
          <w:rStyle w:val="StyleUnderline"/>
        </w:rPr>
        <w:t xml:space="preserve"> because the policies themselves don’t have a large political constituency opposing them</w:t>
      </w:r>
      <w:r w:rsidRPr="00EB7AA3">
        <w:rPr>
          <w:sz w:val="16"/>
        </w:rPr>
        <w:t xml:space="preserve">. There is no way, of course, to guarantee anything in the </w:t>
      </w:r>
      <w:proofErr w:type="spellStart"/>
      <w:r w:rsidRPr="00EB7AA3">
        <w:rPr>
          <w:sz w:val="16"/>
        </w:rPr>
        <w:t>tumultus</w:t>
      </w:r>
      <w:proofErr w:type="spellEnd"/>
      <w:r w:rsidRPr="00EB7AA3">
        <w:rPr>
          <w:sz w:val="16"/>
        </w:rPr>
        <w:t xml:space="preserve"> world of U.S. politics, but right now the smart money is betting that </w:t>
      </w:r>
      <w:r w:rsidRPr="00C41EB9">
        <w:rPr>
          <w:rStyle w:val="StyleUnderline"/>
          <w:b/>
          <w:bCs/>
        </w:rPr>
        <w:t>climate policy is here to stay.</w:t>
      </w:r>
    </w:p>
    <w:p w14:paraId="7CFE70C5" w14:textId="77777777" w:rsidR="006F24FE" w:rsidRPr="00EB7AA3" w:rsidRDefault="006F24FE" w:rsidP="006F24FE">
      <w:pPr>
        <w:rPr>
          <w:sz w:val="16"/>
        </w:rPr>
      </w:pPr>
      <w:r w:rsidRPr="00EB7AA3">
        <w:rPr>
          <w:sz w:val="16"/>
        </w:rPr>
        <w:t xml:space="preserve">At the center of the picture is a simple civics reminder. Passing laws in the U.S. is </w:t>
      </w:r>
      <w:proofErr w:type="gramStart"/>
      <w:r w:rsidRPr="00EB7AA3">
        <w:rPr>
          <w:sz w:val="16"/>
        </w:rPr>
        <w:t>hard—reversing</w:t>
      </w:r>
      <w:proofErr w:type="gramEnd"/>
      <w:r w:rsidRPr="00EB7AA3">
        <w:rPr>
          <w:sz w:val="16"/>
        </w:rPr>
        <w:t xml:space="preserve"> them can be even harder. </w:t>
      </w:r>
      <w:r w:rsidRPr="00C41EB9">
        <w:rPr>
          <w:rStyle w:val="StyleUnderline"/>
        </w:rPr>
        <w:t>To undo the IRA, a</w:t>
      </w:r>
      <w:r w:rsidRPr="00EB7AA3">
        <w:rPr>
          <w:rStyle w:val="StyleUnderline"/>
        </w:rPr>
        <w:t xml:space="preserve"> future Republican president would need to pass a new law through Congress,</w:t>
      </w:r>
      <w:r w:rsidRPr="00EB7AA3">
        <w:rPr>
          <w:sz w:val="16"/>
        </w:rPr>
        <w:t xml:space="preserve"> presumably </w:t>
      </w:r>
      <w:r w:rsidRPr="00EB7AA3">
        <w:rPr>
          <w:rStyle w:val="StyleUnderline"/>
        </w:rPr>
        <w:t>requiring GOP control of both the House and Senate</w:t>
      </w:r>
      <w:r w:rsidRPr="00EB7AA3">
        <w:rPr>
          <w:sz w:val="16"/>
        </w:rPr>
        <w:t xml:space="preserve">. And, </w:t>
      </w:r>
      <w:r w:rsidRPr="00C41EB9">
        <w:rPr>
          <w:rStyle w:val="StyleUnderline"/>
          <w:highlight w:val="cyan"/>
        </w:rPr>
        <w:t>even if Republicans controlled the federal government</w:t>
      </w:r>
      <w:r w:rsidRPr="00EB7AA3">
        <w:rPr>
          <w:rStyle w:val="StyleUnderline"/>
        </w:rPr>
        <w:t xml:space="preserve">, </w:t>
      </w:r>
      <w:r w:rsidRPr="00C41EB9">
        <w:rPr>
          <w:rStyle w:val="StyleUnderline"/>
          <w:highlight w:val="cyan"/>
        </w:rPr>
        <w:t>many</w:t>
      </w:r>
      <w:r w:rsidRPr="00EB7AA3">
        <w:rPr>
          <w:rStyle w:val="StyleUnderline"/>
        </w:rPr>
        <w:t xml:space="preserve"> in the party might </w:t>
      </w:r>
      <w:r w:rsidRPr="00C41EB9">
        <w:rPr>
          <w:rStyle w:val="StyleUnderline"/>
          <w:highlight w:val="cyan"/>
        </w:rPr>
        <w:t xml:space="preserve">judge that reversing the law is </w:t>
      </w:r>
      <w:r w:rsidRPr="00C41EB9">
        <w:rPr>
          <w:rStyle w:val="StyleUnderline"/>
          <w:b/>
          <w:bCs/>
          <w:highlight w:val="cyan"/>
        </w:rPr>
        <w:t>too</w:t>
      </w:r>
      <w:r w:rsidRPr="00C41EB9">
        <w:rPr>
          <w:rStyle w:val="StyleUnderline"/>
          <w:b/>
          <w:bCs/>
        </w:rPr>
        <w:t xml:space="preserve"> </w:t>
      </w:r>
      <w:r w:rsidRPr="00C41EB9">
        <w:rPr>
          <w:rStyle w:val="StyleUnderline"/>
          <w:b/>
          <w:bCs/>
          <w:highlight w:val="cyan"/>
        </w:rPr>
        <w:t>politically risky</w:t>
      </w:r>
      <w:r w:rsidRPr="00C41EB9">
        <w:rPr>
          <w:rStyle w:val="StyleUnderline"/>
          <w:highlight w:val="cyan"/>
        </w:rPr>
        <w:t>. Companies have already invested hundreds of billions</w:t>
      </w:r>
      <w:r w:rsidRPr="00EB7AA3">
        <w:rPr>
          <w:rStyle w:val="StyleUnderline"/>
        </w:rPr>
        <w:t xml:space="preserve"> of dollars</w:t>
      </w:r>
      <w:r w:rsidRPr="00EB7AA3">
        <w:rPr>
          <w:sz w:val="16"/>
        </w:rPr>
        <w:t>—</w:t>
      </w:r>
      <w:r w:rsidRPr="00C41EB9">
        <w:rPr>
          <w:rStyle w:val="StyleUnderline"/>
          <w:highlight w:val="cyan"/>
        </w:rPr>
        <w:t>including in right-leaning communities</w:t>
      </w:r>
      <w:r w:rsidRPr="00EB7AA3">
        <w:rPr>
          <w:sz w:val="16"/>
        </w:rPr>
        <w:t>—</w:t>
      </w:r>
      <w:r w:rsidRPr="00C41EB9">
        <w:rPr>
          <w:rStyle w:val="StyleUnderline"/>
          <w:highlight w:val="cyan"/>
        </w:rPr>
        <w:t>on the assumption</w:t>
      </w:r>
      <w:r w:rsidRPr="00EB7AA3">
        <w:rPr>
          <w:rStyle w:val="StyleUnderline"/>
        </w:rPr>
        <w:t xml:space="preserve"> </w:t>
      </w:r>
      <w:r w:rsidRPr="00C41EB9">
        <w:rPr>
          <w:rStyle w:val="StyleUnderline"/>
        </w:rPr>
        <w:t>that</w:t>
      </w:r>
      <w:r w:rsidRPr="00EB7AA3">
        <w:rPr>
          <w:rStyle w:val="StyleUnderline"/>
        </w:rPr>
        <w:t xml:space="preserve"> </w:t>
      </w:r>
      <w:r w:rsidRPr="00C41EB9">
        <w:rPr>
          <w:rStyle w:val="StyleUnderline"/>
          <w:highlight w:val="cyan"/>
        </w:rPr>
        <w:t>they will receive IRA</w:t>
      </w:r>
      <w:r w:rsidRPr="00EB7AA3">
        <w:rPr>
          <w:rStyle w:val="StyleUnderline"/>
        </w:rPr>
        <w:t xml:space="preserve">-related </w:t>
      </w:r>
      <w:r w:rsidRPr="00C41EB9">
        <w:rPr>
          <w:rStyle w:val="StyleUnderline"/>
          <w:highlight w:val="cyan"/>
        </w:rPr>
        <w:t>incentives</w:t>
      </w:r>
      <w:r w:rsidRPr="00EB7AA3">
        <w:rPr>
          <w:rStyle w:val="StyleUnderline"/>
        </w:rPr>
        <w:t xml:space="preserve">. </w:t>
      </w:r>
      <w:r w:rsidRPr="00C41EB9">
        <w:rPr>
          <w:rStyle w:val="StyleUnderline"/>
          <w:b/>
          <w:bCs/>
          <w:highlight w:val="cyan"/>
        </w:rPr>
        <w:t>Reversing the law would disrupt investments</w:t>
      </w:r>
      <w:r w:rsidRPr="00EB7AA3">
        <w:rPr>
          <w:rStyle w:val="StyleUnderline"/>
        </w:rPr>
        <w:t xml:space="preserve"> </w:t>
      </w:r>
      <w:r w:rsidRPr="00EB7AA3">
        <w:rPr>
          <w:sz w:val="16"/>
        </w:rPr>
        <w:t xml:space="preserve">that constituents can see. Indeed, earlier this year, many </w:t>
      </w:r>
      <w:r w:rsidRPr="00EB7AA3">
        <w:rPr>
          <w:rStyle w:val="StyleUnderline"/>
        </w:rPr>
        <w:t>Republican representatives with clean technology investments</w:t>
      </w:r>
      <w:r w:rsidRPr="00EB7AA3">
        <w:rPr>
          <w:sz w:val="16"/>
        </w:rPr>
        <w:t xml:space="preserve"> in their districts </w:t>
      </w:r>
      <w:r w:rsidRPr="00EB7AA3">
        <w:rPr>
          <w:rStyle w:val="StyleUnderline"/>
        </w:rPr>
        <w:t xml:space="preserve">balked at their colleagues’ attempt to nix IRA subsidies </w:t>
      </w:r>
      <w:r w:rsidRPr="00EB7AA3">
        <w:rPr>
          <w:sz w:val="16"/>
        </w:rPr>
        <w:t xml:space="preserve">as part of negotiations over the debt ceiling. (At the time, some Republicans said that such a maneuver wouldn’t </w:t>
      </w:r>
      <w:proofErr w:type="gramStart"/>
      <w:r w:rsidRPr="00EB7AA3">
        <w:rPr>
          <w:sz w:val="16"/>
        </w:rPr>
        <w:t>actually have</w:t>
      </w:r>
      <w:proofErr w:type="gramEnd"/>
      <w:r w:rsidRPr="00EB7AA3">
        <w:rPr>
          <w:sz w:val="16"/>
        </w:rPr>
        <w:t xml:space="preserve"> the GOP votes to become law).</w:t>
      </w:r>
    </w:p>
    <w:p w14:paraId="48393518" w14:textId="77777777" w:rsidR="006F24FE" w:rsidRPr="00EB7AA3" w:rsidRDefault="006F24FE" w:rsidP="006F24FE">
      <w:pPr>
        <w:rPr>
          <w:sz w:val="16"/>
        </w:rPr>
      </w:pPr>
      <w:r w:rsidRPr="00EB7AA3">
        <w:rPr>
          <w:sz w:val="16"/>
        </w:rPr>
        <w:t xml:space="preserve">At the same time, </w:t>
      </w:r>
      <w:r w:rsidRPr="00EB7AA3">
        <w:rPr>
          <w:rStyle w:val="StyleUnderline"/>
        </w:rPr>
        <w:t xml:space="preserve">many </w:t>
      </w:r>
      <w:r w:rsidRPr="00C41EB9">
        <w:rPr>
          <w:rStyle w:val="StyleUnderline"/>
          <w:highlight w:val="cyan"/>
        </w:rPr>
        <w:t>Republicans</w:t>
      </w:r>
      <w:r w:rsidRPr="00EB7AA3">
        <w:rPr>
          <w:rStyle w:val="StyleUnderline"/>
        </w:rPr>
        <w:t xml:space="preserve"> may </w:t>
      </w:r>
      <w:r w:rsidRPr="00C41EB9">
        <w:rPr>
          <w:rStyle w:val="StyleUnderline"/>
          <w:highlight w:val="cyan"/>
        </w:rPr>
        <w:t>not see</w:t>
      </w:r>
      <w:r w:rsidRPr="00EB7AA3">
        <w:rPr>
          <w:rStyle w:val="StyleUnderline"/>
        </w:rPr>
        <w:t xml:space="preserve"> as much </w:t>
      </w:r>
      <w:r w:rsidRPr="00C41EB9">
        <w:rPr>
          <w:rStyle w:val="StyleUnderline"/>
          <w:highlight w:val="cyan"/>
        </w:rPr>
        <w:t>political upside</w:t>
      </w:r>
      <w:r w:rsidRPr="00EB7AA3">
        <w:rPr>
          <w:rStyle w:val="StyleUnderline"/>
        </w:rPr>
        <w:t xml:space="preserve"> in a reversal</w:t>
      </w:r>
      <w:r w:rsidRPr="00EB7AA3">
        <w:rPr>
          <w:sz w:val="16"/>
        </w:rPr>
        <w:t xml:space="preserve">. Polling shows that </w:t>
      </w:r>
      <w:r w:rsidRPr="00EB7AA3">
        <w:rPr>
          <w:rStyle w:val="StyleUnderline"/>
        </w:rPr>
        <w:t xml:space="preserve">most </w:t>
      </w:r>
      <w:r w:rsidRPr="00C41EB9">
        <w:rPr>
          <w:rStyle w:val="StyleUnderline"/>
          <w:highlight w:val="cyan"/>
        </w:rPr>
        <w:t>voters don’t</w:t>
      </w:r>
      <w:r w:rsidRPr="00EB7AA3">
        <w:rPr>
          <w:rStyle w:val="StyleUnderline"/>
        </w:rPr>
        <w:t xml:space="preserve"> know much </w:t>
      </w:r>
      <w:r w:rsidRPr="00C41EB9">
        <w:rPr>
          <w:rStyle w:val="StyleUnderline"/>
          <w:highlight w:val="cyan"/>
        </w:rPr>
        <w:t>about the IRA, and</w:t>
      </w:r>
      <w:r w:rsidRPr="00EB7AA3">
        <w:rPr>
          <w:rStyle w:val="StyleUnderline"/>
        </w:rPr>
        <w:t xml:space="preserve"> conservative </w:t>
      </w:r>
      <w:r w:rsidRPr="00C41EB9">
        <w:rPr>
          <w:rStyle w:val="StyleUnderline"/>
          <w:highlight w:val="cyan"/>
        </w:rPr>
        <w:t>activists aren’t</w:t>
      </w:r>
      <w:r w:rsidRPr="00EB7AA3">
        <w:rPr>
          <w:rStyle w:val="StyleUnderline"/>
        </w:rPr>
        <w:t xml:space="preserve"> passionately </w:t>
      </w:r>
      <w:r w:rsidRPr="00C41EB9">
        <w:rPr>
          <w:rStyle w:val="StyleUnderline"/>
          <w:highlight w:val="cyan"/>
        </w:rPr>
        <w:t>protesting it</w:t>
      </w:r>
      <w:r w:rsidRPr="00EB7AA3">
        <w:rPr>
          <w:sz w:val="16"/>
        </w:rPr>
        <w:t xml:space="preserve">. Some corporate trade groups opposed its original passage, but mostly because of its corporate tax provisions rather than its clean energy subsidies. That’s a sharp contrast with past policies that have drawn Republican ire, including most notably Obama’s Affordable Care Act. That law served as a political lighting rod and drew conservative ire from the moment it passed in 2010. Republicans fought it for a decade, at least in part because it gave them a good political talking point. Even then, </w:t>
      </w:r>
      <w:r w:rsidRPr="00C41EB9">
        <w:rPr>
          <w:rStyle w:val="StyleUnderline"/>
        </w:rPr>
        <w:t>despite</w:t>
      </w:r>
      <w:r w:rsidRPr="00EB7AA3">
        <w:rPr>
          <w:rStyle w:val="StyleUnderline"/>
        </w:rPr>
        <w:t xml:space="preserve"> at times controlling both houses of Congress and the presidency, they couldn’t muster the votes to undo it.</w:t>
      </w:r>
    </w:p>
    <w:p w14:paraId="55B6B967" w14:textId="77777777" w:rsidR="006F24FE" w:rsidRPr="00EB7AA3" w:rsidRDefault="006F24FE" w:rsidP="006F24FE">
      <w:pPr>
        <w:rPr>
          <w:sz w:val="16"/>
        </w:rPr>
      </w:pPr>
      <w:r w:rsidRPr="00EB7AA3">
        <w:rPr>
          <w:sz w:val="16"/>
        </w:rPr>
        <w:t xml:space="preserve">None of this is to say that a Republican presidency would have no effect on climate policy. It’s easy to imagine a future president nixing Biden’s executive order requiring the federal government to factor in environmental justice considerations in the implementation of climate policy, for example. Moreover, federal agencies directed by the White House are responsible for </w:t>
      </w:r>
      <w:proofErr w:type="gramStart"/>
      <w:r w:rsidRPr="00EB7AA3">
        <w:rPr>
          <w:sz w:val="16"/>
        </w:rPr>
        <w:t>actually implementing</w:t>
      </w:r>
      <w:proofErr w:type="gramEnd"/>
      <w:r w:rsidRPr="00EB7AA3">
        <w:rPr>
          <w:sz w:val="16"/>
        </w:rPr>
        <w:t xml:space="preserve"> the IRA, and a future administration could try to chip away at the law at the margins: in its implementation—though such a maneuver would be subject to time-consuming litigation.</w:t>
      </w:r>
    </w:p>
    <w:p w14:paraId="5DF37C88" w14:textId="77777777" w:rsidR="006F24FE" w:rsidRPr="00EB7AA3" w:rsidRDefault="006F24FE" w:rsidP="006F24FE">
      <w:pPr>
        <w:rPr>
          <w:rStyle w:val="StyleUnderline"/>
        </w:rPr>
      </w:pPr>
      <w:r w:rsidRPr="00EB7AA3">
        <w:rPr>
          <w:sz w:val="16"/>
        </w:rPr>
        <w:t xml:space="preserve">Indeed, </w:t>
      </w:r>
      <w:r w:rsidRPr="00C41EB9">
        <w:rPr>
          <w:rStyle w:val="StyleUnderline"/>
          <w:highlight w:val="cyan"/>
        </w:rPr>
        <w:t>any attempt to undo</w:t>
      </w:r>
      <w:r w:rsidRPr="00EB7AA3">
        <w:rPr>
          <w:rStyle w:val="StyleUnderline"/>
        </w:rPr>
        <w:t xml:space="preserve"> the law </w:t>
      </w:r>
      <w:r w:rsidRPr="00C41EB9">
        <w:rPr>
          <w:rStyle w:val="StyleUnderline"/>
          <w:highlight w:val="cyan"/>
        </w:rPr>
        <w:t>would</w:t>
      </w:r>
      <w:r w:rsidRPr="00EB7AA3">
        <w:rPr>
          <w:rStyle w:val="StyleUnderline"/>
        </w:rPr>
        <w:t xml:space="preserve"> likely </w:t>
      </w:r>
      <w:r w:rsidRPr="00C41EB9">
        <w:rPr>
          <w:rStyle w:val="StyleUnderline"/>
          <w:b/>
          <w:bCs/>
          <w:highlight w:val="cyan"/>
        </w:rPr>
        <w:t>drag out for</w:t>
      </w:r>
      <w:r w:rsidRPr="00C41EB9">
        <w:rPr>
          <w:rStyle w:val="StyleUnderline"/>
          <w:b/>
          <w:bCs/>
        </w:rPr>
        <w:t xml:space="preserve"> months or </w:t>
      </w:r>
      <w:r w:rsidRPr="00C41EB9">
        <w:rPr>
          <w:rStyle w:val="StyleUnderline"/>
          <w:b/>
          <w:bCs/>
          <w:highlight w:val="cyan"/>
        </w:rPr>
        <w:t>years</w:t>
      </w:r>
      <w:r w:rsidRPr="00C41EB9">
        <w:rPr>
          <w:rStyle w:val="StyleUnderline"/>
          <w:b/>
          <w:bCs/>
        </w:rPr>
        <w:t>,</w:t>
      </w:r>
      <w:r w:rsidRPr="00EB7AA3">
        <w:rPr>
          <w:rStyle w:val="StyleUnderline"/>
        </w:rPr>
        <w:t xml:space="preserve"> which is another reason to be skeptical of the success of such a move</w:t>
      </w:r>
      <w:r w:rsidRPr="00EB7AA3">
        <w:rPr>
          <w:sz w:val="16"/>
        </w:rPr>
        <w:t xml:space="preserve">. At the core of the </w:t>
      </w:r>
      <w:r w:rsidRPr="00C41EB9">
        <w:rPr>
          <w:rStyle w:val="StyleUnderline"/>
          <w:highlight w:val="cyan"/>
        </w:rPr>
        <w:t>IRA</w:t>
      </w:r>
      <w:r w:rsidRPr="00EB7AA3">
        <w:rPr>
          <w:rStyle w:val="StyleUnderline"/>
        </w:rPr>
        <w:t xml:space="preserve"> is a program</w:t>
      </w:r>
      <w:r w:rsidRPr="00EB7AA3">
        <w:rPr>
          <w:sz w:val="16"/>
        </w:rPr>
        <w:t xml:space="preserve"> of subsidies and incentives </w:t>
      </w:r>
      <w:r w:rsidRPr="00C41EB9">
        <w:rPr>
          <w:rStyle w:val="StyleUnderline"/>
          <w:highlight w:val="cyan"/>
        </w:rPr>
        <w:t>scheduled to last</w:t>
      </w:r>
      <w:r w:rsidRPr="00EB7AA3">
        <w:rPr>
          <w:rStyle w:val="StyleUnderline"/>
        </w:rPr>
        <w:t xml:space="preserve"> </w:t>
      </w:r>
      <w:r w:rsidRPr="00C41EB9">
        <w:rPr>
          <w:rStyle w:val="StyleUnderline"/>
          <w:highlight w:val="cyan"/>
        </w:rPr>
        <w:t>10 years. Each year</w:t>
      </w:r>
      <w:r w:rsidRPr="00EB7AA3">
        <w:rPr>
          <w:rStyle w:val="StyleUnderline"/>
        </w:rPr>
        <w:t xml:space="preserve"> that passes, </w:t>
      </w:r>
      <w:r w:rsidRPr="00C41EB9">
        <w:rPr>
          <w:rStyle w:val="StyleUnderline"/>
          <w:highlight w:val="cyan"/>
        </w:rPr>
        <w:t>the law</w:t>
      </w:r>
      <w:r w:rsidRPr="00EB7AA3">
        <w:rPr>
          <w:rStyle w:val="StyleUnderline"/>
        </w:rPr>
        <w:t xml:space="preserve"> will distribute billions more in subsidies that cannot be </w:t>
      </w:r>
      <w:r w:rsidRPr="00EB7AA3">
        <w:rPr>
          <w:rStyle w:val="StyleUnderline"/>
        </w:rPr>
        <w:lastRenderedPageBreak/>
        <w:t xml:space="preserve">clawed back, and every one of those dollars spent </w:t>
      </w:r>
      <w:r w:rsidRPr="00C41EB9">
        <w:rPr>
          <w:rStyle w:val="StyleUnderline"/>
          <w:highlight w:val="cyan"/>
        </w:rPr>
        <w:t>accelerates the U.S. transition to</w:t>
      </w:r>
      <w:r w:rsidRPr="00EB7AA3">
        <w:rPr>
          <w:rStyle w:val="StyleUnderline"/>
        </w:rPr>
        <w:t xml:space="preserve"> a </w:t>
      </w:r>
      <w:r w:rsidRPr="00C41EB9">
        <w:rPr>
          <w:rStyle w:val="StyleUnderline"/>
          <w:highlight w:val="cyan"/>
        </w:rPr>
        <w:t>low-carbon</w:t>
      </w:r>
      <w:r w:rsidRPr="00EB7AA3">
        <w:rPr>
          <w:rStyle w:val="StyleUnderline"/>
        </w:rPr>
        <w:t xml:space="preserve"> economy</w:t>
      </w:r>
      <w:r w:rsidRPr="00EB7AA3">
        <w:rPr>
          <w:sz w:val="16"/>
        </w:rPr>
        <w:t xml:space="preserve">. The market seems to agree with the assessment </w:t>
      </w:r>
      <w:r w:rsidRPr="00EB7AA3">
        <w:rPr>
          <w:rStyle w:val="StyleUnderline"/>
        </w:rPr>
        <w:t xml:space="preserve">that the law is here to stay. </w:t>
      </w:r>
      <w:r w:rsidRPr="00C41EB9">
        <w:rPr>
          <w:rStyle w:val="StyleUnderline"/>
          <w:highlight w:val="cyan"/>
        </w:rPr>
        <w:t>Companies are investing billions</w:t>
      </w:r>
      <w:r w:rsidRPr="00EB7AA3">
        <w:rPr>
          <w:sz w:val="16"/>
        </w:rPr>
        <w:t xml:space="preserve"> in projects in a range of technologies, from solar manufacturing to hydrogen infrastructure, </w:t>
      </w:r>
      <w:r w:rsidRPr="00C41EB9">
        <w:rPr>
          <w:rStyle w:val="StyleUnderline"/>
          <w:highlight w:val="cyan"/>
        </w:rPr>
        <w:t>that</w:t>
      </w:r>
      <w:r w:rsidRPr="00EB7AA3">
        <w:rPr>
          <w:sz w:val="16"/>
        </w:rPr>
        <w:t xml:space="preserve">, in many cases, </w:t>
      </w:r>
      <w:r w:rsidRPr="00C41EB9">
        <w:rPr>
          <w:rStyle w:val="StyleUnderline"/>
          <w:highlight w:val="cyan"/>
        </w:rPr>
        <w:t>require subsidies</w:t>
      </w:r>
      <w:r w:rsidRPr="00EB7AA3">
        <w:rPr>
          <w:rStyle w:val="StyleUnderline"/>
        </w:rPr>
        <w:t xml:space="preserve"> to be profitable.</w:t>
      </w:r>
    </w:p>
    <w:p w14:paraId="60FD5E9F" w14:textId="77777777" w:rsidR="006F24FE" w:rsidRPr="00DA61B6" w:rsidRDefault="006F24FE" w:rsidP="006F24FE">
      <w:pPr>
        <w:rPr>
          <w:rStyle w:val="StyleUnderline"/>
          <w:sz w:val="44"/>
          <w:u w:val="double"/>
        </w:rPr>
      </w:pPr>
      <w:r w:rsidRPr="00EB7AA3">
        <w:rPr>
          <w:sz w:val="16"/>
        </w:rPr>
        <w:t xml:space="preserve">The result of all this investment is </w:t>
      </w:r>
      <w:r w:rsidRPr="00EB7AA3">
        <w:rPr>
          <w:rStyle w:val="StyleUnderline"/>
        </w:rPr>
        <w:t xml:space="preserve">that the economy is transforming around us—regardless of Republican talking points. </w:t>
      </w:r>
      <w:r w:rsidRPr="00C41EB9">
        <w:rPr>
          <w:rStyle w:val="StyleUnderline"/>
          <w:b/>
          <w:bCs/>
          <w:highlight w:val="cyan"/>
        </w:rPr>
        <w:t>No matter what happens in</w:t>
      </w:r>
      <w:r w:rsidRPr="00C41EB9">
        <w:rPr>
          <w:rStyle w:val="StyleUnderline"/>
          <w:b/>
          <w:bCs/>
        </w:rPr>
        <w:t xml:space="preserve"> a </w:t>
      </w:r>
      <w:r w:rsidRPr="00C41EB9">
        <w:rPr>
          <w:rStyle w:val="StyleUnderline"/>
          <w:b/>
          <w:bCs/>
          <w:highlight w:val="cyan"/>
        </w:rPr>
        <w:t>future admin</w:t>
      </w:r>
      <w:r w:rsidRPr="00C41EB9">
        <w:rPr>
          <w:rStyle w:val="StyleUnderline"/>
          <w:b/>
          <w:bCs/>
        </w:rPr>
        <w:t xml:space="preserve">istration, </w:t>
      </w:r>
      <w:r w:rsidRPr="00C41EB9">
        <w:rPr>
          <w:rStyle w:val="StyleUnderline"/>
          <w:b/>
          <w:bCs/>
          <w:highlight w:val="cyan"/>
        </w:rPr>
        <w:t>that</w:t>
      </w:r>
      <w:r w:rsidRPr="00C41EB9">
        <w:rPr>
          <w:rStyle w:val="StyleUnderline"/>
          <w:b/>
          <w:bCs/>
        </w:rPr>
        <w:t xml:space="preserve"> transformation </w:t>
      </w:r>
      <w:r w:rsidRPr="00C41EB9">
        <w:rPr>
          <w:rStyle w:val="StyleUnderline"/>
          <w:b/>
          <w:bCs/>
          <w:highlight w:val="cyan"/>
        </w:rPr>
        <w:t>will not be reversed.</w:t>
      </w:r>
    </w:p>
    <w:p w14:paraId="7323E535" w14:textId="77777777" w:rsidR="006F24FE" w:rsidRPr="003C167D" w:rsidRDefault="006F24FE" w:rsidP="006F24FE">
      <w:pPr>
        <w:pStyle w:val="Heading4"/>
      </w:pPr>
      <w:r w:rsidRPr="003C167D">
        <w:t xml:space="preserve">The Inflation Reduction Act’s already been </w:t>
      </w:r>
      <w:proofErr w:type="gramStart"/>
      <w:r w:rsidRPr="003C167D">
        <w:t>implemented</w:t>
      </w:r>
      <w:proofErr w:type="gramEnd"/>
      <w:r w:rsidRPr="003C167D">
        <w:t xml:space="preserve"> and Republicans won’t repeal it.   </w:t>
      </w:r>
    </w:p>
    <w:p w14:paraId="431D0E3A" w14:textId="77777777" w:rsidR="006F24FE" w:rsidRPr="003C167D" w:rsidRDefault="006F24FE" w:rsidP="006F24FE">
      <w:r w:rsidRPr="003C167D">
        <w:rPr>
          <w:rStyle w:val="Style13ptBold"/>
        </w:rPr>
        <w:t>Cohen’22</w:t>
      </w:r>
      <w:r w:rsidRPr="003C167D">
        <w:t xml:space="preserve"> [Joshua Cohen, Senior Contributor at Forbes and independent healthcare analyst, November 8</w:t>
      </w:r>
      <w:proofErr w:type="gramStart"/>
      <w:r w:rsidRPr="003C167D">
        <w:t xml:space="preserve"> 2022</w:t>
      </w:r>
      <w:proofErr w:type="gramEnd"/>
      <w:r w:rsidRPr="003C167D">
        <w:t>, “Even if GOP Wins Majorities In House And Senate, Inflation Reduction Act’s Drug Pricing Provisions Won’t Be Repealed Any Time Soon (Or Ever)”, Forbes, https://www.forbes.com/sites/joshuacohen/2022/11/08/even-if-gop-wins-majorities-in-house-and-senate-inflation-reduction-acts-drug-pricing-provisions-wont-be-repealed-any-time-soon-or-ever/]</w:t>
      </w:r>
    </w:p>
    <w:p w14:paraId="4CB7972B" w14:textId="77777777" w:rsidR="006F24FE" w:rsidRDefault="006F24FE" w:rsidP="006F24FE">
      <w:r>
        <w:t xml:space="preserve">But, </w:t>
      </w:r>
      <w:r w:rsidRPr="00847E0A">
        <w:rPr>
          <w:rStyle w:val="StyleUnderline"/>
        </w:rPr>
        <w:t xml:space="preserve">even if Republicans gain majorities in the House and Senate </w:t>
      </w:r>
      <w:r>
        <w:t xml:space="preserve">in today’s midterms, the </w:t>
      </w:r>
      <w:r w:rsidRPr="00847E0A">
        <w:rPr>
          <w:rStyle w:val="StyleUnderline"/>
        </w:rPr>
        <w:t>Inflation Reduction Act won’t be repealed any time soon</w:t>
      </w:r>
      <w:r>
        <w:t xml:space="preserve">. In fact, </w:t>
      </w:r>
      <w:r w:rsidRPr="00847E0A">
        <w:rPr>
          <w:rStyle w:val="StyleUnderline"/>
        </w:rPr>
        <w:t>it’s unlikely the Act will ever be fully reversed</w:t>
      </w:r>
      <w:r>
        <w:t>. Most of the drug pricing provisions</w:t>
      </w:r>
      <w:proofErr w:type="gramStart"/>
      <w:r>
        <w:t>, in particular, will</w:t>
      </w:r>
      <w:proofErr w:type="gramEnd"/>
      <w:r>
        <w:t xml:space="preserve"> likely remain on the books permanently.</w:t>
      </w:r>
    </w:p>
    <w:p w14:paraId="3A2F2D21" w14:textId="77777777" w:rsidR="006F24FE" w:rsidRDefault="006F24FE" w:rsidP="006F24FE"/>
    <w:p w14:paraId="3EE32308" w14:textId="77777777" w:rsidR="006F24FE" w:rsidRPr="00847E0A" w:rsidRDefault="006F24FE" w:rsidP="006F24FE">
      <w:pPr>
        <w:rPr>
          <w:rStyle w:val="StyleUnderline"/>
        </w:rPr>
      </w:pPr>
      <w:r>
        <w:t xml:space="preserve">While a GOP-led House and Senate could formally repeal the Inflation Reduction Act, for the next 26 months they would face a President who wields veto power. Therefore, no matter what happens in the midterms, </w:t>
      </w:r>
      <w:r w:rsidRPr="00847E0A">
        <w:rPr>
          <w:rStyle w:val="StyleUnderline"/>
        </w:rPr>
        <w:t xml:space="preserve">2025 would be the earliest Republicans could </w:t>
      </w:r>
      <w:proofErr w:type="gramStart"/>
      <w:r w:rsidRPr="00847E0A">
        <w:rPr>
          <w:rStyle w:val="StyleUnderline"/>
        </w:rPr>
        <w:t>take action</w:t>
      </w:r>
      <w:proofErr w:type="gramEnd"/>
      <w:r w:rsidRPr="00847E0A">
        <w:rPr>
          <w:rStyle w:val="StyleUnderline"/>
        </w:rPr>
        <w:t xml:space="preserve"> to successfully rescind the law.</w:t>
      </w:r>
    </w:p>
    <w:p w14:paraId="2AC3ADCB" w14:textId="77777777" w:rsidR="006F24FE" w:rsidRDefault="006F24FE" w:rsidP="006F24FE"/>
    <w:p w14:paraId="2FEF0DF4" w14:textId="77777777" w:rsidR="006F24FE" w:rsidRDefault="006F24FE" w:rsidP="006F24FE">
      <w:r w:rsidRPr="00847E0A">
        <w:rPr>
          <w:rStyle w:val="StyleUnderline"/>
        </w:rPr>
        <w:t>By then, however, many of the Act’s provisions will have been implemented</w:t>
      </w:r>
      <w:r>
        <w:t>, at least to a large degree. At that point, according to Senator Cassidy (R-LA), “th</w:t>
      </w:r>
      <w:r w:rsidRPr="00E25B9A">
        <w:rPr>
          <w:rStyle w:val="StyleUnderline"/>
        </w:rPr>
        <w:t xml:space="preserve">ere’s </w:t>
      </w:r>
      <w:proofErr w:type="gramStart"/>
      <w:r w:rsidRPr="00E25B9A">
        <w:rPr>
          <w:rStyle w:val="StyleUnderline"/>
        </w:rPr>
        <w:t>actually little</w:t>
      </w:r>
      <w:proofErr w:type="gramEnd"/>
      <w:r w:rsidRPr="00E25B9A">
        <w:rPr>
          <w:rStyle w:val="StyleUnderline"/>
        </w:rPr>
        <w:t xml:space="preserve"> that can be done to claw back the funding. ... The money has largely left Congress’ purview</w:t>
      </w:r>
      <w:r>
        <w:t xml:space="preserve">.” This means that, </w:t>
      </w:r>
      <w:r w:rsidRPr="00E25B9A">
        <w:rPr>
          <w:rStyle w:val="StyleUnderline"/>
        </w:rPr>
        <w:t>supposing a Republican wins the presidency in the 2024 election, there would still be a steep uphill battle to overturn the legislation</w:t>
      </w:r>
      <w:r>
        <w:t>.</w:t>
      </w:r>
    </w:p>
    <w:p w14:paraId="00F70EE1" w14:textId="77777777" w:rsidR="006F24FE" w:rsidRDefault="006F24FE" w:rsidP="006F24FE"/>
    <w:p w14:paraId="21027AEC" w14:textId="77777777" w:rsidR="006F24FE" w:rsidRDefault="006F24FE" w:rsidP="006F24FE">
      <w:r>
        <w:t xml:space="preserve">Moreover, </w:t>
      </w:r>
      <w:r w:rsidRPr="00E25B9A">
        <w:rPr>
          <w:rStyle w:val="StyleUnderline"/>
        </w:rPr>
        <w:t xml:space="preserve">it’s not at all certain all Republicans would be on board with repealing the entire law, </w:t>
      </w:r>
      <w:r>
        <w:t>especially the drug pricing components, which have consistently been very popular among constituents, whether Democrats, Independents, or Republicans.</w:t>
      </w:r>
    </w:p>
    <w:p w14:paraId="77327784" w14:textId="77777777" w:rsidR="006F24FE" w:rsidRDefault="006F24FE" w:rsidP="006F24FE">
      <w:r>
        <w:t>Several years from now there could very well be an influential repeal and replace faction within the Republican Party who would want to jettison parts of the bill, but keep others, such as the $2,000 annual cap on out-of-pocket spending by Medicare Part D (outpatient) beneficiaries, a restructuring of the pharmacy benefit, and the imposition of mandatory rebates if list prices of outpatient drugs exceed inflation.</w:t>
      </w:r>
    </w:p>
    <w:p w14:paraId="661FE8BE" w14:textId="77777777" w:rsidR="006F24FE" w:rsidRDefault="006F24FE" w:rsidP="006F24FE">
      <w:r>
        <w:t xml:space="preserve">In fact, while some </w:t>
      </w:r>
      <w:r w:rsidRPr="00E25B9A">
        <w:rPr>
          <w:rStyle w:val="StyleUnderline"/>
        </w:rPr>
        <w:t>Republicans</w:t>
      </w:r>
      <w:r>
        <w:t xml:space="preserve"> have discussed a wholesale repeal of the law, including drug pricing provisions, others have </w:t>
      </w:r>
      <w:r w:rsidRPr="00E25B9A">
        <w:rPr>
          <w:rStyle w:val="StyleUnderline"/>
        </w:rPr>
        <w:t>remained noticeably silent</w:t>
      </w:r>
      <w:r>
        <w:t xml:space="preserve">. This makes sense, as </w:t>
      </w:r>
      <w:r w:rsidRPr="00E25B9A">
        <w:rPr>
          <w:rStyle w:val="StyleUnderline"/>
        </w:rPr>
        <w:t>many of the law’s measures were contained in</w:t>
      </w:r>
      <w:r>
        <w:t xml:space="preserve"> previously drafted bipartisan proposals in Congress. For instance, the Senate bill, </w:t>
      </w:r>
      <w:r>
        <w:lastRenderedPageBreak/>
        <w:t xml:space="preserve">S.2543, sponsored by Senators Grassley (R-IA) and Wyden (D-OR), passed the Senate Finance Committee in the summer of 2019. It contains several pillars of the Inflation Reduction Act’s drug pricing provisions; namely, temporary add-on payments for biosimilars in Part B (physician-administered drugs), inflationary rebates for list prices of Part D (outpatient) drugs that increase </w:t>
      </w:r>
      <w:proofErr w:type="gramStart"/>
      <w:r>
        <w:t>in excess of</w:t>
      </w:r>
      <w:proofErr w:type="gramEnd"/>
      <w:r>
        <w:t xml:space="preserve"> inflation, and a comprehensive restructuring of the Part D benefit. The latter establishes an out-of-pocket spending cap for Medicare beneficiaries and a reallocation of liability for costs in the coverage and catastrophic phases, mainly from government (Medicare) to payers (pharmacy benefit managers) and drug companies.</w:t>
      </w:r>
    </w:p>
    <w:p w14:paraId="7130A4C0" w14:textId="77777777" w:rsidR="006F24FE" w:rsidRDefault="006F24FE" w:rsidP="006F24FE">
      <w:pPr>
        <w:pStyle w:val="Heading3"/>
      </w:pPr>
      <w:r>
        <w:lastRenderedPageBreak/>
        <w:t>AT Compromise Impact</w:t>
      </w:r>
    </w:p>
    <w:p w14:paraId="722D50E2" w14:textId="77777777" w:rsidR="006F24FE" w:rsidRDefault="006F24FE" w:rsidP="006F24FE">
      <w:pPr>
        <w:pStyle w:val="Heading4"/>
      </w:pPr>
      <w:r>
        <w:t xml:space="preserve">Compromise is impossible – politicians are </w:t>
      </w:r>
      <w:r w:rsidRPr="00C43471">
        <w:rPr>
          <w:u w:val="single"/>
        </w:rPr>
        <w:t>punished at the ballot box</w:t>
      </w:r>
      <w:r>
        <w:t>.</w:t>
      </w:r>
    </w:p>
    <w:p w14:paraId="4F84E6F6" w14:textId="77777777" w:rsidR="006F24FE" w:rsidRDefault="006F24FE" w:rsidP="006F24FE">
      <w:r>
        <w:rPr>
          <w:rStyle w:val="Style13ptBold"/>
        </w:rPr>
        <w:t>Greenblatt 12</w:t>
      </w:r>
      <w:r>
        <w:t xml:space="preserve"> </w:t>
      </w:r>
      <w:r w:rsidRPr="00C43471">
        <w:t>[</w:t>
      </w:r>
      <w:r>
        <w:t>Alan Greenblatt</w:t>
      </w:r>
      <w:r w:rsidRPr="00C43471">
        <w:t xml:space="preserve">; </w:t>
      </w:r>
      <w:r>
        <w:t>politics writer for over 30 years</w:t>
      </w:r>
      <w:r w:rsidRPr="00C43471">
        <w:t xml:space="preserve">; 12-16-2012; What Shut </w:t>
      </w:r>
      <w:proofErr w:type="gramStart"/>
      <w:r w:rsidRPr="00C43471">
        <w:t>The</w:t>
      </w:r>
      <w:proofErr w:type="gramEnd"/>
      <w:r w:rsidRPr="00C43471">
        <w:t xml:space="preserve"> Back Door To Congressional Compromise; </w:t>
      </w:r>
      <w:r>
        <w:t>NPR</w:t>
      </w:r>
      <w:r w:rsidRPr="00C43471">
        <w:t>; https://www.npr.org/sections/itsallpolitics/2012/12/17/167250343/what-shut-the-back-door-to-congressional-compromise; 7-27-2024; AO]</w:t>
      </w:r>
    </w:p>
    <w:p w14:paraId="389D44C2" w14:textId="77777777" w:rsidR="006F24FE" w:rsidRPr="00C43471" w:rsidRDefault="006F24FE" w:rsidP="006F24FE">
      <w:pPr>
        <w:rPr>
          <w:rStyle w:val="StyleUnderline"/>
        </w:rPr>
      </w:pPr>
      <w:r w:rsidRPr="00C43471">
        <w:rPr>
          <w:sz w:val="16"/>
        </w:rPr>
        <w:t xml:space="preserve">Those days are over, of course. </w:t>
      </w:r>
      <w:r w:rsidRPr="00C43471">
        <w:rPr>
          <w:rStyle w:val="StyleUnderline"/>
        </w:rPr>
        <w:t xml:space="preserve">Now, </w:t>
      </w:r>
      <w:r w:rsidRPr="00C43471">
        <w:rPr>
          <w:rStyle w:val="StyleUnderline"/>
          <w:highlight w:val="cyan"/>
        </w:rPr>
        <w:t>congressional majorities</w:t>
      </w:r>
      <w:r w:rsidRPr="00C43471">
        <w:rPr>
          <w:rStyle w:val="StyleUnderline"/>
        </w:rPr>
        <w:t xml:space="preserve"> typically seek to </w:t>
      </w:r>
      <w:r w:rsidRPr="00C43471">
        <w:rPr>
          <w:rStyle w:val="StyleUnderline"/>
          <w:highlight w:val="cyan"/>
        </w:rPr>
        <w:t>pass</w:t>
      </w:r>
      <w:r w:rsidRPr="00C43471">
        <w:rPr>
          <w:rStyle w:val="StyleUnderline"/>
        </w:rPr>
        <w:t xml:space="preserve"> even </w:t>
      </w:r>
      <w:r w:rsidRPr="00C43471">
        <w:rPr>
          <w:rStyle w:val="StyleUnderline"/>
          <w:highlight w:val="cyan"/>
        </w:rPr>
        <w:t xml:space="preserve">minor bills </w:t>
      </w:r>
      <w:r w:rsidRPr="00C43471">
        <w:rPr>
          <w:rStyle w:val="Emphasis"/>
          <w:highlight w:val="cyan"/>
        </w:rPr>
        <w:t>without any support</w:t>
      </w:r>
      <w:r w:rsidRPr="00C43471">
        <w:rPr>
          <w:rStyle w:val="StyleUnderline"/>
          <w:highlight w:val="cyan"/>
        </w:rPr>
        <w:t xml:space="preserve"> from</w:t>
      </w:r>
      <w:r w:rsidRPr="00C43471">
        <w:rPr>
          <w:rStyle w:val="StyleUnderline"/>
        </w:rPr>
        <w:t xml:space="preserve"> the </w:t>
      </w:r>
      <w:r w:rsidRPr="00C43471">
        <w:rPr>
          <w:rStyle w:val="StyleUnderline"/>
          <w:highlight w:val="cyan"/>
        </w:rPr>
        <w:t>other party</w:t>
      </w:r>
      <w:r w:rsidRPr="00C43471">
        <w:rPr>
          <w:rStyle w:val="StyleUnderline"/>
        </w:rPr>
        <w:t>.</w:t>
      </w:r>
    </w:p>
    <w:p w14:paraId="046394B5" w14:textId="77777777" w:rsidR="006F24FE" w:rsidRPr="00C43471" w:rsidRDefault="006F24FE" w:rsidP="006F24FE">
      <w:pPr>
        <w:rPr>
          <w:sz w:val="16"/>
        </w:rPr>
      </w:pPr>
      <w:r w:rsidRPr="00C43471">
        <w:rPr>
          <w:rStyle w:val="StyleUnderline"/>
        </w:rPr>
        <w:t xml:space="preserve">At crucial junctures </w:t>
      </w:r>
      <w:r w:rsidRPr="00C43471">
        <w:rPr>
          <w:sz w:val="16"/>
        </w:rPr>
        <w:t xml:space="preserve">such as the current debate about tax and spending priorities, </w:t>
      </w:r>
      <w:r w:rsidRPr="00C43471">
        <w:rPr>
          <w:rStyle w:val="StyleUnderline"/>
        </w:rPr>
        <w:t xml:space="preserve">top </w:t>
      </w:r>
      <w:r w:rsidRPr="00C43471">
        <w:rPr>
          <w:rStyle w:val="StyleUnderline"/>
          <w:highlight w:val="cyan"/>
        </w:rPr>
        <w:t>leaders</w:t>
      </w:r>
      <w:r w:rsidRPr="00C43471">
        <w:rPr>
          <w:rStyle w:val="StyleUnderline"/>
        </w:rPr>
        <w:t xml:space="preserve"> are </w:t>
      </w:r>
      <w:r w:rsidRPr="00C43471">
        <w:rPr>
          <w:rStyle w:val="Emphasis"/>
          <w:highlight w:val="cyan"/>
        </w:rPr>
        <w:t>left without negotiating partners</w:t>
      </w:r>
      <w:r w:rsidRPr="00C43471">
        <w:rPr>
          <w:rStyle w:val="Emphasis"/>
        </w:rPr>
        <w:t xml:space="preserve"> </w:t>
      </w:r>
      <w:r w:rsidRPr="00C43471">
        <w:rPr>
          <w:rStyle w:val="StyleUnderline"/>
        </w:rPr>
        <w:t>they know they can deal with.</w:t>
      </w:r>
    </w:p>
    <w:p w14:paraId="7B4C8924" w14:textId="77777777" w:rsidR="006F24FE" w:rsidRPr="00C43471" w:rsidRDefault="006F24FE" w:rsidP="006F24FE">
      <w:pPr>
        <w:rPr>
          <w:sz w:val="16"/>
        </w:rPr>
      </w:pPr>
      <w:r w:rsidRPr="00C43471">
        <w:rPr>
          <w:sz w:val="16"/>
        </w:rPr>
        <w:t>"</w:t>
      </w:r>
      <w:r w:rsidRPr="00C43471">
        <w:rPr>
          <w:rStyle w:val="StyleUnderline"/>
        </w:rPr>
        <w:t xml:space="preserve">A </w:t>
      </w:r>
      <w:r w:rsidRPr="00C43471">
        <w:rPr>
          <w:rStyle w:val="StyleUnderline"/>
          <w:highlight w:val="cyan"/>
        </w:rPr>
        <w:t>good compromise requires</w:t>
      </w:r>
      <w:r w:rsidRPr="00C43471">
        <w:rPr>
          <w:rStyle w:val="StyleUnderline"/>
        </w:rPr>
        <w:t xml:space="preserve"> a modicum of </w:t>
      </w:r>
      <w:r w:rsidRPr="00C43471">
        <w:rPr>
          <w:rStyle w:val="StyleUnderline"/>
          <w:highlight w:val="cyan"/>
        </w:rPr>
        <w:t>trust</w:t>
      </w:r>
      <w:r w:rsidRPr="00C43471">
        <w:rPr>
          <w:rStyle w:val="StyleUnderline"/>
        </w:rPr>
        <w:t xml:space="preserve"> and a tone of political bravery, and </w:t>
      </w:r>
      <w:r w:rsidRPr="00C43471">
        <w:rPr>
          <w:rStyle w:val="Emphasis"/>
          <w:highlight w:val="cyan"/>
        </w:rPr>
        <w:t xml:space="preserve">even </w:t>
      </w:r>
      <w:proofErr w:type="gramStart"/>
      <w:r w:rsidRPr="00C43471">
        <w:rPr>
          <w:rStyle w:val="Emphasis"/>
          <w:highlight w:val="cyan"/>
        </w:rPr>
        <w:t>then</w:t>
      </w:r>
      <w:proofErr w:type="gramEnd"/>
      <w:r w:rsidRPr="00C43471">
        <w:rPr>
          <w:rStyle w:val="Emphasis"/>
          <w:highlight w:val="cyan"/>
        </w:rPr>
        <w:t xml:space="preserve"> is not universally acceptable</w:t>
      </w:r>
      <w:r w:rsidRPr="00C43471">
        <w:rPr>
          <w:sz w:val="16"/>
        </w:rPr>
        <w:t xml:space="preserve">," former GOP Rep. Bill </w:t>
      </w:r>
      <w:proofErr w:type="spellStart"/>
      <w:r w:rsidRPr="00C43471">
        <w:rPr>
          <w:sz w:val="16"/>
        </w:rPr>
        <w:t>Frenzel</w:t>
      </w:r>
      <w:proofErr w:type="spellEnd"/>
      <w:r w:rsidRPr="00C43471">
        <w:rPr>
          <w:sz w:val="16"/>
        </w:rPr>
        <w:t xml:space="preserve"> of Minnesota writes in a Real Clear Markets column looking back on bipartisan dealings that led to a budget reduction act in 1990.</w:t>
      </w:r>
    </w:p>
    <w:p w14:paraId="42361C6B" w14:textId="77777777" w:rsidR="006F24FE" w:rsidRPr="00C43471" w:rsidRDefault="006F24FE" w:rsidP="006F24FE">
      <w:pPr>
        <w:rPr>
          <w:sz w:val="16"/>
        </w:rPr>
      </w:pPr>
      <w:r w:rsidRPr="00C43471">
        <w:rPr>
          <w:sz w:val="16"/>
        </w:rPr>
        <w:t xml:space="preserve">But </w:t>
      </w:r>
      <w:r w:rsidRPr="00C43471">
        <w:rPr>
          <w:rStyle w:val="StyleUnderline"/>
          <w:highlight w:val="cyan"/>
        </w:rPr>
        <w:t>compromisers</w:t>
      </w:r>
      <w:r w:rsidRPr="00C43471">
        <w:rPr>
          <w:rStyle w:val="StyleUnderline"/>
        </w:rPr>
        <w:t xml:space="preserve"> are often </w:t>
      </w:r>
      <w:r w:rsidRPr="00C43471">
        <w:rPr>
          <w:rStyle w:val="Emphasis"/>
          <w:highlight w:val="cyan"/>
        </w:rPr>
        <w:t>punished at the ballot box</w:t>
      </w:r>
      <w:r w:rsidRPr="00C43471">
        <w:rPr>
          <w:rStyle w:val="StyleUnderline"/>
          <w:highlight w:val="cyan"/>
        </w:rPr>
        <w:t xml:space="preserve"> for deal-making</w:t>
      </w:r>
      <w:r w:rsidRPr="00C43471">
        <w:rPr>
          <w:sz w:val="16"/>
        </w:rPr>
        <w:t xml:space="preserve">, </w:t>
      </w:r>
      <w:proofErr w:type="spellStart"/>
      <w:r w:rsidRPr="00C43471">
        <w:rPr>
          <w:sz w:val="16"/>
        </w:rPr>
        <w:t>Frenzel</w:t>
      </w:r>
      <w:proofErr w:type="spellEnd"/>
      <w:r w:rsidRPr="00C43471">
        <w:rPr>
          <w:sz w:val="16"/>
        </w:rPr>
        <w:t xml:space="preserve"> points out — including President George H.W. Bush, </w:t>
      </w:r>
      <w:proofErr w:type="gramStart"/>
      <w:r w:rsidRPr="00C43471">
        <w:rPr>
          <w:sz w:val="16"/>
        </w:rPr>
        <w:t>as a result of</w:t>
      </w:r>
      <w:proofErr w:type="gramEnd"/>
      <w:r w:rsidRPr="00C43471">
        <w:rPr>
          <w:sz w:val="16"/>
        </w:rPr>
        <w:t xml:space="preserve"> deals he made with Democrats that led to the budget act.</w:t>
      </w:r>
    </w:p>
    <w:p w14:paraId="30ED15C1" w14:textId="77777777" w:rsidR="006F24FE" w:rsidRDefault="006F24FE" w:rsidP="006F24FE">
      <w:pPr>
        <w:rPr>
          <w:sz w:val="16"/>
        </w:rPr>
      </w:pPr>
      <w:r w:rsidRPr="00C43471">
        <w:rPr>
          <w:sz w:val="16"/>
        </w:rPr>
        <w:t>"</w:t>
      </w:r>
      <w:r w:rsidRPr="00C43471">
        <w:rPr>
          <w:rStyle w:val="StyleUnderline"/>
        </w:rPr>
        <w:t xml:space="preserve">The </w:t>
      </w:r>
      <w:r w:rsidRPr="00C43471">
        <w:rPr>
          <w:rStyle w:val="StyleUnderline"/>
          <w:highlight w:val="cyan"/>
        </w:rPr>
        <w:t>electorate is impatient</w:t>
      </w:r>
      <w:r w:rsidRPr="00C43471">
        <w:rPr>
          <w:rStyle w:val="StyleUnderline"/>
        </w:rPr>
        <w:t xml:space="preserve">, unhappy and </w:t>
      </w:r>
      <w:r w:rsidRPr="00C43471">
        <w:rPr>
          <w:rStyle w:val="StyleUnderline"/>
          <w:highlight w:val="cyan"/>
        </w:rPr>
        <w:t>eager to devour</w:t>
      </w:r>
      <w:r w:rsidRPr="00C43471">
        <w:rPr>
          <w:rStyle w:val="StyleUnderline"/>
        </w:rPr>
        <w:t xml:space="preserve"> its </w:t>
      </w:r>
      <w:r w:rsidRPr="00C43471">
        <w:rPr>
          <w:rStyle w:val="StyleUnderline"/>
          <w:highlight w:val="cyan"/>
        </w:rPr>
        <w:t xml:space="preserve">representatives at the </w:t>
      </w:r>
      <w:r w:rsidRPr="00C43471">
        <w:rPr>
          <w:rStyle w:val="Emphasis"/>
          <w:highlight w:val="cyan"/>
        </w:rPr>
        <w:t>least sign of weakness or impurity</w:t>
      </w:r>
      <w:r w:rsidRPr="00C43471">
        <w:rPr>
          <w:sz w:val="16"/>
        </w:rPr>
        <w:t xml:space="preserve">," </w:t>
      </w:r>
      <w:proofErr w:type="spellStart"/>
      <w:r w:rsidRPr="00C43471">
        <w:rPr>
          <w:sz w:val="16"/>
        </w:rPr>
        <w:t>Frenzel</w:t>
      </w:r>
      <w:proofErr w:type="spellEnd"/>
      <w:r w:rsidRPr="00C43471">
        <w:rPr>
          <w:sz w:val="16"/>
        </w:rPr>
        <w:t xml:space="preserve"> writes.</w:t>
      </w:r>
    </w:p>
    <w:p w14:paraId="126861A3" w14:textId="77777777" w:rsidR="006F24FE" w:rsidRPr="0087648E" w:rsidRDefault="006F24FE" w:rsidP="006F24FE">
      <w:pPr>
        <w:pStyle w:val="Heading4"/>
      </w:pPr>
      <w:r>
        <w:t xml:space="preserve">The last Congress proves </w:t>
      </w:r>
      <w:r w:rsidRPr="00031AD1">
        <w:rPr>
          <w:u w:val="single"/>
        </w:rPr>
        <w:t>high polarization</w:t>
      </w:r>
      <w:r>
        <w:t xml:space="preserve"> prevents even </w:t>
      </w:r>
      <w:r w:rsidRPr="00031AD1">
        <w:rPr>
          <w:u w:val="single"/>
        </w:rPr>
        <w:t>bipartisan bills</w:t>
      </w:r>
      <w:r>
        <w:t xml:space="preserve"> from passing.</w:t>
      </w:r>
    </w:p>
    <w:p w14:paraId="4976597F" w14:textId="77777777" w:rsidR="006F24FE" w:rsidRPr="0056627D" w:rsidRDefault="006F24FE" w:rsidP="006F24FE">
      <w:r>
        <w:rPr>
          <w:rStyle w:val="Style13ptBold"/>
        </w:rPr>
        <w:t>Warburton 24</w:t>
      </w:r>
      <w:r>
        <w:t xml:space="preserve"> </w:t>
      </w:r>
      <w:r w:rsidRPr="0056627D">
        <w:t xml:space="preserve">[Moira Warburton; </w:t>
      </w:r>
      <w:r>
        <w:t>US Congress Reporter for Reuters, B.A in Political Science</w:t>
      </w:r>
      <w:r w:rsidRPr="0056627D">
        <w:t>; 3-12-2024; Congress is getting less productive; Reuters; https://www.reuters.com/graphics/USA-CONGRESS/PRODUCTIVITY/egpbabmkwvq/; 7-27-2024; AO]</w:t>
      </w:r>
    </w:p>
    <w:p w14:paraId="5C542837" w14:textId="77777777" w:rsidR="006F24FE" w:rsidRPr="009D5BAB" w:rsidRDefault="006F24FE" w:rsidP="006F24FE">
      <w:pPr>
        <w:rPr>
          <w:sz w:val="16"/>
        </w:rPr>
      </w:pPr>
      <w:r w:rsidRPr="00703C49">
        <w:rPr>
          <w:rStyle w:val="StyleUnderline"/>
        </w:rPr>
        <w:t xml:space="preserve">The U.S. </w:t>
      </w:r>
      <w:r w:rsidRPr="00031AD1">
        <w:rPr>
          <w:rStyle w:val="StyleUnderline"/>
          <w:highlight w:val="cyan"/>
        </w:rPr>
        <w:t>Congress</w:t>
      </w:r>
      <w:r w:rsidRPr="00703C49">
        <w:rPr>
          <w:rStyle w:val="StyleUnderline"/>
        </w:rPr>
        <w:t xml:space="preserve"> is </w:t>
      </w:r>
      <w:r w:rsidRPr="00031AD1">
        <w:rPr>
          <w:rStyle w:val="StyleUnderline"/>
          <w:highlight w:val="cyan"/>
        </w:rPr>
        <w:t>navigating</w:t>
      </w:r>
      <w:r w:rsidRPr="00703C49">
        <w:rPr>
          <w:rStyle w:val="StyleUnderline"/>
        </w:rPr>
        <w:t xml:space="preserve"> yet another government </w:t>
      </w:r>
      <w:r w:rsidRPr="00031AD1">
        <w:rPr>
          <w:rStyle w:val="StyleUnderline"/>
          <w:highlight w:val="cyan"/>
        </w:rPr>
        <w:t>funding deadline</w:t>
      </w:r>
      <w:r w:rsidRPr="009D5BAB">
        <w:rPr>
          <w:sz w:val="16"/>
        </w:rPr>
        <w:t xml:space="preserve"> — the eighth in less than six months — </w:t>
      </w:r>
      <w:r w:rsidRPr="00703C49">
        <w:rPr>
          <w:rStyle w:val="StyleUnderline"/>
        </w:rPr>
        <w:t xml:space="preserve">and are at an </w:t>
      </w:r>
      <w:r w:rsidRPr="00031AD1">
        <w:rPr>
          <w:rStyle w:val="StyleUnderline"/>
          <w:highlight w:val="cyan"/>
        </w:rPr>
        <w:t>impasse over</w:t>
      </w:r>
      <w:r w:rsidRPr="00703C49">
        <w:rPr>
          <w:rStyle w:val="StyleUnderline"/>
        </w:rPr>
        <w:t xml:space="preserve"> sending </w:t>
      </w:r>
      <w:r w:rsidRPr="00031AD1">
        <w:rPr>
          <w:rStyle w:val="StyleUnderline"/>
          <w:highlight w:val="cyan"/>
        </w:rPr>
        <w:t xml:space="preserve">aid to </w:t>
      </w:r>
      <w:r w:rsidRPr="00031AD1">
        <w:rPr>
          <w:rStyle w:val="StyleUnderline"/>
        </w:rPr>
        <w:t xml:space="preserve">key </w:t>
      </w:r>
      <w:r w:rsidRPr="00031AD1">
        <w:rPr>
          <w:rStyle w:val="StyleUnderline"/>
          <w:highlight w:val="cyan"/>
        </w:rPr>
        <w:t>allies</w:t>
      </w:r>
      <w:r w:rsidRPr="00703C49">
        <w:rPr>
          <w:rStyle w:val="StyleUnderline"/>
        </w:rPr>
        <w:t xml:space="preserve"> </w:t>
      </w:r>
      <w:r w:rsidRPr="009D5BAB">
        <w:rPr>
          <w:sz w:val="16"/>
        </w:rPr>
        <w:t xml:space="preserve">in Ukraine, Taiwan and Israel. </w:t>
      </w:r>
      <w:r w:rsidRPr="00031AD1">
        <w:rPr>
          <w:rStyle w:val="StyleUnderline"/>
          <w:highlight w:val="cyan"/>
        </w:rPr>
        <w:t>Divisions among</w:t>
      </w:r>
      <w:r w:rsidRPr="00703C49">
        <w:rPr>
          <w:rStyle w:val="StyleUnderline"/>
        </w:rPr>
        <w:t xml:space="preserve"> Republicans in the </w:t>
      </w:r>
      <w:r w:rsidRPr="00031AD1">
        <w:rPr>
          <w:rStyle w:val="StyleUnderline"/>
          <w:highlight w:val="cyan"/>
        </w:rPr>
        <w:t>House and Senate killed</w:t>
      </w:r>
      <w:r w:rsidRPr="00703C49">
        <w:rPr>
          <w:rStyle w:val="StyleUnderline"/>
        </w:rPr>
        <w:t xml:space="preserve"> a </w:t>
      </w:r>
      <w:r w:rsidRPr="00031AD1">
        <w:rPr>
          <w:rStyle w:val="Emphasis"/>
          <w:highlight w:val="cyan"/>
        </w:rPr>
        <w:t>major bipartisan border policy bill</w:t>
      </w:r>
      <w:r w:rsidRPr="00031AD1">
        <w:rPr>
          <w:rStyle w:val="StyleUnderline"/>
          <w:highlight w:val="cyan"/>
        </w:rPr>
        <w:t>. Reforms to</w:t>
      </w:r>
      <w:r w:rsidRPr="00703C49">
        <w:rPr>
          <w:rStyle w:val="StyleUnderline"/>
        </w:rPr>
        <w:t xml:space="preserve"> bedrock programs like Medicare and </w:t>
      </w:r>
      <w:r w:rsidRPr="00031AD1">
        <w:rPr>
          <w:rStyle w:val="StyleUnderline"/>
          <w:highlight w:val="cyan"/>
        </w:rPr>
        <w:t>Social Security</w:t>
      </w:r>
      <w:r w:rsidRPr="00703C49">
        <w:rPr>
          <w:rStyle w:val="StyleUnderline"/>
        </w:rPr>
        <w:t xml:space="preserve"> are desperately </w:t>
      </w:r>
      <w:r w:rsidRPr="00031AD1">
        <w:rPr>
          <w:rStyle w:val="StyleUnderline"/>
          <w:highlight w:val="cyan"/>
        </w:rPr>
        <w:t>needed but no closer to</w:t>
      </w:r>
      <w:r w:rsidRPr="00703C49">
        <w:rPr>
          <w:rStyle w:val="StyleUnderline"/>
        </w:rPr>
        <w:t xml:space="preserve"> getting </w:t>
      </w:r>
      <w:r w:rsidRPr="00031AD1">
        <w:rPr>
          <w:rStyle w:val="StyleUnderline"/>
          <w:highlight w:val="cyan"/>
        </w:rPr>
        <w:t>passed</w:t>
      </w:r>
      <w:r w:rsidRPr="00703C49">
        <w:rPr>
          <w:rStyle w:val="StyleUnderline"/>
        </w:rPr>
        <w:t xml:space="preserve">. </w:t>
      </w:r>
      <w:r w:rsidRPr="009D5BAB">
        <w:rPr>
          <w:sz w:val="16"/>
        </w:rPr>
        <w:t xml:space="preserve">Meanwhile, the </w:t>
      </w:r>
      <w:r w:rsidRPr="00031AD1">
        <w:rPr>
          <w:rStyle w:val="StyleUnderline"/>
          <w:highlight w:val="cyan"/>
        </w:rPr>
        <w:t>House</w:t>
      </w:r>
      <w:r w:rsidRPr="00703C49">
        <w:rPr>
          <w:rStyle w:val="StyleUnderline"/>
        </w:rPr>
        <w:t xml:space="preserve"> of Representatives </w:t>
      </w:r>
      <w:r w:rsidRPr="00031AD1">
        <w:rPr>
          <w:rStyle w:val="StyleUnderline"/>
          <w:highlight w:val="cyan"/>
        </w:rPr>
        <w:t>spent</w:t>
      </w:r>
      <w:r w:rsidRPr="00703C49">
        <w:rPr>
          <w:rStyle w:val="StyleUnderline"/>
        </w:rPr>
        <w:t xml:space="preserve"> close to a </w:t>
      </w:r>
      <w:r w:rsidRPr="00031AD1">
        <w:rPr>
          <w:rStyle w:val="StyleUnderline"/>
          <w:highlight w:val="cyan"/>
        </w:rPr>
        <w:t>month without a speaker</w:t>
      </w:r>
      <w:r w:rsidRPr="009D5BAB">
        <w:rPr>
          <w:sz w:val="16"/>
        </w:rPr>
        <w:t xml:space="preserve"> last year due to infighting between moderate and hard right factions of the Republican party.</w:t>
      </w:r>
    </w:p>
    <w:p w14:paraId="23979FF9" w14:textId="77777777" w:rsidR="006F24FE" w:rsidRPr="009D5BAB" w:rsidRDefault="006F24FE" w:rsidP="006F24FE">
      <w:pPr>
        <w:rPr>
          <w:sz w:val="16"/>
        </w:rPr>
      </w:pPr>
      <w:r w:rsidRPr="009D5BAB">
        <w:rPr>
          <w:sz w:val="16"/>
        </w:rPr>
        <w:t xml:space="preserve">When U.S. Representative Chip Roy, a Republican from Texas, begged his colleagues in November to “give me one thing I can campaign on and say we did,” he was articulating what many lawmakers and observers were feeling: </w:t>
      </w:r>
      <w:r w:rsidRPr="00031AD1">
        <w:rPr>
          <w:rStyle w:val="Emphasis"/>
          <w:highlight w:val="cyan"/>
        </w:rPr>
        <w:t>Congress isn’t working</w:t>
      </w:r>
      <w:r w:rsidRPr="009D5BAB">
        <w:rPr>
          <w:sz w:val="16"/>
        </w:rPr>
        <w:t>.</w:t>
      </w:r>
    </w:p>
    <w:p w14:paraId="0AE0CCB5" w14:textId="77777777" w:rsidR="006F24FE" w:rsidRPr="009D5BAB" w:rsidRDefault="006F24FE" w:rsidP="006F24FE">
      <w:pPr>
        <w:rPr>
          <w:sz w:val="16"/>
        </w:rPr>
      </w:pPr>
      <w:r w:rsidRPr="009D5BAB">
        <w:rPr>
          <w:sz w:val="16"/>
        </w:rPr>
        <w:t xml:space="preserve">The simplest expression of this is the number of bills passed by Congress. </w:t>
      </w:r>
      <w:r w:rsidRPr="00703C49">
        <w:rPr>
          <w:rStyle w:val="StyleUnderline"/>
        </w:rPr>
        <w:t xml:space="preserve">Just </w:t>
      </w:r>
      <w:r w:rsidRPr="00031AD1">
        <w:rPr>
          <w:rStyle w:val="StyleUnderline"/>
          <w:highlight w:val="cyan"/>
        </w:rPr>
        <w:t>twenty-seven bills</w:t>
      </w:r>
      <w:r w:rsidRPr="00703C49">
        <w:rPr>
          <w:rStyle w:val="StyleUnderline"/>
        </w:rPr>
        <w:t xml:space="preserve"> were </w:t>
      </w:r>
      <w:r w:rsidRPr="00031AD1">
        <w:rPr>
          <w:rStyle w:val="StyleUnderline"/>
          <w:highlight w:val="cyan"/>
        </w:rPr>
        <w:t>passed last year</w:t>
      </w:r>
      <w:r w:rsidRPr="00703C49">
        <w:rPr>
          <w:rStyle w:val="StyleUnderline"/>
        </w:rPr>
        <w:t xml:space="preserve"> — a </w:t>
      </w:r>
      <w:r w:rsidRPr="00031AD1">
        <w:rPr>
          <w:rStyle w:val="StyleUnderline"/>
          <w:highlight w:val="cyan"/>
        </w:rPr>
        <w:t>record low</w:t>
      </w:r>
      <w:r w:rsidRPr="009D5BAB">
        <w:rPr>
          <w:sz w:val="16"/>
        </w:rPr>
        <w:t xml:space="preserve"> — but even before that, the number of bills signed into law by the president has been falling.</w:t>
      </w:r>
    </w:p>
    <w:p w14:paraId="6D19E689" w14:textId="77777777" w:rsidR="006F24FE" w:rsidRPr="00703C49" w:rsidRDefault="006F24FE" w:rsidP="006F24FE">
      <w:pPr>
        <w:rPr>
          <w:rStyle w:val="StyleUnderline"/>
        </w:rPr>
      </w:pPr>
      <w:r w:rsidRPr="00703C49">
        <w:rPr>
          <w:rStyle w:val="StyleUnderline"/>
        </w:rPr>
        <w:t>Congress is passing fewer laws</w:t>
      </w:r>
    </w:p>
    <w:p w14:paraId="15AE0B1C" w14:textId="77777777" w:rsidR="006F24FE" w:rsidRPr="009D5BAB" w:rsidRDefault="006F24FE" w:rsidP="006F24FE">
      <w:pPr>
        <w:rPr>
          <w:sz w:val="16"/>
        </w:rPr>
      </w:pPr>
      <w:r w:rsidRPr="009D5BAB">
        <w:rPr>
          <w:sz w:val="16"/>
        </w:rPr>
        <w:t>&lt;&lt;GRAPH OMITTED&gt;&gt;</w:t>
      </w:r>
    </w:p>
    <w:p w14:paraId="50ECF5E1" w14:textId="77777777" w:rsidR="006F24FE" w:rsidRPr="009D5BAB" w:rsidRDefault="006F24FE" w:rsidP="006F24FE">
      <w:pPr>
        <w:rPr>
          <w:sz w:val="16"/>
        </w:rPr>
      </w:pPr>
      <w:r w:rsidRPr="009D5BAB">
        <w:rPr>
          <w:sz w:val="16"/>
        </w:rPr>
        <w:t>A step chart showing the number of laws passed by each Congress since 1973, showing a gradual decline including the highest point of 713 in 1988 to a low of 329 in 2016.</w:t>
      </w:r>
    </w:p>
    <w:p w14:paraId="2DA1A83C" w14:textId="77777777" w:rsidR="006F24FE" w:rsidRPr="009D5BAB" w:rsidRDefault="006F24FE" w:rsidP="006F24FE">
      <w:pPr>
        <w:rPr>
          <w:sz w:val="16"/>
        </w:rPr>
      </w:pPr>
      <w:r w:rsidRPr="009D5BAB">
        <w:rPr>
          <w:sz w:val="16"/>
        </w:rPr>
        <w:lastRenderedPageBreak/>
        <w:t>Note: Data does not include the current Congress, which is still in progress.</w:t>
      </w:r>
    </w:p>
    <w:p w14:paraId="2DBFC410" w14:textId="77777777" w:rsidR="006F24FE" w:rsidRPr="009D5BAB" w:rsidRDefault="006F24FE" w:rsidP="006F24FE">
      <w:pPr>
        <w:rPr>
          <w:sz w:val="16"/>
        </w:rPr>
      </w:pPr>
      <w:r w:rsidRPr="009D5BAB">
        <w:rPr>
          <w:sz w:val="16"/>
        </w:rPr>
        <w:t>Source: Center for Effective Lawmaking at the University of Virginia.</w:t>
      </w:r>
    </w:p>
    <w:p w14:paraId="30D1717B" w14:textId="77777777" w:rsidR="006F24FE" w:rsidRPr="00703C49" w:rsidRDefault="006F24FE" w:rsidP="006F24FE">
      <w:pPr>
        <w:rPr>
          <w:rStyle w:val="StyleUnderline"/>
        </w:rPr>
      </w:pPr>
      <w:r w:rsidRPr="009D5BAB">
        <w:rPr>
          <w:sz w:val="16"/>
        </w:rPr>
        <w:t xml:space="preserve">Experts point to several reasons for this. </w:t>
      </w:r>
      <w:r w:rsidRPr="00703C49">
        <w:rPr>
          <w:rStyle w:val="StyleUnderline"/>
        </w:rPr>
        <w:t xml:space="preserve">One </w:t>
      </w:r>
      <w:r w:rsidRPr="00031AD1">
        <w:rPr>
          <w:rStyle w:val="StyleUnderline"/>
          <w:highlight w:val="cyan"/>
        </w:rPr>
        <w:t>key factor is</w:t>
      </w:r>
      <w:r w:rsidRPr="00703C49">
        <w:rPr>
          <w:rStyle w:val="StyleUnderline"/>
        </w:rPr>
        <w:t xml:space="preserve"> an </w:t>
      </w:r>
      <w:r w:rsidRPr="00031AD1">
        <w:rPr>
          <w:rStyle w:val="StyleUnderline"/>
          <w:highlight w:val="cyan"/>
        </w:rPr>
        <w:t>increase in polarization</w:t>
      </w:r>
      <w:r w:rsidRPr="00703C49">
        <w:rPr>
          <w:rStyle w:val="StyleUnderline"/>
        </w:rPr>
        <w:t xml:space="preserve"> — Democrats and Republicans are farther apart ideologically than they’ve been in the last 50 years, according to an analysis by the nonpartisan Pew Research Center. That’s </w:t>
      </w:r>
      <w:r w:rsidRPr="00031AD1">
        <w:rPr>
          <w:rStyle w:val="StyleUnderline"/>
          <w:highlight w:val="cyan"/>
        </w:rPr>
        <w:t>led to a decrease in bipartisanship</w:t>
      </w:r>
      <w:r w:rsidRPr="00703C49">
        <w:rPr>
          <w:rStyle w:val="StyleUnderline"/>
        </w:rPr>
        <w:t>, a necessary ingredient for bills to pass in a governing body full of checks and balances.</w:t>
      </w:r>
    </w:p>
    <w:p w14:paraId="6DFB4316" w14:textId="77777777" w:rsidR="006F24FE" w:rsidRPr="009D5BAB" w:rsidRDefault="006F24FE" w:rsidP="006F24FE">
      <w:pPr>
        <w:rPr>
          <w:sz w:val="16"/>
        </w:rPr>
      </w:pPr>
      <w:r w:rsidRPr="009D5BAB">
        <w:rPr>
          <w:sz w:val="16"/>
        </w:rPr>
        <w:t xml:space="preserve">Fewer bills getting through to the president’s desk means the small number of mandatory ones that Congress must pass — such as government funding or annual legislation authorizing defense policies — are getting longer, said Molly Reynolds, senior fellow in governance studies at the Brookings Institution, as </w:t>
      </w:r>
      <w:r w:rsidRPr="00031AD1">
        <w:rPr>
          <w:rStyle w:val="StyleUnderline"/>
          <w:highlight w:val="cyan"/>
        </w:rPr>
        <w:t>lawmakers try to jam the bills</w:t>
      </w:r>
      <w:r w:rsidRPr="00703C49">
        <w:rPr>
          <w:rStyle w:val="StyleUnderline"/>
        </w:rPr>
        <w:t xml:space="preserve"> with policies that wouldn’t otherwise get a vote</w:t>
      </w:r>
      <w:r w:rsidRPr="009D5BAB">
        <w:rPr>
          <w:sz w:val="16"/>
        </w:rPr>
        <w:t>.</w:t>
      </w:r>
    </w:p>
    <w:p w14:paraId="5B49A72A" w14:textId="77777777" w:rsidR="006F24FE" w:rsidRPr="009D5BAB" w:rsidRDefault="006F24FE" w:rsidP="006F24FE">
      <w:pPr>
        <w:rPr>
          <w:sz w:val="16"/>
        </w:rPr>
      </w:pPr>
      <w:r w:rsidRPr="009D5BAB">
        <w:rPr>
          <w:sz w:val="16"/>
        </w:rPr>
        <w:t>“</w:t>
      </w:r>
      <w:r w:rsidRPr="00703C49">
        <w:rPr>
          <w:rStyle w:val="StyleUnderline"/>
        </w:rPr>
        <w:t>Those large packages have come to bear more of Congress’s legislating</w:t>
      </w:r>
      <w:r w:rsidRPr="009D5BAB">
        <w:rPr>
          <w:sz w:val="16"/>
        </w:rPr>
        <w:t xml:space="preserve">,” she said. </w:t>
      </w:r>
      <w:r w:rsidRPr="00703C49">
        <w:rPr>
          <w:rStyle w:val="StyleUnderline"/>
        </w:rPr>
        <w:t xml:space="preserve">A longer bill takes more time to read, debate and get voted on, </w:t>
      </w:r>
      <w:r w:rsidRPr="00031AD1">
        <w:rPr>
          <w:rStyle w:val="StyleUnderline"/>
          <w:highlight w:val="cyan"/>
        </w:rPr>
        <w:t>slowing down the process further</w:t>
      </w:r>
      <w:r w:rsidRPr="00031AD1">
        <w:rPr>
          <w:sz w:val="16"/>
          <w:highlight w:val="cyan"/>
        </w:rPr>
        <w:t>.</w:t>
      </w:r>
    </w:p>
    <w:p w14:paraId="339EDFFC" w14:textId="77777777" w:rsidR="006F24FE" w:rsidRPr="0056627D" w:rsidRDefault="006F24FE" w:rsidP="006F24FE">
      <w:r>
        <w:t>&lt;&lt;IMAGE OMITTED&gt;&gt;</w:t>
      </w:r>
    </w:p>
    <w:p w14:paraId="71038556" w14:textId="77777777" w:rsidR="006F24FE" w:rsidRPr="00DD6C00" w:rsidRDefault="006F24FE" w:rsidP="006F24FE">
      <w:pPr>
        <w:rPr>
          <w:sz w:val="16"/>
        </w:rPr>
      </w:pPr>
      <w:r w:rsidRPr="00DD6C00">
        <w:rPr>
          <w:rStyle w:val="StyleUnderline"/>
        </w:rPr>
        <w:t>With more policies being shoved into bills increasing in length, the use of policies known as “</w:t>
      </w:r>
      <w:r w:rsidRPr="00DD6C00">
        <w:rPr>
          <w:rStyle w:val="StyleUnderline"/>
          <w:highlight w:val="cyan"/>
        </w:rPr>
        <w:t>poison pills</w:t>
      </w:r>
      <w:r w:rsidRPr="00DD6C00">
        <w:rPr>
          <w:rStyle w:val="StyleUnderline"/>
        </w:rPr>
        <w:t xml:space="preserve">” is </w:t>
      </w:r>
      <w:r w:rsidRPr="00DD6C00">
        <w:rPr>
          <w:rStyle w:val="StyleUnderline"/>
          <w:highlight w:val="cyan"/>
        </w:rPr>
        <w:t>another hurdle</w:t>
      </w:r>
      <w:r w:rsidRPr="00DD6C00">
        <w:rPr>
          <w:rStyle w:val="StyleUnderline"/>
        </w:rPr>
        <w:t xml:space="preserve"> — partisan policies that will be completely unacceptable to the other party</w:t>
      </w:r>
      <w:r w:rsidRPr="00DD6C00">
        <w:rPr>
          <w:sz w:val="16"/>
        </w:rPr>
        <w:t xml:space="preserve">. Case in point: </w:t>
      </w:r>
      <w:r w:rsidRPr="00DD6C00">
        <w:rPr>
          <w:rStyle w:val="StyleUnderline"/>
          <w:highlight w:val="cyan"/>
        </w:rPr>
        <w:t>Republicans attempting to ban</w:t>
      </w:r>
      <w:r w:rsidRPr="00DD6C00">
        <w:rPr>
          <w:rStyle w:val="StyleUnderline"/>
        </w:rPr>
        <w:t xml:space="preserve"> mail delivery of </w:t>
      </w:r>
      <w:r w:rsidRPr="00DD6C00">
        <w:rPr>
          <w:rStyle w:val="StyleUnderline"/>
          <w:highlight w:val="cyan"/>
        </w:rPr>
        <w:t>abortion pills via</w:t>
      </w:r>
      <w:r w:rsidRPr="00DD6C00">
        <w:rPr>
          <w:rStyle w:val="StyleUnderline"/>
        </w:rPr>
        <w:t xml:space="preserve"> a crucial </w:t>
      </w:r>
      <w:r w:rsidRPr="00DD6C00">
        <w:rPr>
          <w:rStyle w:val="StyleUnderline"/>
          <w:highlight w:val="cyan"/>
        </w:rPr>
        <w:t>ag</w:t>
      </w:r>
      <w:r w:rsidRPr="00DD6C00">
        <w:rPr>
          <w:rStyle w:val="StyleUnderline"/>
        </w:rPr>
        <w:t xml:space="preserve">riculture </w:t>
      </w:r>
      <w:r w:rsidRPr="00DD6C00">
        <w:rPr>
          <w:rStyle w:val="StyleUnderline"/>
          <w:highlight w:val="cyan"/>
        </w:rPr>
        <w:t>funding bill</w:t>
      </w:r>
      <w:r w:rsidRPr="00DD6C00">
        <w:rPr>
          <w:rStyle w:val="StyleUnderline"/>
        </w:rPr>
        <w:t xml:space="preserve"> that must be reauthorized every five years</w:t>
      </w:r>
      <w:r w:rsidRPr="00DD6C00">
        <w:rPr>
          <w:sz w:val="16"/>
        </w:rPr>
        <w:t>.</w:t>
      </w:r>
    </w:p>
    <w:p w14:paraId="2F1F1653" w14:textId="77777777" w:rsidR="006F24FE" w:rsidRPr="00DD6C00" w:rsidRDefault="006F24FE" w:rsidP="006F24FE">
      <w:pPr>
        <w:rPr>
          <w:sz w:val="16"/>
        </w:rPr>
      </w:pPr>
      <w:r w:rsidRPr="00DD6C00">
        <w:rPr>
          <w:rStyle w:val="StyleUnderline"/>
        </w:rPr>
        <w:t xml:space="preserve">The </w:t>
      </w:r>
      <w:r w:rsidRPr="00DD6C00">
        <w:rPr>
          <w:rStyle w:val="StyleUnderline"/>
          <w:highlight w:val="cyan"/>
        </w:rPr>
        <w:t>length of bills “represent</w:t>
      </w:r>
      <w:r w:rsidRPr="00DD6C00">
        <w:rPr>
          <w:rStyle w:val="StyleUnderline"/>
        </w:rPr>
        <w:t xml:space="preserve">s an increasing </w:t>
      </w:r>
      <w:r w:rsidRPr="00DD6C00">
        <w:rPr>
          <w:rStyle w:val="StyleUnderline"/>
          <w:highlight w:val="cyan"/>
        </w:rPr>
        <w:t>dysfunction</w:t>
      </w:r>
      <w:r w:rsidRPr="00DD6C00">
        <w:rPr>
          <w:rStyle w:val="StyleUnderline"/>
        </w:rPr>
        <w:t xml:space="preserve"> in the institution</w:t>
      </w:r>
      <w:r w:rsidRPr="00DD6C00">
        <w:rPr>
          <w:sz w:val="16"/>
        </w:rPr>
        <w:t xml:space="preserve">,” Michael Thorning, director of structural democracy at the Bipartisan Policy Center, said. “Congress has difficulty </w:t>
      </w:r>
      <w:proofErr w:type="gramStart"/>
      <w:r w:rsidRPr="00DD6C00">
        <w:rPr>
          <w:sz w:val="16"/>
        </w:rPr>
        <w:t>taking action</w:t>
      </w:r>
      <w:proofErr w:type="gramEnd"/>
      <w:r w:rsidRPr="00DD6C00">
        <w:rPr>
          <w:sz w:val="16"/>
        </w:rPr>
        <w:t xml:space="preserve"> on a lot of individual pieces because of the politics or because of time constraints, and it’s easier to package some of these things up into ‘must pass’ bills… And then it’s a question of, ‘What can we add to this before it becomes so top heavy that it topples over?’”</w:t>
      </w:r>
    </w:p>
    <w:p w14:paraId="56A83F26" w14:textId="77777777" w:rsidR="006F24FE" w:rsidRDefault="006F24FE" w:rsidP="006F24FE">
      <w:pPr>
        <w:rPr>
          <w:sz w:val="16"/>
        </w:rPr>
      </w:pPr>
      <w:r w:rsidRPr="00DD6C00">
        <w:rPr>
          <w:rStyle w:val="StyleUnderline"/>
        </w:rPr>
        <w:t xml:space="preserve">The </w:t>
      </w:r>
      <w:r w:rsidRPr="00DD6C00">
        <w:rPr>
          <w:rStyle w:val="StyleUnderline"/>
          <w:highlight w:val="cyan"/>
        </w:rPr>
        <w:t>spikes in</w:t>
      </w:r>
      <w:r w:rsidRPr="00DD6C00">
        <w:rPr>
          <w:rStyle w:val="StyleUnderline"/>
        </w:rPr>
        <w:t xml:space="preserve"> the number of </w:t>
      </w:r>
      <w:r w:rsidRPr="00DD6C00">
        <w:rPr>
          <w:rStyle w:val="StyleUnderline"/>
          <w:highlight w:val="cyan"/>
        </w:rPr>
        <w:t>bills</w:t>
      </w:r>
      <w:r w:rsidRPr="00DD6C00">
        <w:rPr>
          <w:rStyle w:val="StyleUnderline"/>
        </w:rPr>
        <w:t xml:space="preserve"> passed </w:t>
      </w:r>
      <w:r w:rsidRPr="00DD6C00">
        <w:rPr>
          <w:rStyle w:val="StyleUnderline"/>
          <w:highlight w:val="cyan"/>
        </w:rPr>
        <w:t>correlate with periods when one party controlled</w:t>
      </w:r>
      <w:r w:rsidRPr="00DD6C00">
        <w:rPr>
          <w:rStyle w:val="StyleUnderline"/>
        </w:rPr>
        <w:t xml:space="preserve"> all levers of </w:t>
      </w:r>
      <w:r w:rsidRPr="00DD6C00">
        <w:rPr>
          <w:rStyle w:val="StyleUnderline"/>
          <w:highlight w:val="cyan"/>
        </w:rPr>
        <w:t>government</w:t>
      </w:r>
      <w:r w:rsidRPr="00DD6C00">
        <w:rPr>
          <w:sz w:val="16"/>
        </w:rPr>
        <w:t xml:space="preserve"> — House, Senate and the White House. But even when one party controls the majority, “unified party control is not doing as much work as it used to,” Sarah Binder, a professor of political science at George Washington University, said. “The minority party has become especially increasingly aggressive in using the rules of the game, particularly in the Senate, in blocking measures from even going to the floor.”</w:t>
      </w:r>
      <w:r w:rsidRPr="00DD6C00">
        <w:rPr>
          <w:sz w:val="16"/>
        </w:rPr>
        <w:br/>
        <w:t xml:space="preserve"> </w:t>
      </w:r>
    </w:p>
    <w:p w14:paraId="0F8B7C36" w14:textId="77777777" w:rsidR="006F24FE" w:rsidRPr="009A782C" w:rsidRDefault="006F24FE" w:rsidP="006F24FE">
      <w:pPr>
        <w:pStyle w:val="Heading4"/>
        <w:rPr>
          <w:rStyle w:val="Style13ptBold"/>
          <w:b/>
          <w:bCs w:val="0"/>
        </w:rPr>
      </w:pPr>
      <w:r>
        <w:rPr>
          <w:rStyle w:val="Style13ptBold"/>
          <w:b/>
          <w:bCs w:val="0"/>
        </w:rPr>
        <w:t>Polarization and inter-chamber disagreement destroys any chance of compromise.</w:t>
      </w:r>
    </w:p>
    <w:p w14:paraId="7528CA34" w14:textId="77777777" w:rsidR="006F24FE" w:rsidRPr="00DD6C00" w:rsidRDefault="006F24FE" w:rsidP="006F24FE">
      <w:proofErr w:type="spellStart"/>
      <w:r>
        <w:rPr>
          <w:rStyle w:val="Style13ptBold"/>
        </w:rPr>
        <w:t>Huder</w:t>
      </w:r>
      <w:proofErr w:type="spellEnd"/>
      <w:r>
        <w:rPr>
          <w:rStyle w:val="Style13ptBold"/>
        </w:rPr>
        <w:t xml:space="preserve"> ND</w:t>
      </w:r>
      <w:r>
        <w:t xml:space="preserve"> </w:t>
      </w:r>
      <w:r w:rsidRPr="009A782C">
        <w:t>[</w:t>
      </w:r>
      <w:r>
        <w:t xml:space="preserve">Josh </w:t>
      </w:r>
      <w:proofErr w:type="spellStart"/>
      <w:r>
        <w:t>Huder</w:t>
      </w:r>
      <w:proofErr w:type="spellEnd"/>
      <w:r w:rsidRPr="009A782C">
        <w:t xml:space="preserve">; </w:t>
      </w:r>
      <w:proofErr w:type="spellStart"/>
      <w:proofErr w:type="gramStart"/>
      <w:r>
        <w:t>Ph.D</w:t>
      </w:r>
      <w:proofErr w:type="spellEnd"/>
      <w:proofErr w:type="gramEnd"/>
      <w:r>
        <w:t xml:space="preserve"> in Political Science from UF</w:t>
      </w:r>
      <w:r w:rsidRPr="009A782C">
        <w:t xml:space="preserve">; </w:t>
      </w:r>
      <w:r>
        <w:t>No Date</w:t>
      </w:r>
      <w:r w:rsidRPr="009A782C">
        <w:t xml:space="preserve">; Private: Our Very Unproductive Congress; </w:t>
      </w:r>
      <w:r>
        <w:t>Georgetown Government Affairs Institute</w:t>
      </w:r>
      <w:r w:rsidRPr="009A782C">
        <w:t>; https://gai.georgetown.edu/our-very-unproductive-congress/; 7-27-2024; AO]</w:t>
      </w:r>
    </w:p>
    <w:p w14:paraId="38E21BA3" w14:textId="77777777" w:rsidR="006F24FE" w:rsidRPr="007B4006" w:rsidRDefault="006F24FE" w:rsidP="006F24FE">
      <w:pPr>
        <w:rPr>
          <w:rStyle w:val="StyleUnderline"/>
        </w:rPr>
      </w:pPr>
      <w:r w:rsidRPr="004B1A83">
        <w:rPr>
          <w:sz w:val="16"/>
        </w:rPr>
        <w:t xml:space="preserve">Why has </w:t>
      </w:r>
      <w:r w:rsidRPr="004B1A83">
        <w:rPr>
          <w:rStyle w:val="StyleUnderline"/>
          <w:highlight w:val="cyan"/>
        </w:rPr>
        <w:t>gridlock</w:t>
      </w:r>
      <w:r w:rsidRPr="007B4006">
        <w:rPr>
          <w:rStyle w:val="StyleUnderline"/>
        </w:rPr>
        <w:t xml:space="preserve"> been </w:t>
      </w:r>
      <w:r w:rsidRPr="004B1A83">
        <w:rPr>
          <w:rStyle w:val="StyleUnderline"/>
        </w:rPr>
        <w:t xml:space="preserve">so </w:t>
      </w:r>
      <w:r w:rsidRPr="004B1A83">
        <w:rPr>
          <w:rStyle w:val="StyleUnderline"/>
          <w:highlight w:val="cyan"/>
        </w:rPr>
        <w:t xml:space="preserve">bad recently? Many </w:t>
      </w:r>
      <w:proofErr w:type="gramStart"/>
      <w:r w:rsidRPr="004B1A83">
        <w:rPr>
          <w:rStyle w:val="StyleUnderline"/>
          <w:highlight w:val="cyan"/>
        </w:rPr>
        <w:t>blame</w:t>
      </w:r>
      <w:proofErr w:type="gramEnd"/>
      <w:r w:rsidRPr="004B1A83">
        <w:rPr>
          <w:rStyle w:val="StyleUnderline"/>
          <w:highlight w:val="cyan"/>
        </w:rPr>
        <w:t xml:space="preserve"> </w:t>
      </w:r>
      <w:r w:rsidRPr="004B1A83">
        <w:rPr>
          <w:rStyle w:val="Emphasis"/>
          <w:highlight w:val="cyan"/>
        </w:rPr>
        <w:t>polarization</w:t>
      </w:r>
      <w:r w:rsidRPr="004B1A83">
        <w:rPr>
          <w:sz w:val="16"/>
        </w:rPr>
        <w:t xml:space="preserve">. </w:t>
      </w:r>
      <w:proofErr w:type="gramStart"/>
      <w:r w:rsidRPr="004B1A83">
        <w:rPr>
          <w:sz w:val="16"/>
        </w:rPr>
        <w:t>Certainly</w:t>
      </w:r>
      <w:proofErr w:type="gramEnd"/>
      <w:r w:rsidRPr="004B1A83">
        <w:rPr>
          <w:sz w:val="16"/>
        </w:rPr>
        <w:t xml:space="preserve"> polarization has an effect. </w:t>
      </w:r>
      <w:r w:rsidRPr="004B1A83">
        <w:rPr>
          <w:rStyle w:val="StyleUnderline"/>
          <w:highlight w:val="cyan"/>
        </w:rPr>
        <w:t>Bipartisan agreements</w:t>
      </w:r>
      <w:r w:rsidRPr="007B4006">
        <w:rPr>
          <w:rStyle w:val="StyleUnderline"/>
        </w:rPr>
        <w:t xml:space="preserve"> have become </w:t>
      </w:r>
      <w:r w:rsidRPr="004B1A83">
        <w:rPr>
          <w:rStyle w:val="StyleUnderline"/>
          <w:highlight w:val="cyan"/>
        </w:rPr>
        <w:t>less common</w:t>
      </w:r>
      <w:r w:rsidRPr="007B4006">
        <w:rPr>
          <w:rStyle w:val="StyleUnderline"/>
        </w:rPr>
        <w:t xml:space="preserve"> as ideological </w:t>
      </w:r>
      <w:r w:rsidRPr="004B1A83">
        <w:rPr>
          <w:rStyle w:val="StyleUnderline"/>
          <w:highlight w:val="cyan"/>
        </w:rPr>
        <w:t>moderates</w:t>
      </w:r>
      <w:r w:rsidRPr="007B4006">
        <w:rPr>
          <w:rStyle w:val="StyleUnderline"/>
        </w:rPr>
        <w:t xml:space="preserve"> have </w:t>
      </w:r>
      <w:r w:rsidRPr="004B1A83">
        <w:rPr>
          <w:rStyle w:val="StyleUnderline"/>
          <w:highlight w:val="cyan"/>
        </w:rPr>
        <w:t>disappeared</w:t>
      </w:r>
      <w:r w:rsidRPr="007B4006">
        <w:rPr>
          <w:rStyle w:val="StyleUnderline"/>
        </w:rPr>
        <w:t xml:space="preserve"> from the chambers</w:t>
      </w:r>
      <w:r w:rsidRPr="004B1A83">
        <w:rPr>
          <w:sz w:val="16"/>
        </w:rPr>
        <w:t xml:space="preserve">. That, coupled with a </w:t>
      </w:r>
      <w:r w:rsidRPr="004B1A83">
        <w:rPr>
          <w:rStyle w:val="StyleUnderline"/>
          <w:highlight w:val="cyan"/>
        </w:rPr>
        <w:t>Senate</w:t>
      </w:r>
      <w:r w:rsidRPr="007B4006">
        <w:rPr>
          <w:rStyle w:val="StyleUnderline"/>
        </w:rPr>
        <w:t xml:space="preserve"> increasingly </w:t>
      </w:r>
      <w:r w:rsidRPr="004B1A83">
        <w:rPr>
          <w:rStyle w:val="StyleUnderline"/>
          <w:highlight w:val="cyan"/>
        </w:rPr>
        <w:t>requiring 60-votes</w:t>
      </w:r>
      <w:r w:rsidRPr="007B4006">
        <w:rPr>
          <w:rStyle w:val="StyleUnderline"/>
        </w:rPr>
        <w:t xml:space="preserve"> to pass legislation, is a big reason why </w:t>
      </w:r>
      <w:r w:rsidRPr="004B1A83">
        <w:rPr>
          <w:rStyle w:val="StyleUnderline"/>
          <w:highlight w:val="cyan"/>
        </w:rPr>
        <w:t>stalemate</w:t>
      </w:r>
      <w:r w:rsidRPr="007B4006">
        <w:rPr>
          <w:rStyle w:val="StyleUnderline"/>
        </w:rPr>
        <w:t xml:space="preserve"> has become more </w:t>
      </w:r>
      <w:r w:rsidRPr="004B1A83">
        <w:rPr>
          <w:rStyle w:val="StyleUnderline"/>
          <w:highlight w:val="cyan"/>
        </w:rPr>
        <w:t>common</w:t>
      </w:r>
      <w:r w:rsidRPr="007B4006">
        <w:rPr>
          <w:rStyle w:val="StyleUnderline"/>
        </w:rPr>
        <w:t xml:space="preserve"> in recent decades.</w:t>
      </w:r>
    </w:p>
    <w:p w14:paraId="554B0186" w14:textId="77777777" w:rsidR="006F24FE" w:rsidRPr="007B4006" w:rsidRDefault="006F24FE" w:rsidP="006F24FE">
      <w:pPr>
        <w:rPr>
          <w:rStyle w:val="StyleUnderline"/>
        </w:rPr>
      </w:pPr>
      <w:r w:rsidRPr="004B1A83">
        <w:rPr>
          <w:sz w:val="16"/>
        </w:rPr>
        <w:t xml:space="preserve">Polarization is important but I would argue that </w:t>
      </w:r>
      <w:r w:rsidRPr="007B4006">
        <w:rPr>
          <w:rStyle w:val="StyleUnderline"/>
        </w:rPr>
        <w:t xml:space="preserve">it should take a back seat to another explanation: </w:t>
      </w:r>
      <w:r w:rsidRPr="004B1A83">
        <w:rPr>
          <w:rStyle w:val="Emphasis"/>
          <w:highlight w:val="cyan"/>
        </w:rPr>
        <w:t>inter-chamber disagreement</w:t>
      </w:r>
      <w:r w:rsidRPr="004B1A83">
        <w:rPr>
          <w:sz w:val="16"/>
        </w:rPr>
        <w:t xml:space="preserve">. Research has shown that </w:t>
      </w:r>
      <w:r w:rsidRPr="007B4006">
        <w:rPr>
          <w:rStyle w:val="StyleUnderline"/>
        </w:rPr>
        <w:t xml:space="preserve">House and Senate ideological differences are probably the </w:t>
      </w:r>
      <w:r w:rsidRPr="004B1A83">
        <w:rPr>
          <w:rStyle w:val="StyleUnderline"/>
          <w:highlight w:val="cyan"/>
        </w:rPr>
        <w:t>most important indicators of gridlock</w:t>
      </w:r>
      <w:r w:rsidRPr="007B4006">
        <w:rPr>
          <w:rStyle w:val="StyleUnderline"/>
        </w:rPr>
        <w:t xml:space="preserve">. Even in instances of unified congressional control policy differences between the chambers can </w:t>
      </w:r>
      <w:proofErr w:type="gramStart"/>
      <w:r w:rsidRPr="007B4006">
        <w:rPr>
          <w:rStyle w:val="StyleUnderline"/>
        </w:rPr>
        <w:t>significant</w:t>
      </w:r>
      <w:proofErr w:type="gramEnd"/>
      <w:r w:rsidRPr="007B4006">
        <w:rPr>
          <w:rStyle w:val="StyleUnderline"/>
        </w:rPr>
        <w:t xml:space="preserve"> increase gridlock</w:t>
      </w:r>
      <w:r w:rsidRPr="004B1A83">
        <w:rPr>
          <w:sz w:val="16"/>
        </w:rPr>
        <w:t xml:space="preserve">. In Binder’s book, Stalemate, she illustrates that bipartisan context is the largest substantive indicator of gridlock and productivity – outperforming both polarization and traditional divided government. </w:t>
      </w:r>
      <w:r w:rsidRPr="007B4006">
        <w:rPr>
          <w:rStyle w:val="StyleUnderline"/>
        </w:rPr>
        <w:t xml:space="preserve">The </w:t>
      </w:r>
      <w:r w:rsidRPr="004B1A83">
        <w:rPr>
          <w:rStyle w:val="StyleUnderline"/>
          <w:highlight w:val="cyan"/>
        </w:rPr>
        <w:t>further the chambers are</w:t>
      </w:r>
      <w:r w:rsidRPr="004B1A83">
        <w:rPr>
          <w:rStyle w:val="StyleUnderline"/>
        </w:rPr>
        <w:t xml:space="preserve"> from one another</w:t>
      </w:r>
      <w:r w:rsidRPr="007B4006">
        <w:rPr>
          <w:rStyle w:val="StyleUnderline"/>
        </w:rPr>
        <w:t xml:space="preserve">, the </w:t>
      </w:r>
      <w:r w:rsidRPr="004B1A83">
        <w:rPr>
          <w:rStyle w:val="StyleUnderline"/>
          <w:highlight w:val="cyan"/>
        </w:rPr>
        <w:t>more difficult it is</w:t>
      </w:r>
      <w:r w:rsidRPr="007B4006">
        <w:rPr>
          <w:rStyle w:val="StyleUnderline"/>
        </w:rPr>
        <w:t xml:space="preserve"> for Congress </w:t>
      </w:r>
      <w:r w:rsidRPr="004B1A83">
        <w:rPr>
          <w:rStyle w:val="StyleUnderline"/>
          <w:highlight w:val="cyan"/>
        </w:rPr>
        <w:t>to pass bills</w:t>
      </w:r>
      <w:r w:rsidRPr="007B4006">
        <w:rPr>
          <w:rStyle w:val="StyleUnderline"/>
        </w:rPr>
        <w:t>.</w:t>
      </w:r>
    </w:p>
    <w:p w14:paraId="39864C32" w14:textId="77777777" w:rsidR="006F24FE" w:rsidRPr="007B4006" w:rsidRDefault="006F24FE" w:rsidP="006F24FE">
      <w:pPr>
        <w:rPr>
          <w:rStyle w:val="StyleUnderline"/>
        </w:rPr>
      </w:pPr>
      <w:r w:rsidRPr="004B1A83">
        <w:rPr>
          <w:sz w:val="16"/>
        </w:rPr>
        <w:lastRenderedPageBreak/>
        <w:t xml:space="preserve">This means </w:t>
      </w:r>
      <w:r w:rsidRPr="004B1A83">
        <w:rPr>
          <w:rStyle w:val="StyleUnderline"/>
          <w:highlight w:val="cyan"/>
        </w:rPr>
        <w:t>polarization’s effect</w:t>
      </w:r>
      <w:r w:rsidRPr="007B4006">
        <w:rPr>
          <w:rStyle w:val="StyleUnderline"/>
        </w:rPr>
        <w:t xml:space="preserve"> on productivity is likely to be </w:t>
      </w:r>
      <w:r w:rsidRPr="004B1A83">
        <w:rPr>
          <w:rStyle w:val="Emphasis"/>
          <w:highlight w:val="cyan"/>
        </w:rPr>
        <w:t>particularly violent</w:t>
      </w:r>
      <w:r w:rsidRPr="004B1A83">
        <w:rPr>
          <w:rStyle w:val="Emphasis"/>
        </w:rPr>
        <w:t xml:space="preserve"> effect</w:t>
      </w:r>
      <w:r w:rsidRPr="007B4006">
        <w:rPr>
          <w:rStyle w:val="StyleUnderline"/>
        </w:rPr>
        <w:t xml:space="preserve"> </w:t>
      </w:r>
      <w:r w:rsidRPr="004B1A83">
        <w:rPr>
          <w:rStyle w:val="StyleUnderline"/>
          <w:highlight w:val="cyan"/>
        </w:rPr>
        <w:t>when Congress</w:t>
      </w:r>
      <w:r w:rsidRPr="007B4006">
        <w:rPr>
          <w:rStyle w:val="StyleUnderline"/>
        </w:rPr>
        <w:t xml:space="preserve"> is </w:t>
      </w:r>
      <w:r w:rsidRPr="004B1A83">
        <w:rPr>
          <w:rStyle w:val="StyleUnderline"/>
          <w:highlight w:val="cyan"/>
        </w:rPr>
        <w:t>divided</w:t>
      </w:r>
      <w:r w:rsidRPr="007B4006">
        <w:rPr>
          <w:rStyle w:val="StyleUnderline"/>
        </w:rPr>
        <w:t xml:space="preserve">. This is </w:t>
      </w:r>
      <w:r w:rsidRPr="004B1A83">
        <w:rPr>
          <w:rStyle w:val="Emphasis"/>
          <w:highlight w:val="cyan"/>
        </w:rPr>
        <w:t>not the same as divided government</w:t>
      </w:r>
      <w:r w:rsidRPr="007B4006">
        <w:rPr>
          <w:rStyle w:val="StyleUnderline"/>
        </w:rPr>
        <w:t xml:space="preserve"> – when one party controls the White House and the other controls Congress. </w:t>
      </w:r>
      <w:r w:rsidRPr="004B1A83">
        <w:rPr>
          <w:rStyle w:val="StyleUnderline"/>
          <w:highlight w:val="cyan"/>
        </w:rPr>
        <w:t>Divided control of Congress</w:t>
      </w:r>
      <w:r w:rsidRPr="007B4006">
        <w:rPr>
          <w:rStyle w:val="StyleUnderline"/>
        </w:rPr>
        <w:t xml:space="preserve"> is the condition we find ourselves in today: one party controls the House and the other controls the Senate.</w:t>
      </w:r>
    </w:p>
    <w:p w14:paraId="7025DDD2" w14:textId="77777777" w:rsidR="006F24FE" w:rsidRPr="004B1A83" w:rsidRDefault="006F24FE" w:rsidP="006F24FE">
      <w:pPr>
        <w:rPr>
          <w:sz w:val="16"/>
        </w:rPr>
      </w:pPr>
      <w:r w:rsidRPr="004B1A83">
        <w:rPr>
          <w:sz w:val="16"/>
        </w:rPr>
        <w:t>Since 1947, there have been six Congresses with divided party control. From 1981 to 1987 (the 104th to 106th Congresses), Republicans controlled the Senate and Democrats controlled the House of Representatives. The 107th Senate was mostly controlled by Democrats* while Republicans controlled the House. And finally, the 112th and 113th Congresses are divided in the same way. Historically speaking it is rare. The five divided congresses prior to the 113th </w:t>
      </w:r>
      <w:proofErr w:type="gramStart"/>
      <w:r w:rsidRPr="004B1A83">
        <w:rPr>
          <w:sz w:val="16"/>
        </w:rPr>
        <w:t>passed,</w:t>
      </w:r>
      <w:proofErr w:type="gramEnd"/>
      <w:r w:rsidRPr="004B1A83">
        <w:rPr>
          <w:sz w:val="16"/>
        </w:rPr>
        <w:t xml:space="preserve"> on average, 27% fewer laws than congresses with unified control regardless of who controlled the White House. Furthermore, as polarization has increased, divided congresses have become less productive.</w:t>
      </w:r>
    </w:p>
    <w:p w14:paraId="77BBC250" w14:textId="77777777" w:rsidR="006F24FE" w:rsidRPr="004B1A83" w:rsidRDefault="006F24FE" w:rsidP="006F24FE">
      <w:pPr>
        <w:rPr>
          <w:rStyle w:val="StyleUnderline"/>
        </w:rPr>
      </w:pPr>
      <w:r w:rsidRPr="004B1A83">
        <w:rPr>
          <w:rStyle w:val="StyleUnderline"/>
        </w:rPr>
        <w:t xml:space="preserve">This </w:t>
      </w:r>
      <w:r w:rsidRPr="004B1A83">
        <w:rPr>
          <w:rStyle w:val="StyleUnderline"/>
          <w:highlight w:val="cyan"/>
        </w:rPr>
        <w:t>is</w:t>
      </w:r>
      <w:r w:rsidRPr="004B1A83">
        <w:rPr>
          <w:rStyle w:val="StyleUnderline"/>
        </w:rPr>
        <w:t xml:space="preserve"> the </w:t>
      </w:r>
      <w:r w:rsidRPr="004B1A83">
        <w:rPr>
          <w:rStyle w:val="StyleUnderline"/>
          <w:highlight w:val="cyan"/>
        </w:rPr>
        <w:t>big reason</w:t>
      </w:r>
      <w:r w:rsidRPr="004B1A83">
        <w:rPr>
          <w:rStyle w:val="StyleUnderline"/>
        </w:rPr>
        <w:t xml:space="preserve"> the last two </w:t>
      </w:r>
      <w:r w:rsidRPr="004B1A83">
        <w:rPr>
          <w:rStyle w:val="StyleUnderline"/>
          <w:highlight w:val="cyan"/>
        </w:rPr>
        <w:t>Congresses</w:t>
      </w:r>
      <w:r w:rsidRPr="004B1A83">
        <w:rPr>
          <w:rStyle w:val="StyleUnderline"/>
        </w:rPr>
        <w:t xml:space="preserve"> appear historically </w:t>
      </w:r>
      <w:r w:rsidRPr="004B1A83">
        <w:rPr>
          <w:rStyle w:val="StyleUnderline"/>
          <w:highlight w:val="cyan"/>
        </w:rPr>
        <w:t>inept. Hyperpolarized parties</w:t>
      </w:r>
      <w:r w:rsidRPr="004B1A83">
        <w:rPr>
          <w:rStyle w:val="StyleUnderline"/>
        </w:rPr>
        <w:t xml:space="preserve"> each </w:t>
      </w:r>
      <w:r w:rsidRPr="004B1A83">
        <w:rPr>
          <w:rStyle w:val="StyleUnderline"/>
          <w:highlight w:val="cyan"/>
        </w:rPr>
        <w:t>control one chamber</w:t>
      </w:r>
      <w:r w:rsidRPr="004B1A83">
        <w:rPr>
          <w:rStyle w:val="StyleUnderline"/>
        </w:rPr>
        <w:t xml:space="preserve"> of Congress.</w:t>
      </w:r>
      <w:r w:rsidRPr="004B1A83">
        <w:rPr>
          <w:sz w:val="16"/>
        </w:rPr>
        <w:t xml:space="preserve"> As we have routinely seen in the 113th, </w:t>
      </w:r>
      <w:r w:rsidRPr="004B1A83">
        <w:rPr>
          <w:rStyle w:val="StyleUnderline"/>
          <w:highlight w:val="cyan"/>
        </w:rPr>
        <w:t>laws passed by one</w:t>
      </w:r>
      <w:r w:rsidRPr="004B1A83">
        <w:rPr>
          <w:rStyle w:val="StyleUnderline"/>
        </w:rPr>
        <w:t xml:space="preserve"> chamber are </w:t>
      </w:r>
      <w:r w:rsidRPr="004B1A83">
        <w:rPr>
          <w:rStyle w:val="Emphasis"/>
          <w:highlight w:val="cyan"/>
        </w:rPr>
        <w:t>dead-on-arrival in the other</w:t>
      </w:r>
      <w:r w:rsidRPr="004B1A83">
        <w:rPr>
          <w:rStyle w:val="StyleUnderline"/>
        </w:rPr>
        <w:t>. There is virtually no agreement between the chamber on basic policy details.</w:t>
      </w:r>
    </w:p>
    <w:p w14:paraId="791A6F05" w14:textId="77777777" w:rsidR="006F24FE" w:rsidRDefault="006F24FE" w:rsidP="006F24FE">
      <w:pPr>
        <w:pStyle w:val="Heading4"/>
      </w:pPr>
      <w:r>
        <w:t>Partisanship makes compromise impossible.</w:t>
      </w:r>
    </w:p>
    <w:p w14:paraId="06220BAE" w14:textId="77777777" w:rsidR="006F24FE" w:rsidRPr="00EA74C7" w:rsidRDefault="006F24FE" w:rsidP="006F24FE">
      <w:r>
        <w:rPr>
          <w:rStyle w:val="Style13ptBold"/>
        </w:rPr>
        <w:t>Pearlstein 23</w:t>
      </w:r>
      <w:r>
        <w:t xml:space="preserve"> </w:t>
      </w:r>
      <w:r w:rsidRPr="00EA74C7">
        <w:t>[Steven Pearlstein; Robinson Professor of Political and International Affairs at George Mason University</w:t>
      </w:r>
      <w:r>
        <w:t xml:space="preserve"> and Pulitzer Prize Winner</w:t>
      </w:r>
      <w:r w:rsidRPr="00EA74C7">
        <w:t>; 12-30-2023; Opinion; POLITICO; https://www.politico.com/news/magazine/2023/12/30/congress-dysfunction-causes-00133208; 7-27-</w:t>
      </w:r>
      <w:r w:rsidRPr="00312331">
        <w:t>2024</w:t>
      </w:r>
      <w:r w:rsidRPr="00EA74C7">
        <w:t>; AO]</w:t>
      </w:r>
    </w:p>
    <w:p w14:paraId="6326C53C" w14:textId="77777777" w:rsidR="006F24FE" w:rsidRPr="00312331" w:rsidRDefault="006F24FE" w:rsidP="006F24FE">
      <w:pPr>
        <w:rPr>
          <w:sz w:val="16"/>
        </w:rPr>
      </w:pPr>
      <w:r w:rsidRPr="00312331">
        <w:rPr>
          <w:rStyle w:val="StyleUnderline"/>
          <w:highlight w:val="cyan"/>
        </w:rPr>
        <w:t>Given</w:t>
      </w:r>
      <w:r w:rsidRPr="00312331">
        <w:rPr>
          <w:rStyle w:val="StyleUnderline"/>
        </w:rPr>
        <w:t xml:space="preserve"> the </w:t>
      </w:r>
      <w:r w:rsidRPr="00312331">
        <w:rPr>
          <w:rStyle w:val="StyleUnderline"/>
          <w:highlight w:val="cyan"/>
        </w:rPr>
        <w:t>urgency of</w:t>
      </w:r>
      <w:r w:rsidRPr="00312331">
        <w:rPr>
          <w:rStyle w:val="StyleUnderline"/>
        </w:rPr>
        <w:t xml:space="preserve"> the </w:t>
      </w:r>
      <w:r w:rsidRPr="00312331">
        <w:rPr>
          <w:rStyle w:val="StyleUnderline"/>
          <w:highlight w:val="cyan"/>
        </w:rPr>
        <w:t>issues and</w:t>
      </w:r>
      <w:r w:rsidRPr="00312331">
        <w:rPr>
          <w:rStyle w:val="StyleUnderline"/>
        </w:rPr>
        <w:t xml:space="preserve"> those </w:t>
      </w:r>
      <w:r w:rsidRPr="00312331">
        <w:rPr>
          <w:rStyle w:val="StyleUnderline"/>
          <w:highlight w:val="cyan"/>
        </w:rPr>
        <w:t>bipartisan majorities</w:t>
      </w:r>
      <w:r w:rsidRPr="00312331">
        <w:rPr>
          <w:rStyle w:val="StyleUnderline"/>
        </w:rPr>
        <w:t xml:space="preserve"> — and given that little else was clogging the legislative agenda during the final months of the year — you might wonder why </w:t>
      </w:r>
      <w:r w:rsidRPr="00312331">
        <w:rPr>
          <w:rStyle w:val="StyleUnderline"/>
          <w:highlight w:val="cyan"/>
        </w:rPr>
        <w:t>nothing was done</w:t>
      </w:r>
      <w:r w:rsidRPr="00312331">
        <w:rPr>
          <w:rStyle w:val="StyleUnderline"/>
        </w:rPr>
        <w:t xml:space="preserve">. </w:t>
      </w:r>
      <w:proofErr w:type="gramStart"/>
      <w:r w:rsidRPr="00312331">
        <w:rPr>
          <w:sz w:val="16"/>
        </w:rPr>
        <w:t>Certainly</w:t>
      </w:r>
      <w:proofErr w:type="gramEnd"/>
      <w:r w:rsidRPr="00312331">
        <w:rPr>
          <w:sz w:val="16"/>
        </w:rPr>
        <w:t xml:space="preserve"> in decades past, the relevant committees would have held substantive hearings to look into the separate issues and reported bills to the full House and Senate. And the House and Senate might have taken a week to debate and vote on each bill and dozens of amendments.</w:t>
      </w:r>
      <w:r w:rsidRPr="00312331">
        <w:rPr>
          <w:sz w:val="16"/>
        </w:rPr>
        <w:br/>
        <w:t>In this instance, almost none of that happened.</w:t>
      </w:r>
    </w:p>
    <w:p w14:paraId="61698362" w14:textId="77777777" w:rsidR="006F24FE" w:rsidRPr="00312331" w:rsidRDefault="006F24FE" w:rsidP="006F24FE">
      <w:pPr>
        <w:rPr>
          <w:rStyle w:val="StyleUnderline"/>
        </w:rPr>
      </w:pPr>
      <w:r w:rsidRPr="00312331">
        <w:rPr>
          <w:rStyle w:val="StyleUnderline"/>
        </w:rPr>
        <w:t xml:space="preserve">Instead, the </w:t>
      </w:r>
      <w:r w:rsidRPr="00312331">
        <w:rPr>
          <w:rStyle w:val="StyleUnderline"/>
          <w:highlight w:val="cyan"/>
        </w:rPr>
        <w:t>Democratic majority</w:t>
      </w:r>
      <w:r w:rsidRPr="00312331">
        <w:rPr>
          <w:rStyle w:val="StyleUnderline"/>
        </w:rPr>
        <w:t xml:space="preserve"> in the Senate </w:t>
      </w:r>
      <w:r w:rsidRPr="00312331">
        <w:rPr>
          <w:rStyle w:val="StyleUnderline"/>
          <w:highlight w:val="cyan"/>
        </w:rPr>
        <w:t>refused</w:t>
      </w:r>
      <w:r w:rsidRPr="00312331">
        <w:rPr>
          <w:rStyle w:val="StyleUnderline"/>
        </w:rPr>
        <w:t xml:space="preserve"> to take up </w:t>
      </w:r>
      <w:r w:rsidRPr="00312331">
        <w:rPr>
          <w:rStyle w:val="StyleUnderline"/>
          <w:highlight w:val="cyan"/>
        </w:rPr>
        <w:t>aid to Israel</w:t>
      </w:r>
      <w:r w:rsidRPr="00312331">
        <w:rPr>
          <w:rStyle w:val="StyleUnderline"/>
        </w:rPr>
        <w:t xml:space="preserve"> unless it was packaged with aid to Ukraine, which by itself might not have enough </w:t>
      </w:r>
      <w:r w:rsidRPr="00312331">
        <w:rPr>
          <w:rStyle w:val="StyleUnderline"/>
          <w:highlight w:val="cyan"/>
        </w:rPr>
        <w:t>Republican</w:t>
      </w:r>
      <w:r w:rsidRPr="00312331">
        <w:rPr>
          <w:rStyle w:val="StyleUnderline"/>
        </w:rPr>
        <w:t xml:space="preserve"> votes to overcome a </w:t>
      </w:r>
      <w:r w:rsidRPr="00312331">
        <w:rPr>
          <w:rStyle w:val="StyleUnderline"/>
          <w:highlight w:val="cyan"/>
        </w:rPr>
        <w:t>filibuster</w:t>
      </w:r>
      <w:r w:rsidRPr="00312331">
        <w:rPr>
          <w:rStyle w:val="StyleUnderline"/>
        </w:rPr>
        <w:t xml:space="preserve">. In response, House </w:t>
      </w:r>
      <w:r w:rsidRPr="00312331">
        <w:rPr>
          <w:rStyle w:val="StyleUnderline"/>
          <w:highlight w:val="cyan"/>
        </w:rPr>
        <w:t>Republicans</w:t>
      </w:r>
      <w:r w:rsidRPr="00312331">
        <w:rPr>
          <w:rStyle w:val="StyleUnderline"/>
        </w:rPr>
        <w:t xml:space="preserve"> announced they would </w:t>
      </w:r>
      <w:r w:rsidRPr="00312331">
        <w:rPr>
          <w:rStyle w:val="StyleUnderline"/>
          <w:highlight w:val="cyan"/>
        </w:rPr>
        <w:t>refuse</w:t>
      </w:r>
      <w:r w:rsidRPr="00312331">
        <w:rPr>
          <w:rStyle w:val="StyleUnderline"/>
        </w:rPr>
        <w:t xml:space="preserve"> to fund </w:t>
      </w:r>
      <w:r w:rsidRPr="00424BFA">
        <w:rPr>
          <w:rStyle w:val="StyleUnderline"/>
          <w:highlight w:val="cyan"/>
        </w:rPr>
        <w:t xml:space="preserve">aid to Ukraine unless </w:t>
      </w:r>
      <w:r w:rsidRPr="00424BFA">
        <w:rPr>
          <w:rStyle w:val="StyleUnderline"/>
        </w:rPr>
        <w:t>Democrats agree to</w:t>
      </w:r>
      <w:r w:rsidRPr="00312331">
        <w:rPr>
          <w:rStyle w:val="StyleUnderline"/>
        </w:rPr>
        <w:t xml:space="preserve"> stronger </w:t>
      </w:r>
      <w:r w:rsidRPr="00312331">
        <w:rPr>
          <w:rStyle w:val="StyleUnderline"/>
          <w:highlight w:val="cyan"/>
        </w:rPr>
        <w:t>border enforcement</w:t>
      </w:r>
      <w:r w:rsidRPr="00312331">
        <w:rPr>
          <w:rStyle w:val="StyleUnderline"/>
        </w:rPr>
        <w:t xml:space="preserve"> and tougher criteria for refugees. In response, progressives warned fellow </w:t>
      </w:r>
      <w:r w:rsidRPr="00312331">
        <w:rPr>
          <w:rStyle w:val="StyleUnderline"/>
          <w:highlight w:val="cyan"/>
        </w:rPr>
        <w:t>Democrats never</w:t>
      </w:r>
      <w:r w:rsidRPr="00312331">
        <w:rPr>
          <w:rStyle w:val="StyleUnderline"/>
        </w:rPr>
        <w:t xml:space="preserve"> to </w:t>
      </w:r>
      <w:r w:rsidRPr="00312331">
        <w:rPr>
          <w:rStyle w:val="StyleUnderline"/>
          <w:highlight w:val="cyan"/>
        </w:rPr>
        <w:t>agree</w:t>
      </w:r>
      <w:r w:rsidRPr="00312331">
        <w:rPr>
          <w:rStyle w:val="StyleUnderline"/>
        </w:rPr>
        <w:t xml:space="preserve"> to tougher immigration laws </w:t>
      </w:r>
      <w:r w:rsidRPr="00312331">
        <w:rPr>
          <w:rStyle w:val="StyleUnderline"/>
          <w:highlight w:val="cyan"/>
        </w:rPr>
        <w:t>unless</w:t>
      </w:r>
      <w:r w:rsidRPr="00312331">
        <w:rPr>
          <w:rStyle w:val="StyleUnderline"/>
        </w:rPr>
        <w:t xml:space="preserve"> Republicans agree to a </w:t>
      </w:r>
      <w:r w:rsidRPr="00312331">
        <w:rPr>
          <w:rStyle w:val="StyleUnderline"/>
          <w:highlight w:val="cyan"/>
        </w:rPr>
        <w:t xml:space="preserve">pathway </w:t>
      </w:r>
      <w:r w:rsidRPr="00312331">
        <w:rPr>
          <w:rStyle w:val="StyleUnderline"/>
        </w:rPr>
        <w:t xml:space="preserve">to citizenship </w:t>
      </w:r>
      <w:r w:rsidRPr="00424BFA">
        <w:rPr>
          <w:rStyle w:val="StyleUnderline"/>
          <w:highlight w:val="cyan"/>
        </w:rPr>
        <w:t>for millions</w:t>
      </w:r>
      <w:r w:rsidRPr="00312331">
        <w:rPr>
          <w:rStyle w:val="StyleUnderline"/>
        </w:rPr>
        <w:t xml:space="preserve"> who are already </w:t>
      </w:r>
      <w:r w:rsidRPr="00312331">
        <w:rPr>
          <w:rStyle w:val="StyleUnderline"/>
          <w:highlight w:val="cyan"/>
        </w:rPr>
        <w:t>here illegally</w:t>
      </w:r>
      <w:r w:rsidRPr="00312331">
        <w:rPr>
          <w:rStyle w:val="StyleUnderline"/>
        </w:rPr>
        <w:t>.</w:t>
      </w:r>
    </w:p>
    <w:p w14:paraId="27E238B8" w14:textId="77777777" w:rsidR="006F24FE" w:rsidRPr="00312331" w:rsidRDefault="006F24FE" w:rsidP="006F24FE">
      <w:pPr>
        <w:rPr>
          <w:sz w:val="16"/>
        </w:rPr>
      </w:pPr>
      <w:r w:rsidRPr="00312331">
        <w:rPr>
          <w:sz w:val="16"/>
        </w:rPr>
        <w:t>And now we hear that the only way to do anything about Israel, Ukraine and the border is to fold it into a sweeping appropriations bill needed to avoid a partial government shutdown when funding runs out in January.</w:t>
      </w:r>
    </w:p>
    <w:p w14:paraId="2CA6B6D3" w14:textId="77777777" w:rsidR="006F24FE" w:rsidRPr="00312331" w:rsidRDefault="006F24FE" w:rsidP="006F24FE">
      <w:pPr>
        <w:rPr>
          <w:rStyle w:val="Emphasis"/>
        </w:rPr>
      </w:pPr>
      <w:r w:rsidRPr="00312331">
        <w:rPr>
          <w:rStyle w:val="StyleUnderline"/>
        </w:rPr>
        <w:t xml:space="preserve">The </w:t>
      </w:r>
      <w:r w:rsidRPr="00312331">
        <w:rPr>
          <w:rStyle w:val="StyleUnderline"/>
          <w:highlight w:val="cyan"/>
        </w:rPr>
        <w:t>root cause of all this dysfunction</w:t>
      </w:r>
      <w:r w:rsidRPr="00312331">
        <w:rPr>
          <w:rStyle w:val="StyleUnderline"/>
        </w:rPr>
        <w:t xml:space="preserve"> — the reluctance to vote, the holding of one issue hostage to another, the brinkmanship and the refusal to compromise — </w:t>
      </w:r>
      <w:r w:rsidRPr="00312331">
        <w:rPr>
          <w:rStyle w:val="StyleUnderline"/>
          <w:highlight w:val="cyan"/>
        </w:rPr>
        <w:t>is</w:t>
      </w:r>
      <w:r w:rsidRPr="00312331">
        <w:rPr>
          <w:rStyle w:val="StyleUnderline"/>
        </w:rPr>
        <w:t xml:space="preserve"> the </w:t>
      </w:r>
      <w:r w:rsidRPr="00312331">
        <w:rPr>
          <w:rStyle w:val="StyleUnderline"/>
          <w:highlight w:val="cyan"/>
        </w:rPr>
        <w:t xml:space="preserve">sorting of </w:t>
      </w:r>
      <w:r w:rsidRPr="00424BFA">
        <w:rPr>
          <w:rStyle w:val="StyleUnderline"/>
        </w:rPr>
        <w:t>the country and</w:t>
      </w:r>
      <w:r w:rsidRPr="00312331">
        <w:rPr>
          <w:rStyle w:val="StyleUnderline"/>
        </w:rPr>
        <w:t xml:space="preserve"> the </w:t>
      </w:r>
      <w:r w:rsidRPr="00312331">
        <w:rPr>
          <w:rStyle w:val="StyleUnderline"/>
          <w:highlight w:val="cyan"/>
        </w:rPr>
        <w:t xml:space="preserve">Congress into </w:t>
      </w:r>
      <w:r w:rsidRPr="00312331">
        <w:rPr>
          <w:rStyle w:val="Emphasis"/>
          <w:highlight w:val="cyan"/>
        </w:rPr>
        <w:t>two ideologically consistent parties</w:t>
      </w:r>
      <w:r w:rsidRPr="00312331">
        <w:rPr>
          <w:rStyle w:val="StyleUnderline"/>
          <w:highlight w:val="cyan"/>
        </w:rPr>
        <w:t xml:space="preserve"> that</w:t>
      </w:r>
      <w:r w:rsidRPr="00312331">
        <w:rPr>
          <w:rStyle w:val="StyleUnderline"/>
        </w:rPr>
        <w:t xml:space="preserve"> have adopted the same tactics and now </w:t>
      </w:r>
      <w:r w:rsidRPr="00312331">
        <w:rPr>
          <w:rStyle w:val="Emphasis"/>
          <w:highlight w:val="cyan"/>
        </w:rPr>
        <w:t xml:space="preserve">fought </w:t>
      </w:r>
      <w:r w:rsidRPr="00424BFA">
        <w:rPr>
          <w:rStyle w:val="Emphasis"/>
        </w:rPr>
        <w:t xml:space="preserve">each other </w:t>
      </w:r>
      <w:r w:rsidRPr="00424BFA">
        <w:rPr>
          <w:rStyle w:val="Emphasis"/>
          <w:highlight w:val="cyan"/>
        </w:rPr>
        <w:t xml:space="preserve">to </w:t>
      </w:r>
      <w:r w:rsidRPr="00312331">
        <w:rPr>
          <w:rStyle w:val="Emphasis"/>
          <w:highlight w:val="cyan"/>
        </w:rPr>
        <w:t>a draw.</w:t>
      </w:r>
    </w:p>
    <w:p w14:paraId="12C0772D" w14:textId="77777777" w:rsidR="006F24FE" w:rsidRPr="00B31CC2" w:rsidRDefault="006F24FE" w:rsidP="006F24FE"/>
    <w:p w14:paraId="678C4BFA" w14:textId="77777777" w:rsidR="005D388F" w:rsidRPr="005D388F" w:rsidRDefault="005D388F" w:rsidP="005D388F"/>
    <w:sectPr w:rsidR="005D388F" w:rsidRPr="005D388F" w:rsidSect="006F2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DD1FA" w14:textId="77777777" w:rsidR="00BD7489" w:rsidRDefault="00BD7489" w:rsidP="00066D2C">
      <w:pPr>
        <w:spacing w:after="0" w:line="240" w:lineRule="auto"/>
      </w:pPr>
      <w:r>
        <w:separator/>
      </w:r>
    </w:p>
  </w:endnote>
  <w:endnote w:type="continuationSeparator" w:id="0">
    <w:p w14:paraId="592FA0F2" w14:textId="77777777" w:rsidR="00BD7489" w:rsidRDefault="00BD74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45847" w14:textId="77777777" w:rsidR="00BD7489" w:rsidRDefault="00BD7489" w:rsidP="00066D2C">
      <w:pPr>
        <w:spacing w:after="0" w:line="240" w:lineRule="auto"/>
      </w:pPr>
      <w:r>
        <w:separator/>
      </w:r>
    </w:p>
  </w:footnote>
  <w:footnote w:type="continuationSeparator" w:id="0">
    <w:p w14:paraId="32499A72" w14:textId="77777777" w:rsidR="00BD7489" w:rsidRDefault="00BD74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F24F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9B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372"/>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4F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9A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B3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A96"/>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48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01D"/>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BA18E"/>
  <w15:chartTrackingRefBased/>
  <w15:docId w15:val="{5F3E69E9-440A-5E4D-AA0F-531E950BD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24FE"/>
    <w:rPr>
      <w:rFonts w:ascii="Calibri" w:hAnsi="Calibri" w:cs="Calibri"/>
    </w:rPr>
  </w:style>
  <w:style w:type="paragraph" w:styleId="Heading1">
    <w:name w:val="heading 1"/>
    <w:aliases w:val="Pocket"/>
    <w:basedOn w:val="Normal"/>
    <w:next w:val="Normal"/>
    <w:link w:val="Heading1Char"/>
    <w:qFormat/>
    <w:rsid w:val="006F24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F24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F24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ta,small space,T,Clear,t,Ta,Heading 2 Char2 Char,Heading 2 Char1 Char Char,TAG,CD - Cite,TA,No Spacing21, C,Ca"/>
    <w:basedOn w:val="Normal"/>
    <w:next w:val="Normal"/>
    <w:link w:val="Heading4Char"/>
    <w:uiPriority w:val="3"/>
    <w:qFormat/>
    <w:rsid w:val="006F24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F24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F24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24FE"/>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B"/>
    <w:basedOn w:val="DefaultParagraphFont"/>
    <w:link w:val="Emphasis1"/>
    <w:uiPriority w:val="8"/>
    <w:qFormat/>
    <w:rsid w:val="006F24FE"/>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6F24FE"/>
    <w:rPr>
      <w:color w:val="auto"/>
      <w:u w:val="none"/>
    </w:rPr>
  </w:style>
  <w:style w:type="character" w:customStyle="1" w:styleId="Heading1Char">
    <w:name w:val="Heading 1 Char"/>
    <w:aliases w:val="Pocket Char"/>
    <w:basedOn w:val="DefaultParagraphFont"/>
    <w:link w:val="Heading1"/>
    <w:rsid w:val="006F24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24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24F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ta Char,small space Char,T Char"/>
    <w:basedOn w:val="DefaultParagraphFont"/>
    <w:link w:val="Heading4"/>
    <w:uiPriority w:val="3"/>
    <w:rsid w:val="006F24F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6F24F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F24FE"/>
    <w:rPr>
      <w:b w:val="0"/>
      <w:sz w:val="22"/>
      <w:u w:val="single"/>
    </w:rPr>
  </w:style>
  <w:style w:type="character" w:styleId="Strong">
    <w:name w:val="Strong"/>
    <w:basedOn w:val="DefaultParagraphFont"/>
    <w:uiPriority w:val="22"/>
    <w:semiHidden/>
    <w:qFormat/>
    <w:rsid w:val="006F24FE"/>
    <w:rPr>
      <w:b/>
      <w:bCs/>
    </w:rPr>
  </w:style>
  <w:style w:type="character" w:styleId="BookTitle">
    <w:name w:val="Book Title"/>
    <w:basedOn w:val="DefaultParagraphFont"/>
    <w:uiPriority w:val="33"/>
    <w:semiHidden/>
    <w:qFormat/>
    <w:rsid w:val="006F24FE"/>
    <w:rPr>
      <w:b/>
      <w:bCs/>
      <w:i/>
      <w:iCs/>
      <w:spacing w:val="5"/>
    </w:rPr>
  </w:style>
  <w:style w:type="character" w:customStyle="1" w:styleId="Heading5Char">
    <w:name w:val="Heading 5 Char"/>
    <w:basedOn w:val="DefaultParagraphFont"/>
    <w:link w:val="Heading5"/>
    <w:uiPriority w:val="9"/>
    <w:semiHidden/>
    <w:rsid w:val="006F24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F24FE"/>
  </w:style>
  <w:style w:type="paragraph" w:styleId="Header">
    <w:name w:val="header"/>
    <w:basedOn w:val="Normal"/>
    <w:link w:val="HeaderChar"/>
    <w:uiPriority w:val="99"/>
    <w:semiHidden/>
    <w:rsid w:val="006F24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F24FE"/>
    <w:rPr>
      <w:rFonts w:ascii="Calibri" w:hAnsi="Calibri" w:cs="Calibri"/>
    </w:rPr>
  </w:style>
  <w:style w:type="paragraph" w:styleId="Footer">
    <w:name w:val="footer"/>
    <w:basedOn w:val="Normal"/>
    <w:link w:val="FooterChar"/>
    <w:uiPriority w:val="99"/>
    <w:semiHidden/>
    <w:rsid w:val="006F24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F24FE"/>
    <w:rPr>
      <w:rFonts w:ascii="Calibri" w:hAnsi="Calibri" w:cs="Calibri"/>
    </w:rPr>
  </w:style>
  <w:style w:type="paragraph" w:styleId="BodyText">
    <w:name w:val="Body Text"/>
    <w:basedOn w:val="Normal"/>
    <w:link w:val="BodyTextChar"/>
    <w:uiPriority w:val="99"/>
    <w:semiHidden/>
    <w:unhideWhenUsed/>
    <w:rsid w:val="006F24FE"/>
    <w:pPr>
      <w:spacing w:after="120"/>
    </w:pPr>
  </w:style>
  <w:style w:type="character" w:customStyle="1" w:styleId="BodyTextChar">
    <w:name w:val="Body Text Char"/>
    <w:basedOn w:val="DefaultParagraphFont"/>
    <w:link w:val="BodyText"/>
    <w:uiPriority w:val="99"/>
    <w:semiHidden/>
    <w:rsid w:val="006F24FE"/>
    <w:rPr>
      <w:rFonts w:ascii="Calibri" w:hAnsi="Calibri" w:cs="Calibri"/>
    </w:rPr>
  </w:style>
  <w:style w:type="paragraph" w:styleId="NoSpacing">
    <w:name w:val="No Spacing"/>
    <w:link w:val="NoSpacingChar"/>
    <w:uiPriority w:val="99"/>
    <w:semiHidden/>
    <w:unhideWhenUsed/>
    <w:qFormat/>
    <w:rsid w:val="006F24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F24FE"/>
    <w:rPr>
      <w:rFonts w:ascii="Calibri" w:hAnsi="Calibri" w:cs="Calibri"/>
    </w:rPr>
  </w:style>
  <w:style w:type="character" w:styleId="Hyperlink">
    <w:name w:val="Hyperlink"/>
    <w:basedOn w:val="DefaultParagraphFont"/>
    <w:uiPriority w:val="99"/>
    <w:unhideWhenUsed/>
    <w:rsid w:val="006F24FE"/>
    <w:rPr>
      <w:color w:val="0563C1" w:themeColor="hyperlink"/>
      <w:u w:val="single"/>
    </w:rPr>
  </w:style>
  <w:style w:type="character" w:styleId="UnresolvedMention">
    <w:name w:val="Unresolved Mention"/>
    <w:basedOn w:val="DefaultParagraphFont"/>
    <w:uiPriority w:val="99"/>
    <w:semiHidden/>
    <w:unhideWhenUsed/>
    <w:rsid w:val="006F24FE"/>
    <w:rPr>
      <w:color w:val="605E5C"/>
      <w:shd w:val="clear" w:color="auto" w:fill="E1DFDD"/>
    </w:rPr>
  </w:style>
  <w:style w:type="paragraph" w:styleId="NormalWeb">
    <w:name w:val="Normal (Web)"/>
    <w:basedOn w:val="Normal"/>
    <w:uiPriority w:val="99"/>
    <w:unhideWhenUsed/>
    <w:rsid w:val="006F24F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UnderlinePara">
    <w:name w:val="Underline Para"/>
    <w:basedOn w:val="Normal"/>
    <w:link w:val="StyleUnderline"/>
    <w:uiPriority w:val="7"/>
    <w:qFormat/>
    <w:rsid w:val="006F24FE"/>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6F24F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textbold">
    <w:name w:val="text bold"/>
    <w:basedOn w:val="Normal"/>
    <w:uiPriority w:val="8"/>
    <w:qFormat/>
    <w:rsid w:val="006F24FE"/>
    <w:pPr>
      <w:widowControl w:val="0"/>
      <w:pBdr>
        <w:top w:val="single" w:sz="8" w:space="0" w:color="auto"/>
        <w:left w:val="single" w:sz="8" w:space="0" w:color="auto"/>
        <w:bottom w:val="single" w:sz="8" w:space="0" w:color="auto"/>
        <w:right w:val="single" w:sz="8" w:space="0" w:color="auto"/>
      </w:pBdr>
      <w:ind w:left="720"/>
      <w:jc w:val="both"/>
    </w:pPr>
    <w:rPr>
      <w:b/>
      <w:iCs/>
      <w:kern w:val="2"/>
      <w:szCs w:val="24"/>
      <w:u w:val="single"/>
      <w:bdr w:val="single" w:sz="12" w:space="0" w:color="auto"/>
      <w14:ligatures w14:val="standardContextual"/>
    </w:rPr>
  </w:style>
  <w:style w:type="paragraph" w:customStyle="1" w:styleId="paragraph">
    <w:name w:val="paragraph"/>
    <w:basedOn w:val="Normal"/>
    <w:rsid w:val="006F24F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people/lina-khan/" TargetMode="External"/><Relationship Id="rId21" Type="http://schemas.openxmlformats.org/officeDocument/2006/relationships/hyperlink" Target="https://time.com/collection/100-most-influential-people-2023/6269849/hakeem-jeffries/" TargetMode="External"/><Relationship Id="rId42" Type="http://schemas.openxmlformats.org/officeDocument/2006/relationships/hyperlink" Target="https://www.govinfo.gov/content/pkg/CHRG-112hhrg75152/html/CHRG-112hhrg75152.htm" TargetMode="External"/><Relationship Id="rId63" Type="http://schemas.openxmlformats.org/officeDocument/2006/relationships/hyperlink" Target="https://www.technologyreview.com/2024/02/26/1088921/trump-wants-to-unravel-bidens-landmark-climate-law-here-is-whats-most-at-risk/" TargetMode="External"/><Relationship Id="rId84" Type="http://schemas.openxmlformats.org/officeDocument/2006/relationships/hyperlink" Target="https://thehill.com/homenews/campaign/4763948-republicans-house-joe-biden-senate/" TargetMode="External"/><Relationship Id="rId138" Type="http://schemas.openxmlformats.org/officeDocument/2006/relationships/theme" Target="theme/theme1.xml"/><Relationship Id="rId16" Type="http://schemas.openxmlformats.org/officeDocument/2006/relationships/hyperlink" Target="https://redstate.com/brandon_morse/2024/07/23/republicans-are-too-distracted-by-the-presidential-race-to-notice-its-losing-too-many-downballot-races-n2177279" TargetMode="External"/><Relationship Id="rId107" Type="http://schemas.openxmlformats.org/officeDocument/2006/relationships/hyperlink" Target="https://thehill.com/homenews/campaign/4786896-harris-vulnerable-senate-democrats/" TargetMode="External"/><Relationship Id="rId11" Type="http://schemas.openxmlformats.org/officeDocument/2006/relationships/hyperlink" Target="https://truthout.org/articles/democrats-have-a-real-shot-at-winning-the-house-again-in-2024/" TargetMode="External"/><Relationship Id="rId32" Type="http://schemas.openxmlformats.org/officeDocument/2006/relationships/hyperlink" Target="https://www.newsweek.com/topic/supreme-court" TargetMode="External"/><Relationship Id="rId37" Type="http://schemas.openxmlformats.org/officeDocument/2006/relationships/hyperlink" Target="https://www.forbes.com/companies/intel" TargetMode="External"/><Relationship Id="rId53" Type="http://schemas.openxmlformats.org/officeDocument/2006/relationships/hyperlink" Target="https://www.washingtonpost.com/opinions/2023/07/06/congress-facebook-google-amazon-apple-regulation-failure/" TargetMode="External"/><Relationship Id="rId58" Type="http://schemas.openxmlformats.org/officeDocument/2006/relationships/hyperlink" Target="https://www.theglobeandmail.com/world/us-politics/article-donald-trump-republican-nomination-biden/" TargetMode="External"/><Relationship Id="rId74" Type="http://schemas.openxmlformats.org/officeDocument/2006/relationships/hyperlink" Target="https://www.nbcnews.com/politics/congress/republicans-struggle-craft-counteroffer-biden-s-2-trillion-jobs-plan-n1264228" TargetMode="External"/><Relationship Id="rId79" Type="http://schemas.openxmlformats.org/officeDocument/2006/relationships/hyperlink" Target="https://fortune.com/2024/07/20/trump-tariffs-60-percent-china-trade-war-economic-growth-impact-deflation/" TargetMode="External"/><Relationship Id="rId102" Type="http://schemas.openxmlformats.org/officeDocument/2006/relationships/hyperlink" Target="https://www.realclearpolling.com/polls/senate/general/2024/arizona/lake-vs-gallego" TargetMode="External"/><Relationship Id="rId123" Type="http://schemas.openxmlformats.org/officeDocument/2006/relationships/hyperlink" Target="https://www.uschamber.com/antitrust/new-national-poll-voters-oppose-proposed-antitrust-regulations-for-technology-companies" TargetMode="External"/><Relationship Id="rId128" Type="http://schemas.openxmlformats.org/officeDocument/2006/relationships/hyperlink" Target="https://www.huntonak.com/images/content/7/1/v2/71977/six-years-after-alice-are-we-any-closer-to-clarity-on-patent-eli.pdf" TargetMode="External"/><Relationship Id="rId5" Type="http://schemas.openxmlformats.org/officeDocument/2006/relationships/webSettings" Target="webSettings.xml"/><Relationship Id="rId90" Type="http://schemas.openxmlformats.org/officeDocument/2006/relationships/hyperlink" Target="https://uselectionatlas.org/RESULTS/national.php?year=2016&amp;f=0&amp;off=0&amp;elect=0" TargetMode="External"/><Relationship Id="rId95" Type="http://schemas.openxmlformats.org/officeDocument/2006/relationships/hyperlink" Target="https://uselectionatlas.org/RESULTS/national.php?year=2012&amp;f=0&amp;off=0&amp;elect=0" TargetMode="External"/><Relationship Id="rId22" Type="http://schemas.openxmlformats.org/officeDocument/2006/relationships/hyperlink" Target="https://time.com/6343459/kevin-mccarthy-resigns-congress/" TargetMode="External"/><Relationship Id="rId27" Type="http://schemas.openxmlformats.org/officeDocument/2006/relationships/hyperlink" Target="https://lawreview.uchicago.edu/sites/lawreview.uchicago.edu/files/Katz_PoliticalDimension_87UCLR413.pdf" TargetMode="External"/><Relationship Id="rId43" Type="http://schemas.openxmlformats.org/officeDocument/2006/relationships/hyperlink" Target="https://gallagher.house.gov/media/press-releases/gallagher-announced-chairman-select-committee-china" TargetMode="External"/><Relationship Id="rId48" Type="http://schemas.openxmlformats.org/officeDocument/2006/relationships/hyperlink" Target="https://www.heritage.org/election-integrity/commentary/dont-let-big-tech-influence-the-elections-yet-again-year" TargetMode="External"/><Relationship Id="rId64" Type="http://schemas.openxmlformats.org/officeDocument/2006/relationships/hyperlink" Target="https://www.brookings.edu/articles/republicans-in-congress-are-out-of-step-with-the-american-public-on-climate/" TargetMode="External"/><Relationship Id="rId69" Type="http://schemas.openxmlformats.org/officeDocument/2006/relationships/hyperlink" Target="https://www.congress.gov/bill/117th-congress/house-bill/2798/actions?r=3&amp;s=1" TargetMode="External"/><Relationship Id="rId113" Type="http://schemas.openxmlformats.org/officeDocument/2006/relationships/hyperlink" Target="https://www.cbsnews.com/news/trump-jd-vance-silicon-valley-support/" TargetMode="External"/><Relationship Id="rId118" Type="http://schemas.openxmlformats.org/officeDocument/2006/relationships/hyperlink" Target="https://thehill.com/people/jim-jordan/" TargetMode="External"/><Relationship Id="rId134" Type="http://schemas.openxmlformats.org/officeDocument/2006/relationships/hyperlink" Target="https://bayhdolecoalition.org/voters-strongly-oppose-weakening-patents-new-poll-shows/" TargetMode="External"/><Relationship Id="rId80" Type="http://schemas.openxmlformats.org/officeDocument/2006/relationships/hyperlink" Target="https://www.voanews.com/a/experts-say-china-facing-economic-woes-may-become-more-aggressive/7220384.html" TargetMode="External"/><Relationship Id="rId85" Type="http://schemas.openxmlformats.org/officeDocument/2006/relationships/hyperlink" Target="https://www.politico.com/news/magazine/2024/07/20/richard-hudson-biden-trump-00169885" TargetMode="External"/><Relationship Id="rId12" Type="http://schemas.openxmlformats.org/officeDocument/2006/relationships/hyperlink" Target="https://www.politico.com/live-updates/2024/07/22/kamala-harris-campaign-biden-drop-out/dccc-online-fundraising-00170458" TargetMode="External"/><Relationship Id="rId17" Type="http://schemas.openxmlformats.org/officeDocument/2006/relationships/hyperlink" Target="https://www.washingtonpost.com/politics/2024/07/25/biden-age-congress-democrats-senate-house/" TargetMode="External"/><Relationship Id="rId33" Type="http://schemas.openxmlformats.org/officeDocument/2006/relationships/hyperlink" Target="https://www.newsweek.com/topic/congress" TargetMode="External"/><Relationship Id="rId38" Type="http://schemas.openxmlformats.org/officeDocument/2006/relationships/hyperlink" Target="https://www.forbes.com/companies/intel" TargetMode="External"/><Relationship Id="rId59" Type="http://schemas.openxmlformats.org/officeDocument/2006/relationships/hyperlink" Target="https://www.theatlantic.com/politics/archive/2024/02/how-the-gops-thinking-on-international-issues-evolved/677505/" TargetMode="External"/><Relationship Id="rId103" Type="http://schemas.openxmlformats.org/officeDocument/2006/relationships/hyperlink" Target="https://www.aarp.org/content/dam/aarp/research/topics/voter-opinion-research/politics/wisconsin-older-voter-survey-2024.doi.10.26419-2fres.00813.019.pdf" TargetMode="External"/><Relationship Id="rId108" Type="http://schemas.openxmlformats.org/officeDocument/2006/relationships/hyperlink" Target="https://www.washingtonexaminer.com/opinion/columnists/3098233/does-casey-have-a-harris-problem/" TargetMode="External"/><Relationship Id="rId124" Type="http://schemas.openxmlformats.org/officeDocument/2006/relationships/hyperlink" Target="https://www.wsj.com/articles/voters-want-to-curb-the-influence-of-big-tech-companies-new-poll-shows-11632405601" TargetMode="External"/><Relationship Id="rId129" Type="http://schemas.openxmlformats.org/officeDocument/2006/relationships/hyperlink" Target="https://scholarlycommons.law.wlu.edu/cgi/viewcontent.cgi?article=4762&amp;context=wlulr" TargetMode="External"/><Relationship Id="rId54" Type="http://schemas.openxmlformats.org/officeDocument/2006/relationships/hyperlink" Target="https://www.wsj.com/politics/how-big-techs-grassroots-tactics-transformed-lobbying-in-d-c-075539c7" TargetMode="External"/><Relationship Id="rId70" Type="http://schemas.openxmlformats.org/officeDocument/2006/relationships/hyperlink" Target="https://www.washingtonpost.com/business/2021/04/26/biden-climate-beef-ban/" TargetMode="External"/><Relationship Id="rId75" Type="http://schemas.openxmlformats.org/officeDocument/2006/relationships/hyperlink" Target="https://www.brookings.edu/blog/planetpolicy/2021/05/10/barriers-to-achieving-us-climate-goals-are-more-political-than-technical/" TargetMode="External"/><Relationship Id="rId91" Type="http://schemas.openxmlformats.org/officeDocument/2006/relationships/hyperlink" Target="https://www.nytimes.com/interactive/2024/05/13/us/elections/times-siena-poll-likely-electorate-crosstabs.html" TargetMode="External"/><Relationship Id="rId96" Type="http://schemas.openxmlformats.org/officeDocument/2006/relationships/hyperlink" Target="https://www.cnn.com/2024/07/16/politics/fundraising-takeaways-democrats-trump/index.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time.com/6340175/george-santos-book/" TargetMode="External"/><Relationship Id="rId28" Type="http://schemas.openxmlformats.org/officeDocument/2006/relationships/hyperlink" Target="https://today.yougov.com/economy/articles/47798-most-americans-oppose-monopolies-and-support-antitrust-laws" TargetMode="External"/><Relationship Id="rId49" Type="http://schemas.openxmlformats.org/officeDocument/2006/relationships/hyperlink" Target="https://www.heritage.org/electionscorecard/index.html" TargetMode="External"/><Relationship Id="rId114" Type="http://schemas.openxmlformats.org/officeDocument/2006/relationships/hyperlink" Target="https://www.proquest.com/docview/1815184737/B704AA37CAC24981PQ/1?accountid=14667&amp;sourcetype=Dissertations%20&amp;%20Theses" TargetMode="External"/><Relationship Id="rId119" Type="http://schemas.openxmlformats.org/officeDocument/2006/relationships/hyperlink" Target="https://thehill.com/people/jerry-nadler/" TargetMode="External"/><Relationship Id="rId44" Type="http://schemas.openxmlformats.org/officeDocument/2006/relationships/hyperlink" Target="https://www.realclearpolicy.com/articles/2023/04/05/big_tech_has_eviscerated_americas_patent_system_891935.html" TargetMode="External"/><Relationship Id="rId60" Type="http://schemas.openxmlformats.org/officeDocument/2006/relationships/hyperlink" Target="https://www.pewresearch.org/short-reads/2023/08/09/what-the-data-says-about-americans-views-of-climate-change/" TargetMode="External"/><Relationship Id="rId65" Type="http://schemas.openxmlformats.org/officeDocument/2006/relationships/hyperlink" Target="https://www.vox.com/2015/12/2/9836566/republican-climate-denial-why" TargetMode="External"/><Relationship Id="rId81" Type="http://schemas.openxmlformats.org/officeDocument/2006/relationships/hyperlink" Target="https://nymag.com/intelligencer/article/biden-trump-house-flip-2024-election.html" TargetMode="External"/><Relationship Id="rId86" Type="http://schemas.openxmlformats.org/officeDocument/2006/relationships/hyperlink" Target="https://www.nytimes.com/2024/07/16/us/politics/democrats-house-trump-biden.html" TargetMode="External"/><Relationship Id="rId130" Type="http://schemas.openxmlformats.org/officeDocument/2006/relationships/hyperlink" Target="https://www.supremecourt.gov/DocketPDF/20/20-891/170498/20210315100432417_20210315-100223-95752944-00000328.pdf" TargetMode="External"/><Relationship Id="rId135" Type="http://schemas.openxmlformats.org/officeDocument/2006/relationships/hyperlink" Target="https://www.politico.com/news/2023/11/02/senate-gop-climate-bill-china-00124909" TargetMode="External"/><Relationship Id="rId13" Type="http://schemas.openxmlformats.org/officeDocument/2006/relationships/hyperlink" Target="https://thehill.com/homenews/campaign/4787346-vulnerable-house-democrats-harris/" TargetMode="External"/><Relationship Id="rId18" Type="http://schemas.openxmlformats.org/officeDocument/2006/relationships/hyperlink" Target="https://www.courthousenews.com/many-trump-voters-back-senate-democrats-making-the-chamber-a-toss-up-in-the-fall/" TargetMode="External"/><Relationship Id="rId39" Type="http://schemas.openxmlformats.org/officeDocument/2006/relationships/hyperlink" Target="https://www.usitc.gov/section_337_building_record_public_interest.htm" TargetMode="External"/><Relationship Id="rId109" Type="http://schemas.openxmlformats.org/officeDocument/2006/relationships/hyperlink" Target="https://www.nytimes.com/2024/07/20/business/dealbook/silicon-valley-trump.html" TargetMode="External"/><Relationship Id="rId34" Type="http://schemas.openxmlformats.org/officeDocument/2006/relationships/hyperlink" Target="https://www.uspto.gov/ip-policy/economic-research/intellectual-property-and-us-economy" TargetMode="External"/><Relationship Id="rId50" Type="http://schemas.openxmlformats.org/officeDocument/2006/relationships/hyperlink" Target="https://www.heritage.org/asia/commentary/taiwans-elections-are-model-the-world-its-campaigns-lack-substance" TargetMode="External"/><Relationship Id="rId55" Type="http://schemas.openxmlformats.org/officeDocument/2006/relationships/hyperlink" Target="https://www.universityofcalifornia.edu/news/why-negative-campaigning-works-and-how-fight-it" TargetMode="External"/><Relationship Id="rId76" Type="http://schemas.openxmlformats.org/officeDocument/2006/relationships/hyperlink" Target="https://www.nytimes.com/2024/07/16/climate/trump-epa-regulation.html" TargetMode="External"/><Relationship Id="rId97" Type="http://schemas.openxmlformats.org/officeDocument/2006/relationships/hyperlink" Target="https://www.realclearpolling.com/stories/analysis/gop-poised-to-regain-senate-majority-polls-indicate" TargetMode="External"/><Relationship Id="rId104" Type="http://schemas.openxmlformats.org/officeDocument/2006/relationships/hyperlink" Target="https://www.politico.com/live-updates/2024/07/15/rnc-live-updates-coverage/nrsc-chair-on-senate-races-00168301" TargetMode="External"/><Relationship Id="rId120" Type="http://schemas.openxmlformats.org/officeDocument/2006/relationships/hyperlink" Target="https://thehill.com/homenews/3892219-weaponization-subcommittee-members-spar-over-twitter-files/" TargetMode="External"/><Relationship Id="rId125" Type="http://schemas.openxmlformats.org/officeDocument/2006/relationships/hyperlink" Target="https://www.oyez.org/cases/2011/10-1150" TargetMode="External"/><Relationship Id="rId7" Type="http://schemas.openxmlformats.org/officeDocument/2006/relationships/endnotes" Target="endnotes.xml"/><Relationship Id="rId71" Type="http://schemas.openxmlformats.org/officeDocument/2006/relationships/hyperlink" Target="https://www.whitehouse.gov/briefing-room/statements-releases/2021/03/31/fact-sheet-the-american-jobs-plan/" TargetMode="External"/><Relationship Id="rId92" Type="http://schemas.openxmlformats.org/officeDocument/2006/relationships/hyperlink" Target="https://uselectionatlas.org/RESULTS/national.php?year=2020&amp;f=0&amp;off=0&amp;elect=0" TargetMode="External"/><Relationship Id="rId2" Type="http://schemas.openxmlformats.org/officeDocument/2006/relationships/numbering" Target="numbering.xml"/><Relationship Id="rId29" Type="http://schemas.openxmlformats.org/officeDocument/2006/relationships/hyperlink" Target="https://www.washingtonpost.com/politics/2021/11/03/watered-down-counterfeit-crackdown-won-support-amazon-other-sites/" TargetMode="External"/><Relationship Id="rId24" Type="http://schemas.openxmlformats.org/officeDocument/2006/relationships/hyperlink" Target="https://time.com/6959754/marjorie-taylor-greene-motion-to-vacate-mike-johnson/" TargetMode="External"/><Relationship Id="rId40" Type="http://schemas.openxmlformats.org/officeDocument/2006/relationships/hyperlink" Target="https://www.ropesgray.com/en/newsroom/alerts/2020/01/in-a-rare-move-itc-applies-public-interest-factors-to-exempt-research-related-microfluidic-devices" TargetMode="External"/><Relationship Id="rId45" Type="http://schemas.openxmlformats.org/officeDocument/2006/relationships/hyperlink" Target="https://www.cnn.com/2024/07/20/politics/senate-race-rankings-july-2024/index.html" TargetMode="External"/><Relationship Id="rId66" Type="http://schemas.openxmlformats.org/officeDocument/2006/relationships/hyperlink" Target="https://e360.yale.edu/features/for-europes-far-right-parties-climate-is-a-new-battleground" TargetMode="External"/><Relationship Id="rId87" Type="http://schemas.openxmlformats.org/officeDocument/2006/relationships/hyperlink" Target="https://www.axios.com/2024/07/16/congress-democrats-biden-dnc-early-roll-call-vote" TargetMode="External"/><Relationship Id="rId110" Type="http://schemas.openxmlformats.org/officeDocument/2006/relationships/hyperlink" Target="https://www.politico.com/magazine/story/2015/02/obama-uber-115166" TargetMode="External"/><Relationship Id="rId115" Type="http://schemas.openxmlformats.org/officeDocument/2006/relationships/hyperlink" Target="https://theweek.com/speedreads/947642/republican-senate-wins-prove-money-isnt-everything" TargetMode="External"/><Relationship Id="rId131" Type="http://schemas.openxmlformats.org/officeDocument/2006/relationships/hyperlink" Target="https://patentlyo.com/patent/2023/11/predictability-framework-perspective.html" TargetMode="External"/><Relationship Id="rId136" Type="http://schemas.openxmlformats.org/officeDocument/2006/relationships/hyperlink" Target="https://time.com/6310299/can-climate-policy-survive-a-future-gop-administration/" TargetMode="External"/><Relationship Id="rId61" Type="http://schemas.openxmlformats.org/officeDocument/2006/relationships/hyperlink" Target="https://www.nytimes.com/2024/07/11/climate/global-warming-heat-records.html" TargetMode="External"/><Relationship Id="rId82" Type="http://schemas.openxmlformats.org/officeDocument/2006/relationships/hyperlink" Target="https://www.nrcc.org/2023/03/13/nrcc-announces-37-offensive-pick-up-opportunities-to-grow-gop-house-majority/" TargetMode="External"/><Relationship Id="rId19" Type="http://schemas.openxmlformats.org/officeDocument/2006/relationships/hyperlink" Target="https://news.gallup.com/poll/15370/party-affiliation.aspx" TargetMode="External"/><Relationship Id="rId14" Type="http://schemas.openxmlformats.org/officeDocument/2006/relationships/hyperlink" Target="https://www.politico.com/live-updates/2024/07/22/kamala-harris-campaign-biden-drop-out/dccc-online-fundraising-00170458" TargetMode="External"/><Relationship Id="rId30" Type="http://schemas.openxmlformats.org/officeDocument/2006/relationships/hyperlink" Target="https://www.wsj.com/politics/how-big-techs-grassroots-tactics-transformed-lobbying-in-d-c-075539c7" TargetMode="External"/><Relationship Id="rId35" Type="http://schemas.openxmlformats.org/officeDocument/2006/relationships/hyperlink" Target="https://www.rstreet.org/2022/11/14/itc-policy-project-series-the-little-to-big-problem-part-i/" TargetMode="External"/><Relationship Id="rId56" Type="http://schemas.openxmlformats.org/officeDocument/2006/relationships/hyperlink" Target="https://www.jstor.org/stable/43285457" TargetMode="External"/><Relationship Id="rId77" Type="http://schemas.openxmlformats.org/officeDocument/2006/relationships/hyperlink" Target="https://www.cnn.com/2024/07/09/politics/senate-races-biden-analysis/index.html" TargetMode="External"/><Relationship Id="rId100" Type="http://schemas.openxmlformats.org/officeDocument/2006/relationships/hyperlink" Target="https://www.realclearpolling.com/maps/senate/2024/toss-up" TargetMode="External"/><Relationship Id="rId105" Type="http://schemas.openxmlformats.org/officeDocument/2006/relationships/hyperlink" Target="https://www.nytimes.com/interactive/2024/07/15/us/elections/times-siena-poll-pennsylvania-likely-electorate-crosstabs.html" TargetMode="External"/><Relationship Id="rId126" Type="http://schemas.openxmlformats.org/officeDocument/2006/relationships/hyperlink" Target="https://www.oyez.org/cases/2013/13-298" TargetMode="External"/><Relationship Id="rId8" Type="http://schemas.openxmlformats.org/officeDocument/2006/relationships/hyperlink" Target="https://www.cnn.com/2024/07/09/politics/senate-races-biden-analysis/index.html" TargetMode="External"/><Relationship Id="rId51" Type="http://schemas.openxmlformats.org/officeDocument/2006/relationships/hyperlink" Target="https://nypost.com/2024/04/20/opinion/still-too-woke-google-cant-stop-at-canning-subversives/" TargetMode="External"/><Relationship Id="rId72" Type="http://schemas.openxmlformats.org/officeDocument/2006/relationships/hyperlink" Target="https://www.washingtonpost.com/politics/immigration-guns-equity-after-biden-address/2021/04/28/edd6677a-a797-11eb-8c1a-56f0cb4ff3b5_story.html" TargetMode="External"/><Relationship Id="rId93" Type="http://schemas.openxmlformats.org/officeDocument/2006/relationships/hyperlink" Target="https://projects.fivethirtyeight.com/polls/senate/2024/florida/" TargetMode="External"/><Relationship Id="rId98" Type="http://schemas.openxmlformats.org/officeDocument/2006/relationships/hyperlink" Target="https://www.realclearpolling.com/stories/analysis/post-debate-swing-state-polling-update" TargetMode="External"/><Relationship Id="rId121" Type="http://schemas.openxmlformats.org/officeDocument/2006/relationships/hyperlink" Target="https://thehill.com/business/4095420-ftc-appeals-ruling-paving-way-for-microsoft-acquisition-of-activision-blizzard/" TargetMode="External"/><Relationship Id="rId3" Type="http://schemas.openxmlformats.org/officeDocument/2006/relationships/styles" Target="styles.xml"/><Relationship Id="rId25" Type="http://schemas.openxmlformats.org/officeDocument/2006/relationships/hyperlink" Target="https://theintercept.com/2024/07/23/nebraska-senate-dan-osborn-deb-fischer/" TargetMode="External"/><Relationship Id="rId46" Type="http://schemas.openxmlformats.org/officeDocument/2006/relationships/hyperlink" Target="https://www.foxnews.com/politics/balance-power-vulnerable-dems-look-differentiate-themselves-historically-unpopular-biden" TargetMode="External"/><Relationship Id="rId67" Type="http://schemas.openxmlformats.org/officeDocument/2006/relationships/hyperlink" Target="https://www.energy.senate.gov/2021/3/barrasso-proposals-that-impose-a-cost-on-carbon-will-hurt-american-families" TargetMode="External"/><Relationship Id="rId116" Type="http://schemas.openxmlformats.org/officeDocument/2006/relationships/hyperlink" Target="https://thehill.com/business/4096200-republicans-ridicule-democrats-defend-ftc-chair-on-antitrust-ethics/" TargetMode="External"/><Relationship Id="rId137" Type="http://schemas.openxmlformats.org/officeDocument/2006/relationships/fontTable" Target="fontTable.xml"/><Relationship Id="rId20" Type="http://schemas.openxmlformats.org/officeDocument/2006/relationships/hyperlink" Target="https://www.nytimes.com/interactive/2024/02/13/us/elections/results-pennsylvania-state-house-district-140-special.html" TargetMode="External"/><Relationship Id="rId41" Type="http://schemas.openxmlformats.org/officeDocument/2006/relationships/hyperlink" Target="https://www.aeaweb.org/research/crafting-intellectual-property-rights-us" TargetMode="External"/><Relationship Id="rId62" Type="http://schemas.openxmlformats.org/officeDocument/2006/relationships/hyperlink" Target="https://www.washingtonpost.com/climate-environment/2024/07/18/republican-election-sweep-climate-policy/" TargetMode="External"/><Relationship Id="rId83" Type="http://schemas.openxmlformats.org/officeDocument/2006/relationships/hyperlink" Target="https://dccc.org/dccc-announces-2023-2024-districts-in-play/" TargetMode="External"/><Relationship Id="rId88" Type="http://schemas.openxmlformats.org/officeDocument/2006/relationships/hyperlink" Target="https://www.nytimes.com/2024/07/12/us/politics/democrats-biden-battleground-states.html" TargetMode="External"/><Relationship Id="rId111" Type="http://schemas.openxmlformats.org/officeDocument/2006/relationships/hyperlink" Target="https://docs.house.gov/meetings/GO/GO02/20220914/115106/HHRG-117-GO02-20220914-SD012.pdf" TargetMode="External"/><Relationship Id="rId132" Type="http://schemas.openxmlformats.org/officeDocument/2006/relationships/hyperlink" Target="https://www.congress.gov/bill/118th-congress/senate-bill/2140" TargetMode="External"/><Relationship Id="rId15" Type="http://schemas.openxmlformats.org/officeDocument/2006/relationships/hyperlink" Target="https://www.politico.com/live-updates/2024/07/22/kamala-harris-campaign-biden-drop-out/house-senate-dem-fundraising-00170333" TargetMode="External"/><Relationship Id="rId36" Type="http://schemas.openxmlformats.org/officeDocument/2006/relationships/hyperlink" Target="https://technewsspace.com/samsung-and-tsmc-face-a-ban-on-selling-their-components-and-electronics-in-the-us/" TargetMode="External"/><Relationship Id="rId57" Type="http://schemas.openxmlformats.org/officeDocument/2006/relationships/hyperlink" Target="https://www.thenation.com/article/society/project-2025-military-pentagon-spending/" TargetMode="External"/><Relationship Id="rId106" Type="http://schemas.openxmlformats.org/officeDocument/2006/relationships/hyperlink" Target="https://rollcall.com/2024/07/23/hill-democrats-relieved-but-gop-preps-harris-focused-attack-lines/" TargetMode="External"/><Relationship Id="rId127" Type="http://schemas.openxmlformats.org/officeDocument/2006/relationships/hyperlink" Target="https://www.oyez.org/cases/2013/13-298" TargetMode="External"/><Relationship Id="rId10" Type="http://schemas.openxmlformats.org/officeDocument/2006/relationships/hyperlink" Target="https://www.nbcnews.com/politics/2024-election/democrats-hope-outperform-biden-swing-states-2024-elections-rcna162417" TargetMode="External"/><Relationship Id="rId31" Type="http://schemas.openxmlformats.org/officeDocument/2006/relationships/hyperlink" Target="https://www.newsweek.com/time-fight-back-against-big-techs-ip-assault-opinion-1641267" TargetMode="External"/><Relationship Id="rId52" Type="http://schemas.openxmlformats.org/officeDocument/2006/relationships/hyperlink" Target="https://www.wsj.com/articles/google-workers-discussed-tweaking-search-function-to-counter-travel-ban-1537488472" TargetMode="External"/><Relationship Id="rId73" Type="http://schemas.openxmlformats.org/officeDocument/2006/relationships/hyperlink" Target="https://www.dataforprogress.org/blog/2021/4/6/voters-support-the-american-jobs-plan" TargetMode="External"/><Relationship Id="rId78" Type="http://schemas.openxmlformats.org/officeDocument/2006/relationships/hyperlink" Target="https://www.ncbi.nlm.nih.gov/pmc/articles/PMC7255316/" TargetMode="External"/><Relationship Id="rId94" Type="http://schemas.openxmlformats.org/officeDocument/2006/relationships/hyperlink" Target="https://projects.fivethirtyeight.com/polls/senate/2024/texas/general/" TargetMode="External"/><Relationship Id="rId99" Type="http://schemas.openxmlformats.org/officeDocument/2006/relationships/hyperlink" Target="https://www.realclearpolling.com/polls/president/general/2020/west-virginia/trump-vs-biden" TargetMode="External"/><Relationship Id="rId101" Type="http://schemas.openxmlformats.org/officeDocument/2006/relationships/hyperlink" Target="https://www.realclearpolling.com/polls/president/general/2020/montana/trump-vs-biden" TargetMode="External"/><Relationship Id="rId122" Type="http://schemas.openxmlformats.org/officeDocument/2006/relationships/hyperlink" Target="https://thehill.com/homenews/ap/ap-technology/ap-ftc-appeals-judges-ruling-that-would-allow-microsofts-activision-blizzard-takeover/" TargetMode="External"/><Relationship Id="rId4" Type="http://schemas.openxmlformats.org/officeDocument/2006/relationships/settings" Target="settings.xml"/><Relationship Id="rId9" Type="http://schemas.openxmlformats.org/officeDocument/2006/relationships/hyperlink" Target="https://thehill.com/homenews/campaign/4710984-biden-trump-rfk-senate-democrats-2024-split-ticket/" TargetMode="External"/><Relationship Id="rId26" Type="http://schemas.openxmlformats.org/officeDocument/2006/relationships/hyperlink" Target="https://thehill.com/policy/technology/3578477-majority-of-democratic-republican-voters-support-key-antitrust-bills-poll/" TargetMode="External"/><Relationship Id="rId47" Type="http://schemas.openxmlformats.org/officeDocument/2006/relationships/hyperlink" Target="https://www.kvue.com/article/news/politics/texas-legislature/texas-legislators-big-tech-political-bias-2024-election/269-8dfea769-7775-4805-8f3b-585193a090dc" TargetMode="External"/><Relationship Id="rId68" Type="http://schemas.openxmlformats.org/officeDocument/2006/relationships/hyperlink" Target="https://foreignaffairs.house.gov/hearings?ID=BF6AF237-9BD4-4D5B-A546-B25DAFE756E6" TargetMode="External"/><Relationship Id="rId89" Type="http://schemas.openxmlformats.org/officeDocument/2006/relationships/hyperlink" Target="https://www.cnn.com/politics/president-donald-trump-45?cid=external-feeds_iluminar_yahoo" TargetMode="External"/><Relationship Id="rId112" Type="http://schemas.openxmlformats.org/officeDocument/2006/relationships/hyperlink" Target="https://www.cbsnews.com/politics?ftag=CNM-16-10abg0d" TargetMode="External"/><Relationship Id="rId133" Type="http://schemas.openxmlformats.org/officeDocument/2006/relationships/hyperlink" Target="https://progressive.international/wire/2021-04-15-large-majority-of-us-voters-support-patent-waiver-on-covid-19-vaccines/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bo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182</Pages>
  <Words>93639</Words>
  <Characters>533746</Characters>
  <Application>Microsoft Office Word</Application>
  <DocSecurity>0</DocSecurity>
  <Lines>4447</Lines>
  <Paragraphs>1252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Box, Brian S.</cp:lastModifiedBy>
  <cp:revision>2</cp:revision>
  <dcterms:created xsi:type="dcterms:W3CDTF">2024-07-29T01:53:00Z</dcterms:created>
  <dcterms:modified xsi:type="dcterms:W3CDTF">2024-07-29T02:05:00Z</dcterms:modified>
</cp:coreProperties>
</file>