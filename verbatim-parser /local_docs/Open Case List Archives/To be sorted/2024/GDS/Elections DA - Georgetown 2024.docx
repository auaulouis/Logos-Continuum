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64022" w14:textId="44254670" w:rsidR="005D388F" w:rsidRPr="009B0EAC" w:rsidRDefault="00E64B0C" w:rsidP="00A66A99">
      <w:pPr>
        <w:pStyle w:val="Heading1"/>
      </w:pPr>
      <w:r w:rsidRPr="009B0EAC">
        <w:t>Elections DA</w:t>
      </w:r>
      <w:r w:rsidR="00A66A99" w:rsidRPr="009B0EAC">
        <w:t xml:space="preserve"> – GDS </w:t>
      </w:r>
      <w:r w:rsidR="00206295">
        <w:t>2024</w:t>
      </w:r>
    </w:p>
    <w:p w14:paraId="5A89F492" w14:textId="77777777" w:rsidR="009B0EAC" w:rsidRDefault="009B0EAC" w:rsidP="009B0EAC">
      <w:pPr>
        <w:pStyle w:val="Heading3"/>
      </w:pPr>
    </w:p>
    <w:p w14:paraId="74EF00AC" w14:textId="0808F41F" w:rsidR="00A66A99" w:rsidRPr="009B0EAC" w:rsidRDefault="00A66A99" w:rsidP="00A66A99">
      <w:pPr>
        <w:pStyle w:val="Heading1"/>
      </w:pPr>
      <w:r w:rsidRPr="009B0EAC">
        <w:lastRenderedPageBreak/>
        <w:t>*NEG*</w:t>
      </w:r>
    </w:p>
    <w:p w14:paraId="6522DF99" w14:textId="05E8CA46" w:rsidR="00EC266E" w:rsidRPr="009B0EAC" w:rsidRDefault="00EC266E" w:rsidP="00EC266E"/>
    <w:p w14:paraId="4EA4A32A" w14:textId="1D1463E4" w:rsidR="00EC266E" w:rsidRPr="009B0EAC" w:rsidRDefault="00EC266E" w:rsidP="00EC266E"/>
    <w:p w14:paraId="530F66C0" w14:textId="022058BC" w:rsidR="00EC266E" w:rsidRPr="009B0EAC" w:rsidRDefault="00E60AB5" w:rsidP="00EC266E">
      <w:pPr>
        <w:pStyle w:val="Heading3"/>
      </w:pPr>
      <w:r w:rsidRPr="009B0EAC">
        <w:lastRenderedPageBreak/>
        <w:t>1NC – Biden</w:t>
      </w:r>
    </w:p>
    <w:p w14:paraId="341167F7" w14:textId="2DD807D1" w:rsidR="00734903" w:rsidRPr="009B0EAC" w:rsidRDefault="00084A96" w:rsidP="00084A96">
      <w:pPr>
        <w:pStyle w:val="Heading4"/>
      </w:pPr>
      <w:r w:rsidRPr="009B0EAC">
        <w:t>Biden wins now but it’ll be close</w:t>
      </w:r>
      <w:r w:rsidR="000A427E" w:rsidRPr="009B0EAC">
        <w:t xml:space="preserve"> – </w:t>
      </w:r>
      <w:r w:rsidR="00E932ED" w:rsidRPr="009B0EAC">
        <w:t xml:space="preserve">a policy miscalculation like the </w:t>
      </w:r>
      <w:proofErr w:type="spellStart"/>
      <w:r w:rsidR="00E932ED" w:rsidRPr="009B0EAC">
        <w:t>aff</w:t>
      </w:r>
      <w:proofErr w:type="spellEnd"/>
      <w:r w:rsidR="00E932ED" w:rsidRPr="009B0EAC">
        <w:t xml:space="preserve"> could reverse momentum</w:t>
      </w:r>
    </w:p>
    <w:p w14:paraId="77539F7F" w14:textId="682A9FE1" w:rsidR="000A427E" w:rsidRPr="009B0EAC" w:rsidRDefault="000A427E" w:rsidP="000A427E">
      <w:pPr>
        <w:rPr>
          <w:rStyle w:val="Style13ptBold"/>
        </w:rPr>
      </w:pPr>
      <w:r w:rsidRPr="009B0EAC">
        <w:rPr>
          <w:rStyle w:val="Style13ptBold"/>
        </w:rPr>
        <w:t>Dorn, Forbes, 6/4/24</w:t>
      </w:r>
    </w:p>
    <w:p w14:paraId="46446091" w14:textId="3D1409C6" w:rsidR="000A427E" w:rsidRPr="009B0EAC" w:rsidRDefault="000A427E" w:rsidP="000A427E">
      <w:r w:rsidRPr="009B0EAC">
        <w:t>[Sara, “</w:t>
      </w:r>
      <w:r w:rsidRPr="009B0EAC">
        <w:t>Trump-Biden 2024 Polls: Here’s Who’s Winning In The 6 States That Will Decide The Election</w:t>
      </w:r>
      <w:r w:rsidRPr="009B0EAC">
        <w:t xml:space="preserve">”, </w:t>
      </w:r>
      <w:hyperlink r:id="rId8" w:history="1">
        <w:r w:rsidRPr="009B0EAC">
          <w:rPr>
            <w:rStyle w:val="Hyperlink"/>
          </w:rPr>
          <w:t>https://www.forbes.com/sites/saradorn/2024/06/04/trump-biden-2024-polls-heres-whos-winning-in-the-6-states-that-will-decide-the-election/?sh=5122b093213a</w:t>
        </w:r>
      </w:hyperlink>
      <w:r w:rsidR="00BA1871" w:rsidRPr="009B0EAC">
        <w:t>]</w:t>
      </w:r>
    </w:p>
    <w:p w14:paraId="38CA7163" w14:textId="38E83057" w:rsidR="00084A96" w:rsidRPr="009B0EAC" w:rsidRDefault="000A427E" w:rsidP="00084A96">
      <w:pPr>
        <w:rPr>
          <w:sz w:val="16"/>
        </w:rPr>
      </w:pPr>
      <w:r w:rsidRPr="009B0EAC">
        <w:rPr>
          <w:rStyle w:val="Emphasis"/>
        </w:rPr>
        <w:t>Biden and Trump are in a closely contested rematch,</w:t>
      </w:r>
      <w:r w:rsidRPr="009B0EAC">
        <w:rPr>
          <w:sz w:val="16"/>
        </w:rPr>
        <w:t xml:space="preserve"> with Trump leading Biden by 0.7 points nationally in a head-to-head contest, according to the Real Clear Politics’ average. Voters are historically disengaged in this year’s election, according to some polls, including an April NBC survey showing the share of voters who say they have high interest in this year’s contest reached a 20-year low. </w:t>
      </w:r>
      <w:r w:rsidRPr="009B0EAC">
        <w:rPr>
          <w:rStyle w:val="StyleUnderline"/>
        </w:rPr>
        <w:t xml:space="preserve">It’s unclear whether Trump’s conviction last week in Manhattan will significantly impact voter sentiment, though a string of polls that overlapped </w:t>
      </w:r>
      <w:r w:rsidRPr="009B0EAC">
        <w:rPr>
          <w:rStyle w:val="Emphasis"/>
        </w:rPr>
        <w:t>with the guilty verdict show Biden leading,</w:t>
      </w:r>
      <w:r w:rsidRPr="009B0EAC">
        <w:rPr>
          <w:rStyle w:val="StyleUnderline"/>
        </w:rPr>
        <w:t xml:space="preserve"> despite most surveys prior to Trump’s conviction showing him with a slight edge.</w:t>
      </w:r>
      <w:r w:rsidRPr="009B0EAC">
        <w:rPr>
          <w:sz w:val="16"/>
        </w:rPr>
        <w:t xml:space="preserve"> </w:t>
      </w:r>
      <w:r w:rsidRPr="009B0EAC">
        <w:rPr>
          <w:rStyle w:val="StyleUnderline"/>
        </w:rPr>
        <w:t xml:space="preserve">More than half of all independent voters want Trump to drop his 2024 campaign after the Manhattan jury found him guilty of 34 felony counts of falsifying business records, according to an ABC News/Ipsos poll conducted Friday and Saturday that also found 49% of Americans want Trump to end his campaign. </w:t>
      </w:r>
      <w:r w:rsidRPr="009B0EAC">
        <w:rPr>
          <w:sz w:val="16"/>
        </w:rPr>
        <w:t>The results are largely the same as before his conviction, however. Robert F. Kennedy Jr.’s independent presidential bid is another wildcard in the race, with some polls showing him drawing more votes from Biden and others showing him hurting Trump more.</w:t>
      </w:r>
    </w:p>
    <w:p w14:paraId="697D548F" w14:textId="091D2284" w:rsidR="00084A96" w:rsidRPr="009B0EAC" w:rsidRDefault="00DA488A" w:rsidP="00084A96">
      <w:pPr>
        <w:pStyle w:val="Heading4"/>
      </w:pPr>
      <w:r w:rsidRPr="009B0EAC">
        <w:t>Strengthening</w:t>
      </w:r>
      <w:r w:rsidR="00084A96" w:rsidRPr="009B0EAC">
        <w:t xml:space="preserve"> IP protections </w:t>
      </w:r>
      <w:r w:rsidR="00784F44" w:rsidRPr="009B0EAC">
        <w:t>l</w:t>
      </w:r>
      <w:r w:rsidR="0078555C" w:rsidRPr="009B0EAC">
        <w:t>eads to higher costs</w:t>
      </w:r>
      <w:r w:rsidR="00784F44" w:rsidRPr="009B0EAC">
        <w:t xml:space="preserve"> and stronger monopolies</w:t>
      </w:r>
    </w:p>
    <w:p w14:paraId="144E4398" w14:textId="1DDC46CD" w:rsidR="00784F44" w:rsidRPr="009B0EAC" w:rsidRDefault="00784F44" w:rsidP="00784F44">
      <w:pPr>
        <w:rPr>
          <w:rStyle w:val="Style13ptBold"/>
        </w:rPr>
      </w:pPr>
      <w:r w:rsidRPr="009B0EAC">
        <w:rPr>
          <w:rStyle w:val="Style13ptBold"/>
        </w:rPr>
        <w:t>Qureshi, Brookings senior fellow, 18</w:t>
      </w:r>
    </w:p>
    <w:p w14:paraId="2694F5C0" w14:textId="02B94862" w:rsidR="00784F44" w:rsidRPr="009B0EAC" w:rsidRDefault="00784F44" w:rsidP="00784F44">
      <w:r w:rsidRPr="009B0EAC">
        <w:t>[Zia, 7/11/18, “</w:t>
      </w:r>
      <w:r w:rsidRPr="009B0EAC">
        <w:t>Intellectual property, not intellectual monopoly</w:t>
      </w:r>
      <w:r w:rsidRPr="009B0EAC">
        <w:t xml:space="preserve">”, </w:t>
      </w:r>
      <w:hyperlink r:id="rId9" w:history="1">
        <w:r w:rsidRPr="009B0EAC">
          <w:rPr>
            <w:rStyle w:val="Hyperlink"/>
          </w:rPr>
          <w:t>https://www.brookings.edu/articles/intellectual-property-not-intellectual-monopoly/</w:t>
        </w:r>
      </w:hyperlink>
      <w:r w:rsidR="00BA1871" w:rsidRPr="009B0EAC">
        <w:t>]</w:t>
      </w:r>
    </w:p>
    <w:p w14:paraId="73DCC702" w14:textId="3C86715F" w:rsidR="00784F44" w:rsidRPr="009B0EAC" w:rsidRDefault="00784F44" w:rsidP="00784F44">
      <w:pPr>
        <w:rPr>
          <w:rStyle w:val="Emphasis"/>
        </w:rPr>
      </w:pPr>
      <w:r w:rsidRPr="009B0EAC">
        <w:rPr>
          <w:sz w:val="16"/>
        </w:rPr>
        <w:t xml:space="preserve">Yet </w:t>
      </w:r>
      <w:r w:rsidRPr="009B0EAC">
        <w:rPr>
          <w:rStyle w:val="StyleUnderline"/>
        </w:rPr>
        <w:t xml:space="preserve">the main features of today’s IP regime were established for a very different economy. </w:t>
      </w:r>
      <w:r w:rsidRPr="009B0EAC">
        <w:rPr>
          <w:sz w:val="16"/>
        </w:rPr>
        <w:t xml:space="preserve">Patent rules, for example, reflect the long-held assumption that strong protection provides an essential incentive for businesses to pursue innovation. </w:t>
      </w:r>
      <w:r w:rsidRPr="009B0EAC">
        <w:rPr>
          <w:rStyle w:val="StyleUnderline"/>
        </w:rPr>
        <w:t xml:space="preserve">In fact, recent studies by Petra Moser and Heidi Williams, among others, find little evidence that patents boost innovation. </w:t>
      </w:r>
      <w:r w:rsidRPr="009B0EAC">
        <w:rPr>
          <w:sz w:val="16"/>
        </w:rPr>
        <w:t xml:space="preserve">On the contrary, because </w:t>
      </w:r>
      <w:r w:rsidRPr="009B0EAC">
        <w:rPr>
          <w:rStyle w:val="Emphasis"/>
        </w:rPr>
        <w:t>they lock in incumbents’ advantages and drive up the costs of new technology, such protections are associated with less new or follow-on innovation, weaker diffusion, and increased market concentration.</w:t>
      </w:r>
      <w:r w:rsidRPr="009B0EAC">
        <w:rPr>
          <w:sz w:val="16"/>
        </w:rPr>
        <w:t xml:space="preserve"> </w:t>
      </w:r>
      <w:r w:rsidRPr="009B0EAC">
        <w:rPr>
          <w:rStyle w:val="Emphasis"/>
        </w:rPr>
        <w:t>This has contributed to growing monopoly power, slowing productivity growth, and rising inequality in many economies over the past couple of decades.</w:t>
      </w:r>
    </w:p>
    <w:p w14:paraId="400D9C8D" w14:textId="77CB8F3C" w:rsidR="00784F44" w:rsidRPr="009B0EAC" w:rsidRDefault="00784F44" w:rsidP="00784F44">
      <w:pPr>
        <w:rPr>
          <w:sz w:val="16"/>
        </w:rPr>
      </w:pPr>
      <w:r w:rsidRPr="009B0EAC">
        <w:rPr>
          <w:rStyle w:val="StyleUnderline"/>
        </w:rPr>
        <w:t xml:space="preserve">Patents also invite considerable lobbying and rent-seeking. </w:t>
      </w:r>
      <w:r w:rsidRPr="009B0EAC">
        <w:rPr>
          <w:sz w:val="16"/>
        </w:rPr>
        <w:t>A majority of patents are used not to produce commercial value, but to create defensive legal thickets that can keep potential competitors at bay. As the system expands, patent trolling and litigation soar. Lawsuits by patent trolls comprise more than three-fifths of all lawsuits for IP infringement in the U.S., and cost the economy an estimated $500 billion in 1990-2010.</w:t>
      </w:r>
    </w:p>
    <w:p w14:paraId="3D97DE9E" w14:textId="6176F84D" w:rsidR="00084A96" w:rsidRPr="009B0EAC" w:rsidRDefault="00DA488A" w:rsidP="00784F44">
      <w:pPr>
        <w:pStyle w:val="Heading4"/>
      </w:pPr>
      <w:r w:rsidRPr="009B0EAC">
        <w:t>Plan’s unpopular - v</w:t>
      </w:r>
      <w:r w:rsidR="00784F44" w:rsidRPr="009B0EAC">
        <w:t>oters oppose monopolies and reduced competition from IP protections</w:t>
      </w:r>
    </w:p>
    <w:p w14:paraId="42320BE7" w14:textId="47C55CF0" w:rsidR="00784F44" w:rsidRPr="009B0EAC" w:rsidRDefault="001D332B" w:rsidP="00784F44">
      <w:pPr>
        <w:rPr>
          <w:rStyle w:val="Style13ptBold"/>
        </w:rPr>
      </w:pPr>
      <w:r w:rsidRPr="009B0EAC">
        <w:rPr>
          <w:rStyle w:val="Style13ptBold"/>
        </w:rPr>
        <w:t>Orth, YouGov director of Survey Data Journalism, 23</w:t>
      </w:r>
    </w:p>
    <w:p w14:paraId="798B38D4" w14:textId="24079B79" w:rsidR="001D332B" w:rsidRPr="009B0EAC" w:rsidRDefault="001D332B" w:rsidP="001D332B">
      <w:r w:rsidRPr="009B0EAC">
        <w:t>[Taylor, YouGov, “</w:t>
      </w:r>
      <w:r w:rsidRPr="009B0EAC">
        <w:t>Most Americans oppose monopolies and support antitrust laws</w:t>
      </w:r>
      <w:r w:rsidRPr="009B0EAC">
        <w:t xml:space="preserve">”, </w:t>
      </w:r>
      <w:hyperlink r:id="rId10" w:history="1">
        <w:r w:rsidRPr="009B0EAC">
          <w:rPr>
            <w:rStyle w:val="Hyperlink"/>
          </w:rPr>
          <w:t>https://today.yougov.com/economy/articles/47798-most-americans-oppose-monopolies-and-support-antitrust-laws</w:t>
        </w:r>
      </w:hyperlink>
      <w:r w:rsidR="00BA1871" w:rsidRPr="009B0EAC">
        <w:t>]</w:t>
      </w:r>
    </w:p>
    <w:p w14:paraId="0583494F" w14:textId="41A61DB6" w:rsidR="001D332B" w:rsidRPr="009B0EAC" w:rsidRDefault="001D332B" w:rsidP="001D332B">
      <w:pPr>
        <w:rPr>
          <w:sz w:val="16"/>
        </w:rPr>
      </w:pPr>
      <w:r w:rsidRPr="009B0EAC">
        <w:rPr>
          <w:sz w:val="16"/>
        </w:rPr>
        <w:lastRenderedPageBreak/>
        <w:t>This year, the Federal Trade Commission (FTC) has stepped up its enforcement of antitrust laws, bringing major lawsuits against companies including Amazon, Google, and Meta</w:t>
      </w:r>
      <w:r w:rsidRPr="009B0EAC">
        <w:rPr>
          <w:rStyle w:val="Emphasis"/>
        </w:rPr>
        <w:t>. Recent YouGov polling finds that most Americans support antitrust laws and believe that penalties for violating them should be increased.</w:t>
      </w:r>
      <w:r w:rsidRPr="009B0EAC">
        <w:rPr>
          <w:sz w:val="16"/>
        </w:rPr>
        <w:t xml:space="preserve"> </w:t>
      </w:r>
      <w:r w:rsidRPr="009B0EAC">
        <w:rPr>
          <w:rStyle w:val="Emphasis"/>
        </w:rPr>
        <w:t>The vast majority hold negative views of monopolies, and while most believe there is at least some competition within U.S. industries, more than one-third believe it is not enough.</w:t>
      </w:r>
      <w:r w:rsidRPr="009B0EAC">
        <w:rPr>
          <w:sz w:val="16"/>
        </w:rPr>
        <w:t xml:space="preserve"> </w:t>
      </w:r>
      <w:r w:rsidRPr="009B0EAC">
        <w:rPr>
          <w:rStyle w:val="StyleUnderline"/>
        </w:rPr>
        <w:t>Americans are far more likely to believe stricter antitrust enforcement would help the U.S. economy rather than hurt it — and the same holds for views on the effects of stricter enforcement on consumers, workers, and small businesses.</w:t>
      </w:r>
      <w:r w:rsidRPr="009B0EAC">
        <w:rPr>
          <w:sz w:val="16"/>
        </w:rPr>
        <w:t xml:space="preserve"> Large companies, on the other hand, are more likely to be thought to be hurt by such laws rather than helped.</w:t>
      </w:r>
    </w:p>
    <w:p w14:paraId="4C98E3DE" w14:textId="1CCEAB6E" w:rsidR="001D332B" w:rsidRPr="009B0EAC" w:rsidRDefault="001D332B" w:rsidP="001D332B">
      <w:pPr>
        <w:rPr>
          <w:rStyle w:val="StyleUnderline"/>
        </w:rPr>
      </w:pPr>
      <w:r w:rsidRPr="009B0EAC">
        <w:rPr>
          <w:sz w:val="16"/>
        </w:rPr>
        <w:t xml:space="preserve">When asked broadly, most </w:t>
      </w:r>
      <w:r w:rsidRPr="009B0EAC">
        <w:rPr>
          <w:rStyle w:val="StyleUnderline"/>
        </w:rPr>
        <w:t>Americans (67%) say it is a bad thing for a single company to dominate a market; just 6% say it is good, 16% say neutral, and 11% aren't sure.</w:t>
      </w:r>
    </w:p>
    <w:p w14:paraId="1132F550" w14:textId="206A9FFB" w:rsidR="001D332B" w:rsidRPr="009B0EAC" w:rsidRDefault="001D332B" w:rsidP="001D332B">
      <w:pPr>
        <w:rPr>
          <w:sz w:val="16"/>
        </w:rPr>
      </w:pPr>
      <w:r w:rsidRPr="009B0EAC">
        <w:rPr>
          <w:sz w:val="16"/>
        </w:rPr>
        <w:t xml:space="preserve">Small companies are generally viewed by Americans as superior to big companies when it comes to their ethics, their treatment of employees, the quality of their products, and their impact on the environment. When it comes to consumer prices, however, Americans say by a margin of two to one big </w:t>
      </w:r>
      <w:proofErr w:type="gramStart"/>
      <w:r w:rsidRPr="009B0EAC">
        <w:rPr>
          <w:sz w:val="16"/>
        </w:rPr>
        <w:t>companies</w:t>
      </w:r>
      <w:proofErr w:type="gramEnd"/>
      <w:r w:rsidRPr="009B0EAC">
        <w:rPr>
          <w:sz w:val="16"/>
        </w:rPr>
        <w:t xml:space="preserve"> charge less than small companies.</w:t>
      </w:r>
    </w:p>
    <w:p w14:paraId="40895D37" w14:textId="77777777" w:rsidR="00734903" w:rsidRPr="009B0EAC" w:rsidRDefault="00734903" w:rsidP="00734903">
      <w:pPr>
        <w:pStyle w:val="Heading4"/>
      </w:pPr>
      <w:r w:rsidRPr="009B0EAC">
        <w:t>Trumpian foreign policy causes global nuke war</w:t>
      </w:r>
    </w:p>
    <w:p w14:paraId="70C9DBB9" w14:textId="77777777" w:rsidR="00734903" w:rsidRPr="009B0EAC" w:rsidRDefault="00734903" w:rsidP="00734903">
      <w:proofErr w:type="spellStart"/>
      <w:r w:rsidRPr="009B0EAC">
        <w:rPr>
          <w:rStyle w:val="Style13ptBold"/>
        </w:rPr>
        <w:t>Beres</w:t>
      </w:r>
      <w:proofErr w:type="spellEnd"/>
      <w:r w:rsidRPr="009B0EAC">
        <w:rPr>
          <w:rStyle w:val="Style13ptBold"/>
        </w:rPr>
        <w:t xml:space="preserve"> 23</w:t>
      </w:r>
      <w:r w:rsidRPr="009B0EAC">
        <w:t xml:space="preserve"> – Emeritus Professor of International Law at Purdue.</w:t>
      </w:r>
    </w:p>
    <w:p w14:paraId="0AFF32C2" w14:textId="77777777" w:rsidR="00734903" w:rsidRPr="009B0EAC" w:rsidRDefault="00734903" w:rsidP="00734903">
      <w:r w:rsidRPr="009B0EAC">
        <w:t xml:space="preserve">Louis René </w:t>
      </w:r>
      <w:proofErr w:type="spellStart"/>
      <w:r w:rsidRPr="009B0EAC">
        <w:t>Beres</w:t>
      </w:r>
      <w:proofErr w:type="spellEnd"/>
      <w:r w:rsidRPr="009B0EAC">
        <w:t xml:space="preserve">, “If Trump Returns as President: An Existential Threat to the United States,” </w:t>
      </w:r>
      <w:r w:rsidRPr="009B0EAC">
        <w:rPr>
          <w:i/>
          <w:iCs/>
        </w:rPr>
        <w:t>Modern Diplomacy</w:t>
      </w:r>
      <w:r w:rsidRPr="009B0EAC">
        <w:t>, 3 March 2023, https://moderndiplomacy.eu/2023/03/03/if-trump-returns-as-president-an-existential-threat-to-the-united-states/#_ftn1.</w:t>
      </w:r>
    </w:p>
    <w:p w14:paraId="7B4AFB57" w14:textId="77777777" w:rsidR="00734903" w:rsidRPr="009B0EAC" w:rsidRDefault="00734903" w:rsidP="00734903">
      <w:pPr>
        <w:rPr>
          <w:sz w:val="16"/>
          <w:szCs w:val="16"/>
        </w:rPr>
      </w:pPr>
      <w:r w:rsidRPr="009B0EAC">
        <w:rPr>
          <w:sz w:val="16"/>
          <w:szCs w:val="16"/>
        </w:rPr>
        <w:t xml:space="preserve">There are many reasons to fear Donald J. </w:t>
      </w:r>
      <w:r w:rsidRPr="009B0EAC">
        <w:rPr>
          <w:rStyle w:val="StyleUnderline"/>
        </w:rPr>
        <w:t>Trump’s</w:t>
      </w:r>
      <w:r w:rsidRPr="009B0EAC">
        <w:rPr>
          <w:sz w:val="16"/>
          <w:szCs w:val="16"/>
        </w:rPr>
        <w:t xml:space="preserve"> return to the White House, but one remains especially worrisome. It stems from </w:t>
      </w:r>
      <w:r w:rsidRPr="009B0EAC">
        <w:rPr>
          <w:rStyle w:val="StyleUnderline"/>
        </w:rPr>
        <w:t xml:space="preserve">the former president’s </w:t>
      </w:r>
      <w:r w:rsidRPr="009B0EAC">
        <w:rPr>
          <w:rStyle w:val="Emphasis"/>
        </w:rPr>
        <w:t>conspicuous ignorance</w:t>
      </w:r>
      <w:r w:rsidRPr="009B0EAC">
        <w:rPr>
          <w:rStyle w:val="StyleUnderline"/>
        </w:rPr>
        <w:t xml:space="preserve"> of international law and US </w:t>
      </w:r>
      <w:r w:rsidRPr="009B0EAC">
        <w:rPr>
          <w:rStyle w:val="Emphasis"/>
        </w:rPr>
        <w:t>foreign policy</w:t>
      </w:r>
      <w:r w:rsidRPr="009B0EAC">
        <w:rPr>
          <w:sz w:val="16"/>
          <w:szCs w:val="16"/>
        </w:rPr>
        <w:t xml:space="preserve">. Among assorted particulars of this debility, a previously failed Trump posture – “America </w:t>
      </w:r>
      <w:proofErr w:type="gramStart"/>
      <w:r w:rsidRPr="009B0EAC">
        <w:rPr>
          <w:sz w:val="16"/>
          <w:szCs w:val="16"/>
        </w:rPr>
        <w:t>First”  –</w:t>
      </w:r>
      <w:proofErr w:type="gramEnd"/>
      <w:r w:rsidRPr="009B0EAC">
        <w:rPr>
          <w:sz w:val="16"/>
          <w:szCs w:val="16"/>
        </w:rPr>
        <w:t xml:space="preserve"> </w:t>
      </w:r>
      <w:r w:rsidRPr="009B0EAC">
        <w:rPr>
          <w:rStyle w:val="StyleUnderline"/>
        </w:rPr>
        <w:t>would</w:t>
      </w:r>
      <w:r w:rsidRPr="009B0EAC">
        <w:rPr>
          <w:sz w:val="16"/>
          <w:szCs w:val="16"/>
        </w:rPr>
        <w:t xml:space="preserve"> likely </w:t>
      </w:r>
      <w:r w:rsidRPr="009B0EAC">
        <w:rPr>
          <w:rStyle w:val="StyleUnderline"/>
        </w:rPr>
        <w:t xml:space="preserve">prove </w:t>
      </w:r>
      <w:r w:rsidRPr="009B0EAC">
        <w:rPr>
          <w:rStyle w:val="Emphasis"/>
        </w:rPr>
        <w:t>more injurious</w:t>
      </w:r>
      <w:r w:rsidRPr="009B0EAC">
        <w:rPr>
          <w:rStyle w:val="StyleUnderline"/>
        </w:rPr>
        <w:t xml:space="preserve"> the </w:t>
      </w:r>
      <w:r w:rsidRPr="009B0EAC">
        <w:rPr>
          <w:rStyle w:val="Emphasis"/>
        </w:rPr>
        <w:t>second-time around</w:t>
      </w:r>
      <w:r w:rsidRPr="009B0EAC">
        <w:rPr>
          <w:sz w:val="16"/>
          <w:szCs w:val="16"/>
        </w:rPr>
        <w:t>.[1]</w:t>
      </w:r>
    </w:p>
    <w:p w14:paraId="069921A9" w14:textId="77777777" w:rsidR="00734903" w:rsidRPr="009B0EAC" w:rsidRDefault="00734903" w:rsidP="00734903">
      <w:pPr>
        <w:rPr>
          <w:sz w:val="16"/>
          <w:szCs w:val="16"/>
        </w:rPr>
      </w:pPr>
      <w:r w:rsidRPr="009B0EAC">
        <w:rPr>
          <w:sz w:val="16"/>
          <w:szCs w:val="16"/>
        </w:rPr>
        <w:t xml:space="preserve">Prima facie, </w:t>
      </w:r>
      <w:r w:rsidRPr="009B0EAC">
        <w:rPr>
          <w:rStyle w:val="StyleUnderline"/>
        </w:rPr>
        <w:t xml:space="preserve">its </w:t>
      </w:r>
      <w:r w:rsidRPr="009B0EAC">
        <w:rPr>
          <w:rStyle w:val="Emphasis"/>
        </w:rPr>
        <w:t>restoration</w:t>
      </w:r>
      <w:r w:rsidRPr="009B0EAC">
        <w:rPr>
          <w:sz w:val="16"/>
          <w:szCs w:val="16"/>
        </w:rPr>
        <w:t xml:space="preserve">, thoughtless in the most literal sense, </w:t>
      </w:r>
      <w:r w:rsidRPr="009B0EAC">
        <w:rPr>
          <w:rStyle w:val="StyleUnderline"/>
        </w:rPr>
        <w:t xml:space="preserve">would </w:t>
      </w:r>
      <w:r w:rsidRPr="009B0EAC">
        <w:rPr>
          <w:rStyle w:val="Emphasis"/>
        </w:rPr>
        <w:t>dignify</w:t>
      </w:r>
      <w:r w:rsidRPr="009B0EAC">
        <w:rPr>
          <w:rStyle w:val="StyleUnderline"/>
        </w:rPr>
        <w:t xml:space="preserve"> a </w:t>
      </w:r>
      <w:r w:rsidRPr="009B0EAC">
        <w:rPr>
          <w:rStyle w:val="Emphasis"/>
        </w:rPr>
        <w:t>numbingly vacant</w:t>
      </w:r>
      <w:r w:rsidRPr="009B0EAC">
        <w:rPr>
          <w:rStyle w:val="StyleUnderline"/>
        </w:rPr>
        <w:t xml:space="preserve"> US president’s indifference to science, logic, history and law.</w:t>
      </w:r>
      <w:r w:rsidRPr="009B0EAC">
        <w:rPr>
          <w:sz w:val="16"/>
          <w:szCs w:val="16"/>
        </w:rPr>
        <w:t>[2]</w:t>
      </w:r>
    </w:p>
    <w:p w14:paraId="3BACF6FC" w14:textId="77777777" w:rsidR="00734903" w:rsidRPr="009B0EAC" w:rsidRDefault="00734903" w:rsidP="00734903">
      <w:pPr>
        <w:rPr>
          <w:sz w:val="16"/>
          <w:szCs w:val="16"/>
        </w:rPr>
      </w:pPr>
      <w:r w:rsidRPr="009B0EAC">
        <w:rPr>
          <w:sz w:val="16"/>
          <w:szCs w:val="16"/>
        </w:rPr>
        <w:t>Could it get any worse?</w:t>
      </w:r>
    </w:p>
    <w:p w14:paraId="758BE9ED" w14:textId="77777777" w:rsidR="00734903" w:rsidRPr="009B0EAC" w:rsidRDefault="00734903" w:rsidP="00734903">
      <w:pPr>
        <w:rPr>
          <w:sz w:val="16"/>
          <w:szCs w:val="16"/>
        </w:rPr>
      </w:pPr>
      <w:r w:rsidRPr="009B0EAC">
        <w:rPr>
          <w:sz w:val="16"/>
          <w:szCs w:val="16"/>
        </w:rPr>
        <w:t>Could anything be more absurd?</w:t>
      </w:r>
    </w:p>
    <w:p w14:paraId="139A14C6" w14:textId="77777777" w:rsidR="00734903" w:rsidRPr="009B0EAC" w:rsidRDefault="00734903" w:rsidP="00734903">
      <w:pPr>
        <w:rPr>
          <w:sz w:val="16"/>
          <w:szCs w:val="16"/>
        </w:rPr>
      </w:pPr>
      <w:r w:rsidRPr="009B0EAC">
        <w:rPr>
          <w:sz w:val="16"/>
          <w:szCs w:val="16"/>
        </w:rPr>
        <w:t xml:space="preserve">Here is a basic answer: </w:t>
      </w:r>
      <w:r w:rsidRPr="009B0EAC">
        <w:rPr>
          <w:rStyle w:val="StyleUnderline"/>
        </w:rPr>
        <w:t xml:space="preserve">Following </w:t>
      </w:r>
      <w:r w:rsidRPr="009B0EAC">
        <w:rPr>
          <w:rStyle w:val="Emphasis"/>
        </w:rPr>
        <w:t>escalating aggressions</w:t>
      </w:r>
      <w:r w:rsidRPr="009B0EAC">
        <w:rPr>
          <w:rStyle w:val="StyleUnderline"/>
        </w:rPr>
        <w:t xml:space="preserve"> by </w:t>
      </w:r>
      <w:r w:rsidRPr="009B0EAC">
        <w:rPr>
          <w:rStyle w:val="Emphasis"/>
        </w:rPr>
        <w:t>Russia</w:t>
      </w:r>
      <w:r w:rsidRPr="009B0EAC">
        <w:rPr>
          <w:rStyle w:val="StyleUnderline"/>
        </w:rPr>
        <w:t xml:space="preserve"> in Ukraine and potentially destabilizing aggressions by </w:t>
      </w:r>
      <w:r w:rsidRPr="009B0EAC">
        <w:rPr>
          <w:rStyle w:val="Emphasis"/>
        </w:rPr>
        <w:t>China</w:t>
      </w:r>
      <w:r w:rsidRPr="009B0EAC">
        <w:rPr>
          <w:rStyle w:val="StyleUnderline"/>
        </w:rPr>
        <w:t xml:space="preserve"> and </w:t>
      </w:r>
      <w:r w:rsidRPr="009B0EAC">
        <w:rPr>
          <w:rStyle w:val="Emphasis"/>
        </w:rPr>
        <w:t>North Korea</w:t>
      </w:r>
      <w:r w:rsidRPr="009B0EAC">
        <w:rPr>
          <w:sz w:val="16"/>
          <w:szCs w:val="16"/>
        </w:rPr>
        <w:t xml:space="preserve"> in Asia,[3] </w:t>
      </w:r>
      <w:r w:rsidRPr="009B0EAC">
        <w:rPr>
          <w:rStyle w:val="StyleUnderline"/>
        </w:rPr>
        <w:t xml:space="preserve">America needs a leader who can </w:t>
      </w:r>
      <w:r w:rsidRPr="009B0EAC">
        <w:rPr>
          <w:rStyle w:val="Emphasis"/>
        </w:rPr>
        <w:t>read</w:t>
      </w:r>
      <w:r w:rsidRPr="009B0EAC">
        <w:rPr>
          <w:rStyle w:val="StyleUnderline"/>
        </w:rPr>
        <w:t xml:space="preserve"> and </w:t>
      </w:r>
      <w:r w:rsidRPr="009B0EAC">
        <w:rPr>
          <w:rStyle w:val="Emphasis"/>
        </w:rPr>
        <w:t>think meaningfully</w:t>
      </w:r>
      <w:r w:rsidRPr="009B0EAC">
        <w:rPr>
          <w:rStyle w:val="StyleUnderline"/>
        </w:rPr>
        <w:t xml:space="preserve">. The American White House is not a </w:t>
      </w:r>
      <w:r w:rsidRPr="009B0EAC">
        <w:rPr>
          <w:rStyle w:val="Emphasis"/>
        </w:rPr>
        <w:t>proper place</w:t>
      </w:r>
      <w:r w:rsidRPr="009B0EAC">
        <w:rPr>
          <w:rStyle w:val="StyleUnderline"/>
        </w:rPr>
        <w:t xml:space="preserve"> for foreign policy </w:t>
      </w:r>
      <w:r w:rsidRPr="009B0EAC">
        <w:rPr>
          <w:rStyle w:val="Emphasis"/>
        </w:rPr>
        <w:t>pretenders</w:t>
      </w:r>
      <w:r w:rsidRPr="009B0EAC">
        <w:rPr>
          <w:sz w:val="16"/>
          <w:szCs w:val="16"/>
        </w:rPr>
        <w:t>, especially a former president who already displayed a pernicious fusion of historical indifference and intellectual incompetence.</w:t>
      </w:r>
    </w:p>
    <w:p w14:paraId="191BA428" w14:textId="77777777" w:rsidR="00734903" w:rsidRPr="009B0EAC" w:rsidRDefault="00734903" w:rsidP="00734903">
      <w:pPr>
        <w:rPr>
          <w:sz w:val="8"/>
          <w:szCs w:val="8"/>
        </w:rPr>
      </w:pPr>
      <w:r w:rsidRPr="009B0EAC">
        <w:rPr>
          <w:sz w:val="8"/>
          <w:szCs w:val="8"/>
        </w:rPr>
        <w:t xml:space="preserve"> There are also relevant specifics. Any future presidential retrogressions to “America First” would stem from misapplied US cultural underpinnings. These backward steps, absurd steps, would reflect variously intersecting declensions of “mass-man</w:t>
      </w:r>
      <w:proofErr w:type="gramStart"/>
      <w:r w:rsidRPr="009B0EAC">
        <w:rPr>
          <w:sz w:val="8"/>
          <w:szCs w:val="8"/>
        </w:rPr>
        <w:t>.”[</w:t>
      </w:r>
      <w:proofErr w:type="gramEnd"/>
      <w:r w:rsidRPr="009B0EAC">
        <w:rPr>
          <w:sz w:val="8"/>
          <w:szCs w:val="8"/>
        </w:rPr>
        <w:t>4]  Though Donald Trump remains a celebrated leader  of  the American “mass,” not just a member, he has never actually risen above the capacities of his chorus.  Rather, amid the constant rancor and noisy defilement, he has remained one of mass man’s most fervid exponents.</w:t>
      </w:r>
    </w:p>
    <w:p w14:paraId="54755D29" w14:textId="77777777" w:rsidR="00734903" w:rsidRPr="009B0EAC" w:rsidRDefault="00734903" w:rsidP="00734903">
      <w:pPr>
        <w:rPr>
          <w:sz w:val="8"/>
          <w:szCs w:val="8"/>
        </w:rPr>
      </w:pPr>
      <w:r w:rsidRPr="009B0EAC">
        <w:rPr>
          <w:sz w:val="8"/>
          <w:szCs w:val="8"/>
        </w:rPr>
        <w:t xml:space="preserve">From time immemorial, international relations have been rooted in </w:t>
      </w:r>
      <w:proofErr w:type="gramStart"/>
      <w:r w:rsidRPr="009B0EAC">
        <w:rPr>
          <w:sz w:val="8"/>
          <w:szCs w:val="8"/>
        </w:rPr>
        <w:t>Realpolitik[</w:t>
      </w:r>
      <w:proofErr w:type="gramEnd"/>
      <w:r w:rsidRPr="009B0EAC">
        <w:rPr>
          <w:sz w:val="8"/>
          <w:szCs w:val="8"/>
        </w:rPr>
        <w:t xml:space="preserve">5] or power politics.[6] Though such traditional patterns of thinking are normally accepted as “realistic,” they actually undermine world law and global order. It follows that any sitting US president should finally acknowledge the lethal limitations of our planet’s global threat system,[7] and recognize, as inevitable corollary, that US power ought never be founded upon delusions of national primacy. </w:t>
      </w:r>
    </w:p>
    <w:p w14:paraId="3583C470" w14:textId="77777777" w:rsidR="00734903" w:rsidRPr="009B0EAC" w:rsidRDefault="00734903" w:rsidP="00734903">
      <w:pPr>
        <w:rPr>
          <w:sz w:val="8"/>
          <w:szCs w:val="8"/>
        </w:rPr>
      </w:pPr>
      <w:r w:rsidRPr="009B0EAC">
        <w:rPr>
          <w:sz w:val="8"/>
          <w:szCs w:val="8"/>
        </w:rPr>
        <w:t>“America First” has a pleasing resonance with the Many, with those who like to chant in crowds. But this narrow political resonance does not extend to the Few, to those who would prefer to think as conscious individuals.[8] About the “Few,” German-Swiss philosopher Thomas Mann attributes the downfall of civilizations to gradual absorptions of the educated classes by the Mass, to the “simplification of all functions of political, social, economic and spiritual life</w:t>
      </w:r>
      <w:proofErr w:type="gramStart"/>
      <w:r w:rsidRPr="009B0EAC">
        <w:rPr>
          <w:sz w:val="8"/>
          <w:szCs w:val="8"/>
        </w:rPr>
        <w:t>.”[</w:t>
      </w:r>
      <w:proofErr w:type="gramEnd"/>
      <w:r w:rsidRPr="009B0EAC">
        <w:rPr>
          <w:sz w:val="8"/>
          <w:szCs w:val="8"/>
        </w:rPr>
        <w:t>9] If nothing else, America’s Trump era was a humiliating period of deliberate and falsifying simplifications. Is it anything less than preposterous to actually seek its return?</w:t>
      </w:r>
    </w:p>
    <w:p w14:paraId="1B13CEA9" w14:textId="77777777" w:rsidR="00734903" w:rsidRPr="009B0EAC" w:rsidRDefault="00734903" w:rsidP="00734903">
      <w:pPr>
        <w:rPr>
          <w:sz w:val="8"/>
          <w:szCs w:val="8"/>
        </w:rPr>
      </w:pPr>
      <w:r w:rsidRPr="009B0EAC">
        <w:rPr>
          <w:sz w:val="8"/>
          <w:szCs w:val="8"/>
        </w:rPr>
        <w:t xml:space="preserve"> Americans require intellect-based answers, not an endless barrage of silly clichés and partisan rancor. In turn, such answers will call for dialectical (mind challenging) thinking.[10] Analytically, in these calculations, the United States should always be considered as one significant part of the larger world system, the world system configuration created by the Peace of Westphalia in 1648.[11]</w:t>
      </w:r>
    </w:p>
    <w:p w14:paraId="61EBF84B" w14:textId="77777777" w:rsidR="00734903" w:rsidRPr="009B0EAC" w:rsidRDefault="00734903" w:rsidP="00734903">
      <w:pPr>
        <w:rPr>
          <w:sz w:val="8"/>
          <w:szCs w:val="8"/>
        </w:rPr>
      </w:pPr>
      <w:r w:rsidRPr="009B0EAC">
        <w:rPr>
          <w:sz w:val="8"/>
          <w:szCs w:val="8"/>
        </w:rPr>
        <w:t xml:space="preserve">Though more or less ignored by global leaders, the “Westphalian” system of international </w:t>
      </w:r>
      <w:proofErr w:type="gramStart"/>
      <w:r w:rsidRPr="009B0EAC">
        <w:rPr>
          <w:sz w:val="8"/>
          <w:szCs w:val="8"/>
        </w:rPr>
        <w:t>law[</w:t>
      </w:r>
      <w:proofErr w:type="gramEnd"/>
      <w:r w:rsidRPr="009B0EAC">
        <w:rPr>
          <w:sz w:val="8"/>
          <w:szCs w:val="8"/>
        </w:rPr>
        <w:t>12] (a system of institutionalized global anarchy) is destined to fail. Moreover, together with the accelerating spread of nuclear weapons technologies and infrastructures, any such failure would prove remorseless, unprecedented (sui generis would say the logicians) and irremediable.[13] At another level, it would signal the potentially insufferable triumph of anti-reason.[14]</w:t>
      </w:r>
    </w:p>
    <w:p w14:paraId="34A1395A" w14:textId="77777777" w:rsidR="00734903" w:rsidRPr="009B0EAC" w:rsidRDefault="00734903" w:rsidP="00734903">
      <w:pPr>
        <w:rPr>
          <w:sz w:val="8"/>
          <w:szCs w:val="8"/>
        </w:rPr>
      </w:pPr>
      <w:r w:rsidRPr="009B0EAC">
        <w:rPr>
          <w:sz w:val="8"/>
          <w:szCs w:val="8"/>
        </w:rPr>
        <w:t>There are also relevant nuances. Grievous world system failure could take place in hard to fathom increments, or with great suddenness, as an unanticipated nuclear “bolt from the blue.” On such bewilderingly unpredictable matters, any US policy resurrection of Donald Trump’s “America First” would prove starkly injurious.</w:t>
      </w:r>
    </w:p>
    <w:p w14:paraId="2821FEF3" w14:textId="77777777" w:rsidR="00734903" w:rsidRPr="009B0EAC" w:rsidRDefault="00734903" w:rsidP="00734903">
      <w:pPr>
        <w:rPr>
          <w:sz w:val="8"/>
          <w:szCs w:val="8"/>
        </w:rPr>
      </w:pPr>
      <w:r w:rsidRPr="009B0EAC">
        <w:rPr>
          <w:sz w:val="8"/>
          <w:szCs w:val="8"/>
        </w:rPr>
        <w:t>Conceptually, it’s not complicated. In these indispensable calculations, history deserves a much more manifest pride of place. False bravado and belligerent nationalism have never succeeded in any decipherable ways or for longer than brief intervals. Indeed, from an historical standpoint, no observation could be more obvious.</w:t>
      </w:r>
    </w:p>
    <w:p w14:paraId="3B3E6E2B" w14:textId="77777777" w:rsidR="00734903" w:rsidRPr="009B0EAC" w:rsidRDefault="00734903" w:rsidP="00734903">
      <w:pPr>
        <w:rPr>
          <w:rStyle w:val="StyleUnderline"/>
        </w:rPr>
      </w:pPr>
      <w:r w:rsidRPr="009B0EAC">
        <w:rPr>
          <w:sz w:val="16"/>
          <w:szCs w:val="16"/>
        </w:rPr>
        <w:lastRenderedPageBreak/>
        <w:t xml:space="preserve">Plausibly, </w:t>
      </w:r>
      <w:r w:rsidRPr="009B0EAC">
        <w:rPr>
          <w:rStyle w:val="StyleUnderline"/>
        </w:rPr>
        <w:t xml:space="preserve">in a </w:t>
      </w:r>
      <w:r w:rsidRPr="009B0EAC">
        <w:rPr>
          <w:rStyle w:val="Emphasis"/>
        </w:rPr>
        <w:t>Trump-resurrected future</w:t>
      </w:r>
      <w:r w:rsidRPr="009B0EAC">
        <w:rPr>
          <w:rStyle w:val="StyleUnderline"/>
        </w:rPr>
        <w:t xml:space="preserve">, unsteady expressions of national security policy would be </w:t>
      </w:r>
      <w:r w:rsidRPr="009B0EAC">
        <w:rPr>
          <w:rStyle w:val="Emphasis"/>
        </w:rPr>
        <w:t>exacerbated</w:t>
      </w:r>
      <w:r w:rsidRPr="009B0EAC">
        <w:rPr>
          <w:rStyle w:val="StyleUnderline"/>
        </w:rPr>
        <w:t xml:space="preserve"> by </w:t>
      </w:r>
      <w:r w:rsidRPr="009B0EAC">
        <w:rPr>
          <w:rStyle w:val="Emphasis"/>
        </w:rPr>
        <w:t>multiple system failures</w:t>
      </w:r>
      <w:r w:rsidRPr="009B0EAC">
        <w:rPr>
          <w:sz w:val="16"/>
          <w:szCs w:val="16"/>
        </w:rPr>
        <w:t xml:space="preserve">. At times, </w:t>
      </w:r>
      <w:r w:rsidRPr="009B0EAC">
        <w:rPr>
          <w:rStyle w:val="StyleUnderline"/>
        </w:rPr>
        <w:t xml:space="preserve">these failures could be </w:t>
      </w:r>
      <w:r w:rsidRPr="009B0EAC">
        <w:rPr>
          <w:rStyle w:val="Emphasis"/>
        </w:rPr>
        <w:t>mutually reinforcing</w:t>
      </w:r>
      <w:r w:rsidRPr="009B0EAC">
        <w:rPr>
          <w:rStyle w:val="StyleUnderline"/>
        </w:rPr>
        <w:t xml:space="preserve"> or “</w:t>
      </w:r>
      <w:r w:rsidRPr="009B0EAC">
        <w:rPr>
          <w:rStyle w:val="Emphasis"/>
        </w:rPr>
        <w:t>synergistic</w:t>
      </w:r>
      <w:proofErr w:type="gramStart"/>
      <w:r w:rsidRPr="009B0EAC">
        <w:rPr>
          <w:sz w:val="16"/>
          <w:szCs w:val="16"/>
        </w:rPr>
        <w:t>.”[</w:t>
      </w:r>
      <w:proofErr w:type="gramEnd"/>
      <w:r w:rsidRPr="009B0EAC">
        <w:rPr>
          <w:sz w:val="16"/>
          <w:szCs w:val="16"/>
        </w:rPr>
        <w:t xml:space="preserve">15] At other times, </w:t>
      </w:r>
      <w:r w:rsidRPr="009B0EAC">
        <w:rPr>
          <w:rStyle w:val="StyleUnderline"/>
        </w:rPr>
        <w:t>they could involve “</w:t>
      </w:r>
      <w:r w:rsidRPr="009B0EAC">
        <w:rPr>
          <w:rStyle w:val="Emphasis"/>
        </w:rPr>
        <w:t>force-multiplying</w:t>
      </w:r>
      <w:r w:rsidRPr="009B0EAC">
        <w:rPr>
          <w:rStyle w:val="StyleUnderline"/>
        </w:rPr>
        <w:t xml:space="preserve">” </w:t>
      </w:r>
      <w:r w:rsidRPr="009B0EAC">
        <w:rPr>
          <w:rStyle w:val="Emphasis"/>
        </w:rPr>
        <w:t>w</w:t>
      </w:r>
      <w:r w:rsidRPr="009B0EAC">
        <w:rPr>
          <w:rStyle w:val="StyleUnderline"/>
        </w:rPr>
        <w:t xml:space="preserve">eapons of </w:t>
      </w:r>
      <w:r w:rsidRPr="009B0EAC">
        <w:rPr>
          <w:rStyle w:val="Emphasis"/>
        </w:rPr>
        <w:t>m</w:t>
      </w:r>
      <w:r w:rsidRPr="009B0EAC">
        <w:rPr>
          <w:rStyle w:val="StyleUnderline"/>
        </w:rPr>
        <w:t xml:space="preserve">ass </w:t>
      </w:r>
      <w:r w:rsidRPr="009B0EAC">
        <w:rPr>
          <w:rStyle w:val="Emphasis"/>
        </w:rPr>
        <w:t>d</w:t>
      </w:r>
      <w:r w:rsidRPr="009B0EAC">
        <w:rPr>
          <w:rStyle w:val="StyleUnderline"/>
        </w:rPr>
        <w:t>estruction</w:t>
      </w:r>
      <w:r w:rsidRPr="009B0EAC">
        <w:rPr>
          <w:sz w:val="16"/>
          <w:szCs w:val="16"/>
        </w:rPr>
        <w:t xml:space="preserve">. In any case, </w:t>
      </w:r>
      <w:r w:rsidRPr="009B0EAC">
        <w:rPr>
          <w:rStyle w:val="StyleUnderline"/>
        </w:rPr>
        <w:t xml:space="preserve">they could be brought about by the </w:t>
      </w:r>
      <w:r w:rsidRPr="009B0EAC">
        <w:rPr>
          <w:rStyle w:val="Emphasis"/>
        </w:rPr>
        <w:t>defiling restoration</w:t>
      </w:r>
      <w:r w:rsidRPr="009B0EAC">
        <w:rPr>
          <w:rStyle w:val="StyleUnderline"/>
        </w:rPr>
        <w:t xml:space="preserve"> of an </w:t>
      </w:r>
      <w:r w:rsidRPr="009B0EAC">
        <w:rPr>
          <w:rStyle w:val="Emphasis"/>
        </w:rPr>
        <w:t>absurd presidency</w:t>
      </w:r>
      <w:r w:rsidRPr="009B0EAC">
        <w:rPr>
          <w:rStyle w:val="StyleUnderline"/>
        </w:rPr>
        <w:t>.</w:t>
      </w:r>
    </w:p>
    <w:p w14:paraId="651542CF" w14:textId="77777777" w:rsidR="00734903" w:rsidRPr="009B0EAC" w:rsidRDefault="00734903" w:rsidP="00734903">
      <w:pPr>
        <w:rPr>
          <w:rStyle w:val="StyleUnderline"/>
        </w:rPr>
      </w:pPr>
      <w:r w:rsidRPr="009B0EAC">
        <w:rPr>
          <w:sz w:val="16"/>
          <w:szCs w:val="16"/>
        </w:rPr>
        <w:t xml:space="preserve">Rejecting the banalities of “America First” and its derivative foreign policy deformations, a capable US president should think along clarifying lines of subject-matter interrelatedness. </w:t>
      </w:r>
      <w:r w:rsidRPr="009B0EAC">
        <w:rPr>
          <w:rStyle w:val="StyleUnderline"/>
        </w:rPr>
        <w:t xml:space="preserve">It is </w:t>
      </w:r>
      <w:r w:rsidRPr="009B0EAC">
        <w:rPr>
          <w:rStyle w:val="Emphasis"/>
        </w:rPr>
        <w:t>preposterous</w:t>
      </w:r>
      <w:r w:rsidRPr="009B0EAC">
        <w:rPr>
          <w:rStyle w:val="StyleUnderline"/>
        </w:rPr>
        <w:t xml:space="preserve"> to </w:t>
      </w:r>
      <w:r w:rsidRPr="009B0EAC">
        <w:rPr>
          <w:rStyle w:val="Emphasis"/>
        </w:rPr>
        <w:t>deny</w:t>
      </w:r>
      <w:r w:rsidRPr="009B0EAC">
        <w:rPr>
          <w:rStyle w:val="StyleUnderline"/>
        </w:rPr>
        <w:t xml:space="preserve"> that “</w:t>
      </w:r>
      <w:r w:rsidRPr="009B0EAC">
        <w:rPr>
          <w:rStyle w:val="Emphasis"/>
        </w:rPr>
        <w:t>America First</w:t>
      </w:r>
      <w:r w:rsidRPr="009B0EAC">
        <w:rPr>
          <w:rStyle w:val="StyleUnderline"/>
        </w:rPr>
        <w:t xml:space="preserve">” would </w:t>
      </w:r>
      <w:r w:rsidRPr="009B0EAC">
        <w:rPr>
          <w:rStyle w:val="Emphasis"/>
        </w:rPr>
        <w:t>fail</w:t>
      </w:r>
      <w:r w:rsidRPr="009B0EAC">
        <w:rPr>
          <w:rStyle w:val="StyleUnderline"/>
        </w:rPr>
        <w:t xml:space="preserve"> US </w:t>
      </w:r>
      <w:r w:rsidRPr="009B0EAC">
        <w:rPr>
          <w:rStyle w:val="Emphasis"/>
        </w:rPr>
        <w:t>national security obligations</w:t>
      </w:r>
      <w:r w:rsidRPr="009B0EAC">
        <w:rPr>
          <w:sz w:val="16"/>
          <w:szCs w:val="16"/>
        </w:rPr>
        <w:t xml:space="preserve">. Moreover, </w:t>
      </w:r>
      <w:r w:rsidRPr="009B0EAC">
        <w:rPr>
          <w:rStyle w:val="Emphasis"/>
        </w:rPr>
        <w:t>any such failure</w:t>
      </w:r>
      <w:r w:rsidRPr="009B0EAC">
        <w:rPr>
          <w:rStyle w:val="StyleUnderline"/>
        </w:rPr>
        <w:t xml:space="preserve">, even one that did not produce catastrophic war or terror, would be </w:t>
      </w:r>
      <w:r w:rsidRPr="009B0EAC">
        <w:rPr>
          <w:rStyle w:val="Emphasis"/>
        </w:rPr>
        <w:t>degrading</w:t>
      </w:r>
      <w:r w:rsidRPr="009B0EAC">
        <w:rPr>
          <w:rStyle w:val="StyleUnderline"/>
        </w:rPr>
        <w:t xml:space="preserve"> to United States.</w:t>
      </w:r>
    </w:p>
    <w:p w14:paraId="7BB0DB35" w14:textId="77777777" w:rsidR="00734903" w:rsidRPr="009B0EAC" w:rsidRDefault="00734903" w:rsidP="00734903">
      <w:pPr>
        <w:rPr>
          <w:sz w:val="8"/>
          <w:szCs w:val="8"/>
        </w:rPr>
      </w:pPr>
      <w:r w:rsidRPr="009B0EAC">
        <w:rPr>
          <w:sz w:val="8"/>
          <w:szCs w:val="8"/>
        </w:rPr>
        <w:t>“The visionary,” teases Italian film director Federico Fellini, “is the only realist.” But there can be nothing “visionary” about “America First.” Whether in its previous Trump-defined iteration or in a future modified version, this stitched together amalgam of a former president’s clichés would be absurd. Should such a lack of vision find its way back into the American White House in 2024, its multiple and recycled harms could fatally undermine whatever might still remain of American Reason.[16]</w:t>
      </w:r>
    </w:p>
    <w:p w14:paraId="4AD6828E" w14:textId="77777777" w:rsidR="00734903" w:rsidRPr="009B0EAC" w:rsidRDefault="00734903" w:rsidP="00734903">
      <w:pPr>
        <w:rPr>
          <w:rStyle w:val="Emphasis"/>
        </w:rPr>
      </w:pPr>
      <w:r w:rsidRPr="009B0EAC">
        <w:rPr>
          <w:sz w:val="16"/>
          <w:szCs w:val="16"/>
        </w:rPr>
        <w:t xml:space="preserve">At some point, especially </w:t>
      </w:r>
      <w:r w:rsidRPr="009B0EAC">
        <w:rPr>
          <w:rStyle w:val="StyleUnderline"/>
        </w:rPr>
        <w:t xml:space="preserve">if </w:t>
      </w:r>
      <w:r w:rsidRPr="009B0EAC">
        <w:rPr>
          <w:rStyle w:val="Emphasis"/>
        </w:rPr>
        <w:t>strengthened</w:t>
      </w:r>
      <w:r w:rsidRPr="009B0EAC">
        <w:rPr>
          <w:rStyle w:val="StyleUnderline"/>
        </w:rPr>
        <w:t xml:space="preserve"> and </w:t>
      </w:r>
      <w:r w:rsidRPr="009B0EAC">
        <w:rPr>
          <w:rStyle w:val="Emphasis"/>
        </w:rPr>
        <w:t>expanded</w:t>
      </w:r>
      <w:r w:rsidRPr="009B0EAC">
        <w:rPr>
          <w:rStyle w:val="StyleUnderline"/>
        </w:rPr>
        <w:t xml:space="preserve"> by </w:t>
      </w:r>
      <w:r w:rsidRPr="009B0EAC">
        <w:rPr>
          <w:rStyle w:val="Emphasis"/>
        </w:rPr>
        <w:t>manipulative resurrections</w:t>
      </w:r>
      <w:r w:rsidRPr="009B0EAC">
        <w:rPr>
          <w:rStyle w:val="StyleUnderline"/>
        </w:rPr>
        <w:t xml:space="preserve"> of “</w:t>
      </w:r>
      <w:r w:rsidRPr="009B0EAC">
        <w:rPr>
          <w:rStyle w:val="Emphasis"/>
        </w:rPr>
        <w:t>America First</w:t>
      </w:r>
      <w:r w:rsidRPr="009B0EAC">
        <w:rPr>
          <w:rStyle w:val="StyleUnderline"/>
        </w:rPr>
        <w:t xml:space="preserve">,” world system failures could become both </w:t>
      </w:r>
      <w:r w:rsidRPr="009B0EAC">
        <w:rPr>
          <w:rStyle w:val="Emphasis"/>
        </w:rPr>
        <w:t>tangibly dire</w:t>
      </w:r>
      <w:r w:rsidRPr="009B0EAC">
        <w:rPr>
          <w:rStyle w:val="StyleUnderline"/>
        </w:rPr>
        <w:t xml:space="preserve"> and </w:t>
      </w:r>
      <w:r w:rsidRPr="009B0EAC">
        <w:rPr>
          <w:rStyle w:val="Emphasis"/>
        </w:rPr>
        <w:t>irreversible</w:t>
      </w:r>
      <w:r w:rsidRPr="009B0EAC">
        <w:rPr>
          <w:sz w:val="16"/>
          <w:szCs w:val="16"/>
        </w:rPr>
        <w:t xml:space="preserve">. In the final analysis, </w:t>
      </w:r>
      <w:r w:rsidRPr="009B0EAC">
        <w:rPr>
          <w:rStyle w:val="StyleUnderline"/>
        </w:rPr>
        <w:t>it will not help the United States or any other country to tinker “</w:t>
      </w:r>
      <w:proofErr w:type="gramStart"/>
      <w:r w:rsidRPr="009B0EAC">
        <w:rPr>
          <w:rStyle w:val="Emphasis"/>
        </w:rPr>
        <w:t>thoughtlessly</w:t>
      </w:r>
      <w:r w:rsidRPr="009B0EAC">
        <w:rPr>
          <w:rStyle w:val="StyleUnderline"/>
        </w:rPr>
        <w:t>”[</w:t>
      </w:r>
      <w:proofErr w:type="gramEnd"/>
      <w:r w:rsidRPr="009B0EAC">
        <w:rPr>
          <w:sz w:val="16"/>
          <w:szCs w:val="16"/>
        </w:rPr>
        <w:t xml:space="preserve">17] </w:t>
      </w:r>
      <w:r w:rsidRPr="009B0EAC">
        <w:rPr>
          <w:rStyle w:val="StyleUnderline"/>
        </w:rPr>
        <w:t xml:space="preserve">at the </w:t>
      </w:r>
      <w:r w:rsidRPr="009B0EAC">
        <w:rPr>
          <w:rStyle w:val="Emphasis"/>
        </w:rPr>
        <w:t>ragged edges</w:t>
      </w:r>
      <w:r w:rsidRPr="009B0EAC">
        <w:rPr>
          <w:rStyle w:val="StyleUnderline"/>
        </w:rPr>
        <w:t xml:space="preserve"> of our “Westphalian” </w:t>
      </w:r>
      <w:r w:rsidRPr="009B0EAC">
        <w:rPr>
          <w:rStyle w:val="Emphasis"/>
        </w:rPr>
        <w:t xml:space="preserve">world legal order. </w:t>
      </w:r>
      <w:r w:rsidRPr="009B0EAC">
        <w:rPr>
          <w:sz w:val="16"/>
          <w:szCs w:val="16"/>
        </w:rPr>
        <w:t xml:space="preserve">At that decisive turning point, any </w:t>
      </w:r>
      <w:r w:rsidRPr="009B0EAC">
        <w:rPr>
          <w:rStyle w:val="StyleUnderline"/>
        </w:rPr>
        <w:t xml:space="preserve">US presidential </w:t>
      </w:r>
      <w:r w:rsidRPr="009B0EAC">
        <w:rPr>
          <w:rStyle w:val="Emphasis"/>
        </w:rPr>
        <w:t>reaffirmations</w:t>
      </w:r>
      <w:r w:rsidRPr="009B0EAC">
        <w:rPr>
          <w:rStyle w:val="StyleUnderline"/>
        </w:rPr>
        <w:t xml:space="preserve"> of “</w:t>
      </w:r>
      <w:r w:rsidRPr="009B0EAC">
        <w:rPr>
          <w:rStyle w:val="Emphasis"/>
        </w:rPr>
        <w:t>America First</w:t>
      </w:r>
      <w:r w:rsidRPr="009B0EAC">
        <w:rPr>
          <w:rStyle w:val="StyleUnderline"/>
        </w:rPr>
        <w:t xml:space="preserve">” could </w:t>
      </w:r>
      <w:r w:rsidRPr="009B0EAC">
        <w:rPr>
          <w:rStyle w:val="Emphasis"/>
        </w:rPr>
        <w:t>significantly hasten</w:t>
      </w:r>
      <w:r w:rsidRPr="009B0EAC">
        <w:rPr>
          <w:rStyle w:val="StyleUnderline"/>
        </w:rPr>
        <w:t xml:space="preserve"> the onset of a regional or </w:t>
      </w:r>
      <w:r w:rsidRPr="009B0EAC">
        <w:rPr>
          <w:rStyle w:val="Emphasis"/>
        </w:rPr>
        <w:t>worldwide nuclear war.</w:t>
      </w:r>
    </w:p>
    <w:p w14:paraId="73814036" w14:textId="77777777" w:rsidR="00734903" w:rsidRPr="009B0EAC" w:rsidRDefault="00734903" w:rsidP="00734903"/>
    <w:p w14:paraId="2B09B140" w14:textId="2DE1AA4F" w:rsidR="00EC266E" w:rsidRPr="009B0EAC" w:rsidRDefault="00EC266E" w:rsidP="00EC266E">
      <w:pPr>
        <w:pStyle w:val="Heading2"/>
      </w:pPr>
    </w:p>
    <w:p w14:paraId="454F6C2B" w14:textId="0061F31A" w:rsidR="00EC266E" w:rsidRPr="009B0EAC" w:rsidRDefault="00EC266E" w:rsidP="00EC266E">
      <w:pPr>
        <w:pStyle w:val="Heading2"/>
      </w:pPr>
      <w:r w:rsidRPr="009B0EAC">
        <w:lastRenderedPageBreak/>
        <w:t>Uniqueness</w:t>
      </w:r>
    </w:p>
    <w:p w14:paraId="3705495B" w14:textId="0EB0DC60" w:rsidR="00734903" w:rsidRPr="009B0EAC" w:rsidRDefault="00734903" w:rsidP="00734903">
      <w:pPr>
        <w:pStyle w:val="Heading3"/>
      </w:pPr>
      <w:r w:rsidRPr="009B0EAC">
        <w:lastRenderedPageBreak/>
        <w:t>Biden Wins</w:t>
      </w:r>
    </w:p>
    <w:p w14:paraId="50D74ABF" w14:textId="72E5A94F" w:rsidR="00026931" w:rsidRPr="009B0EAC" w:rsidRDefault="00026931" w:rsidP="00734903">
      <w:pPr>
        <w:pStyle w:val="Heading4"/>
      </w:pPr>
      <w:r w:rsidRPr="009B0EAC">
        <w:t>Biden wins – Trump verdict changed everything</w:t>
      </w:r>
    </w:p>
    <w:p w14:paraId="6F9D2F63" w14:textId="519C8E53" w:rsidR="00026931" w:rsidRPr="009B0EAC" w:rsidRDefault="00026931" w:rsidP="00026931">
      <w:pPr>
        <w:rPr>
          <w:rStyle w:val="Style13ptBold"/>
        </w:rPr>
      </w:pPr>
      <w:proofErr w:type="spellStart"/>
      <w:r w:rsidRPr="009B0EAC">
        <w:rPr>
          <w:rStyle w:val="Style13ptBold"/>
        </w:rPr>
        <w:t>Sabur</w:t>
      </w:r>
      <w:proofErr w:type="spellEnd"/>
      <w:r w:rsidRPr="009B0EAC">
        <w:rPr>
          <w:rStyle w:val="Style13ptBold"/>
        </w:rPr>
        <w:t>, The Telegraph, 6/3/24</w:t>
      </w:r>
    </w:p>
    <w:p w14:paraId="7E0CEBC0" w14:textId="1A053212" w:rsidR="00026931" w:rsidRPr="009B0EAC" w:rsidRDefault="00026931" w:rsidP="00026931">
      <w:r w:rsidRPr="009B0EAC">
        <w:t>[Rozina, “</w:t>
      </w:r>
      <w:r w:rsidRPr="009B0EAC">
        <w:t>Who will win the US election? Our experts’ predictions change after Trump is found guilty</w:t>
      </w:r>
      <w:r w:rsidRPr="009B0EAC">
        <w:t xml:space="preserve">”, </w:t>
      </w:r>
      <w:hyperlink r:id="rId11" w:history="1">
        <w:r w:rsidRPr="009B0EAC">
          <w:rPr>
            <w:rStyle w:val="Hyperlink"/>
          </w:rPr>
          <w:t>https://www.yahoo.com/news/win-us-election-experts-predictions-164400603.html?guccounter=1&amp;guce_referrer=aHR0cHM6Ly93d3cuZ29vZ2xlLmNvbS8&amp;guce_referrer_sig=AQAAACJ4yTp8EZP9kVc9sIPV8PVZn5OQPBmV3HjmIXD5YULULaRlEeG7lPaYpzbl899lZFJaaYBo3K9kRmqWmKHe_Olhi069IsQYXgdcxoPidQY1tegMN-lw0oKStfvcYaOJeBhAc4qUEzywy3XjUorDmz7JDXXXusIlINQwq1SQDpP8</w:t>
        </w:r>
      </w:hyperlink>
      <w:r w:rsidR="00BA1871" w:rsidRPr="009B0EAC">
        <w:t>]</w:t>
      </w:r>
    </w:p>
    <w:p w14:paraId="6058F26C" w14:textId="08FA752B" w:rsidR="00D3354A" w:rsidRPr="009B0EAC" w:rsidRDefault="00D3354A" w:rsidP="00D3354A">
      <w:pPr>
        <w:rPr>
          <w:rStyle w:val="Emphasis"/>
        </w:rPr>
      </w:pPr>
      <w:r w:rsidRPr="009B0EAC">
        <w:rPr>
          <w:rStyle w:val="StyleUnderline"/>
        </w:rPr>
        <w:t xml:space="preserve">For the first time in the course of the US election, Joe </w:t>
      </w:r>
      <w:r w:rsidRPr="009B0EAC">
        <w:rPr>
          <w:rStyle w:val="Emphasis"/>
        </w:rPr>
        <w:t xml:space="preserve">Biden appears to have the edge over Donald Trump, </w:t>
      </w:r>
      <w:r w:rsidRPr="009B0EAC">
        <w:rPr>
          <w:sz w:val="16"/>
        </w:rPr>
        <w:t>according to The Telegraph’s experts.</w:t>
      </w:r>
    </w:p>
    <w:p w14:paraId="277C9782" w14:textId="7736B63F" w:rsidR="00D3354A" w:rsidRPr="009B0EAC" w:rsidRDefault="00D3354A" w:rsidP="00D3354A">
      <w:pPr>
        <w:rPr>
          <w:rStyle w:val="StyleUnderline"/>
        </w:rPr>
      </w:pPr>
      <w:r w:rsidRPr="009B0EAC">
        <w:rPr>
          <w:rStyle w:val="StyleUnderline"/>
        </w:rPr>
        <w:t>The Telegraph is asking five experts to regularly predict who will win one of the tightest US elections in recent history.</w:t>
      </w:r>
    </w:p>
    <w:p w14:paraId="66527E03" w14:textId="0CCB8840" w:rsidR="00D3354A" w:rsidRPr="009B0EAC" w:rsidRDefault="00D3354A" w:rsidP="00D3354A">
      <w:pPr>
        <w:rPr>
          <w:rStyle w:val="StyleUnderline"/>
        </w:rPr>
      </w:pPr>
      <w:r w:rsidRPr="009B0EAC">
        <w:rPr>
          <w:rStyle w:val="StyleUnderline"/>
        </w:rPr>
        <w:t>National polls show Joe Biden and Trump are separated by the finest of margins in a bitter campaign.</w:t>
      </w:r>
    </w:p>
    <w:p w14:paraId="2A7F2A75" w14:textId="67038328" w:rsidR="00D3354A" w:rsidRPr="009B0EAC" w:rsidRDefault="00D3354A" w:rsidP="00D3354A">
      <w:pPr>
        <w:rPr>
          <w:sz w:val="16"/>
        </w:rPr>
      </w:pPr>
      <w:r w:rsidRPr="009B0EAC">
        <w:rPr>
          <w:sz w:val="16"/>
        </w:rPr>
        <w:t>Following developments from the US, our experts will periodically plot their likely winner on a sliding scale, each time explaining their decision.</w:t>
      </w:r>
    </w:p>
    <w:p w14:paraId="0D8995A5" w14:textId="6A374FF6" w:rsidR="00D3354A" w:rsidRPr="009B0EAC" w:rsidRDefault="00D3354A" w:rsidP="00D3354A">
      <w:pPr>
        <w:rPr>
          <w:rStyle w:val="StyleUnderline"/>
        </w:rPr>
      </w:pPr>
      <w:r w:rsidRPr="009B0EAC">
        <w:rPr>
          <w:rStyle w:val="StyleUnderline"/>
        </w:rPr>
        <w:t>This week’s updated predictions come after Trump was convicted in a criminal trial in New York over hush money payments to adult film star Stormy Daniels.</w:t>
      </w:r>
    </w:p>
    <w:p w14:paraId="64DEF10F" w14:textId="0044CB49" w:rsidR="00D3354A" w:rsidRPr="009B0EAC" w:rsidRDefault="00D3354A" w:rsidP="00D3354A">
      <w:pPr>
        <w:rPr>
          <w:sz w:val="16"/>
        </w:rPr>
      </w:pPr>
      <w:r w:rsidRPr="009B0EAC">
        <w:rPr>
          <w:sz w:val="16"/>
        </w:rPr>
        <w:t>Donald Trump’s team is in spin mode, and will tell anyone who will listen that the former president’s historic conviction can only be a good thing for his campaign. His base is fired up. Donors are flocking to him.</w:t>
      </w:r>
    </w:p>
    <w:p w14:paraId="49AF1A9F" w14:textId="168826CA" w:rsidR="00D3354A" w:rsidRPr="009B0EAC" w:rsidRDefault="00D3354A" w:rsidP="00D3354A">
      <w:pPr>
        <w:rPr>
          <w:sz w:val="16"/>
        </w:rPr>
      </w:pPr>
      <w:r w:rsidRPr="009B0EAC">
        <w:rPr>
          <w:sz w:val="16"/>
        </w:rPr>
        <w:t>His fundraising website crashed from the online traffic hours after the verdict. It is not just the public that the Trump team is trying to convince, but the Republican Party apparatus.</w:t>
      </w:r>
    </w:p>
    <w:p w14:paraId="6E95F6D7" w14:textId="48A5AA6E" w:rsidR="00D3354A" w:rsidRPr="009B0EAC" w:rsidRDefault="00D3354A" w:rsidP="00D3354A">
      <w:pPr>
        <w:rPr>
          <w:sz w:val="16"/>
        </w:rPr>
      </w:pPr>
      <w:r w:rsidRPr="009B0EAC">
        <w:rPr>
          <w:sz w:val="16"/>
        </w:rPr>
        <w:t>In a memo, Trump’s pollsters argued voters’ views of the trial are already “baked into the cake” and a conviction won’t “significantly change” the Republican candidate’s advantage in their target states.</w:t>
      </w:r>
    </w:p>
    <w:p w14:paraId="4412B361" w14:textId="4AA8CBF7" w:rsidR="00D3354A" w:rsidRPr="009B0EAC" w:rsidRDefault="00D3354A" w:rsidP="00D3354A">
      <w:pPr>
        <w:rPr>
          <w:sz w:val="16"/>
        </w:rPr>
      </w:pPr>
      <w:r w:rsidRPr="009B0EAC">
        <w:rPr>
          <w:sz w:val="16"/>
        </w:rPr>
        <w:t>In fact, said Tony Fabrizio and Travis Tunis, Trump’s lead will only fall by a net of two percentage points.</w:t>
      </w:r>
    </w:p>
    <w:p w14:paraId="5208F8C2" w14:textId="408F0B14" w:rsidR="00D3354A" w:rsidRPr="009B0EAC" w:rsidRDefault="00D3354A" w:rsidP="00D3354A">
      <w:pPr>
        <w:rPr>
          <w:sz w:val="16"/>
        </w:rPr>
      </w:pPr>
      <w:r w:rsidRPr="009B0EAC">
        <w:rPr>
          <w:sz w:val="16"/>
        </w:rPr>
        <w:t>Ultimately, they argue, voters care more about which candidate is going to improve their personal fortune than an eight-year-old hush money case. That may be true, but if this race is as tight as expected, Trump is fighting for every vote he can get, and his conviction can only be seen as a setback.</w:t>
      </w:r>
    </w:p>
    <w:p w14:paraId="4178D4DE" w14:textId="6CDEF5F8" w:rsidR="00D3354A" w:rsidRPr="009B0EAC" w:rsidRDefault="00D3354A" w:rsidP="00D3354A">
      <w:pPr>
        <w:rPr>
          <w:sz w:val="16"/>
        </w:rPr>
      </w:pPr>
      <w:r w:rsidRPr="009B0EAC">
        <w:rPr>
          <w:sz w:val="16"/>
        </w:rPr>
        <w:t>Nationally, the polls remain nail-bitingly close as they have done for months. In a normal election, a criminal conviction could help break this stalemate, but a key poll, released on the day of the verdict, suggests this is unlikely.</w:t>
      </w:r>
    </w:p>
    <w:p w14:paraId="1A5B16BC" w14:textId="58A92AE2" w:rsidR="00D3354A" w:rsidRPr="009B0EAC" w:rsidRDefault="00D3354A" w:rsidP="00D3354A">
      <w:pPr>
        <w:rPr>
          <w:sz w:val="16"/>
        </w:rPr>
      </w:pPr>
      <w:r w:rsidRPr="009B0EAC">
        <w:rPr>
          <w:sz w:val="16"/>
        </w:rPr>
        <w:t xml:space="preserve">Just one in ten Republicans say a guilty verdict would see them abandon Trump. One in four would be more likely to back him, such is the way of intensely </w:t>
      </w:r>
      <w:proofErr w:type="spellStart"/>
      <w:r w:rsidRPr="009B0EAC">
        <w:rPr>
          <w:sz w:val="16"/>
        </w:rPr>
        <w:t>polarised</w:t>
      </w:r>
      <w:proofErr w:type="spellEnd"/>
      <w:r w:rsidRPr="009B0EAC">
        <w:rPr>
          <w:sz w:val="16"/>
        </w:rPr>
        <w:t xml:space="preserve"> politics.</w:t>
      </w:r>
    </w:p>
    <w:p w14:paraId="64CBA781" w14:textId="6567C2CD" w:rsidR="00D3354A" w:rsidRPr="009B0EAC" w:rsidRDefault="00D3354A" w:rsidP="00D3354A">
      <w:pPr>
        <w:rPr>
          <w:sz w:val="16"/>
        </w:rPr>
      </w:pPr>
      <w:r w:rsidRPr="009B0EAC">
        <w:rPr>
          <w:sz w:val="16"/>
        </w:rPr>
        <w:t>And most importantly, unaligned voters actually say the verdict would make them more likely to back Trump than less likely; 15 per cent to 11 per cent, with three-quarters swaying neither way.</w:t>
      </w:r>
    </w:p>
    <w:p w14:paraId="581F0F0C" w14:textId="2A06E40E" w:rsidR="00D3354A" w:rsidRPr="009B0EAC" w:rsidRDefault="00D3354A" w:rsidP="00D3354A">
      <w:pPr>
        <w:rPr>
          <w:sz w:val="16"/>
        </w:rPr>
      </w:pPr>
      <w:r w:rsidRPr="009B0EAC">
        <w:rPr>
          <w:sz w:val="16"/>
        </w:rPr>
        <w:t>Of course, at the time of release, this poll was a hypothetical. Whether the reality will sway voters differently will play out in the coming days.</w:t>
      </w:r>
    </w:p>
    <w:p w14:paraId="6D18B8D5" w14:textId="6A4D140B" w:rsidR="00D3354A" w:rsidRPr="009B0EAC" w:rsidRDefault="00D3354A" w:rsidP="00D3354A">
      <w:pPr>
        <w:rPr>
          <w:rStyle w:val="StyleUnderline"/>
        </w:rPr>
      </w:pPr>
      <w:r w:rsidRPr="009B0EAC">
        <w:rPr>
          <w:rStyle w:val="StyleUnderline"/>
        </w:rPr>
        <w:t>The situation is unprecedented: normally we judge elections on the economy, incumbency and the occasional war, but this battle is now entirely about personality.</w:t>
      </w:r>
    </w:p>
    <w:p w14:paraId="54100E77" w14:textId="57B8DEED" w:rsidR="00D3354A" w:rsidRPr="009B0EAC" w:rsidRDefault="00D3354A" w:rsidP="00D3354A">
      <w:pPr>
        <w:rPr>
          <w:sz w:val="16"/>
        </w:rPr>
      </w:pPr>
      <w:r w:rsidRPr="009B0EAC">
        <w:rPr>
          <w:sz w:val="16"/>
        </w:rPr>
        <w:t>Hitherto, Trump’s trials have failed to dent his lead in swing states – but voters have always said that an actual conviction might change their mind. Today, two thirds of Americans insist a “guilty” verdict remains unimportant to them – but the tightness of this election means that the 17 per cent who are thinking about dumping the Republican ticket is statistically significant.</w:t>
      </w:r>
    </w:p>
    <w:p w14:paraId="4EDB43D3" w14:textId="2C6FCA83" w:rsidR="00D3354A" w:rsidRPr="009B0EAC" w:rsidRDefault="00D3354A" w:rsidP="00D3354A">
      <w:pPr>
        <w:rPr>
          <w:rStyle w:val="StyleUnderline"/>
        </w:rPr>
      </w:pPr>
      <w:r w:rsidRPr="009B0EAC">
        <w:rPr>
          <w:rStyle w:val="StyleUnderline"/>
        </w:rPr>
        <w:lastRenderedPageBreak/>
        <w:t>In short, it has just become much harder for Trump to win</w:t>
      </w:r>
      <w:r w:rsidRPr="009B0EAC">
        <w:rPr>
          <w:rStyle w:val="Emphasis"/>
        </w:rPr>
        <w:t>. The prospect of a prison sentence, which could be handed down on July 11, makes matters worse.</w:t>
      </w:r>
      <w:r w:rsidRPr="009B0EAC">
        <w:rPr>
          <w:sz w:val="16"/>
        </w:rPr>
        <w:t xml:space="preserve"> </w:t>
      </w:r>
      <w:r w:rsidRPr="009B0EAC">
        <w:rPr>
          <w:rStyle w:val="StyleUnderline"/>
        </w:rPr>
        <w:t>The Republican will have to explain how he might govern from a cell; his VP pick now becomes even more important. The debate on June 27 will be unmissable.</w:t>
      </w:r>
    </w:p>
    <w:p w14:paraId="5C70BE0A" w14:textId="6D994819" w:rsidR="00D3354A" w:rsidRPr="009B0EAC" w:rsidRDefault="00D3354A" w:rsidP="00D3354A">
      <w:pPr>
        <w:rPr>
          <w:sz w:val="16"/>
        </w:rPr>
      </w:pPr>
      <w:r w:rsidRPr="009B0EAC">
        <w:rPr>
          <w:sz w:val="16"/>
        </w:rPr>
        <w:t>On a side note, the fact that Biden cannot overnight translate this conviction into a guaranteed landslide re-election is a damning indictment of the Democratic Party, giving the GOP hope. They didn’t have this trouble with Richard Nixon (who wasn’t even found guilty). Robert Kennedy Jnr is scrambling to get into the debate – and he could still enjoy a Ross Perot “none of the above” surge in the polls.</w:t>
      </w:r>
    </w:p>
    <w:p w14:paraId="235F163E" w14:textId="176A8C69" w:rsidR="00D3354A" w:rsidRPr="009B0EAC" w:rsidRDefault="00D3354A" w:rsidP="00D3354A">
      <w:pPr>
        <w:rPr>
          <w:rStyle w:val="StyleUnderline"/>
        </w:rPr>
      </w:pPr>
      <w:r w:rsidRPr="009B0EAC">
        <w:rPr>
          <w:rStyle w:val="StyleUnderline"/>
        </w:rPr>
        <w:t>A jury of a dozen American citizens have found Donald Trump guilty on all 34 counts, making the presumptive Republican nominee a convicted felon.</w:t>
      </w:r>
    </w:p>
    <w:p w14:paraId="1C7B7172" w14:textId="616C6BA5" w:rsidR="00D3354A" w:rsidRPr="009B0EAC" w:rsidRDefault="00D3354A" w:rsidP="00D3354A">
      <w:pPr>
        <w:rPr>
          <w:rStyle w:val="Emphasis"/>
        </w:rPr>
      </w:pPr>
      <w:r w:rsidRPr="009B0EAC">
        <w:rPr>
          <w:rStyle w:val="StyleUnderline"/>
        </w:rPr>
        <w:t xml:space="preserve">The verdict was swift and </w:t>
      </w:r>
      <w:proofErr w:type="spellStart"/>
      <w:r w:rsidRPr="009B0EAC">
        <w:rPr>
          <w:rStyle w:val="StyleUnderline"/>
        </w:rPr>
        <w:t>unambigious</w:t>
      </w:r>
      <w:proofErr w:type="spellEnd"/>
      <w:r w:rsidRPr="009B0EAC">
        <w:rPr>
          <w:rStyle w:val="StyleUnderline"/>
        </w:rPr>
        <w:t xml:space="preserve">, and, if prior polling is to be believed, will prove </w:t>
      </w:r>
      <w:r w:rsidRPr="009B0EAC">
        <w:rPr>
          <w:rStyle w:val="Emphasis"/>
        </w:rPr>
        <w:t>extremely harmful to Trump’s re-election chances.</w:t>
      </w:r>
    </w:p>
    <w:p w14:paraId="30794CF3" w14:textId="3D46D529" w:rsidR="00D3354A" w:rsidRPr="009B0EAC" w:rsidRDefault="00D3354A" w:rsidP="00D3354A">
      <w:pPr>
        <w:rPr>
          <w:sz w:val="16"/>
        </w:rPr>
      </w:pPr>
      <w:r w:rsidRPr="009B0EAC">
        <w:rPr>
          <w:sz w:val="16"/>
        </w:rPr>
        <w:t>But there are some caveats: many Americans (Republicans and all-important Independents and undecided) find the timing and substance of the trial suspicious. Trump is likely to appeal the ruling.</w:t>
      </w:r>
    </w:p>
    <w:p w14:paraId="1806A303" w14:textId="186D89A9" w:rsidR="00D3354A" w:rsidRPr="009B0EAC" w:rsidRDefault="00D3354A" w:rsidP="00D3354A">
      <w:pPr>
        <w:rPr>
          <w:sz w:val="16"/>
        </w:rPr>
      </w:pPr>
      <w:r w:rsidRPr="009B0EAC">
        <w:rPr>
          <w:sz w:val="16"/>
        </w:rPr>
        <w:t>There are reports that $40 million dollars in donations flooded to the Trump campaign before the site either crashed or was taken down.</w:t>
      </w:r>
    </w:p>
    <w:p w14:paraId="426DDD1B" w14:textId="1E5DF471" w:rsidR="00D3354A" w:rsidRPr="009B0EAC" w:rsidRDefault="00D3354A" w:rsidP="00D3354A">
      <w:pPr>
        <w:rPr>
          <w:sz w:val="16"/>
        </w:rPr>
      </w:pPr>
      <w:r w:rsidRPr="009B0EAC">
        <w:rPr>
          <w:sz w:val="16"/>
        </w:rPr>
        <w:t>Biden and his aides will be anxiously waiting for snap polling, well aware the real judgment against the former president will come in November.</w:t>
      </w:r>
    </w:p>
    <w:p w14:paraId="1C308B45" w14:textId="111CF133" w:rsidR="00D3354A" w:rsidRPr="009B0EAC" w:rsidRDefault="00D3354A" w:rsidP="00D3354A">
      <w:pPr>
        <w:rPr>
          <w:sz w:val="16"/>
        </w:rPr>
      </w:pPr>
      <w:r w:rsidRPr="009B0EAC">
        <w:rPr>
          <w:sz w:val="16"/>
        </w:rPr>
        <w:t>The early polls suggest that Trump’s convictions will have little major effect on the result, and have seen money flowing in from both major and small-dollar donors.</w:t>
      </w:r>
    </w:p>
    <w:p w14:paraId="0C8761DC" w14:textId="2E265F26" w:rsidR="00D3354A" w:rsidRPr="009B0EAC" w:rsidRDefault="00D3354A" w:rsidP="00D3354A">
      <w:pPr>
        <w:rPr>
          <w:rStyle w:val="StyleUnderline"/>
        </w:rPr>
      </w:pPr>
      <w:r w:rsidRPr="009B0EAC">
        <w:rPr>
          <w:rStyle w:val="StyleUnderline"/>
        </w:rPr>
        <w:t xml:space="preserve">But the former president is already battling with </w:t>
      </w:r>
      <w:proofErr w:type="spellStart"/>
      <w:r w:rsidRPr="009B0EAC">
        <w:rPr>
          <w:rStyle w:val="StyleUnderline"/>
        </w:rPr>
        <w:t>scepticism</w:t>
      </w:r>
      <w:proofErr w:type="spellEnd"/>
      <w:r w:rsidRPr="009B0EAC">
        <w:rPr>
          <w:rStyle w:val="StyleUnderline"/>
        </w:rPr>
        <w:t xml:space="preserve"> towards his campaign from some Republicans who voted for Nikki Haley in the primaries earlier this year, and some analyses suggest those votes could be crucial.</w:t>
      </w:r>
    </w:p>
    <w:p w14:paraId="6B7311E9" w14:textId="14697E7E" w:rsidR="00D3354A" w:rsidRPr="009B0EAC" w:rsidRDefault="00D3354A" w:rsidP="00D3354A">
      <w:pPr>
        <w:rPr>
          <w:rStyle w:val="StyleUnderline"/>
        </w:rPr>
      </w:pPr>
      <w:proofErr w:type="spellStart"/>
      <w:r w:rsidRPr="009B0EAC">
        <w:rPr>
          <w:rStyle w:val="StyleUnderline"/>
        </w:rPr>
        <w:t>Ms</w:t>
      </w:r>
      <w:proofErr w:type="spellEnd"/>
      <w:r w:rsidRPr="009B0EAC">
        <w:rPr>
          <w:rStyle w:val="StyleUnderline"/>
        </w:rPr>
        <w:t xml:space="preserve"> Haley’s supporters are much more likely to say they would not vote for Trump if he was convicted of a crime.</w:t>
      </w:r>
    </w:p>
    <w:p w14:paraId="18593008" w14:textId="4513672A" w:rsidR="00D3354A" w:rsidRPr="009B0EAC" w:rsidRDefault="00D3354A" w:rsidP="00D3354A">
      <w:pPr>
        <w:rPr>
          <w:rStyle w:val="StyleUnderline"/>
        </w:rPr>
      </w:pPr>
      <w:r w:rsidRPr="009B0EAC">
        <w:rPr>
          <w:rStyle w:val="StyleUnderline"/>
        </w:rPr>
        <w:t>My prediction is that this trial will see a drop in enthusiasm from some registered Republicans – and that could hit turnout in November.</w:t>
      </w:r>
    </w:p>
    <w:p w14:paraId="0C4FAA81" w14:textId="309451D0" w:rsidR="00026931" w:rsidRPr="009B0EAC" w:rsidRDefault="00D3354A" w:rsidP="00D3354A">
      <w:pPr>
        <w:rPr>
          <w:sz w:val="16"/>
        </w:rPr>
      </w:pPr>
      <w:r w:rsidRPr="009B0EAC">
        <w:rPr>
          <w:sz w:val="16"/>
        </w:rPr>
        <w:t xml:space="preserve">Here </w:t>
      </w:r>
      <w:proofErr w:type="gramStart"/>
      <w:r w:rsidRPr="009B0EAC">
        <w:rPr>
          <w:sz w:val="16"/>
        </w:rPr>
        <w:t>is</w:t>
      </w:r>
      <w:proofErr w:type="gramEnd"/>
      <w:r w:rsidRPr="009B0EAC">
        <w:rPr>
          <w:sz w:val="16"/>
        </w:rPr>
        <w:t xml:space="preserve"> how our experts’ predictions have changed over the past three months.</w:t>
      </w:r>
    </w:p>
    <w:p w14:paraId="1282472B" w14:textId="4E3D16F1" w:rsidR="00EA076A" w:rsidRPr="009B0EAC" w:rsidRDefault="00EA076A" w:rsidP="00734903">
      <w:pPr>
        <w:pStyle w:val="Heading4"/>
      </w:pPr>
      <w:r w:rsidRPr="009B0EAC">
        <w:t>Biden is headed towards a win – conviction changed the calculus and momentum</w:t>
      </w:r>
    </w:p>
    <w:p w14:paraId="200E314F" w14:textId="53A33317" w:rsidR="00EA076A" w:rsidRPr="009B0EAC" w:rsidRDefault="00EA076A" w:rsidP="00EA076A">
      <w:pPr>
        <w:rPr>
          <w:rStyle w:val="Style13ptBold"/>
        </w:rPr>
      </w:pPr>
      <w:r w:rsidRPr="009B0EAC">
        <w:rPr>
          <w:rStyle w:val="Style13ptBold"/>
        </w:rPr>
        <w:t xml:space="preserve">Saric, </w:t>
      </w:r>
      <w:proofErr w:type="spellStart"/>
      <w:r w:rsidRPr="009B0EAC">
        <w:rPr>
          <w:rStyle w:val="Style13ptBold"/>
        </w:rPr>
        <w:t>Axios</w:t>
      </w:r>
      <w:proofErr w:type="spellEnd"/>
      <w:r w:rsidRPr="009B0EAC">
        <w:rPr>
          <w:rStyle w:val="Style13ptBold"/>
        </w:rPr>
        <w:t>, 5/31/24</w:t>
      </w:r>
    </w:p>
    <w:p w14:paraId="36EBEC12" w14:textId="06582FC2" w:rsidR="00EA076A" w:rsidRPr="009B0EAC" w:rsidRDefault="00EA076A" w:rsidP="00EA076A">
      <w:r w:rsidRPr="009B0EAC">
        <w:t>[Ivana, “</w:t>
      </w:r>
      <w:r w:rsidRPr="009B0EAC">
        <w:t>What polls say about Trump’s conviction and the 2024 presidential race</w:t>
      </w:r>
      <w:r w:rsidRPr="009B0EAC">
        <w:t xml:space="preserve">”, </w:t>
      </w:r>
      <w:hyperlink r:id="rId12" w:history="1">
        <w:r w:rsidRPr="009B0EAC">
          <w:rPr>
            <w:rStyle w:val="Hyperlink"/>
          </w:rPr>
          <w:t>https://www.axios.com/2024/05/31/trump-guilty-verdict-president-election-polls</w:t>
        </w:r>
      </w:hyperlink>
      <w:r w:rsidR="00BA1871" w:rsidRPr="009B0EAC">
        <w:t>]</w:t>
      </w:r>
    </w:p>
    <w:p w14:paraId="32F33323" w14:textId="4BDEA9D9" w:rsidR="00685B81" w:rsidRPr="009B0EAC" w:rsidRDefault="00685B81" w:rsidP="00685B81">
      <w:pPr>
        <w:rPr>
          <w:rStyle w:val="StyleUnderline"/>
        </w:rPr>
      </w:pPr>
      <w:r w:rsidRPr="009B0EAC">
        <w:rPr>
          <w:sz w:val="16"/>
        </w:rPr>
        <w:t xml:space="preserve">Zoom out: However, </w:t>
      </w:r>
      <w:r w:rsidRPr="009B0EAC">
        <w:rPr>
          <w:rStyle w:val="StyleUnderline"/>
        </w:rPr>
        <w:t xml:space="preserve">polls have also shown </w:t>
      </w:r>
      <w:r w:rsidRPr="009B0EAC">
        <w:rPr>
          <w:rStyle w:val="Emphasis"/>
        </w:rPr>
        <w:t>voters shifting toward Biden</w:t>
      </w:r>
      <w:r w:rsidRPr="009B0EAC">
        <w:rPr>
          <w:rStyle w:val="StyleUnderline"/>
        </w:rPr>
        <w:t xml:space="preserve"> in matchups before and after a hypothetical conviction.</w:t>
      </w:r>
    </w:p>
    <w:p w14:paraId="36FD985D" w14:textId="77777777" w:rsidR="00685B81" w:rsidRPr="009B0EAC" w:rsidRDefault="00685B81" w:rsidP="00685B81">
      <w:pPr>
        <w:rPr>
          <w:sz w:val="16"/>
        </w:rPr>
      </w:pPr>
      <w:r w:rsidRPr="009B0EAC">
        <w:rPr>
          <w:sz w:val="16"/>
        </w:rPr>
        <w:t>A Marquette Law School poll released last week asked half its sample of voters how they'd vote if Trump was acquitted, and found Trump beat Biden by 6 points.</w:t>
      </w:r>
    </w:p>
    <w:p w14:paraId="39CAE8AC" w14:textId="77777777" w:rsidR="00685B81" w:rsidRPr="009B0EAC" w:rsidRDefault="00685B81" w:rsidP="00685B81">
      <w:pPr>
        <w:rPr>
          <w:rStyle w:val="Emphasis"/>
        </w:rPr>
      </w:pPr>
      <w:r w:rsidRPr="009B0EAC">
        <w:rPr>
          <w:rStyle w:val="StyleUnderline"/>
        </w:rPr>
        <w:t xml:space="preserve">The other half of the sample was asked how they'd vote if Trump was found guilty, and found </w:t>
      </w:r>
      <w:r w:rsidRPr="009B0EAC">
        <w:rPr>
          <w:rStyle w:val="Emphasis"/>
        </w:rPr>
        <w:t>Biden beat Trump by 4 points.</w:t>
      </w:r>
    </w:p>
    <w:p w14:paraId="384CF3DD" w14:textId="77777777" w:rsidR="00685B81" w:rsidRPr="009B0EAC" w:rsidRDefault="00685B81" w:rsidP="00685B81">
      <w:pPr>
        <w:rPr>
          <w:rStyle w:val="StyleUnderline"/>
        </w:rPr>
      </w:pPr>
      <w:r w:rsidRPr="009B0EAC">
        <w:rPr>
          <w:rStyle w:val="StyleUnderline"/>
        </w:rPr>
        <w:t>A Reuters/Ipsos poll released last month found that Biden gained two points in a Trump matchup in which Trump was convicted of a crime, but gained six points if Trump was serving prison time as a result.</w:t>
      </w:r>
    </w:p>
    <w:p w14:paraId="097F93E0" w14:textId="1D04F035" w:rsidR="00EA076A" w:rsidRPr="009B0EAC" w:rsidRDefault="00685B81" w:rsidP="00685B81">
      <w:pPr>
        <w:rPr>
          <w:sz w:val="16"/>
        </w:rPr>
      </w:pPr>
      <w:r w:rsidRPr="009B0EAC">
        <w:rPr>
          <w:sz w:val="16"/>
        </w:rPr>
        <w:lastRenderedPageBreak/>
        <w:t>State of play: Polling from before the conviction found that Trump led Biden in five out of six key swing states, with the gains largely attributable to Trump's headway with young, Black and Hispanic voters.</w:t>
      </w:r>
    </w:p>
    <w:p w14:paraId="69E5CC9B" w14:textId="77777777" w:rsidR="00685B81" w:rsidRPr="009B0EAC" w:rsidRDefault="00685B81" w:rsidP="00685B81">
      <w:pPr>
        <w:rPr>
          <w:rStyle w:val="Emphasis"/>
        </w:rPr>
      </w:pPr>
      <w:r w:rsidRPr="009B0EAC">
        <w:rPr>
          <w:rStyle w:val="StyleUnderline"/>
        </w:rPr>
        <w:t xml:space="preserve">Trump's dependence on these voters from outside his traditional MAGA base could </w:t>
      </w:r>
      <w:r w:rsidRPr="009B0EAC">
        <w:rPr>
          <w:rStyle w:val="Emphasis"/>
        </w:rPr>
        <w:t>make him particularly vulnerable in this moment, the New York Times reported.</w:t>
      </w:r>
    </w:p>
    <w:p w14:paraId="2FE73ED6" w14:textId="77777777" w:rsidR="00685B81" w:rsidRPr="009B0EAC" w:rsidRDefault="00685B81" w:rsidP="00685B81">
      <w:pPr>
        <w:rPr>
          <w:rStyle w:val="StyleUnderline"/>
        </w:rPr>
      </w:pPr>
      <w:r w:rsidRPr="009B0EAC">
        <w:rPr>
          <w:rStyle w:val="StyleUnderline"/>
        </w:rPr>
        <w:t>These Trump supporters who come from traditionally Democratic constituencies are especially likely to revert to voting Democrat in the event of a conviction, per the Times.</w:t>
      </w:r>
    </w:p>
    <w:p w14:paraId="39287B48" w14:textId="3826BA61" w:rsidR="00685B81" w:rsidRPr="009B0EAC" w:rsidRDefault="00685B81" w:rsidP="00685B81">
      <w:pPr>
        <w:rPr>
          <w:sz w:val="16"/>
        </w:rPr>
      </w:pPr>
      <w:r w:rsidRPr="009B0EAC">
        <w:rPr>
          <w:sz w:val="16"/>
        </w:rPr>
        <w:t>Zoom in: A New York Times/Siena College poll of six battleground states in October found that about 7% of Trump's supporters said they'd vote for Biden if Trump were found guilty.</w:t>
      </w:r>
    </w:p>
    <w:p w14:paraId="610E4415" w14:textId="77777777" w:rsidR="00685B81" w:rsidRPr="009B0EAC" w:rsidRDefault="00685B81" w:rsidP="00685B81">
      <w:pPr>
        <w:rPr>
          <w:sz w:val="16"/>
        </w:rPr>
      </w:pPr>
      <w:r w:rsidRPr="009B0EAC">
        <w:rPr>
          <w:sz w:val="16"/>
        </w:rPr>
        <w:t>The same poll found that 21% of young Trump supporters said they'd back Biden in the case of a guilty verdict. Only 2% of Trump's 65-and-older supporter said the same, per the Times.</w:t>
      </w:r>
    </w:p>
    <w:p w14:paraId="617FDC85" w14:textId="7B56CC0B" w:rsidR="00685B81" w:rsidRPr="009B0EAC" w:rsidRDefault="00685B81" w:rsidP="00685B81">
      <w:pPr>
        <w:rPr>
          <w:sz w:val="16"/>
        </w:rPr>
      </w:pPr>
      <w:r w:rsidRPr="009B0EAC">
        <w:rPr>
          <w:sz w:val="16"/>
        </w:rPr>
        <w:t>Among Black voters who support Trump, 27% said they'd flip to Biden in the event of a conviction, while only 5% of Trump's white supporters said the same.</w:t>
      </w:r>
    </w:p>
    <w:p w14:paraId="3C324619" w14:textId="4D1B2C15" w:rsidR="0010774E" w:rsidRPr="009B0EAC" w:rsidRDefault="0010774E" w:rsidP="00E60AB5">
      <w:pPr>
        <w:pStyle w:val="Heading3"/>
      </w:pPr>
      <w:r w:rsidRPr="009B0EAC">
        <w:lastRenderedPageBreak/>
        <w:t>Biden Wins – AT Polls</w:t>
      </w:r>
    </w:p>
    <w:p w14:paraId="09D49344" w14:textId="73A3CF6C" w:rsidR="0010774E" w:rsidRPr="009B0EAC" w:rsidRDefault="0010774E" w:rsidP="0010774E">
      <w:pPr>
        <w:pStyle w:val="Heading4"/>
      </w:pPr>
      <w:r w:rsidRPr="009B0EAC">
        <w:t xml:space="preserve">Biden wins – </w:t>
      </w:r>
      <w:r w:rsidR="00D82CDE" w:rsidRPr="009B0EAC">
        <w:t>few policy blunders secure reelection but the plan upends that</w:t>
      </w:r>
    </w:p>
    <w:p w14:paraId="3B2242A3" w14:textId="77777777" w:rsidR="0010774E" w:rsidRPr="009B0EAC" w:rsidRDefault="0010774E" w:rsidP="0010774E">
      <w:pPr>
        <w:rPr>
          <w:rStyle w:val="Style13ptBold"/>
        </w:rPr>
      </w:pPr>
      <w:r w:rsidRPr="009B0EAC">
        <w:rPr>
          <w:rStyle w:val="Style13ptBold"/>
        </w:rPr>
        <w:t>Klawans, The Week, 5/22/24</w:t>
      </w:r>
    </w:p>
    <w:p w14:paraId="2C634421" w14:textId="21332782" w:rsidR="0010774E" w:rsidRPr="009B0EAC" w:rsidRDefault="0010774E" w:rsidP="0010774E">
      <w:r w:rsidRPr="009B0EAC">
        <w:t xml:space="preserve">[Justin, “Who will win the 2024 presidential election?”, </w:t>
      </w:r>
      <w:hyperlink r:id="rId13" w:history="1">
        <w:r w:rsidRPr="009B0EAC">
          <w:rPr>
            <w:rStyle w:val="Hyperlink"/>
          </w:rPr>
          <w:t>https://theweek.com/politics/who-will-win-2024-presidential-election</w:t>
        </w:r>
      </w:hyperlink>
      <w:r w:rsidR="00BA1871" w:rsidRPr="009B0EAC">
        <w:t>]</w:t>
      </w:r>
    </w:p>
    <w:p w14:paraId="77396274" w14:textId="77777777" w:rsidR="0010774E" w:rsidRPr="009B0EAC" w:rsidRDefault="0010774E" w:rsidP="0010774E">
      <w:pPr>
        <w:rPr>
          <w:rStyle w:val="Emphasis"/>
        </w:rPr>
      </w:pPr>
      <w:r w:rsidRPr="009B0EAC">
        <w:rPr>
          <w:sz w:val="16"/>
        </w:rPr>
        <w:t xml:space="preserve">While the polls may tell one story, </w:t>
      </w:r>
      <w:r w:rsidRPr="009B0EAC">
        <w:rPr>
          <w:rStyle w:val="StyleUnderline"/>
        </w:rPr>
        <w:t>political analysts, pundits and experts can tell another.</w:t>
      </w:r>
      <w:r w:rsidRPr="009B0EAC">
        <w:rPr>
          <w:sz w:val="16"/>
        </w:rPr>
        <w:t xml:space="preserve"> </w:t>
      </w:r>
      <w:r w:rsidRPr="009B0EAC">
        <w:rPr>
          <w:rStyle w:val="StyleUnderline"/>
        </w:rPr>
        <w:t xml:space="preserve">Many who study politics seem to think that </w:t>
      </w:r>
      <w:r w:rsidRPr="009B0EAC">
        <w:rPr>
          <w:rStyle w:val="Emphasis"/>
        </w:rPr>
        <w:t>despite Trump leading in most polls throughout the majority of the campaign season, it will ultimately be Biden who will secure a second term in office.</w:t>
      </w:r>
    </w:p>
    <w:p w14:paraId="6F82EC61" w14:textId="77777777" w:rsidR="0010774E" w:rsidRPr="009B0EAC" w:rsidRDefault="0010774E" w:rsidP="0010774E">
      <w:pPr>
        <w:rPr>
          <w:rStyle w:val="Emphasis"/>
        </w:rPr>
      </w:pPr>
      <w:r w:rsidRPr="009B0EAC">
        <w:rPr>
          <w:rStyle w:val="StyleUnderline"/>
        </w:rPr>
        <w:t>Biden is "seen as a moderate figure who has not transformed a politically polarized country," Fox News' Juan Williams said for The Hill, and this "</w:t>
      </w:r>
      <w:r w:rsidRPr="009B0EAC">
        <w:rPr>
          <w:rStyle w:val="Emphasis"/>
        </w:rPr>
        <w:t xml:space="preserve">has contributed to his low approval numbers in 2023." </w:t>
      </w:r>
      <w:r w:rsidRPr="009B0EAC">
        <w:rPr>
          <w:rStyle w:val="StyleUnderline"/>
        </w:rPr>
        <w:t xml:space="preserve">However, </w:t>
      </w:r>
      <w:r w:rsidRPr="009B0EAC">
        <w:rPr>
          <w:rStyle w:val="Emphasis"/>
        </w:rPr>
        <w:t xml:space="preserve">Biden's low poll numbers "will be out the door in a one-on-one, 2024 rematch with Trump," Williams said. </w:t>
      </w:r>
    </w:p>
    <w:p w14:paraId="0CB34957" w14:textId="77777777" w:rsidR="0010774E" w:rsidRPr="009B0EAC" w:rsidRDefault="0010774E" w:rsidP="0010774E">
      <w:pPr>
        <w:rPr>
          <w:rStyle w:val="StyleUnderline"/>
        </w:rPr>
      </w:pPr>
      <w:r w:rsidRPr="009B0EAC">
        <w:rPr>
          <w:sz w:val="16"/>
        </w:rPr>
        <w:t xml:space="preserve">"The Democrats have the power to make this year's race into a referendum on Trump rather than Biden," Williams said. </w:t>
      </w:r>
      <w:r w:rsidRPr="009B0EAC">
        <w:rPr>
          <w:rStyle w:val="StyleUnderline"/>
        </w:rPr>
        <w:t>"With the stock market up, unemployment down, wages rising, inflation slowing and the U.S. standing tall against Russia and China, Biden has a record to persuade swing voters."</w:t>
      </w:r>
    </w:p>
    <w:p w14:paraId="55114B12" w14:textId="77777777" w:rsidR="0010774E" w:rsidRPr="009B0EAC" w:rsidRDefault="0010774E" w:rsidP="0010774E">
      <w:pPr>
        <w:rPr>
          <w:rStyle w:val="StyleUnderline"/>
        </w:rPr>
      </w:pPr>
      <w:r w:rsidRPr="009B0EAC">
        <w:rPr>
          <w:rStyle w:val="StyleUnderline"/>
        </w:rPr>
        <w:t>Biden could also win reelection because "the strength of the president's record is only matched by the strength of his party,"</w:t>
      </w:r>
      <w:r w:rsidRPr="009B0EAC">
        <w:rPr>
          <w:sz w:val="16"/>
        </w:rPr>
        <w:t xml:space="preserve"> Democratic strategist Simon Rosenberg said for MSNBC. </w:t>
      </w:r>
      <w:r w:rsidRPr="009B0EAC">
        <w:rPr>
          <w:rStyle w:val="Emphasis"/>
        </w:rPr>
        <w:t xml:space="preserve">Democrats have "won more votes in seven of the past eight presidential elections, something no party has done in modern American history," </w:t>
      </w:r>
      <w:r w:rsidRPr="009B0EAC">
        <w:rPr>
          <w:sz w:val="16"/>
        </w:rPr>
        <w:t xml:space="preserve">Rosenberg said, and in </w:t>
      </w:r>
      <w:r w:rsidRPr="009B0EAC">
        <w:rPr>
          <w:rStyle w:val="StyleUnderline"/>
        </w:rPr>
        <w:t>both of the prior two years "prevented the historical down ballot struggle of the party in power and had two remarkably successful elections."</w:t>
      </w:r>
      <w:r w:rsidRPr="009B0EAC">
        <w:rPr>
          <w:sz w:val="16"/>
        </w:rPr>
        <w:t xml:space="preserve"> He added that </w:t>
      </w:r>
      <w:r w:rsidRPr="009B0EAC">
        <w:rPr>
          <w:rStyle w:val="StyleUnderline"/>
        </w:rPr>
        <w:t>polling numbers "[continue] to overly discount Trump's historic baggage and MAGA's repeated electoral failures."</w:t>
      </w:r>
      <w:r w:rsidRPr="009B0EAC">
        <w:rPr>
          <w:sz w:val="16"/>
        </w:rPr>
        <w:t xml:space="preserve"> </w:t>
      </w:r>
      <w:r w:rsidRPr="009B0EAC">
        <w:rPr>
          <w:rStyle w:val="Emphasis"/>
        </w:rPr>
        <w:t>Also notable is Trump’s significant legal and financial troubles</w:t>
      </w:r>
      <w:r w:rsidRPr="009B0EAC">
        <w:rPr>
          <w:sz w:val="16"/>
        </w:rPr>
        <w:t xml:space="preserve"> — </w:t>
      </w:r>
      <w:r w:rsidRPr="009B0EAC">
        <w:rPr>
          <w:rStyle w:val="StyleUnderline"/>
        </w:rPr>
        <w:t>his New York trial for allegedly participating in an illegal hush money scheme with Stormy Daniels is currently underway, meaning Trump will be forced to sit in a courtroom for long periods of time instead of campaigning</w:t>
      </w:r>
      <w:r w:rsidRPr="009B0EAC">
        <w:rPr>
          <w:sz w:val="16"/>
        </w:rPr>
        <w:t xml:space="preserve">. The bad news for Trump comes as Biden is continuing to rake in cash, and recently raised a reported $26 million during a fundraiser with former Presidents Barack Obama and Bill Clinton. </w:t>
      </w:r>
      <w:r w:rsidRPr="009B0EAC">
        <w:rPr>
          <w:rStyle w:val="StyleUnderline"/>
        </w:rPr>
        <w:t>The president "appears to have gained an edge in part because the Democratic Party apparatus, and its fund-raising might, have quickly unified behind him,"</w:t>
      </w:r>
      <w:r w:rsidRPr="009B0EAC">
        <w:rPr>
          <w:sz w:val="16"/>
        </w:rPr>
        <w:t xml:space="preserve"> The New York Times said. Trump, however, now also has the backing of the Republican National Committee, having installed Trump loyalists throughout in a move that "underscores the swiftness with which Trump’s operation is moving to take over the Republican Party’s operations," Politico said. </w:t>
      </w:r>
      <w:r w:rsidRPr="009B0EAC">
        <w:rPr>
          <w:rStyle w:val="StyleUnderline"/>
        </w:rPr>
        <w:t>The former president also reportedly raised $50 million of his own during a recent campaign event in Florida, a notable amount given that Biden typically outraises Trump. It comes as Trump's campaign funds are continually being put toward his legal fees.</w:t>
      </w:r>
    </w:p>
    <w:p w14:paraId="3C50FBB1" w14:textId="77777777" w:rsidR="0010774E" w:rsidRPr="009B0EAC" w:rsidRDefault="0010774E" w:rsidP="0010774E"/>
    <w:p w14:paraId="68ABC826" w14:textId="09FCF0E0" w:rsidR="00E60AB5" w:rsidRPr="009B0EAC" w:rsidRDefault="00E60AB5" w:rsidP="00E60AB5">
      <w:pPr>
        <w:pStyle w:val="Heading3"/>
      </w:pPr>
      <w:r w:rsidRPr="009B0EAC">
        <w:lastRenderedPageBreak/>
        <w:t>Now Key</w:t>
      </w:r>
    </w:p>
    <w:p w14:paraId="66D90D58" w14:textId="7AD2163B" w:rsidR="00685B81" w:rsidRPr="009B0EAC" w:rsidRDefault="00685B81" w:rsidP="00685B81">
      <w:pPr>
        <w:pStyle w:val="Heading4"/>
      </w:pPr>
      <w:r w:rsidRPr="009B0EAC">
        <w:t xml:space="preserve">Voters have </w:t>
      </w:r>
      <w:r w:rsidRPr="009B0EAC">
        <w:rPr>
          <w:u w:val="single"/>
        </w:rPr>
        <w:t>just started</w:t>
      </w:r>
      <w:r w:rsidRPr="009B0EAC">
        <w:t xml:space="preserve"> to pay attention, which means </w:t>
      </w:r>
      <w:r w:rsidRPr="009B0EAC">
        <w:rPr>
          <w:u w:val="single"/>
        </w:rPr>
        <w:t>shaping the narrative</w:t>
      </w:r>
      <w:r w:rsidRPr="009B0EAC">
        <w:t xml:space="preserve"> </w:t>
      </w:r>
      <w:r w:rsidRPr="009B0EAC">
        <w:rPr>
          <w:i/>
          <w:iCs w:val="0"/>
          <w:u w:val="single"/>
        </w:rPr>
        <w:t>now</w:t>
      </w:r>
      <w:r w:rsidRPr="009B0EAC">
        <w:t xml:space="preserve"> is key.</w:t>
      </w:r>
    </w:p>
    <w:p w14:paraId="2FE1CDAC" w14:textId="77777777" w:rsidR="00685B81" w:rsidRPr="009B0EAC" w:rsidRDefault="00685B81" w:rsidP="00685B81">
      <w:r w:rsidRPr="009B0EAC">
        <w:rPr>
          <w:rStyle w:val="Style13ptBold"/>
        </w:rPr>
        <w:t xml:space="preserve">Schneider </w:t>
      </w:r>
      <w:r w:rsidRPr="009B0EAC">
        <w:t>and Lemire</w:t>
      </w:r>
      <w:r w:rsidRPr="009B0EAC">
        <w:rPr>
          <w:rStyle w:val="Style13ptBold"/>
        </w:rPr>
        <w:t xml:space="preserve"> 3/21</w:t>
      </w:r>
      <w:r w:rsidRPr="009B0EAC">
        <w:t xml:space="preserve"> – Elena Schneider is a national political reporter at POLITICO, where she covers the 2024 presidential campaign. Jonathan Lemire is White House Bureau Chief for POLITICO.</w:t>
      </w:r>
    </w:p>
    <w:p w14:paraId="743C4E8B" w14:textId="7DF1B7D6" w:rsidR="00685B81" w:rsidRPr="009B0EAC" w:rsidRDefault="00685B81" w:rsidP="00685B81">
      <w:r w:rsidRPr="009B0EAC">
        <w:t xml:space="preserve">Elena Schneider and Jonathan Lemire, “Biden camp feels a reprieve from Democratic unease,” </w:t>
      </w:r>
      <w:r w:rsidRPr="009B0EAC">
        <w:rPr>
          <w:i/>
          <w:iCs/>
        </w:rPr>
        <w:t>POLITICO</w:t>
      </w:r>
      <w:r w:rsidRPr="009B0EAC">
        <w:t xml:space="preserve">, 21 March 2024, </w:t>
      </w:r>
      <w:hyperlink r:id="rId14" w:history="1">
        <w:r w:rsidR="00BA1871" w:rsidRPr="009B0EAC">
          <w:rPr>
            <w:rStyle w:val="Hyperlink"/>
          </w:rPr>
          <w:t>https://www.politico.com/news/2024/03/21/biden-campaign-confidence-00148424?nname=playbook&amp;nid=0000014f-1646-d88f-a1cf-5f46b7bd0000&amp;nrid=053f00ec-c21e-4945-bcf1-5940e1a7bc70&amp;nlid=630318</w:t>
        </w:r>
      </w:hyperlink>
      <w:r w:rsidRPr="009B0EAC">
        <w:t>.</w:t>
      </w:r>
    </w:p>
    <w:p w14:paraId="50379471" w14:textId="77777777" w:rsidR="00BA1871" w:rsidRPr="009B0EAC" w:rsidRDefault="00BA1871" w:rsidP="00685B81"/>
    <w:p w14:paraId="489E2F0B" w14:textId="77777777" w:rsidR="00685B81" w:rsidRPr="009B0EAC" w:rsidRDefault="00685B81" w:rsidP="00685B81">
      <w:pPr>
        <w:rPr>
          <w:sz w:val="16"/>
          <w:szCs w:val="16"/>
        </w:rPr>
      </w:pPr>
      <w:r w:rsidRPr="009B0EAC">
        <w:rPr>
          <w:rStyle w:val="Emphasis"/>
        </w:rPr>
        <w:t>Anxiety levels</w:t>
      </w:r>
      <w:r w:rsidRPr="009B0EAC">
        <w:rPr>
          <w:rStyle w:val="StyleUnderline"/>
        </w:rPr>
        <w:t xml:space="preserve"> among influential Democrats over</w:t>
      </w:r>
      <w:r w:rsidRPr="009B0EAC">
        <w:rPr>
          <w:sz w:val="16"/>
          <w:szCs w:val="16"/>
        </w:rPr>
        <w:t xml:space="preserve"> Joe </w:t>
      </w:r>
      <w:r w:rsidRPr="009B0EAC">
        <w:rPr>
          <w:rStyle w:val="Emphasis"/>
        </w:rPr>
        <w:t>Biden’s place</w:t>
      </w:r>
      <w:r w:rsidRPr="009B0EAC">
        <w:rPr>
          <w:sz w:val="16"/>
          <w:szCs w:val="16"/>
        </w:rPr>
        <w:t xml:space="preserve"> atop the ticket </w:t>
      </w:r>
      <w:r w:rsidRPr="009B0EAC">
        <w:rPr>
          <w:rStyle w:val="StyleUnderline"/>
        </w:rPr>
        <w:t xml:space="preserve">have </w:t>
      </w:r>
      <w:r w:rsidRPr="009B0EAC">
        <w:rPr>
          <w:rStyle w:val="Emphasis"/>
        </w:rPr>
        <w:t>begun to ebb</w:t>
      </w:r>
      <w:r w:rsidRPr="009B0EAC">
        <w:rPr>
          <w:sz w:val="16"/>
          <w:szCs w:val="16"/>
        </w:rPr>
        <w:t>, with even some of the party’s loudest fretters saying that he’s taken the steps needed to calm their nerves.</w:t>
      </w:r>
    </w:p>
    <w:p w14:paraId="777F9F45" w14:textId="77777777" w:rsidR="00685B81" w:rsidRPr="009B0EAC" w:rsidRDefault="00685B81" w:rsidP="00685B81">
      <w:pPr>
        <w:rPr>
          <w:sz w:val="16"/>
          <w:szCs w:val="16"/>
        </w:rPr>
      </w:pPr>
      <w:r w:rsidRPr="009B0EAC">
        <w:rPr>
          <w:rStyle w:val="StyleUnderline"/>
        </w:rPr>
        <w:t xml:space="preserve">A combination of a </w:t>
      </w:r>
      <w:r w:rsidRPr="009B0EAC">
        <w:rPr>
          <w:rStyle w:val="Emphasis"/>
        </w:rPr>
        <w:t>more vigorous campaign schedule</w:t>
      </w:r>
      <w:r w:rsidRPr="009B0EAC">
        <w:rPr>
          <w:rStyle w:val="StyleUnderline"/>
        </w:rPr>
        <w:t xml:space="preserve"> and a </w:t>
      </w:r>
      <w:r w:rsidRPr="009B0EAC">
        <w:rPr>
          <w:rStyle w:val="Emphasis"/>
        </w:rPr>
        <w:t>rousing</w:t>
      </w:r>
      <w:r w:rsidRPr="009B0EAC">
        <w:rPr>
          <w:rStyle w:val="StyleUnderline"/>
        </w:rPr>
        <w:t xml:space="preserve"> State of the Union address has left top party operatives </w:t>
      </w:r>
      <w:r w:rsidRPr="009B0EAC">
        <w:rPr>
          <w:rStyle w:val="Emphasis"/>
        </w:rPr>
        <w:t>more comfortable</w:t>
      </w:r>
      <w:r w:rsidRPr="009B0EAC">
        <w:rPr>
          <w:sz w:val="16"/>
          <w:szCs w:val="16"/>
        </w:rPr>
        <w:t xml:space="preserve"> with the current state of the campaign, even if it has yet to produce a more meaningful bump in the polls.</w:t>
      </w:r>
    </w:p>
    <w:p w14:paraId="760E17F1" w14:textId="77777777" w:rsidR="00685B81" w:rsidRPr="009B0EAC" w:rsidRDefault="00685B81" w:rsidP="00685B81">
      <w:pPr>
        <w:rPr>
          <w:sz w:val="16"/>
          <w:szCs w:val="16"/>
        </w:rPr>
      </w:pPr>
      <w:r w:rsidRPr="009B0EAC">
        <w:rPr>
          <w:sz w:val="16"/>
          <w:szCs w:val="16"/>
        </w:rPr>
        <w:t>“The State of the Union rarely provides much of a bounce,” said David Axelrod, a former senior adviser to then-President Barack Obama. “</w:t>
      </w:r>
      <w:r w:rsidRPr="009B0EAC">
        <w:rPr>
          <w:rStyle w:val="StyleUnderline"/>
        </w:rPr>
        <w:t xml:space="preserve">What was </w:t>
      </w:r>
      <w:r w:rsidRPr="009B0EAC">
        <w:rPr>
          <w:rStyle w:val="Emphasis"/>
        </w:rPr>
        <w:t>absolutely essential</w:t>
      </w:r>
      <w:r w:rsidRPr="009B0EAC">
        <w:rPr>
          <w:rStyle w:val="StyleUnderline"/>
        </w:rPr>
        <w:t xml:space="preserve"> was that Biden show </w:t>
      </w:r>
      <w:r w:rsidRPr="009B0EAC">
        <w:rPr>
          <w:rStyle w:val="Emphasis"/>
        </w:rPr>
        <w:t>enough spark</w:t>
      </w:r>
      <w:r w:rsidRPr="009B0EAC">
        <w:rPr>
          <w:rStyle w:val="StyleUnderline"/>
        </w:rPr>
        <w:t xml:space="preserve"> to </w:t>
      </w:r>
      <w:r w:rsidRPr="009B0EAC">
        <w:rPr>
          <w:rStyle w:val="Emphasis"/>
        </w:rPr>
        <w:t>quell</w:t>
      </w:r>
      <w:r w:rsidRPr="009B0EAC">
        <w:rPr>
          <w:rStyle w:val="StyleUnderline"/>
        </w:rPr>
        <w:t xml:space="preserve"> the </w:t>
      </w:r>
      <w:r w:rsidRPr="009B0EAC">
        <w:rPr>
          <w:rStyle w:val="Emphasis"/>
        </w:rPr>
        <w:t>panic</w:t>
      </w:r>
      <w:r w:rsidRPr="009B0EAC">
        <w:rPr>
          <w:rStyle w:val="StyleUnderline"/>
        </w:rPr>
        <w:t xml:space="preserve"> among his supporters</w:t>
      </w:r>
      <w:r w:rsidRPr="009B0EAC">
        <w:rPr>
          <w:sz w:val="16"/>
          <w:szCs w:val="16"/>
        </w:rPr>
        <w:t xml:space="preserve">, and </w:t>
      </w:r>
      <w:r w:rsidRPr="009B0EAC">
        <w:rPr>
          <w:rStyle w:val="StyleUnderline"/>
        </w:rPr>
        <w:t xml:space="preserve">he </w:t>
      </w:r>
      <w:r w:rsidRPr="009B0EAC">
        <w:rPr>
          <w:rStyle w:val="Emphasis"/>
        </w:rPr>
        <w:t>certainly did that</w:t>
      </w:r>
      <w:r w:rsidRPr="009B0EAC">
        <w:rPr>
          <w:rStyle w:val="StyleUnderline"/>
        </w:rPr>
        <w:t>.</w:t>
      </w:r>
      <w:r w:rsidRPr="009B0EAC">
        <w:rPr>
          <w:sz w:val="16"/>
          <w:szCs w:val="16"/>
        </w:rPr>
        <w:t>”</w:t>
      </w:r>
    </w:p>
    <w:p w14:paraId="15B97EC0" w14:textId="77777777" w:rsidR="00685B81" w:rsidRPr="009B0EAC" w:rsidRDefault="00685B81" w:rsidP="00685B81">
      <w:pPr>
        <w:rPr>
          <w:sz w:val="8"/>
          <w:szCs w:val="8"/>
        </w:rPr>
      </w:pPr>
      <w:r w:rsidRPr="009B0EAC">
        <w:rPr>
          <w:sz w:val="8"/>
          <w:szCs w:val="8"/>
        </w:rPr>
        <w:t>Axelrod has been among the most vocal in his concerns about Biden’s electoral prospects, even calling on the president to consider dropping out of the race after a series of polls emerged showing him trailing Donald Trump in critical battleground states. But he said he believed Biden had begun making a “good contrast with Trump.”</w:t>
      </w:r>
    </w:p>
    <w:p w14:paraId="08404B85" w14:textId="77777777" w:rsidR="00685B81" w:rsidRPr="009B0EAC" w:rsidRDefault="00685B81" w:rsidP="00685B81">
      <w:pPr>
        <w:rPr>
          <w:sz w:val="8"/>
          <w:szCs w:val="8"/>
        </w:rPr>
      </w:pPr>
      <w:r w:rsidRPr="009B0EAC">
        <w:rPr>
          <w:sz w:val="8"/>
          <w:szCs w:val="8"/>
        </w:rPr>
        <w:t>Doubts from leading Democrats over Biden’s prospects have long rankled the White House and the president himself, according to two aides not authorized to speak publicly about private conversations.</w:t>
      </w:r>
    </w:p>
    <w:p w14:paraId="259DD089" w14:textId="77777777" w:rsidR="00685B81" w:rsidRPr="009B0EAC" w:rsidRDefault="00685B81" w:rsidP="00685B81">
      <w:pPr>
        <w:rPr>
          <w:sz w:val="8"/>
          <w:szCs w:val="8"/>
        </w:rPr>
      </w:pPr>
      <w:r w:rsidRPr="009B0EAC">
        <w:rPr>
          <w:sz w:val="8"/>
          <w:szCs w:val="8"/>
        </w:rPr>
        <w:t xml:space="preserve">Among Biden advisers, there was a recognition that they needed to address the fears being expressed from operatives like Axelrod and influential journalists like Ezra Klein, who penned a widely-read essay calling for Biden to step aside. That became especially true after former special counsel Robert </w:t>
      </w:r>
      <w:proofErr w:type="spellStart"/>
      <w:r w:rsidRPr="009B0EAC">
        <w:rPr>
          <w:sz w:val="8"/>
          <w:szCs w:val="8"/>
        </w:rPr>
        <w:t>Hur</w:t>
      </w:r>
      <w:proofErr w:type="spellEnd"/>
      <w:r w:rsidRPr="009B0EAC">
        <w:rPr>
          <w:sz w:val="8"/>
          <w:szCs w:val="8"/>
        </w:rPr>
        <w:t xml:space="preserve"> issued a report on Biden’s handling of classified documents that portrayed the president as a forgetful old man.</w:t>
      </w:r>
    </w:p>
    <w:p w14:paraId="3255D97C" w14:textId="77777777" w:rsidR="00685B81" w:rsidRPr="009B0EAC" w:rsidRDefault="00685B81" w:rsidP="00685B81">
      <w:pPr>
        <w:rPr>
          <w:sz w:val="16"/>
          <w:szCs w:val="16"/>
        </w:rPr>
      </w:pPr>
      <w:r w:rsidRPr="009B0EAC">
        <w:rPr>
          <w:sz w:val="16"/>
          <w:szCs w:val="16"/>
        </w:rPr>
        <w:t xml:space="preserve">But </w:t>
      </w:r>
      <w:r w:rsidRPr="009B0EAC">
        <w:rPr>
          <w:rStyle w:val="StyleUnderline"/>
        </w:rPr>
        <w:t xml:space="preserve">Biden aides </w:t>
      </w:r>
      <w:r w:rsidRPr="009B0EAC">
        <w:rPr>
          <w:rStyle w:val="Emphasis"/>
        </w:rPr>
        <w:t>expressed confidence</w:t>
      </w:r>
      <w:r w:rsidRPr="009B0EAC">
        <w:rPr>
          <w:rStyle w:val="StyleUnderline"/>
        </w:rPr>
        <w:t xml:space="preserve"> they could </w:t>
      </w:r>
      <w:r w:rsidRPr="009B0EAC">
        <w:rPr>
          <w:rStyle w:val="Emphasis"/>
        </w:rPr>
        <w:t>quiet</w:t>
      </w:r>
      <w:r w:rsidRPr="009B0EAC">
        <w:rPr>
          <w:sz w:val="16"/>
          <w:szCs w:val="16"/>
        </w:rPr>
        <w:t xml:space="preserve"> the </w:t>
      </w:r>
      <w:r w:rsidRPr="009B0EAC">
        <w:rPr>
          <w:rStyle w:val="Emphasis"/>
        </w:rPr>
        <w:t>skepticism</w:t>
      </w:r>
      <w:r w:rsidRPr="009B0EAC">
        <w:rPr>
          <w:rStyle w:val="StyleUnderline"/>
        </w:rPr>
        <w:t xml:space="preserve"> by </w:t>
      </w:r>
      <w:r w:rsidRPr="009B0EAC">
        <w:rPr>
          <w:rStyle w:val="Emphasis"/>
        </w:rPr>
        <w:t>ramping up campaign activities</w:t>
      </w:r>
      <w:r w:rsidRPr="009B0EAC">
        <w:rPr>
          <w:rStyle w:val="StyleUnderline"/>
        </w:rPr>
        <w:t xml:space="preserve"> and </w:t>
      </w:r>
      <w:r w:rsidRPr="009B0EAC">
        <w:rPr>
          <w:rStyle w:val="Emphasis"/>
        </w:rPr>
        <w:t>performing well</w:t>
      </w:r>
      <w:r w:rsidRPr="009B0EAC">
        <w:rPr>
          <w:rStyle w:val="StyleUnderline"/>
        </w:rPr>
        <w:t xml:space="preserve"> in the </w:t>
      </w:r>
      <w:r w:rsidRPr="009B0EAC">
        <w:rPr>
          <w:rStyle w:val="Emphasis"/>
        </w:rPr>
        <w:t>primaries</w:t>
      </w:r>
      <w:r w:rsidRPr="009B0EAC">
        <w:rPr>
          <w:sz w:val="16"/>
          <w:szCs w:val="16"/>
        </w:rPr>
        <w:t>.</w:t>
      </w:r>
    </w:p>
    <w:p w14:paraId="228528FD" w14:textId="77777777" w:rsidR="00685B81" w:rsidRPr="009B0EAC" w:rsidRDefault="00685B81" w:rsidP="00685B81">
      <w:pPr>
        <w:rPr>
          <w:sz w:val="8"/>
          <w:szCs w:val="8"/>
        </w:rPr>
      </w:pPr>
      <w:r w:rsidRPr="009B0EAC">
        <w:rPr>
          <w:sz w:val="8"/>
          <w:szCs w:val="8"/>
        </w:rPr>
        <w:t>“We were right before and we’ll be right again,” said one of the Biden advisers who was granted anonymity because they were not authorized to speak publicly. “We’re staying the course.”</w:t>
      </w:r>
    </w:p>
    <w:p w14:paraId="69823B90" w14:textId="77777777" w:rsidR="00685B81" w:rsidRPr="009B0EAC" w:rsidRDefault="00685B81" w:rsidP="00685B81">
      <w:pPr>
        <w:rPr>
          <w:sz w:val="8"/>
          <w:szCs w:val="8"/>
        </w:rPr>
      </w:pPr>
      <w:r w:rsidRPr="009B0EAC">
        <w:rPr>
          <w:sz w:val="8"/>
          <w:szCs w:val="8"/>
        </w:rPr>
        <w:t>Aides say they now feel vindicated as they watched the party’s boldface names do an about-face to praise the State of the Union and quiet their worries.</w:t>
      </w:r>
    </w:p>
    <w:p w14:paraId="4433F25B" w14:textId="77777777" w:rsidR="00685B81" w:rsidRPr="009B0EAC" w:rsidRDefault="00685B81" w:rsidP="00685B81">
      <w:pPr>
        <w:rPr>
          <w:sz w:val="16"/>
          <w:szCs w:val="16"/>
        </w:rPr>
      </w:pPr>
      <w:r w:rsidRPr="009B0EAC">
        <w:rPr>
          <w:sz w:val="16"/>
          <w:szCs w:val="16"/>
        </w:rPr>
        <w:t>“</w:t>
      </w:r>
      <w:r w:rsidRPr="009B0EAC">
        <w:rPr>
          <w:rStyle w:val="StyleUnderline"/>
        </w:rPr>
        <w:t xml:space="preserve">It was </w:t>
      </w:r>
      <w:r w:rsidRPr="009B0EAC">
        <w:rPr>
          <w:rStyle w:val="Emphasis"/>
        </w:rPr>
        <w:t>very clear</w:t>
      </w:r>
      <w:r w:rsidRPr="009B0EAC">
        <w:rPr>
          <w:sz w:val="16"/>
          <w:szCs w:val="16"/>
        </w:rPr>
        <w:t xml:space="preserve"> that </w:t>
      </w:r>
      <w:r w:rsidRPr="009B0EAC">
        <w:rPr>
          <w:rStyle w:val="StyleUnderline"/>
        </w:rPr>
        <w:t xml:space="preserve">the State of the Union was </w:t>
      </w:r>
      <w:r w:rsidRPr="009B0EAC">
        <w:rPr>
          <w:rStyle w:val="Emphasis"/>
        </w:rPr>
        <w:t>geared</w:t>
      </w:r>
      <w:r w:rsidRPr="009B0EAC">
        <w:rPr>
          <w:rStyle w:val="StyleUnderline"/>
        </w:rPr>
        <w:t xml:space="preserve"> toward</w:t>
      </w:r>
      <w:r w:rsidRPr="009B0EAC">
        <w:rPr>
          <w:sz w:val="16"/>
          <w:szCs w:val="16"/>
        </w:rPr>
        <w:t xml:space="preserve"> one audience: </w:t>
      </w:r>
      <w:r w:rsidRPr="009B0EAC">
        <w:rPr>
          <w:rStyle w:val="Emphasis"/>
        </w:rPr>
        <w:t>calming</w:t>
      </w:r>
      <w:r w:rsidRPr="009B0EAC">
        <w:rPr>
          <w:rStyle w:val="StyleUnderline"/>
        </w:rPr>
        <w:t xml:space="preserve"> the </w:t>
      </w:r>
      <w:r w:rsidRPr="009B0EAC">
        <w:rPr>
          <w:rStyle w:val="Emphasis"/>
        </w:rPr>
        <w:t>fears</w:t>
      </w:r>
      <w:r w:rsidRPr="009B0EAC">
        <w:rPr>
          <w:rStyle w:val="StyleUnderline"/>
        </w:rPr>
        <w:t xml:space="preserve"> of Democrats who are </w:t>
      </w:r>
      <w:r w:rsidRPr="009B0EAC">
        <w:rPr>
          <w:rStyle w:val="Emphasis"/>
        </w:rPr>
        <w:t>nervous</w:t>
      </w:r>
      <w:r w:rsidRPr="009B0EAC">
        <w:rPr>
          <w:rStyle w:val="StyleUnderline"/>
        </w:rPr>
        <w:t xml:space="preserve"> about this election, and the president </w:t>
      </w:r>
      <w:r w:rsidRPr="009B0EAC">
        <w:rPr>
          <w:rStyle w:val="Emphasis"/>
        </w:rPr>
        <w:t>hit a home run</w:t>
      </w:r>
      <w:r w:rsidRPr="009B0EAC">
        <w:rPr>
          <w:rStyle w:val="StyleUnderline"/>
        </w:rPr>
        <w:t>,” said</w:t>
      </w:r>
      <w:r w:rsidRPr="009B0EAC">
        <w:rPr>
          <w:sz w:val="16"/>
          <w:szCs w:val="16"/>
        </w:rPr>
        <w:t xml:space="preserve"> Morgan Jackson, </w:t>
      </w:r>
      <w:r w:rsidRPr="009B0EAC">
        <w:rPr>
          <w:rStyle w:val="StyleUnderline"/>
        </w:rPr>
        <w:t>a senior adviser to</w:t>
      </w:r>
      <w:r w:rsidRPr="009B0EAC">
        <w:rPr>
          <w:sz w:val="16"/>
          <w:szCs w:val="16"/>
        </w:rPr>
        <w:t xml:space="preserve"> Democratic </w:t>
      </w:r>
      <w:r w:rsidRPr="009B0EAC">
        <w:rPr>
          <w:rStyle w:val="StyleUnderline"/>
        </w:rPr>
        <w:t>Gov</w:t>
      </w:r>
      <w:r w:rsidRPr="009B0EAC">
        <w:rPr>
          <w:sz w:val="16"/>
          <w:szCs w:val="16"/>
        </w:rPr>
        <w:t xml:space="preserve">. </w:t>
      </w:r>
      <w:r w:rsidRPr="009B0EAC">
        <w:rPr>
          <w:rStyle w:val="StyleUnderline"/>
        </w:rPr>
        <w:t>Roy Cooper</w:t>
      </w:r>
      <w:r w:rsidRPr="009B0EAC">
        <w:rPr>
          <w:sz w:val="16"/>
          <w:szCs w:val="16"/>
        </w:rPr>
        <w:t xml:space="preserve"> of North Carolina. “</w:t>
      </w:r>
      <w:r w:rsidRPr="009B0EAC">
        <w:rPr>
          <w:rStyle w:val="StyleUnderline"/>
        </w:rPr>
        <w:t xml:space="preserve">You’ll ultimately see </w:t>
      </w:r>
      <w:r w:rsidRPr="009B0EAC">
        <w:rPr>
          <w:rStyle w:val="Emphasis"/>
        </w:rPr>
        <w:t>poll numbers rebound</w:t>
      </w:r>
      <w:r w:rsidRPr="009B0EAC">
        <w:rPr>
          <w:rStyle w:val="StyleUnderline"/>
        </w:rPr>
        <w:t xml:space="preserve">, but you won’t see them </w:t>
      </w:r>
      <w:r w:rsidRPr="009B0EAC">
        <w:rPr>
          <w:rStyle w:val="Emphasis"/>
        </w:rPr>
        <w:t>go up</w:t>
      </w:r>
      <w:r w:rsidRPr="009B0EAC">
        <w:rPr>
          <w:rStyle w:val="StyleUnderline"/>
        </w:rPr>
        <w:t xml:space="preserve"> until there’s </w:t>
      </w:r>
      <w:r w:rsidRPr="009B0EAC">
        <w:rPr>
          <w:rStyle w:val="Emphasis"/>
        </w:rPr>
        <w:t>sustained paid communications</w:t>
      </w:r>
      <w:r w:rsidRPr="009B0EAC">
        <w:rPr>
          <w:rStyle w:val="StyleUnderline"/>
        </w:rPr>
        <w:t xml:space="preserve"> around it</w:t>
      </w:r>
      <w:r w:rsidRPr="009B0EAC">
        <w:rPr>
          <w:sz w:val="16"/>
          <w:szCs w:val="16"/>
        </w:rPr>
        <w:t xml:space="preserve">. </w:t>
      </w:r>
      <w:r w:rsidRPr="009B0EAC">
        <w:rPr>
          <w:rStyle w:val="StyleUnderline"/>
        </w:rPr>
        <w:t>That’s how you move numbers</w:t>
      </w:r>
      <w:r w:rsidRPr="009B0EAC">
        <w:rPr>
          <w:sz w:val="16"/>
          <w:szCs w:val="16"/>
        </w:rPr>
        <w:t>.”</w:t>
      </w:r>
    </w:p>
    <w:p w14:paraId="17E56E3E" w14:textId="77777777" w:rsidR="00685B81" w:rsidRPr="009B0EAC" w:rsidRDefault="00685B81" w:rsidP="00685B81">
      <w:pPr>
        <w:rPr>
          <w:rStyle w:val="StyleUnderline"/>
        </w:rPr>
      </w:pPr>
      <w:r w:rsidRPr="009B0EAC">
        <w:rPr>
          <w:rStyle w:val="StyleUnderline"/>
        </w:rPr>
        <w:t xml:space="preserve">To get those </w:t>
      </w:r>
      <w:r w:rsidRPr="009B0EAC">
        <w:rPr>
          <w:rStyle w:val="Emphasis"/>
        </w:rPr>
        <w:t>numbers up</w:t>
      </w:r>
      <w:r w:rsidRPr="009B0EAC">
        <w:rPr>
          <w:rStyle w:val="StyleUnderline"/>
        </w:rPr>
        <w:t xml:space="preserve">, the Biden team is </w:t>
      </w:r>
      <w:r w:rsidRPr="009B0EAC">
        <w:rPr>
          <w:rStyle w:val="Emphasis"/>
        </w:rPr>
        <w:t>dumping $30 million</w:t>
      </w:r>
      <w:r w:rsidRPr="009B0EAC">
        <w:rPr>
          <w:rStyle w:val="StyleUnderline"/>
        </w:rPr>
        <w:t xml:space="preserve"> in TV and </w:t>
      </w:r>
      <w:r w:rsidRPr="009B0EAC">
        <w:rPr>
          <w:rStyle w:val="Emphasis"/>
        </w:rPr>
        <w:t>digital ads</w:t>
      </w:r>
      <w:r w:rsidRPr="009B0EAC">
        <w:rPr>
          <w:rStyle w:val="StyleUnderline"/>
        </w:rPr>
        <w:t xml:space="preserve"> over the next month across </w:t>
      </w:r>
      <w:r w:rsidRPr="009B0EAC">
        <w:rPr>
          <w:rStyle w:val="Emphasis"/>
        </w:rPr>
        <w:t>seven swing states</w:t>
      </w:r>
      <w:r w:rsidRPr="009B0EAC">
        <w:rPr>
          <w:rStyle w:val="StyleUnderline"/>
        </w:rPr>
        <w:t xml:space="preserve">, </w:t>
      </w:r>
      <w:r w:rsidRPr="009B0EAC">
        <w:rPr>
          <w:rStyle w:val="Emphasis"/>
        </w:rPr>
        <w:t>drilling</w:t>
      </w:r>
      <w:r w:rsidRPr="009B0EAC">
        <w:rPr>
          <w:rStyle w:val="StyleUnderline"/>
        </w:rPr>
        <w:t xml:space="preserve"> into the </w:t>
      </w:r>
      <w:r w:rsidRPr="009B0EAC">
        <w:rPr>
          <w:rStyle w:val="Emphasis"/>
        </w:rPr>
        <w:t>contrast</w:t>
      </w:r>
      <w:r w:rsidRPr="009B0EAC">
        <w:rPr>
          <w:rStyle w:val="StyleUnderline"/>
        </w:rPr>
        <w:t xml:space="preserve"> between </w:t>
      </w:r>
      <w:r w:rsidRPr="009B0EAC">
        <w:rPr>
          <w:rStyle w:val="Emphasis"/>
        </w:rPr>
        <w:t>Biden and Trump</w:t>
      </w:r>
      <w:r w:rsidRPr="009B0EAC">
        <w:rPr>
          <w:sz w:val="16"/>
          <w:szCs w:val="16"/>
        </w:rPr>
        <w:t xml:space="preserve">. One Democrat close to the campaign who is not authorized to speak publicly acknowledged that </w:t>
      </w:r>
      <w:r w:rsidRPr="009B0EAC">
        <w:rPr>
          <w:rStyle w:val="StyleUnderline"/>
        </w:rPr>
        <w:t>while they “</w:t>
      </w:r>
      <w:r w:rsidRPr="009B0EAC">
        <w:rPr>
          <w:rStyle w:val="Emphasis"/>
        </w:rPr>
        <w:t>don’t think</w:t>
      </w:r>
      <w:r w:rsidRPr="009B0EAC">
        <w:rPr>
          <w:rStyle w:val="StyleUnderline"/>
        </w:rPr>
        <w:t xml:space="preserve"> we need to see </w:t>
      </w:r>
      <w:r w:rsidRPr="009B0EAC">
        <w:rPr>
          <w:rStyle w:val="Emphasis"/>
        </w:rPr>
        <w:t>massive movement</w:t>
      </w:r>
      <w:r w:rsidRPr="009B0EAC">
        <w:rPr>
          <w:rStyle w:val="StyleUnderline"/>
        </w:rPr>
        <w:t xml:space="preserve">” by the </w:t>
      </w:r>
      <w:r w:rsidRPr="009B0EAC">
        <w:rPr>
          <w:rStyle w:val="Emphasis"/>
        </w:rPr>
        <w:t>end of April</w:t>
      </w:r>
      <w:r w:rsidRPr="009B0EAC">
        <w:rPr>
          <w:rStyle w:val="StyleUnderline"/>
        </w:rPr>
        <w:t xml:space="preserve">, “we do need to see that we can </w:t>
      </w:r>
      <w:r w:rsidRPr="009B0EAC">
        <w:rPr>
          <w:rStyle w:val="Emphasis"/>
        </w:rPr>
        <w:t>move people</w:t>
      </w:r>
      <w:r w:rsidRPr="009B0EAC">
        <w:rPr>
          <w:rStyle w:val="StyleUnderline"/>
        </w:rPr>
        <w:t xml:space="preserve"> when we have the </w:t>
      </w:r>
      <w:r w:rsidRPr="009B0EAC">
        <w:rPr>
          <w:rStyle w:val="Emphasis"/>
        </w:rPr>
        <w:t>audience</w:t>
      </w:r>
      <w:r w:rsidRPr="009B0EAC">
        <w:rPr>
          <w:rStyle w:val="StyleUnderline"/>
        </w:rPr>
        <w:t xml:space="preserve"> and we’re </w:t>
      </w:r>
      <w:r w:rsidRPr="009B0EAC">
        <w:rPr>
          <w:rStyle w:val="Emphasis"/>
        </w:rPr>
        <w:t>spending significant money.</w:t>
      </w:r>
      <w:r w:rsidRPr="009B0EAC">
        <w:rPr>
          <w:rStyle w:val="StyleUnderline"/>
        </w:rPr>
        <w:t>”</w:t>
      </w:r>
    </w:p>
    <w:p w14:paraId="57C30A8D" w14:textId="77777777" w:rsidR="00685B81" w:rsidRPr="009B0EAC" w:rsidRDefault="00685B81" w:rsidP="00685B81">
      <w:pPr>
        <w:rPr>
          <w:sz w:val="16"/>
          <w:szCs w:val="16"/>
        </w:rPr>
      </w:pPr>
      <w:r w:rsidRPr="009B0EAC">
        <w:rPr>
          <w:sz w:val="16"/>
          <w:szCs w:val="16"/>
        </w:rPr>
        <w:t>“</w:t>
      </w:r>
      <w:r w:rsidRPr="009B0EAC">
        <w:rPr>
          <w:rStyle w:val="StyleUnderline"/>
        </w:rPr>
        <w:t xml:space="preserve">Where numbers are in </w:t>
      </w:r>
      <w:r w:rsidRPr="009B0EAC">
        <w:rPr>
          <w:rStyle w:val="Emphasis"/>
        </w:rPr>
        <w:t>five weeks</w:t>
      </w:r>
      <w:r w:rsidRPr="009B0EAC">
        <w:rPr>
          <w:rStyle w:val="StyleUnderline"/>
        </w:rPr>
        <w:t xml:space="preserve"> — </w:t>
      </w:r>
      <w:r w:rsidRPr="009B0EAC">
        <w:rPr>
          <w:rStyle w:val="Emphasis"/>
        </w:rPr>
        <w:t>that’s</w:t>
      </w:r>
      <w:r w:rsidRPr="009B0EAC">
        <w:rPr>
          <w:rStyle w:val="StyleUnderline"/>
        </w:rPr>
        <w:t xml:space="preserve"> what I’m </w:t>
      </w:r>
      <w:r w:rsidRPr="009B0EAC">
        <w:rPr>
          <w:rStyle w:val="Emphasis"/>
        </w:rPr>
        <w:t>watching</w:t>
      </w:r>
      <w:r w:rsidRPr="009B0EAC">
        <w:rPr>
          <w:sz w:val="16"/>
          <w:szCs w:val="16"/>
        </w:rPr>
        <w:t>,” the person added.</w:t>
      </w:r>
    </w:p>
    <w:p w14:paraId="7078AEBE" w14:textId="77777777" w:rsidR="00685B81" w:rsidRPr="009B0EAC" w:rsidRDefault="00685B81" w:rsidP="00685B81">
      <w:pPr>
        <w:rPr>
          <w:sz w:val="8"/>
          <w:szCs w:val="8"/>
        </w:rPr>
      </w:pPr>
      <w:r w:rsidRPr="009B0EAC">
        <w:rPr>
          <w:sz w:val="8"/>
          <w:szCs w:val="8"/>
        </w:rPr>
        <w:t>The president’s campaign schedule has also ramped up significantly in March. Biden headlined events in New Hampshire, Wisconsin and Michigan last week and then zipped through Nevada and Arizona on Tuesday and Wednesday. He swung through Texas for several campaign fundraisers on Wednesday and Thursday. Comparatively, Trump’s travel schedule has been light as his campaign tries to conserve resources.</w:t>
      </w:r>
    </w:p>
    <w:p w14:paraId="60D4A1F6" w14:textId="77777777" w:rsidR="00685B81" w:rsidRPr="009B0EAC" w:rsidRDefault="00685B81" w:rsidP="00685B81">
      <w:pPr>
        <w:rPr>
          <w:sz w:val="16"/>
          <w:szCs w:val="16"/>
        </w:rPr>
      </w:pPr>
      <w:r w:rsidRPr="009B0EAC">
        <w:rPr>
          <w:rStyle w:val="StyleUnderline"/>
        </w:rPr>
        <w:lastRenderedPageBreak/>
        <w:t xml:space="preserve">“Would we love Biden to be up in the polls in Arizona? Of course. But we’re </w:t>
      </w:r>
      <w:r w:rsidRPr="009B0EAC">
        <w:rPr>
          <w:rStyle w:val="Emphasis"/>
        </w:rPr>
        <w:t>still at the point</w:t>
      </w:r>
      <w:r w:rsidRPr="009B0EAC">
        <w:rPr>
          <w:rStyle w:val="StyleUnderline"/>
        </w:rPr>
        <w:t xml:space="preserve"> where voters haven’t </w:t>
      </w:r>
      <w:r w:rsidRPr="009B0EAC">
        <w:rPr>
          <w:rStyle w:val="Emphasis"/>
        </w:rPr>
        <w:t>fully tuned in</w:t>
      </w:r>
      <w:r w:rsidRPr="009B0EAC">
        <w:rPr>
          <w:rStyle w:val="StyleUnderline"/>
        </w:rPr>
        <w:t xml:space="preserve"> </w:t>
      </w:r>
      <w:r w:rsidRPr="009B0EAC">
        <w:rPr>
          <w:rStyle w:val="Emphasis"/>
        </w:rPr>
        <w:t>yet</w:t>
      </w:r>
      <w:r w:rsidRPr="009B0EAC">
        <w:rPr>
          <w:rStyle w:val="StyleUnderline"/>
        </w:rPr>
        <w:t>,” said</w:t>
      </w:r>
      <w:r w:rsidRPr="009B0EAC">
        <w:rPr>
          <w:sz w:val="16"/>
          <w:szCs w:val="16"/>
        </w:rPr>
        <w:t xml:space="preserve"> DJ Quinlan, </w:t>
      </w:r>
      <w:r w:rsidRPr="009B0EAC">
        <w:rPr>
          <w:rStyle w:val="StyleUnderline"/>
        </w:rPr>
        <w:t>a Democratic strategist in Arizona</w:t>
      </w:r>
      <w:r w:rsidRPr="009B0EAC">
        <w:rPr>
          <w:sz w:val="16"/>
          <w:szCs w:val="16"/>
        </w:rPr>
        <w:t xml:space="preserve"> who worked on Sen. Mark Kelly’s recent campaigns. “It’s going to come down to who executes better in the state because it’s so closely divided, and we’ve got infrastructure we’ve built from winning statewide campaigns for years now.”</w:t>
      </w:r>
    </w:p>
    <w:p w14:paraId="58564CC8" w14:textId="77777777" w:rsidR="00685B81" w:rsidRPr="009B0EAC" w:rsidRDefault="00685B81" w:rsidP="00685B81">
      <w:pPr>
        <w:rPr>
          <w:sz w:val="8"/>
          <w:szCs w:val="8"/>
        </w:rPr>
      </w:pPr>
      <w:r w:rsidRPr="009B0EAC">
        <w:rPr>
          <w:sz w:val="8"/>
          <w:szCs w:val="8"/>
        </w:rPr>
        <w:t>Few, if any, Democrats say that the stretch Biden has had since the State of the Union foreshadows an easy election. While he has emerged ahead in some national polls in recent days, his job approval ratings haven’t budged much over the last two weeks, and battleground surveys show him often trailing Trump by 1 to 5 percentage points. But he has picked up the lead in a few national polls following his annual address.</w:t>
      </w:r>
    </w:p>
    <w:p w14:paraId="01CC7C83" w14:textId="77777777" w:rsidR="00685B81" w:rsidRPr="009B0EAC" w:rsidRDefault="00685B81" w:rsidP="00685B81">
      <w:pPr>
        <w:rPr>
          <w:sz w:val="8"/>
          <w:szCs w:val="8"/>
        </w:rPr>
      </w:pPr>
      <w:r w:rsidRPr="009B0EAC">
        <w:rPr>
          <w:sz w:val="8"/>
          <w:szCs w:val="8"/>
        </w:rPr>
        <w:t>“You always want to raise your numbers,” said James Carville, the longtime Democratic operative who has bemoaned a lethargy among the Biden campaign.</w:t>
      </w:r>
    </w:p>
    <w:p w14:paraId="1CD157A1" w14:textId="77777777" w:rsidR="00685B81" w:rsidRPr="009B0EAC" w:rsidRDefault="00685B81" w:rsidP="00685B81">
      <w:pPr>
        <w:rPr>
          <w:sz w:val="8"/>
          <w:szCs w:val="8"/>
        </w:rPr>
      </w:pPr>
      <w:r w:rsidRPr="009B0EAC">
        <w:rPr>
          <w:sz w:val="8"/>
          <w:szCs w:val="8"/>
        </w:rPr>
        <w:t>“For the life of me — I think they should jump all over Trump right now. He doesn’t have any money, and the Democrats have a huge advantage in money.”</w:t>
      </w:r>
    </w:p>
    <w:p w14:paraId="261B6B26" w14:textId="77777777" w:rsidR="00685B81" w:rsidRPr="009B0EAC" w:rsidRDefault="00685B81" w:rsidP="00685B81">
      <w:pPr>
        <w:rPr>
          <w:sz w:val="8"/>
          <w:szCs w:val="8"/>
        </w:rPr>
      </w:pPr>
      <w:r w:rsidRPr="009B0EAC">
        <w:rPr>
          <w:sz w:val="8"/>
          <w:szCs w:val="8"/>
        </w:rPr>
        <w:t>But even Carville conceded that Biden has had “a good week” and that he felt marginally less panicked about the campaign. “Maybe a little bit,” he said.</w:t>
      </w:r>
    </w:p>
    <w:p w14:paraId="04EA4901" w14:textId="77777777" w:rsidR="00685B81" w:rsidRPr="009B0EAC" w:rsidRDefault="00685B81" w:rsidP="00685B81">
      <w:pPr>
        <w:rPr>
          <w:sz w:val="8"/>
          <w:szCs w:val="8"/>
        </w:rPr>
      </w:pPr>
      <w:r w:rsidRPr="009B0EAC">
        <w:rPr>
          <w:sz w:val="8"/>
          <w:szCs w:val="8"/>
        </w:rPr>
        <w:t>Biden’s fundraising and campaign infrastructure has benefited from the fact that he has only had nominal primary challenges. In March, the campaign is expected to open 100 offices and hire hundreds of new staffers. But there are warning signs nonetheless. Progressives upset by his handling of the Israel-Hamas war have voted “uncommitted” in significant numbers in several primary elections. And there are few remaining opportunities to make direct appeals to such a large swath of the country that Biden was afforded in his State of the Union.</w:t>
      </w:r>
    </w:p>
    <w:p w14:paraId="2AFF67AF" w14:textId="77777777" w:rsidR="00685B81" w:rsidRPr="009B0EAC" w:rsidRDefault="00685B81" w:rsidP="00685B81">
      <w:pPr>
        <w:rPr>
          <w:sz w:val="8"/>
          <w:szCs w:val="8"/>
        </w:rPr>
      </w:pPr>
      <w:r w:rsidRPr="009B0EAC">
        <w:rPr>
          <w:sz w:val="8"/>
          <w:szCs w:val="8"/>
        </w:rPr>
        <w:t>Trump spokesperson Danielle Alvarez said Biden is a “failure and the American people know it.” She added that voters “are ready to elect President Trump and return to America First policies that prioritize American citizens over illegal immigrants.”</w:t>
      </w:r>
    </w:p>
    <w:p w14:paraId="23396085" w14:textId="77777777" w:rsidR="00685B81" w:rsidRPr="009B0EAC" w:rsidRDefault="00685B81" w:rsidP="00685B81">
      <w:pPr>
        <w:rPr>
          <w:sz w:val="8"/>
          <w:szCs w:val="8"/>
        </w:rPr>
      </w:pPr>
      <w:r w:rsidRPr="009B0EAC">
        <w:rPr>
          <w:sz w:val="8"/>
          <w:szCs w:val="8"/>
        </w:rPr>
        <w:t>On average, presidents don’t see a significant change in their approval ratings after the State of the Union, according to Gallup. But there are a handful of notable exceptions in recent years, including Obama, who saw a 4-point and 3-point jump in 2016 and 2015 respectively. Trump, too, saw a bump — from 38 percent to 40 percent — after his address in 2018, though he still went on to preside over serious midterm losses that fall. In 2022, Biden also saw a 4-point uptick in voters’ view of him after his speech.</w:t>
      </w:r>
    </w:p>
    <w:p w14:paraId="6B388DC7" w14:textId="77777777" w:rsidR="00685B81" w:rsidRPr="009B0EAC" w:rsidRDefault="00685B81" w:rsidP="00685B81">
      <w:pPr>
        <w:rPr>
          <w:sz w:val="8"/>
          <w:szCs w:val="8"/>
        </w:rPr>
      </w:pPr>
      <w:r w:rsidRPr="009B0EAC">
        <w:rPr>
          <w:sz w:val="8"/>
          <w:szCs w:val="8"/>
        </w:rPr>
        <w:t>Biden himself pushed back on polling during a campaign stop in Reno, Nevada, on Tuesday, where he greeted volunteers and supporters at the Washoe County Democratic Party headquarters.</w:t>
      </w:r>
    </w:p>
    <w:p w14:paraId="73A405B9" w14:textId="77777777" w:rsidR="00685B81" w:rsidRPr="009B0EAC" w:rsidRDefault="00685B81" w:rsidP="00685B81">
      <w:pPr>
        <w:rPr>
          <w:sz w:val="8"/>
          <w:szCs w:val="8"/>
        </w:rPr>
      </w:pPr>
      <w:r w:rsidRPr="009B0EAC">
        <w:rPr>
          <w:sz w:val="8"/>
          <w:szCs w:val="8"/>
        </w:rPr>
        <w:t>“None of these polls mean a damn thing this early on,” he said.</w:t>
      </w:r>
    </w:p>
    <w:p w14:paraId="767C82EA" w14:textId="77777777" w:rsidR="00685B81" w:rsidRPr="009B0EAC" w:rsidRDefault="00685B81" w:rsidP="00685B81">
      <w:pPr>
        <w:rPr>
          <w:sz w:val="8"/>
          <w:szCs w:val="8"/>
        </w:rPr>
      </w:pPr>
      <w:r w:rsidRPr="009B0EAC">
        <w:rPr>
          <w:sz w:val="8"/>
          <w:szCs w:val="8"/>
        </w:rPr>
        <w:t>Rep. Steven Horsford, who appeared alongside the president at an event in Las Vegas on Tuesday, dismissed current presidential polling, arguing that even though surveys “can be the dominating issue,” it “can also be a distraction.” Instead, he said, what Biden is focusing on — talking to voters about what the administration has done, particularly on housing — makes him “confident that … he will be reelected as president.”</w:t>
      </w:r>
    </w:p>
    <w:p w14:paraId="21B73CD3" w14:textId="77777777" w:rsidR="00685B81" w:rsidRPr="009B0EAC" w:rsidRDefault="00685B81" w:rsidP="00685B81">
      <w:pPr>
        <w:rPr>
          <w:sz w:val="16"/>
          <w:szCs w:val="16"/>
        </w:rPr>
      </w:pPr>
      <w:r w:rsidRPr="009B0EAC">
        <w:rPr>
          <w:sz w:val="16"/>
          <w:szCs w:val="16"/>
        </w:rPr>
        <w:t xml:space="preserve">Biden aides, for their part, continue to express the belief that </w:t>
      </w:r>
      <w:r w:rsidRPr="009B0EAC">
        <w:rPr>
          <w:rStyle w:val="StyleUnderline"/>
        </w:rPr>
        <w:t xml:space="preserve">the president will </w:t>
      </w:r>
      <w:r w:rsidRPr="009B0EAC">
        <w:rPr>
          <w:rStyle w:val="Emphasis"/>
        </w:rPr>
        <w:t>benefit</w:t>
      </w:r>
      <w:r w:rsidRPr="009B0EAC">
        <w:rPr>
          <w:rStyle w:val="StyleUnderline"/>
        </w:rPr>
        <w:t xml:space="preserve"> as the </w:t>
      </w:r>
      <w:r w:rsidRPr="009B0EAC">
        <w:rPr>
          <w:rStyle w:val="Emphasis"/>
        </w:rPr>
        <w:t>year moves on</w:t>
      </w:r>
      <w:r w:rsidRPr="009B0EAC">
        <w:rPr>
          <w:rStyle w:val="StyleUnderline"/>
        </w:rPr>
        <w:t xml:space="preserve"> and </w:t>
      </w:r>
      <w:r w:rsidRPr="009B0EAC">
        <w:rPr>
          <w:rStyle w:val="Emphasis"/>
        </w:rPr>
        <w:t>more Americans</w:t>
      </w:r>
      <w:r w:rsidRPr="009B0EAC">
        <w:rPr>
          <w:rStyle w:val="StyleUnderline"/>
        </w:rPr>
        <w:t xml:space="preserve"> who have </w:t>
      </w:r>
      <w:r w:rsidRPr="009B0EAC">
        <w:rPr>
          <w:rStyle w:val="Emphasis"/>
        </w:rPr>
        <w:t>tuned out Trump</w:t>
      </w:r>
      <w:r w:rsidRPr="009B0EAC">
        <w:rPr>
          <w:rStyle w:val="StyleUnderline"/>
        </w:rPr>
        <w:t xml:space="preserve"> since 2020 are </w:t>
      </w:r>
      <w:r w:rsidRPr="009B0EAC">
        <w:rPr>
          <w:rStyle w:val="Emphasis"/>
        </w:rPr>
        <w:t>exposed</w:t>
      </w:r>
      <w:r w:rsidRPr="009B0EAC">
        <w:rPr>
          <w:rStyle w:val="StyleUnderline"/>
        </w:rPr>
        <w:t xml:space="preserve"> to his </w:t>
      </w:r>
      <w:r w:rsidRPr="009B0EAC">
        <w:rPr>
          <w:rStyle w:val="Emphasis"/>
        </w:rPr>
        <w:t>incendiary rhetoric</w:t>
      </w:r>
      <w:r w:rsidRPr="009B0EAC">
        <w:rPr>
          <w:rStyle w:val="StyleUnderline"/>
        </w:rPr>
        <w:t xml:space="preserve"> again</w:t>
      </w:r>
      <w:r w:rsidRPr="009B0EAC">
        <w:rPr>
          <w:sz w:val="16"/>
          <w:szCs w:val="16"/>
        </w:rPr>
        <w:t>. Kevin Munoz, a Biden campaign spokesperson, contrasted the president’s campaign travel with Trump, “who can’t seem to find his way out of Mar-a-Lago, and on the rare occasions he does, either finds himself attacking Nikki Haley voters, bragging about his support for a national abortion ban, or in the courtroom.”</w:t>
      </w:r>
    </w:p>
    <w:p w14:paraId="17C2ED23" w14:textId="3BB24D14" w:rsidR="00685B81" w:rsidRPr="009B0EAC" w:rsidRDefault="00685B81" w:rsidP="00685B81">
      <w:pPr>
        <w:rPr>
          <w:sz w:val="16"/>
          <w:szCs w:val="16"/>
        </w:rPr>
      </w:pPr>
      <w:r w:rsidRPr="009B0EAC">
        <w:rPr>
          <w:sz w:val="16"/>
          <w:szCs w:val="16"/>
        </w:rPr>
        <w:t xml:space="preserve">For all the good that the State of the Union may have had in quelling Democratic anxiety, aides privately admit that </w:t>
      </w:r>
      <w:r w:rsidRPr="009B0EAC">
        <w:rPr>
          <w:rStyle w:val="StyleUnderline"/>
        </w:rPr>
        <w:t xml:space="preserve">the </w:t>
      </w:r>
      <w:r w:rsidRPr="009B0EAC">
        <w:rPr>
          <w:rStyle w:val="Emphasis"/>
        </w:rPr>
        <w:t>president’s age</w:t>
      </w:r>
      <w:r w:rsidRPr="009B0EAC">
        <w:rPr>
          <w:rStyle w:val="StyleUnderline"/>
        </w:rPr>
        <w:t xml:space="preserve"> will</w:t>
      </w:r>
      <w:r w:rsidRPr="009B0EAC">
        <w:rPr>
          <w:sz w:val="16"/>
          <w:szCs w:val="16"/>
        </w:rPr>
        <w:t xml:space="preserve"> likely </w:t>
      </w:r>
      <w:r w:rsidRPr="009B0EAC">
        <w:rPr>
          <w:rStyle w:val="Emphasis"/>
        </w:rPr>
        <w:t>remain</w:t>
      </w:r>
      <w:r w:rsidRPr="009B0EAC">
        <w:rPr>
          <w:rStyle w:val="StyleUnderline"/>
        </w:rPr>
        <w:t xml:space="preserve"> a </w:t>
      </w:r>
      <w:r w:rsidRPr="009B0EAC">
        <w:rPr>
          <w:rStyle w:val="Emphasis"/>
        </w:rPr>
        <w:t>campaign issue</w:t>
      </w:r>
      <w:r w:rsidRPr="009B0EAC">
        <w:rPr>
          <w:sz w:val="16"/>
          <w:szCs w:val="16"/>
        </w:rPr>
        <w:t xml:space="preserve">, particularly if Biden stumbles again — either mentally or physically. </w:t>
      </w:r>
      <w:r w:rsidRPr="009B0EAC">
        <w:rPr>
          <w:rStyle w:val="StyleUnderline"/>
        </w:rPr>
        <w:t>But</w:t>
      </w:r>
      <w:r w:rsidRPr="009B0EAC">
        <w:rPr>
          <w:sz w:val="16"/>
          <w:szCs w:val="16"/>
        </w:rPr>
        <w:t xml:space="preserve"> they also believe their </w:t>
      </w:r>
      <w:r w:rsidRPr="009B0EAC">
        <w:rPr>
          <w:rStyle w:val="Emphasis"/>
        </w:rPr>
        <w:t>attacks</w:t>
      </w:r>
      <w:r w:rsidRPr="009B0EAC">
        <w:rPr>
          <w:rStyle w:val="StyleUnderline"/>
        </w:rPr>
        <w:t xml:space="preserve"> on Trump’s </w:t>
      </w:r>
      <w:r w:rsidRPr="009B0EAC">
        <w:rPr>
          <w:rStyle w:val="Emphasis"/>
        </w:rPr>
        <w:t>own age</w:t>
      </w:r>
      <w:r w:rsidRPr="009B0EAC">
        <w:rPr>
          <w:rStyle w:val="StyleUnderline"/>
        </w:rPr>
        <w:t xml:space="preserve"> and </w:t>
      </w:r>
      <w:r w:rsidRPr="009B0EAC">
        <w:rPr>
          <w:rStyle w:val="Emphasis"/>
        </w:rPr>
        <w:t>mental acuity</w:t>
      </w:r>
      <w:r w:rsidRPr="009B0EAC">
        <w:rPr>
          <w:rStyle w:val="StyleUnderline"/>
        </w:rPr>
        <w:t xml:space="preserve"> have begun to </w:t>
      </w:r>
      <w:r w:rsidRPr="009B0EAC">
        <w:rPr>
          <w:rStyle w:val="Emphasis"/>
        </w:rPr>
        <w:t>sink in</w:t>
      </w:r>
      <w:r w:rsidRPr="009B0EAC">
        <w:rPr>
          <w:rStyle w:val="StyleUnderline"/>
        </w:rPr>
        <w:t xml:space="preserve"> with a voting public </w:t>
      </w:r>
      <w:r w:rsidRPr="009B0EAC">
        <w:rPr>
          <w:rStyle w:val="Emphasis"/>
        </w:rPr>
        <w:t>just now starting</w:t>
      </w:r>
      <w:r w:rsidRPr="009B0EAC">
        <w:rPr>
          <w:rStyle w:val="StyleUnderline"/>
        </w:rPr>
        <w:t xml:space="preserve"> to </w:t>
      </w:r>
      <w:r w:rsidRPr="009B0EAC">
        <w:rPr>
          <w:rStyle w:val="Emphasis"/>
        </w:rPr>
        <w:t>pay attention</w:t>
      </w:r>
      <w:r w:rsidRPr="009B0EAC">
        <w:rPr>
          <w:rStyle w:val="StyleUnderline"/>
        </w:rPr>
        <w:t xml:space="preserve"> to the race</w:t>
      </w:r>
      <w:r w:rsidRPr="009B0EAC">
        <w:rPr>
          <w:sz w:val="16"/>
          <w:szCs w:val="16"/>
        </w:rPr>
        <w:t>.</w:t>
      </w:r>
    </w:p>
    <w:p w14:paraId="2C10269E" w14:textId="77777777" w:rsidR="00685B81" w:rsidRPr="009B0EAC" w:rsidRDefault="00685B81" w:rsidP="00685B81">
      <w:pPr>
        <w:pStyle w:val="Heading4"/>
      </w:pPr>
      <w:r w:rsidRPr="009B0EAC">
        <w:t xml:space="preserve">Polling trends will flip because of strong economic performance </w:t>
      </w:r>
      <w:r w:rsidRPr="009B0EAC">
        <w:rPr>
          <w:u w:val="single"/>
        </w:rPr>
        <w:t>barring</w:t>
      </w:r>
      <w:r w:rsidRPr="009B0EAC">
        <w:t xml:space="preserve"> a catastrophe like the plan.</w:t>
      </w:r>
    </w:p>
    <w:p w14:paraId="02A63925" w14:textId="77777777" w:rsidR="00685B81" w:rsidRPr="009B0EAC" w:rsidRDefault="00685B81" w:rsidP="00685B81">
      <w:r w:rsidRPr="009B0EAC">
        <w:rPr>
          <w:rStyle w:val="Style13ptBold"/>
        </w:rPr>
        <w:t>Brown 3/28</w:t>
      </w:r>
      <w:r w:rsidRPr="009B0EAC">
        <w:t xml:space="preserve"> – Staff writer at BU Today.</w:t>
      </w:r>
    </w:p>
    <w:p w14:paraId="77B965C5" w14:textId="5D103EA2" w:rsidR="00685B81" w:rsidRPr="009B0EAC" w:rsidRDefault="00685B81" w:rsidP="00685B81">
      <w:r w:rsidRPr="009B0EAC">
        <w:t xml:space="preserve">Joel Brown, “Biden’s Biggest Challenges to Reelection – Immigration, Gaza, and Even the Economy,” </w:t>
      </w:r>
      <w:r w:rsidRPr="009B0EAC">
        <w:rPr>
          <w:i/>
          <w:iCs/>
        </w:rPr>
        <w:t>BU Today</w:t>
      </w:r>
      <w:r w:rsidRPr="009B0EAC">
        <w:t xml:space="preserve">, 28 March 2024, </w:t>
      </w:r>
      <w:hyperlink r:id="rId15" w:history="1">
        <w:r w:rsidR="00BA1871" w:rsidRPr="009B0EAC">
          <w:rPr>
            <w:rStyle w:val="Hyperlink"/>
          </w:rPr>
          <w:t>https://www.bu.edu/articles/2024/bidens-biggest-challenges-to-reelection/</w:t>
        </w:r>
      </w:hyperlink>
      <w:r w:rsidRPr="009B0EAC">
        <w:t>.</w:t>
      </w:r>
    </w:p>
    <w:p w14:paraId="69EE692F" w14:textId="77777777" w:rsidR="00BA1871" w:rsidRPr="009B0EAC" w:rsidRDefault="00BA1871" w:rsidP="00685B81"/>
    <w:p w14:paraId="1E8228C2" w14:textId="77777777" w:rsidR="00685B81" w:rsidRPr="009B0EAC" w:rsidRDefault="00685B81" w:rsidP="00685B81">
      <w:pPr>
        <w:rPr>
          <w:sz w:val="16"/>
          <w:szCs w:val="16"/>
        </w:rPr>
      </w:pPr>
      <w:r w:rsidRPr="009B0EAC">
        <w:rPr>
          <w:sz w:val="16"/>
          <w:szCs w:val="16"/>
        </w:rPr>
        <w:t xml:space="preserve">Thomas </w:t>
      </w:r>
      <w:r w:rsidRPr="009B0EAC">
        <w:rPr>
          <w:rStyle w:val="StyleUnderline"/>
        </w:rPr>
        <w:t>Whalen</w:t>
      </w:r>
      <w:r w:rsidRPr="009B0EAC">
        <w:rPr>
          <w:sz w:val="16"/>
          <w:szCs w:val="16"/>
        </w:rPr>
        <w:t xml:space="preserve">, a College of General Studies associate </w:t>
      </w:r>
      <w:r w:rsidRPr="009B0EAC">
        <w:rPr>
          <w:rStyle w:val="Emphasis"/>
        </w:rPr>
        <w:t>professor</w:t>
      </w:r>
      <w:r w:rsidRPr="009B0EAC">
        <w:rPr>
          <w:sz w:val="16"/>
          <w:szCs w:val="16"/>
        </w:rPr>
        <w:t xml:space="preserve"> of social sciences, </w:t>
      </w:r>
      <w:r w:rsidRPr="009B0EAC">
        <w:rPr>
          <w:rStyle w:val="StyleUnderline"/>
        </w:rPr>
        <w:t xml:space="preserve">who </w:t>
      </w:r>
      <w:r w:rsidRPr="009B0EAC">
        <w:rPr>
          <w:rStyle w:val="Emphasis"/>
        </w:rPr>
        <w:t>specializes</w:t>
      </w:r>
      <w:r w:rsidRPr="009B0EAC">
        <w:rPr>
          <w:rStyle w:val="StyleUnderline"/>
        </w:rPr>
        <w:t xml:space="preserve"> in 19th- and 20th-century American </w:t>
      </w:r>
      <w:r w:rsidRPr="009B0EAC">
        <w:rPr>
          <w:rStyle w:val="Emphasis"/>
        </w:rPr>
        <w:t>social and political history</w:t>
      </w:r>
      <w:r w:rsidRPr="009B0EAC">
        <w:rPr>
          <w:rStyle w:val="StyleUnderline"/>
        </w:rPr>
        <w:t>, says</w:t>
      </w:r>
      <w:r w:rsidRPr="009B0EAC">
        <w:rPr>
          <w:sz w:val="16"/>
          <w:szCs w:val="16"/>
        </w:rPr>
        <w:t xml:space="preserve"> Biden isn’t the one to blame.</w:t>
      </w:r>
    </w:p>
    <w:p w14:paraId="02626D6D" w14:textId="77777777" w:rsidR="00685B81" w:rsidRPr="009B0EAC" w:rsidRDefault="00685B81" w:rsidP="00685B81">
      <w:pPr>
        <w:rPr>
          <w:sz w:val="2"/>
          <w:szCs w:val="2"/>
        </w:rPr>
      </w:pPr>
      <w:r w:rsidRPr="009B0EAC">
        <w:rPr>
          <w:sz w:val="2"/>
          <w:szCs w:val="2"/>
        </w:rPr>
        <w:t xml:space="preserve"> “I think here we see where the paralysis in Congress is having its greatest impact, because presidents can’t do everything under our constitutional order,” says Whalen, who has written several books on sports and society. “We don’t elect kings every four years. Biden is constrained by the rule of law, and Congress has shown a decided inability [or unwillingness] to act on this issue, at least on the Republican side. This is, from their point of view, a winning issue.” Whalen notes that Republicans in both houses of Congress abandoned a bipartisan deal that was brokered earlier, because politically it would be damaging to their base, or at least cost the support of the base. “To me this is the problem with American government right now,” Whalen says. “We are living in an ungovernable country, and it’s at a crisis point. He needs congressional action and he’s not </w:t>
      </w:r>
      <w:proofErr w:type="spellStart"/>
      <w:r w:rsidRPr="009B0EAC">
        <w:rPr>
          <w:sz w:val="2"/>
          <w:szCs w:val="2"/>
        </w:rPr>
        <w:t>gonna</w:t>
      </w:r>
      <w:proofErr w:type="spellEnd"/>
      <w:r w:rsidRPr="009B0EAC">
        <w:rPr>
          <w:sz w:val="2"/>
          <w:szCs w:val="2"/>
        </w:rPr>
        <w:t xml:space="preserve"> get it.” The president might take extraordinary measures through executive order to close the border, he says, “but then he will be seen as desperate—it will be seen as a pure political move, and he’ll lose a good part of his liberal democratic base. </w:t>
      </w:r>
      <w:proofErr w:type="gramStart"/>
      <w:r w:rsidRPr="009B0EAC">
        <w:rPr>
          <w:sz w:val="2"/>
          <w:szCs w:val="2"/>
        </w:rPr>
        <w:t>So</w:t>
      </w:r>
      <w:proofErr w:type="gramEnd"/>
      <w:r w:rsidRPr="009B0EAC">
        <w:rPr>
          <w:sz w:val="2"/>
          <w:szCs w:val="2"/>
        </w:rPr>
        <w:t xml:space="preserve"> it’s a lose-lose on Biden’s part.” The one thing he can do on the issue, Whalen says, is to follow President Harry Truman’s playbook from 1948 and run against a “do-nothing Congress.” Gaza “‘American voters don’t care about foreign policy.’ That old line often gets thrown around at election time,” says Andrew David, a CGS lecturer in social science whose research interests include the US presidency and the history of US foreign policy. “Yet, the ‘uncommitted’ campaign in Michigan’s Democratic primary, which garnered 100,000 votes last month, was primarily driven by Biden’s Gaza policy.” Gaza, David says, is “the classic foreign policy trap for an American president”: the expectation that American power can and should be used to solve a crisis, with pressure from opposing domestic groups to be more forceful in words and deeds. Some want Biden to support Israel unwaveringly after the October 7 Hamas terrorist offensive. Others, including more liberal Democrats, Arab Americans, and some Jews, want him to use every tool at his disposal to stop what they see as a genocide against Palestinians in the Gaza Strip. A successful Biden-led cease-fire could ameliorate some of these concerns, but America lacks the clout in the region it had, going back to the 1970s, David says, and Biden’s efforts could address that, too. “Better late than never, but Biden’s recent toughening stance against Israeli Prime Minister Netanyahu still can go a lot further, given the growing civilian body count in Gaza,” says Whalen. “The president continues to tiptoe around the issue. Given all the military aid and public support he receives from the US, Netanyahu has no problem thumbing his nose at the Biden Administration. That kind of rank ingratitude needs to stop,” Whalen says. “I understand Biden does not want to alienate Jewish American voters, but in doing so, he’s alienating Arab-American voters, and also a huge swath of young Americans under 30. “Alienating this new Generation Z, I think in some ways is an even greater threat, not just to Biden in 2024, but for the Democratic Party moving forward,” he says. The Economy Recent scholarship has stressed the relative limits on the ability of presidents to influence the economy, David says, “yet voters naturally link the status of the economy to presidential performance. That Biden doesn’t have more support because of this is surprising.” The economy, by most metrics, is good. Unemployment remains low, a recession seems to have been avoided, and wage gains continue. Hesitation among voters on economic matters is understandable considering high inflation and interest rates. But the overall picture is good, and “it remains Biden’s job to prove the economy is strong,” David says. Biden was quite impressive during his State of the Union address March 7, touching on key issues where “there’s a host of misinformation floating around about how much more improved the economy is under his presidency,” says Christine Slaughter, a College of Arts &amp; Sciences associate professor of political science. “In many ways, he set the record straight about the state of the economy, and the positive trends—such as the Black unemployment rate, which is at an all-time low, yet still nearly double the unemployment rate for whites—that are benefiting voters, specifically Black Americans and Latino Americans,” Slaughter says. “Democrats have to continue to message those gains to voters, and they must use trusted messengers to deliver those messages to non-white voters, who have a slight decline in enthusiasm for supporting the Democratic ticket,” she says. “These messages should look different for young and older voters who are more or less entrenched in Democratic party politics.” “It’s a bread-and-butter issue,” says Whalen. “People see it at the grocery store, the prices, and they see the prices of other domestic goods, like cars and so forth. And </w:t>
      </w:r>
      <w:proofErr w:type="gramStart"/>
      <w:r w:rsidRPr="009B0EAC">
        <w:rPr>
          <w:sz w:val="2"/>
          <w:szCs w:val="2"/>
        </w:rPr>
        <w:t>it</w:t>
      </w:r>
      <w:proofErr w:type="gramEnd"/>
      <w:r w:rsidRPr="009B0EAC">
        <w:rPr>
          <w:sz w:val="2"/>
          <w:szCs w:val="2"/>
        </w:rPr>
        <w:t xml:space="preserve"> kind of just eats away at their bottom line. “But what people and what analysts don’t get right now is that wages are also rising,” he says. “The sting of inflation is slowly being rubbed away for many people in the middle class. So that might go in a positive direction for Biden. But the perception is now that, you know, the economy is still not recovered, not recovered sufficiently.” Biden “is a horrible messenger, though. He has to get the message out there, but that’s where his age comes in, because he just doesn’t seem to have the energy to kind of do the whistle-stop tour that Truman did in 1948.” Summing up: After his victory in 2016, Trump received credit for running as a populist candidate—an advocate for the “little person,” David says. Statistics don’t suggest that was the reason he won, but both parties have positioned themselves as the champion of the average American. “Biden seems to be taking a real stab at connecting rhetoric with reality,” he says. “The monthly distribution of child tax credit checks early in his administration and his effort to eliminate student debt both encountered some success. He recently became the first president to march with striking union workers. His efforts might help us more definitively say whether voters are as keen on rewarding action as they are to support rhetoric.” But Slaughter says that to reach Black voters, whose support was key for Biden in 2020, it’s important to emphasize the absolute difference between the two (presumptive) major party candidates. “Republicans have worked to demobilize the Black vote by blocking voting rights legislation. There have been many attempts to erode the protections of the Voting Rights Act, such as gerrymandering Black voters into districts, photo identification requirements, and denying organizations the right to challenge voter suppression legally,” Slaughter says. But while there’s a clear difference between the two parties, “Democrats have yet to fulfill many promises made in the aftermath of George Floyd’s murder in 2020,” she says. “There hasn’t been a successful police reform bill or federal oversight of law enforcement officers, and it seems like Democrats have all but retreated from the issue.”</w:t>
      </w:r>
    </w:p>
    <w:p w14:paraId="150CA500" w14:textId="77777777" w:rsidR="00685B81" w:rsidRPr="009B0EAC" w:rsidRDefault="00685B81" w:rsidP="00685B81">
      <w:pPr>
        <w:rPr>
          <w:sz w:val="16"/>
          <w:szCs w:val="16"/>
        </w:rPr>
      </w:pPr>
      <w:r w:rsidRPr="009B0EAC">
        <w:rPr>
          <w:sz w:val="16"/>
          <w:szCs w:val="16"/>
        </w:rPr>
        <w:t xml:space="preserve">“I think you have to take a lesson from 1984,” Whalen says. “Relatively </w:t>
      </w:r>
      <w:r w:rsidRPr="009B0EAC">
        <w:rPr>
          <w:rStyle w:val="Emphasis"/>
        </w:rPr>
        <w:t>late</w:t>
      </w:r>
      <w:r w:rsidRPr="009B0EAC">
        <w:rPr>
          <w:rStyle w:val="StyleUnderline"/>
        </w:rPr>
        <w:t xml:space="preserve"> in the election cycle</w:t>
      </w:r>
      <w:r w:rsidRPr="009B0EAC">
        <w:rPr>
          <w:sz w:val="16"/>
          <w:szCs w:val="16"/>
        </w:rPr>
        <w:t xml:space="preserve">, Ronald </w:t>
      </w:r>
      <w:r w:rsidRPr="009B0EAC">
        <w:rPr>
          <w:rStyle w:val="Emphasis"/>
        </w:rPr>
        <w:t>Reagan</w:t>
      </w:r>
      <w:r w:rsidRPr="009B0EAC">
        <w:rPr>
          <w:rStyle w:val="StyleUnderline"/>
        </w:rPr>
        <w:t xml:space="preserve"> was </w:t>
      </w:r>
      <w:r w:rsidRPr="009B0EAC">
        <w:rPr>
          <w:rStyle w:val="Emphasis"/>
        </w:rPr>
        <w:t>not doing so good</w:t>
      </w:r>
      <w:r w:rsidRPr="009B0EAC">
        <w:rPr>
          <w:sz w:val="16"/>
          <w:szCs w:val="16"/>
        </w:rPr>
        <w:t xml:space="preserve">. </w:t>
      </w:r>
      <w:r w:rsidRPr="009B0EAC">
        <w:rPr>
          <w:rStyle w:val="StyleUnderline"/>
        </w:rPr>
        <w:t xml:space="preserve">We were coming out of one of the </w:t>
      </w:r>
      <w:r w:rsidRPr="009B0EAC">
        <w:rPr>
          <w:rStyle w:val="Emphasis"/>
        </w:rPr>
        <w:t>worst recessions</w:t>
      </w:r>
      <w:r w:rsidRPr="009B0EAC">
        <w:rPr>
          <w:rStyle w:val="StyleUnderline"/>
        </w:rPr>
        <w:t xml:space="preserve"> in </w:t>
      </w:r>
      <w:r w:rsidRPr="009B0EAC">
        <w:rPr>
          <w:rStyle w:val="Emphasis"/>
        </w:rPr>
        <w:t>modern memory</w:t>
      </w:r>
      <w:r w:rsidRPr="009B0EAC">
        <w:rPr>
          <w:sz w:val="16"/>
          <w:szCs w:val="16"/>
        </w:rPr>
        <w:t xml:space="preserve">, and </w:t>
      </w:r>
      <w:r w:rsidRPr="009B0EAC">
        <w:rPr>
          <w:rStyle w:val="StyleUnderline"/>
        </w:rPr>
        <w:t xml:space="preserve">it </w:t>
      </w:r>
      <w:r w:rsidRPr="009B0EAC">
        <w:rPr>
          <w:rStyle w:val="Emphasis"/>
        </w:rPr>
        <w:t>took a while</w:t>
      </w:r>
      <w:r w:rsidRPr="009B0EAC">
        <w:rPr>
          <w:rStyle w:val="StyleUnderline"/>
        </w:rPr>
        <w:t xml:space="preserve"> for the public [to </w:t>
      </w:r>
      <w:r w:rsidRPr="009B0EAC">
        <w:rPr>
          <w:rStyle w:val="Emphasis"/>
        </w:rPr>
        <w:t>realize</w:t>
      </w:r>
      <w:r w:rsidRPr="009B0EAC">
        <w:rPr>
          <w:rStyle w:val="StyleUnderline"/>
        </w:rPr>
        <w:t>], but</w:t>
      </w:r>
      <w:r w:rsidRPr="009B0EAC">
        <w:rPr>
          <w:sz w:val="16"/>
          <w:szCs w:val="16"/>
        </w:rPr>
        <w:t xml:space="preserve">, you know, </w:t>
      </w:r>
      <w:r w:rsidRPr="009B0EAC">
        <w:rPr>
          <w:rStyle w:val="StyleUnderline"/>
        </w:rPr>
        <w:t xml:space="preserve">come election day, they </w:t>
      </w:r>
      <w:r w:rsidRPr="009B0EAC">
        <w:rPr>
          <w:rStyle w:val="Emphasis"/>
        </w:rPr>
        <w:t>voted for Reagan</w:t>
      </w:r>
      <w:r w:rsidRPr="009B0EAC">
        <w:rPr>
          <w:sz w:val="16"/>
          <w:szCs w:val="16"/>
        </w:rPr>
        <w:t>.</w:t>
      </w:r>
    </w:p>
    <w:p w14:paraId="21229F89" w14:textId="77777777" w:rsidR="00685B81" w:rsidRPr="009B0EAC" w:rsidRDefault="00685B81" w:rsidP="00685B81">
      <w:pPr>
        <w:rPr>
          <w:sz w:val="16"/>
          <w:szCs w:val="16"/>
        </w:rPr>
      </w:pPr>
      <w:r w:rsidRPr="009B0EAC">
        <w:rPr>
          <w:sz w:val="16"/>
          <w:szCs w:val="16"/>
        </w:rPr>
        <w:t>“</w:t>
      </w:r>
      <w:r w:rsidRPr="009B0EAC">
        <w:rPr>
          <w:rStyle w:val="StyleUnderline"/>
        </w:rPr>
        <w:t xml:space="preserve">It was a </w:t>
      </w:r>
      <w:r w:rsidRPr="009B0EAC">
        <w:rPr>
          <w:rStyle w:val="Emphasis"/>
        </w:rPr>
        <w:t>complete turnaround</w:t>
      </w:r>
      <w:r w:rsidRPr="009B0EAC">
        <w:rPr>
          <w:rStyle w:val="StyleUnderline"/>
        </w:rPr>
        <w:t xml:space="preserve">,” he says. “The </w:t>
      </w:r>
      <w:r w:rsidRPr="009B0EAC">
        <w:rPr>
          <w:rStyle w:val="Emphasis"/>
        </w:rPr>
        <w:t>economy</w:t>
      </w:r>
      <w:r w:rsidRPr="009B0EAC">
        <w:rPr>
          <w:rStyle w:val="StyleUnderline"/>
        </w:rPr>
        <w:t xml:space="preserve"> makes the </w:t>
      </w:r>
      <w:r w:rsidRPr="009B0EAC">
        <w:rPr>
          <w:rStyle w:val="Emphasis"/>
        </w:rPr>
        <w:t>biggest difference</w:t>
      </w:r>
      <w:r w:rsidRPr="009B0EAC">
        <w:rPr>
          <w:sz w:val="16"/>
          <w:szCs w:val="16"/>
        </w:rPr>
        <w:t xml:space="preserve"> of all. Inflation is still hanging around, </w:t>
      </w:r>
      <w:r w:rsidRPr="009B0EAC">
        <w:rPr>
          <w:rStyle w:val="StyleUnderline"/>
        </w:rPr>
        <w:t>prices are still unusually high, but if they get down a little bit more, like the price of gas, which has been going down</w:t>
      </w:r>
      <w:r w:rsidRPr="009B0EAC">
        <w:rPr>
          <w:sz w:val="16"/>
          <w:szCs w:val="16"/>
        </w:rPr>
        <w:t xml:space="preserve"> overall </w:t>
      </w:r>
      <w:r w:rsidRPr="009B0EAC">
        <w:rPr>
          <w:rStyle w:val="StyleUnderline"/>
        </w:rPr>
        <w:t>the last few months</w:t>
      </w:r>
      <w:r w:rsidRPr="009B0EAC">
        <w:rPr>
          <w:sz w:val="16"/>
          <w:szCs w:val="16"/>
        </w:rPr>
        <w:t xml:space="preserve">, I think </w:t>
      </w:r>
      <w:r w:rsidRPr="009B0EAC">
        <w:rPr>
          <w:rStyle w:val="StyleUnderline"/>
        </w:rPr>
        <w:t xml:space="preserve">Biden will be in </w:t>
      </w:r>
      <w:r w:rsidRPr="009B0EAC">
        <w:rPr>
          <w:rStyle w:val="Emphasis"/>
        </w:rPr>
        <w:t>pretty good</w:t>
      </w:r>
      <w:r w:rsidRPr="009B0EAC">
        <w:rPr>
          <w:rStyle w:val="StyleUnderline"/>
        </w:rPr>
        <w:t xml:space="preserve"> political shape, </w:t>
      </w:r>
      <w:r w:rsidRPr="009B0EAC">
        <w:rPr>
          <w:rStyle w:val="Emphasis"/>
        </w:rPr>
        <w:t>barring</w:t>
      </w:r>
      <w:r w:rsidRPr="009B0EAC">
        <w:rPr>
          <w:rStyle w:val="StyleUnderline"/>
        </w:rPr>
        <w:t xml:space="preserve"> some </w:t>
      </w:r>
      <w:r w:rsidRPr="009B0EAC">
        <w:rPr>
          <w:rStyle w:val="Emphasis"/>
        </w:rPr>
        <w:t>other catastrophe</w:t>
      </w:r>
      <w:r w:rsidRPr="009B0EAC">
        <w:rPr>
          <w:sz w:val="16"/>
          <w:szCs w:val="16"/>
        </w:rPr>
        <w:t>.</w:t>
      </w:r>
    </w:p>
    <w:p w14:paraId="484F0D88" w14:textId="77777777" w:rsidR="00685B81" w:rsidRPr="009B0EAC" w:rsidRDefault="00685B81" w:rsidP="00685B81">
      <w:pPr>
        <w:rPr>
          <w:sz w:val="16"/>
          <w:szCs w:val="16"/>
        </w:rPr>
      </w:pPr>
      <w:r w:rsidRPr="009B0EAC">
        <w:rPr>
          <w:sz w:val="16"/>
          <w:szCs w:val="16"/>
        </w:rPr>
        <w:lastRenderedPageBreak/>
        <w:t xml:space="preserve">“He’s probably following the Reagan political game plan here, which is basically, ‘the economy is doing well, and we’re </w:t>
      </w:r>
      <w:proofErr w:type="spellStart"/>
      <w:r w:rsidRPr="009B0EAC">
        <w:rPr>
          <w:sz w:val="16"/>
          <w:szCs w:val="16"/>
        </w:rPr>
        <w:t>gonna</w:t>
      </w:r>
      <w:proofErr w:type="spellEnd"/>
      <w:r w:rsidRPr="009B0EAC">
        <w:rPr>
          <w:sz w:val="16"/>
          <w:szCs w:val="16"/>
        </w:rPr>
        <w:t xml:space="preserve"> run on a prosperity platform.’ </w:t>
      </w:r>
      <w:r w:rsidRPr="009B0EAC">
        <w:rPr>
          <w:rStyle w:val="StyleUnderline"/>
        </w:rPr>
        <w:t xml:space="preserve">Biden was </w:t>
      </w:r>
      <w:r w:rsidRPr="009B0EAC">
        <w:rPr>
          <w:rStyle w:val="Emphasis"/>
        </w:rPr>
        <w:t>never</w:t>
      </w:r>
      <w:r w:rsidRPr="009B0EAC">
        <w:rPr>
          <w:sz w:val="16"/>
          <w:szCs w:val="16"/>
        </w:rPr>
        <w:t xml:space="preserve"> really </w:t>
      </w:r>
      <w:r w:rsidRPr="009B0EAC">
        <w:rPr>
          <w:rStyle w:val="Emphasis"/>
        </w:rPr>
        <w:t>overwhelmingly popular</w:t>
      </w:r>
      <w:r w:rsidRPr="009B0EAC">
        <w:rPr>
          <w:rStyle w:val="StyleUnderline"/>
        </w:rPr>
        <w:t xml:space="preserve"> in any race</w:t>
      </w:r>
      <w:r w:rsidRPr="009B0EAC">
        <w:rPr>
          <w:sz w:val="16"/>
          <w:szCs w:val="16"/>
        </w:rPr>
        <w:t xml:space="preserve">. He lost a couple of presidential bids, but in terms of Senate races, </w:t>
      </w:r>
      <w:r w:rsidRPr="009B0EAC">
        <w:rPr>
          <w:rStyle w:val="StyleUnderline"/>
        </w:rPr>
        <w:t xml:space="preserve">he </w:t>
      </w:r>
      <w:r w:rsidRPr="009B0EAC">
        <w:rPr>
          <w:rStyle w:val="Emphasis"/>
        </w:rPr>
        <w:t>always</w:t>
      </w:r>
      <w:r w:rsidRPr="009B0EAC">
        <w:rPr>
          <w:rStyle w:val="StyleUnderline"/>
        </w:rPr>
        <w:t xml:space="preserve"> had </w:t>
      </w:r>
      <w:r w:rsidRPr="009B0EAC">
        <w:rPr>
          <w:rStyle w:val="Emphasis"/>
        </w:rPr>
        <w:t>long odds</w:t>
      </w:r>
      <w:r w:rsidRPr="009B0EAC">
        <w:rPr>
          <w:rStyle w:val="StyleUnderline"/>
        </w:rPr>
        <w:t xml:space="preserve"> against him and he </w:t>
      </w:r>
      <w:r w:rsidRPr="009B0EAC">
        <w:rPr>
          <w:rStyle w:val="Emphasis"/>
        </w:rPr>
        <w:t>always pulled it off</w:t>
      </w:r>
      <w:r w:rsidRPr="009B0EAC">
        <w:rPr>
          <w:sz w:val="16"/>
          <w:szCs w:val="16"/>
        </w:rPr>
        <w:t>.</w:t>
      </w:r>
    </w:p>
    <w:p w14:paraId="1BC6EE2E" w14:textId="77777777" w:rsidR="00685B81" w:rsidRPr="009B0EAC" w:rsidRDefault="00685B81" w:rsidP="00685B81">
      <w:pPr>
        <w:rPr>
          <w:sz w:val="16"/>
          <w:szCs w:val="16"/>
        </w:rPr>
      </w:pPr>
      <w:r w:rsidRPr="009B0EAC">
        <w:rPr>
          <w:sz w:val="16"/>
          <w:szCs w:val="16"/>
        </w:rPr>
        <w:t>“</w:t>
      </w:r>
      <w:r w:rsidRPr="009B0EAC">
        <w:rPr>
          <w:rStyle w:val="StyleUnderline"/>
        </w:rPr>
        <w:t xml:space="preserve">I would </w:t>
      </w:r>
      <w:r w:rsidRPr="009B0EAC">
        <w:rPr>
          <w:rStyle w:val="Emphasis"/>
        </w:rPr>
        <w:t>not underestimate him</w:t>
      </w:r>
      <w:r w:rsidRPr="009B0EAC">
        <w:rPr>
          <w:sz w:val="16"/>
          <w:szCs w:val="16"/>
        </w:rPr>
        <w:t xml:space="preserve">,” Whalen says. “Ronald </w:t>
      </w:r>
      <w:r w:rsidRPr="009B0EAC">
        <w:rPr>
          <w:rStyle w:val="Emphasis"/>
        </w:rPr>
        <w:t>Reagan</w:t>
      </w:r>
      <w:r w:rsidRPr="009B0EAC">
        <w:rPr>
          <w:rStyle w:val="StyleUnderline"/>
        </w:rPr>
        <w:t xml:space="preserve"> was </w:t>
      </w:r>
      <w:r w:rsidRPr="009B0EAC">
        <w:rPr>
          <w:rStyle w:val="Emphasis"/>
        </w:rPr>
        <w:t>underestimated too</w:t>
      </w:r>
      <w:r w:rsidRPr="009B0EAC">
        <w:rPr>
          <w:rStyle w:val="StyleUnderline"/>
        </w:rPr>
        <w:t xml:space="preserve">. Going into 1984, he was </w:t>
      </w:r>
      <w:r w:rsidRPr="009B0EAC">
        <w:rPr>
          <w:rStyle w:val="Emphasis"/>
        </w:rPr>
        <w:t>considered old</w:t>
      </w:r>
      <w:r w:rsidRPr="009B0EAC">
        <w:rPr>
          <w:rStyle w:val="StyleUnderline"/>
        </w:rPr>
        <w:t xml:space="preserve"> and </w:t>
      </w:r>
      <w:r w:rsidRPr="009B0EAC">
        <w:rPr>
          <w:rStyle w:val="Emphasis"/>
        </w:rPr>
        <w:t>doddering too</w:t>
      </w:r>
      <w:r w:rsidRPr="009B0EAC">
        <w:rPr>
          <w:rStyle w:val="StyleUnderline"/>
        </w:rPr>
        <w:t>, and guess what happened there?</w:t>
      </w:r>
      <w:r w:rsidRPr="009B0EAC">
        <w:rPr>
          <w:sz w:val="16"/>
          <w:szCs w:val="16"/>
        </w:rPr>
        <w:t>”</w:t>
      </w:r>
    </w:p>
    <w:p w14:paraId="39AC1109" w14:textId="77777777" w:rsidR="00685B81" w:rsidRPr="009B0EAC" w:rsidRDefault="00685B81" w:rsidP="00685B81">
      <w:pPr>
        <w:rPr>
          <w:sz w:val="16"/>
          <w:szCs w:val="16"/>
        </w:rPr>
      </w:pPr>
    </w:p>
    <w:p w14:paraId="19165433" w14:textId="77777777" w:rsidR="00685B81" w:rsidRPr="009B0EAC" w:rsidRDefault="00685B81" w:rsidP="00685B81">
      <w:pPr>
        <w:pStyle w:val="Heading4"/>
      </w:pPr>
      <w:r w:rsidRPr="009B0EAC">
        <w:rPr>
          <w:u w:val="single"/>
        </w:rPr>
        <w:t>Independent</w:t>
      </w:r>
      <w:r w:rsidRPr="009B0EAC">
        <w:t xml:space="preserve"> polls show Biden </w:t>
      </w:r>
      <w:r w:rsidRPr="009B0EAC">
        <w:rPr>
          <w:u w:val="single"/>
        </w:rPr>
        <w:t>ahead</w:t>
      </w:r>
      <w:r w:rsidRPr="009B0EAC">
        <w:t>.</w:t>
      </w:r>
    </w:p>
    <w:p w14:paraId="08A8D869" w14:textId="77777777" w:rsidR="00685B81" w:rsidRPr="009B0EAC" w:rsidRDefault="00685B81" w:rsidP="00685B81">
      <w:r w:rsidRPr="009B0EAC">
        <w:rPr>
          <w:rStyle w:val="Style13ptBold"/>
        </w:rPr>
        <w:t>Cardona 3/1</w:t>
      </w:r>
      <w:r w:rsidRPr="009B0EAC">
        <w:t xml:space="preserve"> – Political strategist working at the Dewey Square Group. Commentator for CNN.</w:t>
      </w:r>
    </w:p>
    <w:p w14:paraId="5082EA3E" w14:textId="77777777" w:rsidR="00685B81" w:rsidRPr="009B0EAC" w:rsidRDefault="00685B81" w:rsidP="00685B81">
      <w:r w:rsidRPr="009B0EAC">
        <w:t xml:space="preserve">Maria Cardona, “Eight Reasons Biden Will Win Reelection in November,” </w:t>
      </w:r>
      <w:r w:rsidRPr="009B0EAC">
        <w:rPr>
          <w:i/>
          <w:iCs/>
        </w:rPr>
        <w:t>Real Clear Politics</w:t>
      </w:r>
      <w:r w:rsidRPr="009B0EAC">
        <w:t>, 1 March 2024, https://www.realclearpolitics.com/articles/2024/03/01/eight_reasons_biden_will_win_reelection_in_november_150587.html.</w:t>
      </w:r>
    </w:p>
    <w:p w14:paraId="49612BE8" w14:textId="77777777" w:rsidR="00685B81" w:rsidRPr="009B0EAC" w:rsidRDefault="00685B81" w:rsidP="00685B81"/>
    <w:p w14:paraId="4DE1B491" w14:textId="4243DBEC" w:rsidR="00685B81" w:rsidRPr="009B0EAC" w:rsidRDefault="00685B81" w:rsidP="00685B81">
      <w:pPr>
        <w:rPr>
          <w:sz w:val="16"/>
          <w:szCs w:val="16"/>
        </w:rPr>
      </w:pPr>
      <w:r w:rsidRPr="009B0EAC">
        <w:rPr>
          <w:sz w:val="16"/>
          <w:szCs w:val="16"/>
        </w:rPr>
        <w:t xml:space="preserve">The </w:t>
      </w:r>
      <w:r w:rsidRPr="009B0EAC">
        <w:rPr>
          <w:rStyle w:val="StyleUnderline"/>
        </w:rPr>
        <w:t>Polls</w:t>
      </w:r>
      <w:r w:rsidRPr="009B0EAC">
        <w:rPr>
          <w:sz w:val="16"/>
          <w:szCs w:val="16"/>
        </w:rPr>
        <w:t xml:space="preserve">: </w:t>
      </w:r>
      <w:r w:rsidRPr="009B0EAC">
        <w:rPr>
          <w:rStyle w:val="Emphasis"/>
        </w:rPr>
        <w:t>Most independent</w:t>
      </w:r>
      <w:r w:rsidRPr="009B0EAC">
        <w:rPr>
          <w:rStyle w:val="StyleUnderline"/>
        </w:rPr>
        <w:t xml:space="preserve">, </w:t>
      </w:r>
      <w:r w:rsidRPr="009B0EAC">
        <w:rPr>
          <w:rStyle w:val="Emphasis"/>
        </w:rPr>
        <w:t>non-Republican-leaning polls</w:t>
      </w:r>
      <w:r w:rsidRPr="009B0EAC">
        <w:rPr>
          <w:rStyle w:val="StyleUnderline"/>
        </w:rPr>
        <w:t xml:space="preserve"> have Biden and Trump in a </w:t>
      </w:r>
      <w:r w:rsidRPr="009B0EAC">
        <w:rPr>
          <w:rStyle w:val="Emphasis"/>
        </w:rPr>
        <w:t>tight race</w:t>
      </w:r>
      <w:r w:rsidRPr="009B0EAC">
        <w:rPr>
          <w:sz w:val="16"/>
          <w:szCs w:val="16"/>
        </w:rPr>
        <w:t xml:space="preserve">, and </w:t>
      </w:r>
      <w:r w:rsidRPr="009B0EAC">
        <w:rPr>
          <w:rStyle w:val="StyleUnderline"/>
        </w:rPr>
        <w:t xml:space="preserve">some show Biden </w:t>
      </w:r>
      <w:r w:rsidRPr="009B0EAC">
        <w:rPr>
          <w:rStyle w:val="Emphasis"/>
        </w:rPr>
        <w:t>slightly ahead</w:t>
      </w:r>
      <w:r w:rsidRPr="009B0EAC">
        <w:rPr>
          <w:sz w:val="16"/>
          <w:szCs w:val="16"/>
        </w:rPr>
        <w:t>. But the coverage is breathless when there is an outlier poll that shows Trump way ahead of Biden. The voters may be trying to send a message that they want younger leadership, but it’s now a binary choice and a long way until November. Joe Biden beat Donald Trump once. He can do it again.</w:t>
      </w:r>
    </w:p>
    <w:p w14:paraId="07F73142" w14:textId="2F13AA31" w:rsidR="00E60AB5" w:rsidRPr="009B0EAC" w:rsidRDefault="00E60AB5" w:rsidP="00E60AB5">
      <w:pPr>
        <w:pStyle w:val="Heading3"/>
      </w:pPr>
      <w:r w:rsidRPr="009B0EAC">
        <w:lastRenderedPageBreak/>
        <w:t>Biden Wins – Modeling</w:t>
      </w:r>
    </w:p>
    <w:p w14:paraId="60DBE62C" w14:textId="7DB4463B" w:rsidR="00734903" w:rsidRPr="009B0EAC" w:rsidRDefault="00734903" w:rsidP="00734903">
      <w:pPr>
        <w:pStyle w:val="Heading4"/>
      </w:pPr>
      <w:r w:rsidRPr="009B0EAC">
        <w:t>Rigorous modeling proves that Biden will narrowly win the 2024 election.</w:t>
      </w:r>
    </w:p>
    <w:p w14:paraId="6F1A1613" w14:textId="77777777" w:rsidR="00734903" w:rsidRPr="009B0EAC" w:rsidRDefault="00734903" w:rsidP="00734903">
      <w:proofErr w:type="spellStart"/>
      <w:r w:rsidRPr="009B0EAC">
        <w:rPr>
          <w:rStyle w:val="Style13ptBold"/>
        </w:rPr>
        <w:t>Zandi</w:t>
      </w:r>
      <w:proofErr w:type="spellEnd"/>
      <w:r w:rsidRPr="009B0EAC">
        <w:rPr>
          <w:rStyle w:val="Style13ptBold"/>
        </w:rPr>
        <w:t xml:space="preserve"> </w:t>
      </w:r>
      <w:proofErr w:type="spellStart"/>
      <w:r w:rsidRPr="009B0EAC">
        <w:rPr>
          <w:rStyle w:val="Style13ptBold"/>
        </w:rPr>
        <w:t>et al</w:t>
      </w:r>
      <w:proofErr w:type="spellEnd"/>
      <w:r w:rsidRPr="009B0EAC">
        <w:rPr>
          <w:rStyle w:val="Style13ptBold"/>
        </w:rPr>
        <w:t>. 24</w:t>
      </w:r>
      <w:r w:rsidRPr="009B0EAC">
        <w:t xml:space="preserve"> – Chief economist of Moody’s Analytics. PhD in economics from the University of Pennsylvania. </w:t>
      </w:r>
    </w:p>
    <w:p w14:paraId="56CDCCEA" w14:textId="77777777" w:rsidR="00734903" w:rsidRPr="009B0EAC" w:rsidRDefault="00734903" w:rsidP="00734903">
      <w:r w:rsidRPr="009B0EAC">
        <w:t xml:space="preserve">Mark </w:t>
      </w:r>
      <w:proofErr w:type="spellStart"/>
      <w:r w:rsidRPr="009B0EAC">
        <w:t>Zandi</w:t>
      </w:r>
      <w:proofErr w:type="spellEnd"/>
      <w:r w:rsidRPr="009B0EAC">
        <w:t xml:space="preserve">, Brendan </w:t>
      </w:r>
      <w:proofErr w:type="spellStart"/>
      <w:r w:rsidRPr="009B0EAC">
        <w:t>Lacerda</w:t>
      </w:r>
      <w:proofErr w:type="spellEnd"/>
      <w:r w:rsidRPr="009B0EAC">
        <w:t xml:space="preserve">, and Justin </w:t>
      </w:r>
      <w:proofErr w:type="spellStart"/>
      <w:r w:rsidRPr="009B0EAC">
        <w:t>Begly</w:t>
      </w:r>
      <w:proofErr w:type="spellEnd"/>
      <w:r w:rsidRPr="009B0EAC">
        <w:t xml:space="preserve">, “Who Will Be the Next President?” </w:t>
      </w:r>
      <w:r w:rsidRPr="009B0EAC">
        <w:rPr>
          <w:i/>
          <w:iCs/>
        </w:rPr>
        <w:t>Moody’s Analytics</w:t>
      </w:r>
      <w:r w:rsidRPr="009B0EAC">
        <w:t>, January 2024, pp. 2, https://www.economy.com/getfile?q=95674FFE-7734-4401-877A-FE331AECD442&amp;app=download.</w:t>
      </w:r>
    </w:p>
    <w:p w14:paraId="303B0A25" w14:textId="77777777" w:rsidR="00734903" w:rsidRPr="009B0EAC" w:rsidRDefault="00734903" w:rsidP="00734903">
      <w:pPr>
        <w:rPr>
          <w:sz w:val="16"/>
          <w:szCs w:val="16"/>
        </w:rPr>
      </w:pPr>
      <w:r w:rsidRPr="009B0EAC">
        <w:rPr>
          <w:sz w:val="16"/>
          <w:szCs w:val="16"/>
        </w:rPr>
        <w:t xml:space="preserve">The economy may not be at the top of voters’ minds in every election, but it is rarely less than a close second. This is the principle underpinning </w:t>
      </w:r>
      <w:r w:rsidRPr="009B0EAC">
        <w:rPr>
          <w:rStyle w:val="StyleUnderline"/>
        </w:rPr>
        <w:t xml:space="preserve">the </w:t>
      </w:r>
      <w:r w:rsidRPr="009B0EAC">
        <w:rPr>
          <w:rStyle w:val="Emphasis"/>
        </w:rPr>
        <w:t>Moody’s Analytics</w:t>
      </w:r>
      <w:r w:rsidRPr="009B0EAC">
        <w:rPr>
          <w:rStyle w:val="StyleUnderline"/>
        </w:rPr>
        <w:t xml:space="preserve"> presidential election model</w:t>
      </w:r>
      <w:r w:rsidRPr="009B0EAC">
        <w:rPr>
          <w:sz w:val="16"/>
          <w:szCs w:val="16"/>
        </w:rPr>
        <w:t xml:space="preserve">. The model </w:t>
      </w:r>
      <w:r w:rsidRPr="009B0EAC">
        <w:rPr>
          <w:rStyle w:val="Emphasis"/>
        </w:rPr>
        <w:t>predicts</w:t>
      </w:r>
      <w:r w:rsidRPr="009B0EAC">
        <w:rPr>
          <w:rStyle w:val="StyleUnderline"/>
        </w:rPr>
        <w:t xml:space="preserve"> whether the </w:t>
      </w:r>
      <w:r w:rsidRPr="009B0EAC">
        <w:rPr>
          <w:rStyle w:val="Emphasis"/>
        </w:rPr>
        <w:t>incumbent</w:t>
      </w:r>
      <w:r w:rsidRPr="009B0EAC">
        <w:rPr>
          <w:rStyle w:val="StyleUnderline"/>
        </w:rPr>
        <w:t xml:space="preserve"> presidential candidate will win</w:t>
      </w:r>
      <w:r w:rsidRPr="009B0EAC">
        <w:rPr>
          <w:sz w:val="16"/>
          <w:szCs w:val="16"/>
        </w:rPr>
        <w:t xml:space="preserve"> the popular vote in each state and the District of Columbia, and thus </w:t>
      </w:r>
      <w:r w:rsidRPr="009B0EAC">
        <w:rPr>
          <w:rStyle w:val="StyleUnderline"/>
        </w:rPr>
        <w:t xml:space="preserve">the necessary </w:t>
      </w:r>
      <w:r w:rsidRPr="009B0EAC">
        <w:rPr>
          <w:rStyle w:val="Emphasis"/>
        </w:rPr>
        <w:t>Electoral College votes</w:t>
      </w:r>
      <w:r w:rsidRPr="009B0EAC">
        <w:rPr>
          <w:rStyle w:val="StyleUnderline"/>
        </w:rPr>
        <w:t xml:space="preserve"> to </w:t>
      </w:r>
      <w:r w:rsidRPr="009B0EAC">
        <w:rPr>
          <w:rStyle w:val="Emphasis"/>
        </w:rPr>
        <w:t>win the election</w:t>
      </w:r>
      <w:r w:rsidRPr="009B0EAC">
        <w:rPr>
          <w:sz w:val="16"/>
          <w:szCs w:val="16"/>
        </w:rPr>
        <w:t xml:space="preserve">. </w:t>
      </w:r>
    </w:p>
    <w:p w14:paraId="6400FED0" w14:textId="77777777" w:rsidR="00734903" w:rsidRPr="009B0EAC" w:rsidRDefault="00734903" w:rsidP="00734903">
      <w:pPr>
        <w:rPr>
          <w:sz w:val="16"/>
          <w:szCs w:val="16"/>
        </w:rPr>
      </w:pPr>
      <w:r w:rsidRPr="009B0EAC">
        <w:rPr>
          <w:sz w:val="16"/>
          <w:szCs w:val="16"/>
        </w:rPr>
        <w:t xml:space="preserve">This type of presidential election analysis is not new. The first was in the late 1970s by Yale economist Ray Fair. However, his seminal work was based on relating national economic conditions with presidential election outcomes. </w:t>
      </w:r>
      <w:r w:rsidRPr="009B0EAC">
        <w:rPr>
          <w:rStyle w:val="StyleUnderline"/>
        </w:rPr>
        <w:t xml:space="preserve">What </w:t>
      </w:r>
      <w:r w:rsidRPr="009B0EAC">
        <w:rPr>
          <w:rStyle w:val="Emphasis"/>
        </w:rPr>
        <w:t>sets apart</w:t>
      </w:r>
      <w:r w:rsidRPr="009B0EAC">
        <w:rPr>
          <w:rStyle w:val="StyleUnderline"/>
        </w:rPr>
        <w:t xml:space="preserve"> our work from </w:t>
      </w:r>
      <w:r w:rsidRPr="009B0EAC">
        <w:rPr>
          <w:rStyle w:val="Emphasis"/>
        </w:rPr>
        <w:t>similar efforts</w:t>
      </w:r>
      <w:r w:rsidRPr="009B0EAC">
        <w:rPr>
          <w:rStyle w:val="StyleUnderline"/>
        </w:rPr>
        <w:t xml:space="preserve"> is a focus on </w:t>
      </w:r>
      <w:r w:rsidRPr="009B0EAC">
        <w:rPr>
          <w:rStyle w:val="Emphasis"/>
        </w:rPr>
        <w:t>regional economic conditions</w:t>
      </w:r>
      <w:r w:rsidRPr="009B0EAC">
        <w:rPr>
          <w:rStyle w:val="StyleUnderline"/>
        </w:rPr>
        <w:t xml:space="preserve"> that are the basis for state-by-state projections of the Electoral College</w:t>
      </w:r>
      <w:r w:rsidRPr="009B0EAC">
        <w:rPr>
          <w:sz w:val="16"/>
          <w:szCs w:val="16"/>
        </w:rPr>
        <w:t xml:space="preserve">.1 2 3 </w:t>
      </w:r>
    </w:p>
    <w:p w14:paraId="153C5572" w14:textId="77777777" w:rsidR="00734903" w:rsidRPr="009B0EAC" w:rsidRDefault="00734903" w:rsidP="00734903">
      <w:pPr>
        <w:rPr>
          <w:sz w:val="16"/>
          <w:szCs w:val="16"/>
        </w:rPr>
      </w:pPr>
      <w:r w:rsidRPr="009B0EAC">
        <w:rPr>
          <w:rStyle w:val="StyleUnderline"/>
        </w:rPr>
        <w:t xml:space="preserve">This </w:t>
      </w:r>
      <w:r w:rsidRPr="009B0EAC">
        <w:rPr>
          <w:rStyle w:val="Emphasis"/>
        </w:rPr>
        <w:t>state-level approach</w:t>
      </w:r>
      <w:r w:rsidRPr="009B0EAC">
        <w:rPr>
          <w:rStyle w:val="StyleUnderline"/>
        </w:rPr>
        <w:t xml:space="preserve"> has an </w:t>
      </w:r>
      <w:r w:rsidRPr="009B0EAC">
        <w:rPr>
          <w:rStyle w:val="Emphasis"/>
        </w:rPr>
        <w:t>impressive</w:t>
      </w:r>
      <w:r w:rsidRPr="009B0EAC">
        <w:rPr>
          <w:sz w:val="16"/>
          <w:szCs w:val="16"/>
        </w:rPr>
        <w:t xml:space="preserve">, though no longer perfect, </w:t>
      </w:r>
      <w:r w:rsidRPr="009B0EAC">
        <w:rPr>
          <w:rStyle w:val="StyleUnderline"/>
        </w:rPr>
        <w:t>track record</w:t>
      </w:r>
      <w:r w:rsidRPr="009B0EAC">
        <w:rPr>
          <w:sz w:val="16"/>
          <w:szCs w:val="16"/>
        </w:rPr>
        <w:t xml:space="preserve">. It incorrectly predicted that former President Donald Trump would win re-election in 2020.4 He did not. The political fallout from the pandemic and extraordinary turnout by Democrat voters upended his re-election bid. Our model could not pick up the impact of the pandemic black swan, and while we controlled for turnout, we had assumed turnout would be historically typical. </w:t>
      </w:r>
    </w:p>
    <w:p w14:paraId="46A6AEC3" w14:textId="77777777" w:rsidR="00734903" w:rsidRPr="009B0EAC" w:rsidRDefault="00734903" w:rsidP="00734903">
      <w:pPr>
        <w:rPr>
          <w:rStyle w:val="Emphasis"/>
        </w:rPr>
      </w:pPr>
      <w:r w:rsidRPr="009B0EAC">
        <w:rPr>
          <w:sz w:val="16"/>
          <w:szCs w:val="16"/>
        </w:rPr>
        <w:t xml:space="preserve">Given the results of recent party primaries, </w:t>
      </w:r>
      <w:r w:rsidRPr="009B0EAC">
        <w:rPr>
          <w:rStyle w:val="StyleUnderline"/>
        </w:rPr>
        <w:t xml:space="preserve">the </w:t>
      </w:r>
      <w:r w:rsidRPr="009B0EAC">
        <w:rPr>
          <w:rStyle w:val="Emphasis"/>
        </w:rPr>
        <w:t>most likely scenario</w:t>
      </w:r>
      <w:r w:rsidRPr="009B0EAC">
        <w:rPr>
          <w:rStyle w:val="StyleUnderline"/>
        </w:rPr>
        <w:t xml:space="preserve"> is that this election will be a </w:t>
      </w:r>
      <w:r w:rsidRPr="009B0EAC">
        <w:rPr>
          <w:rStyle w:val="Emphasis"/>
        </w:rPr>
        <w:t>rematch</w:t>
      </w:r>
      <w:r w:rsidRPr="009B0EAC">
        <w:rPr>
          <w:rStyle w:val="StyleUnderline"/>
        </w:rPr>
        <w:t xml:space="preserve"> between</w:t>
      </w:r>
      <w:r w:rsidRPr="009B0EAC">
        <w:rPr>
          <w:sz w:val="16"/>
          <w:szCs w:val="16"/>
        </w:rPr>
        <w:t xml:space="preserve"> current President Joe </w:t>
      </w:r>
      <w:r w:rsidRPr="009B0EAC">
        <w:rPr>
          <w:rStyle w:val="Emphasis"/>
        </w:rPr>
        <w:t>Biden</w:t>
      </w:r>
      <w:r w:rsidRPr="009B0EAC">
        <w:rPr>
          <w:rStyle w:val="StyleUnderline"/>
        </w:rPr>
        <w:t xml:space="preserve"> and</w:t>
      </w:r>
      <w:r w:rsidRPr="009B0EAC">
        <w:rPr>
          <w:sz w:val="16"/>
          <w:szCs w:val="16"/>
        </w:rPr>
        <w:t xml:space="preserve"> former President Donald </w:t>
      </w:r>
      <w:r w:rsidRPr="009B0EAC">
        <w:rPr>
          <w:rStyle w:val="Emphasis"/>
        </w:rPr>
        <w:t>Trump</w:t>
      </w:r>
      <w:r w:rsidRPr="009B0EAC">
        <w:rPr>
          <w:rStyle w:val="StyleUnderline"/>
        </w:rPr>
        <w:t xml:space="preserve">. While the election will </w:t>
      </w:r>
      <w:r w:rsidRPr="009B0EAC">
        <w:rPr>
          <w:rStyle w:val="Emphasis"/>
        </w:rPr>
        <w:t>almost certainly</w:t>
      </w:r>
      <w:r w:rsidRPr="009B0EAC">
        <w:rPr>
          <w:rStyle w:val="StyleUnderline"/>
        </w:rPr>
        <w:t xml:space="preserve"> be a </w:t>
      </w:r>
      <w:r w:rsidRPr="009B0EAC">
        <w:rPr>
          <w:rStyle w:val="Emphasis"/>
        </w:rPr>
        <w:t>nail-biter</w:t>
      </w:r>
      <w:r w:rsidRPr="009B0EAC">
        <w:rPr>
          <w:rStyle w:val="StyleUnderline"/>
        </w:rPr>
        <w:t xml:space="preserve">, we feel </w:t>
      </w:r>
      <w:r w:rsidRPr="009B0EAC">
        <w:rPr>
          <w:rStyle w:val="Emphasis"/>
        </w:rPr>
        <w:t>confident</w:t>
      </w:r>
      <w:r w:rsidRPr="009B0EAC">
        <w:rPr>
          <w:sz w:val="16"/>
          <w:szCs w:val="16"/>
        </w:rPr>
        <w:t xml:space="preserve"> in the model’s 2024 prediction for who will be the next president. </w:t>
      </w:r>
      <w:r w:rsidRPr="009B0EAC">
        <w:rPr>
          <w:rStyle w:val="StyleUnderline"/>
        </w:rPr>
        <w:t>That</w:t>
      </w:r>
      <w:r w:rsidRPr="009B0EAC">
        <w:rPr>
          <w:sz w:val="16"/>
          <w:szCs w:val="16"/>
        </w:rPr>
        <w:t xml:space="preserve"> is, President </w:t>
      </w:r>
      <w:r w:rsidRPr="009B0EAC">
        <w:rPr>
          <w:rStyle w:val="Emphasis"/>
        </w:rPr>
        <w:t>Biden</w:t>
      </w:r>
      <w:r w:rsidRPr="009B0EAC">
        <w:rPr>
          <w:rStyle w:val="StyleUnderline"/>
        </w:rPr>
        <w:t xml:space="preserve"> will </w:t>
      </w:r>
      <w:r w:rsidRPr="009B0EAC">
        <w:rPr>
          <w:rStyle w:val="Emphasis"/>
        </w:rPr>
        <w:t>win re-election.</w:t>
      </w:r>
    </w:p>
    <w:p w14:paraId="038B3919" w14:textId="77777777" w:rsidR="00734903" w:rsidRPr="009B0EAC" w:rsidRDefault="00734903" w:rsidP="00734903">
      <w:pPr>
        <w:rPr>
          <w:rStyle w:val="Emphasis"/>
        </w:rPr>
      </w:pPr>
    </w:p>
    <w:p w14:paraId="0F1A27C9" w14:textId="77777777" w:rsidR="00734903" w:rsidRPr="009B0EAC" w:rsidRDefault="00734903" w:rsidP="00734903">
      <w:pPr>
        <w:pStyle w:val="Heading4"/>
      </w:pPr>
      <w:r w:rsidRPr="009B0EAC">
        <w:t xml:space="preserve">Biden is on an </w:t>
      </w:r>
      <w:r w:rsidRPr="009B0EAC">
        <w:rPr>
          <w:u w:val="single"/>
        </w:rPr>
        <w:t>upward trajectory</w:t>
      </w:r>
      <w:r w:rsidRPr="009B0EAC">
        <w:t xml:space="preserve">. His polls will continue to improve as benefits from a strong economy materialize, and the electorate is </w:t>
      </w:r>
      <w:r w:rsidRPr="009B0EAC">
        <w:rPr>
          <w:u w:val="single"/>
        </w:rPr>
        <w:t>coalescing</w:t>
      </w:r>
      <w:r w:rsidRPr="009B0EAC">
        <w:t xml:space="preserve"> behind him.</w:t>
      </w:r>
    </w:p>
    <w:p w14:paraId="79750A3B" w14:textId="77777777" w:rsidR="00734903" w:rsidRPr="009B0EAC" w:rsidRDefault="00734903" w:rsidP="00734903">
      <w:r w:rsidRPr="009B0EAC">
        <w:rPr>
          <w:rStyle w:val="Style13ptBold"/>
        </w:rPr>
        <w:t>Romano 2/3</w:t>
      </w:r>
      <w:r w:rsidRPr="009B0EAC">
        <w:t xml:space="preserve"> – West Coast correspondent for Yahoo News.</w:t>
      </w:r>
    </w:p>
    <w:p w14:paraId="1A166CD3" w14:textId="77777777" w:rsidR="00734903" w:rsidRPr="009B0EAC" w:rsidRDefault="00734903" w:rsidP="00734903">
      <w:r w:rsidRPr="009B0EAC">
        <w:t xml:space="preserve">Andrew Romano, “What Biden’s South Carolina primary win means for his 2024 chances,” </w:t>
      </w:r>
      <w:r w:rsidRPr="009B0EAC">
        <w:rPr>
          <w:i/>
          <w:iCs/>
        </w:rPr>
        <w:t>Yahoo News</w:t>
      </w:r>
      <w:r w:rsidRPr="009B0EAC">
        <w:t>, 3 February 2024, https://news.yahoo.com/what-bidens-south-carolina-primary-win-means-for-his-2024-chances-002511342.html?guccounter=1&amp;guce_referrer=aHR0cHM6Ly93d3cuZ29vZ2xlLmNvbS8&amp;guce_referrer_sig=AQAAAFKvJpD6IigeqeLcOBdEAUapYQbpJQ-mNPhSSPJXf1EIhedK1MRGaxtRrq1sdIr3jR4cH--OGNhD6LhfS3DuFk1f3ZuLmILEYAZjSQ3ypiV2XV2AX50T6_EZS-QbOU-YUr_WhivWSfGZYNye68JtmYpXkZMHlrJlDzEZVR9ou5s9.</w:t>
      </w:r>
    </w:p>
    <w:p w14:paraId="6959AA00" w14:textId="77777777" w:rsidR="00734903" w:rsidRPr="009B0EAC" w:rsidRDefault="00734903" w:rsidP="00734903">
      <w:pPr>
        <w:rPr>
          <w:sz w:val="16"/>
          <w:szCs w:val="16"/>
        </w:rPr>
      </w:pPr>
      <w:proofErr w:type="gramStart"/>
      <w:r w:rsidRPr="009B0EAC">
        <w:rPr>
          <w:sz w:val="16"/>
          <w:szCs w:val="16"/>
        </w:rPr>
        <w:t>So</w:t>
      </w:r>
      <w:proofErr w:type="gramEnd"/>
      <w:r w:rsidRPr="009B0EAC">
        <w:rPr>
          <w:sz w:val="16"/>
          <w:szCs w:val="16"/>
        </w:rPr>
        <w:t xml:space="preserve"> is it time to reexamine the counterargument that has been coming from Biden’s campaign — namely, that </w:t>
      </w:r>
      <w:r w:rsidRPr="009B0EAC">
        <w:rPr>
          <w:rStyle w:val="StyleUnderline"/>
        </w:rPr>
        <w:t>voters will “</w:t>
      </w:r>
      <w:r w:rsidRPr="009B0EAC">
        <w:rPr>
          <w:rStyle w:val="Emphasis"/>
        </w:rPr>
        <w:t>come around</w:t>
      </w:r>
      <w:r w:rsidRPr="009B0EAC">
        <w:rPr>
          <w:rStyle w:val="StyleUnderline"/>
        </w:rPr>
        <w:t xml:space="preserve">” as </w:t>
      </w:r>
      <w:r w:rsidRPr="009B0EAC">
        <w:rPr>
          <w:rStyle w:val="Emphasis"/>
        </w:rPr>
        <w:t>inflation cools</w:t>
      </w:r>
      <w:r w:rsidRPr="009B0EAC">
        <w:rPr>
          <w:rStyle w:val="StyleUnderline"/>
        </w:rPr>
        <w:t xml:space="preserve"> and the </w:t>
      </w:r>
      <w:r w:rsidRPr="009B0EAC">
        <w:rPr>
          <w:rStyle w:val="Emphasis"/>
        </w:rPr>
        <w:t>reality</w:t>
      </w:r>
      <w:r w:rsidRPr="009B0EAC">
        <w:rPr>
          <w:rStyle w:val="StyleUnderline"/>
        </w:rPr>
        <w:t xml:space="preserve"> of another Trump term </w:t>
      </w:r>
      <w:r w:rsidRPr="009B0EAC">
        <w:rPr>
          <w:rStyle w:val="Emphasis"/>
        </w:rPr>
        <w:t>snaps into focus</w:t>
      </w:r>
      <w:r w:rsidRPr="009B0EAC">
        <w:rPr>
          <w:sz w:val="16"/>
          <w:szCs w:val="16"/>
        </w:rPr>
        <w:t>?</w:t>
      </w:r>
    </w:p>
    <w:p w14:paraId="2FDBA98D" w14:textId="77777777" w:rsidR="00734903" w:rsidRPr="009B0EAC" w:rsidRDefault="00734903" w:rsidP="00734903">
      <w:pPr>
        <w:rPr>
          <w:rStyle w:val="StyleUnderline"/>
        </w:rPr>
      </w:pPr>
      <w:r w:rsidRPr="009B0EAC">
        <w:rPr>
          <w:sz w:val="16"/>
          <w:szCs w:val="16"/>
        </w:rPr>
        <w:t xml:space="preserve">If so, </w:t>
      </w:r>
      <w:r w:rsidRPr="009B0EAC">
        <w:rPr>
          <w:rStyle w:val="StyleUnderline"/>
        </w:rPr>
        <w:t>the new</w:t>
      </w:r>
      <w:r w:rsidRPr="009B0EAC">
        <w:rPr>
          <w:sz w:val="16"/>
          <w:szCs w:val="16"/>
        </w:rPr>
        <w:t xml:space="preserve"> Yahoo News/</w:t>
      </w:r>
      <w:r w:rsidRPr="009B0EAC">
        <w:rPr>
          <w:rStyle w:val="StyleUnderline"/>
        </w:rPr>
        <w:t>YouGov poll offers</w:t>
      </w:r>
      <w:r w:rsidRPr="009B0EAC">
        <w:rPr>
          <w:sz w:val="16"/>
          <w:szCs w:val="16"/>
        </w:rPr>
        <w:t xml:space="preserve"> some </w:t>
      </w:r>
      <w:r w:rsidRPr="009B0EAC">
        <w:rPr>
          <w:rStyle w:val="Emphasis"/>
        </w:rPr>
        <w:t>early signs of hope</w:t>
      </w:r>
      <w:r w:rsidRPr="009B0EAC">
        <w:rPr>
          <w:rStyle w:val="StyleUnderline"/>
        </w:rPr>
        <w:t xml:space="preserve"> for the president.</w:t>
      </w:r>
    </w:p>
    <w:p w14:paraId="1904611D" w14:textId="77777777" w:rsidR="00734903" w:rsidRPr="009B0EAC" w:rsidRDefault="00734903" w:rsidP="00734903">
      <w:pPr>
        <w:rPr>
          <w:sz w:val="16"/>
          <w:szCs w:val="16"/>
        </w:rPr>
      </w:pPr>
      <w:r w:rsidRPr="009B0EAC">
        <w:rPr>
          <w:sz w:val="16"/>
          <w:szCs w:val="16"/>
        </w:rPr>
        <w:lastRenderedPageBreak/>
        <w:t xml:space="preserve">For starters, </w:t>
      </w:r>
      <w:r w:rsidRPr="009B0EAC">
        <w:rPr>
          <w:rStyle w:val="StyleUnderline"/>
        </w:rPr>
        <w:t xml:space="preserve">Democrats seem to be </w:t>
      </w:r>
      <w:r w:rsidRPr="009B0EAC">
        <w:rPr>
          <w:rStyle w:val="Emphasis"/>
        </w:rPr>
        <w:t>falling in line</w:t>
      </w:r>
      <w:r w:rsidRPr="009B0EAC">
        <w:rPr>
          <w:sz w:val="16"/>
          <w:szCs w:val="16"/>
        </w:rPr>
        <w:t xml:space="preserve">. A full </w:t>
      </w:r>
      <w:r w:rsidRPr="009B0EAC">
        <w:rPr>
          <w:rStyle w:val="Emphasis"/>
        </w:rPr>
        <w:t>74%</w:t>
      </w:r>
      <w:r w:rsidRPr="009B0EAC">
        <w:rPr>
          <w:rStyle w:val="StyleUnderline"/>
        </w:rPr>
        <w:t xml:space="preserve"> of potential primary voters now say they </w:t>
      </w:r>
      <w:r w:rsidRPr="009B0EAC">
        <w:rPr>
          <w:rStyle w:val="Emphasis"/>
        </w:rPr>
        <w:t>support Biden</w:t>
      </w:r>
      <w:r w:rsidRPr="009B0EAC">
        <w:rPr>
          <w:sz w:val="16"/>
          <w:szCs w:val="16"/>
        </w:rPr>
        <w:t xml:space="preserve"> as their 2024 nominee against Williamson (4%) and Phillips (3%) — </w:t>
      </w:r>
      <w:r w:rsidRPr="009B0EAC">
        <w:rPr>
          <w:rStyle w:val="StyleUnderline"/>
        </w:rPr>
        <w:t xml:space="preserve">up from </w:t>
      </w:r>
      <w:r w:rsidRPr="009B0EAC">
        <w:rPr>
          <w:rStyle w:val="Emphasis"/>
        </w:rPr>
        <w:t>68%</w:t>
      </w:r>
      <w:r w:rsidRPr="009B0EAC">
        <w:rPr>
          <w:sz w:val="16"/>
          <w:szCs w:val="16"/>
        </w:rPr>
        <w:t xml:space="preserve"> who said </w:t>
      </w:r>
      <w:r w:rsidRPr="009B0EAC">
        <w:rPr>
          <w:rStyle w:val="StyleUnderline"/>
        </w:rPr>
        <w:t xml:space="preserve">in </w:t>
      </w:r>
      <w:r w:rsidRPr="009B0EAC">
        <w:rPr>
          <w:rStyle w:val="Emphasis"/>
        </w:rPr>
        <w:t>December</w:t>
      </w:r>
      <w:r w:rsidRPr="009B0EAC">
        <w:rPr>
          <w:sz w:val="16"/>
          <w:szCs w:val="16"/>
        </w:rPr>
        <w:t xml:space="preserve"> that they would vote for Biden in their state’s primary or caucus.</w:t>
      </w:r>
    </w:p>
    <w:p w14:paraId="580E55AC" w14:textId="77777777" w:rsidR="00734903" w:rsidRPr="009B0EAC" w:rsidRDefault="00734903" w:rsidP="00734903">
      <w:pPr>
        <w:rPr>
          <w:sz w:val="16"/>
          <w:szCs w:val="16"/>
        </w:rPr>
      </w:pPr>
      <w:r w:rsidRPr="009B0EAC">
        <w:rPr>
          <w:sz w:val="16"/>
          <w:szCs w:val="16"/>
        </w:rPr>
        <w:t xml:space="preserve">Likewise, </w:t>
      </w:r>
      <w:r w:rsidRPr="009B0EAC">
        <w:rPr>
          <w:rStyle w:val="StyleUnderline"/>
        </w:rPr>
        <w:t>Democratic support for Biden (62%) versus a hypothetical “someone else”</w:t>
      </w:r>
      <w:r w:rsidRPr="009B0EAC">
        <w:rPr>
          <w:sz w:val="16"/>
          <w:szCs w:val="16"/>
        </w:rPr>
        <w:t xml:space="preserve"> (28%) </w:t>
      </w:r>
      <w:r w:rsidRPr="009B0EAC">
        <w:rPr>
          <w:rStyle w:val="StyleUnderline"/>
        </w:rPr>
        <w:t xml:space="preserve">is </w:t>
      </w:r>
      <w:r w:rsidRPr="009B0EAC">
        <w:rPr>
          <w:rStyle w:val="Emphasis"/>
        </w:rPr>
        <w:t>11 points higher</w:t>
      </w:r>
      <w:r w:rsidRPr="009B0EAC">
        <w:rPr>
          <w:rStyle w:val="StyleUnderline"/>
        </w:rPr>
        <w:t xml:space="preserve"> than it was just last month</w:t>
      </w:r>
      <w:r w:rsidRPr="009B0EAC">
        <w:rPr>
          <w:sz w:val="16"/>
          <w:szCs w:val="16"/>
        </w:rPr>
        <w:t xml:space="preserve"> — and less than half (42%) of potential Democratic primary voters say they want another Democrat to challenge the president, down from 50% in December and 54% in November. Democrats are also increasingly likely to describe Biden as “fit to serve another term as president”: 64% now vs. 54% in November.</w:t>
      </w:r>
    </w:p>
    <w:p w14:paraId="38F993E8" w14:textId="77777777" w:rsidR="00734903" w:rsidRPr="009B0EAC" w:rsidRDefault="00734903" w:rsidP="00734903">
      <w:pPr>
        <w:rPr>
          <w:rStyle w:val="Emphasis"/>
        </w:rPr>
      </w:pPr>
      <w:r w:rsidRPr="009B0EAC">
        <w:rPr>
          <w:sz w:val="16"/>
          <w:szCs w:val="16"/>
        </w:rPr>
        <w:t xml:space="preserve">At the same time, </w:t>
      </w:r>
      <w:r w:rsidRPr="009B0EAC">
        <w:rPr>
          <w:rStyle w:val="StyleUnderline"/>
        </w:rPr>
        <w:t xml:space="preserve">Democrats are </w:t>
      </w:r>
      <w:r w:rsidRPr="009B0EAC">
        <w:rPr>
          <w:rStyle w:val="Emphasis"/>
        </w:rPr>
        <w:t>seven points more likely</w:t>
      </w:r>
      <w:r w:rsidRPr="009B0EAC">
        <w:rPr>
          <w:rStyle w:val="StyleUnderline"/>
        </w:rPr>
        <w:t xml:space="preserve"> to say they </w:t>
      </w:r>
      <w:r w:rsidRPr="009B0EAC">
        <w:rPr>
          <w:rStyle w:val="Emphasis"/>
        </w:rPr>
        <w:t>approve</w:t>
      </w:r>
      <w:r w:rsidRPr="009B0EAC">
        <w:rPr>
          <w:rStyle w:val="StyleUnderline"/>
        </w:rPr>
        <w:t xml:space="preserve"> of how Biden is handling the presidency</w:t>
      </w:r>
      <w:r w:rsidRPr="009B0EAC">
        <w:rPr>
          <w:sz w:val="16"/>
          <w:szCs w:val="16"/>
        </w:rPr>
        <w:t xml:space="preserve"> (81%) </w:t>
      </w:r>
      <w:r w:rsidRPr="009B0EAC">
        <w:rPr>
          <w:rStyle w:val="StyleUnderline"/>
        </w:rPr>
        <w:t>than they were last month</w:t>
      </w:r>
      <w:r w:rsidRPr="009B0EAC">
        <w:rPr>
          <w:sz w:val="16"/>
          <w:szCs w:val="16"/>
        </w:rPr>
        <w:t xml:space="preserve"> (74%). As a result, </w:t>
      </w:r>
      <w:r w:rsidRPr="009B0EAC">
        <w:rPr>
          <w:rStyle w:val="StyleUnderline"/>
        </w:rPr>
        <w:t xml:space="preserve">Biden’s </w:t>
      </w:r>
      <w:r w:rsidRPr="009B0EAC">
        <w:rPr>
          <w:rStyle w:val="Emphasis"/>
        </w:rPr>
        <w:t>overall approval</w:t>
      </w:r>
      <w:r w:rsidRPr="009B0EAC">
        <w:rPr>
          <w:rStyle w:val="StyleUnderline"/>
        </w:rPr>
        <w:t xml:space="preserve"> rating</w:t>
      </w:r>
      <w:r w:rsidRPr="009B0EAC">
        <w:rPr>
          <w:sz w:val="16"/>
          <w:szCs w:val="16"/>
        </w:rPr>
        <w:t xml:space="preserve"> among all Americans (40%) </w:t>
      </w:r>
      <w:r w:rsidRPr="009B0EAC">
        <w:rPr>
          <w:rStyle w:val="StyleUnderline"/>
        </w:rPr>
        <w:t xml:space="preserve">has jumped by </w:t>
      </w:r>
      <w:r w:rsidRPr="009B0EAC">
        <w:rPr>
          <w:rStyle w:val="Emphasis"/>
        </w:rPr>
        <w:t>three points</w:t>
      </w:r>
      <w:r w:rsidRPr="009B0EAC">
        <w:rPr>
          <w:rStyle w:val="StyleUnderline"/>
        </w:rPr>
        <w:t xml:space="preserve"> over the same period</w:t>
      </w:r>
      <w:r w:rsidRPr="009B0EAC">
        <w:rPr>
          <w:sz w:val="16"/>
          <w:szCs w:val="16"/>
        </w:rPr>
        <w:t xml:space="preserve"> — and while still low, </w:t>
      </w:r>
      <w:r w:rsidRPr="009B0EAC">
        <w:rPr>
          <w:rStyle w:val="StyleUnderline"/>
        </w:rPr>
        <w:t xml:space="preserve">it’s </w:t>
      </w:r>
      <w:r w:rsidRPr="009B0EAC">
        <w:rPr>
          <w:rStyle w:val="Emphasis"/>
        </w:rPr>
        <w:t>higher</w:t>
      </w:r>
      <w:r w:rsidRPr="009B0EAC">
        <w:rPr>
          <w:rStyle w:val="StyleUnderline"/>
        </w:rPr>
        <w:t xml:space="preserve"> than it has been since </w:t>
      </w:r>
      <w:r w:rsidRPr="009B0EAC">
        <w:rPr>
          <w:rStyle w:val="Emphasis"/>
        </w:rPr>
        <w:t>August of last year.</w:t>
      </w:r>
    </w:p>
    <w:p w14:paraId="59ABFEC0" w14:textId="77777777" w:rsidR="00734903" w:rsidRPr="009B0EAC" w:rsidRDefault="00734903" w:rsidP="00734903">
      <w:pPr>
        <w:rPr>
          <w:sz w:val="8"/>
          <w:szCs w:val="8"/>
        </w:rPr>
      </w:pPr>
      <w:r w:rsidRPr="009B0EAC">
        <w:rPr>
          <w:sz w:val="8"/>
          <w:szCs w:val="8"/>
        </w:rPr>
        <w:t>The issue on which Biden has gained the most ground since December? The economy, where he’s gone from 36% to 39% approval among all Americans — and from 69% to 79% among Democrats.</w:t>
      </w:r>
    </w:p>
    <w:p w14:paraId="3658F2ED" w14:textId="77777777" w:rsidR="00734903" w:rsidRPr="009B0EAC" w:rsidRDefault="00734903" w:rsidP="00734903">
      <w:pPr>
        <w:rPr>
          <w:sz w:val="16"/>
          <w:szCs w:val="16"/>
        </w:rPr>
      </w:pPr>
      <w:r w:rsidRPr="009B0EAC">
        <w:rPr>
          <w:rStyle w:val="StyleUnderline"/>
        </w:rPr>
        <w:t xml:space="preserve">This </w:t>
      </w:r>
      <w:r w:rsidRPr="009B0EAC">
        <w:rPr>
          <w:rStyle w:val="Emphasis"/>
        </w:rPr>
        <w:t>modest shift</w:t>
      </w:r>
      <w:r w:rsidRPr="009B0EAC">
        <w:rPr>
          <w:sz w:val="16"/>
          <w:szCs w:val="16"/>
        </w:rPr>
        <w:t xml:space="preserve"> likely </w:t>
      </w:r>
      <w:r w:rsidRPr="009B0EAC">
        <w:rPr>
          <w:rStyle w:val="StyleUnderline"/>
        </w:rPr>
        <w:t xml:space="preserve">reflects </w:t>
      </w:r>
      <w:r w:rsidRPr="009B0EAC">
        <w:rPr>
          <w:rStyle w:val="Emphasis"/>
        </w:rPr>
        <w:t>real-world economic trends</w:t>
      </w:r>
      <w:r w:rsidRPr="009B0EAC">
        <w:rPr>
          <w:rStyle w:val="StyleUnderline"/>
        </w:rPr>
        <w:t xml:space="preserve">, including </w:t>
      </w:r>
      <w:r w:rsidRPr="009B0EAC">
        <w:rPr>
          <w:rStyle w:val="Emphasis"/>
        </w:rPr>
        <w:t>falling inflation</w:t>
      </w:r>
      <w:r w:rsidRPr="009B0EAC">
        <w:rPr>
          <w:rStyle w:val="StyleUnderline"/>
        </w:rPr>
        <w:t xml:space="preserve">, </w:t>
      </w:r>
      <w:r w:rsidRPr="009B0EAC">
        <w:rPr>
          <w:rStyle w:val="Emphasis"/>
        </w:rPr>
        <w:t>low unemployment</w:t>
      </w:r>
      <w:r w:rsidRPr="009B0EAC">
        <w:rPr>
          <w:rStyle w:val="StyleUnderline"/>
        </w:rPr>
        <w:t xml:space="preserve"> and </w:t>
      </w:r>
      <w:r w:rsidRPr="009B0EAC">
        <w:rPr>
          <w:rStyle w:val="Emphasis"/>
        </w:rPr>
        <w:t>higher-than-expected growth</w:t>
      </w:r>
      <w:r w:rsidRPr="009B0EAC">
        <w:rPr>
          <w:sz w:val="16"/>
          <w:szCs w:val="16"/>
        </w:rPr>
        <w:t>. A third of all U.S. adults (33%) now describe the current state of the American economy as excellent or good, up six points from 27% in December and 10 points from 23% in September.</w:t>
      </w:r>
    </w:p>
    <w:p w14:paraId="0D6C4C83" w14:textId="77777777" w:rsidR="00734903" w:rsidRPr="009B0EAC" w:rsidRDefault="00734903" w:rsidP="00734903">
      <w:pPr>
        <w:rPr>
          <w:sz w:val="8"/>
          <w:szCs w:val="8"/>
        </w:rPr>
      </w:pPr>
      <w:r w:rsidRPr="009B0EAC">
        <w:rPr>
          <w:sz w:val="8"/>
          <w:szCs w:val="8"/>
        </w:rPr>
        <w:t>By the same token, just 32% say the economy is in recession, down from 36% in December and the lowest number on a Yahoo News/YouGov survey since the question was introduced in August 2022.</w:t>
      </w:r>
    </w:p>
    <w:p w14:paraId="0EBFEBF9" w14:textId="77777777" w:rsidR="00734903" w:rsidRPr="009B0EAC" w:rsidRDefault="00734903" w:rsidP="00734903">
      <w:pPr>
        <w:rPr>
          <w:sz w:val="8"/>
          <w:szCs w:val="8"/>
        </w:rPr>
      </w:pPr>
      <w:r w:rsidRPr="009B0EAC">
        <w:rPr>
          <w:sz w:val="8"/>
          <w:szCs w:val="8"/>
        </w:rPr>
        <w:t>Back then, a majority of Americans (53%) said the economy was experiencing a recession.</w:t>
      </w:r>
    </w:p>
    <w:p w14:paraId="73CC73A4" w14:textId="77777777" w:rsidR="00734903" w:rsidRPr="009B0EAC" w:rsidRDefault="00734903" w:rsidP="00734903">
      <w:pPr>
        <w:rPr>
          <w:sz w:val="8"/>
          <w:szCs w:val="8"/>
        </w:rPr>
      </w:pPr>
      <w:r w:rsidRPr="009B0EAC">
        <w:rPr>
          <w:sz w:val="8"/>
          <w:szCs w:val="8"/>
        </w:rPr>
        <w:t>The battle isn’t over yet</w:t>
      </w:r>
    </w:p>
    <w:p w14:paraId="057D3FA9" w14:textId="77777777" w:rsidR="00734903" w:rsidRPr="009B0EAC" w:rsidRDefault="00734903" w:rsidP="00734903">
      <w:pPr>
        <w:rPr>
          <w:sz w:val="8"/>
          <w:szCs w:val="8"/>
        </w:rPr>
      </w:pPr>
      <w:r w:rsidRPr="009B0EAC">
        <w:rPr>
          <w:sz w:val="8"/>
          <w:szCs w:val="8"/>
        </w:rPr>
        <w:t>To be sure, both economic sentiment and Biden’s approval ratings remain lower than the White House would like. The president is tied with his predecessor, and neither independents nor Republicans are inclined to look favorably upon the economy — or Biden’s stewardship of it.</w:t>
      </w:r>
    </w:p>
    <w:p w14:paraId="30FFEB38" w14:textId="77777777" w:rsidR="00734903" w:rsidRPr="009B0EAC" w:rsidRDefault="00734903" w:rsidP="00734903">
      <w:pPr>
        <w:rPr>
          <w:sz w:val="16"/>
          <w:szCs w:val="16"/>
        </w:rPr>
      </w:pPr>
      <w:r w:rsidRPr="009B0EAC">
        <w:rPr>
          <w:sz w:val="16"/>
          <w:szCs w:val="16"/>
        </w:rPr>
        <w:t xml:space="preserve">But </w:t>
      </w:r>
      <w:r w:rsidRPr="009B0EAC">
        <w:rPr>
          <w:rStyle w:val="Emphasis"/>
        </w:rPr>
        <w:t>once-reluctant</w:t>
      </w:r>
      <w:r w:rsidRPr="009B0EAC">
        <w:rPr>
          <w:rStyle w:val="StyleUnderline"/>
        </w:rPr>
        <w:t xml:space="preserve"> Democrats are </w:t>
      </w:r>
      <w:r w:rsidRPr="009B0EAC">
        <w:rPr>
          <w:rStyle w:val="Emphasis"/>
        </w:rPr>
        <w:t>increasingly</w:t>
      </w:r>
      <w:r w:rsidRPr="009B0EAC">
        <w:rPr>
          <w:sz w:val="16"/>
          <w:szCs w:val="16"/>
        </w:rPr>
        <w:t xml:space="preserve"> doing just that — and they, in turn, may be </w:t>
      </w:r>
      <w:r w:rsidRPr="009B0EAC">
        <w:rPr>
          <w:rStyle w:val="StyleUnderline"/>
        </w:rPr>
        <w:t xml:space="preserve">starting to </w:t>
      </w:r>
      <w:r w:rsidRPr="009B0EAC">
        <w:rPr>
          <w:rStyle w:val="Emphasis"/>
        </w:rPr>
        <w:t>boost</w:t>
      </w:r>
      <w:r w:rsidRPr="009B0EAC">
        <w:rPr>
          <w:rStyle w:val="StyleUnderline"/>
        </w:rPr>
        <w:t xml:space="preserve"> Biden’s </w:t>
      </w:r>
      <w:r w:rsidRPr="009B0EAC">
        <w:rPr>
          <w:rStyle w:val="Emphasis"/>
        </w:rPr>
        <w:t>overall numbers</w:t>
      </w:r>
      <w:r w:rsidRPr="009B0EAC">
        <w:rPr>
          <w:sz w:val="16"/>
          <w:szCs w:val="16"/>
        </w:rPr>
        <w:t>.</w:t>
      </w:r>
    </w:p>
    <w:p w14:paraId="64EF9F5B" w14:textId="77777777" w:rsidR="00734903" w:rsidRPr="009B0EAC" w:rsidRDefault="00734903" w:rsidP="00734903">
      <w:pPr>
        <w:rPr>
          <w:rStyle w:val="StyleUnderline"/>
        </w:rPr>
      </w:pPr>
      <w:r w:rsidRPr="009B0EAC">
        <w:rPr>
          <w:sz w:val="16"/>
          <w:szCs w:val="16"/>
        </w:rPr>
        <w:t xml:space="preserve">Meanwhile, </w:t>
      </w:r>
      <w:r w:rsidRPr="009B0EAC">
        <w:rPr>
          <w:rStyle w:val="StyleUnderline"/>
        </w:rPr>
        <w:t xml:space="preserve">worries that </w:t>
      </w:r>
      <w:r w:rsidRPr="009B0EAC">
        <w:rPr>
          <w:rStyle w:val="Emphasis"/>
        </w:rPr>
        <w:t>younger voters</w:t>
      </w:r>
      <w:r w:rsidRPr="009B0EAC">
        <w:rPr>
          <w:rStyle w:val="StyleUnderline"/>
        </w:rPr>
        <w:t xml:space="preserve"> and </w:t>
      </w:r>
      <w:r w:rsidRPr="009B0EAC">
        <w:rPr>
          <w:rStyle w:val="Emphasis"/>
        </w:rPr>
        <w:t>voters of color</w:t>
      </w:r>
      <w:r w:rsidRPr="009B0EAC">
        <w:rPr>
          <w:rStyle w:val="StyleUnderline"/>
        </w:rPr>
        <w:t xml:space="preserve"> would </w:t>
      </w:r>
      <w:r w:rsidRPr="009B0EAC">
        <w:rPr>
          <w:rStyle w:val="Emphasis"/>
        </w:rPr>
        <w:t>abandon Biden</w:t>
      </w:r>
      <w:r w:rsidRPr="009B0EAC">
        <w:rPr>
          <w:rStyle w:val="StyleUnderline"/>
        </w:rPr>
        <w:t xml:space="preserve"> over his </w:t>
      </w:r>
      <w:r w:rsidRPr="009B0EAC">
        <w:rPr>
          <w:rStyle w:val="Emphasis"/>
        </w:rPr>
        <w:t>support for Israel</w:t>
      </w:r>
      <w:r w:rsidRPr="009B0EAC">
        <w:rPr>
          <w:rStyle w:val="StyleUnderline"/>
        </w:rPr>
        <w:t xml:space="preserve"> seem not to have </w:t>
      </w:r>
      <w:r w:rsidRPr="009B0EAC">
        <w:rPr>
          <w:rStyle w:val="Emphasis"/>
        </w:rPr>
        <w:t>materialized</w:t>
      </w:r>
      <w:r w:rsidRPr="009B0EAC">
        <w:rPr>
          <w:rStyle w:val="StyleUnderline"/>
        </w:rPr>
        <w:t>; Biden’s current approval ratings among Black Americans</w:t>
      </w:r>
      <w:r w:rsidRPr="009B0EAC">
        <w:rPr>
          <w:sz w:val="16"/>
          <w:szCs w:val="16"/>
        </w:rPr>
        <w:t xml:space="preserve"> (63%) </w:t>
      </w:r>
      <w:r w:rsidRPr="009B0EAC">
        <w:rPr>
          <w:rStyle w:val="StyleUnderline"/>
        </w:rPr>
        <w:t>and Americans aged 18-29</w:t>
      </w:r>
      <w:r w:rsidRPr="009B0EAC">
        <w:rPr>
          <w:sz w:val="16"/>
          <w:szCs w:val="16"/>
        </w:rPr>
        <w:t xml:space="preserve"> (49%) </w:t>
      </w:r>
      <w:r w:rsidRPr="009B0EAC">
        <w:rPr>
          <w:rStyle w:val="StyleUnderline"/>
        </w:rPr>
        <w:t>are</w:t>
      </w:r>
      <w:r w:rsidRPr="009B0EAC">
        <w:rPr>
          <w:sz w:val="16"/>
          <w:szCs w:val="16"/>
        </w:rPr>
        <w:t xml:space="preserve"> actually </w:t>
      </w:r>
      <w:r w:rsidRPr="009B0EAC">
        <w:rPr>
          <w:rStyle w:val="Emphasis"/>
        </w:rPr>
        <w:t>higher today</w:t>
      </w:r>
      <w:r w:rsidRPr="009B0EAC">
        <w:rPr>
          <w:rStyle w:val="StyleUnderline"/>
        </w:rPr>
        <w:t xml:space="preserve"> than they were</w:t>
      </w:r>
      <w:r w:rsidRPr="009B0EAC">
        <w:rPr>
          <w:sz w:val="16"/>
          <w:szCs w:val="16"/>
        </w:rPr>
        <w:t xml:space="preserve"> in September 2023 (53% and 42%, respectively), </w:t>
      </w:r>
      <w:r w:rsidRPr="009B0EAC">
        <w:rPr>
          <w:rStyle w:val="Emphasis"/>
        </w:rPr>
        <w:t>prior</w:t>
      </w:r>
      <w:r w:rsidRPr="009B0EAC">
        <w:rPr>
          <w:rStyle w:val="StyleUnderline"/>
        </w:rPr>
        <w:t xml:space="preserve"> to the war in </w:t>
      </w:r>
      <w:r w:rsidRPr="009B0EAC">
        <w:rPr>
          <w:rStyle w:val="Emphasis"/>
        </w:rPr>
        <w:t>Gaza</w:t>
      </w:r>
      <w:r w:rsidRPr="009B0EAC">
        <w:rPr>
          <w:rStyle w:val="StyleUnderline"/>
        </w:rPr>
        <w:t>.</w:t>
      </w:r>
    </w:p>
    <w:p w14:paraId="57C141FF" w14:textId="77777777" w:rsidR="00734903" w:rsidRPr="009B0EAC" w:rsidRDefault="00734903" w:rsidP="00734903">
      <w:pPr>
        <w:rPr>
          <w:rStyle w:val="Emphasis"/>
        </w:rPr>
      </w:pPr>
    </w:p>
    <w:p w14:paraId="547B2ED8" w14:textId="76C8332F" w:rsidR="00734903" w:rsidRPr="009B0EAC" w:rsidRDefault="00E60AB5" w:rsidP="00BA1871">
      <w:pPr>
        <w:pStyle w:val="Heading3"/>
      </w:pPr>
      <w:r w:rsidRPr="009B0EAC">
        <w:lastRenderedPageBreak/>
        <w:t>Biden Wins – Independents</w:t>
      </w:r>
    </w:p>
    <w:p w14:paraId="79607B58" w14:textId="5A236009" w:rsidR="00BA1871" w:rsidRPr="009B0EAC" w:rsidRDefault="00BA1871" w:rsidP="00BA1871">
      <w:pPr>
        <w:pStyle w:val="Heading4"/>
      </w:pPr>
      <w:r w:rsidRPr="009B0EAC">
        <w:t>Independents are bucking Trump over recent conviction</w:t>
      </w:r>
    </w:p>
    <w:p w14:paraId="1A282B63" w14:textId="1F34E974" w:rsidR="00BA1871" w:rsidRPr="009B0EAC" w:rsidRDefault="00BA1871" w:rsidP="00BA1871">
      <w:pPr>
        <w:rPr>
          <w:rStyle w:val="Style13ptBold"/>
        </w:rPr>
      </w:pPr>
      <w:r w:rsidRPr="009B0EAC">
        <w:rPr>
          <w:rStyle w:val="Style13ptBold"/>
        </w:rPr>
        <w:t xml:space="preserve">Thompson and Nicholas, </w:t>
      </w:r>
      <w:proofErr w:type="spellStart"/>
      <w:r w:rsidRPr="009B0EAC">
        <w:rPr>
          <w:rStyle w:val="Style13ptBold"/>
        </w:rPr>
        <w:t>Axios</w:t>
      </w:r>
      <w:proofErr w:type="spellEnd"/>
      <w:r w:rsidRPr="009B0EAC">
        <w:rPr>
          <w:rStyle w:val="Style13ptBold"/>
        </w:rPr>
        <w:t>, 6/1/24</w:t>
      </w:r>
    </w:p>
    <w:p w14:paraId="076AA945" w14:textId="36F05CF3" w:rsidR="00BA1871" w:rsidRPr="009B0EAC" w:rsidRDefault="00BA1871" w:rsidP="00BA1871">
      <w:r w:rsidRPr="009B0EAC">
        <w:t>[Alex, Hans, “</w:t>
      </w:r>
      <w:r w:rsidRPr="009B0EAC">
        <w:t>Poll: 49% of Independents think Trump should drop out post-guilty verdict</w:t>
      </w:r>
      <w:r w:rsidRPr="009B0EAC">
        <w:t xml:space="preserve">”, </w:t>
      </w:r>
      <w:hyperlink r:id="rId16" w:history="1">
        <w:r w:rsidRPr="009B0EAC">
          <w:rPr>
            <w:rStyle w:val="Hyperlink"/>
          </w:rPr>
          <w:t>https://www.axios.com/2024/06/01/poll-trump-conviction-election-independent-voters</w:t>
        </w:r>
      </w:hyperlink>
      <w:r w:rsidRPr="009B0EAC">
        <w:t>]</w:t>
      </w:r>
    </w:p>
    <w:p w14:paraId="15C054E1" w14:textId="3D0D1698" w:rsidR="00BA1871" w:rsidRPr="009B0EAC" w:rsidRDefault="00BA1871" w:rsidP="00BA1871">
      <w:pPr>
        <w:rPr>
          <w:rStyle w:val="StyleUnderline"/>
        </w:rPr>
      </w:pPr>
      <w:r w:rsidRPr="009B0EAC">
        <w:rPr>
          <w:rStyle w:val="StyleUnderline"/>
        </w:rPr>
        <w:t>One of the first polls conducted since a New York Jury found Donald Trump guilty of falsifying business records find that a significant minority of Republicans and Independents want him to drop out and a majority of registered voters approve of the jury's decision.</w:t>
      </w:r>
    </w:p>
    <w:p w14:paraId="2043BB57" w14:textId="3A28AB92" w:rsidR="00BA1871" w:rsidRPr="009B0EAC" w:rsidRDefault="00BA1871" w:rsidP="00BA1871">
      <w:pPr>
        <w:rPr>
          <w:sz w:val="16"/>
        </w:rPr>
      </w:pPr>
      <w:r w:rsidRPr="009B0EAC">
        <w:rPr>
          <w:sz w:val="16"/>
        </w:rPr>
        <w:t>Why it matters: The Morning Consult poll conducted on Friday offers some of the first clues about how voters are reacting to the unprecedented situation.</w:t>
      </w:r>
    </w:p>
    <w:p w14:paraId="229D1D51" w14:textId="454ADE86" w:rsidR="00BA1871" w:rsidRPr="009B0EAC" w:rsidRDefault="00BA1871" w:rsidP="00BA1871">
      <w:pPr>
        <w:rPr>
          <w:rStyle w:val="StyleUnderline"/>
        </w:rPr>
      </w:pPr>
      <w:r w:rsidRPr="009B0EAC">
        <w:rPr>
          <w:rStyle w:val="StyleUnderline"/>
        </w:rPr>
        <w:t>By the numbers: 54% of registered voters "strongly" or "somewhat" approve of the guilty verdict compared to 34% who "strongly or "somewhat" disapprove.</w:t>
      </w:r>
    </w:p>
    <w:p w14:paraId="007A7BC7" w14:textId="77777777" w:rsidR="00BA1871" w:rsidRPr="009B0EAC" w:rsidRDefault="00BA1871" w:rsidP="00BA1871">
      <w:pPr>
        <w:rPr>
          <w:rStyle w:val="Emphasis"/>
        </w:rPr>
      </w:pPr>
      <w:r w:rsidRPr="009B0EAC">
        <w:rPr>
          <w:rStyle w:val="Emphasis"/>
        </w:rPr>
        <w:t>49% of Independents and 15% of Republicans said Trump should end his campaign because of the conviction.</w:t>
      </w:r>
    </w:p>
    <w:p w14:paraId="4E12ED65" w14:textId="309A2A01" w:rsidR="00C72EE2" w:rsidRPr="009B0EAC" w:rsidRDefault="00C72EE2" w:rsidP="00734903">
      <w:pPr>
        <w:pStyle w:val="Heading3"/>
      </w:pPr>
      <w:r w:rsidRPr="009B0EAC">
        <w:lastRenderedPageBreak/>
        <w:t>AT: Black Swans – No Agenda</w:t>
      </w:r>
    </w:p>
    <w:p w14:paraId="124FE709" w14:textId="77777777" w:rsidR="00C72EE2" w:rsidRPr="009B0EAC" w:rsidRDefault="00C72EE2" w:rsidP="00C72EE2">
      <w:pPr>
        <w:pStyle w:val="Heading4"/>
      </w:pPr>
      <w:r w:rsidRPr="009B0EAC">
        <w:t xml:space="preserve">Congress won’t do anything for the foreseeable future. The plan is the </w:t>
      </w:r>
      <w:r w:rsidRPr="009B0EAC">
        <w:rPr>
          <w:u w:val="single"/>
        </w:rPr>
        <w:t>only</w:t>
      </w:r>
      <w:r w:rsidRPr="009B0EAC">
        <w:t xml:space="preserve"> major policy shift on the agenda.</w:t>
      </w:r>
    </w:p>
    <w:p w14:paraId="1E5F0B3B" w14:textId="77777777" w:rsidR="00C72EE2" w:rsidRPr="009B0EAC" w:rsidRDefault="00C72EE2" w:rsidP="00C72EE2">
      <w:proofErr w:type="spellStart"/>
      <w:r w:rsidRPr="009B0EAC">
        <w:rPr>
          <w:rStyle w:val="Style13ptBold"/>
        </w:rPr>
        <w:t>Bronsther</w:t>
      </w:r>
      <w:proofErr w:type="spellEnd"/>
      <w:r w:rsidRPr="009B0EAC">
        <w:rPr>
          <w:rStyle w:val="Style13ptBold"/>
        </w:rPr>
        <w:t xml:space="preserve"> and </w:t>
      </w:r>
      <w:proofErr w:type="spellStart"/>
      <w:r w:rsidRPr="009B0EAC">
        <w:rPr>
          <w:rStyle w:val="Style13ptBold"/>
        </w:rPr>
        <w:t>Krishnamurthi</w:t>
      </w:r>
      <w:proofErr w:type="spellEnd"/>
      <w:r w:rsidRPr="009B0EAC">
        <w:rPr>
          <w:rStyle w:val="Style13ptBold"/>
        </w:rPr>
        <w:t xml:space="preserve"> 23</w:t>
      </w:r>
      <w:r w:rsidRPr="009B0EAC">
        <w:t xml:space="preserve"> – Jacob </w:t>
      </w:r>
      <w:proofErr w:type="spellStart"/>
      <w:r w:rsidRPr="009B0EAC">
        <w:t>Bronsther</w:t>
      </w:r>
      <w:proofErr w:type="spellEnd"/>
      <w:r w:rsidRPr="009B0EAC">
        <w:t xml:space="preserve"> is assistant professor of law at the Michigan State University College of Law. Guha </w:t>
      </w:r>
      <w:proofErr w:type="spellStart"/>
      <w:r w:rsidRPr="009B0EAC">
        <w:t>Krishnamurthi</w:t>
      </w:r>
      <w:proofErr w:type="spellEnd"/>
      <w:r w:rsidRPr="009B0EAC">
        <w:t xml:space="preserve"> is associate professor of law at the Oklahoma University College of Law.</w:t>
      </w:r>
    </w:p>
    <w:p w14:paraId="3F3E8A6F" w14:textId="77777777" w:rsidR="00C72EE2" w:rsidRPr="009B0EAC" w:rsidRDefault="00C72EE2" w:rsidP="00C72EE2">
      <w:r w:rsidRPr="009B0EAC">
        <w:t xml:space="preserve">Jacob </w:t>
      </w:r>
      <w:proofErr w:type="spellStart"/>
      <w:r w:rsidRPr="009B0EAC">
        <w:t>Bronsther</w:t>
      </w:r>
      <w:proofErr w:type="spellEnd"/>
      <w:r w:rsidRPr="009B0EAC">
        <w:t xml:space="preserve"> and Guha </w:t>
      </w:r>
      <w:proofErr w:type="spellStart"/>
      <w:r w:rsidRPr="009B0EAC">
        <w:t>Krishnamurthi</w:t>
      </w:r>
      <w:proofErr w:type="spellEnd"/>
      <w:r w:rsidRPr="009B0EAC">
        <w:t xml:space="preserve">, “Congress is dysfunctional. History shows it won’t change anytime soon,” </w:t>
      </w:r>
      <w:r w:rsidRPr="009B0EAC">
        <w:rPr>
          <w:i/>
          <w:iCs/>
        </w:rPr>
        <w:t>The Washington Post</w:t>
      </w:r>
      <w:r w:rsidRPr="009B0EAC">
        <w:t>, 9 February 2023, https://www.washingtonpost.com/made-by-history/2023/02/09/congress-dysfunction-polarization-gridlock/.</w:t>
      </w:r>
    </w:p>
    <w:p w14:paraId="5D51A069" w14:textId="77777777" w:rsidR="00C72EE2" w:rsidRPr="009B0EAC" w:rsidRDefault="00C72EE2" w:rsidP="00C72EE2">
      <w:pPr>
        <w:rPr>
          <w:sz w:val="16"/>
          <w:szCs w:val="16"/>
        </w:rPr>
      </w:pPr>
      <w:r w:rsidRPr="009B0EAC">
        <w:rPr>
          <w:sz w:val="16"/>
          <w:szCs w:val="16"/>
        </w:rPr>
        <w:t xml:space="preserve">House Republicans are threatening economic catastrophe by refusing to raise the debt ceiling unless President Biden and Senate Democrats agree to steep domestic spending cuts. The odds of this hostage-taking working are low, and the economic risk is unnecessary, but it’s a sign of the political times: </w:t>
      </w:r>
      <w:r w:rsidRPr="009B0EAC">
        <w:rPr>
          <w:rStyle w:val="StyleUnderline"/>
        </w:rPr>
        <w:t xml:space="preserve">The parties are </w:t>
      </w:r>
      <w:r w:rsidRPr="009B0EAC">
        <w:rPr>
          <w:rStyle w:val="Emphasis"/>
        </w:rPr>
        <w:t>so polarized</w:t>
      </w:r>
      <w:r w:rsidRPr="009B0EAC">
        <w:rPr>
          <w:rStyle w:val="StyleUnderline"/>
        </w:rPr>
        <w:t xml:space="preserve"> that even the most </w:t>
      </w:r>
      <w:r w:rsidRPr="009B0EAC">
        <w:rPr>
          <w:rStyle w:val="Emphasis"/>
        </w:rPr>
        <w:t>basic legislative task</w:t>
      </w:r>
      <w:r w:rsidRPr="009B0EAC">
        <w:rPr>
          <w:rStyle w:val="StyleUnderline"/>
        </w:rPr>
        <w:t xml:space="preserve"> is </w:t>
      </w:r>
      <w:r w:rsidRPr="009B0EAC">
        <w:rPr>
          <w:rStyle w:val="Emphasis"/>
        </w:rPr>
        <w:t>hard to pull off</w:t>
      </w:r>
      <w:r w:rsidRPr="009B0EAC">
        <w:rPr>
          <w:rStyle w:val="StyleUnderline"/>
        </w:rPr>
        <w:t>.</w:t>
      </w:r>
    </w:p>
    <w:p w14:paraId="1F83BF0D" w14:textId="77777777" w:rsidR="00C72EE2" w:rsidRPr="009B0EAC" w:rsidRDefault="00C72EE2" w:rsidP="00C72EE2">
      <w:pPr>
        <w:rPr>
          <w:sz w:val="16"/>
          <w:szCs w:val="16"/>
        </w:rPr>
      </w:pPr>
      <w:r w:rsidRPr="009B0EAC">
        <w:rPr>
          <w:rStyle w:val="StyleUnderline"/>
        </w:rPr>
        <w:t xml:space="preserve">When will it </w:t>
      </w:r>
      <w:r w:rsidRPr="009B0EAC">
        <w:rPr>
          <w:rStyle w:val="Emphasis"/>
        </w:rPr>
        <w:t>get better</w:t>
      </w:r>
      <w:r w:rsidRPr="009B0EAC">
        <w:rPr>
          <w:rStyle w:val="StyleUnderline"/>
        </w:rPr>
        <w:t xml:space="preserve"> in Washington? History indicates probably </w:t>
      </w:r>
      <w:r w:rsidRPr="009B0EAC">
        <w:rPr>
          <w:rStyle w:val="Emphasis"/>
        </w:rPr>
        <w:t>not anytime soon</w:t>
      </w:r>
      <w:r w:rsidRPr="009B0EAC">
        <w:rPr>
          <w:rStyle w:val="StyleUnderline"/>
        </w:rPr>
        <w:t xml:space="preserve">. The conditions that </w:t>
      </w:r>
      <w:r w:rsidRPr="009B0EAC">
        <w:rPr>
          <w:rStyle w:val="Emphasis"/>
        </w:rPr>
        <w:t>historically</w:t>
      </w:r>
      <w:r w:rsidRPr="009B0EAC">
        <w:rPr>
          <w:rStyle w:val="StyleUnderline"/>
        </w:rPr>
        <w:t xml:space="preserve"> have allowed for a </w:t>
      </w:r>
      <w:r w:rsidRPr="009B0EAC">
        <w:rPr>
          <w:rStyle w:val="Emphasis"/>
        </w:rPr>
        <w:t>productive American government</w:t>
      </w:r>
      <w:r w:rsidRPr="009B0EAC">
        <w:rPr>
          <w:sz w:val="16"/>
          <w:szCs w:val="16"/>
        </w:rPr>
        <w:t xml:space="preserve"> — most famously, in the few bipartisan decades after World War II — </w:t>
      </w:r>
      <w:r w:rsidRPr="009B0EAC">
        <w:rPr>
          <w:rStyle w:val="StyleUnderline"/>
        </w:rPr>
        <w:t xml:space="preserve">are </w:t>
      </w:r>
      <w:r w:rsidRPr="009B0EAC">
        <w:rPr>
          <w:rStyle w:val="Emphasis"/>
        </w:rPr>
        <w:t>wholly absent</w:t>
      </w:r>
      <w:r w:rsidRPr="009B0EAC">
        <w:rPr>
          <w:rStyle w:val="StyleUnderline"/>
        </w:rPr>
        <w:t xml:space="preserve"> in 2023</w:t>
      </w:r>
      <w:r w:rsidRPr="009B0EAC">
        <w:rPr>
          <w:sz w:val="16"/>
          <w:szCs w:val="16"/>
        </w:rPr>
        <w:t>. The country will need new legislative approaches and philosophies, beyond the traditional federal bill, if it is to address the major issues of the day.</w:t>
      </w:r>
    </w:p>
    <w:p w14:paraId="1C452693" w14:textId="77777777" w:rsidR="00C72EE2" w:rsidRPr="009B0EAC" w:rsidRDefault="00C72EE2" w:rsidP="00C72EE2">
      <w:pPr>
        <w:rPr>
          <w:sz w:val="2"/>
          <w:szCs w:val="2"/>
        </w:rPr>
      </w:pPr>
      <w:r w:rsidRPr="009B0EAC">
        <w:rPr>
          <w:sz w:val="2"/>
          <w:szCs w:val="2"/>
        </w:rPr>
        <w:t xml:space="preserve">America has been riven with partisanship almost since its founding. After an unstable system of shifting and dying parties before the Civil War, the following decades produced a much more static political environment. Republicans faced off against Democrats — and it wasn’t much of a contest. The Republicans lost only four presidential elections between 1860 and 1932. Especially during the Progressive Era of 1896 to 1932, they dominated national politics. Segregationist Democrats controlled the South, and Republicans essentially had one-party rule most everywhere else. However, the Great Depression — and the ineffectual response to it by Republican President Herbert Hoover — created an opening for Democrats. Franklin D. Roosevelt responded by knitting together his “New Deal” coalition of union members and blue-collar workers, racial and religious minorities, socialists and Southern Whites. This bloc of voters led Democrats to victory in seven of nine presidential elections between 1932 and 1964, as well as to control of both houses of Congress during all but four years in that period. Amid this epoch of Democratic power — especially after World War II — Congress achieved some of its greatest bipartisan successes. In the 1960s alone, large bipartisan majorities in both chambers voted for Medicare and Medicaid, the Civil Rights Acts of 1964 and 1968, the Voting Rights Act of 1965, an update to American immigration laws that ended national-origin quotas and, for the first time ever, federal funding for education. Several factors were responsible for this unusually bipartisan era. First, and maybe most importantly, was the sheer dominance of the Democratic Party. Republicans had no rational hope of influencing legislation unless they added their voice to compromises within the Democratic Party or, as with civil rights legislation, joined a Democratic faction to help pass bills that faced some opposition within the majority party. Second, for much of the postwar period, the ideological differences between the parties had narrowed dramatically. In the 1950s, majorities in both parties, for example, took a hard line on containing communism and were sympathetic to civil rights. Further, each party spanned the ideological spectrum, and the class-based voting that brought Roosevelt to prominence declined to a degree. Reflecting the lack of disagreement on major issues and the ideological breadth of both parties, split-ticket voting rose dramatically. In 1904, only 1.6 percent of congressional districts split their presidential and House votes between the parties. By 1948, however, that number had risen to 21.3 percent and it peaked at 44.1 percent in 1972. Incredibly, in 1950, the American Political Science Association released a report that lamented the lack of partisanship in the country, looking back fondly on the more participatory and accountable politics of the 19th century. Split-ticket voting meant this era also featured a high number of members of Congress who found themselves pulled in two political directions. This “cross-pressuring” fueled ideological diversity within parties, districts and states. Indeed, many congressional Democrats hailed from very conservative districts or states (voting less than 45 percent Democratic at the presidential level), while plenty of congressional Republicans represented very liberal constituencies (voting more than 55 percent Democratic at the presidential level). Research from scholars </w:t>
      </w:r>
      <w:proofErr w:type="spellStart"/>
      <w:r w:rsidRPr="009B0EAC">
        <w:rPr>
          <w:sz w:val="2"/>
          <w:szCs w:val="2"/>
        </w:rPr>
        <w:t>Hahrie</w:t>
      </w:r>
      <w:proofErr w:type="spellEnd"/>
      <w:r w:rsidRPr="009B0EAC">
        <w:rPr>
          <w:sz w:val="2"/>
          <w:szCs w:val="2"/>
        </w:rPr>
        <w:t xml:space="preserve"> Hahn and David Brady reveals that for every Congress between 1960 and 1972, between approximately 30 and 80 members from these super split districts sat in the House, while roughly five to 20 were in the Senate. For these cross-pressured members, the beliefs of their constituents clashed to some degree with the politics of their national party — which made political tribalism more difficult. It also gave them great incentive to work in a bipartisan fashion to address issues important to their constituents. In the 1970s, however, all of these factors promoting bipartisan consensus and legislation began to break down. The cross-pressured members began to disappear as the parties moved further apart ideologically. They lost elections, changed parties or retired. By 1990, they were entirely gone from Congress. The rise of the conservative movement within the Republican Party hastened these developments, beginning with the presidential nomination of Sen. Barry Goldwater (R-Ariz.) in 1964, which attracted conservative Democrats to the party and repelled liberals. The ideological consensus between the parties began to falter, even in areas where it had once reigned, like civil rights. Issues related to women, gender and sexuality created an even deeper rift between the parties in the 1970s, with the GOP assuming the mantle of conservative “family values.” The election of conservative Ronald Reagan in 1980 reflected this ideological stratification, which only continued to grow throughout the 1980s — as Democrats and Republicans continued to move increasingly further apart on issues like abortion. This divide was yet further exacerbated as control of Congress and the White House became more hotly contested. Republicans won the Senate for the first time in 24 years in 1980, and the House for the first time in 40 years in 1994. The presidency and Congress both began swinging back and forth. That left each party dreaming of total control. The majority party became determined to ram through a polarizing partisan agenda, leaving the minority party with less incentive to compromise, lest it enable the majority to claim bipartisan achievements on which to run. And it wasn’t just elected officials who divided. It was voters, too. Before 1980, the difference between religious and nonreligious Whites in terms of their party identification was negligible. By 2020, however, religious Whites were dependably Republican, with 81 percent of White evangelicals voting for Donald Trump. Meanwhile, the civil rights era turned African Americans solidly Democratic and, unsurprisingly, 87 percent of Black voters supported Joe Biden. Each party can now rely on well-defined, gerrymandered (or geographically sorted) constituencies that map almost perfectly onto its ideological agenda. This ideological separation — and the distrust and loathing it generates — makes compromise extremely challenging. America is ruled today by two rival nations, it seems, each with its own worldview and culture, each believing that it must destroy the other to save the moral integrity of the nation. Given that black-and-white baseline, it is understandable that each party employs the bevy of counter-majoritarian and dilatory rules in Congress, such as the filibuster, to muck up the legislative process.</w:t>
      </w:r>
    </w:p>
    <w:p w14:paraId="23E58881" w14:textId="77777777" w:rsidR="00C72EE2" w:rsidRPr="009B0EAC" w:rsidRDefault="00C72EE2" w:rsidP="00C72EE2">
      <w:pPr>
        <w:rPr>
          <w:sz w:val="16"/>
          <w:szCs w:val="16"/>
        </w:rPr>
      </w:pPr>
      <w:r w:rsidRPr="009B0EAC">
        <w:rPr>
          <w:rStyle w:val="StyleUnderline"/>
        </w:rPr>
        <w:t xml:space="preserve">When one looks at U.S. history in total, the </w:t>
      </w:r>
      <w:r w:rsidRPr="009B0EAC">
        <w:rPr>
          <w:rStyle w:val="Emphasis"/>
        </w:rPr>
        <w:t>postwar period</w:t>
      </w:r>
      <w:r w:rsidRPr="009B0EAC">
        <w:rPr>
          <w:rStyle w:val="StyleUnderline"/>
        </w:rPr>
        <w:t xml:space="preserve"> looks increasingly like a </w:t>
      </w:r>
      <w:r w:rsidRPr="009B0EAC">
        <w:rPr>
          <w:rStyle w:val="Emphasis"/>
        </w:rPr>
        <w:t>happy accident</w:t>
      </w:r>
      <w:r w:rsidRPr="009B0EAC">
        <w:rPr>
          <w:rStyle w:val="StyleUnderline"/>
        </w:rPr>
        <w:t xml:space="preserve">. </w:t>
      </w:r>
      <w:r w:rsidRPr="009B0EAC">
        <w:rPr>
          <w:rStyle w:val="Emphasis"/>
        </w:rPr>
        <w:t>One-party dominance</w:t>
      </w:r>
      <w:r w:rsidRPr="009B0EAC">
        <w:rPr>
          <w:rStyle w:val="StyleUnderline"/>
        </w:rPr>
        <w:t xml:space="preserve"> combined with a degree of </w:t>
      </w:r>
      <w:r w:rsidRPr="009B0EAC">
        <w:rPr>
          <w:rStyle w:val="Emphasis"/>
        </w:rPr>
        <w:t>ideological harmony</w:t>
      </w:r>
      <w:r w:rsidRPr="009B0EAC">
        <w:rPr>
          <w:rStyle w:val="StyleUnderline"/>
        </w:rPr>
        <w:t xml:space="preserve"> between the parties enabled </w:t>
      </w:r>
      <w:r w:rsidRPr="009B0EAC">
        <w:rPr>
          <w:rStyle w:val="Emphasis"/>
        </w:rPr>
        <w:t>several decades</w:t>
      </w:r>
      <w:r w:rsidRPr="009B0EAC">
        <w:rPr>
          <w:rStyle w:val="StyleUnderline"/>
        </w:rPr>
        <w:t xml:space="preserve"> of </w:t>
      </w:r>
      <w:r w:rsidRPr="009B0EAC">
        <w:rPr>
          <w:rStyle w:val="Emphasis"/>
        </w:rPr>
        <w:t>legislative productivity</w:t>
      </w:r>
      <w:r w:rsidRPr="009B0EAC">
        <w:rPr>
          <w:sz w:val="16"/>
          <w:szCs w:val="16"/>
        </w:rPr>
        <w:t xml:space="preserve">. But </w:t>
      </w:r>
      <w:r w:rsidRPr="009B0EAC">
        <w:rPr>
          <w:rStyle w:val="StyleUnderline"/>
        </w:rPr>
        <w:t xml:space="preserve">now we have almost the </w:t>
      </w:r>
      <w:r w:rsidRPr="009B0EAC">
        <w:rPr>
          <w:rStyle w:val="Emphasis"/>
        </w:rPr>
        <w:t>opposite</w:t>
      </w:r>
      <w:r w:rsidRPr="009B0EAC">
        <w:rPr>
          <w:rStyle w:val="StyleUnderline"/>
        </w:rPr>
        <w:t xml:space="preserve">: a </w:t>
      </w:r>
      <w:r w:rsidRPr="009B0EAC">
        <w:rPr>
          <w:rStyle w:val="Emphasis"/>
        </w:rPr>
        <w:t>chasm</w:t>
      </w:r>
      <w:r w:rsidRPr="009B0EAC">
        <w:rPr>
          <w:rStyle w:val="StyleUnderline"/>
        </w:rPr>
        <w:t xml:space="preserve"> separating two </w:t>
      </w:r>
      <w:r w:rsidRPr="009B0EAC">
        <w:rPr>
          <w:rStyle w:val="Emphasis"/>
        </w:rPr>
        <w:t>ideologically coherent</w:t>
      </w:r>
      <w:r w:rsidRPr="009B0EAC">
        <w:rPr>
          <w:rStyle w:val="StyleUnderline"/>
        </w:rPr>
        <w:t xml:space="preserve"> parties, both of which can </w:t>
      </w:r>
      <w:r w:rsidRPr="009B0EAC">
        <w:rPr>
          <w:rStyle w:val="Emphasis"/>
        </w:rPr>
        <w:t>rationally hope</w:t>
      </w:r>
      <w:r w:rsidRPr="009B0EAC">
        <w:rPr>
          <w:rStyle w:val="StyleUnderline"/>
        </w:rPr>
        <w:t xml:space="preserve"> to win </w:t>
      </w:r>
      <w:r w:rsidRPr="009B0EAC">
        <w:rPr>
          <w:rStyle w:val="Emphasis"/>
        </w:rPr>
        <w:t>both</w:t>
      </w:r>
      <w:r w:rsidRPr="009B0EAC">
        <w:rPr>
          <w:rStyle w:val="StyleUnderline"/>
        </w:rPr>
        <w:t xml:space="preserve"> the </w:t>
      </w:r>
      <w:r w:rsidRPr="009B0EAC">
        <w:rPr>
          <w:rStyle w:val="Emphasis"/>
        </w:rPr>
        <w:t>presidency</w:t>
      </w:r>
      <w:r w:rsidRPr="009B0EAC">
        <w:rPr>
          <w:rStyle w:val="StyleUnderline"/>
        </w:rPr>
        <w:t xml:space="preserve"> and control of </w:t>
      </w:r>
      <w:r w:rsidRPr="009B0EAC">
        <w:rPr>
          <w:rStyle w:val="Emphasis"/>
        </w:rPr>
        <w:t>Congress</w:t>
      </w:r>
      <w:r w:rsidRPr="009B0EAC">
        <w:rPr>
          <w:rStyle w:val="StyleUnderline"/>
        </w:rPr>
        <w:t>.</w:t>
      </w:r>
    </w:p>
    <w:p w14:paraId="37B2920F" w14:textId="77777777" w:rsidR="00C72EE2" w:rsidRPr="009B0EAC" w:rsidRDefault="00C72EE2" w:rsidP="00C72EE2">
      <w:pPr>
        <w:rPr>
          <w:sz w:val="16"/>
          <w:szCs w:val="16"/>
        </w:rPr>
      </w:pPr>
      <w:r w:rsidRPr="009B0EAC">
        <w:rPr>
          <w:rStyle w:val="StyleUnderline"/>
        </w:rPr>
        <w:t xml:space="preserve">For the </w:t>
      </w:r>
      <w:r w:rsidRPr="009B0EAC">
        <w:rPr>
          <w:rStyle w:val="Emphasis"/>
        </w:rPr>
        <w:t>foreseeable future</w:t>
      </w:r>
      <w:r w:rsidRPr="009B0EAC">
        <w:rPr>
          <w:rStyle w:val="StyleUnderline"/>
        </w:rPr>
        <w:t xml:space="preserve">, it’s going to be </w:t>
      </w:r>
      <w:r w:rsidRPr="009B0EAC">
        <w:rPr>
          <w:rStyle w:val="Emphasis"/>
        </w:rPr>
        <w:t>very difficult</w:t>
      </w:r>
      <w:r w:rsidRPr="009B0EAC">
        <w:rPr>
          <w:rStyle w:val="StyleUnderline"/>
        </w:rPr>
        <w:t xml:space="preserve"> to pass </w:t>
      </w:r>
      <w:r w:rsidRPr="009B0EAC">
        <w:rPr>
          <w:rStyle w:val="Emphasis"/>
        </w:rPr>
        <w:t>national bills</w:t>
      </w:r>
      <w:r w:rsidRPr="009B0EAC">
        <w:rPr>
          <w:rStyle w:val="StyleUnderline"/>
        </w:rPr>
        <w:t xml:space="preserve"> through a </w:t>
      </w:r>
      <w:r w:rsidRPr="009B0EAC">
        <w:rPr>
          <w:rStyle w:val="Emphasis"/>
        </w:rPr>
        <w:t>dysfunctional House</w:t>
      </w:r>
      <w:r w:rsidRPr="009B0EAC">
        <w:rPr>
          <w:rStyle w:val="StyleUnderline"/>
        </w:rPr>
        <w:t xml:space="preserve"> and the </w:t>
      </w:r>
      <w:r w:rsidRPr="009B0EAC">
        <w:rPr>
          <w:rStyle w:val="Emphasis"/>
        </w:rPr>
        <w:t>supermajority requirements</w:t>
      </w:r>
      <w:r w:rsidRPr="009B0EAC">
        <w:rPr>
          <w:rStyle w:val="StyleUnderline"/>
        </w:rPr>
        <w:t xml:space="preserve"> of the </w:t>
      </w:r>
      <w:r w:rsidRPr="009B0EAC">
        <w:rPr>
          <w:rStyle w:val="Emphasis"/>
        </w:rPr>
        <w:t>Senate</w:t>
      </w:r>
      <w:r w:rsidRPr="009B0EAC">
        <w:rPr>
          <w:sz w:val="16"/>
          <w:szCs w:val="16"/>
        </w:rPr>
        <w:t>. It’s time to consider creative solutions — ones that work around Congress to address national problems. That could mean states and localities working on their own, or it could mean like-minded states coming together through interstate compacts to tackle common problems. The federal government might even be able to employ what we term “optional legislation,” where states could opt-in to new federal programs, but only if they foot the cost. States that opt-out would pay zero, thereby giving the opposing party less reason to object to the underlying bill.</w:t>
      </w:r>
    </w:p>
    <w:p w14:paraId="16DCCF95" w14:textId="77777777" w:rsidR="00C72EE2" w:rsidRPr="009B0EAC" w:rsidRDefault="00C72EE2" w:rsidP="00C72EE2"/>
    <w:p w14:paraId="140E83E8" w14:textId="44D22CF1" w:rsidR="00734903" w:rsidRPr="009B0EAC" w:rsidRDefault="00734903" w:rsidP="00734903">
      <w:pPr>
        <w:pStyle w:val="Heading3"/>
      </w:pPr>
      <w:r w:rsidRPr="009B0EAC">
        <w:lastRenderedPageBreak/>
        <w:t>AT: Third Party Voters</w:t>
      </w:r>
    </w:p>
    <w:p w14:paraId="0BE723F7" w14:textId="77777777" w:rsidR="00734903" w:rsidRPr="009B0EAC" w:rsidRDefault="00734903" w:rsidP="00734903">
      <w:pPr>
        <w:pStyle w:val="Heading4"/>
      </w:pPr>
      <w:r w:rsidRPr="009B0EAC">
        <w:t xml:space="preserve">They’re concentrated in </w:t>
      </w:r>
      <w:r w:rsidRPr="009B0EAC">
        <w:rPr>
          <w:u w:val="single"/>
        </w:rPr>
        <w:t>uncompetitive states</w:t>
      </w:r>
      <w:r w:rsidRPr="009B0EAC">
        <w:t xml:space="preserve">, not the </w:t>
      </w:r>
      <w:r w:rsidRPr="009B0EAC">
        <w:rPr>
          <w:u w:val="single"/>
        </w:rPr>
        <w:t>battlegrounds</w:t>
      </w:r>
      <w:r w:rsidRPr="009B0EAC">
        <w:t xml:space="preserve"> that determine the election results.</w:t>
      </w:r>
    </w:p>
    <w:p w14:paraId="3D5B758D" w14:textId="77777777" w:rsidR="00734903" w:rsidRPr="009B0EAC" w:rsidRDefault="00734903" w:rsidP="00734903">
      <w:proofErr w:type="spellStart"/>
      <w:r w:rsidRPr="009B0EAC">
        <w:rPr>
          <w:rStyle w:val="Style13ptBold"/>
        </w:rPr>
        <w:t>Zandi</w:t>
      </w:r>
      <w:proofErr w:type="spellEnd"/>
      <w:r w:rsidRPr="009B0EAC">
        <w:rPr>
          <w:rStyle w:val="Style13ptBold"/>
        </w:rPr>
        <w:t xml:space="preserve"> et al. 24</w:t>
      </w:r>
      <w:r w:rsidRPr="009B0EAC">
        <w:t xml:space="preserve"> – Chief economist of Moody’s Analytics. PhD in economics from the University of Pennsylvania. </w:t>
      </w:r>
    </w:p>
    <w:p w14:paraId="78B96C40" w14:textId="77777777" w:rsidR="00734903" w:rsidRPr="009B0EAC" w:rsidRDefault="00734903" w:rsidP="00734903">
      <w:r w:rsidRPr="009B0EAC">
        <w:t xml:space="preserve">Mark </w:t>
      </w:r>
      <w:proofErr w:type="spellStart"/>
      <w:r w:rsidRPr="009B0EAC">
        <w:t>Zandi</w:t>
      </w:r>
      <w:proofErr w:type="spellEnd"/>
      <w:r w:rsidRPr="009B0EAC">
        <w:t xml:space="preserve">, Brendan </w:t>
      </w:r>
      <w:proofErr w:type="spellStart"/>
      <w:r w:rsidRPr="009B0EAC">
        <w:t>Lacerda</w:t>
      </w:r>
      <w:proofErr w:type="spellEnd"/>
      <w:r w:rsidRPr="009B0EAC">
        <w:t xml:space="preserve">, and Justin </w:t>
      </w:r>
      <w:proofErr w:type="spellStart"/>
      <w:r w:rsidRPr="009B0EAC">
        <w:t>Begly</w:t>
      </w:r>
      <w:proofErr w:type="spellEnd"/>
      <w:r w:rsidRPr="009B0EAC">
        <w:t xml:space="preserve">, “Who Will Be the Next President?” </w:t>
      </w:r>
      <w:r w:rsidRPr="009B0EAC">
        <w:rPr>
          <w:i/>
          <w:iCs/>
        </w:rPr>
        <w:t>Moody’s Analytics</w:t>
      </w:r>
      <w:r w:rsidRPr="009B0EAC">
        <w:t>, January 2024, pp. 13, https://www.economy.com/getfile?q=95674FFE-7734-4401-877A-FE331AECD442&amp;app=download.</w:t>
      </w:r>
    </w:p>
    <w:p w14:paraId="7C7ABEC5" w14:textId="77777777" w:rsidR="00734903" w:rsidRPr="009B0EAC" w:rsidRDefault="00734903" w:rsidP="00734903">
      <w:pPr>
        <w:rPr>
          <w:sz w:val="16"/>
          <w:szCs w:val="16"/>
        </w:rPr>
      </w:pPr>
      <w:r w:rsidRPr="009B0EAC">
        <w:rPr>
          <w:sz w:val="16"/>
          <w:szCs w:val="16"/>
        </w:rPr>
        <w:t xml:space="preserve">One caveat is that, </w:t>
      </w:r>
      <w:r w:rsidRPr="009B0EAC">
        <w:rPr>
          <w:rStyle w:val="StyleUnderline"/>
        </w:rPr>
        <w:t xml:space="preserve">historically, </w:t>
      </w:r>
      <w:r w:rsidRPr="009B0EAC">
        <w:rPr>
          <w:rStyle w:val="Emphasis"/>
        </w:rPr>
        <w:t>third parties</w:t>
      </w:r>
      <w:r w:rsidRPr="009B0EAC">
        <w:rPr>
          <w:rStyle w:val="StyleUnderline"/>
        </w:rPr>
        <w:t xml:space="preserve"> have tended to experience </w:t>
      </w:r>
      <w:r w:rsidRPr="009B0EAC">
        <w:rPr>
          <w:rStyle w:val="Emphasis"/>
        </w:rPr>
        <w:t>limited success</w:t>
      </w:r>
      <w:r w:rsidRPr="009B0EAC">
        <w:rPr>
          <w:rStyle w:val="StyleUnderline"/>
        </w:rPr>
        <w:t xml:space="preserve"> in </w:t>
      </w:r>
      <w:r w:rsidRPr="009B0EAC">
        <w:rPr>
          <w:rStyle w:val="Emphasis"/>
        </w:rPr>
        <w:t>battleground states</w:t>
      </w:r>
      <w:r w:rsidRPr="009B0EAC">
        <w:rPr>
          <w:rStyle w:val="StyleUnderline"/>
        </w:rPr>
        <w:t xml:space="preserve">. They typically </w:t>
      </w:r>
      <w:r w:rsidRPr="009B0EAC">
        <w:rPr>
          <w:rStyle w:val="Emphasis"/>
        </w:rPr>
        <w:t>accumulate</w:t>
      </w:r>
      <w:r w:rsidRPr="009B0EAC">
        <w:rPr>
          <w:rStyle w:val="StyleUnderline"/>
        </w:rPr>
        <w:t xml:space="preserve"> most of their votes in </w:t>
      </w:r>
      <w:r w:rsidRPr="009B0EAC">
        <w:rPr>
          <w:rStyle w:val="Emphasis"/>
        </w:rPr>
        <w:t>uncompetitive states</w:t>
      </w:r>
      <w:r w:rsidRPr="009B0EAC">
        <w:rPr>
          <w:rStyle w:val="StyleUnderline"/>
        </w:rPr>
        <w:t>, including Alaska, Vermont, Utah, Montana and Idaho</w:t>
      </w:r>
      <w:r w:rsidRPr="009B0EAC">
        <w:rPr>
          <w:sz w:val="16"/>
          <w:szCs w:val="16"/>
        </w:rPr>
        <w:t xml:space="preserve">, where the Green and Libertarian parties have a more established presence. </w:t>
      </w:r>
      <w:r w:rsidRPr="009B0EAC">
        <w:rPr>
          <w:rStyle w:val="StyleUnderline"/>
        </w:rPr>
        <w:t xml:space="preserve">For a third-party candidate to </w:t>
      </w:r>
      <w:r w:rsidRPr="009B0EAC">
        <w:rPr>
          <w:rStyle w:val="Emphasis"/>
        </w:rPr>
        <w:t>swing</w:t>
      </w:r>
      <w:r w:rsidRPr="009B0EAC">
        <w:rPr>
          <w:rStyle w:val="StyleUnderline"/>
        </w:rPr>
        <w:t xml:space="preserve"> the </w:t>
      </w:r>
      <w:r w:rsidRPr="009B0EAC">
        <w:rPr>
          <w:rStyle w:val="Emphasis"/>
        </w:rPr>
        <w:t>results</w:t>
      </w:r>
      <w:r w:rsidRPr="009B0EAC">
        <w:rPr>
          <w:rStyle w:val="StyleUnderline"/>
        </w:rPr>
        <w:t xml:space="preserve">, they would need to secure a </w:t>
      </w:r>
      <w:r w:rsidRPr="009B0EAC">
        <w:rPr>
          <w:rStyle w:val="Emphasis"/>
        </w:rPr>
        <w:t>meaningful vote share</w:t>
      </w:r>
      <w:r w:rsidRPr="009B0EAC">
        <w:rPr>
          <w:rStyle w:val="StyleUnderline"/>
        </w:rPr>
        <w:t xml:space="preserve"> in one or multiple </w:t>
      </w:r>
      <w:r w:rsidRPr="009B0EAC">
        <w:rPr>
          <w:rStyle w:val="Emphasis"/>
        </w:rPr>
        <w:t>contentious battleground</w:t>
      </w:r>
      <w:r w:rsidRPr="009B0EAC">
        <w:rPr>
          <w:rStyle w:val="StyleUnderline"/>
        </w:rPr>
        <w:t xml:space="preserve"> states</w:t>
      </w:r>
      <w:r w:rsidRPr="009B0EAC">
        <w:rPr>
          <w:sz w:val="16"/>
          <w:szCs w:val="16"/>
        </w:rPr>
        <w:t>, similar to Ralph Nader in Florida during the 2000 election (see Table 1).</w:t>
      </w:r>
    </w:p>
    <w:p w14:paraId="63A34BB2" w14:textId="66F3F304" w:rsidR="00734903" w:rsidRPr="009B0EAC" w:rsidRDefault="00734903" w:rsidP="00734903">
      <w:pPr>
        <w:pStyle w:val="Heading3"/>
      </w:pPr>
      <w:r w:rsidRPr="009B0EAC">
        <w:lastRenderedPageBreak/>
        <w:t>AT: Gaza</w:t>
      </w:r>
    </w:p>
    <w:p w14:paraId="0A9BDBD6" w14:textId="00352509" w:rsidR="00734903" w:rsidRPr="009B0EAC" w:rsidRDefault="00734903" w:rsidP="00734903">
      <w:pPr>
        <w:pStyle w:val="Heading4"/>
      </w:pPr>
      <w:r w:rsidRPr="009B0EAC">
        <w:t>Gaza isn’t a problem</w:t>
      </w:r>
      <w:r w:rsidRPr="009B0EAC">
        <w:t xml:space="preserve"> for Biden’s electability</w:t>
      </w:r>
      <w:r w:rsidRPr="009B0EAC">
        <w:t xml:space="preserve"> – Muslim and Arab Americans are a small part of the electorate, and they’ll vote for Biden anyway.</w:t>
      </w:r>
    </w:p>
    <w:p w14:paraId="184D5100" w14:textId="77777777" w:rsidR="00734903" w:rsidRPr="009B0EAC" w:rsidRDefault="00734903" w:rsidP="00734903">
      <w:proofErr w:type="spellStart"/>
      <w:r w:rsidRPr="009B0EAC">
        <w:rPr>
          <w:rStyle w:val="Style13ptBold"/>
        </w:rPr>
        <w:t>Mellman</w:t>
      </w:r>
      <w:proofErr w:type="spellEnd"/>
      <w:r w:rsidRPr="009B0EAC">
        <w:rPr>
          <w:rStyle w:val="Style13ptBold"/>
        </w:rPr>
        <w:t xml:space="preserve"> 3/23</w:t>
      </w:r>
      <w:r w:rsidRPr="009B0EAC">
        <w:t xml:space="preserve"> – President of the American Association of Political Consultants and CEO of The </w:t>
      </w:r>
      <w:proofErr w:type="spellStart"/>
      <w:r w:rsidRPr="009B0EAC">
        <w:t>Mellman</w:t>
      </w:r>
      <w:proofErr w:type="spellEnd"/>
      <w:r w:rsidRPr="009B0EAC">
        <w:t xml:space="preserve"> Group, a Democratic polling and consulting firm.</w:t>
      </w:r>
    </w:p>
    <w:p w14:paraId="69291F93" w14:textId="77777777" w:rsidR="00734903" w:rsidRPr="009B0EAC" w:rsidRDefault="00734903" w:rsidP="00734903">
      <w:r w:rsidRPr="009B0EAC">
        <w:t xml:space="preserve">Mark </w:t>
      </w:r>
      <w:proofErr w:type="spellStart"/>
      <w:r w:rsidRPr="009B0EAC">
        <w:t>Mellman</w:t>
      </w:r>
      <w:proofErr w:type="spellEnd"/>
      <w:r w:rsidRPr="009B0EAC">
        <w:t xml:space="preserve">, interviewed by Ryan </w:t>
      </w:r>
      <w:proofErr w:type="spellStart"/>
      <w:r w:rsidRPr="009B0EAC">
        <w:t>Lizza</w:t>
      </w:r>
      <w:proofErr w:type="spellEnd"/>
      <w:r w:rsidRPr="009B0EAC">
        <w:t xml:space="preserve"> (Chief Washington Correspondent for POLITICO), “Why This Pollster Says the Press Is Wrong About the Politics of Israel,” </w:t>
      </w:r>
      <w:r w:rsidRPr="009B0EAC">
        <w:rPr>
          <w:i/>
          <w:iCs/>
        </w:rPr>
        <w:t>POLITICO</w:t>
      </w:r>
      <w:r w:rsidRPr="009B0EAC">
        <w:t>, 23 March 2024, https://www.politico.com/news/magazine/2024/03/23/this-pollster-isnt-worried-that-israel-will-sink-joe-biden-00148665.</w:t>
      </w:r>
    </w:p>
    <w:p w14:paraId="69AD3B8B" w14:textId="77777777" w:rsidR="00734903" w:rsidRPr="009B0EAC" w:rsidRDefault="00734903" w:rsidP="00734903"/>
    <w:p w14:paraId="35D227FA" w14:textId="77777777" w:rsidR="00734903" w:rsidRPr="009B0EAC" w:rsidRDefault="00734903" w:rsidP="00734903">
      <w:pPr>
        <w:rPr>
          <w:sz w:val="16"/>
          <w:szCs w:val="16"/>
        </w:rPr>
      </w:pPr>
      <w:r w:rsidRPr="009B0EAC">
        <w:rPr>
          <w:sz w:val="16"/>
          <w:szCs w:val="16"/>
        </w:rPr>
        <w:t xml:space="preserve">Q: Let’s start with the politics of Israel. We recently had </w:t>
      </w:r>
      <w:r w:rsidRPr="009B0EAC">
        <w:rPr>
          <w:rStyle w:val="StyleUnderline"/>
        </w:rPr>
        <w:t>Rep</w:t>
      </w:r>
      <w:r w:rsidRPr="009B0EAC">
        <w:rPr>
          <w:sz w:val="16"/>
          <w:szCs w:val="16"/>
        </w:rPr>
        <w:t xml:space="preserve">. Veronica </w:t>
      </w:r>
      <w:r w:rsidRPr="009B0EAC">
        <w:rPr>
          <w:rStyle w:val="StyleUnderline"/>
        </w:rPr>
        <w:t>Escobar</w:t>
      </w:r>
      <w:r w:rsidRPr="009B0EAC">
        <w:rPr>
          <w:sz w:val="16"/>
          <w:szCs w:val="16"/>
        </w:rPr>
        <w:t xml:space="preserve"> on this show. She </w:t>
      </w:r>
      <w:r w:rsidRPr="009B0EAC">
        <w:rPr>
          <w:rStyle w:val="StyleUnderline"/>
        </w:rPr>
        <w:t xml:space="preserve">said that </w:t>
      </w:r>
      <w:r w:rsidRPr="009B0EAC">
        <w:rPr>
          <w:rStyle w:val="Emphasis"/>
        </w:rPr>
        <w:t>Gaza</w:t>
      </w:r>
      <w:r w:rsidRPr="009B0EAC">
        <w:rPr>
          <w:rStyle w:val="StyleUnderline"/>
        </w:rPr>
        <w:t xml:space="preserve"> was the </w:t>
      </w:r>
      <w:r w:rsidRPr="009B0EAC">
        <w:rPr>
          <w:rStyle w:val="Emphasis"/>
        </w:rPr>
        <w:t>Democrats’ biggest vulnerability</w:t>
      </w:r>
      <w:r w:rsidRPr="009B0EAC">
        <w:rPr>
          <w:sz w:val="16"/>
          <w:szCs w:val="16"/>
        </w:rPr>
        <w:t>. Do you agree that it’s as big a problem or a bigger problem than, say, the border or Biden’s age?</w:t>
      </w:r>
    </w:p>
    <w:p w14:paraId="5A546B8C" w14:textId="77777777" w:rsidR="00734903" w:rsidRPr="009B0EAC" w:rsidRDefault="00734903" w:rsidP="00734903">
      <w:pPr>
        <w:rPr>
          <w:sz w:val="16"/>
          <w:szCs w:val="16"/>
        </w:rPr>
      </w:pPr>
      <w:r w:rsidRPr="009B0EAC">
        <w:rPr>
          <w:sz w:val="16"/>
          <w:szCs w:val="16"/>
        </w:rPr>
        <w:t xml:space="preserve">A: I think </w:t>
      </w:r>
      <w:r w:rsidRPr="009B0EAC">
        <w:rPr>
          <w:rStyle w:val="StyleUnderline"/>
        </w:rPr>
        <w:t>there’s</w:t>
      </w:r>
      <w:r w:rsidRPr="009B0EAC">
        <w:rPr>
          <w:sz w:val="16"/>
          <w:szCs w:val="16"/>
        </w:rPr>
        <w:t xml:space="preserve"> absolutely </w:t>
      </w:r>
      <w:r w:rsidRPr="009B0EAC">
        <w:rPr>
          <w:rStyle w:val="Emphasis"/>
        </w:rPr>
        <w:t>no evidence</w:t>
      </w:r>
      <w:r w:rsidRPr="009B0EAC">
        <w:rPr>
          <w:rStyle w:val="StyleUnderline"/>
        </w:rPr>
        <w:t xml:space="preserve"> of that </w:t>
      </w:r>
      <w:r w:rsidRPr="009B0EAC">
        <w:rPr>
          <w:rStyle w:val="Emphasis"/>
        </w:rPr>
        <w:t>whatsoever</w:t>
      </w:r>
      <w:r w:rsidRPr="009B0EAC">
        <w:rPr>
          <w:sz w:val="16"/>
          <w:szCs w:val="16"/>
        </w:rPr>
        <w:t xml:space="preserve">. The reality is </w:t>
      </w:r>
      <w:r w:rsidRPr="009B0EAC">
        <w:rPr>
          <w:rStyle w:val="StyleUnderline"/>
        </w:rPr>
        <w:t xml:space="preserve">we’ve asked people whether they </w:t>
      </w:r>
      <w:r w:rsidRPr="009B0EAC">
        <w:rPr>
          <w:rStyle w:val="Emphasis"/>
        </w:rPr>
        <w:t>approve</w:t>
      </w:r>
      <w:r w:rsidRPr="009B0EAC">
        <w:rPr>
          <w:rStyle w:val="StyleUnderline"/>
        </w:rPr>
        <w:t xml:space="preserve"> or </w:t>
      </w:r>
      <w:r w:rsidRPr="009B0EAC">
        <w:rPr>
          <w:rStyle w:val="Emphasis"/>
        </w:rPr>
        <w:t>disapprove</w:t>
      </w:r>
      <w:r w:rsidRPr="009B0EAC">
        <w:rPr>
          <w:rStyle w:val="StyleUnderline"/>
        </w:rPr>
        <w:t xml:space="preserve"> of the way the </w:t>
      </w:r>
      <w:r w:rsidRPr="009B0EAC">
        <w:rPr>
          <w:rStyle w:val="Emphasis"/>
        </w:rPr>
        <w:t>president’s handling</w:t>
      </w:r>
      <w:r w:rsidRPr="009B0EAC">
        <w:rPr>
          <w:rStyle w:val="StyleUnderline"/>
        </w:rPr>
        <w:t xml:space="preserve"> this war</w:t>
      </w:r>
      <w:r w:rsidRPr="009B0EAC">
        <w:rPr>
          <w:sz w:val="16"/>
          <w:szCs w:val="16"/>
        </w:rPr>
        <w:t xml:space="preserve">. And the truth is, the majority of people say they disapprove of the way he’s handling this war. It has nothing to do with which side he’s on. </w:t>
      </w:r>
      <w:r w:rsidRPr="009B0EAC">
        <w:rPr>
          <w:rStyle w:val="StyleUnderline"/>
        </w:rPr>
        <w:t>The</w:t>
      </w:r>
      <w:r w:rsidRPr="009B0EAC">
        <w:rPr>
          <w:sz w:val="16"/>
          <w:szCs w:val="16"/>
        </w:rPr>
        <w:t xml:space="preserve"> next </w:t>
      </w:r>
      <w:r w:rsidRPr="009B0EAC">
        <w:rPr>
          <w:rStyle w:val="Emphasis"/>
        </w:rPr>
        <w:t>largest number</w:t>
      </w:r>
      <w:r w:rsidRPr="009B0EAC">
        <w:rPr>
          <w:rStyle w:val="StyleUnderline"/>
        </w:rPr>
        <w:t xml:space="preserve"> think he’s </w:t>
      </w:r>
      <w:r w:rsidRPr="009B0EAC">
        <w:rPr>
          <w:rStyle w:val="Emphasis"/>
        </w:rPr>
        <w:t>too pro-Palestinian</w:t>
      </w:r>
      <w:r w:rsidRPr="009B0EAC">
        <w:rPr>
          <w:sz w:val="16"/>
          <w:szCs w:val="16"/>
        </w:rPr>
        <w:t xml:space="preserve">, and </w:t>
      </w:r>
      <w:r w:rsidRPr="009B0EAC">
        <w:rPr>
          <w:rStyle w:val="StyleUnderline"/>
        </w:rPr>
        <w:t>the smallest number think he’s too pro-Israel</w:t>
      </w:r>
      <w:r w:rsidRPr="009B0EAC">
        <w:rPr>
          <w:sz w:val="16"/>
          <w:szCs w:val="16"/>
        </w:rPr>
        <w:t>.</w:t>
      </w:r>
    </w:p>
    <w:p w14:paraId="73AECFDE" w14:textId="77777777" w:rsidR="00734903" w:rsidRPr="009B0EAC" w:rsidRDefault="00734903" w:rsidP="00734903">
      <w:pPr>
        <w:rPr>
          <w:sz w:val="16"/>
          <w:szCs w:val="16"/>
        </w:rPr>
      </w:pPr>
      <w:proofErr w:type="gramStart"/>
      <w:r w:rsidRPr="009B0EAC">
        <w:rPr>
          <w:sz w:val="16"/>
          <w:szCs w:val="16"/>
        </w:rPr>
        <w:t>So</w:t>
      </w:r>
      <w:proofErr w:type="gramEnd"/>
      <w:r w:rsidRPr="009B0EAC">
        <w:rPr>
          <w:sz w:val="16"/>
          <w:szCs w:val="16"/>
        </w:rPr>
        <w:t xml:space="preserve"> </w:t>
      </w:r>
      <w:r w:rsidRPr="009B0EAC">
        <w:rPr>
          <w:rStyle w:val="StyleUnderline"/>
        </w:rPr>
        <w:t xml:space="preserve">it’s </w:t>
      </w:r>
      <w:r w:rsidRPr="009B0EAC">
        <w:rPr>
          <w:rStyle w:val="Emphasis"/>
        </w:rPr>
        <w:t>not being supportive</w:t>
      </w:r>
      <w:r w:rsidRPr="009B0EAC">
        <w:rPr>
          <w:rStyle w:val="StyleUnderline"/>
        </w:rPr>
        <w:t xml:space="preserve"> of </w:t>
      </w:r>
      <w:r w:rsidRPr="009B0EAC">
        <w:rPr>
          <w:rStyle w:val="Emphasis"/>
        </w:rPr>
        <w:t>Israel</w:t>
      </w:r>
      <w:r w:rsidRPr="009B0EAC">
        <w:rPr>
          <w:rStyle w:val="StyleUnderline"/>
        </w:rPr>
        <w:t xml:space="preserve"> that’s the </w:t>
      </w:r>
      <w:r w:rsidRPr="009B0EAC">
        <w:rPr>
          <w:rStyle w:val="Emphasis"/>
        </w:rPr>
        <w:t>problem</w:t>
      </w:r>
      <w:r w:rsidRPr="009B0EAC">
        <w:rPr>
          <w:sz w:val="16"/>
          <w:szCs w:val="16"/>
        </w:rPr>
        <w:t xml:space="preserve">, it’s something else. And the reality is, when we ask people whether they are more likely to vote for the president because of what he’s done in this war, </w:t>
      </w:r>
      <w:r w:rsidRPr="009B0EAC">
        <w:rPr>
          <w:rStyle w:val="StyleUnderline"/>
        </w:rPr>
        <w:t>more people are likely to vote for him than against him.</w:t>
      </w:r>
    </w:p>
    <w:p w14:paraId="14697B13" w14:textId="77777777" w:rsidR="00734903" w:rsidRPr="009B0EAC" w:rsidRDefault="00734903" w:rsidP="00734903">
      <w:pPr>
        <w:rPr>
          <w:sz w:val="16"/>
          <w:szCs w:val="16"/>
        </w:rPr>
      </w:pPr>
      <w:r w:rsidRPr="009B0EAC">
        <w:rPr>
          <w:rStyle w:val="Emphasis"/>
        </w:rPr>
        <w:t>Most people</w:t>
      </w:r>
      <w:r w:rsidRPr="009B0EAC">
        <w:rPr>
          <w:rStyle w:val="StyleUnderline"/>
        </w:rPr>
        <w:t xml:space="preserve"> say</w:t>
      </w:r>
      <w:r w:rsidRPr="009B0EAC">
        <w:rPr>
          <w:sz w:val="16"/>
          <w:szCs w:val="16"/>
        </w:rPr>
        <w:t xml:space="preserve">, “You know what? </w:t>
      </w:r>
      <w:r w:rsidRPr="009B0EAC">
        <w:rPr>
          <w:rStyle w:val="StyleUnderline"/>
        </w:rPr>
        <w:t xml:space="preserve">It really </w:t>
      </w:r>
      <w:r w:rsidRPr="009B0EAC">
        <w:rPr>
          <w:rStyle w:val="Emphasis"/>
        </w:rPr>
        <w:t>doesn’t matter</w:t>
      </w:r>
      <w:r w:rsidRPr="009B0EAC">
        <w:rPr>
          <w:rStyle w:val="StyleUnderline"/>
        </w:rPr>
        <w:t xml:space="preserve"> to me</w:t>
      </w:r>
      <w:r w:rsidRPr="009B0EAC">
        <w:rPr>
          <w:sz w:val="16"/>
          <w:szCs w:val="16"/>
        </w:rPr>
        <w:t>.”</w:t>
      </w:r>
    </w:p>
    <w:p w14:paraId="2DA35275" w14:textId="77777777" w:rsidR="00734903" w:rsidRPr="009B0EAC" w:rsidRDefault="00734903" w:rsidP="00734903">
      <w:pPr>
        <w:rPr>
          <w:sz w:val="16"/>
          <w:szCs w:val="16"/>
        </w:rPr>
      </w:pPr>
      <w:r w:rsidRPr="009B0EAC">
        <w:rPr>
          <w:sz w:val="16"/>
          <w:szCs w:val="16"/>
        </w:rPr>
        <w:t xml:space="preserve">Q: </w:t>
      </w:r>
      <w:r w:rsidRPr="009B0EAC">
        <w:rPr>
          <w:rStyle w:val="StyleUnderline"/>
        </w:rPr>
        <w:t>The argument</w:t>
      </w:r>
      <w:r w:rsidRPr="009B0EAC">
        <w:rPr>
          <w:sz w:val="16"/>
          <w:szCs w:val="16"/>
        </w:rPr>
        <w:t xml:space="preserve"> on the other side, </w:t>
      </w:r>
      <w:r w:rsidRPr="009B0EAC">
        <w:rPr>
          <w:rStyle w:val="Emphasis"/>
        </w:rPr>
        <w:t>on the left</w:t>
      </w:r>
      <w:r w:rsidRPr="009B0EAC">
        <w:rPr>
          <w:sz w:val="16"/>
          <w:szCs w:val="16"/>
        </w:rPr>
        <w:t xml:space="preserve"> — and we’re really just talking about the crass politics of Biden’s position on Israel — </w:t>
      </w:r>
      <w:r w:rsidRPr="009B0EAC">
        <w:rPr>
          <w:rStyle w:val="StyleUnderline"/>
        </w:rPr>
        <w:t xml:space="preserve">is that this is a </w:t>
      </w:r>
      <w:r w:rsidRPr="009B0EAC">
        <w:rPr>
          <w:rStyle w:val="Emphasis"/>
        </w:rPr>
        <w:t>problem</w:t>
      </w:r>
      <w:r w:rsidRPr="009B0EAC">
        <w:rPr>
          <w:rStyle w:val="StyleUnderline"/>
        </w:rPr>
        <w:t xml:space="preserve"> for him in </w:t>
      </w:r>
      <w:r w:rsidRPr="009B0EAC">
        <w:rPr>
          <w:rStyle w:val="Emphasis"/>
        </w:rPr>
        <w:t>Michigan</w:t>
      </w:r>
      <w:r w:rsidRPr="009B0EAC">
        <w:rPr>
          <w:sz w:val="16"/>
          <w:szCs w:val="16"/>
        </w:rPr>
        <w:t xml:space="preserve">, </w:t>
      </w:r>
      <w:r w:rsidRPr="009B0EAC">
        <w:rPr>
          <w:rStyle w:val="StyleUnderline"/>
        </w:rPr>
        <w:t xml:space="preserve">where there is a very large </w:t>
      </w:r>
      <w:r w:rsidRPr="009B0EAC">
        <w:rPr>
          <w:rStyle w:val="Emphasis"/>
        </w:rPr>
        <w:t>Muslim</w:t>
      </w:r>
      <w:r w:rsidRPr="009B0EAC">
        <w:rPr>
          <w:rStyle w:val="StyleUnderline"/>
        </w:rPr>
        <w:t xml:space="preserve"> and </w:t>
      </w:r>
      <w:r w:rsidRPr="009B0EAC">
        <w:rPr>
          <w:rStyle w:val="Emphasis"/>
        </w:rPr>
        <w:t>Arab American population</w:t>
      </w:r>
      <w:r w:rsidRPr="009B0EAC">
        <w:rPr>
          <w:sz w:val="16"/>
          <w:szCs w:val="16"/>
        </w:rPr>
        <w:t xml:space="preserve"> and where Biden had a slim margin in 2020; and it’s connected to why young voters and non-white voters are showing much less support for Biden than at this stage in 2020.</w:t>
      </w:r>
    </w:p>
    <w:p w14:paraId="6D9F2213" w14:textId="77777777" w:rsidR="00734903" w:rsidRPr="009B0EAC" w:rsidRDefault="00734903" w:rsidP="00734903">
      <w:pPr>
        <w:rPr>
          <w:sz w:val="16"/>
          <w:szCs w:val="16"/>
        </w:rPr>
      </w:pPr>
      <w:r w:rsidRPr="009B0EAC">
        <w:rPr>
          <w:sz w:val="16"/>
          <w:szCs w:val="16"/>
        </w:rPr>
        <w:t xml:space="preserve">A: </w:t>
      </w:r>
      <w:r w:rsidRPr="009B0EAC">
        <w:rPr>
          <w:rStyle w:val="StyleUnderline"/>
        </w:rPr>
        <w:t>If you look at</w:t>
      </w:r>
      <w:r w:rsidRPr="009B0EAC">
        <w:rPr>
          <w:sz w:val="16"/>
          <w:szCs w:val="16"/>
        </w:rPr>
        <w:t xml:space="preserve"> the </w:t>
      </w:r>
      <w:r w:rsidRPr="009B0EAC">
        <w:rPr>
          <w:rStyle w:val="Emphasis"/>
        </w:rPr>
        <w:t>exit polls</w:t>
      </w:r>
      <w:r w:rsidRPr="009B0EAC">
        <w:rPr>
          <w:rStyle w:val="StyleUnderline"/>
        </w:rPr>
        <w:t xml:space="preserve">, about </w:t>
      </w:r>
      <w:r w:rsidRPr="009B0EAC">
        <w:rPr>
          <w:rStyle w:val="Emphasis"/>
        </w:rPr>
        <w:t>1 percent</w:t>
      </w:r>
      <w:r w:rsidRPr="009B0EAC">
        <w:rPr>
          <w:rStyle w:val="StyleUnderline"/>
        </w:rPr>
        <w:t xml:space="preserve"> of the </w:t>
      </w:r>
      <w:r w:rsidRPr="009B0EAC">
        <w:rPr>
          <w:rStyle w:val="Emphasis"/>
        </w:rPr>
        <w:t>Michigan electorate</w:t>
      </w:r>
      <w:r w:rsidRPr="009B0EAC">
        <w:rPr>
          <w:rStyle w:val="StyleUnderline"/>
        </w:rPr>
        <w:t xml:space="preserve"> is </w:t>
      </w:r>
      <w:r w:rsidRPr="009B0EAC">
        <w:rPr>
          <w:rStyle w:val="Emphasis"/>
        </w:rPr>
        <w:t>Muslim American</w:t>
      </w:r>
      <w:r w:rsidRPr="009B0EAC">
        <w:rPr>
          <w:sz w:val="16"/>
          <w:szCs w:val="16"/>
        </w:rPr>
        <w:t xml:space="preserve">. </w:t>
      </w:r>
      <w:proofErr w:type="gramStart"/>
      <w:r w:rsidRPr="009B0EAC">
        <w:rPr>
          <w:sz w:val="16"/>
          <w:szCs w:val="16"/>
        </w:rPr>
        <w:t>So</w:t>
      </w:r>
      <w:proofErr w:type="gramEnd"/>
      <w:r w:rsidRPr="009B0EAC">
        <w:rPr>
          <w:sz w:val="16"/>
          <w:szCs w:val="16"/>
        </w:rPr>
        <w:t xml:space="preserve"> it’s large compared to other places. In Nevada, Muslims register 0 percent of the electorate. So much larger than that, but </w:t>
      </w:r>
      <w:r w:rsidRPr="009B0EAC">
        <w:rPr>
          <w:rStyle w:val="Emphasis"/>
        </w:rPr>
        <w:t>not really very large</w:t>
      </w:r>
      <w:r w:rsidRPr="009B0EAC">
        <w:rPr>
          <w:sz w:val="16"/>
          <w:szCs w:val="16"/>
        </w:rPr>
        <w:t>.</w:t>
      </w:r>
    </w:p>
    <w:p w14:paraId="0CEB2F5D" w14:textId="77777777" w:rsidR="00734903" w:rsidRPr="009B0EAC" w:rsidRDefault="00734903" w:rsidP="00734903">
      <w:pPr>
        <w:rPr>
          <w:sz w:val="16"/>
          <w:szCs w:val="16"/>
        </w:rPr>
      </w:pPr>
      <w:r w:rsidRPr="009B0EAC">
        <w:rPr>
          <w:sz w:val="16"/>
          <w:szCs w:val="16"/>
        </w:rPr>
        <w:t xml:space="preserve">For example, </w:t>
      </w:r>
      <w:r w:rsidRPr="009B0EAC">
        <w:rPr>
          <w:rStyle w:val="StyleUnderline"/>
        </w:rPr>
        <w:t xml:space="preserve">the </w:t>
      </w:r>
      <w:r w:rsidRPr="009B0EAC">
        <w:rPr>
          <w:rStyle w:val="Emphasis"/>
        </w:rPr>
        <w:t>Jewish community</w:t>
      </w:r>
      <w:r w:rsidRPr="009B0EAC">
        <w:rPr>
          <w:rStyle w:val="StyleUnderline"/>
        </w:rPr>
        <w:t xml:space="preserve"> in </w:t>
      </w:r>
      <w:r w:rsidRPr="009B0EAC">
        <w:rPr>
          <w:rStyle w:val="Emphasis"/>
        </w:rPr>
        <w:t>Michigan</w:t>
      </w:r>
      <w:r w:rsidRPr="009B0EAC">
        <w:rPr>
          <w:rStyle w:val="StyleUnderline"/>
        </w:rPr>
        <w:t xml:space="preserve"> is</w:t>
      </w:r>
      <w:r w:rsidRPr="009B0EAC">
        <w:rPr>
          <w:sz w:val="16"/>
          <w:szCs w:val="16"/>
        </w:rPr>
        <w:t xml:space="preserve"> about </w:t>
      </w:r>
      <w:r w:rsidRPr="009B0EAC">
        <w:rPr>
          <w:rStyle w:val="Emphasis"/>
        </w:rPr>
        <w:t>2 percent</w:t>
      </w:r>
      <w:r w:rsidRPr="009B0EAC">
        <w:rPr>
          <w:rStyle w:val="StyleUnderline"/>
        </w:rPr>
        <w:t xml:space="preserve"> of the electorate. In Nevada, it’s</w:t>
      </w:r>
      <w:r w:rsidRPr="009B0EAC">
        <w:rPr>
          <w:sz w:val="16"/>
          <w:szCs w:val="16"/>
        </w:rPr>
        <w:t xml:space="preserve"> about </w:t>
      </w:r>
      <w:r w:rsidRPr="009B0EAC">
        <w:rPr>
          <w:rStyle w:val="StyleUnderline"/>
        </w:rPr>
        <w:t>4 percent</w:t>
      </w:r>
      <w:r w:rsidRPr="009B0EAC">
        <w:rPr>
          <w:sz w:val="16"/>
          <w:szCs w:val="16"/>
        </w:rPr>
        <w:t xml:space="preserve"> of the electorate. So, you have to look at this in a number of different ways. First, are you really losing support among these groups because of this issue?</w:t>
      </w:r>
    </w:p>
    <w:p w14:paraId="3584AB06" w14:textId="77777777" w:rsidR="00734903" w:rsidRPr="009B0EAC" w:rsidRDefault="00734903" w:rsidP="00734903">
      <w:pPr>
        <w:rPr>
          <w:sz w:val="8"/>
          <w:szCs w:val="8"/>
        </w:rPr>
      </w:pPr>
      <w:r w:rsidRPr="009B0EAC">
        <w:rPr>
          <w:sz w:val="8"/>
          <w:szCs w:val="8"/>
        </w:rPr>
        <w:t>Again, there just is not evidence of that. There’s evidence that he’s lost support among those groups, but there’s really no evidence — and again, we’ve asked the questions directly — there’s no evidence that it’s because of this that he’s lost support.</w:t>
      </w:r>
    </w:p>
    <w:p w14:paraId="3DA1CD69" w14:textId="77777777" w:rsidR="00734903" w:rsidRPr="009B0EAC" w:rsidRDefault="00734903" w:rsidP="00734903">
      <w:pPr>
        <w:rPr>
          <w:sz w:val="8"/>
          <w:szCs w:val="8"/>
        </w:rPr>
      </w:pPr>
      <w:r w:rsidRPr="009B0EAC">
        <w:rPr>
          <w:sz w:val="8"/>
          <w:szCs w:val="8"/>
        </w:rPr>
        <w:t>Q: And you’re talking specifically about the Muslim American or non-white voters and young people?</w:t>
      </w:r>
    </w:p>
    <w:p w14:paraId="035212E2" w14:textId="77777777" w:rsidR="00734903" w:rsidRPr="009B0EAC" w:rsidRDefault="00734903" w:rsidP="00734903">
      <w:pPr>
        <w:rPr>
          <w:sz w:val="8"/>
          <w:szCs w:val="8"/>
        </w:rPr>
      </w:pPr>
      <w:r w:rsidRPr="009B0EAC">
        <w:rPr>
          <w:sz w:val="8"/>
          <w:szCs w:val="8"/>
        </w:rPr>
        <w:t>A: I’m going to come back to the Muslim voters in just a second. But with those younger voters —</w:t>
      </w:r>
    </w:p>
    <w:p w14:paraId="7EAB247E" w14:textId="77777777" w:rsidR="00734903" w:rsidRPr="009B0EAC" w:rsidRDefault="00734903" w:rsidP="00734903">
      <w:pPr>
        <w:rPr>
          <w:sz w:val="8"/>
          <w:szCs w:val="8"/>
        </w:rPr>
      </w:pPr>
      <w:r w:rsidRPr="009B0EAC">
        <w:rPr>
          <w:sz w:val="8"/>
          <w:szCs w:val="8"/>
        </w:rPr>
        <w:t>Q: You don’t see evidence that Israel is costing Biden there?</w:t>
      </w:r>
    </w:p>
    <w:p w14:paraId="06A3DF0E" w14:textId="77777777" w:rsidR="00734903" w:rsidRPr="009B0EAC" w:rsidRDefault="00734903" w:rsidP="00734903">
      <w:pPr>
        <w:rPr>
          <w:sz w:val="8"/>
          <w:szCs w:val="8"/>
        </w:rPr>
      </w:pPr>
      <w:r w:rsidRPr="009B0EAC">
        <w:rPr>
          <w:sz w:val="8"/>
          <w:szCs w:val="8"/>
        </w:rPr>
        <w:t>A: You don’t. And they’re telling us that the economic issues are what’s really most important to them, telling us that in poll-after-poll.</w:t>
      </w:r>
    </w:p>
    <w:p w14:paraId="57B0C811" w14:textId="77777777" w:rsidR="00734903" w:rsidRPr="009B0EAC" w:rsidRDefault="00734903" w:rsidP="00734903">
      <w:pPr>
        <w:rPr>
          <w:sz w:val="8"/>
          <w:szCs w:val="8"/>
        </w:rPr>
      </w:pPr>
      <w:r w:rsidRPr="009B0EAC">
        <w:rPr>
          <w:sz w:val="8"/>
          <w:szCs w:val="8"/>
        </w:rPr>
        <w:t>They’re not as pro-Israel as their elders are, those younger voters. We definitely have problems with them. But they’re not saying that they’re voting against Joe Biden because of this issue.</w:t>
      </w:r>
    </w:p>
    <w:p w14:paraId="33F825EB" w14:textId="77777777" w:rsidR="00734903" w:rsidRPr="009B0EAC" w:rsidRDefault="00734903" w:rsidP="00734903">
      <w:pPr>
        <w:rPr>
          <w:sz w:val="16"/>
          <w:szCs w:val="16"/>
        </w:rPr>
      </w:pPr>
      <w:r w:rsidRPr="009B0EAC">
        <w:rPr>
          <w:rStyle w:val="StyleUnderline"/>
        </w:rPr>
        <w:t xml:space="preserve">The </w:t>
      </w:r>
      <w:r w:rsidRPr="009B0EAC">
        <w:rPr>
          <w:rStyle w:val="Emphasis"/>
        </w:rPr>
        <w:t>Arab American voter</w:t>
      </w:r>
      <w:r w:rsidRPr="009B0EAC">
        <w:rPr>
          <w:sz w:val="16"/>
          <w:szCs w:val="16"/>
        </w:rPr>
        <w:t xml:space="preserve">, potentially different situation, no question about it. My point about them is that </w:t>
      </w:r>
      <w:r w:rsidRPr="009B0EAC">
        <w:rPr>
          <w:rStyle w:val="StyleUnderline"/>
        </w:rPr>
        <w:t xml:space="preserve">they’re a relatively </w:t>
      </w:r>
      <w:r w:rsidRPr="009B0EAC">
        <w:rPr>
          <w:rStyle w:val="Emphasis"/>
        </w:rPr>
        <w:t>small proportion</w:t>
      </w:r>
      <w:r w:rsidRPr="009B0EAC">
        <w:rPr>
          <w:rStyle w:val="StyleUnderline"/>
        </w:rPr>
        <w:t xml:space="preserve"> of the </w:t>
      </w:r>
      <w:r w:rsidRPr="009B0EAC">
        <w:rPr>
          <w:rStyle w:val="Emphasis"/>
        </w:rPr>
        <w:t>electorate</w:t>
      </w:r>
      <w:r w:rsidRPr="009B0EAC">
        <w:rPr>
          <w:sz w:val="16"/>
          <w:szCs w:val="16"/>
        </w:rPr>
        <w:t>. Number one.</w:t>
      </w:r>
    </w:p>
    <w:p w14:paraId="51D377DF" w14:textId="77777777" w:rsidR="00734903" w:rsidRPr="009B0EAC" w:rsidRDefault="00734903" w:rsidP="00734903">
      <w:pPr>
        <w:rPr>
          <w:sz w:val="16"/>
          <w:szCs w:val="16"/>
        </w:rPr>
      </w:pPr>
      <w:r w:rsidRPr="009B0EAC">
        <w:rPr>
          <w:rStyle w:val="StyleUnderline"/>
        </w:rPr>
        <w:lastRenderedPageBreak/>
        <w:t xml:space="preserve">Number two, it is </w:t>
      </w:r>
      <w:r w:rsidRPr="009B0EAC">
        <w:rPr>
          <w:rStyle w:val="Emphasis"/>
        </w:rPr>
        <w:t>very hard</w:t>
      </w:r>
      <w:r w:rsidRPr="009B0EAC">
        <w:rPr>
          <w:rStyle w:val="StyleUnderline"/>
        </w:rPr>
        <w:t xml:space="preserve"> for me to</w:t>
      </w:r>
      <w:r w:rsidRPr="009B0EAC">
        <w:rPr>
          <w:sz w:val="16"/>
          <w:szCs w:val="16"/>
        </w:rPr>
        <w:t xml:space="preserve"> imagine that — and I don’t speak for the Muslim community, obviously, in any way, shape or form — but it’s hard for me to </w:t>
      </w:r>
      <w:r w:rsidRPr="009B0EAC">
        <w:rPr>
          <w:rStyle w:val="StyleUnderline"/>
        </w:rPr>
        <w:t xml:space="preserve">understand, as an analyst, that a </w:t>
      </w:r>
      <w:r w:rsidRPr="009B0EAC">
        <w:rPr>
          <w:rStyle w:val="Emphasis"/>
        </w:rPr>
        <w:t>Muslim American</w:t>
      </w:r>
      <w:r w:rsidRPr="009B0EAC">
        <w:rPr>
          <w:rStyle w:val="StyleUnderline"/>
        </w:rPr>
        <w:t xml:space="preserve"> is going to go </w:t>
      </w:r>
      <w:r w:rsidRPr="009B0EAC">
        <w:rPr>
          <w:rStyle w:val="Emphasis"/>
        </w:rPr>
        <w:t>vote</w:t>
      </w:r>
      <w:r w:rsidRPr="009B0EAC">
        <w:rPr>
          <w:rStyle w:val="StyleUnderline"/>
        </w:rPr>
        <w:t xml:space="preserve"> for the </w:t>
      </w:r>
      <w:proofErr w:type="spellStart"/>
      <w:r w:rsidRPr="009B0EAC">
        <w:rPr>
          <w:rStyle w:val="Emphasis"/>
        </w:rPr>
        <w:t>islamophobe</w:t>
      </w:r>
      <w:proofErr w:type="spellEnd"/>
      <w:r w:rsidRPr="009B0EAC">
        <w:rPr>
          <w:rStyle w:val="Emphasis"/>
        </w:rPr>
        <w:t>-in-chief</w:t>
      </w:r>
      <w:r w:rsidRPr="009B0EAC">
        <w:rPr>
          <w:sz w:val="16"/>
          <w:szCs w:val="16"/>
        </w:rPr>
        <w:t xml:space="preserve">, Donald </w:t>
      </w:r>
      <w:r w:rsidRPr="009B0EAC">
        <w:rPr>
          <w:rStyle w:val="StyleUnderline"/>
        </w:rPr>
        <w:t>Trump</w:t>
      </w:r>
      <w:r w:rsidRPr="009B0EAC">
        <w:rPr>
          <w:sz w:val="16"/>
          <w:szCs w:val="16"/>
        </w:rPr>
        <w:t xml:space="preserve">, against Joe Biden; </w:t>
      </w:r>
      <w:r w:rsidRPr="009B0EAC">
        <w:rPr>
          <w:rStyle w:val="StyleUnderline"/>
        </w:rPr>
        <w:t xml:space="preserve">the guy who instituted a </w:t>
      </w:r>
      <w:r w:rsidRPr="009B0EAC">
        <w:rPr>
          <w:rStyle w:val="Emphasis"/>
        </w:rPr>
        <w:t>Muslim ban</w:t>
      </w:r>
      <w:r w:rsidRPr="009B0EAC">
        <w:rPr>
          <w:sz w:val="16"/>
          <w:szCs w:val="16"/>
        </w:rPr>
        <w:t xml:space="preserve">, </w:t>
      </w:r>
      <w:r w:rsidRPr="009B0EAC">
        <w:rPr>
          <w:rStyle w:val="StyleUnderline"/>
        </w:rPr>
        <w:t xml:space="preserve">the guy who wants to </w:t>
      </w:r>
      <w:r w:rsidRPr="009B0EAC">
        <w:rPr>
          <w:rStyle w:val="Emphasis"/>
        </w:rPr>
        <w:t>deport Palestinians</w:t>
      </w:r>
      <w:r w:rsidRPr="009B0EAC">
        <w:rPr>
          <w:rStyle w:val="StyleUnderline"/>
        </w:rPr>
        <w:t xml:space="preserve"> when he becomes president</w:t>
      </w:r>
      <w:r w:rsidRPr="009B0EAC">
        <w:rPr>
          <w:sz w:val="16"/>
          <w:szCs w:val="16"/>
        </w:rPr>
        <w:t>. People aren’t going to vote for him.</w:t>
      </w:r>
    </w:p>
    <w:p w14:paraId="38AA7523" w14:textId="77777777" w:rsidR="00734903" w:rsidRPr="009B0EAC" w:rsidRDefault="00734903" w:rsidP="00734903">
      <w:pPr>
        <w:rPr>
          <w:sz w:val="16"/>
          <w:szCs w:val="16"/>
        </w:rPr>
      </w:pPr>
      <w:r w:rsidRPr="009B0EAC">
        <w:rPr>
          <w:sz w:val="16"/>
          <w:szCs w:val="16"/>
        </w:rPr>
        <w:t xml:space="preserve">Now, </w:t>
      </w:r>
      <w:r w:rsidRPr="009B0EAC">
        <w:rPr>
          <w:rStyle w:val="StyleUnderline"/>
        </w:rPr>
        <w:t>people say</w:t>
      </w:r>
      <w:r w:rsidRPr="009B0EAC">
        <w:rPr>
          <w:sz w:val="16"/>
          <w:szCs w:val="16"/>
        </w:rPr>
        <w:t xml:space="preserve">, “Well, </w:t>
      </w:r>
      <w:r w:rsidRPr="009B0EAC">
        <w:rPr>
          <w:rStyle w:val="StyleUnderline"/>
        </w:rPr>
        <w:t xml:space="preserve">they may not vote for Trump, but maybe they don’t vote at all. </w:t>
      </w:r>
      <w:r w:rsidRPr="009B0EAC">
        <w:rPr>
          <w:sz w:val="16"/>
          <w:szCs w:val="16"/>
        </w:rPr>
        <w:t xml:space="preserve">Or maybe they vote for Cornell West or whatever.” </w:t>
      </w:r>
      <w:r w:rsidRPr="009B0EAC">
        <w:rPr>
          <w:rStyle w:val="StyleUnderline"/>
        </w:rPr>
        <w:t>Certainly possible</w:t>
      </w:r>
      <w:r w:rsidRPr="009B0EAC">
        <w:rPr>
          <w:sz w:val="16"/>
          <w:szCs w:val="16"/>
        </w:rPr>
        <w:t>.</w:t>
      </w:r>
    </w:p>
    <w:p w14:paraId="7E5C925B" w14:textId="77777777" w:rsidR="00734903" w:rsidRPr="009B0EAC" w:rsidRDefault="00734903" w:rsidP="00734903">
      <w:pPr>
        <w:rPr>
          <w:sz w:val="16"/>
          <w:szCs w:val="16"/>
        </w:rPr>
      </w:pPr>
      <w:r w:rsidRPr="009B0EAC">
        <w:rPr>
          <w:rStyle w:val="StyleUnderline"/>
        </w:rPr>
        <w:t>But</w:t>
      </w:r>
      <w:r w:rsidRPr="009B0EAC">
        <w:rPr>
          <w:sz w:val="16"/>
          <w:szCs w:val="16"/>
        </w:rPr>
        <w:t xml:space="preserve"> again, </w:t>
      </w:r>
      <w:r w:rsidRPr="009B0EAC">
        <w:rPr>
          <w:rStyle w:val="StyleUnderline"/>
        </w:rPr>
        <w:t xml:space="preserve">the </w:t>
      </w:r>
      <w:r w:rsidRPr="009B0EAC">
        <w:rPr>
          <w:rStyle w:val="Emphasis"/>
        </w:rPr>
        <w:t>closer we get</w:t>
      </w:r>
      <w:r w:rsidRPr="009B0EAC">
        <w:rPr>
          <w:rStyle w:val="StyleUnderline"/>
        </w:rPr>
        <w:t xml:space="preserve"> to this election</w:t>
      </w:r>
      <w:r w:rsidRPr="009B0EAC">
        <w:rPr>
          <w:sz w:val="16"/>
          <w:szCs w:val="16"/>
        </w:rPr>
        <w:t xml:space="preserve">, </w:t>
      </w:r>
      <w:r w:rsidRPr="009B0EAC">
        <w:rPr>
          <w:rStyle w:val="StyleUnderline"/>
        </w:rPr>
        <w:t xml:space="preserve">the </w:t>
      </w:r>
      <w:r w:rsidRPr="009B0EAC">
        <w:rPr>
          <w:rStyle w:val="Emphasis"/>
        </w:rPr>
        <w:t>clearer it’s going to be</w:t>
      </w:r>
      <w:r w:rsidRPr="009B0EAC">
        <w:rPr>
          <w:rStyle w:val="StyleUnderline"/>
        </w:rPr>
        <w:t xml:space="preserve"> to </w:t>
      </w:r>
      <w:r w:rsidRPr="009B0EAC">
        <w:rPr>
          <w:rStyle w:val="Emphasis"/>
        </w:rPr>
        <w:t>everyone</w:t>
      </w:r>
      <w:r w:rsidRPr="009B0EAC">
        <w:rPr>
          <w:rStyle w:val="StyleUnderline"/>
        </w:rPr>
        <w:t xml:space="preserve"> that if you are</w:t>
      </w:r>
      <w:r w:rsidRPr="009B0EAC">
        <w:rPr>
          <w:sz w:val="16"/>
          <w:szCs w:val="16"/>
        </w:rPr>
        <w:t xml:space="preserve"> otherwise </w:t>
      </w:r>
      <w:r w:rsidRPr="009B0EAC">
        <w:rPr>
          <w:rStyle w:val="StyleUnderline"/>
        </w:rPr>
        <w:t xml:space="preserve">a Biden voter who votes for a </w:t>
      </w:r>
      <w:r w:rsidRPr="009B0EAC">
        <w:rPr>
          <w:rStyle w:val="Emphasis"/>
        </w:rPr>
        <w:t>third party</w:t>
      </w:r>
      <w:r w:rsidRPr="009B0EAC">
        <w:rPr>
          <w:rStyle w:val="StyleUnderline"/>
        </w:rPr>
        <w:t xml:space="preserve"> or </w:t>
      </w:r>
      <w:r w:rsidRPr="009B0EAC">
        <w:rPr>
          <w:rStyle w:val="Emphasis"/>
        </w:rPr>
        <w:t>stays home</w:t>
      </w:r>
      <w:r w:rsidRPr="009B0EAC">
        <w:rPr>
          <w:rStyle w:val="StyleUnderline"/>
        </w:rPr>
        <w:t xml:space="preserve">, you’re </w:t>
      </w:r>
      <w:r w:rsidRPr="009B0EAC">
        <w:rPr>
          <w:rStyle w:val="Emphasis"/>
        </w:rPr>
        <w:t>voting for Trump</w:t>
      </w:r>
      <w:r w:rsidRPr="009B0EAC">
        <w:rPr>
          <w:rStyle w:val="StyleUnderline"/>
        </w:rPr>
        <w:t xml:space="preserve">. And that’s going to be </w:t>
      </w:r>
      <w:r w:rsidRPr="009B0EAC">
        <w:rPr>
          <w:rStyle w:val="Emphasis"/>
        </w:rPr>
        <w:t>very clear</w:t>
      </w:r>
      <w:r w:rsidRPr="009B0EAC">
        <w:rPr>
          <w:rStyle w:val="StyleUnderline"/>
        </w:rPr>
        <w:t xml:space="preserve"> to the </w:t>
      </w:r>
      <w:r w:rsidRPr="009B0EAC">
        <w:rPr>
          <w:rStyle w:val="Emphasis"/>
        </w:rPr>
        <w:t>Muslim community</w:t>
      </w:r>
      <w:r w:rsidRPr="009B0EAC">
        <w:rPr>
          <w:sz w:val="16"/>
          <w:szCs w:val="16"/>
        </w:rPr>
        <w:t>. It’s going to be very clear to the Jewish community; it’s going to be very clear to every community that cares about preventing Donald Trump from taking back the White House.</w:t>
      </w:r>
    </w:p>
    <w:p w14:paraId="1F5C8258" w14:textId="77777777" w:rsidR="00EC266E" w:rsidRPr="009B0EAC" w:rsidRDefault="00EC266E" w:rsidP="00EC266E"/>
    <w:p w14:paraId="4C148CED" w14:textId="0B6DA3DA" w:rsidR="00A66A99" w:rsidRPr="009B0EAC" w:rsidRDefault="00A66A99" w:rsidP="00D3354A">
      <w:pPr>
        <w:pStyle w:val="Heading3"/>
      </w:pPr>
    </w:p>
    <w:p w14:paraId="0833A2A3" w14:textId="2B0B0C0E" w:rsidR="00D3354A" w:rsidRPr="009B0EAC" w:rsidRDefault="00D3354A" w:rsidP="00D3354A">
      <w:pPr>
        <w:pStyle w:val="Heading2"/>
      </w:pPr>
      <w:r w:rsidRPr="009B0EAC">
        <w:lastRenderedPageBreak/>
        <w:t>Link</w:t>
      </w:r>
    </w:p>
    <w:p w14:paraId="227650AA" w14:textId="6633554F" w:rsidR="00EC79F7" w:rsidRPr="009B0EAC" w:rsidRDefault="00EC79F7" w:rsidP="00D3354A">
      <w:pPr>
        <w:pStyle w:val="Heading3"/>
      </w:pPr>
      <w:r w:rsidRPr="009B0EAC">
        <w:lastRenderedPageBreak/>
        <w:t>Link – Generic</w:t>
      </w:r>
    </w:p>
    <w:p w14:paraId="3B641D43" w14:textId="0AC354E8" w:rsidR="00EC79F7" w:rsidRPr="009B0EAC" w:rsidRDefault="00EC79F7" w:rsidP="00EC79F7">
      <w:pPr>
        <w:pStyle w:val="Heading4"/>
      </w:pPr>
      <w:r w:rsidRPr="009B0EAC">
        <w:t>Plan’s unpopular – stronger IP protections undermine Biden’s core economic promises like noncompete clauses</w:t>
      </w:r>
    </w:p>
    <w:p w14:paraId="5B4B2DCA" w14:textId="6EDD0E2F" w:rsidR="00EC79F7" w:rsidRPr="009B0EAC" w:rsidRDefault="00DE4D78" w:rsidP="00EC79F7">
      <w:pPr>
        <w:rPr>
          <w:rStyle w:val="Style13ptBold"/>
        </w:rPr>
      </w:pPr>
      <w:proofErr w:type="spellStart"/>
      <w:r w:rsidRPr="009B0EAC">
        <w:rPr>
          <w:rStyle w:val="Style13ptBold"/>
        </w:rPr>
        <w:t>Shapero</w:t>
      </w:r>
      <w:proofErr w:type="spellEnd"/>
      <w:r w:rsidRPr="009B0EAC">
        <w:rPr>
          <w:rStyle w:val="Style13ptBold"/>
        </w:rPr>
        <w:t>, The Hill, 5/7/24</w:t>
      </w:r>
    </w:p>
    <w:p w14:paraId="317600FC" w14:textId="28AE2180" w:rsidR="00DE4D78" w:rsidRPr="009B0EAC" w:rsidRDefault="00DE4D78" w:rsidP="00DE4D78">
      <w:r w:rsidRPr="009B0EAC">
        <w:t>[Julia, The Hill, “</w:t>
      </w:r>
      <w:r w:rsidRPr="009B0EAC">
        <w:t>Biden looks to boost worker, consumer power as election looms</w:t>
      </w:r>
      <w:r w:rsidRPr="009B0EAC">
        <w:t xml:space="preserve">”, </w:t>
      </w:r>
      <w:hyperlink r:id="rId17" w:history="1">
        <w:r w:rsidRPr="009B0EAC">
          <w:rPr>
            <w:rStyle w:val="Hyperlink"/>
          </w:rPr>
          <w:t>https://thehill.com/business/4639355-biden-looks-to-boost-worker-consumer-power-as-election-looms/</w:t>
        </w:r>
      </w:hyperlink>
      <w:r w:rsidR="009B0EAC" w:rsidRPr="009B0EAC">
        <w:t>]</w:t>
      </w:r>
    </w:p>
    <w:p w14:paraId="4F427FA9" w14:textId="03A5DEE7" w:rsidR="00DE4D78" w:rsidRPr="009B0EAC" w:rsidRDefault="00DE4D78" w:rsidP="00DE4D78">
      <w:pPr>
        <w:rPr>
          <w:rStyle w:val="Emphasis"/>
        </w:rPr>
      </w:pPr>
      <w:r w:rsidRPr="009B0EAC">
        <w:rPr>
          <w:rStyle w:val="StyleUnderline"/>
        </w:rPr>
        <w:t xml:space="preserve">The Biden administration has issued a flurry of new rules over the past week aimed at </w:t>
      </w:r>
      <w:r w:rsidRPr="009B0EAC">
        <w:rPr>
          <w:rStyle w:val="Emphasis"/>
        </w:rPr>
        <w:t>increasing worker and consumer power as the president seeks to combat gloom about the economy ahead of what is expected to be a tight election.</w:t>
      </w:r>
    </w:p>
    <w:p w14:paraId="64060EE3" w14:textId="4528642A" w:rsidR="00DE4D78" w:rsidRPr="009B0EAC" w:rsidRDefault="00DE4D78" w:rsidP="00DE4D78">
      <w:pPr>
        <w:rPr>
          <w:rStyle w:val="Emphasis"/>
        </w:rPr>
      </w:pPr>
      <w:r w:rsidRPr="009B0EAC">
        <w:rPr>
          <w:rStyle w:val="StyleUnderline"/>
        </w:rPr>
        <w:t xml:space="preserve">The Federal Trade Commission (FTC) voted last Tuesday to </w:t>
      </w:r>
      <w:r w:rsidRPr="009B0EAC">
        <w:rPr>
          <w:rStyle w:val="Emphasis"/>
        </w:rPr>
        <w:t>ban noncompete agreements that block employees from working for competitors or starting a competing business after they leave a job.</w:t>
      </w:r>
    </w:p>
    <w:p w14:paraId="663069AE" w14:textId="6D106304" w:rsidR="00DE4D78" w:rsidRPr="009B0EAC" w:rsidRDefault="00DE4D78" w:rsidP="00DE4D78">
      <w:pPr>
        <w:rPr>
          <w:sz w:val="16"/>
        </w:rPr>
      </w:pPr>
      <w:r w:rsidRPr="009B0EAC">
        <w:rPr>
          <w:sz w:val="16"/>
        </w:rPr>
        <w:t xml:space="preserve">The same day, the Department of Labor finalized a rule requiring salaried workers making less than $59,000 be compensated for overtime work, as well as a separate rule cracking down on retirement savings advice. </w:t>
      </w:r>
    </w:p>
    <w:p w14:paraId="122FD425" w14:textId="28B37AEE" w:rsidR="00DE4D78" w:rsidRPr="009B0EAC" w:rsidRDefault="00DE4D78" w:rsidP="00DE4D78">
      <w:pPr>
        <w:rPr>
          <w:sz w:val="16"/>
        </w:rPr>
      </w:pPr>
      <w:r w:rsidRPr="009B0EAC">
        <w:rPr>
          <w:sz w:val="16"/>
        </w:rPr>
        <w:t xml:space="preserve">The Department of Transportation also announced two rules Wednesday mandating that airlines issue automatic refunds to passengers for canceled or significantly delayed flights and share baggage, change or cancellation fees upfront. </w:t>
      </w:r>
    </w:p>
    <w:p w14:paraId="1A13A383" w14:textId="6A215703" w:rsidR="00EC79F7" w:rsidRPr="009B0EAC" w:rsidRDefault="00DE4D78" w:rsidP="00DE4D78">
      <w:pPr>
        <w:rPr>
          <w:sz w:val="16"/>
        </w:rPr>
      </w:pPr>
      <w:r w:rsidRPr="009B0EAC">
        <w:rPr>
          <w:rStyle w:val="StyleUnderline"/>
        </w:rPr>
        <w:t>“All of these rules really have at their core the idea that people deserve a fair and functioning economy that works for them,”</w:t>
      </w:r>
      <w:r w:rsidRPr="009B0EAC">
        <w:rPr>
          <w:sz w:val="16"/>
        </w:rPr>
        <w:t xml:space="preserve"> said </w:t>
      </w:r>
      <w:proofErr w:type="spellStart"/>
      <w:r w:rsidRPr="009B0EAC">
        <w:rPr>
          <w:sz w:val="16"/>
        </w:rPr>
        <w:t>Rakeen</w:t>
      </w:r>
      <w:proofErr w:type="spellEnd"/>
      <w:r w:rsidRPr="009B0EAC">
        <w:rPr>
          <w:sz w:val="16"/>
        </w:rPr>
        <w:t xml:space="preserve"> </w:t>
      </w:r>
      <w:proofErr w:type="spellStart"/>
      <w:r w:rsidRPr="009B0EAC">
        <w:rPr>
          <w:sz w:val="16"/>
        </w:rPr>
        <w:t>Mabud</w:t>
      </w:r>
      <w:proofErr w:type="spellEnd"/>
      <w:r w:rsidRPr="009B0EAC">
        <w:rPr>
          <w:sz w:val="16"/>
        </w:rPr>
        <w:t>, chief economist and managing director of policy and research at the Groundwork Collaborative, a left-leaning think tank and advocacy group.</w:t>
      </w:r>
    </w:p>
    <w:p w14:paraId="7F839A94" w14:textId="087FB449" w:rsidR="00DE4D78" w:rsidRPr="009B0EAC" w:rsidRDefault="00DE4D78" w:rsidP="00DE4D78">
      <w:pPr>
        <w:rPr>
          <w:rStyle w:val="StyleUnderline"/>
        </w:rPr>
      </w:pPr>
      <w:proofErr w:type="spellStart"/>
      <w:r w:rsidRPr="009B0EAC">
        <w:rPr>
          <w:rStyle w:val="StyleUnderline"/>
        </w:rPr>
        <w:t>Mabud</w:t>
      </w:r>
      <w:proofErr w:type="spellEnd"/>
      <w:r w:rsidRPr="009B0EAC">
        <w:rPr>
          <w:rStyle w:val="StyleUnderline"/>
        </w:rPr>
        <w:t xml:space="preserve"> argued that the rules on noncompete agreements and overtime compensation give workers “so much more power in their decision making about how they engage in the labor market.”</w:t>
      </w:r>
    </w:p>
    <w:p w14:paraId="5988630D" w14:textId="2634145C" w:rsidR="00DE4D78" w:rsidRPr="009B0EAC" w:rsidRDefault="00DE4D78" w:rsidP="00DE4D78">
      <w:pPr>
        <w:rPr>
          <w:sz w:val="16"/>
        </w:rPr>
      </w:pPr>
      <w:r w:rsidRPr="009B0EAC">
        <w:rPr>
          <w:sz w:val="16"/>
        </w:rPr>
        <w:t xml:space="preserve">“I absolutely think these rules are going to have an enormous impact on the way people feel about the economy and on the way that they feel about their lives and their well-being,” she said. </w:t>
      </w:r>
    </w:p>
    <w:p w14:paraId="1C140E38" w14:textId="7D672C6D" w:rsidR="00DE4D78" w:rsidRPr="009B0EAC" w:rsidRDefault="00DE4D78" w:rsidP="00DE4D78">
      <w:pPr>
        <w:rPr>
          <w:sz w:val="16"/>
        </w:rPr>
      </w:pPr>
      <w:r w:rsidRPr="009B0EAC">
        <w:rPr>
          <w:sz w:val="16"/>
        </w:rPr>
        <w:t>The flurry of rulemaking comes six months before the election, in which Biden is struggling to counter persistently negative views about the economy during his time in office.</w:t>
      </w:r>
    </w:p>
    <w:p w14:paraId="75CEF184" w14:textId="77777777" w:rsidR="00DE4D78" w:rsidRPr="009B0EAC" w:rsidRDefault="00DE4D78" w:rsidP="00DE4D78">
      <w:pPr>
        <w:rPr>
          <w:sz w:val="16"/>
        </w:rPr>
      </w:pPr>
      <w:r w:rsidRPr="009B0EAC">
        <w:rPr>
          <w:sz w:val="16"/>
        </w:rPr>
        <w:t xml:space="preserve">Biden trails Trump in the polls by less than 1 percentage point, according to The Hill/Decision Desk HQ’s polling average.  </w:t>
      </w:r>
    </w:p>
    <w:p w14:paraId="08D222E5" w14:textId="36FDDDF8" w:rsidR="00DE4D78" w:rsidRPr="009B0EAC" w:rsidRDefault="00DE4D78" w:rsidP="00DE4D78">
      <w:pPr>
        <w:rPr>
          <w:sz w:val="16"/>
        </w:rPr>
      </w:pPr>
      <w:r w:rsidRPr="009B0EAC">
        <w:rPr>
          <w:sz w:val="16"/>
        </w:rPr>
        <w:t xml:space="preserve">However, he has more ground to make up on the economy, with 41 percent of respondents in a recent Reuters/Ipsos poll saying the former president has a better approach to the economy, compared to 34 percent who said the same of the sitting president. </w:t>
      </w:r>
    </w:p>
    <w:p w14:paraId="7A205AF0" w14:textId="66A4185D" w:rsidR="00DE4D78" w:rsidRPr="009B0EAC" w:rsidRDefault="00DE4D78" w:rsidP="00DE4D78">
      <w:pPr>
        <w:rPr>
          <w:sz w:val="16"/>
        </w:rPr>
      </w:pPr>
      <w:r w:rsidRPr="009B0EAC">
        <w:rPr>
          <w:sz w:val="16"/>
        </w:rPr>
        <w:t>Americans’ confidence in the economy — which had improved slightly in recent months despite remaining largely negative — dipped 9 points last month, according to a recent Gallup poll.</w:t>
      </w:r>
    </w:p>
    <w:p w14:paraId="0E7426E4" w14:textId="4439570C" w:rsidR="00DE4D78" w:rsidRPr="009B0EAC" w:rsidRDefault="00DE4D78" w:rsidP="00DE4D78">
      <w:pPr>
        <w:rPr>
          <w:sz w:val="16"/>
        </w:rPr>
      </w:pPr>
      <w:r w:rsidRPr="009B0EAC">
        <w:rPr>
          <w:sz w:val="16"/>
        </w:rPr>
        <w:t xml:space="preserve">The dip in consumer confidence comes as inflation has ticked up slightly in recent months, increasing the likelihood that the Federal Reserve will maintain two-decade high interest rates for longer. </w:t>
      </w:r>
    </w:p>
    <w:p w14:paraId="62EE6288" w14:textId="66CD4D09" w:rsidR="00DE4D78" w:rsidRPr="009B0EAC" w:rsidRDefault="00DE4D78" w:rsidP="00DE4D78">
      <w:pPr>
        <w:rPr>
          <w:sz w:val="16"/>
        </w:rPr>
      </w:pPr>
      <w:r w:rsidRPr="009B0EAC">
        <w:rPr>
          <w:sz w:val="16"/>
        </w:rPr>
        <w:t xml:space="preserve">The central bank raised rates throughout much of 2022 and 2023 in an effort to tamp down on inflation, which peaked at a 40-year high of 9.1 percent in June 2022. Inflation has since eased significantly, falling to 3.1 percent as of January. </w:t>
      </w:r>
    </w:p>
    <w:p w14:paraId="4047A391" w14:textId="32BC9207" w:rsidR="00DE4D78" w:rsidRPr="009B0EAC" w:rsidRDefault="00DE4D78" w:rsidP="00DE4D78">
      <w:pPr>
        <w:rPr>
          <w:sz w:val="16"/>
        </w:rPr>
      </w:pPr>
      <w:r w:rsidRPr="009B0EAC">
        <w:rPr>
          <w:sz w:val="16"/>
        </w:rPr>
        <w:t>However, consumer prices rose at a quicker rate in February and March, increasing to 3.2 percent and 3.5 percent, respectively.</w:t>
      </w:r>
    </w:p>
    <w:p w14:paraId="0E087ED8" w14:textId="6D113EC3" w:rsidR="00DE4D78" w:rsidRPr="009B0EAC" w:rsidRDefault="00DE4D78" w:rsidP="00DE4D78">
      <w:pPr>
        <w:rPr>
          <w:sz w:val="16"/>
        </w:rPr>
      </w:pPr>
      <w:r w:rsidRPr="009B0EAC">
        <w:rPr>
          <w:sz w:val="16"/>
        </w:rPr>
        <w:t xml:space="preserve">Amid the modest uptick in inflation, traders, who were once widely expecting the Fed’s first rate cut to come in March, are now increasingly looking to November. </w:t>
      </w:r>
    </w:p>
    <w:p w14:paraId="75881EF0" w14:textId="49A1BFA4" w:rsidR="00DE4D78" w:rsidRPr="009B0EAC" w:rsidRDefault="00DE4D78" w:rsidP="00DE4D78">
      <w:pPr>
        <w:rPr>
          <w:sz w:val="16"/>
        </w:rPr>
      </w:pPr>
      <w:r w:rsidRPr="009B0EAC">
        <w:rPr>
          <w:sz w:val="16"/>
        </w:rPr>
        <w:t xml:space="preserve">Biden acknowledged the likelihood that the latest inflation readings could delay potential rate cuts last month. </w:t>
      </w:r>
    </w:p>
    <w:p w14:paraId="073AEA8B" w14:textId="68169CC3" w:rsidR="00DE4D78" w:rsidRPr="009B0EAC" w:rsidRDefault="00DE4D78" w:rsidP="00DE4D78">
      <w:pPr>
        <w:rPr>
          <w:sz w:val="16"/>
        </w:rPr>
      </w:pPr>
      <w:r w:rsidRPr="009B0EAC">
        <w:rPr>
          <w:sz w:val="16"/>
        </w:rPr>
        <w:t>“This may delay it a month or so,” Biden said in early April. “I’m not sure of that. We don’t know what the Fed is going to do for certain.”</w:t>
      </w:r>
    </w:p>
    <w:p w14:paraId="45560DA7" w14:textId="5D41D9B5" w:rsidR="00DE4D78" w:rsidRPr="009B0EAC" w:rsidRDefault="00DE4D78" w:rsidP="00DE4D78">
      <w:pPr>
        <w:rPr>
          <w:sz w:val="16"/>
        </w:rPr>
      </w:pPr>
      <w:r w:rsidRPr="009B0EAC">
        <w:rPr>
          <w:sz w:val="16"/>
        </w:rPr>
        <w:lastRenderedPageBreak/>
        <w:t xml:space="preserve">On Wednesday, the central bank once again opted to hold rates steady at a range of 5.25 percent to 5.5 percent, where they have been since last July, citing a “lack of further progress” on bringing inflation down to its target of 2 percent. </w:t>
      </w:r>
    </w:p>
    <w:p w14:paraId="4199A9EB" w14:textId="4249DA82" w:rsidR="00DE4D78" w:rsidRPr="009B0EAC" w:rsidRDefault="00DE4D78" w:rsidP="00DE4D78">
      <w:pPr>
        <w:rPr>
          <w:sz w:val="16"/>
        </w:rPr>
      </w:pPr>
      <w:r w:rsidRPr="009B0EAC">
        <w:rPr>
          <w:sz w:val="16"/>
        </w:rPr>
        <w:t xml:space="preserve">Douglas Holtz-Eakin, president of the right-leaning think tank American Action Forum, was more skeptical about the impact of the Biden administration’s latest policies on voter opinion. </w:t>
      </w:r>
    </w:p>
    <w:p w14:paraId="4688E113" w14:textId="26765E92" w:rsidR="00DE4D78" w:rsidRPr="009B0EAC" w:rsidRDefault="00DE4D78" w:rsidP="00DE4D78">
      <w:pPr>
        <w:rPr>
          <w:sz w:val="16"/>
        </w:rPr>
      </w:pPr>
      <w:r w:rsidRPr="009B0EAC">
        <w:rPr>
          <w:sz w:val="16"/>
        </w:rPr>
        <w:t>“Things like overtime pay and stuff are getting lost in the noise,” Holtz-Eakin said. “There are just not enough people who are focused on that issue for it to matter that much.”</w:t>
      </w:r>
    </w:p>
    <w:p w14:paraId="3E459577" w14:textId="26507A54" w:rsidR="00DE4D78" w:rsidRPr="009B0EAC" w:rsidRDefault="00DE4D78" w:rsidP="00DE4D78">
      <w:pPr>
        <w:rPr>
          <w:sz w:val="16"/>
        </w:rPr>
      </w:pPr>
      <w:r w:rsidRPr="009B0EAC">
        <w:rPr>
          <w:sz w:val="16"/>
        </w:rPr>
        <w:t xml:space="preserve">He primarily attributed the rapid pace of the administration’s recent rulemaking to the lookback provision of the Congressional Review Act (CRA). </w:t>
      </w:r>
    </w:p>
    <w:p w14:paraId="6E8AB9F9" w14:textId="7871BED4" w:rsidR="00DE4D78" w:rsidRPr="009B0EAC" w:rsidRDefault="00DE4D78" w:rsidP="00DE4D78">
      <w:pPr>
        <w:rPr>
          <w:sz w:val="16"/>
        </w:rPr>
      </w:pPr>
      <w:r w:rsidRPr="009B0EAC">
        <w:rPr>
          <w:sz w:val="16"/>
        </w:rPr>
        <w:t xml:space="preserve">The CRA, which allows Congress to overturn certain agency actions, contains a provision through which a new session of Congress can review any rules adopted in the final 60 legislative days of the previous session.  </w:t>
      </w:r>
    </w:p>
    <w:p w14:paraId="2616C6F4" w14:textId="2D18E0D2" w:rsidR="00DE4D78" w:rsidRPr="009B0EAC" w:rsidRDefault="00DE4D78" w:rsidP="00DE4D78">
      <w:pPr>
        <w:rPr>
          <w:sz w:val="16"/>
        </w:rPr>
      </w:pPr>
      <w:r w:rsidRPr="009B0EAC">
        <w:rPr>
          <w:sz w:val="16"/>
        </w:rPr>
        <w:t>“Rough calculations are that anything done after May will be subjected to that lookback provision that says in the final 60 legislative days, any rule that’s finalized, if it’s overturned by Congress, can’t be replaced,” Holtz-Eakin told The Hill.</w:t>
      </w:r>
    </w:p>
    <w:p w14:paraId="28C9CAB5" w14:textId="3EB2D4CF" w:rsidR="00DE4D78" w:rsidRPr="009B0EAC" w:rsidRDefault="00DE4D78" w:rsidP="00DE4D78">
      <w:pPr>
        <w:rPr>
          <w:sz w:val="16"/>
        </w:rPr>
      </w:pPr>
      <w:r w:rsidRPr="009B0EAC">
        <w:rPr>
          <w:sz w:val="16"/>
        </w:rPr>
        <w:t xml:space="preserve">“You could imagine a situation where if Republicans controlled the House, Senate and the presidency, they look back, take anything in the final 60 days, overturn it, it can be signed by the president, and those rules will be gone,” he said, adding, “So that I think explains the pace this spring. They’re pedaling like mad to beat the end of May.” </w:t>
      </w:r>
    </w:p>
    <w:p w14:paraId="19FD9843" w14:textId="6D9AE489" w:rsidR="00DE4D78" w:rsidRPr="009B0EAC" w:rsidRDefault="00DE4D78" w:rsidP="00DE4D78">
      <w:pPr>
        <w:rPr>
          <w:sz w:val="16"/>
        </w:rPr>
      </w:pPr>
      <w:r w:rsidRPr="009B0EAC">
        <w:rPr>
          <w:sz w:val="16"/>
        </w:rPr>
        <w:t xml:space="preserve">Rules adopted prior to the projected 60-day mark are likely to be more polarizing, appealing to Biden’s base while alienating those on the other side, said Lori Yue, an associate professor in the Management Division at Columbia Business School.  </w:t>
      </w:r>
    </w:p>
    <w:p w14:paraId="2E75A385" w14:textId="5CC299BC" w:rsidR="00DE4D78" w:rsidRPr="009B0EAC" w:rsidRDefault="00DE4D78" w:rsidP="00DE4D78">
      <w:pPr>
        <w:rPr>
          <w:rStyle w:val="StyleUnderline"/>
        </w:rPr>
      </w:pPr>
      <w:r w:rsidRPr="009B0EAC">
        <w:rPr>
          <w:sz w:val="16"/>
        </w:rPr>
        <w:t xml:space="preserve">For instance, </w:t>
      </w:r>
      <w:r w:rsidRPr="009B0EAC">
        <w:rPr>
          <w:rStyle w:val="StyleUnderline"/>
        </w:rPr>
        <w:t>the FTC’s vote on noncompete agreements fell along partisan lines, with the three Democratic commissioners supporting the rule and the two Republican commissioners opposing it, Yue noted.</w:t>
      </w:r>
    </w:p>
    <w:p w14:paraId="377C198A" w14:textId="6A3E45B7" w:rsidR="00DE4D78" w:rsidRPr="009B0EAC" w:rsidRDefault="00DE4D78" w:rsidP="00DE4D78">
      <w:pPr>
        <w:rPr>
          <w:rStyle w:val="StyleUnderline"/>
        </w:rPr>
      </w:pPr>
      <w:r w:rsidRPr="009B0EAC">
        <w:rPr>
          <w:sz w:val="16"/>
        </w:rPr>
        <w:t xml:space="preserve">The response to the rule has been similarly split among experts and advocates. </w:t>
      </w:r>
      <w:r w:rsidRPr="009B0EAC">
        <w:rPr>
          <w:rStyle w:val="StyleUnderline"/>
        </w:rPr>
        <w:t xml:space="preserve">While some, like </w:t>
      </w:r>
      <w:proofErr w:type="spellStart"/>
      <w:r w:rsidRPr="009B0EAC">
        <w:rPr>
          <w:rStyle w:val="StyleUnderline"/>
        </w:rPr>
        <w:t>Mabud</w:t>
      </w:r>
      <w:proofErr w:type="spellEnd"/>
      <w:r w:rsidRPr="009B0EAC">
        <w:rPr>
          <w:rStyle w:val="StyleUnderline"/>
        </w:rPr>
        <w:t xml:space="preserve">, have praised the move, several business groups led by the U.S. Chamber of Commerce sued the FTC, accusing the agency of regulatory overreach and </w:t>
      </w:r>
      <w:r w:rsidRPr="009B0EAC">
        <w:rPr>
          <w:rStyle w:val="Emphasis"/>
        </w:rPr>
        <w:t xml:space="preserve">arguing that noncompete agreements are necessary to protect intellectual property. </w:t>
      </w:r>
    </w:p>
    <w:p w14:paraId="47E9DBA3" w14:textId="720577B0" w:rsidR="00DE4D78" w:rsidRPr="009B0EAC" w:rsidRDefault="00DE4D78" w:rsidP="00DE4D78">
      <w:pPr>
        <w:rPr>
          <w:rStyle w:val="StyleUnderline"/>
        </w:rPr>
      </w:pPr>
      <w:r w:rsidRPr="009B0EAC">
        <w:rPr>
          <w:rStyle w:val="StyleUnderline"/>
        </w:rPr>
        <w:t>While Yue noted the ban on noncompete agreements has “intensified the conflict with the business community,” she also emphasized the substantial group that stands to benefit from the FTC’s decision.</w:t>
      </w:r>
    </w:p>
    <w:p w14:paraId="004AA177" w14:textId="56CD7E97" w:rsidR="00DE4D78" w:rsidRPr="009B0EAC" w:rsidRDefault="00DE4D78" w:rsidP="00DE4D78">
      <w:pPr>
        <w:rPr>
          <w:rStyle w:val="StyleUnderline"/>
        </w:rPr>
      </w:pPr>
      <w:r w:rsidRPr="009B0EAC">
        <w:rPr>
          <w:rStyle w:val="StyleUnderline"/>
        </w:rPr>
        <w:t>The agency estimates about 18 percent of the U.S. workforce — or about 30 million people — are currently covered by noncompete agreements.</w:t>
      </w:r>
    </w:p>
    <w:p w14:paraId="309099CA" w14:textId="4A20F2D3" w:rsidR="00DE4D78" w:rsidRPr="009B0EAC" w:rsidRDefault="00DE4D78" w:rsidP="00DE4D78">
      <w:pPr>
        <w:rPr>
          <w:sz w:val="16"/>
        </w:rPr>
      </w:pPr>
      <w:r w:rsidRPr="009B0EAC">
        <w:rPr>
          <w:rStyle w:val="Emphasis"/>
        </w:rPr>
        <w:t xml:space="preserve">“That’s going to be powerful for Biden to win over this constituency base,” </w:t>
      </w:r>
      <w:r w:rsidRPr="009B0EAC">
        <w:rPr>
          <w:sz w:val="16"/>
        </w:rPr>
        <w:t>Yue said.</w:t>
      </w:r>
    </w:p>
    <w:p w14:paraId="61FC888C" w14:textId="363AA8A7" w:rsidR="00363297" w:rsidRPr="009B0EAC" w:rsidRDefault="00EC79F7" w:rsidP="00D3354A">
      <w:pPr>
        <w:pStyle w:val="Heading3"/>
      </w:pPr>
      <w:r w:rsidRPr="009B0EAC">
        <w:lastRenderedPageBreak/>
        <w:t>Link – Patents</w:t>
      </w:r>
    </w:p>
    <w:p w14:paraId="3924CC1D" w14:textId="65CCC170" w:rsidR="00363297" w:rsidRPr="009B0EAC" w:rsidRDefault="00363297" w:rsidP="00363297">
      <w:pPr>
        <w:pStyle w:val="Heading4"/>
      </w:pPr>
      <w:r w:rsidRPr="009B0EAC">
        <w:t>Voters oppose more stringent IP protections – patent settlement polling proves</w:t>
      </w:r>
    </w:p>
    <w:p w14:paraId="7B25CEF5" w14:textId="38BA4352" w:rsidR="00363297" w:rsidRPr="009B0EAC" w:rsidRDefault="00363297" w:rsidP="00363297">
      <w:pPr>
        <w:rPr>
          <w:rStyle w:val="Style13ptBold"/>
        </w:rPr>
      </w:pPr>
      <w:r w:rsidRPr="009B0EAC">
        <w:rPr>
          <w:rStyle w:val="Style13ptBold"/>
        </w:rPr>
        <w:t>AAM 2019</w:t>
      </w:r>
    </w:p>
    <w:p w14:paraId="5CB585A4" w14:textId="780495EC" w:rsidR="00363297" w:rsidRPr="009B0EAC" w:rsidRDefault="00925BC3" w:rsidP="00925BC3">
      <w:r w:rsidRPr="009B0EAC">
        <w:t>[Association for Accessible Medicines, “</w:t>
      </w:r>
      <w:r w:rsidRPr="009B0EAC">
        <w:t>National Survey Finds Significant Voter Opposition to Patent Settlement Legislation</w:t>
      </w:r>
      <w:r w:rsidRPr="009B0EAC">
        <w:t xml:space="preserve">”, </w:t>
      </w:r>
      <w:hyperlink r:id="rId18" w:history="1">
        <w:r w:rsidRPr="009B0EAC">
          <w:rPr>
            <w:rStyle w:val="Hyperlink"/>
          </w:rPr>
          <w:t>https://www.accessiblemeds.org/resources/press-releases/national-survey-finds-significant-voter-opposition-patent-settlement</w:t>
        </w:r>
      </w:hyperlink>
      <w:r w:rsidR="009B0EAC" w:rsidRPr="009B0EAC">
        <w:t>]</w:t>
      </w:r>
    </w:p>
    <w:p w14:paraId="2553AC33" w14:textId="568B5722" w:rsidR="00925BC3" w:rsidRPr="009B0EAC" w:rsidRDefault="00925BC3" w:rsidP="00925BC3">
      <w:pPr>
        <w:rPr>
          <w:rStyle w:val="StyleUnderline"/>
        </w:rPr>
      </w:pPr>
      <w:r w:rsidRPr="009B0EAC">
        <w:rPr>
          <w:sz w:val="16"/>
        </w:rPr>
        <w:t xml:space="preserve">WASHINGTON, DC (July 2, 2019) — </w:t>
      </w:r>
      <w:r w:rsidRPr="009B0EAC">
        <w:rPr>
          <w:rStyle w:val="StyleUnderline"/>
        </w:rPr>
        <w:t>A recent national survey finds by a margin of 4-1 that registered voters believe that patent settlement legislation will result in higher drug prices.</w:t>
      </w:r>
    </w:p>
    <w:p w14:paraId="63790AA1" w14:textId="3A9A8FD0" w:rsidR="00925BC3" w:rsidRPr="009B0EAC" w:rsidRDefault="00925BC3" w:rsidP="00925BC3">
      <w:pPr>
        <w:rPr>
          <w:rStyle w:val="StyleUnderline"/>
        </w:rPr>
      </w:pPr>
      <w:r w:rsidRPr="009B0EAC">
        <w:rPr>
          <w:rStyle w:val="StyleUnderline"/>
        </w:rPr>
        <w:t>The generic industry opposes proposed legislation, as it would make it significantly more difficult to challenge patents that protect brand-name drugs from generic competition, a sentiment that voters agree with by a margin of 64%-36%.</w:t>
      </w:r>
    </w:p>
    <w:p w14:paraId="6689D513" w14:textId="568BFDF2" w:rsidR="00925BC3" w:rsidRPr="009B0EAC" w:rsidRDefault="00925BC3" w:rsidP="00925BC3">
      <w:pPr>
        <w:rPr>
          <w:rStyle w:val="Emphasis"/>
        </w:rPr>
      </w:pPr>
      <w:r w:rsidRPr="009B0EAC">
        <w:rPr>
          <w:rStyle w:val="Emphasis"/>
        </w:rPr>
        <w:t>In the end, a majority of voters (59%) oppose patent settlement legislation.</w:t>
      </w:r>
    </w:p>
    <w:p w14:paraId="008E505E" w14:textId="50C02978" w:rsidR="00925BC3" w:rsidRPr="009B0EAC" w:rsidRDefault="00925BC3" w:rsidP="00925BC3">
      <w:pPr>
        <w:rPr>
          <w:rStyle w:val="Emphasis"/>
        </w:rPr>
      </w:pPr>
      <w:r w:rsidRPr="009B0EAC">
        <w:rPr>
          <w:sz w:val="16"/>
        </w:rPr>
        <w:t>“</w:t>
      </w:r>
      <w:r w:rsidRPr="009B0EAC">
        <w:rPr>
          <w:rStyle w:val="StyleUnderline"/>
        </w:rPr>
        <w:t xml:space="preserve">This survey demonstrates that, in addition to being bad public policy that will result in higher drug prices, it is </w:t>
      </w:r>
      <w:r w:rsidRPr="009B0EAC">
        <w:rPr>
          <w:rStyle w:val="Emphasis"/>
        </w:rPr>
        <w:t>also bad politics,”</w:t>
      </w:r>
      <w:r w:rsidRPr="009B0EAC">
        <w:rPr>
          <w:sz w:val="16"/>
        </w:rPr>
        <w:t xml:space="preserve"> said Scott </w:t>
      </w:r>
      <w:proofErr w:type="spellStart"/>
      <w:r w:rsidRPr="009B0EAC">
        <w:rPr>
          <w:sz w:val="16"/>
        </w:rPr>
        <w:t>Siff</w:t>
      </w:r>
      <w:proofErr w:type="spellEnd"/>
      <w:r w:rsidRPr="009B0EAC">
        <w:rPr>
          <w:sz w:val="16"/>
        </w:rPr>
        <w:t xml:space="preserve"> of Quadrant Strategies. </w:t>
      </w:r>
      <w:r w:rsidRPr="009B0EAC">
        <w:rPr>
          <w:rStyle w:val="StyleUnderline"/>
        </w:rPr>
        <w:t xml:space="preserve">“Drug prices are a critical issue going into this election year, and </w:t>
      </w:r>
      <w:r w:rsidRPr="009B0EAC">
        <w:rPr>
          <w:rStyle w:val="Emphasis"/>
        </w:rPr>
        <w:t>legislation that will result in higher drug prices will be poisonous for candidates.”</w:t>
      </w:r>
    </w:p>
    <w:p w14:paraId="7E7BE599" w14:textId="55F660F9" w:rsidR="00D3354A" w:rsidRPr="009B0EAC" w:rsidRDefault="00EC79F7" w:rsidP="00D3354A">
      <w:pPr>
        <w:pStyle w:val="Heading3"/>
      </w:pPr>
      <w:r w:rsidRPr="009B0EAC">
        <w:lastRenderedPageBreak/>
        <w:t>Link Magnifier – Pharma</w:t>
      </w:r>
    </w:p>
    <w:p w14:paraId="1D997FF8" w14:textId="6035F56F" w:rsidR="00851F6B" w:rsidRPr="009B0EAC" w:rsidRDefault="00851F6B" w:rsidP="00851F6B">
      <w:pPr>
        <w:pStyle w:val="Heading4"/>
      </w:pPr>
      <w:r w:rsidRPr="009B0EAC">
        <w:t>Plan’s unpopular – looks like a reversal on Biden’s healthcare promises which are the cornerstone of his platform</w:t>
      </w:r>
    </w:p>
    <w:p w14:paraId="062F5C71" w14:textId="1EC49C33" w:rsidR="007C3E29" w:rsidRPr="009B0EAC" w:rsidRDefault="007C3E29" w:rsidP="007C3E29">
      <w:pPr>
        <w:rPr>
          <w:rStyle w:val="Style13ptBold"/>
        </w:rPr>
      </w:pPr>
      <w:r w:rsidRPr="009B0EAC">
        <w:rPr>
          <w:rStyle w:val="Style13ptBold"/>
        </w:rPr>
        <w:t>Seitz and Miller, AP, 12/7/23</w:t>
      </w:r>
    </w:p>
    <w:p w14:paraId="77A90F9D" w14:textId="084CE0E0" w:rsidR="007C3E29" w:rsidRPr="009B0EAC" w:rsidRDefault="007C3E29" w:rsidP="007C3E29">
      <w:r w:rsidRPr="009B0EAC">
        <w:t>[Amanda, Zeke, “</w:t>
      </w:r>
      <w:r w:rsidRPr="009B0EAC">
        <w:t>The White House is threatening the patents of high-priced drugs developed with taxpayer dollar</w:t>
      </w:r>
      <w:r w:rsidRPr="009B0EAC">
        <w:t xml:space="preserve">s”, </w:t>
      </w:r>
      <w:hyperlink r:id="rId19" w:history="1">
        <w:r w:rsidRPr="009B0EAC">
          <w:rPr>
            <w:rStyle w:val="Hyperlink"/>
          </w:rPr>
          <w:t>https://apnews.com/article/biden-drug-prices-patents-2024-campaign-f92da4ee89814d3ab89a909399bf4c85</w:t>
        </w:r>
      </w:hyperlink>
      <w:r w:rsidR="009B0EAC" w:rsidRPr="009B0EAC">
        <w:t>]</w:t>
      </w:r>
    </w:p>
    <w:p w14:paraId="72DA0AF9" w14:textId="77777777" w:rsidR="007C3E29" w:rsidRPr="009B0EAC" w:rsidRDefault="007C3E29" w:rsidP="007C3E29">
      <w:pPr>
        <w:rPr>
          <w:rStyle w:val="StyleUnderline"/>
        </w:rPr>
      </w:pPr>
      <w:r w:rsidRPr="009B0EAC">
        <w:rPr>
          <w:sz w:val="16"/>
        </w:rPr>
        <w:t xml:space="preserve">WASHINGTON (AP) — The </w:t>
      </w:r>
      <w:r w:rsidRPr="009B0EAC">
        <w:rPr>
          <w:rStyle w:val="StyleUnderline"/>
        </w:rPr>
        <w:t>Biden</w:t>
      </w:r>
      <w:r w:rsidRPr="009B0EAC">
        <w:rPr>
          <w:sz w:val="16"/>
        </w:rPr>
        <w:t xml:space="preserve"> administration </w:t>
      </w:r>
      <w:r w:rsidRPr="009B0EAC">
        <w:rPr>
          <w:rStyle w:val="Emphasis"/>
        </w:rPr>
        <w:t>is putting pharmaceutical companies on notice,</w:t>
      </w:r>
      <w:r w:rsidRPr="009B0EAC">
        <w:rPr>
          <w:sz w:val="16"/>
        </w:rPr>
        <w:t xml:space="preserve"> </w:t>
      </w:r>
      <w:r w:rsidRPr="009B0EAC">
        <w:rPr>
          <w:rStyle w:val="StyleUnderline"/>
        </w:rPr>
        <w:t xml:space="preserve">warning them that if the price of certain drugs is too high, the government might </w:t>
      </w:r>
      <w:r w:rsidRPr="009B0EAC">
        <w:rPr>
          <w:rStyle w:val="Emphasis"/>
        </w:rPr>
        <w:t>cancel their patent protection</w:t>
      </w:r>
      <w:r w:rsidRPr="009B0EAC">
        <w:rPr>
          <w:rStyle w:val="StyleUnderline"/>
        </w:rPr>
        <w:t xml:space="preserve"> and allow rivals to make their own versions.</w:t>
      </w:r>
    </w:p>
    <w:p w14:paraId="773B54FA" w14:textId="21534DA4" w:rsidR="00851F6B" w:rsidRPr="009B0EAC" w:rsidRDefault="00851F6B" w:rsidP="00851F6B">
      <w:pPr>
        <w:rPr>
          <w:rStyle w:val="StyleUnderline"/>
        </w:rPr>
      </w:pPr>
      <w:r w:rsidRPr="009B0EAC">
        <w:rPr>
          <w:sz w:val="16"/>
        </w:rPr>
        <w:t xml:space="preserve">Under a plan announced Thursday, </w:t>
      </w:r>
      <w:r w:rsidRPr="009B0EAC">
        <w:rPr>
          <w:rStyle w:val="StyleUnderline"/>
        </w:rPr>
        <w:t>the government would consider overriding the patent for high-priced drugs that have been developed with the help of taxpayer money and letting competitors make them in hopes of driving down the cost.</w:t>
      </w:r>
    </w:p>
    <w:p w14:paraId="0CC073BB" w14:textId="13D64D2B" w:rsidR="00851F6B" w:rsidRPr="009B0EAC" w:rsidRDefault="00851F6B" w:rsidP="00851F6B">
      <w:pPr>
        <w:rPr>
          <w:sz w:val="16"/>
        </w:rPr>
      </w:pPr>
      <w:r w:rsidRPr="009B0EAC">
        <w:rPr>
          <w:sz w:val="16"/>
        </w:rPr>
        <w:t>In a 15-second video released to YouTube on Wednesday night, President Joe Biden promised the move would lower prices.</w:t>
      </w:r>
    </w:p>
    <w:p w14:paraId="6AE31C5B" w14:textId="1F5B3421" w:rsidR="00851F6B" w:rsidRPr="009B0EAC" w:rsidRDefault="00851F6B" w:rsidP="00851F6B">
      <w:pPr>
        <w:rPr>
          <w:rStyle w:val="StyleUnderline"/>
        </w:rPr>
      </w:pPr>
      <w:r w:rsidRPr="009B0EAC">
        <w:rPr>
          <w:rStyle w:val="StyleUnderline"/>
        </w:rPr>
        <w:t xml:space="preserve">“Today, we’re taking a very important step toward </w:t>
      </w:r>
      <w:r w:rsidRPr="009B0EAC">
        <w:rPr>
          <w:rStyle w:val="Emphasis"/>
        </w:rPr>
        <w:t>ending price gouging</w:t>
      </w:r>
      <w:r w:rsidRPr="009B0EAC">
        <w:rPr>
          <w:rStyle w:val="StyleUnderline"/>
        </w:rPr>
        <w:t xml:space="preserve"> so you don’t have to pay more for the medicine you need,” he said.</w:t>
      </w:r>
    </w:p>
    <w:p w14:paraId="28EF899F" w14:textId="25C3BB8F" w:rsidR="007C3E29" w:rsidRPr="009B0EAC" w:rsidRDefault="00851F6B" w:rsidP="00851F6B">
      <w:pPr>
        <w:rPr>
          <w:rStyle w:val="StyleUnderline"/>
        </w:rPr>
      </w:pPr>
      <w:r w:rsidRPr="009B0EAC">
        <w:rPr>
          <w:sz w:val="16"/>
        </w:rPr>
        <w:t xml:space="preserve">White House officials would not name drugs that might potentially be targeted. </w:t>
      </w:r>
      <w:r w:rsidRPr="009B0EAC">
        <w:rPr>
          <w:rStyle w:val="StyleUnderline"/>
        </w:rPr>
        <w:t xml:space="preserve">The government would consider seizing a patent if a drug is only available to a “narrow set of consumers,” according to the proposal that will be open to public comment for 60 days. </w:t>
      </w:r>
      <w:proofErr w:type="spellStart"/>
      <w:r w:rsidRPr="009B0EAC">
        <w:rPr>
          <w:sz w:val="16"/>
        </w:rPr>
        <w:t>Drugmakers</w:t>
      </w:r>
      <w:proofErr w:type="spellEnd"/>
      <w:r w:rsidRPr="009B0EAC">
        <w:rPr>
          <w:sz w:val="16"/>
        </w:rPr>
        <w:t xml:space="preserve"> are almost certain to challenge the plan in court if it is enacted.</w:t>
      </w:r>
    </w:p>
    <w:p w14:paraId="01298A0A" w14:textId="77777777" w:rsidR="007C3E29" w:rsidRPr="009B0EAC" w:rsidRDefault="007C3E29" w:rsidP="007C3E29">
      <w:pPr>
        <w:rPr>
          <w:sz w:val="16"/>
        </w:rPr>
      </w:pPr>
      <w:r w:rsidRPr="009B0EAC">
        <w:rPr>
          <w:rStyle w:val="StyleUnderline"/>
        </w:rPr>
        <w:t xml:space="preserve">It’s the latest health policy pitch from a White House gearing up to make its efforts to tackle drug prices </w:t>
      </w:r>
      <w:r w:rsidRPr="009B0EAC">
        <w:rPr>
          <w:rStyle w:val="Emphasis"/>
        </w:rPr>
        <w:t>a central theme in next year’s reelection campaign</w:t>
      </w:r>
      <w:r w:rsidRPr="009B0EAC">
        <w:rPr>
          <w:sz w:val="16"/>
        </w:rPr>
        <w:t>. With health care costs in mind, the administration also sent a warning Thursday to private equity firms that have been buying up and gutting hospitals and physician practices around the country, then selling for a profit.</w:t>
      </w:r>
    </w:p>
    <w:p w14:paraId="6E1A2F26" w14:textId="77777777" w:rsidR="007C3E29" w:rsidRPr="009B0EAC" w:rsidRDefault="007C3E29" w:rsidP="007C3E29">
      <w:pPr>
        <w:rPr>
          <w:sz w:val="16"/>
        </w:rPr>
      </w:pPr>
    </w:p>
    <w:p w14:paraId="432FC5D1" w14:textId="77777777" w:rsidR="00D3354A" w:rsidRPr="009B0EAC" w:rsidRDefault="00D3354A" w:rsidP="00D3354A">
      <w:pPr>
        <w:pStyle w:val="Heading3"/>
      </w:pPr>
    </w:p>
    <w:p w14:paraId="2FB3F6E0" w14:textId="77777777" w:rsidR="00D3354A" w:rsidRPr="009B0EAC" w:rsidRDefault="00D3354A" w:rsidP="00D3354A"/>
    <w:p w14:paraId="25D79F03" w14:textId="631A6330" w:rsidR="00C72EE2" w:rsidRPr="009B0EAC" w:rsidRDefault="00C72EE2" w:rsidP="00C72EE2">
      <w:pPr>
        <w:pStyle w:val="Heading2"/>
      </w:pPr>
      <w:r w:rsidRPr="009B0EAC">
        <w:lastRenderedPageBreak/>
        <w:t>Impact – Liberal Order</w:t>
      </w:r>
    </w:p>
    <w:p w14:paraId="5B12AD35" w14:textId="0673DC50" w:rsidR="00C72EE2" w:rsidRPr="009B0EAC" w:rsidRDefault="00C72EE2" w:rsidP="00C72EE2">
      <w:pPr>
        <w:pStyle w:val="Heading3"/>
      </w:pPr>
      <w:r w:rsidRPr="009B0EAC">
        <w:lastRenderedPageBreak/>
        <w:t>2NC – LIO Module</w:t>
      </w:r>
    </w:p>
    <w:p w14:paraId="768BB6D2" w14:textId="77777777" w:rsidR="00C72EE2" w:rsidRPr="009B0EAC" w:rsidRDefault="00C72EE2" w:rsidP="00C72EE2">
      <w:pPr>
        <w:pStyle w:val="Heading4"/>
        <w:rPr>
          <w:b w:val="0"/>
          <w:bCs/>
        </w:rPr>
      </w:pPr>
      <w:bookmarkStart w:id="0" w:name="_Hlk156306157"/>
      <w:r w:rsidRPr="009B0EAC">
        <w:t>Trump re-election ends the LIO</w:t>
      </w:r>
      <w:r w:rsidRPr="009B0EAC">
        <w:rPr>
          <w:b w:val="0"/>
          <w:bCs/>
        </w:rPr>
        <w:t>.</w:t>
      </w:r>
    </w:p>
    <w:p w14:paraId="68F19E0F" w14:textId="77777777" w:rsidR="00C72EE2" w:rsidRPr="009B0EAC" w:rsidRDefault="00C72EE2" w:rsidP="00C72EE2">
      <w:r w:rsidRPr="009B0EAC">
        <w:rPr>
          <w:rStyle w:val="Style13ptBold"/>
        </w:rPr>
        <w:t>Economist 23</w:t>
      </w:r>
      <w:r w:rsidRPr="009B0EAC">
        <w:t xml:space="preserve"> – British weekly newspaper.</w:t>
      </w:r>
    </w:p>
    <w:p w14:paraId="18498463" w14:textId="77777777" w:rsidR="00C72EE2" w:rsidRPr="009B0EAC" w:rsidRDefault="00C72EE2" w:rsidP="00C72EE2">
      <w:r w:rsidRPr="009B0EAC">
        <w:t xml:space="preserve">“Donald Trump poses the biggest danger to the world in 2024,” </w:t>
      </w:r>
      <w:r w:rsidRPr="009B0EAC">
        <w:rPr>
          <w:i/>
          <w:iCs/>
        </w:rPr>
        <w:t>The Economist</w:t>
      </w:r>
      <w:r w:rsidRPr="009B0EAC">
        <w:t>, 16 November 2023, https://www.economist.com/leaders/2023/11/16/donald-trump-poses-the-biggest-danger-to-the-world-in-2024.</w:t>
      </w:r>
    </w:p>
    <w:p w14:paraId="576882C2" w14:textId="77777777" w:rsidR="00C72EE2" w:rsidRPr="009B0EAC" w:rsidRDefault="00C72EE2" w:rsidP="00C72EE2">
      <w:pPr>
        <w:rPr>
          <w:sz w:val="16"/>
          <w:szCs w:val="16"/>
        </w:rPr>
      </w:pPr>
      <w:r w:rsidRPr="009B0EAC">
        <w:rPr>
          <w:rStyle w:val="StyleUnderline"/>
        </w:rPr>
        <w:t xml:space="preserve">A </w:t>
      </w:r>
      <w:r w:rsidRPr="009B0EAC">
        <w:rPr>
          <w:rStyle w:val="Emphasis"/>
        </w:rPr>
        <w:t>shadow looms</w:t>
      </w:r>
      <w:r w:rsidRPr="009B0EAC">
        <w:rPr>
          <w:rStyle w:val="StyleUnderline"/>
        </w:rPr>
        <w:t xml:space="preserve"> over the world</w:t>
      </w:r>
      <w:r w:rsidRPr="009B0EAC">
        <w:rPr>
          <w:sz w:val="16"/>
          <w:szCs w:val="16"/>
        </w:rPr>
        <w:t xml:space="preserve">. In this week’s edition we publish The World Ahead 2024, our 38th annual predictive guide to the coming year, and in all that time </w:t>
      </w:r>
      <w:r w:rsidRPr="009B0EAC">
        <w:rPr>
          <w:rStyle w:val="StyleUnderline"/>
        </w:rPr>
        <w:t xml:space="preserve">no </w:t>
      </w:r>
      <w:r w:rsidRPr="009B0EAC">
        <w:rPr>
          <w:rStyle w:val="Emphasis"/>
        </w:rPr>
        <w:t>single person</w:t>
      </w:r>
      <w:r w:rsidRPr="009B0EAC">
        <w:rPr>
          <w:rStyle w:val="StyleUnderline"/>
        </w:rPr>
        <w:t xml:space="preserve"> has ever </w:t>
      </w:r>
      <w:r w:rsidRPr="009B0EAC">
        <w:rPr>
          <w:rStyle w:val="Emphasis"/>
        </w:rPr>
        <w:t>eclipsed</w:t>
      </w:r>
      <w:r w:rsidRPr="009B0EAC">
        <w:rPr>
          <w:rStyle w:val="StyleUnderline"/>
        </w:rPr>
        <w:t xml:space="preserve"> our analysis as much as </w:t>
      </w:r>
      <w:r w:rsidRPr="009B0EAC">
        <w:rPr>
          <w:rStyle w:val="Emphasis"/>
        </w:rPr>
        <w:t>Donald Trump</w:t>
      </w:r>
      <w:r w:rsidRPr="009B0EAC">
        <w:rPr>
          <w:sz w:val="16"/>
          <w:szCs w:val="16"/>
        </w:rPr>
        <w:t xml:space="preserve"> eclipses 2024. That a Trump victory next November is a coin-toss probability is beginning to sink in.</w:t>
      </w:r>
    </w:p>
    <w:p w14:paraId="5F6D408A" w14:textId="77777777" w:rsidR="00C72EE2" w:rsidRPr="009B0EAC" w:rsidRDefault="00C72EE2" w:rsidP="00C72EE2">
      <w:pPr>
        <w:rPr>
          <w:rStyle w:val="StyleUnderline"/>
        </w:rPr>
      </w:pPr>
      <w:proofErr w:type="spellStart"/>
      <w:r w:rsidRPr="009B0EAC">
        <w:rPr>
          <w:sz w:val="16"/>
          <w:szCs w:val="16"/>
        </w:rPr>
        <w:t>Mr</w:t>
      </w:r>
      <w:proofErr w:type="spellEnd"/>
      <w:r w:rsidRPr="009B0EAC">
        <w:rPr>
          <w:sz w:val="16"/>
          <w:szCs w:val="16"/>
        </w:rPr>
        <w:t xml:space="preserve"> Trump dominates the Republican primary. Several polls have him ahead of President Joe Biden in swing states. In one, for the New York Times, 59% of voters trusted him on the economy, compared with just 37% for </w:t>
      </w:r>
      <w:proofErr w:type="spellStart"/>
      <w:r w:rsidRPr="009B0EAC">
        <w:rPr>
          <w:sz w:val="16"/>
          <w:szCs w:val="16"/>
        </w:rPr>
        <w:t>Mr</w:t>
      </w:r>
      <w:proofErr w:type="spellEnd"/>
      <w:r w:rsidRPr="009B0EAC">
        <w:rPr>
          <w:sz w:val="16"/>
          <w:szCs w:val="16"/>
        </w:rPr>
        <w:t xml:space="preserve"> Biden. In the primaries, at least, civil lawsuits and criminal prosecutions have only strengthened </w:t>
      </w:r>
      <w:proofErr w:type="spellStart"/>
      <w:r w:rsidRPr="009B0EAC">
        <w:rPr>
          <w:sz w:val="16"/>
          <w:szCs w:val="16"/>
        </w:rPr>
        <w:t>Mr</w:t>
      </w:r>
      <w:proofErr w:type="spellEnd"/>
      <w:r w:rsidRPr="009B0EAC">
        <w:rPr>
          <w:sz w:val="16"/>
          <w:szCs w:val="16"/>
        </w:rPr>
        <w:t xml:space="preserve"> Trump. For decades Democrats have relied on support among black and Hispanic voters, but a meaningful number are abandoning the party. </w:t>
      </w:r>
      <w:r w:rsidRPr="009B0EAC">
        <w:rPr>
          <w:rStyle w:val="StyleUnderline"/>
        </w:rPr>
        <w:t xml:space="preserve">In the next </w:t>
      </w:r>
      <w:r w:rsidRPr="009B0EAC">
        <w:rPr>
          <w:rStyle w:val="Emphasis"/>
        </w:rPr>
        <w:t>12 months</w:t>
      </w:r>
      <w:r w:rsidRPr="009B0EAC">
        <w:rPr>
          <w:rStyle w:val="StyleUnderline"/>
        </w:rPr>
        <w:t xml:space="preserve"> a </w:t>
      </w:r>
      <w:r w:rsidRPr="009B0EAC">
        <w:rPr>
          <w:rStyle w:val="Emphasis"/>
        </w:rPr>
        <w:t>stumble</w:t>
      </w:r>
      <w:r w:rsidRPr="009B0EAC">
        <w:rPr>
          <w:rStyle w:val="StyleUnderline"/>
        </w:rPr>
        <w:t xml:space="preserve"> by either candidate could </w:t>
      </w:r>
      <w:r w:rsidRPr="009B0EAC">
        <w:rPr>
          <w:rStyle w:val="Emphasis"/>
        </w:rPr>
        <w:t>determine the race</w:t>
      </w:r>
      <w:r w:rsidRPr="009B0EAC">
        <w:rPr>
          <w:sz w:val="16"/>
          <w:szCs w:val="16"/>
        </w:rPr>
        <w:t>—</w:t>
      </w:r>
      <w:r w:rsidRPr="009B0EAC">
        <w:rPr>
          <w:rStyle w:val="StyleUnderline"/>
        </w:rPr>
        <w:t xml:space="preserve">and thus </w:t>
      </w:r>
      <w:r w:rsidRPr="009B0EAC">
        <w:rPr>
          <w:rStyle w:val="Emphasis"/>
        </w:rPr>
        <w:t>upend the world</w:t>
      </w:r>
      <w:r w:rsidRPr="009B0EAC">
        <w:rPr>
          <w:rStyle w:val="StyleUnderline"/>
        </w:rPr>
        <w:t>.</w:t>
      </w:r>
    </w:p>
    <w:p w14:paraId="7D51D5D5" w14:textId="77777777" w:rsidR="00C72EE2" w:rsidRPr="009B0EAC" w:rsidRDefault="00C72EE2" w:rsidP="00C72EE2">
      <w:pPr>
        <w:rPr>
          <w:rStyle w:val="StyleUnderline"/>
        </w:rPr>
      </w:pPr>
      <w:r w:rsidRPr="009B0EAC">
        <w:rPr>
          <w:rStyle w:val="StyleUnderline"/>
        </w:rPr>
        <w:t xml:space="preserve">This is a </w:t>
      </w:r>
      <w:r w:rsidRPr="009B0EAC">
        <w:rPr>
          <w:rStyle w:val="Emphasis"/>
        </w:rPr>
        <w:t>perilous moment</w:t>
      </w:r>
      <w:r w:rsidRPr="009B0EAC">
        <w:rPr>
          <w:rStyle w:val="StyleUnderline"/>
        </w:rPr>
        <w:t xml:space="preserve"> for</w:t>
      </w:r>
      <w:r w:rsidRPr="009B0EAC">
        <w:rPr>
          <w:sz w:val="16"/>
          <w:szCs w:val="16"/>
        </w:rPr>
        <w:t xml:space="preserve"> a man like </w:t>
      </w:r>
      <w:proofErr w:type="spellStart"/>
      <w:r w:rsidRPr="009B0EAC">
        <w:rPr>
          <w:sz w:val="16"/>
          <w:szCs w:val="16"/>
        </w:rPr>
        <w:t>Mr</w:t>
      </w:r>
      <w:proofErr w:type="spellEnd"/>
      <w:r w:rsidRPr="009B0EAC">
        <w:rPr>
          <w:sz w:val="16"/>
          <w:szCs w:val="16"/>
        </w:rPr>
        <w:t xml:space="preserve"> </w:t>
      </w:r>
      <w:r w:rsidRPr="009B0EAC">
        <w:rPr>
          <w:rStyle w:val="StyleUnderline"/>
        </w:rPr>
        <w:t xml:space="preserve">Trump to be back </w:t>
      </w:r>
      <w:r w:rsidRPr="009B0EAC">
        <w:rPr>
          <w:rStyle w:val="Emphasis"/>
        </w:rPr>
        <w:t>knocking on the door</w:t>
      </w:r>
      <w:r w:rsidRPr="009B0EAC">
        <w:rPr>
          <w:rStyle w:val="StyleUnderline"/>
        </w:rPr>
        <w:t xml:space="preserve"> of the Oval Office. </w:t>
      </w:r>
      <w:r w:rsidRPr="009B0EAC">
        <w:rPr>
          <w:rStyle w:val="Emphasis"/>
        </w:rPr>
        <w:t>Democracy</w:t>
      </w:r>
      <w:r w:rsidRPr="009B0EAC">
        <w:rPr>
          <w:rStyle w:val="StyleUnderline"/>
        </w:rPr>
        <w:t xml:space="preserve"> is in </w:t>
      </w:r>
      <w:r w:rsidRPr="009B0EAC">
        <w:rPr>
          <w:rStyle w:val="Emphasis"/>
        </w:rPr>
        <w:t>trouble</w:t>
      </w:r>
      <w:r w:rsidRPr="009B0EAC">
        <w:rPr>
          <w:rStyle w:val="StyleUnderline"/>
        </w:rPr>
        <w:t xml:space="preserve"> at home</w:t>
      </w:r>
      <w:r w:rsidRPr="009B0EAC">
        <w:rPr>
          <w:sz w:val="16"/>
          <w:szCs w:val="16"/>
        </w:rPr>
        <w:t xml:space="preserve">. </w:t>
      </w:r>
      <w:proofErr w:type="spellStart"/>
      <w:r w:rsidRPr="009B0EAC">
        <w:rPr>
          <w:sz w:val="16"/>
          <w:szCs w:val="16"/>
        </w:rPr>
        <w:t>Mr</w:t>
      </w:r>
      <w:proofErr w:type="spellEnd"/>
      <w:r w:rsidRPr="009B0EAC">
        <w:rPr>
          <w:sz w:val="16"/>
          <w:szCs w:val="16"/>
        </w:rPr>
        <w:t xml:space="preserve"> Trump’s claim to have won the election in 2020 was more than a lie: it was a cynical bet that he could manipulate and intimidate his compatriots, and it has worked. </w:t>
      </w:r>
      <w:r w:rsidRPr="009B0EAC">
        <w:rPr>
          <w:rStyle w:val="StyleUnderline"/>
        </w:rPr>
        <w:t>America</w:t>
      </w:r>
      <w:r w:rsidRPr="009B0EAC">
        <w:rPr>
          <w:sz w:val="16"/>
          <w:szCs w:val="16"/>
        </w:rPr>
        <w:t xml:space="preserve"> also </w:t>
      </w:r>
      <w:r w:rsidRPr="009B0EAC">
        <w:rPr>
          <w:rStyle w:val="StyleUnderline"/>
        </w:rPr>
        <w:t xml:space="preserve">faces </w:t>
      </w:r>
      <w:r w:rsidRPr="009B0EAC">
        <w:rPr>
          <w:rStyle w:val="Emphasis"/>
        </w:rPr>
        <w:t>growing hostility</w:t>
      </w:r>
      <w:r w:rsidRPr="009B0EAC">
        <w:rPr>
          <w:rStyle w:val="StyleUnderline"/>
        </w:rPr>
        <w:t xml:space="preserve"> abroad, challenged by </w:t>
      </w:r>
      <w:r w:rsidRPr="009B0EAC">
        <w:rPr>
          <w:rStyle w:val="Emphasis"/>
        </w:rPr>
        <w:t>Russia</w:t>
      </w:r>
      <w:r w:rsidRPr="009B0EAC">
        <w:rPr>
          <w:rStyle w:val="StyleUnderline"/>
        </w:rPr>
        <w:t xml:space="preserve"> in </w:t>
      </w:r>
      <w:r w:rsidRPr="009B0EAC">
        <w:rPr>
          <w:rStyle w:val="Emphasis"/>
        </w:rPr>
        <w:t>Ukraine</w:t>
      </w:r>
      <w:r w:rsidRPr="009B0EAC">
        <w:rPr>
          <w:rStyle w:val="StyleUnderline"/>
        </w:rPr>
        <w:t xml:space="preserve">, by </w:t>
      </w:r>
      <w:r w:rsidRPr="009B0EAC">
        <w:rPr>
          <w:rStyle w:val="Emphasis"/>
        </w:rPr>
        <w:t>Iran</w:t>
      </w:r>
      <w:r w:rsidRPr="009B0EAC">
        <w:rPr>
          <w:sz w:val="16"/>
          <w:szCs w:val="16"/>
        </w:rPr>
        <w:t xml:space="preserve"> and its allied militias </w:t>
      </w:r>
      <w:r w:rsidRPr="009B0EAC">
        <w:rPr>
          <w:rStyle w:val="StyleUnderline"/>
        </w:rPr>
        <w:t xml:space="preserve">in the </w:t>
      </w:r>
      <w:r w:rsidRPr="009B0EAC">
        <w:rPr>
          <w:rStyle w:val="Emphasis"/>
        </w:rPr>
        <w:t>Middle East</w:t>
      </w:r>
      <w:r w:rsidRPr="009B0EAC">
        <w:rPr>
          <w:rStyle w:val="StyleUnderline"/>
        </w:rPr>
        <w:t xml:space="preserve"> and by </w:t>
      </w:r>
      <w:r w:rsidRPr="009B0EAC">
        <w:rPr>
          <w:rStyle w:val="Emphasis"/>
        </w:rPr>
        <w:t>China</w:t>
      </w:r>
      <w:r w:rsidRPr="009B0EAC">
        <w:rPr>
          <w:rStyle w:val="StyleUnderline"/>
        </w:rPr>
        <w:t xml:space="preserve"> across the </w:t>
      </w:r>
      <w:r w:rsidRPr="009B0EAC">
        <w:rPr>
          <w:rStyle w:val="Emphasis"/>
        </w:rPr>
        <w:t>Taiwan Strait</w:t>
      </w:r>
      <w:r w:rsidRPr="009B0EAC">
        <w:rPr>
          <w:rStyle w:val="StyleUnderline"/>
        </w:rPr>
        <w:t xml:space="preserve"> and</w:t>
      </w:r>
      <w:r w:rsidRPr="009B0EAC">
        <w:rPr>
          <w:sz w:val="16"/>
          <w:szCs w:val="16"/>
        </w:rPr>
        <w:t xml:space="preserve"> in </w:t>
      </w:r>
      <w:r w:rsidRPr="009B0EAC">
        <w:rPr>
          <w:rStyle w:val="StyleUnderline"/>
        </w:rPr>
        <w:t xml:space="preserve">the </w:t>
      </w:r>
      <w:r w:rsidRPr="009B0EAC">
        <w:rPr>
          <w:rStyle w:val="Emphasis"/>
        </w:rPr>
        <w:t>S</w:t>
      </w:r>
      <w:r w:rsidRPr="009B0EAC">
        <w:rPr>
          <w:rStyle w:val="StyleUnderline"/>
        </w:rPr>
        <w:t xml:space="preserve">outh </w:t>
      </w:r>
      <w:r w:rsidRPr="009B0EAC">
        <w:rPr>
          <w:rStyle w:val="Emphasis"/>
        </w:rPr>
        <w:t>C</w:t>
      </w:r>
      <w:r w:rsidRPr="009B0EAC">
        <w:rPr>
          <w:rStyle w:val="StyleUnderline"/>
        </w:rPr>
        <w:t xml:space="preserve">hina </w:t>
      </w:r>
      <w:r w:rsidRPr="009B0EAC">
        <w:rPr>
          <w:rStyle w:val="Emphasis"/>
        </w:rPr>
        <w:t>S</w:t>
      </w:r>
      <w:r w:rsidRPr="009B0EAC">
        <w:rPr>
          <w:rStyle w:val="StyleUnderline"/>
        </w:rPr>
        <w:t>ea</w:t>
      </w:r>
      <w:r w:rsidRPr="009B0EAC">
        <w:rPr>
          <w:sz w:val="16"/>
          <w:szCs w:val="16"/>
        </w:rPr>
        <w:t xml:space="preserve">. </w:t>
      </w:r>
      <w:r w:rsidRPr="009B0EAC">
        <w:rPr>
          <w:rStyle w:val="StyleUnderline"/>
        </w:rPr>
        <w:t xml:space="preserve">Those three countries loosely </w:t>
      </w:r>
      <w:r w:rsidRPr="009B0EAC">
        <w:rPr>
          <w:rStyle w:val="Emphasis"/>
        </w:rPr>
        <w:t>co-ordinate</w:t>
      </w:r>
      <w:r w:rsidRPr="009B0EAC">
        <w:rPr>
          <w:rStyle w:val="StyleUnderline"/>
        </w:rPr>
        <w:t xml:space="preserve"> their efforts and share a vision of a </w:t>
      </w:r>
      <w:r w:rsidRPr="009B0EAC">
        <w:rPr>
          <w:rStyle w:val="Emphasis"/>
        </w:rPr>
        <w:t>new international order</w:t>
      </w:r>
      <w:r w:rsidRPr="009B0EAC">
        <w:rPr>
          <w:rStyle w:val="StyleUnderline"/>
        </w:rPr>
        <w:t xml:space="preserve"> in which </w:t>
      </w:r>
      <w:r w:rsidRPr="009B0EAC">
        <w:rPr>
          <w:rStyle w:val="Emphasis"/>
        </w:rPr>
        <w:t>might is right</w:t>
      </w:r>
      <w:r w:rsidRPr="009B0EAC">
        <w:rPr>
          <w:rStyle w:val="StyleUnderline"/>
        </w:rPr>
        <w:t xml:space="preserve"> and </w:t>
      </w:r>
      <w:r w:rsidRPr="009B0EAC">
        <w:rPr>
          <w:rStyle w:val="Emphasis"/>
        </w:rPr>
        <w:t>autocrats</w:t>
      </w:r>
      <w:r w:rsidRPr="009B0EAC">
        <w:rPr>
          <w:rStyle w:val="StyleUnderline"/>
        </w:rPr>
        <w:t xml:space="preserve"> are </w:t>
      </w:r>
      <w:r w:rsidRPr="009B0EAC">
        <w:rPr>
          <w:rStyle w:val="Emphasis"/>
        </w:rPr>
        <w:t>secure</w:t>
      </w:r>
      <w:r w:rsidRPr="009B0EAC">
        <w:rPr>
          <w:rStyle w:val="StyleUnderline"/>
        </w:rPr>
        <w:t>.</w:t>
      </w:r>
    </w:p>
    <w:p w14:paraId="47853534" w14:textId="77777777" w:rsidR="00C72EE2" w:rsidRPr="009B0EAC" w:rsidRDefault="00C72EE2" w:rsidP="00C72EE2">
      <w:pPr>
        <w:rPr>
          <w:sz w:val="16"/>
          <w:szCs w:val="16"/>
        </w:rPr>
      </w:pPr>
      <w:r w:rsidRPr="009B0EAC">
        <w:rPr>
          <w:sz w:val="16"/>
          <w:szCs w:val="16"/>
        </w:rPr>
        <w:t xml:space="preserve">Because MAGA Republicans have been planning his second term for months, </w:t>
      </w:r>
      <w:r w:rsidRPr="009B0EAC">
        <w:rPr>
          <w:rStyle w:val="StyleUnderline"/>
        </w:rPr>
        <w:t xml:space="preserve">Trump 2 would be </w:t>
      </w:r>
      <w:r w:rsidRPr="009B0EAC">
        <w:rPr>
          <w:rStyle w:val="Emphasis"/>
        </w:rPr>
        <w:t xml:space="preserve">more </w:t>
      </w:r>
      <w:proofErr w:type="spellStart"/>
      <w:r w:rsidRPr="009B0EAC">
        <w:rPr>
          <w:rStyle w:val="Emphasis"/>
        </w:rPr>
        <w:t>organised</w:t>
      </w:r>
      <w:proofErr w:type="spellEnd"/>
      <w:r w:rsidRPr="009B0EAC">
        <w:rPr>
          <w:rStyle w:val="StyleUnderline"/>
        </w:rPr>
        <w:t xml:space="preserve"> than Trump 1. </w:t>
      </w:r>
      <w:r w:rsidRPr="009B0EAC">
        <w:rPr>
          <w:rStyle w:val="Emphasis"/>
        </w:rPr>
        <w:t>True believers</w:t>
      </w:r>
      <w:r w:rsidRPr="009B0EAC">
        <w:rPr>
          <w:rStyle w:val="StyleUnderline"/>
        </w:rPr>
        <w:t xml:space="preserve"> would occupy the most </w:t>
      </w:r>
      <w:r w:rsidRPr="009B0EAC">
        <w:rPr>
          <w:rStyle w:val="Emphasis"/>
        </w:rPr>
        <w:t>important positions</w:t>
      </w:r>
      <w:r w:rsidRPr="009B0EAC">
        <w:rPr>
          <w:sz w:val="16"/>
          <w:szCs w:val="16"/>
        </w:rPr>
        <w:t xml:space="preserve">. </w:t>
      </w:r>
      <w:proofErr w:type="spellStart"/>
      <w:r w:rsidRPr="009B0EAC">
        <w:rPr>
          <w:sz w:val="16"/>
          <w:szCs w:val="16"/>
        </w:rPr>
        <w:t>Mr</w:t>
      </w:r>
      <w:proofErr w:type="spellEnd"/>
      <w:r w:rsidRPr="009B0EAC">
        <w:rPr>
          <w:sz w:val="16"/>
          <w:szCs w:val="16"/>
        </w:rPr>
        <w:t xml:space="preserve"> </w:t>
      </w:r>
      <w:r w:rsidRPr="009B0EAC">
        <w:rPr>
          <w:rStyle w:val="StyleUnderline"/>
        </w:rPr>
        <w:t xml:space="preserve">Trump would be </w:t>
      </w:r>
      <w:r w:rsidRPr="009B0EAC">
        <w:rPr>
          <w:rStyle w:val="Emphasis"/>
        </w:rPr>
        <w:t>unbound</w:t>
      </w:r>
      <w:r w:rsidRPr="009B0EAC">
        <w:rPr>
          <w:sz w:val="16"/>
          <w:szCs w:val="16"/>
        </w:rPr>
        <w:t xml:space="preserve"> in his pursuit of retribution, economic protectionism and theatrically extravagant deals. No wonder </w:t>
      </w:r>
      <w:r w:rsidRPr="009B0EAC">
        <w:rPr>
          <w:rStyle w:val="StyleUnderline"/>
        </w:rPr>
        <w:t xml:space="preserve">the prospect of a second Trump term fills the world’s </w:t>
      </w:r>
      <w:r w:rsidRPr="009B0EAC">
        <w:rPr>
          <w:rStyle w:val="Emphasis"/>
        </w:rPr>
        <w:t>parliaments</w:t>
      </w:r>
      <w:r w:rsidRPr="009B0EAC">
        <w:rPr>
          <w:rStyle w:val="StyleUnderline"/>
        </w:rPr>
        <w:t xml:space="preserve"> and </w:t>
      </w:r>
      <w:r w:rsidRPr="009B0EAC">
        <w:rPr>
          <w:rStyle w:val="Emphasis"/>
        </w:rPr>
        <w:t>boardrooms</w:t>
      </w:r>
      <w:r w:rsidRPr="009B0EAC">
        <w:rPr>
          <w:rStyle w:val="StyleUnderline"/>
        </w:rPr>
        <w:t xml:space="preserve"> with </w:t>
      </w:r>
      <w:r w:rsidRPr="009B0EAC">
        <w:rPr>
          <w:rStyle w:val="Emphasis"/>
        </w:rPr>
        <w:t>despair</w:t>
      </w:r>
      <w:r w:rsidRPr="009B0EAC">
        <w:rPr>
          <w:sz w:val="16"/>
          <w:szCs w:val="16"/>
        </w:rPr>
        <w:t>. But despair is not a plan. It is past time to impose order on anxiety.</w:t>
      </w:r>
    </w:p>
    <w:p w14:paraId="5C56EA39" w14:textId="77777777" w:rsidR="00C72EE2" w:rsidRPr="009B0EAC" w:rsidRDefault="00C72EE2" w:rsidP="00C72EE2">
      <w:pPr>
        <w:rPr>
          <w:sz w:val="16"/>
          <w:szCs w:val="16"/>
        </w:rPr>
      </w:pPr>
      <w:r w:rsidRPr="009B0EAC">
        <w:rPr>
          <w:rStyle w:val="StyleUnderline"/>
        </w:rPr>
        <w:t xml:space="preserve">The </w:t>
      </w:r>
      <w:r w:rsidRPr="009B0EAC">
        <w:rPr>
          <w:rStyle w:val="Emphasis"/>
        </w:rPr>
        <w:t>greatest threat</w:t>
      </w:r>
      <w:r w:rsidRPr="009B0EAC">
        <w:rPr>
          <w:sz w:val="16"/>
          <w:szCs w:val="16"/>
        </w:rPr>
        <w:t xml:space="preserve"> </w:t>
      </w:r>
      <w:proofErr w:type="spellStart"/>
      <w:r w:rsidRPr="009B0EAC">
        <w:rPr>
          <w:sz w:val="16"/>
          <w:szCs w:val="16"/>
        </w:rPr>
        <w:t>Mr</w:t>
      </w:r>
      <w:proofErr w:type="spellEnd"/>
      <w:r w:rsidRPr="009B0EAC">
        <w:rPr>
          <w:sz w:val="16"/>
          <w:szCs w:val="16"/>
        </w:rPr>
        <w:t xml:space="preserve"> </w:t>
      </w:r>
      <w:r w:rsidRPr="009B0EAC">
        <w:rPr>
          <w:rStyle w:val="StyleUnderline"/>
        </w:rPr>
        <w:t xml:space="preserve">Trump poses is to his </w:t>
      </w:r>
      <w:r w:rsidRPr="009B0EAC">
        <w:rPr>
          <w:rStyle w:val="Emphasis"/>
        </w:rPr>
        <w:t>own country</w:t>
      </w:r>
      <w:r w:rsidRPr="009B0EAC">
        <w:rPr>
          <w:sz w:val="16"/>
          <w:szCs w:val="16"/>
        </w:rPr>
        <w:t xml:space="preserve">. </w:t>
      </w:r>
      <w:r w:rsidRPr="009B0EAC">
        <w:rPr>
          <w:rStyle w:val="StyleUnderline"/>
        </w:rPr>
        <w:t>Having won back power because of</w:t>
      </w:r>
      <w:r w:rsidRPr="009B0EAC">
        <w:rPr>
          <w:sz w:val="16"/>
          <w:szCs w:val="16"/>
        </w:rPr>
        <w:t xml:space="preserve"> his </w:t>
      </w:r>
      <w:r w:rsidRPr="009B0EAC">
        <w:rPr>
          <w:rStyle w:val="Emphasis"/>
        </w:rPr>
        <w:t>election-denial</w:t>
      </w:r>
      <w:r w:rsidRPr="009B0EAC">
        <w:rPr>
          <w:sz w:val="16"/>
          <w:szCs w:val="16"/>
        </w:rPr>
        <w:t xml:space="preserve"> in 2020, </w:t>
      </w:r>
      <w:r w:rsidRPr="009B0EAC">
        <w:rPr>
          <w:rStyle w:val="StyleUnderline"/>
        </w:rPr>
        <w:t>he would</w:t>
      </w:r>
      <w:r w:rsidRPr="009B0EAC">
        <w:rPr>
          <w:sz w:val="16"/>
          <w:szCs w:val="16"/>
        </w:rPr>
        <w:t xml:space="preserve"> surely </w:t>
      </w:r>
      <w:r w:rsidRPr="009B0EAC">
        <w:rPr>
          <w:rStyle w:val="StyleUnderline"/>
        </w:rPr>
        <w:t xml:space="preserve">be </w:t>
      </w:r>
      <w:r w:rsidRPr="009B0EAC">
        <w:rPr>
          <w:rStyle w:val="Emphasis"/>
        </w:rPr>
        <w:t>affirmed</w:t>
      </w:r>
      <w:r w:rsidRPr="009B0EAC">
        <w:rPr>
          <w:rStyle w:val="StyleUnderline"/>
        </w:rPr>
        <w:t xml:space="preserve"> in his </w:t>
      </w:r>
      <w:r w:rsidRPr="009B0EAC">
        <w:rPr>
          <w:rStyle w:val="Emphasis"/>
        </w:rPr>
        <w:t>gut feeling</w:t>
      </w:r>
      <w:r w:rsidRPr="009B0EAC">
        <w:rPr>
          <w:rStyle w:val="StyleUnderline"/>
        </w:rPr>
        <w:t xml:space="preserve"> that only </w:t>
      </w:r>
      <w:r w:rsidRPr="009B0EAC">
        <w:rPr>
          <w:rStyle w:val="Emphasis"/>
        </w:rPr>
        <w:t>losers</w:t>
      </w:r>
      <w:r w:rsidRPr="009B0EAC">
        <w:rPr>
          <w:rStyle w:val="StyleUnderline"/>
        </w:rPr>
        <w:t xml:space="preserve"> allow themselves to be bound by the </w:t>
      </w:r>
      <w:r w:rsidRPr="009B0EAC">
        <w:rPr>
          <w:rStyle w:val="Emphasis"/>
        </w:rPr>
        <w:t>norms</w:t>
      </w:r>
      <w:r w:rsidRPr="009B0EAC">
        <w:rPr>
          <w:rStyle w:val="StyleUnderline"/>
        </w:rPr>
        <w:t xml:space="preserve">, </w:t>
      </w:r>
      <w:r w:rsidRPr="009B0EAC">
        <w:rPr>
          <w:rStyle w:val="Emphasis"/>
        </w:rPr>
        <w:t>customs</w:t>
      </w:r>
      <w:r w:rsidRPr="009B0EAC">
        <w:rPr>
          <w:rStyle w:val="StyleUnderline"/>
        </w:rPr>
        <w:t xml:space="preserve"> and </w:t>
      </w:r>
      <w:r w:rsidRPr="009B0EAC">
        <w:rPr>
          <w:rStyle w:val="Emphasis"/>
        </w:rPr>
        <w:t>self-sacrifice</w:t>
      </w:r>
      <w:r w:rsidRPr="009B0EAC">
        <w:rPr>
          <w:rStyle w:val="StyleUnderline"/>
        </w:rPr>
        <w:t xml:space="preserve"> that make a nation</w:t>
      </w:r>
      <w:r w:rsidRPr="009B0EAC">
        <w:rPr>
          <w:sz w:val="16"/>
          <w:szCs w:val="16"/>
        </w:rPr>
        <w:t xml:space="preserve">. In pursuing his enemies, </w:t>
      </w:r>
      <w:proofErr w:type="spellStart"/>
      <w:r w:rsidRPr="009B0EAC">
        <w:rPr>
          <w:sz w:val="16"/>
          <w:szCs w:val="16"/>
        </w:rPr>
        <w:t>Mr</w:t>
      </w:r>
      <w:proofErr w:type="spellEnd"/>
      <w:r w:rsidRPr="009B0EAC">
        <w:rPr>
          <w:sz w:val="16"/>
          <w:szCs w:val="16"/>
        </w:rPr>
        <w:t xml:space="preserve"> </w:t>
      </w:r>
      <w:r w:rsidRPr="009B0EAC">
        <w:rPr>
          <w:rStyle w:val="StyleUnderline"/>
        </w:rPr>
        <w:t xml:space="preserve">Trump will </w:t>
      </w:r>
      <w:r w:rsidRPr="009B0EAC">
        <w:rPr>
          <w:rStyle w:val="Emphasis"/>
        </w:rPr>
        <w:t>wage war</w:t>
      </w:r>
      <w:r w:rsidRPr="009B0EAC">
        <w:rPr>
          <w:rStyle w:val="StyleUnderline"/>
        </w:rPr>
        <w:t xml:space="preserve"> on </w:t>
      </w:r>
      <w:r w:rsidRPr="009B0EAC">
        <w:rPr>
          <w:rStyle w:val="Emphasis"/>
        </w:rPr>
        <w:t>any institution</w:t>
      </w:r>
      <w:r w:rsidRPr="009B0EAC">
        <w:rPr>
          <w:rStyle w:val="StyleUnderline"/>
        </w:rPr>
        <w:t xml:space="preserve"> that stands in his way</w:t>
      </w:r>
      <w:r w:rsidRPr="009B0EAC">
        <w:rPr>
          <w:sz w:val="16"/>
          <w:szCs w:val="16"/>
        </w:rPr>
        <w:t>, including the courts and the Department of Justice.</w:t>
      </w:r>
    </w:p>
    <w:p w14:paraId="0D6480D9" w14:textId="77777777" w:rsidR="00C72EE2" w:rsidRPr="009B0EAC" w:rsidRDefault="00C72EE2" w:rsidP="00C72EE2">
      <w:pPr>
        <w:rPr>
          <w:sz w:val="16"/>
          <w:szCs w:val="16"/>
        </w:rPr>
      </w:pPr>
      <w:r w:rsidRPr="009B0EAC">
        <w:rPr>
          <w:sz w:val="16"/>
          <w:szCs w:val="16"/>
        </w:rPr>
        <w:t xml:space="preserve">Yet a Trump victory next year would also have a profound effect abroad. </w:t>
      </w:r>
      <w:r w:rsidRPr="009B0EAC">
        <w:rPr>
          <w:rStyle w:val="Emphasis"/>
        </w:rPr>
        <w:t>China</w:t>
      </w:r>
      <w:r w:rsidRPr="009B0EAC">
        <w:rPr>
          <w:rStyle w:val="StyleUnderline"/>
        </w:rPr>
        <w:t xml:space="preserve"> and its </w:t>
      </w:r>
      <w:r w:rsidRPr="009B0EAC">
        <w:rPr>
          <w:rStyle w:val="Emphasis"/>
        </w:rPr>
        <w:t>friends</w:t>
      </w:r>
      <w:r w:rsidRPr="009B0EAC">
        <w:rPr>
          <w:rStyle w:val="StyleUnderline"/>
        </w:rPr>
        <w:t xml:space="preserve"> would </w:t>
      </w:r>
      <w:r w:rsidRPr="009B0EAC">
        <w:rPr>
          <w:rStyle w:val="Emphasis"/>
        </w:rPr>
        <w:t>rejoice</w:t>
      </w:r>
      <w:r w:rsidRPr="009B0EAC">
        <w:rPr>
          <w:rStyle w:val="StyleUnderline"/>
        </w:rPr>
        <w:t xml:space="preserve"> over the evidence that American </w:t>
      </w:r>
      <w:r w:rsidRPr="009B0EAC">
        <w:rPr>
          <w:rStyle w:val="Emphasis"/>
        </w:rPr>
        <w:t>democracy</w:t>
      </w:r>
      <w:r w:rsidRPr="009B0EAC">
        <w:rPr>
          <w:rStyle w:val="StyleUnderline"/>
        </w:rPr>
        <w:t xml:space="preserve"> is </w:t>
      </w:r>
      <w:r w:rsidRPr="009B0EAC">
        <w:rPr>
          <w:rStyle w:val="Emphasis"/>
        </w:rPr>
        <w:t>dysfunctional</w:t>
      </w:r>
      <w:r w:rsidRPr="009B0EAC">
        <w:rPr>
          <w:rStyle w:val="StyleUnderline"/>
        </w:rPr>
        <w:t>. If</w:t>
      </w:r>
      <w:r w:rsidRPr="009B0EAC">
        <w:rPr>
          <w:sz w:val="16"/>
          <w:szCs w:val="16"/>
        </w:rPr>
        <w:t xml:space="preserve"> </w:t>
      </w:r>
      <w:proofErr w:type="spellStart"/>
      <w:r w:rsidRPr="009B0EAC">
        <w:rPr>
          <w:sz w:val="16"/>
          <w:szCs w:val="16"/>
        </w:rPr>
        <w:t>Mr</w:t>
      </w:r>
      <w:proofErr w:type="spellEnd"/>
      <w:r w:rsidRPr="009B0EAC">
        <w:rPr>
          <w:sz w:val="16"/>
          <w:szCs w:val="16"/>
        </w:rPr>
        <w:t xml:space="preserve"> </w:t>
      </w:r>
      <w:r w:rsidRPr="009B0EAC">
        <w:rPr>
          <w:rStyle w:val="StyleUnderline"/>
        </w:rPr>
        <w:t xml:space="preserve">Trump </w:t>
      </w:r>
      <w:r w:rsidRPr="009B0EAC">
        <w:rPr>
          <w:rStyle w:val="Emphasis"/>
        </w:rPr>
        <w:t>trampled</w:t>
      </w:r>
      <w:r w:rsidRPr="009B0EAC">
        <w:rPr>
          <w:rStyle w:val="StyleUnderline"/>
        </w:rPr>
        <w:t xml:space="preserve"> due process and civil rights in the United States, his </w:t>
      </w:r>
      <w:r w:rsidRPr="009B0EAC">
        <w:rPr>
          <w:rStyle w:val="Emphasis"/>
        </w:rPr>
        <w:t>diplomats</w:t>
      </w:r>
      <w:r w:rsidRPr="009B0EAC">
        <w:rPr>
          <w:rStyle w:val="StyleUnderline"/>
        </w:rPr>
        <w:t xml:space="preserve"> could not </w:t>
      </w:r>
      <w:r w:rsidRPr="009B0EAC">
        <w:rPr>
          <w:rStyle w:val="Emphasis"/>
        </w:rPr>
        <w:t>proclaim</w:t>
      </w:r>
      <w:r w:rsidRPr="009B0EAC">
        <w:rPr>
          <w:rStyle w:val="StyleUnderline"/>
        </w:rPr>
        <w:t xml:space="preserve"> them </w:t>
      </w:r>
      <w:r w:rsidRPr="009B0EAC">
        <w:rPr>
          <w:rStyle w:val="Emphasis"/>
        </w:rPr>
        <w:t>abroad</w:t>
      </w:r>
      <w:r w:rsidRPr="009B0EAC">
        <w:rPr>
          <w:rStyle w:val="StyleUnderline"/>
        </w:rPr>
        <w:t xml:space="preserve">. The global south would be </w:t>
      </w:r>
      <w:r w:rsidRPr="009B0EAC">
        <w:rPr>
          <w:rStyle w:val="Emphasis"/>
        </w:rPr>
        <w:t>confirmed</w:t>
      </w:r>
      <w:r w:rsidRPr="009B0EAC">
        <w:rPr>
          <w:rStyle w:val="StyleUnderline"/>
        </w:rPr>
        <w:t xml:space="preserve"> in its </w:t>
      </w:r>
      <w:r w:rsidRPr="009B0EAC">
        <w:rPr>
          <w:rStyle w:val="Emphasis"/>
        </w:rPr>
        <w:t>suspicion</w:t>
      </w:r>
      <w:r w:rsidRPr="009B0EAC">
        <w:rPr>
          <w:rStyle w:val="StyleUnderline"/>
        </w:rPr>
        <w:t xml:space="preserve"> that American appeals</w:t>
      </w:r>
      <w:r w:rsidRPr="009B0EAC">
        <w:rPr>
          <w:sz w:val="16"/>
          <w:szCs w:val="16"/>
        </w:rPr>
        <w:t xml:space="preserve"> to do what is right </w:t>
      </w:r>
      <w:r w:rsidRPr="009B0EAC">
        <w:rPr>
          <w:rStyle w:val="StyleUnderline"/>
        </w:rPr>
        <w:t>are</w:t>
      </w:r>
      <w:r w:rsidRPr="009B0EAC">
        <w:rPr>
          <w:sz w:val="16"/>
          <w:szCs w:val="16"/>
        </w:rPr>
        <w:t xml:space="preserve"> really just </w:t>
      </w:r>
      <w:r w:rsidRPr="009B0EAC">
        <w:rPr>
          <w:rStyle w:val="StyleUnderline"/>
        </w:rPr>
        <w:t xml:space="preserve">an exercise in </w:t>
      </w:r>
      <w:r w:rsidRPr="009B0EAC">
        <w:rPr>
          <w:rStyle w:val="Emphasis"/>
        </w:rPr>
        <w:t>hypocrisy</w:t>
      </w:r>
      <w:r w:rsidRPr="009B0EAC">
        <w:rPr>
          <w:rStyle w:val="StyleUnderline"/>
        </w:rPr>
        <w:t xml:space="preserve">. America would become </w:t>
      </w:r>
      <w:r w:rsidRPr="009B0EAC">
        <w:rPr>
          <w:rStyle w:val="Emphasis"/>
        </w:rPr>
        <w:t>just another big power</w:t>
      </w:r>
      <w:r w:rsidRPr="009B0EAC">
        <w:rPr>
          <w:rStyle w:val="StyleUnderline"/>
        </w:rPr>
        <w:t>.</w:t>
      </w:r>
    </w:p>
    <w:p w14:paraId="63AFCD23" w14:textId="77777777" w:rsidR="00C72EE2" w:rsidRPr="009B0EAC" w:rsidRDefault="00C72EE2" w:rsidP="00C72EE2">
      <w:pPr>
        <w:rPr>
          <w:sz w:val="8"/>
          <w:szCs w:val="8"/>
        </w:rPr>
      </w:pPr>
      <w:proofErr w:type="spellStart"/>
      <w:r w:rsidRPr="009B0EAC">
        <w:rPr>
          <w:sz w:val="8"/>
          <w:szCs w:val="8"/>
        </w:rPr>
        <w:t>Mr</w:t>
      </w:r>
      <w:proofErr w:type="spellEnd"/>
      <w:r w:rsidRPr="009B0EAC">
        <w:rPr>
          <w:sz w:val="8"/>
          <w:szCs w:val="8"/>
        </w:rPr>
        <w:t xml:space="preserve"> Trump’s protectionist instincts would be unbound, too. In his first term the economy thrived despite his China tariffs. His plans for a second term would be more damaging. He and his lieutenants are contemplating a universal 10% levy on imports, more than three times the level today. Even if the Senate reins him in, protectionism justified by an expansive view of national security would increase prices for Americans. </w:t>
      </w:r>
      <w:proofErr w:type="spellStart"/>
      <w:r w:rsidRPr="009B0EAC">
        <w:rPr>
          <w:sz w:val="8"/>
          <w:szCs w:val="8"/>
        </w:rPr>
        <w:t>Mr</w:t>
      </w:r>
      <w:proofErr w:type="spellEnd"/>
      <w:r w:rsidRPr="009B0EAC">
        <w:rPr>
          <w:sz w:val="8"/>
          <w:szCs w:val="8"/>
        </w:rPr>
        <w:t xml:space="preserve"> Trump also fired up the economy in his first term by cutting taxes and handing out covid-19 payments. This time, America is running budget deficits on a scale only seen in war and the cost of servicing debts is higher. Tax cuts would feed inflation, not growth.</w:t>
      </w:r>
    </w:p>
    <w:p w14:paraId="6A5D9C6B" w14:textId="77777777" w:rsidR="00C72EE2" w:rsidRPr="009B0EAC" w:rsidRDefault="00C72EE2" w:rsidP="00C72EE2">
      <w:pPr>
        <w:rPr>
          <w:sz w:val="16"/>
          <w:szCs w:val="16"/>
        </w:rPr>
      </w:pPr>
      <w:r w:rsidRPr="009B0EAC">
        <w:rPr>
          <w:rStyle w:val="StyleUnderline"/>
        </w:rPr>
        <w:t>Abroad</w:t>
      </w:r>
      <w:r w:rsidRPr="009B0EAC">
        <w:rPr>
          <w:sz w:val="16"/>
          <w:szCs w:val="16"/>
        </w:rPr>
        <w:t xml:space="preserve">, </w:t>
      </w:r>
      <w:proofErr w:type="spellStart"/>
      <w:r w:rsidRPr="009B0EAC">
        <w:rPr>
          <w:sz w:val="16"/>
          <w:szCs w:val="16"/>
        </w:rPr>
        <w:t>Mr</w:t>
      </w:r>
      <w:proofErr w:type="spellEnd"/>
      <w:r w:rsidRPr="009B0EAC">
        <w:rPr>
          <w:sz w:val="16"/>
          <w:szCs w:val="16"/>
        </w:rPr>
        <w:t xml:space="preserve"> </w:t>
      </w:r>
      <w:r w:rsidRPr="009B0EAC">
        <w:rPr>
          <w:rStyle w:val="StyleUnderline"/>
        </w:rPr>
        <w:t xml:space="preserve">Trump’s </w:t>
      </w:r>
      <w:r w:rsidRPr="009B0EAC">
        <w:rPr>
          <w:rStyle w:val="Emphasis"/>
        </w:rPr>
        <w:t>first term</w:t>
      </w:r>
      <w:r w:rsidRPr="009B0EAC">
        <w:rPr>
          <w:rStyle w:val="StyleUnderline"/>
        </w:rPr>
        <w:t xml:space="preserve"> was </w:t>
      </w:r>
      <w:r w:rsidRPr="009B0EAC">
        <w:rPr>
          <w:rStyle w:val="Emphasis"/>
        </w:rPr>
        <w:t>better</w:t>
      </w:r>
      <w:r w:rsidRPr="009B0EAC">
        <w:rPr>
          <w:rStyle w:val="StyleUnderline"/>
        </w:rPr>
        <w:t xml:space="preserve"> than </w:t>
      </w:r>
      <w:r w:rsidRPr="009B0EAC">
        <w:rPr>
          <w:rStyle w:val="Emphasis"/>
        </w:rPr>
        <w:t>expected</w:t>
      </w:r>
      <w:r w:rsidRPr="009B0EAC">
        <w:rPr>
          <w:sz w:val="16"/>
          <w:szCs w:val="16"/>
        </w:rPr>
        <w:t xml:space="preserve">. His administration provided weapons to Ukraine, pursued a peace deal between Israel, the UAE and Bahrain, and scared European countries into raising their </w:t>
      </w:r>
      <w:proofErr w:type="spellStart"/>
      <w:r w:rsidRPr="009B0EAC">
        <w:rPr>
          <w:sz w:val="16"/>
          <w:szCs w:val="16"/>
        </w:rPr>
        <w:t>defence</w:t>
      </w:r>
      <w:proofErr w:type="spellEnd"/>
      <w:r w:rsidRPr="009B0EAC">
        <w:rPr>
          <w:sz w:val="16"/>
          <w:szCs w:val="16"/>
        </w:rPr>
        <w:t xml:space="preserve"> spending. America’s policy towards China became more hawkish. If you squint, another transactional presidency could bring some benefits. </w:t>
      </w:r>
      <w:proofErr w:type="spellStart"/>
      <w:r w:rsidRPr="009B0EAC">
        <w:rPr>
          <w:sz w:val="16"/>
          <w:szCs w:val="16"/>
        </w:rPr>
        <w:t>Mr</w:t>
      </w:r>
      <w:proofErr w:type="spellEnd"/>
      <w:r w:rsidRPr="009B0EAC">
        <w:rPr>
          <w:sz w:val="16"/>
          <w:szCs w:val="16"/>
        </w:rPr>
        <w:t xml:space="preserve"> Trump’s indifference to human rights might make the Saudi government more biddable once the Gaza war is over, and strengthen relations with Narendra Modi’s government in India.</w:t>
      </w:r>
    </w:p>
    <w:p w14:paraId="24469382" w14:textId="77777777" w:rsidR="00C72EE2" w:rsidRPr="009B0EAC" w:rsidRDefault="00C72EE2" w:rsidP="00C72EE2">
      <w:pPr>
        <w:rPr>
          <w:sz w:val="16"/>
          <w:szCs w:val="16"/>
        </w:rPr>
      </w:pPr>
      <w:r w:rsidRPr="009B0EAC">
        <w:rPr>
          <w:sz w:val="16"/>
          <w:szCs w:val="16"/>
        </w:rPr>
        <w:lastRenderedPageBreak/>
        <w:t xml:space="preserve">But </w:t>
      </w:r>
      <w:r w:rsidRPr="009B0EAC">
        <w:rPr>
          <w:rStyle w:val="StyleUnderline"/>
        </w:rPr>
        <w:t xml:space="preserve">a </w:t>
      </w:r>
      <w:r w:rsidRPr="009B0EAC">
        <w:rPr>
          <w:rStyle w:val="Emphasis"/>
        </w:rPr>
        <w:t>second term</w:t>
      </w:r>
      <w:r w:rsidRPr="009B0EAC">
        <w:rPr>
          <w:rStyle w:val="StyleUnderline"/>
        </w:rPr>
        <w:t xml:space="preserve"> would be </w:t>
      </w:r>
      <w:r w:rsidRPr="009B0EAC">
        <w:rPr>
          <w:rStyle w:val="Emphasis"/>
        </w:rPr>
        <w:t>different</w:t>
      </w:r>
      <w:r w:rsidRPr="009B0EAC">
        <w:rPr>
          <w:rStyle w:val="StyleUnderline"/>
        </w:rPr>
        <w:t xml:space="preserve">, because the </w:t>
      </w:r>
      <w:r w:rsidRPr="009B0EAC">
        <w:rPr>
          <w:rStyle w:val="Emphasis"/>
        </w:rPr>
        <w:t>world</w:t>
      </w:r>
      <w:r w:rsidRPr="009B0EAC">
        <w:rPr>
          <w:rStyle w:val="StyleUnderline"/>
        </w:rPr>
        <w:t xml:space="preserve"> has </w:t>
      </w:r>
      <w:r w:rsidRPr="009B0EAC">
        <w:rPr>
          <w:rStyle w:val="Emphasis"/>
        </w:rPr>
        <w:t>changed</w:t>
      </w:r>
      <w:r w:rsidRPr="009B0EAC">
        <w:rPr>
          <w:sz w:val="16"/>
          <w:szCs w:val="16"/>
        </w:rPr>
        <w:t xml:space="preserve">. There is nothing wrong in countries being transactional: they are bound to put their own interests first. However, </w:t>
      </w:r>
      <w:proofErr w:type="spellStart"/>
      <w:r w:rsidRPr="009B0EAC">
        <w:rPr>
          <w:sz w:val="16"/>
          <w:szCs w:val="16"/>
        </w:rPr>
        <w:t>Mr</w:t>
      </w:r>
      <w:proofErr w:type="spellEnd"/>
      <w:r w:rsidRPr="009B0EAC">
        <w:rPr>
          <w:sz w:val="16"/>
          <w:szCs w:val="16"/>
        </w:rPr>
        <w:t xml:space="preserve"> </w:t>
      </w:r>
      <w:r w:rsidRPr="009B0EAC">
        <w:rPr>
          <w:rStyle w:val="StyleUnderline"/>
        </w:rPr>
        <w:t xml:space="preserve">Trump’s </w:t>
      </w:r>
      <w:r w:rsidRPr="009B0EAC">
        <w:rPr>
          <w:rStyle w:val="Emphasis"/>
        </w:rPr>
        <w:t>lust</w:t>
      </w:r>
      <w:r w:rsidRPr="009B0EAC">
        <w:rPr>
          <w:rStyle w:val="StyleUnderline"/>
        </w:rPr>
        <w:t xml:space="preserve"> for a </w:t>
      </w:r>
      <w:r w:rsidRPr="009B0EAC">
        <w:rPr>
          <w:rStyle w:val="Emphasis"/>
        </w:rPr>
        <w:t>deal</w:t>
      </w:r>
      <w:r w:rsidRPr="009B0EAC">
        <w:rPr>
          <w:rStyle w:val="StyleUnderline"/>
        </w:rPr>
        <w:t xml:space="preserve"> and his sense of America’s interests are </w:t>
      </w:r>
      <w:r w:rsidRPr="009B0EAC">
        <w:rPr>
          <w:rStyle w:val="Emphasis"/>
        </w:rPr>
        <w:t>unconstrained</w:t>
      </w:r>
      <w:r w:rsidRPr="009B0EAC">
        <w:rPr>
          <w:rStyle w:val="StyleUnderline"/>
        </w:rPr>
        <w:t xml:space="preserve"> by </w:t>
      </w:r>
      <w:r w:rsidRPr="009B0EAC">
        <w:rPr>
          <w:rStyle w:val="Emphasis"/>
        </w:rPr>
        <w:t>reality</w:t>
      </w:r>
      <w:r w:rsidRPr="009B0EAC">
        <w:rPr>
          <w:rStyle w:val="StyleUnderline"/>
        </w:rPr>
        <w:t xml:space="preserve"> and </w:t>
      </w:r>
      <w:r w:rsidRPr="009B0EAC">
        <w:rPr>
          <w:rStyle w:val="Emphasis"/>
        </w:rPr>
        <w:t>unanchored</w:t>
      </w:r>
      <w:r w:rsidRPr="009B0EAC">
        <w:rPr>
          <w:rStyle w:val="StyleUnderline"/>
        </w:rPr>
        <w:t xml:space="preserve"> by </w:t>
      </w:r>
      <w:r w:rsidRPr="009B0EAC">
        <w:rPr>
          <w:rStyle w:val="Emphasis"/>
        </w:rPr>
        <w:t>values</w:t>
      </w:r>
      <w:r w:rsidRPr="009B0EAC">
        <w:rPr>
          <w:sz w:val="16"/>
          <w:szCs w:val="16"/>
        </w:rPr>
        <w:t>.</w:t>
      </w:r>
    </w:p>
    <w:p w14:paraId="4295A583" w14:textId="77777777" w:rsidR="00C72EE2" w:rsidRPr="009B0EAC" w:rsidRDefault="00C72EE2" w:rsidP="00C72EE2">
      <w:pPr>
        <w:rPr>
          <w:sz w:val="16"/>
          <w:szCs w:val="16"/>
        </w:rPr>
      </w:pPr>
      <w:proofErr w:type="spellStart"/>
      <w:r w:rsidRPr="009B0EAC">
        <w:rPr>
          <w:sz w:val="16"/>
          <w:szCs w:val="16"/>
        </w:rPr>
        <w:t>Mr</w:t>
      </w:r>
      <w:proofErr w:type="spellEnd"/>
      <w:r w:rsidRPr="009B0EAC">
        <w:rPr>
          <w:sz w:val="16"/>
          <w:szCs w:val="16"/>
        </w:rPr>
        <w:t xml:space="preserve"> </w:t>
      </w:r>
      <w:r w:rsidRPr="009B0EAC">
        <w:rPr>
          <w:rStyle w:val="StyleUnderline"/>
        </w:rPr>
        <w:t xml:space="preserve">Trump judges that for America to </w:t>
      </w:r>
      <w:r w:rsidRPr="009B0EAC">
        <w:rPr>
          <w:rStyle w:val="Emphasis"/>
        </w:rPr>
        <w:t>spend blood</w:t>
      </w:r>
      <w:r w:rsidRPr="009B0EAC">
        <w:rPr>
          <w:rStyle w:val="StyleUnderline"/>
        </w:rPr>
        <w:t xml:space="preserve"> and </w:t>
      </w:r>
      <w:r w:rsidRPr="009B0EAC">
        <w:rPr>
          <w:rStyle w:val="Emphasis"/>
        </w:rPr>
        <w:t>treasure</w:t>
      </w:r>
      <w:r w:rsidRPr="009B0EAC">
        <w:rPr>
          <w:rStyle w:val="StyleUnderline"/>
        </w:rPr>
        <w:t xml:space="preserve"> in Europe is a </w:t>
      </w:r>
      <w:r w:rsidRPr="009B0EAC">
        <w:rPr>
          <w:rStyle w:val="Emphasis"/>
        </w:rPr>
        <w:t>bad deal</w:t>
      </w:r>
      <w:r w:rsidRPr="009B0EAC">
        <w:rPr>
          <w:rStyle w:val="StyleUnderline"/>
        </w:rPr>
        <w:t>. He has</w:t>
      </w:r>
      <w:r w:rsidRPr="009B0EAC">
        <w:rPr>
          <w:sz w:val="16"/>
          <w:szCs w:val="16"/>
        </w:rPr>
        <w:t xml:space="preserve"> therefore </w:t>
      </w:r>
      <w:r w:rsidRPr="009B0EAC">
        <w:rPr>
          <w:rStyle w:val="StyleUnderline"/>
        </w:rPr>
        <w:t xml:space="preserve">threatened to </w:t>
      </w:r>
      <w:r w:rsidRPr="009B0EAC">
        <w:rPr>
          <w:rStyle w:val="Emphasis"/>
        </w:rPr>
        <w:t>end the Ukraine war</w:t>
      </w:r>
      <w:r w:rsidRPr="009B0EAC">
        <w:rPr>
          <w:rStyle w:val="StyleUnderline"/>
        </w:rPr>
        <w:t xml:space="preserve"> in a day and to </w:t>
      </w:r>
      <w:r w:rsidRPr="009B0EAC">
        <w:rPr>
          <w:rStyle w:val="Emphasis"/>
        </w:rPr>
        <w:t>wreck NATO</w:t>
      </w:r>
      <w:r w:rsidRPr="009B0EAC">
        <w:rPr>
          <w:sz w:val="16"/>
          <w:szCs w:val="16"/>
        </w:rPr>
        <w:t xml:space="preserve">, perhaps </w:t>
      </w:r>
      <w:r w:rsidRPr="009B0EAC">
        <w:rPr>
          <w:rStyle w:val="StyleUnderline"/>
        </w:rPr>
        <w:t xml:space="preserve">by </w:t>
      </w:r>
      <w:r w:rsidRPr="009B0EAC">
        <w:rPr>
          <w:rStyle w:val="Emphasis"/>
        </w:rPr>
        <w:t>reneging</w:t>
      </w:r>
      <w:r w:rsidRPr="009B0EAC">
        <w:rPr>
          <w:rStyle w:val="StyleUnderline"/>
        </w:rPr>
        <w:t xml:space="preserve"> on America’s commitment to treat an </w:t>
      </w:r>
      <w:r w:rsidRPr="009B0EAC">
        <w:rPr>
          <w:rStyle w:val="Emphasis"/>
        </w:rPr>
        <w:t>attack on one country</w:t>
      </w:r>
      <w:r w:rsidRPr="009B0EAC">
        <w:rPr>
          <w:rStyle w:val="StyleUnderline"/>
        </w:rPr>
        <w:t xml:space="preserve"> as an </w:t>
      </w:r>
      <w:r w:rsidRPr="009B0EAC">
        <w:rPr>
          <w:rStyle w:val="Emphasis"/>
        </w:rPr>
        <w:t>attack on all</w:t>
      </w:r>
      <w:r w:rsidRPr="009B0EAC">
        <w:rPr>
          <w:sz w:val="16"/>
          <w:szCs w:val="16"/>
        </w:rPr>
        <w:t xml:space="preserve">. In the Middle East </w:t>
      </w:r>
      <w:proofErr w:type="spellStart"/>
      <w:r w:rsidRPr="009B0EAC">
        <w:rPr>
          <w:sz w:val="16"/>
          <w:szCs w:val="16"/>
        </w:rPr>
        <w:t>Mr</w:t>
      </w:r>
      <w:proofErr w:type="spellEnd"/>
      <w:r w:rsidRPr="009B0EAC">
        <w:rPr>
          <w:sz w:val="16"/>
          <w:szCs w:val="16"/>
        </w:rPr>
        <w:t xml:space="preserve"> Trump is likely to back Israel without reserve, however much that stirs up conflict in the region. </w:t>
      </w:r>
      <w:r w:rsidRPr="009B0EAC">
        <w:rPr>
          <w:rStyle w:val="StyleUnderline"/>
        </w:rPr>
        <w:t xml:space="preserve">In Asia he may be open to </w:t>
      </w:r>
      <w:r w:rsidRPr="009B0EAC">
        <w:rPr>
          <w:rStyle w:val="Emphasis"/>
        </w:rPr>
        <w:t>doing a deal</w:t>
      </w:r>
      <w:r w:rsidRPr="009B0EAC">
        <w:rPr>
          <w:rStyle w:val="StyleUnderline"/>
        </w:rPr>
        <w:t xml:space="preserve"> with</w:t>
      </w:r>
      <w:r w:rsidRPr="009B0EAC">
        <w:rPr>
          <w:sz w:val="16"/>
          <w:szCs w:val="16"/>
        </w:rPr>
        <w:t xml:space="preserve"> China’s president, </w:t>
      </w:r>
      <w:r w:rsidRPr="009B0EAC">
        <w:rPr>
          <w:rStyle w:val="StyleUnderline"/>
        </w:rPr>
        <w:t>Xi</w:t>
      </w:r>
      <w:r w:rsidRPr="009B0EAC">
        <w:rPr>
          <w:sz w:val="16"/>
          <w:szCs w:val="16"/>
        </w:rPr>
        <w:t xml:space="preserve"> Jinping, </w:t>
      </w:r>
      <w:r w:rsidRPr="009B0EAC">
        <w:rPr>
          <w:rStyle w:val="StyleUnderline"/>
        </w:rPr>
        <w:t xml:space="preserve">to </w:t>
      </w:r>
      <w:r w:rsidRPr="009B0EAC">
        <w:rPr>
          <w:rStyle w:val="Emphasis"/>
        </w:rPr>
        <w:t>abandon Taiwan</w:t>
      </w:r>
      <w:r w:rsidRPr="009B0EAC">
        <w:rPr>
          <w:sz w:val="16"/>
          <w:szCs w:val="16"/>
        </w:rPr>
        <w:t xml:space="preserve"> because he cannot see why America would go to war with a nuclear-armed superpower to benefit a tiny island.</w:t>
      </w:r>
    </w:p>
    <w:p w14:paraId="01FB70C7" w14:textId="77777777" w:rsidR="00C72EE2" w:rsidRPr="009B0EAC" w:rsidRDefault="00C72EE2" w:rsidP="00C72EE2">
      <w:pPr>
        <w:rPr>
          <w:rStyle w:val="StyleUnderline"/>
        </w:rPr>
      </w:pPr>
      <w:r w:rsidRPr="009B0EAC">
        <w:rPr>
          <w:sz w:val="16"/>
          <w:szCs w:val="16"/>
        </w:rPr>
        <w:t xml:space="preserve">But </w:t>
      </w:r>
      <w:r w:rsidRPr="009B0EAC">
        <w:rPr>
          <w:rStyle w:val="StyleUnderline"/>
        </w:rPr>
        <w:t xml:space="preserve">knowing that America would </w:t>
      </w:r>
      <w:r w:rsidRPr="009B0EAC">
        <w:rPr>
          <w:rStyle w:val="Emphasis"/>
        </w:rPr>
        <w:t>abandon Europe</w:t>
      </w:r>
      <w:r w:rsidRPr="009B0EAC">
        <w:rPr>
          <w:sz w:val="16"/>
          <w:szCs w:val="16"/>
        </w:rPr>
        <w:t xml:space="preserve">, </w:t>
      </w:r>
      <w:proofErr w:type="spellStart"/>
      <w:r w:rsidRPr="009B0EAC">
        <w:rPr>
          <w:sz w:val="16"/>
          <w:szCs w:val="16"/>
        </w:rPr>
        <w:t>Mr</w:t>
      </w:r>
      <w:proofErr w:type="spellEnd"/>
      <w:r w:rsidRPr="009B0EAC">
        <w:rPr>
          <w:sz w:val="16"/>
          <w:szCs w:val="16"/>
        </w:rPr>
        <w:t xml:space="preserve"> </w:t>
      </w:r>
      <w:r w:rsidRPr="009B0EAC">
        <w:rPr>
          <w:rStyle w:val="Emphasis"/>
        </w:rPr>
        <w:t>Putin</w:t>
      </w:r>
      <w:r w:rsidRPr="009B0EAC">
        <w:rPr>
          <w:rStyle w:val="StyleUnderline"/>
        </w:rPr>
        <w:t xml:space="preserve"> would have an </w:t>
      </w:r>
      <w:r w:rsidRPr="009B0EAC">
        <w:rPr>
          <w:rStyle w:val="Emphasis"/>
        </w:rPr>
        <w:t>incentive</w:t>
      </w:r>
      <w:r w:rsidRPr="009B0EAC">
        <w:rPr>
          <w:rStyle w:val="StyleUnderline"/>
        </w:rPr>
        <w:t xml:space="preserve"> to </w:t>
      </w:r>
      <w:r w:rsidRPr="009B0EAC">
        <w:rPr>
          <w:rStyle w:val="Emphasis"/>
        </w:rPr>
        <w:t>fight on</w:t>
      </w:r>
      <w:r w:rsidRPr="009B0EAC">
        <w:rPr>
          <w:rStyle w:val="StyleUnderline"/>
        </w:rPr>
        <w:t xml:space="preserve"> in </w:t>
      </w:r>
      <w:r w:rsidRPr="009B0EAC">
        <w:rPr>
          <w:rStyle w:val="Emphasis"/>
        </w:rPr>
        <w:t>Ukraine</w:t>
      </w:r>
      <w:r w:rsidRPr="009B0EAC">
        <w:rPr>
          <w:rStyle w:val="StyleUnderline"/>
        </w:rPr>
        <w:t xml:space="preserve"> and to </w:t>
      </w:r>
      <w:r w:rsidRPr="009B0EAC">
        <w:rPr>
          <w:rStyle w:val="Emphasis"/>
        </w:rPr>
        <w:t>pick off</w:t>
      </w:r>
      <w:r w:rsidRPr="009B0EAC">
        <w:rPr>
          <w:sz w:val="16"/>
          <w:szCs w:val="16"/>
        </w:rPr>
        <w:t xml:space="preserve"> former Soviet countries such as Moldova or </w:t>
      </w:r>
      <w:r w:rsidRPr="009B0EAC">
        <w:rPr>
          <w:rStyle w:val="StyleUnderline"/>
        </w:rPr>
        <w:t xml:space="preserve">the </w:t>
      </w:r>
      <w:r w:rsidRPr="009B0EAC">
        <w:rPr>
          <w:rStyle w:val="Emphasis"/>
        </w:rPr>
        <w:t>Baltic states</w:t>
      </w:r>
      <w:r w:rsidRPr="009B0EAC">
        <w:rPr>
          <w:sz w:val="16"/>
          <w:szCs w:val="16"/>
        </w:rPr>
        <w:t xml:space="preserve">. Without American pressure, Israel is unlikely to generate an internal consensus for peace talks with the Palestinians. Calculating that </w:t>
      </w:r>
      <w:proofErr w:type="spellStart"/>
      <w:r w:rsidRPr="009B0EAC">
        <w:rPr>
          <w:sz w:val="16"/>
          <w:szCs w:val="16"/>
        </w:rPr>
        <w:t>Mr</w:t>
      </w:r>
      <w:proofErr w:type="spellEnd"/>
      <w:r w:rsidRPr="009B0EAC">
        <w:rPr>
          <w:sz w:val="16"/>
          <w:szCs w:val="16"/>
        </w:rPr>
        <w:t xml:space="preserve"> Trump does not stand by his allies, </w:t>
      </w:r>
      <w:r w:rsidRPr="009B0EAC">
        <w:rPr>
          <w:rStyle w:val="Emphasis"/>
        </w:rPr>
        <w:t>Japan and South Korea</w:t>
      </w:r>
      <w:r w:rsidRPr="009B0EAC">
        <w:rPr>
          <w:rStyle w:val="StyleUnderline"/>
        </w:rPr>
        <w:t xml:space="preserve"> could acquire </w:t>
      </w:r>
      <w:r w:rsidRPr="009B0EAC">
        <w:rPr>
          <w:rStyle w:val="Emphasis"/>
        </w:rPr>
        <w:t>nuclear weapons</w:t>
      </w:r>
      <w:r w:rsidRPr="009B0EAC">
        <w:rPr>
          <w:sz w:val="16"/>
          <w:szCs w:val="16"/>
        </w:rPr>
        <w:t xml:space="preserve">. By asserting that America has no global responsibility to help deal with climate change, </w:t>
      </w:r>
      <w:proofErr w:type="spellStart"/>
      <w:r w:rsidRPr="009B0EAC">
        <w:rPr>
          <w:sz w:val="16"/>
          <w:szCs w:val="16"/>
        </w:rPr>
        <w:t>Mr</w:t>
      </w:r>
      <w:proofErr w:type="spellEnd"/>
      <w:r w:rsidRPr="009B0EAC">
        <w:rPr>
          <w:sz w:val="16"/>
          <w:szCs w:val="16"/>
        </w:rPr>
        <w:t xml:space="preserve"> </w:t>
      </w:r>
      <w:r w:rsidRPr="009B0EAC">
        <w:rPr>
          <w:rStyle w:val="StyleUnderline"/>
        </w:rPr>
        <w:t>Trump</w:t>
      </w:r>
      <w:r w:rsidRPr="009B0EAC">
        <w:rPr>
          <w:sz w:val="16"/>
          <w:szCs w:val="16"/>
        </w:rPr>
        <w:t xml:space="preserve"> would crush efforts to slow it. And he </w:t>
      </w:r>
      <w:r w:rsidRPr="009B0EAC">
        <w:rPr>
          <w:rStyle w:val="StyleUnderline"/>
        </w:rPr>
        <w:t>is surrounded by China hawks who believe confrontation is the only way to preserve American dominance</w:t>
      </w:r>
      <w:r w:rsidRPr="009B0EAC">
        <w:rPr>
          <w:sz w:val="16"/>
          <w:szCs w:val="16"/>
        </w:rPr>
        <w:t xml:space="preserve">. Caught between a </w:t>
      </w:r>
      <w:proofErr w:type="spellStart"/>
      <w:r w:rsidRPr="009B0EAC">
        <w:rPr>
          <w:sz w:val="16"/>
          <w:szCs w:val="16"/>
        </w:rPr>
        <w:t>dealmaking</w:t>
      </w:r>
      <w:proofErr w:type="spellEnd"/>
      <w:r w:rsidRPr="009B0EAC">
        <w:rPr>
          <w:sz w:val="16"/>
          <w:szCs w:val="16"/>
        </w:rPr>
        <w:t xml:space="preserve"> president and his warmongering officials, </w:t>
      </w:r>
      <w:r w:rsidRPr="009B0EAC">
        <w:rPr>
          <w:rStyle w:val="StyleUnderline"/>
        </w:rPr>
        <w:t xml:space="preserve">China could easily </w:t>
      </w:r>
      <w:r w:rsidRPr="009B0EAC">
        <w:rPr>
          <w:rStyle w:val="Emphasis"/>
        </w:rPr>
        <w:t>miscalculate</w:t>
      </w:r>
      <w:r w:rsidRPr="009B0EAC">
        <w:rPr>
          <w:rStyle w:val="StyleUnderline"/>
        </w:rPr>
        <w:t xml:space="preserve"> over </w:t>
      </w:r>
      <w:r w:rsidRPr="009B0EAC">
        <w:rPr>
          <w:rStyle w:val="Emphasis"/>
        </w:rPr>
        <w:t>Taiwan</w:t>
      </w:r>
      <w:r w:rsidRPr="009B0EAC">
        <w:rPr>
          <w:rStyle w:val="StyleUnderline"/>
        </w:rPr>
        <w:t xml:space="preserve">, with </w:t>
      </w:r>
      <w:r w:rsidRPr="009B0EAC">
        <w:rPr>
          <w:rStyle w:val="Emphasis"/>
        </w:rPr>
        <w:t>catastrophic consequences</w:t>
      </w:r>
      <w:r w:rsidRPr="009B0EAC">
        <w:rPr>
          <w:rStyle w:val="StyleUnderline"/>
        </w:rPr>
        <w:t>.</w:t>
      </w:r>
    </w:p>
    <w:p w14:paraId="26224222" w14:textId="77777777" w:rsidR="00C72EE2" w:rsidRPr="009B0EAC" w:rsidRDefault="00C72EE2" w:rsidP="00C72EE2">
      <w:pPr>
        <w:rPr>
          <w:sz w:val="16"/>
          <w:szCs w:val="16"/>
        </w:rPr>
      </w:pPr>
      <w:r w:rsidRPr="009B0EAC">
        <w:rPr>
          <w:sz w:val="16"/>
          <w:szCs w:val="16"/>
        </w:rPr>
        <w:t>The election that matters</w:t>
      </w:r>
    </w:p>
    <w:p w14:paraId="0B4FE2E8" w14:textId="77777777" w:rsidR="00C72EE2" w:rsidRPr="009B0EAC" w:rsidRDefault="00C72EE2" w:rsidP="00C72EE2">
      <w:pPr>
        <w:rPr>
          <w:rStyle w:val="StyleUnderline"/>
        </w:rPr>
      </w:pPr>
      <w:r w:rsidRPr="009B0EAC">
        <w:rPr>
          <w:rStyle w:val="StyleUnderline"/>
        </w:rPr>
        <w:t xml:space="preserve">A </w:t>
      </w:r>
      <w:r w:rsidRPr="009B0EAC">
        <w:rPr>
          <w:rStyle w:val="Emphasis"/>
        </w:rPr>
        <w:t>second Trump term</w:t>
      </w:r>
      <w:r w:rsidRPr="009B0EAC">
        <w:rPr>
          <w:rStyle w:val="StyleUnderline"/>
        </w:rPr>
        <w:t xml:space="preserve"> would be a </w:t>
      </w:r>
      <w:r w:rsidRPr="009B0EAC">
        <w:rPr>
          <w:rStyle w:val="Emphasis"/>
        </w:rPr>
        <w:t>watershed</w:t>
      </w:r>
      <w:r w:rsidRPr="009B0EAC">
        <w:rPr>
          <w:rStyle w:val="StyleUnderline"/>
        </w:rPr>
        <w:t xml:space="preserve"> in a way the first was not. </w:t>
      </w:r>
      <w:r w:rsidRPr="009B0EAC">
        <w:rPr>
          <w:rStyle w:val="Emphasis"/>
        </w:rPr>
        <w:t>Victory</w:t>
      </w:r>
      <w:r w:rsidRPr="009B0EAC">
        <w:rPr>
          <w:rStyle w:val="StyleUnderline"/>
        </w:rPr>
        <w:t xml:space="preserve"> would </w:t>
      </w:r>
      <w:r w:rsidRPr="009B0EAC">
        <w:rPr>
          <w:rStyle w:val="Emphasis"/>
        </w:rPr>
        <w:t>confirm</w:t>
      </w:r>
      <w:r w:rsidRPr="009B0EAC">
        <w:rPr>
          <w:rStyle w:val="StyleUnderline"/>
        </w:rPr>
        <w:t xml:space="preserve"> his most </w:t>
      </w:r>
      <w:r w:rsidRPr="009B0EAC">
        <w:rPr>
          <w:rStyle w:val="Emphasis"/>
        </w:rPr>
        <w:t>destructive instincts</w:t>
      </w:r>
      <w:r w:rsidRPr="009B0EAC">
        <w:rPr>
          <w:sz w:val="16"/>
          <w:szCs w:val="16"/>
        </w:rPr>
        <w:t xml:space="preserve"> about power. </w:t>
      </w:r>
      <w:r w:rsidRPr="009B0EAC">
        <w:rPr>
          <w:rStyle w:val="StyleUnderline"/>
        </w:rPr>
        <w:t xml:space="preserve">His plans would encounter </w:t>
      </w:r>
      <w:r w:rsidRPr="009B0EAC">
        <w:rPr>
          <w:rStyle w:val="Emphasis"/>
        </w:rPr>
        <w:t>less resistance</w:t>
      </w:r>
      <w:r w:rsidRPr="009B0EAC">
        <w:rPr>
          <w:sz w:val="16"/>
          <w:szCs w:val="16"/>
        </w:rPr>
        <w:t xml:space="preserve">. And </w:t>
      </w:r>
      <w:r w:rsidRPr="009B0EAC">
        <w:rPr>
          <w:rStyle w:val="StyleUnderline"/>
        </w:rPr>
        <w:t xml:space="preserve">because America will have voted him in while knowing the worst, its </w:t>
      </w:r>
      <w:r w:rsidRPr="009B0EAC">
        <w:rPr>
          <w:rStyle w:val="Emphasis"/>
        </w:rPr>
        <w:t>moral authority</w:t>
      </w:r>
      <w:r w:rsidRPr="009B0EAC">
        <w:rPr>
          <w:rStyle w:val="StyleUnderline"/>
        </w:rPr>
        <w:t xml:space="preserve"> would </w:t>
      </w:r>
      <w:r w:rsidRPr="009B0EAC">
        <w:rPr>
          <w:rStyle w:val="Emphasis"/>
        </w:rPr>
        <w:t>decline</w:t>
      </w:r>
      <w:r w:rsidRPr="009B0EAC">
        <w:rPr>
          <w:sz w:val="16"/>
          <w:szCs w:val="16"/>
        </w:rPr>
        <w:t xml:space="preserve">. The election will be decided by tens of thousands of voters in just a handful of states. </w:t>
      </w:r>
      <w:r w:rsidRPr="009B0EAC">
        <w:rPr>
          <w:rStyle w:val="StyleUnderline"/>
        </w:rPr>
        <w:t xml:space="preserve">In 2024 the </w:t>
      </w:r>
      <w:r w:rsidRPr="009B0EAC">
        <w:rPr>
          <w:rStyle w:val="Emphasis"/>
        </w:rPr>
        <w:t>fate of the world</w:t>
      </w:r>
      <w:r w:rsidRPr="009B0EAC">
        <w:rPr>
          <w:rStyle w:val="StyleUnderline"/>
        </w:rPr>
        <w:t xml:space="preserve"> will </w:t>
      </w:r>
      <w:r w:rsidRPr="009B0EAC">
        <w:rPr>
          <w:rStyle w:val="Emphasis"/>
        </w:rPr>
        <w:t>depend</w:t>
      </w:r>
      <w:r w:rsidRPr="009B0EAC">
        <w:rPr>
          <w:rStyle w:val="StyleUnderline"/>
        </w:rPr>
        <w:t xml:space="preserve"> on their </w:t>
      </w:r>
      <w:r w:rsidRPr="009B0EAC">
        <w:rPr>
          <w:rStyle w:val="Emphasis"/>
        </w:rPr>
        <w:t>ballots</w:t>
      </w:r>
      <w:r w:rsidRPr="009B0EAC">
        <w:rPr>
          <w:rStyle w:val="StyleUnderline"/>
        </w:rPr>
        <w:t>.</w:t>
      </w:r>
    </w:p>
    <w:bookmarkEnd w:id="0"/>
    <w:p w14:paraId="12C08C84" w14:textId="77777777" w:rsidR="00C72EE2" w:rsidRPr="009B0EAC" w:rsidRDefault="00C72EE2" w:rsidP="00C72EE2">
      <w:pPr>
        <w:rPr>
          <w:rStyle w:val="StyleUnderline"/>
        </w:rPr>
      </w:pPr>
    </w:p>
    <w:p w14:paraId="7FDB5A33" w14:textId="77777777" w:rsidR="00C72EE2" w:rsidRPr="009B0EAC" w:rsidRDefault="00C72EE2" w:rsidP="00C72EE2">
      <w:pPr>
        <w:pStyle w:val="Heading4"/>
      </w:pPr>
      <w:r w:rsidRPr="009B0EAC">
        <w:t>Collapse of the LIO triggers global war.</w:t>
      </w:r>
    </w:p>
    <w:p w14:paraId="1D2043DA" w14:textId="77777777" w:rsidR="00C72EE2" w:rsidRPr="009B0EAC" w:rsidRDefault="00C72EE2" w:rsidP="00C72EE2">
      <w:r w:rsidRPr="009B0EAC">
        <w:rPr>
          <w:rStyle w:val="Style13ptBold"/>
        </w:rPr>
        <w:t>Gaines 22</w:t>
      </w:r>
      <w:r w:rsidRPr="009B0EAC">
        <w:t xml:space="preserve"> – PhD fellow at the Pardee RAND Graduate School and Assistant Policy Researcher at the RAND Corporation.</w:t>
      </w:r>
    </w:p>
    <w:p w14:paraId="79D7B644" w14:textId="77777777" w:rsidR="00C72EE2" w:rsidRPr="009B0EAC" w:rsidRDefault="00C72EE2" w:rsidP="00C72EE2">
      <w:r w:rsidRPr="009B0EAC">
        <w:t xml:space="preserve">Michael Julian Gaines, “Whither the Liberal International Order? Does an Attenuated Liberal International Order Affect the Propensity, Incidence, and Intensity of Conflict?” </w:t>
      </w:r>
      <w:r w:rsidRPr="009B0EAC">
        <w:rPr>
          <w:i/>
          <w:iCs/>
        </w:rPr>
        <w:t>Pardee RAND Graduate School</w:t>
      </w:r>
      <w:r w:rsidRPr="009B0EAC">
        <w:t>, June 2022, pp. 139-141, https://www.rand.org/content/dam/rand/pubs/rgs_dissertations/RGSDA2600/RGSDA2685-1/RAND_RGSDA2685-1.pdf.</w:t>
      </w:r>
    </w:p>
    <w:p w14:paraId="6378581F" w14:textId="77777777" w:rsidR="00C72EE2" w:rsidRPr="009B0EAC" w:rsidRDefault="00C72EE2" w:rsidP="00C72EE2"/>
    <w:p w14:paraId="1AD97C33" w14:textId="77777777" w:rsidR="00C72EE2" w:rsidRPr="009B0EAC" w:rsidRDefault="00C72EE2" w:rsidP="00C72EE2">
      <w:pPr>
        <w:rPr>
          <w:sz w:val="16"/>
          <w:szCs w:val="16"/>
        </w:rPr>
      </w:pPr>
      <w:r w:rsidRPr="009B0EAC">
        <w:rPr>
          <w:sz w:val="16"/>
          <w:szCs w:val="16"/>
        </w:rPr>
        <w:t xml:space="preserve">Thomas Schelling once noted that there is "something we might call the 'inherent propensity toward peace or war' embodied in weaponry, the geography, and the military organization of the time."307 </w:t>
      </w:r>
      <w:r w:rsidRPr="009B0EAC">
        <w:rPr>
          <w:rStyle w:val="StyleUnderline"/>
        </w:rPr>
        <w:t xml:space="preserve">The </w:t>
      </w:r>
      <w:r w:rsidRPr="009B0EAC">
        <w:rPr>
          <w:rStyle w:val="Emphasis"/>
        </w:rPr>
        <w:t>propensity</w:t>
      </w:r>
      <w:r w:rsidRPr="009B0EAC">
        <w:rPr>
          <w:rStyle w:val="StyleUnderline"/>
        </w:rPr>
        <w:t xml:space="preserve"> towards </w:t>
      </w:r>
      <w:r w:rsidRPr="009B0EAC">
        <w:rPr>
          <w:rStyle w:val="Emphasis"/>
        </w:rPr>
        <w:t>peace</w:t>
      </w:r>
      <w:r w:rsidRPr="009B0EAC">
        <w:rPr>
          <w:rStyle w:val="StyleUnderline"/>
        </w:rPr>
        <w:t xml:space="preserve"> and </w:t>
      </w:r>
      <w:r w:rsidRPr="009B0EAC">
        <w:rPr>
          <w:rStyle w:val="Emphasis"/>
        </w:rPr>
        <w:t>cooperation</w:t>
      </w:r>
      <w:r w:rsidRPr="009B0EAC">
        <w:rPr>
          <w:rStyle w:val="StyleUnderline"/>
        </w:rPr>
        <w:t xml:space="preserve"> is i</w:t>
      </w:r>
      <w:r w:rsidRPr="009B0EAC">
        <w:rPr>
          <w:rStyle w:val="Emphasis"/>
        </w:rPr>
        <w:t>ntertwined</w:t>
      </w:r>
      <w:r w:rsidRPr="009B0EAC">
        <w:rPr>
          <w:rStyle w:val="StyleUnderline"/>
        </w:rPr>
        <w:t xml:space="preserve"> with the </w:t>
      </w:r>
      <w:r w:rsidRPr="009B0EAC">
        <w:rPr>
          <w:rStyle w:val="Emphasis"/>
        </w:rPr>
        <w:t>self-reinforcing</w:t>
      </w:r>
      <w:r w:rsidRPr="009B0EAC">
        <w:rPr>
          <w:rStyle w:val="StyleUnderline"/>
        </w:rPr>
        <w:t xml:space="preserve"> aspects </w:t>
      </w:r>
      <w:r w:rsidRPr="009B0EAC">
        <w:rPr>
          <w:rStyle w:val="Emphasis"/>
        </w:rPr>
        <w:t>liberal trade</w:t>
      </w:r>
      <w:r w:rsidRPr="009B0EAC">
        <w:rPr>
          <w:rStyle w:val="StyleUnderline"/>
        </w:rPr>
        <w:t xml:space="preserve">, long shadow interactions, and coercive </w:t>
      </w:r>
      <w:r w:rsidRPr="009B0EAC">
        <w:rPr>
          <w:rStyle w:val="Emphasis"/>
        </w:rPr>
        <w:t>cooperation</w:t>
      </w:r>
      <w:r w:rsidRPr="009B0EAC">
        <w:rPr>
          <w:rStyle w:val="StyleUnderline"/>
        </w:rPr>
        <w:t xml:space="preserve"> all of which are </w:t>
      </w:r>
      <w:r w:rsidRPr="009B0EAC">
        <w:rPr>
          <w:rStyle w:val="Emphasis"/>
        </w:rPr>
        <w:t>inherent</w:t>
      </w:r>
      <w:r w:rsidRPr="009B0EAC">
        <w:rPr>
          <w:rStyle w:val="StyleUnderline"/>
        </w:rPr>
        <w:t xml:space="preserve"> in a strong </w:t>
      </w:r>
      <w:r w:rsidRPr="009B0EAC">
        <w:rPr>
          <w:rStyle w:val="Emphasis"/>
        </w:rPr>
        <w:t>U.S. led LIO</w:t>
      </w:r>
      <w:r w:rsidRPr="009B0EAC">
        <w:rPr>
          <w:rStyle w:val="StyleUnderline"/>
        </w:rPr>
        <w:t xml:space="preserve">. A strong U.S. led LIO enables </w:t>
      </w:r>
      <w:r w:rsidRPr="009B0EAC">
        <w:rPr>
          <w:rStyle w:val="Emphasis"/>
        </w:rPr>
        <w:t>liberal trade</w:t>
      </w:r>
      <w:r w:rsidRPr="009B0EAC">
        <w:rPr>
          <w:rStyle w:val="StyleUnderline"/>
        </w:rPr>
        <w:t xml:space="preserve"> postures that</w:t>
      </w:r>
      <w:r w:rsidRPr="009B0EAC">
        <w:rPr>
          <w:sz w:val="16"/>
          <w:szCs w:val="16"/>
        </w:rPr>
        <w:t xml:space="preserve"> take advantage of Ricardian trade verities and </w:t>
      </w:r>
      <w:r w:rsidRPr="009B0EAC">
        <w:rPr>
          <w:rStyle w:val="StyleUnderline"/>
        </w:rPr>
        <w:t>reduces opportunity costs</w:t>
      </w:r>
      <w:r w:rsidRPr="009B0EAC">
        <w:rPr>
          <w:sz w:val="16"/>
          <w:szCs w:val="16"/>
        </w:rPr>
        <w:t xml:space="preserve"> (i.e., </w:t>
      </w:r>
      <w:r w:rsidRPr="009B0EAC">
        <w:rPr>
          <w:rStyle w:val="StyleUnderline"/>
        </w:rPr>
        <w:t xml:space="preserve">enabling </w:t>
      </w:r>
      <w:r w:rsidRPr="009B0EAC">
        <w:rPr>
          <w:rStyle w:val="Emphasis"/>
        </w:rPr>
        <w:t>economic interdependence</w:t>
      </w:r>
      <w:r w:rsidRPr="009B0EAC">
        <w:rPr>
          <w:rStyle w:val="StyleUnderline"/>
        </w:rPr>
        <w:t xml:space="preserve"> and the </w:t>
      </w:r>
      <w:r w:rsidRPr="009B0EAC">
        <w:rPr>
          <w:rStyle w:val="Emphasis"/>
        </w:rPr>
        <w:t>deterrence</w:t>
      </w:r>
      <w:r w:rsidRPr="009B0EAC">
        <w:rPr>
          <w:rStyle w:val="StyleUnderline"/>
        </w:rPr>
        <w:t xml:space="preserve"> of </w:t>
      </w:r>
      <w:r w:rsidRPr="009B0EAC">
        <w:rPr>
          <w:rStyle w:val="Emphasis"/>
        </w:rPr>
        <w:t>entanglement</w:t>
      </w:r>
      <w:r w:rsidRPr="009B0EAC">
        <w:rPr>
          <w:sz w:val="16"/>
          <w:szCs w:val="16"/>
        </w:rPr>
        <w:t xml:space="preserve"> where the costs of initiating conflict outweigh even some of the most optimistic potential benefits). </w:t>
      </w:r>
    </w:p>
    <w:p w14:paraId="247E6953" w14:textId="77777777" w:rsidR="00C72EE2" w:rsidRPr="009B0EAC" w:rsidRDefault="00C72EE2" w:rsidP="00C72EE2">
      <w:pPr>
        <w:rPr>
          <w:sz w:val="8"/>
          <w:szCs w:val="8"/>
        </w:rPr>
      </w:pPr>
      <w:r w:rsidRPr="009B0EAC">
        <w:rPr>
          <w:sz w:val="8"/>
          <w:szCs w:val="8"/>
        </w:rPr>
        <w:t xml:space="preserve">Without the appropriate collection and distribution of funds, the role of a state government (particularly, the role internationalist state government who has given up some sovereignty/ autonomy of action) in economic activity will be weakened. Its ability to equilibrate the provision of public goods, address and correct negative externalities, and mandate economic activities that increase aggregate public good/satisfaction (e.g., addressing poorly functioning insurance markets or redistributing tax revenues to address income disparities) may decay further as the overall pie shrinks under mercantilist/beggar thy neighbor economic policies. Governments and policy makers must gain the trust and convey fundamental understanding of the benefits of trade to its citizenry to eschew the forces of nationalist thinking and move back to an internationalist perspective. These inequalities or market failures must be addressed by nation-states and regional and international institutions if the tides of nationalism are to be pushed back. </w:t>
      </w:r>
    </w:p>
    <w:p w14:paraId="209B62DB" w14:textId="77777777" w:rsidR="00C72EE2" w:rsidRPr="009B0EAC" w:rsidRDefault="00C72EE2" w:rsidP="00C72EE2">
      <w:pPr>
        <w:rPr>
          <w:sz w:val="16"/>
          <w:szCs w:val="16"/>
        </w:rPr>
      </w:pPr>
      <w:r w:rsidRPr="009B0EAC">
        <w:rPr>
          <w:sz w:val="16"/>
          <w:szCs w:val="16"/>
        </w:rPr>
        <w:lastRenderedPageBreak/>
        <w:t xml:space="preserve">The LIO enables conditions that incentivizes behaviors to turn strategic complementary games and strategic irrelevant games into strategic cooperative games; </w:t>
      </w:r>
      <w:r w:rsidRPr="009B0EAC">
        <w:rPr>
          <w:rStyle w:val="StyleUnderline"/>
        </w:rPr>
        <w:t>the LIO</w:t>
      </w:r>
      <w:r w:rsidRPr="009B0EAC">
        <w:rPr>
          <w:sz w:val="16"/>
          <w:szCs w:val="16"/>
        </w:rPr>
        <w:t xml:space="preserve"> enables core property solutions as it acts </w:t>
      </w:r>
      <w:r w:rsidRPr="009B0EAC">
        <w:rPr>
          <w:rStyle w:val="StyleUnderline"/>
        </w:rPr>
        <w:t xml:space="preserve">as an </w:t>
      </w:r>
      <w:r w:rsidRPr="009B0EAC">
        <w:rPr>
          <w:rStyle w:val="Emphasis"/>
        </w:rPr>
        <w:t>external force</w:t>
      </w:r>
      <w:r w:rsidRPr="009B0EAC">
        <w:rPr>
          <w:rStyle w:val="StyleUnderline"/>
        </w:rPr>
        <w:t xml:space="preserve"> that</w:t>
      </w:r>
      <w:r w:rsidRPr="009B0EAC">
        <w:rPr>
          <w:sz w:val="16"/>
          <w:szCs w:val="16"/>
        </w:rPr>
        <w:t xml:space="preserve"> compels (</w:t>
      </w:r>
      <w:r w:rsidRPr="009B0EAC">
        <w:rPr>
          <w:rStyle w:val="Emphasis"/>
        </w:rPr>
        <w:t>rewards) cooperation</w:t>
      </w:r>
      <w:r w:rsidRPr="009B0EAC">
        <w:rPr>
          <w:rStyle w:val="StyleUnderline"/>
        </w:rPr>
        <w:t xml:space="preserve"> and penalizes defections</w:t>
      </w:r>
      <w:r w:rsidRPr="009B0EAC">
        <w:rPr>
          <w:sz w:val="16"/>
          <w:szCs w:val="16"/>
        </w:rPr>
        <w:t xml:space="preserve">. Put simply, </w:t>
      </w:r>
      <w:r w:rsidRPr="009B0EAC">
        <w:rPr>
          <w:rStyle w:val="StyleUnderline"/>
        </w:rPr>
        <w:t xml:space="preserve">the LIO imposes external enforcement cost and benefits that </w:t>
      </w:r>
      <w:r w:rsidRPr="009B0EAC">
        <w:rPr>
          <w:rStyle w:val="Emphasis"/>
        </w:rPr>
        <w:t>influence</w:t>
      </w:r>
      <w:r w:rsidRPr="009B0EAC">
        <w:rPr>
          <w:rStyle w:val="StyleUnderline"/>
        </w:rPr>
        <w:t xml:space="preserve"> actor behaviors, increases bargaining spaces, and </w:t>
      </w:r>
      <w:r w:rsidRPr="009B0EAC">
        <w:rPr>
          <w:rStyle w:val="Emphasis"/>
        </w:rPr>
        <w:t>tilts the scale</w:t>
      </w:r>
      <w:r w:rsidRPr="009B0EAC">
        <w:rPr>
          <w:rStyle w:val="StyleUnderline"/>
        </w:rPr>
        <w:t xml:space="preserve"> towards </w:t>
      </w:r>
      <w:r w:rsidRPr="009B0EAC">
        <w:rPr>
          <w:rStyle w:val="Emphasis"/>
        </w:rPr>
        <w:t>cooperation</w:t>
      </w:r>
      <w:r w:rsidRPr="009B0EAC">
        <w:rPr>
          <w:sz w:val="16"/>
          <w:szCs w:val="16"/>
        </w:rPr>
        <w:t xml:space="preserve"> (i.e., achieving Pareto optimal solutions). </w:t>
      </w:r>
    </w:p>
    <w:p w14:paraId="042C2CE6" w14:textId="77777777" w:rsidR="00C72EE2" w:rsidRPr="009B0EAC" w:rsidRDefault="00C72EE2" w:rsidP="00C72EE2">
      <w:pPr>
        <w:rPr>
          <w:sz w:val="16"/>
          <w:szCs w:val="16"/>
        </w:rPr>
      </w:pPr>
      <w:r w:rsidRPr="009B0EAC">
        <w:rPr>
          <w:sz w:val="16"/>
          <w:szCs w:val="16"/>
        </w:rPr>
        <w:t xml:space="preserve">The LIO coerces cooperation based on long-shadow interactions and imposes on costs and grants benefits to states that incentivize cooperative behavior (i.e., the LIO drives interactions to non-zero cooperative games vice zero-sum non-cooperative games). </w:t>
      </w:r>
      <w:r w:rsidRPr="009B0EAC">
        <w:rPr>
          <w:rStyle w:val="StyleUnderline"/>
        </w:rPr>
        <w:t xml:space="preserve">The LIO supported by the long shadow of nuclear weapons and interaction reciprocity </w:t>
      </w:r>
      <w:r w:rsidRPr="009B0EAC">
        <w:rPr>
          <w:rStyle w:val="Emphasis"/>
        </w:rPr>
        <w:t>constrained</w:t>
      </w:r>
      <w:r w:rsidRPr="009B0EAC">
        <w:rPr>
          <w:rStyle w:val="StyleUnderline"/>
        </w:rPr>
        <w:t xml:space="preserve"> the </w:t>
      </w:r>
      <w:r w:rsidRPr="009B0EAC">
        <w:rPr>
          <w:rStyle w:val="Emphasis"/>
        </w:rPr>
        <w:t>hostilities</w:t>
      </w:r>
      <w:r w:rsidRPr="009B0EAC">
        <w:rPr>
          <w:rStyle w:val="StyleUnderline"/>
        </w:rPr>
        <w:t xml:space="preserve"> among the </w:t>
      </w:r>
      <w:r w:rsidRPr="009B0EAC">
        <w:rPr>
          <w:rStyle w:val="Emphasis"/>
        </w:rPr>
        <w:t>most powerful</w:t>
      </w:r>
      <w:r w:rsidRPr="009B0EAC">
        <w:rPr>
          <w:rStyle w:val="StyleUnderline"/>
        </w:rPr>
        <w:t xml:space="preserve"> countries and provided the world a time of </w:t>
      </w:r>
      <w:r w:rsidRPr="009B0EAC">
        <w:rPr>
          <w:rStyle w:val="Emphasis"/>
        </w:rPr>
        <w:t>unprecedented peace</w:t>
      </w:r>
      <w:r w:rsidRPr="009B0EAC">
        <w:rPr>
          <w:rStyle w:val="StyleUnderline"/>
        </w:rPr>
        <w:t xml:space="preserve"> and </w:t>
      </w:r>
      <w:r w:rsidRPr="009B0EAC">
        <w:rPr>
          <w:rStyle w:val="Emphasis"/>
        </w:rPr>
        <w:t>growth</w:t>
      </w:r>
      <w:r w:rsidRPr="009B0EAC">
        <w:rPr>
          <w:rStyle w:val="StyleUnderline"/>
        </w:rPr>
        <w:t xml:space="preserve"> during the post WWII period</w:t>
      </w:r>
      <w:r w:rsidRPr="009B0EAC">
        <w:rPr>
          <w:sz w:val="16"/>
          <w:szCs w:val="16"/>
        </w:rPr>
        <w:t xml:space="preserve">. </w:t>
      </w:r>
      <w:r w:rsidRPr="009B0EAC">
        <w:rPr>
          <w:rStyle w:val="StyleUnderline"/>
        </w:rPr>
        <w:t xml:space="preserve">The LIO appears to drive interactions from </w:t>
      </w:r>
      <w:proofErr w:type="spellStart"/>
      <w:r w:rsidRPr="009B0EAC">
        <w:rPr>
          <w:rStyle w:val="Emphasis"/>
        </w:rPr>
        <w:t>zerosum</w:t>
      </w:r>
      <w:proofErr w:type="spellEnd"/>
      <w:r w:rsidRPr="009B0EAC">
        <w:rPr>
          <w:rStyle w:val="Emphasis"/>
        </w:rPr>
        <w:t xml:space="preserve"> games</w:t>
      </w:r>
      <w:r w:rsidRPr="009B0EAC">
        <w:rPr>
          <w:rStyle w:val="StyleUnderline"/>
        </w:rPr>
        <w:t xml:space="preserve"> to </w:t>
      </w:r>
      <w:r w:rsidRPr="009B0EAC">
        <w:rPr>
          <w:rStyle w:val="Emphasis"/>
        </w:rPr>
        <w:t>positive</w:t>
      </w:r>
      <w:r w:rsidRPr="009B0EAC">
        <w:rPr>
          <w:rStyle w:val="StyleUnderline"/>
        </w:rPr>
        <w:t xml:space="preserve"> non-zero games by </w:t>
      </w:r>
      <w:r w:rsidRPr="009B0EAC">
        <w:rPr>
          <w:rStyle w:val="Emphasis"/>
        </w:rPr>
        <w:t>increasing</w:t>
      </w:r>
      <w:r w:rsidRPr="009B0EAC">
        <w:rPr>
          <w:rStyle w:val="StyleUnderline"/>
        </w:rPr>
        <w:t xml:space="preserve"> the </w:t>
      </w:r>
      <w:r w:rsidRPr="009B0EAC">
        <w:rPr>
          <w:rStyle w:val="Emphasis"/>
        </w:rPr>
        <w:t>cost</w:t>
      </w:r>
      <w:r w:rsidRPr="009B0EAC">
        <w:rPr>
          <w:rStyle w:val="StyleUnderline"/>
        </w:rPr>
        <w:t xml:space="preserve"> of </w:t>
      </w:r>
      <w:r w:rsidRPr="009B0EAC">
        <w:rPr>
          <w:rStyle w:val="Emphasis"/>
        </w:rPr>
        <w:t>non-cooperation</w:t>
      </w:r>
      <w:r w:rsidRPr="009B0EAC">
        <w:rPr>
          <w:rStyle w:val="StyleUnderline"/>
        </w:rPr>
        <w:t xml:space="preserve">; it increases </w:t>
      </w:r>
      <w:r w:rsidRPr="009B0EAC">
        <w:rPr>
          <w:rStyle w:val="Emphasis"/>
        </w:rPr>
        <w:t>bargaining space</w:t>
      </w:r>
      <w:r w:rsidRPr="009B0EAC">
        <w:rPr>
          <w:rStyle w:val="StyleUnderline"/>
        </w:rPr>
        <w:t xml:space="preserve"> among </w:t>
      </w:r>
      <w:r w:rsidRPr="009B0EAC">
        <w:rPr>
          <w:rStyle w:val="Emphasis"/>
        </w:rPr>
        <w:t>belligerents</w:t>
      </w:r>
      <w:r w:rsidRPr="009B0EAC">
        <w:rPr>
          <w:rStyle w:val="StyleUnderline"/>
        </w:rPr>
        <w:t xml:space="preserve"> which </w:t>
      </w:r>
      <w:r w:rsidRPr="009B0EAC">
        <w:rPr>
          <w:rStyle w:val="Emphasis"/>
        </w:rPr>
        <w:t>decreases</w:t>
      </w:r>
      <w:r w:rsidRPr="009B0EAC">
        <w:rPr>
          <w:rStyle w:val="StyleUnderline"/>
        </w:rPr>
        <w:t xml:space="preserve"> the </w:t>
      </w:r>
      <w:r w:rsidRPr="009B0EAC">
        <w:rPr>
          <w:rStyle w:val="Emphasis"/>
        </w:rPr>
        <w:t>propensity</w:t>
      </w:r>
      <w:r w:rsidRPr="009B0EAC">
        <w:rPr>
          <w:rStyle w:val="StyleUnderline"/>
        </w:rPr>
        <w:t xml:space="preserve"> and </w:t>
      </w:r>
      <w:r w:rsidRPr="009B0EAC">
        <w:rPr>
          <w:rStyle w:val="Emphasis"/>
        </w:rPr>
        <w:t>incidence</w:t>
      </w:r>
      <w:r w:rsidRPr="009B0EAC">
        <w:rPr>
          <w:rStyle w:val="StyleUnderline"/>
        </w:rPr>
        <w:t xml:space="preserve"> of </w:t>
      </w:r>
      <w:r w:rsidRPr="009B0EAC">
        <w:rPr>
          <w:rStyle w:val="Emphasis"/>
        </w:rPr>
        <w:t>conflict</w:t>
      </w:r>
      <w:r w:rsidRPr="009B0EAC">
        <w:rPr>
          <w:rStyle w:val="StyleUnderline"/>
        </w:rPr>
        <w:t>;</w:t>
      </w:r>
      <w:r w:rsidRPr="009B0EAC">
        <w:rPr>
          <w:sz w:val="16"/>
          <w:szCs w:val="16"/>
        </w:rPr>
        <w:t xml:space="preserve"> </w:t>
      </w:r>
      <w:proofErr w:type="gramStart"/>
      <w:r w:rsidRPr="009B0EAC">
        <w:rPr>
          <w:sz w:val="16"/>
          <w:szCs w:val="16"/>
        </w:rPr>
        <w:t>finally</w:t>
      </w:r>
      <w:proofErr w:type="gramEnd"/>
      <w:r w:rsidRPr="009B0EAC">
        <w:rPr>
          <w:sz w:val="16"/>
          <w:szCs w:val="16"/>
        </w:rPr>
        <w:t xml:space="preserve"> </w:t>
      </w:r>
      <w:r w:rsidRPr="009B0EAC">
        <w:rPr>
          <w:rStyle w:val="StyleUnderline"/>
        </w:rPr>
        <w:t xml:space="preserve">its shapes conditions making the status quo </w:t>
      </w:r>
      <w:r w:rsidRPr="009B0EAC">
        <w:rPr>
          <w:rStyle w:val="Emphasis"/>
        </w:rPr>
        <w:t>more attractive</w:t>
      </w:r>
      <w:r w:rsidRPr="009B0EAC">
        <w:rPr>
          <w:rStyle w:val="StyleUnderline"/>
        </w:rPr>
        <w:t xml:space="preserve"> that influences the </w:t>
      </w:r>
      <w:r w:rsidRPr="009B0EAC">
        <w:rPr>
          <w:rStyle w:val="Emphasis"/>
        </w:rPr>
        <w:t>risk profiles</w:t>
      </w:r>
      <w:r w:rsidRPr="009B0EAC">
        <w:rPr>
          <w:rStyle w:val="StyleUnderline"/>
        </w:rPr>
        <w:t xml:space="preserve"> of state actors that move them from </w:t>
      </w:r>
      <w:r w:rsidRPr="009B0EAC">
        <w:rPr>
          <w:rStyle w:val="Emphasis"/>
        </w:rPr>
        <w:t>risk seeking</w:t>
      </w:r>
      <w:r w:rsidRPr="009B0EAC">
        <w:rPr>
          <w:rStyle w:val="StyleUnderline"/>
        </w:rPr>
        <w:t xml:space="preserve"> actors to risk neutral or </w:t>
      </w:r>
      <w:r w:rsidRPr="009B0EAC">
        <w:rPr>
          <w:rStyle w:val="Emphasis"/>
        </w:rPr>
        <w:t>risk adverse</w:t>
      </w:r>
      <w:r w:rsidRPr="009B0EAC">
        <w:rPr>
          <w:rStyle w:val="StyleUnderline"/>
        </w:rPr>
        <w:t xml:space="preserve"> actors</w:t>
      </w:r>
      <w:r w:rsidRPr="009B0EAC">
        <w:rPr>
          <w:sz w:val="16"/>
          <w:szCs w:val="16"/>
        </w:rPr>
        <w:t xml:space="preserve"> all of which reinforces the other. </w:t>
      </w:r>
    </w:p>
    <w:p w14:paraId="2DC33604" w14:textId="77777777" w:rsidR="00C72EE2" w:rsidRPr="009B0EAC" w:rsidRDefault="00C72EE2" w:rsidP="00C72EE2">
      <w:pPr>
        <w:rPr>
          <w:sz w:val="16"/>
          <w:szCs w:val="16"/>
        </w:rPr>
      </w:pPr>
      <w:r w:rsidRPr="009B0EAC">
        <w:rPr>
          <w:sz w:val="16"/>
          <w:szCs w:val="16"/>
        </w:rPr>
        <w:t xml:space="preserve">Whichever framework the US choses to adopt, </w:t>
      </w:r>
      <w:r w:rsidRPr="009B0EAC">
        <w:rPr>
          <w:rStyle w:val="StyleUnderline"/>
        </w:rPr>
        <w:t>it would be wise to consider the</w:t>
      </w:r>
      <w:r w:rsidRPr="009B0EAC">
        <w:rPr>
          <w:sz w:val="16"/>
          <w:szCs w:val="16"/>
        </w:rPr>
        <w:t xml:space="preserve"> coherence with the goals of the </w:t>
      </w:r>
      <w:r w:rsidRPr="009B0EAC">
        <w:rPr>
          <w:rStyle w:val="StyleUnderline"/>
        </w:rPr>
        <w:t>framework that has enabled</w:t>
      </w:r>
      <w:r w:rsidRPr="009B0EAC">
        <w:rPr>
          <w:sz w:val="16"/>
          <w:szCs w:val="16"/>
        </w:rPr>
        <w:t xml:space="preserve"> </w:t>
      </w:r>
      <w:r w:rsidRPr="009B0EAC">
        <w:rPr>
          <w:rStyle w:val="Emphasis"/>
        </w:rPr>
        <w:t>unprecedented</w:t>
      </w:r>
      <w:r w:rsidRPr="009B0EAC">
        <w:rPr>
          <w:sz w:val="16"/>
          <w:szCs w:val="16"/>
        </w:rPr>
        <w:t xml:space="preserve"> influence across the globe for more than 70 years; a framework that has not only assured </w:t>
      </w:r>
      <w:r w:rsidRPr="009B0EAC">
        <w:rPr>
          <w:rStyle w:val="Emphasis"/>
        </w:rPr>
        <w:t>peace</w:t>
      </w:r>
      <w:r w:rsidRPr="009B0EAC">
        <w:rPr>
          <w:rStyle w:val="StyleUnderline"/>
        </w:rPr>
        <w:t xml:space="preserve"> and </w:t>
      </w:r>
      <w:r w:rsidRPr="009B0EAC">
        <w:rPr>
          <w:rStyle w:val="Emphasis"/>
        </w:rPr>
        <w:t>prosperity</w:t>
      </w:r>
      <w:r w:rsidRPr="009B0EAC">
        <w:rPr>
          <w:sz w:val="16"/>
          <w:szCs w:val="16"/>
        </w:rPr>
        <w:t xml:space="preserve"> in our time but also reduced the cost as a percentage of GDP of assuring that peace and prosperity (i.e., it has increased the inherent propensity towards cooperation and peace). This framework also eschewed nationalist propensities of populist leaders and incentivized closer ties among nations. </w:t>
      </w:r>
    </w:p>
    <w:p w14:paraId="34FC15B7" w14:textId="77777777" w:rsidR="00C72EE2" w:rsidRPr="009B0EAC" w:rsidRDefault="00C72EE2" w:rsidP="00C72EE2">
      <w:pPr>
        <w:rPr>
          <w:sz w:val="16"/>
          <w:szCs w:val="16"/>
        </w:rPr>
      </w:pPr>
      <w:r w:rsidRPr="009B0EAC">
        <w:rPr>
          <w:sz w:val="16"/>
          <w:szCs w:val="16"/>
        </w:rPr>
        <w:t xml:space="preserve">That framework is of course </w:t>
      </w:r>
      <w:r w:rsidRPr="009B0EAC">
        <w:rPr>
          <w:rStyle w:val="StyleUnderline"/>
        </w:rPr>
        <w:t xml:space="preserve">the </w:t>
      </w:r>
      <w:r w:rsidRPr="009B0EAC">
        <w:rPr>
          <w:rStyle w:val="Emphasis"/>
        </w:rPr>
        <w:t>strong rule-based LIO</w:t>
      </w:r>
      <w:r w:rsidRPr="009B0EAC">
        <w:rPr>
          <w:sz w:val="16"/>
          <w:szCs w:val="16"/>
        </w:rPr>
        <w:t xml:space="preserve"> which </w:t>
      </w:r>
      <w:r w:rsidRPr="009B0EAC">
        <w:rPr>
          <w:rStyle w:val="StyleUnderline"/>
        </w:rPr>
        <w:t xml:space="preserve">was conceived of, birthed, and supported throughout its history </w:t>
      </w:r>
      <w:r w:rsidRPr="009B0EAC">
        <w:rPr>
          <w:rStyle w:val="Emphasis"/>
        </w:rPr>
        <w:t>by the US</w:t>
      </w:r>
      <w:r w:rsidRPr="009B0EAC">
        <w:rPr>
          <w:sz w:val="16"/>
          <w:szCs w:val="16"/>
        </w:rPr>
        <w:t xml:space="preserve">. </w:t>
      </w:r>
      <w:r w:rsidRPr="009B0EAC">
        <w:rPr>
          <w:rStyle w:val="StyleUnderline"/>
        </w:rPr>
        <w:t>Shaping conditions that incentivize cooperation and open doors to non-violent competition</w:t>
      </w:r>
      <w:r w:rsidRPr="009B0EAC">
        <w:rPr>
          <w:sz w:val="16"/>
          <w:szCs w:val="16"/>
        </w:rPr>
        <w:t xml:space="preserve"> through other elements of national power given the maintenance of our national defense posture and strength </w:t>
      </w:r>
      <w:r w:rsidRPr="009B0EAC">
        <w:rPr>
          <w:rStyle w:val="StyleUnderline"/>
        </w:rPr>
        <w:t xml:space="preserve">should be a </w:t>
      </w:r>
      <w:r w:rsidRPr="009B0EAC">
        <w:rPr>
          <w:rStyle w:val="Emphasis"/>
        </w:rPr>
        <w:t>goal</w:t>
      </w:r>
      <w:r w:rsidRPr="009B0EAC">
        <w:rPr>
          <w:rStyle w:val="StyleUnderline"/>
        </w:rPr>
        <w:t xml:space="preserve"> of policy and decision-makers. Now is </w:t>
      </w:r>
      <w:r w:rsidRPr="009B0EAC">
        <w:rPr>
          <w:rStyle w:val="Emphasis"/>
        </w:rPr>
        <w:t>not</w:t>
      </w:r>
      <w:r w:rsidRPr="009B0EAC">
        <w:rPr>
          <w:rStyle w:val="StyleUnderline"/>
        </w:rPr>
        <w:t xml:space="preserve"> the time to </w:t>
      </w:r>
      <w:r w:rsidRPr="009B0EAC">
        <w:rPr>
          <w:rStyle w:val="Emphasis"/>
        </w:rPr>
        <w:t>abandon</w:t>
      </w:r>
      <w:r w:rsidRPr="009B0EAC">
        <w:rPr>
          <w:rStyle w:val="StyleUnderline"/>
        </w:rPr>
        <w:t xml:space="preserve"> our order; now is the time to</w:t>
      </w:r>
      <w:r w:rsidRPr="009B0EAC">
        <w:rPr>
          <w:sz w:val="16"/>
          <w:szCs w:val="16"/>
        </w:rPr>
        <w:t xml:space="preserve"> adjust to new realities and </w:t>
      </w:r>
      <w:r w:rsidRPr="009B0EAC">
        <w:rPr>
          <w:rStyle w:val="StyleUnderline"/>
        </w:rPr>
        <w:t xml:space="preserve">find ways to </w:t>
      </w:r>
      <w:r w:rsidRPr="009B0EAC">
        <w:rPr>
          <w:rStyle w:val="Emphasis"/>
        </w:rPr>
        <w:t>strengthen</w:t>
      </w:r>
      <w:r w:rsidRPr="009B0EAC">
        <w:rPr>
          <w:rStyle w:val="StyleUnderline"/>
        </w:rPr>
        <w:t xml:space="preserve"> the order’s </w:t>
      </w:r>
      <w:r w:rsidRPr="009B0EAC">
        <w:rPr>
          <w:rStyle w:val="Emphasis"/>
        </w:rPr>
        <w:t>peace</w:t>
      </w:r>
      <w:r w:rsidRPr="009B0EAC">
        <w:rPr>
          <w:rStyle w:val="StyleUnderline"/>
        </w:rPr>
        <w:t xml:space="preserve"> and </w:t>
      </w:r>
      <w:r w:rsidRPr="009B0EAC">
        <w:rPr>
          <w:rStyle w:val="Emphasis"/>
        </w:rPr>
        <w:t>prosperity</w:t>
      </w:r>
      <w:r w:rsidRPr="009B0EAC">
        <w:rPr>
          <w:rStyle w:val="StyleUnderline"/>
        </w:rPr>
        <w:t xml:space="preserve"> functions to </w:t>
      </w:r>
      <w:r w:rsidRPr="009B0EAC">
        <w:rPr>
          <w:rStyle w:val="Emphasis"/>
        </w:rPr>
        <w:t xml:space="preserve">reduce conflict </w:t>
      </w:r>
      <w:r w:rsidRPr="009B0EAC">
        <w:rPr>
          <w:sz w:val="16"/>
          <w:szCs w:val="16"/>
        </w:rPr>
        <w:t xml:space="preserve">PIIs. </w:t>
      </w:r>
      <w:r w:rsidRPr="009B0EAC">
        <w:rPr>
          <w:rStyle w:val="StyleUnderline"/>
        </w:rPr>
        <w:t xml:space="preserve">We are at an </w:t>
      </w:r>
      <w:r w:rsidRPr="009B0EAC">
        <w:rPr>
          <w:rStyle w:val="Emphasis"/>
        </w:rPr>
        <w:t>inflection point</w:t>
      </w:r>
      <w:r w:rsidRPr="009B0EAC">
        <w:rPr>
          <w:rStyle w:val="StyleUnderline"/>
        </w:rPr>
        <w:t xml:space="preserve"> in history</w:t>
      </w:r>
      <w:r w:rsidRPr="009B0EAC">
        <w:rPr>
          <w:sz w:val="16"/>
          <w:szCs w:val="16"/>
        </w:rPr>
        <w:t xml:space="preserve"> where </w:t>
      </w:r>
      <w:r w:rsidRPr="009B0EAC">
        <w:rPr>
          <w:rStyle w:val="Emphasis"/>
        </w:rPr>
        <w:t>one path</w:t>
      </w:r>
      <w:r w:rsidRPr="009B0EAC">
        <w:rPr>
          <w:rStyle w:val="StyleUnderline"/>
        </w:rPr>
        <w:t xml:space="preserve"> leads to </w:t>
      </w:r>
      <w:r w:rsidRPr="009B0EAC">
        <w:rPr>
          <w:rStyle w:val="Emphasis"/>
        </w:rPr>
        <w:t>stability</w:t>
      </w:r>
      <w:r w:rsidRPr="009B0EAC">
        <w:rPr>
          <w:rStyle w:val="StyleUnderline"/>
        </w:rPr>
        <w:t xml:space="preserve"> and the </w:t>
      </w:r>
      <w:r w:rsidRPr="009B0EAC">
        <w:rPr>
          <w:rStyle w:val="Emphasis"/>
        </w:rPr>
        <w:t>other</w:t>
      </w:r>
      <w:r w:rsidRPr="009B0EAC">
        <w:rPr>
          <w:rStyle w:val="StyleUnderline"/>
        </w:rPr>
        <w:t xml:space="preserve"> to </w:t>
      </w:r>
      <w:r w:rsidRPr="009B0EAC">
        <w:rPr>
          <w:rStyle w:val="Emphasis"/>
        </w:rPr>
        <w:t>conflict</w:t>
      </w:r>
      <w:r w:rsidRPr="009B0EAC">
        <w:rPr>
          <w:rStyle w:val="StyleUnderline"/>
        </w:rPr>
        <w:t xml:space="preserve">. It is in our interest to be </w:t>
      </w:r>
      <w:r w:rsidRPr="009B0EAC">
        <w:rPr>
          <w:rStyle w:val="Emphasis"/>
        </w:rPr>
        <w:t>vigilantly ready</w:t>
      </w:r>
      <w:r w:rsidRPr="009B0EAC">
        <w:rPr>
          <w:rStyle w:val="StyleUnderline"/>
        </w:rPr>
        <w:t xml:space="preserve"> to secure peace and prosperity. We can do this if the US </w:t>
      </w:r>
      <w:r w:rsidRPr="009B0EAC">
        <w:rPr>
          <w:rStyle w:val="Emphasis"/>
        </w:rPr>
        <w:t>remains</w:t>
      </w:r>
      <w:r w:rsidRPr="009B0EAC">
        <w:rPr>
          <w:rStyle w:val="StyleUnderline"/>
        </w:rPr>
        <w:t xml:space="preserve"> a </w:t>
      </w:r>
      <w:r w:rsidRPr="009B0EAC">
        <w:rPr>
          <w:rStyle w:val="Emphasis"/>
        </w:rPr>
        <w:t>leader</w:t>
      </w:r>
      <w:r w:rsidRPr="009B0EAC">
        <w:rPr>
          <w:rStyle w:val="StyleUnderline"/>
        </w:rPr>
        <w:t xml:space="preserve"> within the LIO</w:t>
      </w:r>
      <w:r w:rsidRPr="009B0EAC">
        <w:rPr>
          <w:sz w:val="16"/>
          <w:szCs w:val="16"/>
        </w:rPr>
        <w:t xml:space="preserve"> and the current order is not only maintained but strengthened. At least, that is my recommendation and hope.</w:t>
      </w:r>
    </w:p>
    <w:p w14:paraId="45D9D44A" w14:textId="77777777" w:rsidR="00C72EE2" w:rsidRPr="009B0EAC" w:rsidRDefault="00C72EE2" w:rsidP="00C72EE2">
      <w:pPr>
        <w:pStyle w:val="Heading3"/>
      </w:pPr>
      <w:r w:rsidRPr="009B0EAC">
        <w:lastRenderedPageBreak/>
        <w:t>AT: Trump Not Key</w:t>
      </w:r>
    </w:p>
    <w:p w14:paraId="50B1E74F" w14:textId="77777777" w:rsidR="00C72EE2" w:rsidRPr="009B0EAC" w:rsidRDefault="00C72EE2" w:rsidP="00C72EE2">
      <w:pPr>
        <w:pStyle w:val="Heading4"/>
      </w:pPr>
      <w:r w:rsidRPr="009B0EAC">
        <w:t>Trump will end the U.S.-led order. The second term will make the first look like a “garden party.”</w:t>
      </w:r>
    </w:p>
    <w:p w14:paraId="5403A607" w14:textId="77777777" w:rsidR="00C72EE2" w:rsidRPr="009B0EAC" w:rsidRDefault="00C72EE2" w:rsidP="00C72EE2">
      <w:proofErr w:type="spellStart"/>
      <w:r w:rsidRPr="009B0EAC">
        <w:rPr>
          <w:rStyle w:val="Style13ptBold"/>
        </w:rPr>
        <w:t>Drezner</w:t>
      </w:r>
      <w:proofErr w:type="spellEnd"/>
      <w:r w:rsidRPr="009B0EAC">
        <w:rPr>
          <w:rStyle w:val="Style13ptBold"/>
        </w:rPr>
        <w:t xml:space="preserve"> 23</w:t>
      </w:r>
      <w:r w:rsidRPr="009B0EAC">
        <w:t xml:space="preserve"> – Professor of International Politics at the Fletcher School of Law and Diplomacy at Tufts University.</w:t>
      </w:r>
    </w:p>
    <w:p w14:paraId="2B053CB3" w14:textId="77777777" w:rsidR="00C72EE2" w:rsidRPr="009B0EAC" w:rsidRDefault="00C72EE2" w:rsidP="00C72EE2">
      <w:r w:rsidRPr="009B0EAC">
        <w:t xml:space="preserve">Daniel W. </w:t>
      </w:r>
      <w:proofErr w:type="spellStart"/>
      <w:r w:rsidRPr="009B0EAC">
        <w:t>Drezner</w:t>
      </w:r>
      <w:proofErr w:type="spellEnd"/>
      <w:r w:rsidRPr="009B0EAC">
        <w:t xml:space="preserve">, “Bracing for Trump 2.0,” </w:t>
      </w:r>
      <w:r w:rsidRPr="009B0EAC">
        <w:rPr>
          <w:i/>
          <w:iCs/>
        </w:rPr>
        <w:t>Foreign Affairs,</w:t>
      </w:r>
      <w:r w:rsidRPr="009B0EAC">
        <w:t xml:space="preserve"> 5 September 2023, https://www.foreignaffairs.com/united-states/bracing-trump-possible-return-allies-rivals.</w:t>
      </w:r>
    </w:p>
    <w:p w14:paraId="02F676EC" w14:textId="77777777" w:rsidR="00C72EE2" w:rsidRPr="009B0EAC" w:rsidRDefault="00C72EE2" w:rsidP="00C72EE2"/>
    <w:p w14:paraId="443CF1AF" w14:textId="77777777" w:rsidR="00C72EE2" w:rsidRPr="009B0EAC" w:rsidRDefault="00C72EE2" w:rsidP="00C72EE2">
      <w:pPr>
        <w:rPr>
          <w:sz w:val="16"/>
          <w:szCs w:val="16"/>
        </w:rPr>
      </w:pPr>
      <w:r w:rsidRPr="009B0EAC">
        <w:rPr>
          <w:sz w:val="16"/>
          <w:szCs w:val="16"/>
        </w:rPr>
        <w:t>FENCES MENDED?</w:t>
      </w:r>
    </w:p>
    <w:p w14:paraId="71109805" w14:textId="77777777" w:rsidR="00C72EE2" w:rsidRPr="009B0EAC" w:rsidRDefault="00C72EE2" w:rsidP="00C72EE2">
      <w:pPr>
        <w:rPr>
          <w:sz w:val="16"/>
          <w:szCs w:val="16"/>
        </w:rPr>
      </w:pPr>
      <w:r w:rsidRPr="009B0EAC">
        <w:rPr>
          <w:rStyle w:val="StyleUnderline"/>
        </w:rPr>
        <w:t xml:space="preserve">During his </w:t>
      </w:r>
      <w:r w:rsidRPr="009B0EAC">
        <w:rPr>
          <w:rStyle w:val="Emphasis"/>
        </w:rPr>
        <w:t>first term</w:t>
      </w:r>
      <w:r w:rsidRPr="009B0EAC">
        <w:rPr>
          <w:rStyle w:val="StyleUnderline"/>
        </w:rPr>
        <w:t xml:space="preserve">, Trump </w:t>
      </w:r>
      <w:r w:rsidRPr="009B0EAC">
        <w:rPr>
          <w:rStyle w:val="Emphasis"/>
        </w:rPr>
        <w:t>scrambled</w:t>
      </w:r>
      <w:r w:rsidRPr="009B0EAC">
        <w:rPr>
          <w:rStyle w:val="StyleUnderline"/>
        </w:rPr>
        <w:t xml:space="preserve"> the </w:t>
      </w:r>
      <w:r w:rsidRPr="009B0EAC">
        <w:rPr>
          <w:rStyle w:val="Emphasis"/>
        </w:rPr>
        <w:t>dense network</w:t>
      </w:r>
      <w:r w:rsidRPr="009B0EAC">
        <w:rPr>
          <w:rStyle w:val="StyleUnderline"/>
        </w:rPr>
        <w:t xml:space="preserve"> of </w:t>
      </w:r>
      <w:r w:rsidRPr="009B0EAC">
        <w:rPr>
          <w:rStyle w:val="Emphasis"/>
        </w:rPr>
        <w:t>alliances</w:t>
      </w:r>
      <w:r w:rsidRPr="009B0EAC">
        <w:rPr>
          <w:rStyle w:val="StyleUnderline"/>
        </w:rPr>
        <w:t xml:space="preserve"> and </w:t>
      </w:r>
      <w:r w:rsidRPr="009B0EAC">
        <w:rPr>
          <w:rStyle w:val="Emphasis"/>
        </w:rPr>
        <w:t>partnerships</w:t>
      </w:r>
      <w:r w:rsidRPr="009B0EAC">
        <w:rPr>
          <w:rStyle w:val="StyleUnderline"/>
        </w:rPr>
        <w:t xml:space="preserve"> that the United States had built over the previous 75 years</w:t>
      </w:r>
      <w:r w:rsidRPr="009B0EAC">
        <w:rPr>
          <w:sz w:val="16"/>
          <w:szCs w:val="16"/>
        </w:rPr>
        <w:t xml:space="preserve">. For long-standing allies in Europe, Latin America, and the Pacific Rim, </w:t>
      </w:r>
      <w:r w:rsidRPr="009B0EAC">
        <w:rPr>
          <w:rStyle w:val="StyleUnderline"/>
        </w:rPr>
        <w:t xml:space="preserve">the United States suddenly exhibited a </w:t>
      </w:r>
      <w:r w:rsidRPr="009B0EAC">
        <w:rPr>
          <w:rStyle w:val="Emphasis"/>
        </w:rPr>
        <w:t>bewildering array</w:t>
      </w:r>
      <w:r w:rsidRPr="009B0EAC">
        <w:rPr>
          <w:rStyle w:val="StyleUnderline"/>
        </w:rPr>
        <w:t xml:space="preserve"> of </w:t>
      </w:r>
      <w:r w:rsidRPr="009B0EAC">
        <w:rPr>
          <w:rStyle w:val="Emphasis"/>
        </w:rPr>
        <w:t>capricious behavior</w:t>
      </w:r>
      <w:r w:rsidRPr="009B0EAC">
        <w:rPr>
          <w:rStyle w:val="StyleUnderline"/>
        </w:rPr>
        <w:t xml:space="preserve">. Trump </w:t>
      </w:r>
      <w:r w:rsidRPr="009B0EAC">
        <w:rPr>
          <w:rStyle w:val="Emphasis"/>
        </w:rPr>
        <w:t>blasted allies</w:t>
      </w:r>
      <w:r w:rsidRPr="009B0EAC">
        <w:rPr>
          <w:rStyle w:val="StyleUnderline"/>
        </w:rPr>
        <w:t xml:space="preserve"> for not contributing enough to collective security</w:t>
      </w:r>
      <w:r w:rsidRPr="009B0EAC">
        <w:rPr>
          <w:sz w:val="16"/>
          <w:szCs w:val="16"/>
        </w:rPr>
        <w:t xml:space="preserve"> and for allegedly robbing the United States blind on trade deals. </w:t>
      </w:r>
      <w:r w:rsidRPr="009B0EAC">
        <w:rPr>
          <w:rStyle w:val="StyleUnderline"/>
        </w:rPr>
        <w:t xml:space="preserve">He repeatedly </w:t>
      </w:r>
      <w:r w:rsidRPr="009B0EAC">
        <w:rPr>
          <w:rStyle w:val="Emphasis"/>
        </w:rPr>
        <w:t>threatened</w:t>
      </w:r>
      <w:r w:rsidRPr="009B0EAC">
        <w:rPr>
          <w:rStyle w:val="StyleUnderline"/>
        </w:rPr>
        <w:t xml:space="preserve"> to </w:t>
      </w:r>
      <w:r w:rsidRPr="009B0EAC">
        <w:rPr>
          <w:rStyle w:val="Emphasis"/>
        </w:rPr>
        <w:t>exit</w:t>
      </w:r>
      <w:r w:rsidRPr="009B0EAC">
        <w:rPr>
          <w:rStyle w:val="StyleUnderline"/>
        </w:rPr>
        <w:t xml:space="preserve"> previously </w:t>
      </w:r>
      <w:r w:rsidRPr="009B0EAC">
        <w:rPr>
          <w:rStyle w:val="Emphasis"/>
        </w:rPr>
        <w:t>sacrosanct</w:t>
      </w:r>
      <w:r w:rsidRPr="009B0EAC">
        <w:rPr>
          <w:rStyle w:val="StyleUnderline"/>
        </w:rPr>
        <w:t xml:space="preserve"> agreements including </w:t>
      </w:r>
      <w:r w:rsidRPr="009B0EAC">
        <w:rPr>
          <w:rStyle w:val="Emphasis"/>
        </w:rPr>
        <w:t>NATO</w:t>
      </w:r>
      <w:r w:rsidRPr="009B0EAC">
        <w:rPr>
          <w:rStyle w:val="StyleUnderline"/>
        </w:rPr>
        <w:t xml:space="preserve">, the </w:t>
      </w:r>
      <w:r w:rsidRPr="009B0EAC">
        <w:rPr>
          <w:rStyle w:val="Emphasis"/>
        </w:rPr>
        <w:t>W</w:t>
      </w:r>
      <w:r w:rsidRPr="009B0EAC">
        <w:rPr>
          <w:rStyle w:val="StyleUnderline"/>
        </w:rPr>
        <w:t xml:space="preserve">orld </w:t>
      </w:r>
      <w:r w:rsidRPr="009B0EAC">
        <w:rPr>
          <w:rStyle w:val="Emphasis"/>
        </w:rPr>
        <w:t>T</w:t>
      </w:r>
      <w:r w:rsidRPr="009B0EAC">
        <w:rPr>
          <w:rStyle w:val="StyleUnderline"/>
        </w:rPr>
        <w:t xml:space="preserve">rade </w:t>
      </w:r>
      <w:r w:rsidRPr="009B0EAC">
        <w:rPr>
          <w:rStyle w:val="Emphasis"/>
        </w:rPr>
        <w:t>O</w:t>
      </w:r>
      <w:r w:rsidRPr="009B0EAC">
        <w:rPr>
          <w:rStyle w:val="StyleUnderline"/>
        </w:rPr>
        <w:t>rganization</w:t>
      </w:r>
      <w:r w:rsidRPr="009B0EAC">
        <w:rPr>
          <w:sz w:val="16"/>
          <w:szCs w:val="16"/>
        </w:rPr>
        <w:t xml:space="preserve">, the U.S.-Korea Free Trade Agreement, </w:t>
      </w:r>
      <w:r w:rsidRPr="009B0EAC">
        <w:rPr>
          <w:rStyle w:val="StyleUnderline"/>
        </w:rPr>
        <w:t xml:space="preserve">and </w:t>
      </w:r>
      <w:r w:rsidRPr="009B0EAC">
        <w:rPr>
          <w:rStyle w:val="Emphasis"/>
        </w:rPr>
        <w:t>NAFTA</w:t>
      </w:r>
      <w:r w:rsidRPr="009B0EAC">
        <w:rPr>
          <w:sz w:val="16"/>
          <w:szCs w:val="16"/>
        </w:rPr>
        <w:t xml:space="preserve">. By contrast, although U.S. adversaries also had to deal with the occasional tantrum from Trump, it was for them in many ways the best of times. </w:t>
      </w:r>
      <w:r w:rsidRPr="009B0EAC">
        <w:rPr>
          <w:rStyle w:val="StyleUnderline"/>
        </w:rPr>
        <w:t xml:space="preserve">Trump </w:t>
      </w:r>
      <w:r w:rsidRPr="009B0EAC">
        <w:rPr>
          <w:rStyle w:val="Emphasis"/>
        </w:rPr>
        <w:t>bent over backward</w:t>
      </w:r>
      <w:r w:rsidRPr="009B0EAC">
        <w:rPr>
          <w:rStyle w:val="StyleUnderline"/>
        </w:rPr>
        <w:t xml:space="preserve"> to </w:t>
      </w:r>
      <w:r w:rsidRPr="009B0EAC">
        <w:rPr>
          <w:rStyle w:val="Emphasis"/>
        </w:rPr>
        <w:t>ingratiate</w:t>
      </w:r>
      <w:r w:rsidRPr="009B0EAC">
        <w:rPr>
          <w:rStyle w:val="StyleUnderline"/>
        </w:rPr>
        <w:t xml:space="preserve"> himself with</w:t>
      </w:r>
      <w:r w:rsidRPr="009B0EAC">
        <w:rPr>
          <w:sz w:val="16"/>
          <w:szCs w:val="16"/>
        </w:rPr>
        <w:t xml:space="preserve"> Russian President Vladimir </w:t>
      </w:r>
      <w:r w:rsidRPr="009B0EAC">
        <w:rPr>
          <w:rStyle w:val="Emphasis"/>
        </w:rPr>
        <w:t>Putin</w:t>
      </w:r>
      <w:r w:rsidRPr="009B0EAC">
        <w:rPr>
          <w:sz w:val="16"/>
          <w:szCs w:val="16"/>
        </w:rPr>
        <w:t xml:space="preserve">, Chinese President </w:t>
      </w:r>
      <w:r w:rsidRPr="009B0EAC">
        <w:rPr>
          <w:rStyle w:val="Emphasis"/>
        </w:rPr>
        <w:t>Xi</w:t>
      </w:r>
      <w:r w:rsidRPr="009B0EAC">
        <w:rPr>
          <w:sz w:val="16"/>
          <w:szCs w:val="16"/>
        </w:rPr>
        <w:t xml:space="preserve"> Jinping, </w:t>
      </w:r>
      <w:r w:rsidRPr="009B0EAC">
        <w:rPr>
          <w:rStyle w:val="StyleUnderline"/>
        </w:rPr>
        <w:t>and</w:t>
      </w:r>
      <w:r w:rsidRPr="009B0EAC">
        <w:rPr>
          <w:sz w:val="16"/>
          <w:szCs w:val="16"/>
        </w:rPr>
        <w:t xml:space="preserve"> the North Korean leader </w:t>
      </w:r>
      <w:r w:rsidRPr="009B0EAC">
        <w:rPr>
          <w:rStyle w:val="Emphasis"/>
        </w:rPr>
        <w:t>Kim</w:t>
      </w:r>
      <w:r w:rsidRPr="009B0EAC">
        <w:rPr>
          <w:sz w:val="16"/>
          <w:szCs w:val="16"/>
        </w:rPr>
        <w:t xml:space="preserve"> Jong Un. His administration yo-yoed between coercing and accommodating these states, with the latter tactic usually winning out. </w:t>
      </w:r>
      <w:r w:rsidRPr="009B0EAC">
        <w:rPr>
          <w:rStyle w:val="StyleUnderline"/>
        </w:rPr>
        <w:t xml:space="preserve">These autocrats </w:t>
      </w:r>
      <w:r w:rsidRPr="009B0EAC">
        <w:rPr>
          <w:rStyle w:val="Emphasis"/>
        </w:rPr>
        <w:t>happily pocketed</w:t>
      </w:r>
      <w:r w:rsidRPr="009B0EAC">
        <w:rPr>
          <w:rStyle w:val="StyleUnderline"/>
        </w:rPr>
        <w:t xml:space="preserve"> gains from the United States’ </w:t>
      </w:r>
      <w:r w:rsidRPr="009B0EAC">
        <w:rPr>
          <w:rStyle w:val="Emphasis"/>
        </w:rPr>
        <w:t>strained relations</w:t>
      </w:r>
      <w:r w:rsidRPr="009B0EAC">
        <w:rPr>
          <w:rStyle w:val="StyleUnderline"/>
        </w:rPr>
        <w:t xml:space="preserve"> with </w:t>
      </w:r>
      <w:r w:rsidRPr="009B0EAC">
        <w:rPr>
          <w:rStyle w:val="Emphasis"/>
        </w:rPr>
        <w:t>allies</w:t>
      </w:r>
      <w:r w:rsidRPr="009B0EAC">
        <w:rPr>
          <w:rStyle w:val="StyleUnderline"/>
        </w:rPr>
        <w:t>. Xi could go to Davos in 2017 and effectively declare that China</w:t>
      </w:r>
      <w:r w:rsidRPr="009B0EAC">
        <w:rPr>
          <w:sz w:val="16"/>
          <w:szCs w:val="16"/>
        </w:rPr>
        <w:t xml:space="preserve">, rather than the United States, </w:t>
      </w:r>
      <w:r w:rsidRPr="009B0EAC">
        <w:rPr>
          <w:rStyle w:val="StyleUnderline"/>
        </w:rPr>
        <w:t>was the status quo power. Putin could bide his time while the Trump White House withdrew the U.S. ambassador from Ukraine and withheld Javelin weapons systems</w:t>
      </w:r>
      <w:r w:rsidRPr="009B0EAC">
        <w:rPr>
          <w:sz w:val="16"/>
          <w:szCs w:val="16"/>
        </w:rPr>
        <w:t xml:space="preserve"> in an effort to coerce Ukrainian President Volodymyr Zelensky into aiding Trump’s 2020 reelection campaign. </w:t>
      </w:r>
      <w:r w:rsidRPr="009B0EAC">
        <w:rPr>
          <w:rStyle w:val="StyleUnderline"/>
        </w:rPr>
        <w:t>There was no need for Putin or Xi to act recklessly when their rival was self-sabotaging</w:t>
      </w:r>
      <w:r w:rsidRPr="009B0EAC">
        <w:rPr>
          <w:sz w:val="16"/>
          <w:szCs w:val="16"/>
        </w:rPr>
        <w:t>.</w:t>
      </w:r>
    </w:p>
    <w:p w14:paraId="24A4F9AB" w14:textId="77777777" w:rsidR="00C72EE2" w:rsidRPr="009B0EAC" w:rsidRDefault="00C72EE2" w:rsidP="00C72EE2">
      <w:pPr>
        <w:rPr>
          <w:rStyle w:val="StyleUnderline"/>
        </w:rPr>
      </w:pPr>
      <w:r w:rsidRPr="009B0EAC">
        <w:rPr>
          <w:rStyle w:val="StyleUnderline"/>
        </w:rPr>
        <w:t xml:space="preserve">Biden’s </w:t>
      </w:r>
      <w:r w:rsidRPr="009B0EAC">
        <w:rPr>
          <w:rStyle w:val="Emphasis"/>
        </w:rPr>
        <w:t>victory</w:t>
      </w:r>
      <w:r w:rsidRPr="009B0EAC">
        <w:rPr>
          <w:rStyle w:val="StyleUnderline"/>
        </w:rPr>
        <w:t xml:space="preserve"> over Trump in 2020 </w:t>
      </w:r>
      <w:r w:rsidRPr="009B0EAC">
        <w:rPr>
          <w:rStyle w:val="Emphasis"/>
        </w:rPr>
        <w:t>ended</w:t>
      </w:r>
      <w:r w:rsidRPr="009B0EAC">
        <w:rPr>
          <w:rStyle w:val="StyleUnderline"/>
        </w:rPr>
        <w:t xml:space="preserve"> much of this </w:t>
      </w:r>
      <w:r w:rsidRPr="009B0EAC">
        <w:rPr>
          <w:rStyle w:val="Emphasis"/>
        </w:rPr>
        <w:t>bizarre behavior</w:t>
      </w:r>
      <w:r w:rsidRPr="009B0EAC">
        <w:rPr>
          <w:rStyle w:val="StyleUnderline"/>
        </w:rPr>
        <w:t xml:space="preserve">. Biden has </w:t>
      </w:r>
      <w:r w:rsidRPr="009B0EAC">
        <w:rPr>
          <w:rStyle w:val="Emphasis"/>
        </w:rPr>
        <w:t>reasserted</w:t>
      </w:r>
      <w:r w:rsidRPr="009B0EAC">
        <w:rPr>
          <w:rStyle w:val="StyleUnderline"/>
        </w:rPr>
        <w:t xml:space="preserve"> traditional alliances to an extent </w:t>
      </w:r>
      <w:r w:rsidRPr="009B0EAC">
        <w:rPr>
          <w:rStyle w:val="Emphasis"/>
        </w:rPr>
        <w:t>not seen</w:t>
      </w:r>
      <w:r w:rsidRPr="009B0EAC">
        <w:rPr>
          <w:rStyle w:val="StyleUnderline"/>
        </w:rPr>
        <w:t xml:space="preserve"> since</w:t>
      </w:r>
      <w:r w:rsidRPr="009B0EAC">
        <w:rPr>
          <w:sz w:val="16"/>
          <w:szCs w:val="16"/>
        </w:rPr>
        <w:t xml:space="preserve"> U.S. President George </w:t>
      </w:r>
      <w:r w:rsidRPr="009B0EAC">
        <w:rPr>
          <w:rStyle w:val="StyleUnderline"/>
        </w:rPr>
        <w:t>H. W. Bush.</w:t>
      </w:r>
      <w:r w:rsidRPr="009B0EAC">
        <w:rPr>
          <w:sz w:val="16"/>
          <w:szCs w:val="16"/>
        </w:rPr>
        <w:t xml:space="preserve"> As Richard </w:t>
      </w:r>
      <w:proofErr w:type="spellStart"/>
      <w:r w:rsidRPr="009B0EAC">
        <w:rPr>
          <w:sz w:val="16"/>
          <w:szCs w:val="16"/>
        </w:rPr>
        <w:t>Haass</w:t>
      </w:r>
      <w:proofErr w:type="spellEnd"/>
      <w:r w:rsidRPr="009B0EAC">
        <w:rPr>
          <w:sz w:val="16"/>
          <w:szCs w:val="16"/>
        </w:rPr>
        <w:t xml:space="preserve">, the former president of the Council on Foreign Relations, has put it, </w:t>
      </w:r>
      <w:r w:rsidRPr="009B0EAC">
        <w:rPr>
          <w:rStyle w:val="StyleUnderline"/>
        </w:rPr>
        <w:t xml:space="preserve">Biden has </w:t>
      </w:r>
      <w:r w:rsidRPr="009B0EAC">
        <w:rPr>
          <w:rStyle w:val="Emphasis"/>
        </w:rPr>
        <w:t>transformed</w:t>
      </w:r>
      <w:r w:rsidRPr="009B0EAC">
        <w:rPr>
          <w:rStyle w:val="StyleUnderline"/>
        </w:rPr>
        <w:t xml:space="preserve"> U.S. foreign policy “from ‘</w:t>
      </w:r>
      <w:r w:rsidRPr="009B0EAC">
        <w:rPr>
          <w:rStyle w:val="Emphasis"/>
        </w:rPr>
        <w:t>America first</w:t>
      </w:r>
      <w:r w:rsidRPr="009B0EAC">
        <w:rPr>
          <w:rStyle w:val="StyleUnderline"/>
        </w:rPr>
        <w:t xml:space="preserve">’ to </w:t>
      </w:r>
      <w:r w:rsidRPr="009B0EAC">
        <w:rPr>
          <w:rStyle w:val="Emphasis"/>
        </w:rPr>
        <w:t>alliances first</w:t>
      </w:r>
      <w:r w:rsidRPr="009B0EAC">
        <w:rPr>
          <w:rStyle w:val="StyleUnderline"/>
        </w:rPr>
        <w:t>.</w:t>
      </w:r>
      <w:r w:rsidRPr="009B0EAC">
        <w:rPr>
          <w:sz w:val="16"/>
          <w:szCs w:val="16"/>
        </w:rPr>
        <w:t xml:space="preserve">” Biden consulted widely with European leaders in crafting the U.S. response to Russia’s invasion of Ukraine, resulting in a degree of transatlantic cooperation that has surprised even Putin. Similarly, the administration has garnered support from numerous allies to counter China: imposing export controls in consultation with Japan and the Netherlands; bolstering the Quad, a defense coalition made up of Australia, India, Japan, and the United States; and developing the Indo-Pacific Economic Framework, a U.S.-led talking shop of 14 countries, including Indonesia, South Korea, Thailand, and Vietnam. </w:t>
      </w:r>
      <w:r w:rsidRPr="009B0EAC">
        <w:rPr>
          <w:rStyle w:val="StyleUnderline"/>
        </w:rPr>
        <w:t>Public opinion polling conducted across a group of 23 countries</w:t>
      </w:r>
      <w:r w:rsidRPr="009B0EAC">
        <w:rPr>
          <w:sz w:val="16"/>
          <w:szCs w:val="16"/>
        </w:rPr>
        <w:t xml:space="preserve"> as varied as Hungary, Japan, and Nigeria </w:t>
      </w:r>
      <w:r w:rsidRPr="009B0EAC">
        <w:rPr>
          <w:rStyle w:val="StyleUnderline"/>
        </w:rPr>
        <w:t xml:space="preserve">shows that much of the world holds </w:t>
      </w:r>
      <w:r w:rsidRPr="009B0EAC">
        <w:rPr>
          <w:rStyle w:val="Emphasis"/>
        </w:rPr>
        <w:t>more positive attitudes</w:t>
      </w:r>
      <w:r w:rsidRPr="009B0EAC">
        <w:rPr>
          <w:rStyle w:val="StyleUnderline"/>
        </w:rPr>
        <w:t xml:space="preserve"> toward the United States under </w:t>
      </w:r>
      <w:r w:rsidRPr="009B0EAC">
        <w:rPr>
          <w:rStyle w:val="Emphasis"/>
        </w:rPr>
        <w:t>Biden</w:t>
      </w:r>
      <w:r w:rsidRPr="009B0EAC">
        <w:rPr>
          <w:rStyle w:val="StyleUnderline"/>
        </w:rPr>
        <w:t xml:space="preserve"> than it did under </w:t>
      </w:r>
      <w:r w:rsidRPr="009B0EAC">
        <w:rPr>
          <w:rStyle w:val="Emphasis"/>
        </w:rPr>
        <w:t>Trump</w:t>
      </w:r>
      <w:r w:rsidRPr="009B0EAC">
        <w:rPr>
          <w:rStyle w:val="StyleUnderline"/>
        </w:rPr>
        <w:t>.</w:t>
      </w:r>
    </w:p>
    <w:p w14:paraId="680AE6B7" w14:textId="77777777" w:rsidR="00C72EE2" w:rsidRPr="009B0EAC" w:rsidRDefault="00C72EE2" w:rsidP="00C72EE2">
      <w:pPr>
        <w:rPr>
          <w:sz w:val="16"/>
          <w:szCs w:val="16"/>
        </w:rPr>
      </w:pPr>
      <w:r w:rsidRPr="009B0EAC">
        <w:rPr>
          <w:sz w:val="16"/>
          <w:szCs w:val="16"/>
        </w:rPr>
        <w:t xml:space="preserve">At the same time, rivals such as </w:t>
      </w:r>
      <w:r w:rsidRPr="009B0EAC">
        <w:rPr>
          <w:rStyle w:val="StyleUnderline"/>
        </w:rPr>
        <w:t xml:space="preserve">Russia and China have had to </w:t>
      </w:r>
      <w:r w:rsidRPr="009B0EAC">
        <w:rPr>
          <w:rStyle w:val="Emphasis"/>
        </w:rPr>
        <w:t>adjust</w:t>
      </w:r>
      <w:r w:rsidRPr="009B0EAC">
        <w:rPr>
          <w:rStyle w:val="StyleUnderline"/>
        </w:rPr>
        <w:t xml:space="preserve"> to a U.S. president who </w:t>
      </w:r>
      <w:r w:rsidRPr="009B0EAC">
        <w:rPr>
          <w:rStyle w:val="Emphasis"/>
        </w:rPr>
        <w:t>walks the walk</w:t>
      </w:r>
      <w:r w:rsidRPr="009B0EAC">
        <w:rPr>
          <w:sz w:val="16"/>
          <w:szCs w:val="16"/>
        </w:rPr>
        <w:t xml:space="preserve"> as well as talks the talk </w:t>
      </w:r>
      <w:r w:rsidRPr="009B0EAC">
        <w:rPr>
          <w:rStyle w:val="StyleUnderline"/>
        </w:rPr>
        <w:t xml:space="preserve">on </w:t>
      </w:r>
      <w:r w:rsidRPr="009B0EAC">
        <w:rPr>
          <w:rStyle w:val="Emphasis"/>
        </w:rPr>
        <w:t>great-power competition</w:t>
      </w:r>
      <w:r w:rsidRPr="009B0EAC">
        <w:rPr>
          <w:sz w:val="16"/>
          <w:szCs w:val="16"/>
        </w:rPr>
        <w:t xml:space="preserve">. </w:t>
      </w:r>
      <w:r w:rsidRPr="009B0EAC">
        <w:rPr>
          <w:rStyle w:val="StyleUnderline"/>
        </w:rPr>
        <w:t>Trump ranted and raved and lashed out at China, but</w:t>
      </w:r>
      <w:r w:rsidRPr="009B0EAC">
        <w:rPr>
          <w:sz w:val="16"/>
          <w:szCs w:val="16"/>
        </w:rPr>
        <w:t xml:space="preserve"> in the end, </w:t>
      </w:r>
      <w:r w:rsidRPr="009B0EAC">
        <w:rPr>
          <w:rStyle w:val="StyleUnderline"/>
        </w:rPr>
        <w:t>he was more interested in making deals than in advancing U.S. interests</w:t>
      </w:r>
      <w:r w:rsidRPr="009B0EAC">
        <w:rPr>
          <w:sz w:val="16"/>
          <w:szCs w:val="16"/>
        </w:rPr>
        <w:t xml:space="preserve">—demonstrated, for instance, by his push to finalize the Phase One trade agreement with China in early 2020 without pressing Chinese authorities about the emerging COVID-19 pandemic. His approach to Russia was mercurial; Trump himself has said that he was the “apple of [Putin’s] eye.” By contrast, </w:t>
      </w:r>
      <w:r w:rsidRPr="009B0EAC">
        <w:rPr>
          <w:rStyle w:val="StyleUnderline"/>
        </w:rPr>
        <w:t xml:space="preserve">the Biden administration has proved </w:t>
      </w:r>
      <w:r w:rsidRPr="009B0EAC">
        <w:rPr>
          <w:rStyle w:val="Emphasis"/>
        </w:rPr>
        <w:t>ready</w:t>
      </w:r>
      <w:r w:rsidRPr="009B0EAC">
        <w:rPr>
          <w:rStyle w:val="StyleUnderline"/>
        </w:rPr>
        <w:t xml:space="preserve"> and </w:t>
      </w:r>
      <w:r w:rsidRPr="009B0EAC">
        <w:rPr>
          <w:rStyle w:val="Emphasis"/>
        </w:rPr>
        <w:t>willing</w:t>
      </w:r>
      <w:r w:rsidRPr="009B0EAC">
        <w:rPr>
          <w:rStyle w:val="StyleUnderline"/>
        </w:rPr>
        <w:t xml:space="preserve"> to </w:t>
      </w:r>
      <w:r w:rsidRPr="009B0EAC">
        <w:rPr>
          <w:rStyle w:val="Emphasis"/>
        </w:rPr>
        <w:t>mobilize</w:t>
      </w:r>
      <w:r w:rsidRPr="009B0EAC">
        <w:rPr>
          <w:rStyle w:val="StyleUnderline"/>
        </w:rPr>
        <w:t xml:space="preserve"> the </w:t>
      </w:r>
      <w:r w:rsidRPr="009B0EAC">
        <w:rPr>
          <w:rStyle w:val="Emphasis"/>
        </w:rPr>
        <w:t>federal government</w:t>
      </w:r>
      <w:r w:rsidRPr="009B0EAC">
        <w:rPr>
          <w:rStyle w:val="StyleUnderline"/>
        </w:rPr>
        <w:t xml:space="preserve"> to </w:t>
      </w:r>
      <w:r w:rsidRPr="009B0EAC">
        <w:rPr>
          <w:rStyle w:val="Emphasis"/>
        </w:rPr>
        <w:t>counter</w:t>
      </w:r>
      <w:r w:rsidRPr="009B0EAC">
        <w:rPr>
          <w:rStyle w:val="StyleUnderline"/>
        </w:rPr>
        <w:t xml:space="preserve"> both these </w:t>
      </w:r>
      <w:r w:rsidRPr="009B0EAC">
        <w:rPr>
          <w:rStyle w:val="Emphasis"/>
        </w:rPr>
        <w:t>autocracies</w:t>
      </w:r>
      <w:r w:rsidRPr="009B0EAC">
        <w:rPr>
          <w:sz w:val="16"/>
          <w:szCs w:val="16"/>
        </w:rPr>
        <w:t>—</w:t>
      </w:r>
      <w:r w:rsidRPr="009B0EAC">
        <w:rPr>
          <w:rStyle w:val="StyleUnderline"/>
        </w:rPr>
        <w:t xml:space="preserve">the CHIPS and Science Act and the Inflation Reduction Act are far more ambitious pieces of </w:t>
      </w:r>
      <w:r w:rsidRPr="009B0EAC">
        <w:rPr>
          <w:rStyle w:val="StyleUnderline"/>
        </w:rPr>
        <w:lastRenderedPageBreak/>
        <w:t>legislation than anything passed during the Trump years</w:t>
      </w:r>
      <w:r w:rsidRPr="009B0EAC">
        <w:rPr>
          <w:sz w:val="16"/>
          <w:szCs w:val="16"/>
        </w:rPr>
        <w:t xml:space="preserve">. </w:t>
      </w:r>
      <w:r w:rsidRPr="009B0EAC">
        <w:rPr>
          <w:rStyle w:val="StyleUnderline"/>
        </w:rPr>
        <w:t>These measures aim to accomplish what Trump only talked about</w:t>
      </w:r>
      <w:r w:rsidRPr="009B0EAC">
        <w:rPr>
          <w:sz w:val="16"/>
          <w:szCs w:val="16"/>
        </w:rPr>
        <w:t>: “</w:t>
      </w:r>
      <w:r w:rsidRPr="009B0EAC">
        <w:rPr>
          <w:rStyle w:val="StyleUnderline"/>
        </w:rPr>
        <w:t>home shoring” critical industrial sectors</w:t>
      </w:r>
      <w:r w:rsidRPr="009B0EAC">
        <w:rPr>
          <w:sz w:val="16"/>
          <w:szCs w:val="16"/>
        </w:rPr>
        <w:t>.</w:t>
      </w:r>
    </w:p>
    <w:p w14:paraId="0541F345" w14:textId="77777777" w:rsidR="00C72EE2" w:rsidRPr="009B0EAC" w:rsidRDefault="00C72EE2" w:rsidP="00C72EE2">
      <w:pPr>
        <w:rPr>
          <w:sz w:val="16"/>
          <w:szCs w:val="16"/>
        </w:rPr>
      </w:pPr>
      <w:r w:rsidRPr="009B0EAC">
        <w:rPr>
          <w:rStyle w:val="StyleUnderline"/>
        </w:rPr>
        <w:t xml:space="preserve">Biden has also been </w:t>
      </w:r>
      <w:r w:rsidRPr="009B0EAC">
        <w:rPr>
          <w:rStyle w:val="Emphasis"/>
        </w:rPr>
        <w:t>far more adept</w:t>
      </w:r>
      <w:r w:rsidRPr="009B0EAC">
        <w:rPr>
          <w:rStyle w:val="StyleUnderline"/>
        </w:rPr>
        <w:t xml:space="preserve"> at attracting </w:t>
      </w:r>
      <w:r w:rsidRPr="009B0EAC">
        <w:rPr>
          <w:rStyle w:val="Emphasis"/>
        </w:rPr>
        <w:t>new allies</w:t>
      </w:r>
      <w:r w:rsidRPr="009B0EAC">
        <w:rPr>
          <w:rStyle w:val="StyleUnderline"/>
        </w:rPr>
        <w:t xml:space="preserve"> and </w:t>
      </w:r>
      <w:r w:rsidRPr="009B0EAC">
        <w:rPr>
          <w:rStyle w:val="Emphasis"/>
        </w:rPr>
        <w:t>partners</w:t>
      </w:r>
      <w:r w:rsidRPr="009B0EAC">
        <w:rPr>
          <w:rStyle w:val="StyleUnderline"/>
        </w:rPr>
        <w:t>. NATO has expanded to include Finland and is soon likely to count Sweden in</w:t>
      </w:r>
      <w:r w:rsidRPr="009B0EAC">
        <w:rPr>
          <w:sz w:val="16"/>
          <w:szCs w:val="16"/>
        </w:rPr>
        <w:t xml:space="preserve">, as well. </w:t>
      </w:r>
      <w:r w:rsidRPr="009B0EAC">
        <w:rPr>
          <w:rStyle w:val="StyleUnderline"/>
        </w:rPr>
        <w:t xml:space="preserve">The </w:t>
      </w:r>
      <w:r w:rsidRPr="009B0EAC">
        <w:rPr>
          <w:rStyle w:val="Emphasis"/>
        </w:rPr>
        <w:t>trilateral partnership</w:t>
      </w:r>
      <w:r w:rsidRPr="009B0EAC">
        <w:rPr>
          <w:rStyle w:val="StyleUnderline"/>
        </w:rPr>
        <w:t xml:space="preserve"> between </w:t>
      </w:r>
      <w:r w:rsidRPr="009B0EAC">
        <w:rPr>
          <w:rStyle w:val="Emphasis"/>
        </w:rPr>
        <w:t>Japan</w:t>
      </w:r>
      <w:r w:rsidRPr="009B0EAC">
        <w:rPr>
          <w:rStyle w:val="StyleUnderline"/>
        </w:rPr>
        <w:t xml:space="preserve">, </w:t>
      </w:r>
      <w:r w:rsidRPr="009B0EAC">
        <w:rPr>
          <w:rStyle w:val="Emphasis"/>
        </w:rPr>
        <w:t>South Korea</w:t>
      </w:r>
      <w:r w:rsidRPr="009B0EAC">
        <w:rPr>
          <w:rStyle w:val="StyleUnderline"/>
        </w:rPr>
        <w:t xml:space="preserve">, and the </w:t>
      </w:r>
      <w:r w:rsidRPr="009B0EAC">
        <w:rPr>
          <w:rStyle w:val="Emphasis"/>
        </w:rPr>
        <w:t>U</w:t>
      </w:r>
      <w:r w:rsidRPr="009B0EAC">
        <w:rPr>
          <w:rStyle w:val="StyleUnderline"/>
        </w:rPr>
        <w:t xml:space="preserve">nited </w:t>
      </w:r>
      <w:r w:rsidRPr="009B0EAC">
        <w:rPr>
          <w:rStyle w:val="Emphasis"/>
        </w:rPr>
        <w:t>S</w:t>
      </w:r>
      <w:r w:rsidRPr="009B0EAC">
        <w:rPr>
          <w:rStyle w:val="StyleUnderline"/>
        </w:rPr>
        <w:t>tates</w:t>
      </w:r>
      <w:r w:rsidRPr="009B0EAC">
        <w:rPr>
          <w:sz w:val="16"/>
          <w:szCs w:val="16"/>
        </w:rPr>
        <w:t xml:space="preserve"> in Northeast Asia </w:t>
      </w:r>
      <w:r w:rsidRPr="009B0EAC">
        <w:rPr>
          <w:rStyle w:val="StyleUnderline"/>
        </w:rPr>
        <w:t xml:space="preserve">has been </w:t>
      </w:r>
      <w:r w:rsidRPr="009B0EAC">
        <w:rPr>
          <w:rStyle w:val="Emphasis"/>
        </w:rPr>
        <w:t>strengthened</w:t>
      </w:r>
      <w:r w:rsidRPr="009B0EAC">
        <w:rPr>
          <w:sz w:val="16"/>
          <w:szCs w:val="16"/>
        </w:rPr>
        <w:t xml:space="preserve">; the gathering of these countries’ leaders at Camp David in August would have been unthinkable during the Trump years. </w:t>
      </w:r>
      <w:r w:rsidRPr="009B0EAC">
        <w:rPr>
          <w:rStyle w:val="StyleUnderline"/>
        </w:rPr>
        <w:t xml:space="preserve">Biden will sign a </w:t>
      </w:r>
      <w:r w:rsidRPr="009B0EAC">
        <w:rPr>
          <w:rStyle w:val="Emphasis"/>
        </w:rPr>
        <w:t>strategic partnership</w:t>
      </w:r>
      <w:r w:rsidRPr="009B0EAC">
        <w:rPr>
          <w:rStyle w:val="StyleUnderline"/>
        </w:rPr>
        <w:t xml:space="preserve"> agreement with </w:t>
      </w:r>
      <w:r w:rsidRPr="009B0EAC">
        <w:rPr>
          <w:rStyle w:val="Emphasis"/>
        </w:rPr>
        <w:t>Vietnam</w:t>
      </w:r>
      <w:r w:rsidRPr="009B0EAC">
        <w:rPr>
          <w:sz w:val="16"/>
          <w:szCs w:val="16"/>
        </w:rPr>
        <w:t xml:space="preserve"> during a state visit to Hanoi in September, deepening ties between two countries wary of Chinese expansionism. </w:t>
      </w:r>
      <w:r w:rsidRPr="009B0EAC">
        <w:rPr>
          <w:rStyle w:val="StyleUnderline"/>
        </w:rPr>
        <w:t xml:space="preserve">The </w:t>
      </w:r>
      <w:r w:rsidRPr="009B0EAC">
        <w:rPr>
          <w:rStyle w:val="Emphasis"/>
        </w:rPr>
        <w:t>AUKUS pact</w:t>
      </w:r>
      <w:r w:rsidRPr="009B0EAC">
        <w:rPr>
          <w:rStyle w:val="StyleUnderline"/>
        </w:rPr>
        <w:t xml:space="preserve"> with Australia and the United Kingdom has </w:t>
      </w:r>
      <w:r w:rsidRPr="009B0EAC">
        <w:rPr>
          <w:rStyle w:val="Emphasis"/>
        </w:rPr>
        <w:t>cemented</w:t>
      </w:r>
      <w:r w:rsidRPr="009B0EAC">
        <w:rPr>
          <w:rStyle w:val="StyleUnderline"/>
        </w:rPr>
        <w:t xml:space="preserve"> security cooperation with these </w:t>
      </w:r>
      <w:r w:rsidRPr="009B0EAC">
        <w:rPr>
          <w:rStyle w:val="Emphasis"/>
        </w:rPr>
        <w:t>key allies</w:t>
      </w:r>
      <w:r w:rsidRPr="009B0EAC">
        <w:rPr>
          <w:rStyle w:val="StyleUnderline"/>
        </w:rPr>
        <w:t xml:space="preserve">. The United States has </w:t>
      </w:r>
      <w:r w:rsidRPr="009B0EAC">
        <w:rPr>
          <w:rStyle w:val="Emphasis"/>
        </w:rPr>
        <w:t>bolstered</w:t>
      </w:r>
      <w:r w:rsidRPr="009B0EAC">
        <w:rPr>
          <w:rStyle w:val="StyleUnderline"/>
        </w:rPr>
        <w:t xml:space="preserve"> bilateral cooperation with </w:t>
      </w:r>
      <w:r w:rsidRPr="009B0EAC">
        <w:rPr>
          <w:rStyle w:val="Emphasis"/>
        </w:rPr>
        <w:t>Taiwan</w:t>
      </w:r>
      <w:r w:rsidRPr="009B0EAC">
        <w:rPr>
          <w:rStyle w:val="StyleUnderline"/>
        </w:rPr>
        <w:t xml:space="preserve">. Both Russian and Chinese firms are discovering that their ability to </w:t>
      </w:r>
      <w:r w:rsidRPr="009B0EAC">
        <w:rPr>
          <w:rStyle w:val="Emphasis"/>
        </w:rPr>
        <w:t>freeload</w:t>
      </w:r>
      <w:r w:rsidRPr="009B0EAC">
        <w:rPr>
          <w:rStyle w:val="StyleUnderline"/>
        </w:rPr>
        <w:t xml:space="preserve"> off the </w:t>
      </w:r>
      <w:r w:rsidRPr="009B0EAC">
        <w:rPr>
          <w:rStyle w:val="Emphasis"/>
        </w:rPr>
        <w:t>liberal international order</w:t>
      </w:r>
      <w:r w:rsidRPr="009B0EAC">
        <w:rPr>
          <w:rStyle w:val="StyleUnderline"/>
        </w:rPr>
        <w:t xml:space="preserve"> has been </w:t>
      </w:r>
      <w:r w:rsidRPr="009B0EAC">
        <w:rPr>
          <w:rStyle w:val="Emphasis"/>
        </w:rPr>
        <w:t>compromised</w:t>
      </w:r>
      <w:r w:rsidRPr="009B0EAC">
        <w:rPr>
          <w:sz w:val="16"/>
          <w:szCs w:val="16"/>
        </w:rPr>
        <w:t>.</w:t>
      </w:r>
    </w:p>
    <w:p w14:paraId="4E1E4A0C" w14:textId="77777777" w:rsidR="00C72EE2" w:rsidRPr="009B0EAC" w:rsidRDefault="00C72EE2" w:rsidP="00C72EE2">
      <w:pPr>
        <w:rPr>
          <w:rStyle w:val="StyleUnderline"/>
        </w:rPr>
      </w:pPr>
      <w:r w:rsidRPr="009B0EAC">
        <w:rPr>
          <w:sz w:val="16"/>
          <w:szCs w:val="16"/>
        </w:rPr>
        <w:t xml:space="preserve">As </w:t>
      </w:r>
      <w:r w:rsidRPr="009B0EAC">
        <w:rPr>
          <w:rStyle w:val="StyleUnderline"/>
        </w:rPr>
        <w:t>U.S. adversaries</w:t>
      </w:r>
      <w:r w:rsidRPr="009B0EAC">
        <w:rPr>
          <w:sz w:val="16"/>
          <w:szCs w:val="16"/>
        </w:rPr>
        <w:t xml:space="preserve"> find themselves increasingly isolated, many elites in these countries </w:t>
      </w:r>
      <w:r w:rsidRPr="009B0EAC">
        <w:rPr>
          <w:rStyle w:val="StyleUnderline"/>
        </w:rPr>
        <w:t xml:space="preserve">are </w:t>
      </w:r>
      <w:r w:rsidRPr="009B0EAC">
        <w:rPr>
          <w:rStyle w:val="Emphasis"/>
        </w:rPr>
        <w:t>holding out hope</w:t>
      </w:r>
      <w:r w:rsidRPr="009B0EAC">
        <w:rPr>
          <w:rStyle w:val="StyleUnderline"/>
        </w:rPr>
        <w:t xml:space="preserve"> for</w:t>
      </w:r>
      <w:r w:rsidRPr="009B0EAC">
        <w:rPr>
          <w:sz w:val="16"/>
          <w:szCs w:val="16"/>
        </w:rPr>
        <w:t xml:space="preserve"> a future windfall—heralded by </w:t>
      </w:r>
      <w:r w:rsidRPr="009B0EAC">
        <w:rPr>
          <w:rStyle w:val="StyleUnderline"/>
        </w:rPr>
        <w:t xml:space="preserve">Trump’s </w:t>
      </w:r>
      <w:r w:rsidRPr="009B0EAC">
        <w:rPr>
          <w:rStyle w:val="Emphasis"/>
        </w:rPr>
        <w:t>return</w:t>
      </w:r>
      <w:r w:rsidRPr="009B0EAC">
        <w:rPr>
          <w:rStyle w:val="StyleUnderline"/>
        </w:rPr>
        <w:t xml:space="preserve"> to the </w:t>
      </w:r>
      <w:r w:rsidRPr="009B0EAC">
        <w:rPr>
          <w:rStyle w:val="Emphasis"/>
        </w:rPr>
        <w:t>presidency</w:t>
      </w:r>
      <w:r w:rsidRPr="009B0EAC">
        <w:rPr>
          <w:rStyle w:val="StyleUnderline"/>
        </w:rPr>
        <w:t xml:space="preserve"> in </w:t>
      </w:r>
      <w:r w:rsidRPr="009B0EAC">
        <w:rPr>
          <w:rStyle w:val="Emphasis"/>
        </w:rPr>
        <w:t>2025</w:t>
      </w:r>
      <w:r w:rsidRPr="009B0EAC">
        <w:rPr>
          <w:sz w:val="16"/>
          <w:szCs w:val="16"/>
        </w:rPr>
        <w:t xml:space="preserve">. China watchers report hearing more mentions of Trump in their visits to Beijing than they do in the United States. </w:t>
      </w:r>
      <w:r w:rsidRPr="009B0EAC">
        <w:rPr>
          <w:rStyle w:val="StyleUnderline"/>
        </w:rPr>
        <w:t xml:space="preserve">Chinese officials hope that a new Trump administration will </w:t>
      </w:r>
      <w:r w:rsidRPr="009B0EAC">
        <w:rPr>
          <w:rStyle w:val="Emphasis"/>
        </w:rPr>
        <w:t>fray U.S. alliances</w:t>
      </w:r>
      <w:r w:rsidRPr="009B0EAC">
        <w:rPr>
          <w:rStyle w:val="StyleUnderline"/>
        </w:rPr>
        <w:t xml:space="preserve"> again</w:t>
      </w:r>
      <w:r w:rsidRPr="009B0EAC">
        <w:rPr>
          <w:sz w:val="16"/>
          <w:szCs w:val="16"/>
        </w:rPr>
        <w:t xml:space="preserve">. As for Russia, </w:t>
      </w:r>
      <w:r w:rsidRPr="009B0EAC">
        <w:rPr>
          <w:rStyle w:val="StyleUnderline"/>
        </w:rPr>
        <w:t xml:space="preserve">policymakers in Europe and the United States agree that </w:t>
      </w:r>
      <w:r w:rsidRPr="009B0EAC">
        <w:rPr>
          <w:rStyle w:val="Emphasis"/>
        </w:rPr>
        <w:t>Putin</w:t>
      </w:r>
      <w:r w:rsidRPr="009B0EAC">
        <w:rPr>
          <w:rStyle w:val="StyleUnderline"/>
        </w:rPr>
        <w:t xml:space="preserve"> is </w:t>
      </w:r>
      <w:r w:rsidRPr="009B0EAC">
        <w:rPr>
          <w:rStyle w:val="Emphasis"/>
        </w:rPr>
        <w:t>unlikely</w:t>
      </w:r>
      <w:r w:rsidRPr="009B0EAC">
        <w:rPr>
          <w:rStyle w:val="StyleUnderline"/>
        </w:rPr>
        <w:t xml:space="preserve"> to </w:t>
      </w:r>
      <w:r w:rsidRPr="009B0EAC">
        <w:rPr>
          <w:rStyle w:val="Emphasis"/>
        </w:rPr>
        <w:t>change</w:t>
      </w:r>
      <w:r w:rsidRPr="009B0EAC">
        <w:rPr>
          <w:rStyle w:val="StyleUnderline"/>
        </w:rPr>
        <w:t xml:space="preserve"> his </w:t>
      </w:r>
      <w:r w:rsidRPr="009B0EAC">
        <w:rPr>
          <w:rStyle w:val="Emphasis"/>
        </w:rPr>
        <w:t>tactics</w:t>
      </w:r>
      <w:r w:rsidRPr="009B0EAC">
        <w:rPr>
          <w:rStyle w:val="StyleUnderline"/>
        </w:rPr>
        <w:t xml:space="preserve"> in Ukraine until </w:t>
      </w:r>
      <w:r w:rsidRPr="009B0EAC">
        <w:rPr>
          <w:rStyle w:val="Emphasis"/>
        </w:rPr>
        <w:t>after</w:t>
      </w:r>
      <w:r w:rsidRPr="009B0EAC">
        <w:rPr>
          <w:rStyle w:val="StyleUnderline"/>
        </w:rPr>
        <w:t xml:space="preserve"> the </w:t>
      </w:r>
      <w:r w:rsidRPr="009B0EAC">
        <w:rPr>
          <w:rStyle w:val="Emphasis"/>
        </w:rPr>
        <w:t>2024 election</w:t>
      </w:r>
      <w:r w:rsidRPr="009B0EAC">
        <w:rPr>
          <w:sz w:val="16"/>
          <w:szCs w:val="16"/>
        </w:rPr>
        <w:t>. An anonymous U.S. official told CNN in August: “</w:t>
      </w:r>
      <w:r w:rsidRPr="009B0EAC">
        <w:rPr>
          <w:rStyle w:val="StyleUnderline"/>
        </w:rPr>
        <w:t xml:space="preserve">Putin </w:t>
      </w:r>
      <w:r w:rsidRPr="009B0EAC">
        <w:rPr>
          <w:rStyle w:val="Emphasis"/>
        </w:rPr>
        <w:t>knows</w:t>
      </w:r>
      <w:r w:rsidRPr="009B0EAC">
        <w:rPr>
          <w:rStyle w:val="StyleUnderline"/>
        </w:rPr>
        <w:t xml:space="preserve"> Trump will </w:t>
      </w:r>
      <w:r w:rsidRPr="009B0EAC">
        <w:rPr>
          <w:rStyle w:val="Emphasis"/>
        </w:rPr>
        <w:t>help him</w:t>
      </w:r>
      <w:r w:rsidRPr="009B0EAC">
        <w:rPr>
          <w:sz w:val="16"/>
          <w:szCs w:val="16"/>
        </w:rPr>
        <w:t xml:space="preserve">. And so do the Ukrainians and our European partners.” </w:t>
      </w:r>
      <w:r w:rsidRPr="009B0EAC">
        <w:rPr>
          <w:rStyle w:val="Emphasis"/>
        </w:rPr>
        <w:t>Allies</w:t>
      </w:r>
      <w:r w:rsidRPr="009B0EAC">
        <w:rPr>
          <w:rStyle w:val="StyleUnderline"/>
        </w:rPr>
        <w:t xml:space="preserve"> in Europe are also</w:t>
      </w:r>
      <w:r w:rsidRPr="009B0EAC">
        <w:rPr>
          <w:sz w:val="16"/>
          <w:szCs w:val="16"/>
        </w:rPr>
        <w:t xml:space="preserve"> contemplating—or, rather, </w:t>
      </w:r>
      <w:r w:rsidRPr="009B0EAC">
        <w:rPr>
          <w:rStyle w:val="Emphasis"/>
        </w:rPr>
        <w:t>dreading</w:t>
      </w:r>
      <w:r w:rsidRPr="009B0EAC">
        <w:rPr>
          <w:sz w:val="16"/>
          <w:szCs w:val="16"/>
        </w:rPr>
        <w:t>—</w:t>
      </w:r>
      <w:r w:rsidRPr="009B0EAC">
        <w:rPr>
          <w:rStyle w:val="StyleUnderline"/>
        </w:rPr>
        <w:t xml:space="preserve">a </w:t>
      </w:r>
      <w:r w:rsidRPr="009B0EAC">
        <w:rPr>
          <w:rStyle w:val="Emphasis"/>
        </w:rPr>
        <w:t>second Trump term</w:t>
      </w:r>
      <w:r w:rsidRPr="009B0EAC">
        <w:rPr>
          <w:rStyle w:val="StyleUnderline"/>
        </w:rPr>
        <w:t>.</w:t>
      </w:r>
    </w:p>
    <w:p w14:paraId="7B0BA019" w14:textId="77777777" w:rsidR="00C72EE2" w:rsidRPr="009B0EAC" w:rsidRDefault="00C72EE2" w:rsidP="00C72EE2">
      <w:pPr>
        <w:rPr>
          <w:sz w:val="16"/>
          <w:szCs w:val="16"/>
        </w:rPr>
      </w:pPr>
      <w:r w:rsidRPr="009B0EAC">
        <w:rPr>
          <w:sz w:val="16"/>
          <w:szCs w:val="16"/>
        </w:rPr>
        <w:t>Some observers argue that although Trump executed an unconventional foreign policy when he was president, he did not act on his worst impulses. He did not withdraw the United States from either the WTO or NATO, nor did he remove U.S. troops from across the Pacific Rim. These pundits hold that Trump’s second term would just reprise the bluster of his first term.</w:t>
      </w:r>
    </w:p>
    <w:p w14:paraId="0809D4F3" w14:textId="77777777" w:rsidR="00C72EE2" w:rsidRPr="009B0EAC" w:rsidRDefault="00C72EE2" w:rsidP="00C72EE2">
      <w:pPr>
        <w:rPr>
          <w:sz w:val="16"/>
          <w:szCs w:val="16"/>
        </w:rPr>
      </w:pPr>
      <w:r w:rsidRPr="009B0EAC">
        <w:rPr>
          <w:sz w:val="16"/>
          <w:szCs w:val="16"/>
        </w:rPr>
        <w:t xml:space="preserve">Such equanimity is misplaced. </w:t>
      </w:r>
      <w:r w:rsidRPr="009B0EAC">
        <w:rPr>
          <w:rStyle w:val="StyleUnderline"/>
        </w:rPr>
        <w:t xml:space="preserve">A </w:t>
      </w:r>
      <w:r w:rsidRPr="009B0EAC">
        <w:rPr>
          <w:rStyle w:val="Emphasis"/>
        </w:rPr>
        <w:t>second Trump term</w:t>
      </w:r>
      <w:r w:rsidRPr="009B0EAC">
        <w:rPr>
          <w:rStyle w:val="StyleUnderline"/>
        </w:rPr>
        <w:t xml:space="preserve"> would transpire with </w:t>
      </w:r>
      <w:r w:rsidRPr="009B0EAC">
        <w:rPr>
          <w:rStyle w:val="Emphasis"/>
        </w:rPr>
        <w:t>countervailing institutions</w:t>
      </w:r>
      <w:r w:rsidRPr="009B0EAC">
        <w:rPr>
          <w:rStyle w:val="StyleUnderline"/>
        </w:rPr>
        <w:t xml:space="preserve"> that are </w:t>
      </w:r>
      <w:r w:rsidRPr="009B0EAC">
        <w:rPr>
          <w:rStyle w:val="Emphasis"/>
        </w:rPr>
        <w:t>even weaker</w:t>
      </w:r>
      <w:r w:rsidRPr="009B0EAC">
        <w:rPr>
          <w:rStyle w:val="StyleUnderline"/>
        </w:rPr>
        <w:t xml:space="preserve"> than they were in 2016. Trump would be supported by </w:t>
      </w:r>
      <w:r w:rsidRPr="009B0EAC">
        <w:rPr>
          <w:rStyle w:val="Emphasis"/>
        </w:rPr>
        <w:t>congressional Republicans</w:t>
      </w:r>
      <w:r w:rsidRPr="009B0EAC">
        <w:rPr>
          <w:rStyle w:val="StyleUnderline"/>
        </w:rPr>
        <w:t xml:space="preserve"> who are </w:t>
      </w:r>
      <w:r w:rsidRPr="009B0EAC">
        <w:rPr>
          <w:rStyle w:val="Emphasis"/>
        </w:rPr>
        <w:t xml:space="preserve">far more </w:t>
      </w:r>
      <w:proofErr w:type="spellStart"/>
      <w:r w:rsidRPr="009B0EAC">
        <w:rPr>
          <w:rStyle w:val="Emphasis"/>
        </w:rPr>
        <w:t>Trumpish</w:t>
      </w:r>
      <w:proofErr w:type="spellEnd"/>
      <w:r w:rsidRPr="009B0EAC">
        <w:rPr>
          <w:sz w:val="16"/>
          <w:szCs w:val="16"/>
        </w:rPr>
        <w:t xml:space="preserve"> in their outlook </w:t>
      </w:r>
      <w:r w:rsidRPr="009B0EAC">
        <w:rPr>
          <w:rStyle w:val="StyleUnderline"/>
        </w:rPr>
        <w:t>than the old-guard GOP leadership of five years ago</w:t>
      </w:r>
      <w:r w:rsidRPr="009B0EAC">
        <w:rPr>
          <w:sz w:val="16"/>
          <w:szCs w:val="16"/>
        </w:rPr>
        <w:t xml:space="preserve">. According to The New York Times, </w:t>
      </w:r>
      <w:r w:rsidRPr="009B0EAC">
        <w:rPr>
          <w:rStyle w:val="StyleUnderline"/>
        </w:rPr>
        <w:t xml:space="preserve">Trump, if reelected, “plans to scour the intelligence agencies, the State Department and the defense bureaucracies to </w:t>
      </w:r>
      <w:r w:rsidRPr="009B0EAC">
        <w:rPr>
          <w:rStyle w:val="Emphasis"/>
        </w:rPr>
        <w:t>remove officials</w:t>
      </w:r>
      <w:r w:rsidRPr="009B0EAC">
        <w:rPr>
          <w:rStyle w:val="StyleUnderline"/>
        </w:rPr>
        <w:t xml:space="preserve"> he has </w:t>
      </w:r>
      <w:r w:rsidRPr="009B0EAC">
        <w:rPr>
          <w:rStyle w:val="Emphasis"/>
        </w:rPr>
        <w:t>vilified</w:t>
      </w:r>
      <w:r w:rsidRPr="009B0EAC">
        <w:rPr>
          <w:sz w:val="16"/>
          <w:szCs w:val="16"/>
        </w:rPr>
        <w:t xml:space="preserve"> as ‘the sick political class that hates our country.’” </w:t>
      </w:r>
      <w:r w:rsidRPr="009B0EAC">
        <w:rPr>
          <w:rStyle w:val="StyleUnderline"/>
        </w:rPr>
        <w:t xml:space="preserve">Trump’s own foreign policy team would likely feature </w:t>
      </w:r>
      <w:r w:rsidRPr="009B0EAC">
        <w:rPr>
          <w:rStyle w:val="Emphasis"/>
        </w:rPr>
        <w:t>hardly anyone</w:t>
      </w:r>
      <w:r w:rsidRPr="009B0EAC">
        <w:rPr>
          <w:rStyle w:val="StyleUnderline"/>
        </w:rPr>
        <w:t xml:space="preserve"> with a significant record of leadership in </w:t>
      </w:r>
      <w:r w:rsidRPr="009B0EAC">
        <w:rPr>
          <w:rStyle w:val="Emphasis"/>
        </w:rPr>
        <w:t>diplomacy</w:t>
      </w:r>
      <w:r w:rsidRPr="009B0EAC">
        <w:rPr>
          <w:rStyle w:val="StyleUnderline"/>
        </w:rPr>
        <w:t xml:space="preserve"> or the </w:t>
      </w:r>
      <w:r w:rsidRPr="009B0EAC">
        <w:rPr>
          <w:rStyle w:val="Emphasis"/>
        </w:rPr>
        <w:t>military</w:t>
      </w:r>
      <w:r w:rsidRPr="009B0EAC">
        <w:rPr>
          <w:rStyle w:val="StyleUnderline"/>
        </w:rPr>
        <w:t xml:space="preserve"> that could </w:t>
      </w:r>
      <w:r w:rsidRPr="009B0EAC">
        <w:rPr>
          <w:rStyle w:val="Emphasis"/>
        </w:rPr>
        <w:t>put the brakes</w:t>
      </w:r>
      <w:r w:rsidRPr="009B0EAC">
        <w:rPr>
          <w:rStyle w:val="StyleUnderline"/>
        </w:rPr>
        <w:t xml:space="preserve"> on his </w:t>
      </w:r>
      <w:r w:rsidRPr="009B0EAC">
        <w:rPr>
          <w:rStyle w:val="Emphasis"/>
        </w:rPr>
        <w:t>wildest ideas</w:t>
      </w:r>
      <w:r w:rsidRPr="009B0EAC">
        <w:rPr>
          <w:sz w:val="16"/>
          <w:szCs w:val="16"/>
        </w:rPr>
        <w:t xml:space="preserve">—in other words, </w:t>
      </w:r>
      <w:r w:rsidRPr="009B0EAC">
        <w:rPr>
          <w:rStyle w:val="StyleUnderline"/>
        </w:rPr>
        <w:t xml:space="preserve">there will no longer be </w:t>
      </w:r>
      <w:r w:rsidRPr="009B0EAC">
        <w:rPr>
          <w:rStyle w:val="Emphasis"/>
        </w:rPr>
        <w:t>any adults</w:t>
      </w:r>
      <w:r w:rsidRPr="009B0EAC">
        <w:rPr>
          <w:rStyle w:val="StyleUnderline"/>
        </w:rPr>
        <w:t xml:space="preserve"> in the room</w:t>
      </w:r>
      <w:r w:rsidRPr="009B0EAC">
        <w:rPr>
          <w:sz w:val="16"/>
          <w:szCs w:val="16"/>
        </w:rPr>
        <w:t xml:space="preserve">. There will be no James Mattis, the secretary of defense under Trump’s first term, or even a John Bolton, a former national security adviser, to talk Trump out of his rash actions or persuade him that he cannot bomb Mexico or that he is incapable of ending Russia’s invasion of Ukraine in a single day. </w:t>
      </w:r>
      <w:r w:rsidRPr="009B0EAC">
        <w:rPr>
          <w:rStyle w:val="StyleUnderline"/>
        </w:rPr>
        <w:t xml:space="preserve">Trump’s second term would most </w:t>
      </w:r>
      <w:r w:rsidRPr="009B0EAC">
        <w:rPr>
          <w:rStyle w:val="Emphasis"/>
        </w:rPr>
        <w:t>closely resemble</w:t>
      </w:r>
      <w:r w:rsidRPr="009B0EAC">
        <w:rPr>
          <w:rStyle w:val="StyleUnderline"/>
        </w:rPr>
        <w:t xml:space="preserve"> the chaotic last </w:t>
      </w:r>
      <w:r w:rsidRPr="009B0EAC">
        <w:rPr>
          <w:rStyle w:val="Emphasis"/>
        </w:rPr>
        <w:t>few months</w:t>
      </w:r>
      <w:r w:rsidRPr="009B0EAC">
        <w:rPr>
          <w:rStyle w:val="StyleUnderline"/>
        </w:rPr>
        <w:t xml:space="preserve"> of Trump’s first term, when the 45th president came close to </w:t>
      </w:r>
      <w:r w:rsidRPr="009B0EAC">
        <w:rPr>
          <w:rStyle w:val="Emphasis"/>
        </w:rPr>
        <w:t>bombing Iran</w:t>
      </w:r>
      <w:r w:rsidRPr="009B0EAC">
        <w:rPr>
          <w:rStyle w:val="StyleUnderline"/>
        </w:rPr>
        <w:t xml:space="preserve"> and </w:t>
      </w:r>
      <w:r w:rsidRPr="009B0EAC">
        <w:rPr>
          <w:rStyle w:val="Emphasis"/>
        </w:rPr>
        <w:t>unilaterally withdrawing</w:t>
      </w:r>
      <w:r w:rsidRPr="009B0EAC">
        <w:rPr>
          <w:rStyle w:val="StyleUnderline"/>
        </w:rPr>
        <w:t xml:space="preserve"> all U.S. troops from</w:t>
      </w:r>
      <w:r w:rsidRPr="009B0EAC">
        <w:rPr>
          <w:sz w:val="16"/>
          <w:szCs w:val="16"/>
        </w:rPr>
        <w:t xml:space="preserve"> a variety of trouble spots such as </w:t>
      </w:r>
      <w:r w:rsidRPr="009B0EAC">
        <w:rPr>
          <w:rStyle w:val="StyleUnderline"/>
        </w:rPr>
        <w:t>Somalia and Syria.</w:t>
      </w:r>
      <w:r w:rsidRPr="009B0EAC">
        <w:rPr>
          <w:sz w:val="16"/>
          <w:szCs w:val="16"/>
        </w:rPr>
        <w:t xml:space="preserve"> As one former German official told The New York Times, “</w:t>
      </w:r>
      <w:r w:rsidRPr="009B0EAC">
        <w:rPr>
          <w:rStyle w:val="StyleUnderline"/>
        </w:rPr>
        <w:t xml:space="preserve">Trump has </w:t>
      </w:r>
      <w:r w:rsidRPr="009B0EAC">
        <w:rPr>
          <w:rStyle w:val="Emphasis"/>
        </w:rPr>
        <w:t>experience now</w:t>
      </w:r>
      <w:r w:rsidRPr="009B0EAC">
        <w:rPr>
          <w:rStyle w:val="StyleUnderline"/>
        </w:rPr>
        <w:t xml:space="preserve"> and knows what </w:t>
      </w:r>
      <w:r w:rsidRPr="009B0EAC">
        <w:rPr>
          <w:rStyle w:val="Emphasis"/>
        </w:rPr>
        <w:t>levers to pull</w:t>
      </w:r>
      <w:r w:rsidRPr="009B0EAC">
        <w:rPr>
          <w:rStyle w:val="StyleUnderline"/>
        </w:rPr>
        <w:t xml:space="preserve">, and he’s </w:t>
      </w:r>
      <w:r w:rsidRPr="009B0EAC">
        <w:rPr>
          <w:rStyle w:val="Emphasis"/>
        </w:rPr>
        <w:t>angry</w:t>
      </w:r>
      <w:r w:rsidRPr="009B0EAC">
        <w:rPr>
          <w:sz w:val="16"/>
          <w:szCs w:val="16"/>
        </w:rPr>
        <w:t>.” Another European official compared a second Trump to the Terminator of the second film in the franchise, which featured a cyborg assassin even more lethal and sophisticated than the original played by Arnold Schwarzenegger.</w:t>
      </w:r>
    </w:p>
    <w:p w14:paraId="7C3B171C" w14:textId="77777777" w:rsidR="00C72EE2" w:rsidRPr="009B0EAC" w:rsidRDefault="00C72EE2" w:rsidP="00C72EE2">
      <w:pPr>
        <w:rPr>
          <w:rStyle w:val="StyleUnderline"/>
        </w:rPr>
      </w:pPr>
      <w:r w:rsidRPr="009B0EAC">
        <w:rPr>
          <w:rStyle w:val="StyleUnderline"/>
        </w:rPr>
        <w:t xml:space="preserve">Throughout his first term, Trump frequently held U.S. foreign policy </w:t>
      </w:r>
      <w:r w:rsidRPr="009B0EAC">
        <w:rPr>
          <w:rStyle w:val="Emphasis"/>
        </w:rPr>
        <w:t>hostage</w:t>
      </w:r>
      <w:r w:rsidRPr="009B0EAC">
        <w:rPr>
          <w:rStyle w:val="StyleUnderline"/>
        </w:rPr>
        <w:t xml:space="preserve"> to his own </w:t>
      </w:r>
      <w:r w:rsidRPr="009B0EAC">
        <w:rPr>
          <w:rStyle w:val="Emphasis"/>
        </w:rPr>
        <w:t>political whims</w:t>
      </w:r>
      <w:r w:rsidRPr="009B0EAC">
        <w:rPr>
          <w:sz w:val="16"/>
          <w:szCs w:val="16"/>
        </w:rPr>
        <w:t xml:space="preserve">. He has faced some consequences; his demands that Zelensky relay damaging information about Biden (regardless of whether it was true) in return for sending Kyiv arms resulted in one of his two impeachments. </w:t>
      </w:r>
      <w:r w:rsidRPr="009B0EAC">
        <w:rPr>
          <w:rStyle w:val="StyleUnderline"/>
        </w:rPr>
        <w:t xml:space="preserve">If Trump is </w:t>
      </w:r>
      <w:r w:rsidRPr="009B0EAC">
        <w:rPr>
          <w:rStyle w:val="Emphasis"/>
        </w:rPr>
        <w:t>reelected</w:t>
      </w:r>
      <w:r w:rsidRPr="009B0EAC">
        <w:rPr>
          <w:rStyle w:val="StyleUnderline"/>
        </w:rPr>
        <w:t xml:space="preserve"> despite these two impeachments</w:t>
      </w:r>
      <w:r w:rsidRPr="009B0EAC">
        <w:rPr>
          <w:sz w:val="16"/>
          <w:szCs w:val="16"/>
        </w:rPr>
        <w:t>—and four fresh criminal indictments—</w:t>
      </w:r>
      <w:r w:rsidRPr="009B0EAC">
        <w:rPr>
          <w:rStyle w:val="StyleUnderline"/>
        </w:rPr>
        <w:t xml:space="preserve">he will feel truly </w:t>
      </w:r>
      <w:r w:rsidRPr="009B0EAC">
        <w:rPr>
          <w:rStyle w:val="Emphasis"/>
        </w:rPr>
        <w:t>unconstrained</w:t>
      </w:r>
      <w:r w:rsidRPr="009B0EAC">
        <w:rPr>
          <w:rStyle w:val="StyleUnderline"/>
        </w:rPr>
        <w:t xml:space="preserve"> and </w:t>
      </w:r>
      <w:r w:rsidRPr="009B0EAC">
        <w:rPr>
          <w:rStyle w:val="Emphasis"/>
        </w:rPr>
        <w:t>unrepentant</w:t>
      </w:r>
      <w:r w:rsidRPr="009B0EAC">
        <w:rPr>
          <w:rStyle w:val="StyleUnderline"/>
        </w:rPr>
        <w:t xml:space="preserve">. A </w:t>
      </w:r>
      <w:r w:rsidRPr="009B0EAC">
        <w:rPr>
          <w:rStyle w:val="Emphasis"/>
        </w:rPr>
        <w:t>second Trump term</w:t>
      </w:r>
      <w:r w:rsidRPr="009B0EAC">
        <w:rPr>
          <w:rStyle w:val="StyleUnderline"/>
        </w:rPr>
        <w:t xml:space="preserve"> would make the </w:t>
      </w:r>
      <w:r w:rsidRPr="009B0EAC">
        <w:rPr>
          <w:rStyle w:val="Emphasis"/>
        </w:rPr>
        <w:t>first one</w:t>
      </w:r>
      <w:r w:rsidRPr="009B0EAC">
        <w:rPr>
          <w:rStyle w:val="StyleUnderline"/>
        </w:rPr>
        <w:t xml:space="preserve"> look like a </w:t>
      </w:r>
      <w:r w:rsidRPr="009B0EAC">
        <w:rPr>
          <w:rStyle w:val="Emphasis"/>
        </w:rPr>
        <w:t>garden party</w:t>
      </w:r>
      <w:r w:rsidRPr="009B0EAC">
        <w:rPr>
          <w:rStyle w:val="StyleUnderline"/>
        </w:rPr>
        <w:t>.</w:t>
      </w:r>
    </w:p>
    <w:p w14:paraId="01F28D27" w14:textId="77777777" w:rsidR="00C72EE2" w:rsidRPr="009B0EAC" w:rsidRDefault="00C72EE2" w:rsidP="00C72EE2"/>
    <w:p w14:paraId="511DCDEF" w14:textId="77777777" w:rsidR="00C72EE2" w:rsidRPr="009B0EAC" w:rsidRDefault="00C72EE2" w:rsidP="00C72EE2">
      <w:pPr>
        <w:pStyle w:val="Heading4"/>
      </w:pPr>
      <w:r w:rsidRPr="009B0EAC">
        <w:lastRenderedPageBreak/>
        <w:t>Trump reelection guarantees the end of the U.S.-led order.</w:t>
      </w:r>
    </w:p>
    <w:p w14:paraId="7F722F93" w14:textId="77777777" w:rsidR="00C72EE2" w:rsidRPr="009B0EAC" w:rsidRDefault="00C72EE2" w:rsidP="00C72EE2">
      <w:r w:rsidRPr="009B0EAC">
        <w:rPr>
          <w:rStyle w:val="Style13ptBold"/>
        </w:rPr>
        <w:t>Sharma 20</w:t>
      </w:r>
      <w:r w:rsidRPr="009B0EAC">
        <w:t xml:space="preserve"> – Lee </w:t>
      </w:r>
      <w:proofErr w:type="spellStart"/>
      <w:r w:rsidRPr="009B0EAC">
        <w:t>Shau</w:t>
      </w:r>
      <w:proofErr w:type="spellEnd"/>
      <w:r w:rsidRPr="009B0EAC">
        <w:t xml:space="preserve"> Kee Foundation Chair Professor of Political Science, </w:t>
      </w:r>
      <w:proofErr w:type="spellStart"/>
      <w:r w:rsidRPr="009B0EAC">
        <w:t>Lingnan</w:t>
      </w:r>
      <w:proofErr w:type="spellEnd"/>
      <w:r w:rsidRPr="009B0EAC">
        <w:t xml:space="preserve"> University, Hong Kong.</w:t>
      </w:r>
    </w:p>
    <w:p w14:paraId="5A9824DE" w14:textId="77777777" w:rsidR="00C72EE2" w:rsidRPr="009B0EAC" w:rsidRDefault="00C72EE2" w:rsidP="00C72EE2">
      <w:proofErr w:type="spellStart"/>
      <w:r w:rsidRPr="009B0EAC">
        <w:t>Shalendra</w:t>
      </w:r>
      <w:proofErr w:type="spellEnd"/>
      <w:r w:rsidRPr="009B0EAC">
        <w:t xml:space="preserve"> D. Sharma, “Trump and the End of an Era? The Liberal International Order in Perspective,” </w:t>
      </w:r>
      <w:r w:rsidRPr="009B0EAC">
        <w:rPr>
          <w:i/>
          <w:iCs/>
        </w:rPr>
        <w:t>The International Spectator</w:t>
      </w:r>
      <w:r w:rsidRPr="009B0EAC">
        <w:t>, vol. 55, no. 3, 2020, pp. 82-83, https://www.tandfonline.com/doi/abs/10.1080/03932729.2020.1786927.</w:t>
      </w:r>
    </w:p>
    <w:p w14:paraId="19CB4C44" w14:textId="77777777" w:rsidR="00C72EE2" w:rsidRPr="009B0EAC" w:rsidRDefault="00C72EE2" w:rsidP="00C72EE2"/>
    <w:p w14:paraId="27398A99" w14:textId="77777777" w:rsidR="00C72EE2" w:rsidRPr="009B0EAC" w:rsidRDefault="00C72EE2" w:rsidP="00C72EE2">
      <w:pPr>
        <w:rPr>
          <w:sz w:val="16"/>
          <w:szCs w:val="16"/>
        </w:rPr>
      </w:pPr>
      <w:r w:rsidRPr="009B0EAC">
        <w:rPr>
          <w:sz w:val="16"/>
          <w:szCs w:val="16"/>
        </w:rPr>
        <w:t xml:space="preserve">Whether he </w:t>
      </w:r>
      <w:proofErr w:type="spellStart"/>
      <w:r w:rsidRPr="009B0EAC">
        <w:rPr>
          <w:sz w:val="16"/>
          <w:szCs w:val="16"/>
        </w:rPr>
        <w:t>realises</w:t>
      </w:r>
      <w:proofErr w:type="spellEnd"/>
      <w:r w:rsidRPr="009B0EAC">
        <w:rPr>
          <w:sz w:val="16"/>
          <w:szCs w:val="16"/>
        </w:rPr>
        <w:t xml:space="preserve"> this or not, </w:t>
      </w:r>
      <w:r w:rsidRPr="009B0EAC">
        <w:rPr>
          <w:rStyle w:val="StyleUnderline"/>
        </w:rPr>
        <w:t>Trump</w:t>
      </w:r>
      <w:r w:rsidRPr="009B0EAC">
        <w:rPr>
          <w:sz w:val="16"/>
          <w:szCs w:val="16"/>
        </w:rPr>
        <w:t xml:space="preserve">, in his own mercurial way, </w:t>
      </w:r>
      <w:r w:rsidRPr="009B0EAC">
        <w:rPr>
          <w:rStyle w:val="StyleUnderline"/>
        </w:rPr>
        <w:t xml:space="preserve">is </w:t>
      </w:r>
      <w:r w:rsidRPr="009B0EAC">
        <w:rPr>
          <w:rStyle w:val="Emphasis"/>
        </w:rPr>
        <w:t>essentially undoing</w:t>
      </w:r>
      <w:r w:rsidRPr="009B0EAC">
        <w:rPr>
          <w:rStyle w:val="StyleUnderline"/>
        </w:rPr>
        <w:t xml:space="preserve"> the</w:t>
      </w:r>
      <w:r w:rsidRPr="009B0EAC">
        <w:rPr>
          <w:sz w:val="16"/>
          <w:szCs w:val="16"/>
        </w:rPr>
        <w:t xml:space="preserve"> very </w:t>
      </w:r>
      <w:r w:rsidRPr="009B0EAC">
        <w:rPr>
          <w:rStyle w:val="StyleUnderline"/>
        </w:rPr>
        <w:t xml:space="preserve">liberal international economic and political system that the United States </w:t>
      </w:r>
      <w:r w:rsidRPr="009B0EAC">
        <w:rPr>
          <w:rStyle w:val="Emphasis"/>
        </w:rPr>
        <w:t>created</w:t>
      </w:r>
      <w:r w:rsidRPr="009B0EAC">
        <w:rPr>
          <w:rStyle w:val="StyleUnderline"/>
        </w:rPr>
        <w:t xml:space="preserve"> from the </w:t>
      </w:r>
      <w:r w:rsidRPr="009B0EAC">
        <w:rPr>
          <w:rStyle w:val="Emphasis"/>
        </w:rPr>
        <w:t>ashes of World War II</w:t>
      </w:r>
      <w:r w:rsidRPr="009B0EAC">
        <w:rPr>
          <w:sz w:val="16"/>
          <w:szCs w:val="16"/>
        </w:rPr>
        <w:t xml:space="preserve"> (WWII) and has led ever since. With the United States serving as the “benevolent hegemon” or, in John </w:t>
      </w:r>
      <w:proofErr w:type="spellStart"/>
      <w:r w:rsidRPr="009B0EAC">
        <w:rPr>
          <w:sz w:val="16"/>
          <w:szCs w:val="16"/>
        </w:rPr>
        <w:t>Ikenberry’s</w:t>
      </w:r>
      <w:proofErr w:type="spellEnd"/>
      <w:r w:rsidRPr="009B0EAC">
        <w:rPr>
          <w:sz w:val="16"/>
          <w:szCs w:val="16"/>
        </w:rPr>
        <w:t xml:space="preserve"> (2011) evocative words, the “liberal Leviathan”, </w:t>
      </w:r>
      <w:r w:rsidRPr="009B0EAC">
        <w:rPr>
          <w:rStyle w:val="StyleUnderline"/>
        </w:rPr>
        <w:t xml:space="preserve">the liberal international order provided the </w:t>
      </w:r>
      <w:r w:rsidRPr="009B0EAC">
        <w:rPr>
          <w:rStyle w:val="Emphasis"/>
        </w:rPr>
        <w:t>framework</w:t>
      </w:r>
      <w:r w:rsidRPr="009B0EAC">
        <w:rPr>
          <w:rStyle w:val="StyleUnderline"/>
        </w:rPr>
        <w:t xml:space="preserve"> under which </w:t>
      </w:r>
      <w:r w:rsidRPr="009B0EAC">
        <w:rPr>
          <w:rStyle w:val="Emphasis"/>
        </w:rPr>
        <w:t>sovereign states</w:t>
      </w:r>
      <w:r w:rsidRPr="009B0EAC">
        <w:rPr>
          <w:rStyle w:val="StyleUnderline"/>
        </w:rPr>
        <w:t xml:space="preserve"> agreed to follow a </w:t>
      </w:r>
      <w:r w:rsidRPr="009B0EAC">
        <w:rPr>
          <w:rStyle w:val="Emphasis"/>
        </w:rPr>
        <w:t>rules-based system</w:t>
      </w:r>
      <w:r w:rsidRPr="009B0EAC">
        <w:rPr>
          <w:rStyle w:val="StyleUnderline"/>
        </w:rPr>
        <w:t xml:space="preserve"> of economic and </w:t>
      </w:r>
      <w:r w:rsidRPr="009B0EAC">
        <w:rPr>
          <w:rStyle w:val="Emphasis"/>
        </w:rPr>
        <w:t>political cooperation</w:t>
      </w:r>
      <w:r w:rsidRPr="009B0EAC">
        <w:rPr>
          <w:sz w:val="16"/>
          <w:szCs w:val="16"/>
        </w:rPr>
        <w:t xml:space="preserve"> and shared multilateral governance (</w:t>
      </w:r>
      <w:proofErr w:type="spellStart"/>
      <w:r w:rsidRPr="009B0EAC">
        <w:rPr>
          <w:sz w:val="16"/>
          <w:szCs w:val="16"/>
        </w:rPr>
        <w:t>Deudney</w:t>
      </w:r>
      <w:proofErr w:type="spellEnd"/>
      <w:r w:rsidRPr="009B0EAC">
        <w:rPr>
          <w:sz w:val="16"/>
          <w:szCs w:val="16"/>
        </w:rPr>
        <w:t xml:space="preserve"> and </w:t>
      </w:r>
      <w:proofErr w:type="spellStart"/>
      <w:r w:rsidRPr="009B0EAC">
        <w:rPr>
          <w:sz w:val="16"/>
          <w:szCs w:val="16"/>
        </w:rPr>
        <w:t>Ikenberry</w:t>
      </w:r>
      <w:proofErr w:type="spellEnd"/>
      <w:r w:rsidRPr="009B0EAC">
        <w:rPr>
          <w:sz w:val="16"/>
          <w:szCs w:val="16"/>
        </w:rPr>
        <w:t xml:space="preserve"> 2018). </w:t>
      </w:r>
      <w:r w:rsidRPr="009B0EAC">
        <w:rPr>
          <w:rStyle w:val="Emphasis"/>
        </w:rPr>
        <w:t>Despite flaws</w:t>
      </w:r>
      <w:r w:rsidRPr="009B0EAC">
        <w:rPr>
          <w:rStyle w:val="StyleUnderline"/>
        </w:rPr>
        <w:t xml:space="preserve">, this postwar order has played an </w:t>
      </w:r>
      <w:r w:rsidRPr="009B0EAC">
        <w:rPr>
          <w:rStyle w:val="Emphasis"/>
        </w:rPr>
        <w:t>instrumental role</w:t>
      </w:r>
      <w:r w:rsidRPr="009B0EAC">
        <w:rPr>
          <w:rStyle w:val="StyleUnderline"/>
        </w:rPr>
        <w:t xml:space="preserve"> in managing </w:t>
      </w:r>
      <w:r w:rsidRPr="009B0EAC">
        <w:rPr>
          <w:rStyle w:val="Emphasis"/>
        </w:rPr>
        <w:t>geopolitical competition</w:t>
      </w:r>
      <w:r w:rsidRPr="009B0EAC">
        <w:rPr>
          <w:sz w:val="16"/>
          <w:szCs w:val="16"/>
        </w:rPr>
        <w:t xml:space="preserve"> (including winning the Cold War), </w:t>
      </w:r>
      <w:r w:rsidRPr="009B0EAC">
        <w:rPr>
          <w:rStyle w:val="StyleUnderline"/>
        </w:rPr>
        <w:t xml:space="preserve">and promoting </w:t>
      </w:r>
      <w:r w:rsidRPr="009B0EAC">
        <w:rPr>
          <w:rStyle w:val="Emphasis"/>
        </w:rPr>
        <w:t>global peace and prosperity</w:t>
      </w:r>
      <w:r w:rsidRPr="009B0EAC">
        <w:rPr>
          <w:sz w:val="16"/>
          <w:szCs w:val="16"/>
        </w:rPr>
        <w:t xml:space="preserve"> for the past seven decades. </w:t>
      </w:r>
    </w:p>
    <w:p w14:paraId="6586C468" w14:textId="77777777" w:rsidR="00C72EE2" w:rsidRPr="009B0EAC" w:rsidRDefault="00C72EE2" w:rsidP="00C72EE2">
      <w:pPr>
        <w:rPr>
          <w:sz w:val="16"/>
          <w:szCs w:val="16"/>
        </w:rPr>
      </w:pPr>
      <w:r w:rsidRPr="009B0EAC">
        <w:rPr>
          <w:sz w:val="16"/>
          <w:szCs w:val="16"/>
        </w:rPr>
        <w:t xml:space="preserve">However, </w:t>
      </w:r>
      <w:r w:rsidRPr="009B0EAC">
        <w:rPr>
          <w:rStyle w:val="StyleUnderline"/>
        </w:rPr>
        <w:t xml:space="preserve">with the </w:t>
      </w:r>
      <w:r w:rsidRPr="009B0EAC">
        <w:rPr>
          <w:rStyle w:val="Emphasis"/>
        </w:rPr>
        <w:t>election</w:t>
      </w:r>
      <w:r w:rsidRPr="009B0EAC">
        <w:rPr>
          <w:rStyle w:val="StyleUnderline"/>
        </w:rPr>
        <w:t xml:space="preserve"> of Donald </w:t>
      </w:r>
      <w:r w:rsidRPr="009B0EAC">
        <w:rPr>
          <w:rStyle w:val="Emphasis"/>
        </w:rPr>
        <w:t>Trump</w:t>
      </w:r>
      <w:r w:rsidRPr="009B0EAC">
        <w:rPr>
          <w:sz w:val="16"/>
          <w:szCs w:val="16"/>
        </w:rPr>
        <w:t xml:space="preserve"> as the President of the United States, </w:t>
      </w:r>
      <w:r w:rsidRPr="009B0EAC">
        <w:rPr>
          <w:rStyle w:val="StyleUnderline"/>
        </w:rPr>
        <w:t xml:space="preserve">this quintessentially </w:t>
      </w:r>
      <w:r w:rsidRPr="009B0EAC">
        <w:rPr>
          <w:rStyle w:val="Emphasis"/>
        </w:rPr>
        <w:t>cosmopolitan</w:t>
      </w:r>
      <w:r w:rsidRPr="009B0EAC">
        <w:rPr>
          <w:rStyle w:val="StyleUnderline"/>
        </w:rPr>
        <w:t xml:space="preserve"> liberal international order has come under </w:t>
      </w:r>
      <w:r w:rsidRPr="009B0EAC">
        <w:rPr>
          <w:rStyle w:val="Emphasis"/>
        </w:rPr>
        <w:t>sustained assault</w:t>
      </w:r>
      <w:r w:rsidRPr="009B0EAC">
        <w:rPr>
          <w:sz w:val="16"/>
          <w:szCs w:val="16"/>
        </w:rPr>
        <w:t>. After all, Trump has in no uncertain terms made it clear that</w:t>
      </w:r>
    </w:p>
    <w:p w14:paraId="7E29A5CA" w14:textId="77777777" w:rsidR="00C72EE2" w:rsidRPr="009B0EAC" w:rsidRDefault="00C72EE2" w:rsidP="00C72EE2">
      <w:pPr>
        <w:rPr>
          <w:sz w:val="8"/>
          <w:szCs w:val="8"/>
        </w:rPr>
      </w:pPr>
      <w:r w:rsidRPr="009B0EAC">
        <w:rPr>
          <w:sz w:val="8"/>
          <w:szCs w:val="8"/>
        </w:rPr>
        <w:t xml:space="preserve">the only antidote to decades of ruinous rule by a small handful of elites is a bold infusion of popular will. On every major issue affecting this country, the people are right and the governing elite are wrong. The elites are wrong on taxes, on the size of government, on trade, on immigration, on foreign policy (Trump 2016). </w:t>
      </w:r>
    </w:p>
    <w:p w14:paraId="1ECA38AF" w14:textId="77777777" w:rsidR="00C72EE2" w:rsidRPr="009B0EAC" w:rsidRDefault="00C72EE2" w:rsidP="00C72EE2">
      <w:pPr>
        <w:rPr>
          <w:sz w:val="16"/>
          <w:szCs w:val="16"/>
        </w:rPr>
      </w:pPr>
      <w:r w:rsidRPr="009B0EAC">
        <w:rPr>
          <w:sz w:val="16"/>
          <w:szCs w:val="16"/>
        </w:rPr>
        <w:t xml:space="preserve">Not surprisingly, </w:t>
      </w:r>
      <w:r w:rsidRPr="009B0EAC">
        <w:rPr>
          <w:rStyle w:val="StyleUnderline"/>
        </w:rPr>
        <w:t xml:space="preserve">many </w:t>
      </w:r>
      <w:r w:rsidRPr="009B0EAC">
        <w:rPr>
          <w:rStyle w:val="Emphasis"/>
        </w:rPr>
        <w:t>fear</w:t>
      </w:r>
      <w:r w:rsidRPr="009B0EAC">
        <w:rPr>
          <w:rStyle w:val="StyleUnderline"/>
        </w:rPr>
        <w:t xml:space="preserve"> that the liberal international order </w:t>
      </w:r>
      <w:r w:rsidRPr="009B0EAC">
        <w:rPr>
          <w:rStyle w:val="Emphasis"/>
        </w:rPr>
        <w:t>may not survive</w:t>
      </w:r>
      <w:r w:rsidRPr="009B0EAC">
        <w:rPr>
          <w:rStyle w:val="StyleUnderline"/>
        </w:rPr>
        <w:t xml:space="preserve"> if Trump is </w:t>
      </w:r>
      <w:r w:rsidRPr="009B0EAC">
        <w:rPr>
          <w:rStyle w:val="Emphasis"/>
        </w:rPr>
        <w:t>re-elected</w:t>
      </w:r>
      <w:r w:rsidRPr="009B0EAC">
        <w:rPr>
          <w:sz w:val="16"/>
          <w:szCs w:val="16"/>
        </w:rPr>
        <w:t xml:space="preserve"> (</w:t>
      </w:r>
      <w:proofErr w:type="spellStart"/>
      <w:r w:rsidRPr="009B0EAC">
        <w:rPr>
          <w:sz w:val="16"/>
          <w:szCs w:val="16"/>
        </w:rPr>
        <w:t>Ikenberry</w:t>
      </w:r>
      <w:proofErr w:type="spellEnd"/>
      <w:r w:rsidRPr="009B0EAC">
        <w:rPr>
          <w:sz w:val="16"/>
          <w:szCs w:val="16"/>
        </w:rPr>
        <w:t xml:space="preserve"> 2017), thereby </w:t>
      </w:r>
      <w:r w:rsidRPr="009B0EAC">
        <w:rPr>
          <w:rStyle w:val="StyleUnderline"/>
        </w:rPr>
        <w:t xml:space="preserve">making the </w:t>
      </w:r>
      <w:r w:rsidRPr="009B0EAC">
        <w:rPr>
          <w:rStyle w:val="Emphasis"/>
        </w:rPr>
        <w:t>urgency</w:t>
      </w:r>
      <w:r w:rsidRPr="009B0EAC">
        <w:rPr>
          <w:rStyle w:val="StyleUnderline"/>
        </w:rPr>
        <w:t xml:space="preserve"> to </w:t>
      </w:r>
      <w:r w:rsidRPr="009B0EAC">
        <w:rPr>
          <w:rStyle w:val="Emphasis"/>
        </w:rPr>
        <w:t>defeat</w:t>
      </w:r>
      <w:r w:rsidRPr="009B0EAC">
        <w:rPr>
          <w:rStyle w:val="StyleUnderline"/>
        </w:rPr>
        <w:t xml:space="preserve"> Trump in </w:t>
      </w:r>
      <w:r w:rsidRPr="009B0EAC">
        <w:rPr>
          <w:rStyle w:val="Emphasis"/>
        </w:rPr>
        <w:t>November</w:t>
      </w:r>
      <w:r w:rsidRPr="009B0EAC">
        <w:rPr>
          <w:sz w:val="16"/>
          <w:szCs w:val="16"/>
        </w:rPr>
        <w:t xml:space="preserve"> 2020 </w:t>
      </w:r>
      <w:r w:rsidRPr="009B0EAC">
        <w:rPr>
          <w:rStyle w:val="StyleUnderline"/>
        </w:rPr>
        <w:t xml:space="preserve">even </w:t>
      </w:r>
      <w:r w:rsidRPr="009B0EAC">
        <w:rPr>
          <w:rStyle w:val="Emphasis"/>
        </w:rPr>
        <w:t>greater</w:t>
      </w:r>
      <w:r w:rsidRPr="009B0EAC">
        <w:rPr>
          <w:sz w:val="16"/>
          <w:szCs w:val="16"/>
        </w:rPr>
        <w:t xml:space="preserve"> (Sachs 2018).</w:t>
      </w:r>
    </w:p>
    <w:p w14:paraId="4EED669E" w14:textId="77777777" w:rsidR="00C72EE2" w:rsidRPr="009B0EAC" w:rsidRDefault="00C72EE2" w:rsidP="00C72EE2">
      <w:pPr>
        <w:pStyle w:val="Heading3"/>
      </w:pPr>
      <w:r w:rsidRPr="009B0EAC">
        <w:lastRenderedPageBreak/>
        <w:t xml:space="preserve">AT: Decline </w:t>
      </w:r>
      <w:proofErr w:type="spellStart"/>
      <w:r w:rsidRPr="009B0EAC">
        <w:t>Inev</w:t>
      </w:r>
      <w:proofErr w:type="spellEnd"/>
    </w:p>
    <w:p w14:paraId="04869B76" w14:textId="77777777" w:rsidR="00C72EE2" w:rsidRPr="009B0EAC" w:rsidRDefault="00C72EE2" w:rsidP="00C72EE2">
      <w:pPr>
        <w:pStyle w:val="Heading4"/>
      </w:pPr>
      <w:r w:rsidRPr="009B0EAC">
        <w:t xml:space="preserve">The LIO is strong as long as the U.S. is </w:t>
      </w:r>
      <w:r w:rsidRPr="009B0EAC">
        <w:rPr>
          <w:u w:val="single"/>
        </w:rPr>
        <w:t>available to lead it</w:t>
      </w:r>
      <w:r w:rsidRPr="009B0EAC">
        <w:t xml:space="preserve">. Countries find the international vision offered by Russia and China </w:t>
      </w:r>
      <w:r w:rsidRPr="009B0EAC">
        <w:rPr>
          <w:u w:val="single"/>
        </w:rPr>
        <w:t>unappealing</w:t>
      </w:r>
      <w:r w:rsidRPr="009B0EAC">
        <w:t>.</w:t>
      </w:r>
    </w:p>
    <w:p w14:paraId="3B06AC19" w14:textId="77777777" w:rsidR="00C72EE2" w:rsidRPr="009B0EAC" w:rsidRDefault="00C72EE2" w:rsidP="00C72EE2">
      <w:proofErr w:type="spellStart"/>
      <w:r w:rsidRPr="009B0EAC">
        <w:rPr>
          <w:rStyle w:val="Style13ptBold"/>
        </w:rPr>
        <w:t>Ikenberry</w:t>
      </w:r>
      <w:proofErr w:type="spellEnd"/>
      <w:r w:rsidRPr="009B0EAC">
        <w:rPr>
          <w:rStyle w:val="Style13ptBold"/>
        </w:rPr>
        <w:t xml:space="preserve"> 22</w:t>
      </w:r>
      <w:r w:rsidRPr="009B0EAC">
        <w:t xml:space="preserve"> – Albert G. Milbank Professor of Politics and International Affairs at Princeton University and Global Eminence Scholar at Kyung </w:t>
      </w:r>
      <w:proofErr w:type="spellStart"/>
      <w:r w:rsidRPr="009B0EAC">
        <w:t>Hee</w:t>
      </w:r>
      <w:proofErr w:type="spellEnd"/>
      <w:r w:rsidRPr="009B0EAC">
        <w:t xml:space="preserve"> University.</w:t>
      </w:r>
    </w:p>
    <w:p w14:paraId="0A0517B2" w14:textId="77777777" w:rsidR="00C72EE2" w:rsidRPr="009B0EAC" w:rsidRDefault="00C72EE2" w:rsidP="00C72EE2">
      <w:r w:rsidRPr="009B0EAC">
        <w:t xml:space="preserve">G. John </w:t>
      </w:r>
      <w:proofErr w:type="spellStart"/>
      <w:r w:rsidRPr="009B0EAC">
        <w:t>Ikenberry</w:t>
      </w:r>
      <w:proofErr w:type="spellEnd"/>
      <w:r w:rsidRPr="009B0EAC">
        <w:t xml:space="preserve">, “Why American Power Endures,” </w:t>
      </w:r>
      <w:r w:rsidRPr="009B0EAC">
        <w:rPr>
          <w:i/>
          <w:iCs/>
        </w:rPr>
        <w:t>Foreign affairs</w:t>
      </w:r>
      <w:r w:rsidRPr="009B0EAC">
        <w:t>, November/December 2022, https://www.foreignaffairs.com/united-states/why-american-power-endures-us-led-order-isnt-in-decline-g-john-ikenberry.</w:t>
      </w:r>
    </w:p>
    <w:p w14:paraId="006ACEA0" w14:textId="77777777" w:rsidR="00C72EE2" w:rsidRPr="009B0EAC" w:rsidRDefault="00C72EE2" w:rsidP="00C72EE2"/>
    <w:p w14:paraId="1C858421" w14:textId="77777777" w:rsidR="00C72EE2" w:rsidRPr="009B0EAC" w:rsidRDefault="00C72EE2" w:rsidP="00C72EE2">
      <w:pPr>
        <w:rPr>
          <w:sz w:val="16"/>
          <w:szCs w:val="16"/>
        </w:rPr>
      </w:pPr>
      <w:r w:rsidRPr="009B0EAC">
        <w:rPr>
          <w:rStyle w:val="StyleUnderline"/>
        </w:rPr>
        <w:t xml:space="preserve">The United States, despite </w:t>
      </w:r>
      <w:r w:rsidRPr="009B0EAC">
        <w:rPr>
          <w:rStyle w:val="Emphasis"/>
        </w:rPr>
        <w:t>repeated announcements</w:t>
      </w:r>
      <w:r w:rsidRPr="009B0EAC">
        <w:rPr>
          <w:sz w:val="16"/>
          <w:szCs w:val="16"/>
        </w:rPr>
        <w:t xml:space="preserve"> of its demise as a world leader, </w:t>
      </w:r>
      <w:r w:rsidRPr="009B0EAC">
        <w:rPr>
          <w:rStyle w:val="StyleUnderline"/>
        </w:rPr>
        <w:t xml:space="preserve">has not </w:t>
      </w:r>
      <w:r w:rsidRPr="009B0EAC">
        <w:rPr>
          <w:rStyle w:val="Emphasis"/>
        </w:rPr>
        <w:t>truly declined</w:t>
      </w:r>
      <w:r w:rsidRPr="009B0EAC">
        <w:rPr>
          <w:sz w:val="16"/>
          <w:szCs w:val="16"/>
        </w:rPr>
        <w:t xml:space="preserve">. It has built a distinctive type of order in which it plays an integral role. And </w:t>
      </w:r>
      <w:r w:rsidRPr="009B0EAC">
        <w:rPr>
          <w:rStyle w:val="StyleUnderline"/>
        </w:rPr>
        <w:t xml:space="preserve">in the face of threatening </w:t>
      </w:r>
      <w:r w:rsidRPr="009B0EAC">
        <w:rPr>
          <w:rStyle w:val="Emphasis"/>
        </w:rPr>
        <w:t>illiberal rivals</w:t>
      </w:r>
      <w:r w:rsidRPr="009B0EAC">
        <w:rPr>
          <w:rStyle w:val="StyleUnderline"/>
        </w:rPr>
        <w:t xml:space="preserve">, that order remains </w:t>
      </w:r>
      <w:r w:rsidRPr="009B0EAC">
        <w:rPr>
          <w:rStyle w:val="Emphasis"/>
        </w:rPr>
        <w:t>widely in demand</w:t>
      </w:r>
      <w:r w:rsidRPr="009B0EAC">
        <w:rPr>
          <w:sz w:val="16"/>
          <w:szCs w:val="16"/>
        </w:rPr>
        <w:t xml:space="preserve">. The reason the United States does not decline is because </w:t>
      </w:r>
      <w:r w:rsidRPr="009B0EAC">
        <w:rPr>
          <w:rStyle w:val="Emphasis"/>
        </w:rPr>
        <w:t>large constituencies</w:t>
      </w:r>
      <w:r w:rsidRPr="009B0EAC">
        <w:rPr>
          <w:rStyle w:val="StyleUnderline"/>
        </w:rPr>
        <w:t xml:space="preserve"> within the existing order have a </w:t>
      </w:r>
      <w:r w:rsidRPr="009B0EAC">
        <w:rPr>
          <w:rStyle w:val="Emphasis"/>
        </w:rPr>
        <w:t>stake</w:t>
      </w:r>
      <w:r w:rsidRPr="009B0EAC">
        <w:rPr>
          <w:rStyle w:val="StyleUnderline"/>
        </w:rPr>
        <w:t xml:space="preserve"> in the United States </w:t>
      </w:r>
      <w:r w:rsidRPr="009B0EAC">
        <w:rPr>
          <w:rStyle w:val="Emphasis"/>
        </w:rPr>
        <w:t>remaining active</w:t>
      </w:r>
      <w:r w:rsidRPr="009B0EAC">
        <w:rPr>
          <w:rStyle w:val="StyleUnderline"/>
        </w:rPr>
        <w:t xml:space="preserve"> and </w:t>
      </w:r>
      <w:r w:rsidRPr="009B0EAC">
        <w:rPr>
          <w:rStyle w:val="Emphasis"/>
        </w:rPr>
        <w:t>involved</w:t>
      </w:r>
      <w:r w:rsidRPr="009B0EAC">
        <w:rPr>
          <w:rStyle w:val="StyleUnderline"/>
        </w:rPr>
        <w:t xml:space="preserve"> in maintaining that order. </w:t>
      </w:r>
      <w:r w:rsidRPr="009B0EAC">
        <w:rPr>
          <w:rStyle w:val="Emphasis"/>
        </w:rPr>
        <w:t>Even if</w:t>
      </w:r>
      <w:r w:rsidRPr="009B0EAC">
        <w:rPr>
          <w:rStyle w:val="StyleUnderline"/>
        </w:rPr>
        <w:t xml:space="preserve"> U.S. material power </w:t>
      </w:r>
      <w:r w:rsidRPr="009B0EAC">
        <w:rPr>
          <w:rStyle w:val="Emphasis"/>
        </w:rPr>
        <w:t>diminishes</w:t>
      </w:r>
      <w:r w:rsidRPr="009B0EAC">
        <w:rPr>
          <w:rStyle w:val="StyleUnderline"/>
        </w:rPr>
        <w:t xml:space="preserve"> relative to</w:t>
      </w:r>
      <w:r w:rsidRPr="009B0EAC">
        <w:rPr>
          <w:sz w:val="16"/>
          <w:szCs w:val="16"/>
        </w:rPr>
        <w:t xml:space="preserve">, say, </w:t>
      </w:r>
      <w:r w:rsidRPr="009B0EAC">
        <w:rPr>
          <w:rStyle w:val="StyleUnderline"/>
        </w:rPr>
        <w:t xml:space="preserve">China’s growing capabilities, the order the United States has built continues to </w:t>
      </w:r>
      <w:r w:rsidRPr="009B0EAC">
        <w:rPr>
          <w:rStyle w:val="Emphasis"/>
        </w:rPr>
        <w:t>reinforce</w:t>
      </w:r>
      <w:r w:rsidRPr="009B0EAC">
        <w:rPr>
          <w:rStyle w:val="StyleUnderline"/>
        </w:rPr>
        <w:t xml:space="preserve"> its </w:t>
      </w:r>
      <w:r w:rsidRPr="009B0EAC">
        <w:rPr>
          <w:rStyle w:val="Emphasis"/>
        </w:rPr>
        <w:t>power</w:t>
      </w:r>
      <w:r w:rsidRPr="009B0EAC">
        <w:rPr>
          <w:rStyle w:val="StyleUnderline"/>
        </w:rPr>
        <w:t xml:space="preserve"> and </w:t>
      </w:r>
      <w:r w:rsidRPr="009B0EAC">
        <w:rPr>
          <w:rStyle w:val="Emphasis"/>
        </w:rPr>
        <w:t>leadership</w:t>
      </w:r>
      <w:r w:rsidRPr="009B0EAC">
        <w:rPr>
          <w:sz w:val="16"/>
          <w:szCs w:val="16"/>
        </w:rPr>
        <w:t>. Power can create order, but the order over which Washington presides can also buttress American power.</w:t>
      </w:r>
    </w:p>
    <w:p w14:paraId="492A9BB6" w14:textId="77777777" w:rsidR="00C72EE2" w:rsidRPr="009B0EAC" w:rsidRDefault="00C72EE2" w:rsidP="00C72EE2">
      <w:pPr>
        <w:rPr>
          <w:sz w:val="16"/>
          <w:szCs w:val="16"/>
        </w:rPr>
      </w:pPr>
      <w:r w:rsidRPr="009B0EAC">
        <w:rPr>
          <w:rStyle w:val="StyleUnderline"/>
        </w:rPr>
        <w:t xml:space="preserve">Like an </w:t>
      </w:r>
      <w:r w:rsidRPr="009B0EAC">
        <w:rPr>
          <w:rStyle w:val="StyleUnderline"/>
          <w:b/>
          <w:color w:val="262626" w:themeColor="text1" w:themeTint="D9"/>
          <w14:shadow w14:blurRad="0" w14:dist="38100" w14:dir="2700000" w14:sx="100000" w14:sy="100000" w14:kx="0" w14:ky="0" w14:algn="bl">
            <w14:schemeClr w14:val="accent5"/>
          </w14:shadow>
          <w14:textOutline w14:w="6731" w14:cap="flat" w14:cmpd="sng" w14:algn="ctr">
            <w14:solidFill>
              <w14:schemeClr w14:val="accent6"/>
            </w14:solidFill>
            <w14:prstDash w14:val="solid"/>
            <w14:round/>
          </w14:textOutline>
        </w:rPr>
        <w:t>onion</w:t>
      </w:r>
      <w:r w:rsidRPr="009B0EAC">
        <w:rPr>
          <w:sz w:val="16"/>
          <w:szCs w:val="16"/>
        </w:rPr>
        <w:t xml:space="preserve">, </w:t>
      </w:r>
      <w:r w:rsidRPr="009B0EAC">
        <w:rPr>
          <w:rStyle w:val="StyleUnderline"/>
        </w:rPr>
        <w:t xml:space="preserve">the United States’ liberal internationalist order has several </w:t>
      </w:r>
      <w:r w:rsidRPr="009B0EAC">
        <w:rPr>
          <w:rStyle w:val="StyleUnderline"/>
          <w:b/>
          <w:color w:val="262626" w:themeColor="text1" w:themeTint="D9"/>
          <w14:shadow w14:blurRad="0" w14:dist="38100" w14:dir="2700000" w14:sx="100000" w14:sy="100000" w14:kx="0" w14:ky="0" w14:algn="bl">
            <w14:schemeClr w14:val="accent5"/>
          </w14:shadow>
          <w14:textOutline w14:w="6731" w14:cap="flat" w14:cmpd="sng" w14:algn="ctr">
            <w14:solidFill>
              <w14:schemeClr w14:val="accent6"/>
            </w14:solidFill>
            <w14:prstDash w14:val="solid"/>
            <w14:round/>
          </w14:textOutline>
        </w:rPr>
        <w:t>layers</w:t>
      </w:r>
      <w:r w:rsidRPr="009B0EAC">
        <w:rPr>
          <w:sz w:val="16"/>
          <w:szCs w:val="16"/>
        </w:rPr>
        <w:t xml:space="preserve">. At the outer layer are its liberal internationalist ideas and projects, through which the United States has provided the world a “third way” between the anarchy of states furiously competing with each other and the overweening hierarchy of imperial systems—an arrangement that has delivered more gains for more people than any prior alternative. Beneath the surface, </w:t>
      </w:r>
      <w:r w:rsidRPr="009B0EAC">
        <w:rPr>
          <w:rStyle w:val="StyleUnderline"/>
        </w:rPr>
        <w:t xml:space="preserve">the United States has </w:t>
      </w:r>
      <w:r w:rsidRPr="009B0EAC">
        <w:rPr>
          <w:rStyle w:val="Emphasis"/>
        </w:rPr>
        <w:t>benefited</w:t>
      </w:r>
      <w:r w:rsidRPr="009B0EAC">
        <w:rPr>
          <w:rStyle w:val="StyleUnderline"/>
        </w:rPr>
        <w:t xml:space="preserve"> from its </w:t>
      </w:r>
      <w:r w:rsidRPr="009B0EAC">
        <w:rPr>
          <w:rStyle w:val="Emphasis"/>
        </w:rPr>
        <w:t>geography</w:t>
      </w:r>
      <w:r w:rsidRPr="009B0EAC">
        <w:rPr>
          <w:rStyle w:val="StyleUnderline"/>
        </w:rPr>
        <w:t xml:space="preserve"> and its </w:t>
      </w:r>
      <w:r w:rsidRPr="009B0EAC">
        <w:rPr>
          <w:rStyle w:val="Emphasis"/>
        </w:rPr>
        <w:t>unique trajectory</w:t>
      </w:r>
      <w:r w:rsidRPr="009B0EAC">
        <w:rPr>
          <w:rStyle w:val="StyleUnderline"/>
        </w:rPr>
        <w:t xml:space="preserve"> of </w:t>
      </w:r>
      <w:r w:rsidRPr="009B0EAC">
        <w:rPr>
          <w:rStyle w:val="Emphasis"/>
        </w:rPr>
        <w:t>political development</w:t>
      </w:r>
      <w:r w:rsidRPr="009B0EAC">
        <w:rPr>
          <w:rStyle w:val="StyleUnderline"/>
        </w:rPr>
        <w:t xml:space="preserve">. It stands </w:t>
      </w:r>
      <w:r w:rsidRPr="009B0EAC">
        <w:rPr>
          <w:rStyle w:val="Emphasis"/>
        </w:rPr>
        <w:t>oceans apart</w:t>
      </w:r>
      <w:r w:rsidRPr="009B0EAC">
        <w:rPr>
          <w:rStyle w:val="StyleUnderline"/>
        </w:rPr>
        <w:t xml:space="preserve"> from the other great powers</w:t>
      </w:r>
      <w:r w:rsidRPr="009B0EAC">
        <w:rPr>
          <w:sz w:val="16"/>
          <w:szCs w:val="16"/>
        </w:rPr>
        <w:t xml:space="preserve">, its landmass faces both Asia and Europe, </w:t>
      </w:r>
      <w:r w:rsidRPr="009B0EAC">
        <w:rPr>
          <w:rStyle w:val="StyleUnderline"/>
        </w:rPr>
        <w:t xml:space="preserve">and it accrues </w:t>
      </w:r>
      <w:r w:rsidRPr="009B0EAC">
        <w:rPr>
          <w:rStyle w:val="Emphasis"/>
        </w:rPr>
        <w:t>influence</w:t>
      </w:r>
      <w:r w:rsidRPr="009B0EAC">
        <w:rPr>
          <w:rStyle w:val="StyleUnderline"/>
        </w:rPr>
        <w:t xml:space="preserve"> by playing a </w:t>
      </w:r>
      <w:r w:rsidRPr="009B0EAC">
        <w:rPr>
          <w:rStyle w:val="Emphasis"/>
        </w:rPr>
        <w:t>unique role</w:t>
      </w:r>
      <w:r w:rsidRPr="009B0EAC">
        <w:rPr>
          <w:rStyle w:val="StyleUnderline"/>
        </w:rPr>
        <w:t xml:space="preserve"> as a </w:t>
      </w:r>
      <w:r w:rsidRPr="009B0EAC">
        <w:rPr>
          <w:rStyle w:val="Emphasis"/>
        </w:rPr>
        <w:t>global power balancer</w:t>
      </w:r>
      <w:r w:rsidRPr="009B0EAC">
        <w:rPr>
          <w:sz w:val="16"/>
          <w:szCs w:val="16"/>
        </w:rPr>
        <w:t xml:space="preserve">. Adding to this, </w:t>
      </w:r>
      <w:r w:rsidRPr="009B0EAC">
        <w:rPr>
          <w:rStyle w:val="StyleUnderline"/>
        </w:rPr>
        <w:t xml:space="preserve">the United States has had </w:t>
      </w:r>
      <w:r w:rsidRPr="009B0EAC">
        <w:rPr>
          <w:rStyle w:val="Emphasis"/>
        </w:rPr>
        <w:t>critical opportunities</w:t>
      </w:r>
      <w:r w:rsidRPr="009B0EAC">
        <w:rPr>
          <w:sz w:val="16"/>
          <w:szCs w:val="16"/>
        </w:rPr>
        <w:t xml:space="preserve"> following major conflicts in the twentieth century </w:t>
      </w:r>
      <w:r w:rsidRPr="009B0EAC">
        <w:rPr>
          <w:rStyle w:val="StyleUnderline"/>
        </w:rPr>
        <w:t xml:space="preserve">to build </w:t>
      </w:r>
      <w:r w:rsidRPr="009B0EAC">
        <w:rPr>
          <w:rStyle w:val="Emphasis"/>
        </w:rPr>
        <w:t>coalitions</w:t>
      </w:r>
      <w:r w:rsidRPr="009B0EAC">
        <w:rPr>
          <w:rStyle w:val="StyleUnderline"/>
        </w:rPr>
        <w:t xml:space="preserve"> of </w:t>
      </w:r>
      <w:r w:rsidRPr="009B0EAC">
        <w:rPr>
          <w:rStyle w:val="Emphasis"/>
        </w:rPr>
        <w:t>like-minded states</w:t>
      </w:r>
      <w:r w:rsidRPr="009B0EAC">
        <w:rPr>
          <w:rStyle w:val="StyleUnderline"/>
        </w:rPr>
        <w:t xml:space="preserve"> that shape and entrench global rules and institutions. As the current crisis in Ukraine shows, this ability to </w:t>
      </w:r>
      <w:r w:rsidRPr="009B0EAC">
        <w:rPr>
          <w:rStyle w:val="Emphasis"/>
        </w:rPr>
        <w:t>mobilize coalitions</w:t>
      </w:r>
      <w:r w:rsidRPr="009B0EAC">
        <w:rPr>
          <w:rStyle w:val="StyleUnderline"/>
        </w:rPr>
        <w:t xml:space="preserve"> of democracies </w:t>
      </w:r>
      <w:r w:rsidRPr="009B0EAC">
        <w:rPr>
          <w:rStyle w:val="Emphasis"/>
        </w:rPr>
        <w:t>remains</w:t>
      </w:r>
      <w:r w:rsidRPr="009B0EAC">
        <w:rPr>
          <w:rStyle w:val="StyleUnderline"/>
        </w:rPr>
        <w:t xml:space="preserve"> one of the United States’ </w:t>
      </w:r>
      <w:r w:rsidRPr="009B0EAC">
        <w:rPr>
          <w:rStyle w:val="Emphasis"/>
        </w:rPr>
        <w:t>essential assets</w:t>
      </w:r>
      <w:r w:rsidRPr="009B0EAC">
        <w:rPr>
          <w:sz w:val="16"/>
          <w:szCs w:val="16"/>
        </w:rPr>
        <w:t xml:space="preserve">. Beneath the realm of government and diplomacy, </w:t>
      </w:r>
      <w:r w:rsidRPr="009B0EAC">
        <w:rPr>
          <w:rStyle w:val="StyleUnderline"/>
        </w:rPr>
        <w:t>the United States’ domestic civil society</w:t>
      </w:r>
      <w:r w:rsidRPr="009B0EAC">
        <w:rPr>
          <w:sz w:val="16"/>
          <w:szCs w:val="16"/>
        </w:rPr>
        <w:t>—enriched by its multiracial and multicultural immigrant base—</w:t>
      </w:r>
      <w:r w:rsidRPr="009B0EAC">
        <w:rPr>
          <w:rStyle w:val="StyleUnderline"/>
        </w:rPr>
        <w:t xml:space="preserve">connects the country to the world in </w:t>
      </w:r>
      <w:r w:rsidRPr="009B0EAC">
        <w:rPr>
          <w:rStyle w:val="Emphasis"/>
        </w:rPr>
        <w:t>networks</w:t>
      </w:r>
      <w:r w:rsidRPr="009B0EAC">
        <w:rPr>
          <w:rStyle w:val="StyleUnderline"/>
        </w:rPr>
        <w:t xml:space="preserve"> of influence </w:t>
      </w:r>
      <w:r w:rsidRPr="009B0EAC">
        <w:rPr>
          <w:rStyle w:val="Emphasis"/>
        </w:rPr>
        <w:t>unavailable</w:t>
      </w:r>
      <w:r w:rsidRPr="009B0EAC">
        <w:rPr>
          <w:rStyle w:val="StyleUnderline"/>
        </w:rPr>
        <w:t xml:space="preserve"> to China, Russia, and other powers</w:t>
      </w:r>
      <w:r w:rsidRPr="009B0EAC">
        <w:rPr>
          <w:sz w:val="16"/>
          <w:szCs w:val="16"/>
        </w:rPr>
        <w:t xml:space="preserve">. Finally, at the core, </w:t>
      </w:r>
      <w:r w:rsidRPr="009B0EAC">
        <w:rPr>
          <w:rStyle w:val="StyleUnderline"/>
        </w:rPr>
        <w:t xml:space="preserve">one of the United States’ </w:t>
      </w:r>
      <w:r w:rsidRPr="009B0EAC">
        <w:rPr>
          <w:rStyle w:val="Emphasis"/>
        </w:rPr>
        <w:t>greatest strengths</w:t>
      </w:r>
      <w:r w:rsidRPr="009B0EAC">
        <w:rPr>
          <w:rStyle w:val="StyleUnderline"/>
        </w:rPr>
        <w:t xml:space="preserve"> is its </w:t>
      </w:r>
      <w:r w:rsidRPr="009B0EAC">
        <w:rPr>
          <w:rStyle w:val="Emphasis"/>
        </w:rPr>
        <w:t>capacity to fail</w:t>
      </w:r>
      <w:r w:rsidRPr="009B0EAC">
        <w:rPr>
          <w:rStyle w:val="StyleUnderline"/>
        </w:rPr>
        <w:t xml:space="preserve">; as a liberal society, it can </w:t>
      </w:r>
      <w:r w:rsidRPr="009B0EAC">
        <w:rPr>
          <w:rStyle w:val="Emphasis"/>
        </w:rPr>
        <w:t>acknowledge</w:t>
      </w:r>
      <w:r w:rsidRPr="009B0EAC">
        <w:rPr>
          <w:rStyle w:val="StyleUnderline"/>
        </w:rPr>
        <w:t xml:space="preserve"> its </w:t>
      </w:r>
      <w:r w:rsidRPr="009B0EAC">
        <w:rPr>
          <w:rStyle w:val="Emphasis"/>
        </w:rPr>
        <w:t>vulnerabilities</w:t>
      </w:r>
      <w:r w:rsidRPr="009B0EAC">
        <w:rPr>
          <w:rStyle w:val="StyleUnderline"/>
        </w:rPr>
        <w:t xml:space="preserve"> and </w:t>
      </w:r>
      <w:r w:rsidRPr="009B0EAC">
        <w:rPr>
          <w:rStyle w:val="Emphasis"/>
        </w:rPr>
        <w:t>errors</w:t>
      </w:r>
      <w:r w:rsidRPr="009B0EAC">
        <w:rPr>
          <w:rStyle w:val="StyleUnderline"/>
        </w:rPr>
        <w:t xml:space="preserve"> and seek to </w:t>
      </w:r>
      <w:r w:rsidRPr="009B0EAC">
        <w:rPr>
          <w:rStyle w:val="Emphasis"/>
        </w:rPr>
        <w:t>improve</w:t>
      </w:r>
      <w:r w:rsidRPr="009B0EAC">
        <w:rPr>
          <w:rStyle w:val="StyleUnderline"/>
        </w:rPr>
        <w:t>, a distinct advantage over its illiberal rivals</w:t>
      </w:r>
      <w:r w:rsidRPr="009B0EAC">
        <w:rPr>
          <w:sz w:val="16"/>
          <w:szCs w:val="16"/>
        </w:rPr>
        <w:t xml:space="preserve"> in confronting crises and setbacks.</w:t>
      </w:r>
    </w:p>
    <w:p w14:paraId="02A48387" w14:textId="77777777" w:rsidR="00C72EE2" w:rsidRPr="009B0EAC" w:rsidRDefault="00C72EE2" w:rsidP="00C72EE2">
      <w:pPr>
        <w:rPr>
          <w:sz w:val="16"/>
          <w:szCs w:val="16"/>
        </w:rPr>
      </w:pPr>
      <w:r w:rsidRPr="009B0EAC">
        <w:rPr>
          <w:sz w:val="16"/>
          <w:szCs w:val="16"/>
        </w:rPr>
        <w:t xml:space="preserve">No other state has enjoyed such a comprehensive set of advantages in dealing with other countries. </w:t>
      </w:r>
      <w:r w:rsidRPr="009B0EAC">
        <w:rPr>
          <w:rStyle w:val="StyleUnderline"/>
        </w:rPr>
        <w:t xml:space="preserve">This is the reason that the United States has had such </w:t>
      </w:r>
      <w:r w:rsidRPr="009B0EAC">
        <w:rPr>
          <w:rStyle w:val="Emphasis"/>
        </w:rPr>
        <w:t>staying power</w:t>
      </w:r>
      <w:r w:rsidRPr="009B0EAC">
        <w:rPr>
          <w:rStyle w:val="StyleUnderline"/>
        </w:rPr>
        <w:t xml:space="preserve"> for so long, </w:t>
      </w:r>
      <w:r w:rsidRPr="009B0EAC">
        <w:rPr>
          <w:rStyle w:val="Emphasis"/>
        </w:rPr>
        <w:t>despite</w:t>
      </w:r>
      <w:r w:rsidRPr="009B0EAC">
        <w:rPr>
          <w:rStyle w:val="StyleUnderline"/>
        </w:rPr>
        <w:t xml:space="preserve"> periodic </w:t>
      </w:r>
      <w:r w:rsidRPr="009B0EAC">
        <w:rPr>
          <w:rStyle w:val="Emphasis"/>
        </w:rPr>
        <w:t>failures</w:t>
      </w:r>
      <w:r w:rsidRPr="009B0EAC">
        <w:rPr>
          <w:rStyle w:val="StyleUnderline"/>
        </w:rPr>
        <w:t xml:space="preserve"> and </w:t>
      </w:r>
      <w:r w:rsidRPr="009B0EAC">
        <w:rPr>
          <w:rStyle w:val="Emphasis"/>
        </w:rPr>
        <w:t>disappointments</w:t>
      </w:r>
      <w:r w:rsidRPr="009B0EAC">
        <w:rPr>
          <w:sz w:val="16"/>
          <w:szCs w:val="16"/>
        </w:rPr>
        <w:t>. In today’s contest over world order, the United States should draw upon these advantages and its long history of building liberal order to again offer the world a global vision of an open and rules-based system in which people can work freely together to advance the human condition.</w:t>
      </w:r>
    </w:p>
    <w:p w14:paraId="7C568B23" w14:textId="77777777" w:rsidR="00C72EE2" w:rsidRPr="009B0EAC" w:rsidRDefault="00C72EE2" w:rsidP="00C72EE2">
      <w:pPr>
        <w:rPr>
          <w:sz w:val="2"/>
          <w:szCs w:val="2"/>
        </w:rPr>
      </w:pPr>
      <w:r w:rsidRPr="009B0EAC">
        <w:rPr>
          <w:sz w:val="2"/>
          <w:szCs w:val="2"/>
        </w:rPr>
        <w:t xml:space="preserve">AMERICA’S THIRD WAY For over a century, the United States has been the champion of a kind of order distinct from previous international orders. Washington’s liberal internationalism represents a “third way” between anarchy (orders premised on the balance of power between competing states) and hierarchy (orders that rest on the dominance of imperial powers). After World War II and again after the end of the Cold War, liberal internationalism came to dominate and define the modern logic of international relations through the construction of institutions such as the United Nations and alliances such as NATO. People across the world have connected to and built on these intergovernmental platforms to advance their interests. If China and Russia seek to usher in a new world order, they will need to offer something better—an onerous task indeed. The first generation of liberal internationalists in the late-eighteenth and early-nineteenth century were heirs to an Enlightenment vision, a belief that through reason, science, and measured self-interest, societies could build political orders that improved the human condition. They imagined that institutions and political orders could be devised to protect and advance liberal democracy. International order can be a forum not just for waging war and seeking security but also for collective problem solving. Liberal internationalists believed in peaceful change because they assumed that international society is, as Woodrow Wilson argued, “corrigible.” States could tame factious, belligerent power politics and build stable relations around the pursuit of mutual gains. The essential goal of liberal order building has not changed: the creation of a cooperative ecosystem in which states, starting with liberal democracies, manage their mutual economic and security relations, balance their </w:t>
      </w:r>
      <w:proofErr w:type="gramStart"/>
      <w:r w:rsidRPr="009B0EAC">
        <w:rPr>
          <w:sz w:val="2"/>
          <w:szCs w:val="2"/>
        </w:rPr>
        <w:t>often conflicting</w:t>
      </w:r>
      <w:proofErr w:type="gramEnd"/>
      <w:r w:rsidRPr="009B0EAC">
        <w:rPr>
          <w:sz w:val="2"/>
          <w:szCs w:val="2"/>
        </w:rPr>
        <w:t xml:space="preserve"> values, and protect the rights and liberties of their citizens. The idea of building international order around rules and institutions is not unique to the United States, Western liberals, or the modern era. But U.S. order building is unique in putting these ideas at the center of the country’s efforts. What the United States has had to offer is a set of solutions to the most basic problems of international relations—namely, the problems of anarchy, hierarchy, and interdependence. Realist thinkers claim that states exist in a fundamental condition of anarchy that sets limits on the possibilities for cooperation. No political authority exists above the state to enforce order or govern relations, and so states must fend for themselves. Liberal internationalists do not deny that states pursue their own interests, often through competitive means, but they believe that the anarchy of that competition can be limited. States, starting with liberal democracies, can use institutions as building blocks for cooperation and for the pursuit of joint gains. The twentieth century offers dramatic evidence of these sorts of liberal ordering arrangements. After World War II, in the shadow of the Cold War, the United States and its allies and partners established a complex and sprawling system of institutions that persist today, exemplified by the United Nations, the Bretton Woods institutions, and multilateral regimes in diverse areas of trade, development, public health, the environment, and human rights. Grand shifts in the global distribution of power have occurred in the decades since 1945, but cooperation remains a core feature of the global system. The problems of hierarchy are the mirror opposite of the problems of anarchy. Hierarchy is political order maintained by the dominance of a leading state, and at the extreme, it is manifest as empire. The leading state worries about how it can stay on top, gain the cooperation of others, and exercise legitimate authority in shaping world politics. Weaker states and societies worry about being dominated, and they want to mitigate their disadvantages and the vulnerabilities of being powerless. In such circumstances, liberal internationalists argue that rules and institutions can simultaneously be protections for the weak and tools for the powerful. In a liberal order, the leading state consents to acting within an agreed-upon set of multilateral rules and institutions and not use its power to coerce other states. Rules and institutions allow it to signal restraint and commitment to weaker states that may fear its power. Weaker states also gain from this institutional bargain because it reduces the worst abuses of power that the hegemonic state might inflict on them, and it gives them some voice in how the order operates. Unique in world history, the U.S.-led order that emerged after 1945 followed this logic. It is a hierarchical order with liberal characteristics. The United States has used its commanding position as the world’s leading economic and military power to provide the public goods of security protection, market openness, and sponsorship of rules and institutions. It has tied itself to allies and partners through alliances and multilateral organizations. In return, it invites participation and compliance by other states, starting with the subsystem of liberal democracies mostly in East Asia, Europe, and Oceania. The United States has frequently violated this bargain; the Iraq War is a particularly bitter and disastrous example of the United States undermining the very order it has built. The United States has used its privileged perch to bend multilateral rules in its favor and to act unilaterally for parochial economic and political gains. But despite such behavior, the overall logic of the order gives many countries around the world, particularly liberal democracies, incentives to join with rather than balance against the United States. The problems of interdependence arise from the dangers and vulnerabilities that countries face as they become more entangled with each other. Starting in the nineteenth century, liberal democracies have responded to the opportunities and dangers of economic, security, and environmental interdependence by building an international infrastructure of rules and institutions to facilitate flows and transactions across borders. As global interdependence grows, so, too, does the need for the multilateral coordination of policies. Coordinating policies does entail some restrictions on national autonomy, but the gains from coordination increasingly outweigh these costs as interdependence intensifies. U.S. President Franklin Roosevelt made this case in his appeal to the delegates grappling with postwar financial and monetary issues at the Bretton Woods conference in July 1944. Great gains could be obtained from trade and investment across borders, but domestic economies had to be protected from destabilizing economic actions taken by irresponsible governments. Such logic is in wide application today within the U.S.-led liberal order. In each of these areas, the United States sits at the center of a liberal system of order that offers institutional solutions to the most basic problems of world politics. The United States has been an imperfect champion of these efforts to shape the operating environment of international relations. Indeed, a great deal of the criticism directed at the United States as a </w:t>
      </w:r>
      <w:proofErr w:type="gramStart"/>
      <w:r w:rsidRPr="009B0EAC">
        <w:rPr>
          <w:sz w:val="2"/>
          <w:szCs w:val="2"/>
        </w:rPr>
        <w:t>global leader stems</w:t>
      </w:r>
      <w:proofErr w:type="gramEnd"/>
      <w:r w:rsidRPr="009B0EAC">
        <w:rPr>
          <w:sz w:val="2"/>
          <w:szCs w:val="2"/>
        </w:rPr>
        <w:t xml:space="preserve"> from the perception that it has not done enough to move the world in this “third way” direction and that the order it presides over is too hierarchical. But that is precisely the point—if the world is to organize itself to address the problems of the twenty-first century, it will need to build on, not reject, this U.S.-led system. And if the world is to avoid the extremes of anarchy and hierarchy, it will need more, not less, liberal internationalism. China and Russia have themselves benefited from this system, and their reactionary vision of a post-American order looks more like a step backward than a step forward. THE ANTI-IMPERIAL EMPIRE The United States is a world power like no other before it, a peculiarity that owes much to the idiosyncratic nature of its rise. It alone among the great powers was born in the New World. Unlike the United States, the other great powers, including China and Russia, find themselves in crowded geopolitical neighborhoods, struggling for hegemonic space. From the very beginning of its career as a great power, the United States has existed far from its main rivals, and it has repeatedly found itself confronting dangerous and often violent efforts by the other great powers to expand their empires and regional spheres of influence. These circumstances have shaped the United States’ institutions, its way of thinking about international order, and its capacities for projecting power and influence. Distance from other powers has long given the United States space to build a modern republican-style regime. The Founding Fathers were quite conscious of this uniqueness. With the European powers an ocean away, the American experiment in republican government could be safeguarded from foreign encroachments. In The Federalist Papers, Alexander Hamilton argued that the United Kingdom owed its relatively liberal institutions to its location. “If Britain had been situated on the continent, and had been compelled . . . to make her military establishments at home co-extensive with the other great powers of Europe, she, like them, would in all probability be at this day a victim to the absolute power of a single man.” The United States was similarly lucky. Its European counterparts had to develop the robust state capacities to swiftly mobilize and command soldiers and materiel to wage the continent’s endless wars; the United States did not. Instead, it began as a fragile attempt to build a state that was institutionally weak and divided—by design—to prevent the rise of autocracy at home. The United States’ isolation gave it the opportunity to succeed. More prosaically, the vast natural resources of the continent gave the United States the capacity to grow. By the turn of the twentieth century, the United States had joined the world of the great powers, a peer of its European counterparts. But it had become powerful at great remove, unimpeded by the acts of counterbalancing so frequently evident in the relations between rival powers in Europe and East Asia. The United States’ sheltered experiment in republican rule invariably shaped its thinking about international order. One of the oldest worries in the liberal-republican tradition, noted by theorists across the ancient and modern eras, is the pernicious impact that war, power politics, and imperialism have on liberal institutions. Historically, republics have been vulnerable to the illiberal imperatives and impulses generated by war and geopolitical competition. Warfare and imperial expansion can lead to the militarization and regimentation of a society, opening the door to the “garrison state” and turning a would-be Athens into a Sparta. The cause of protecting national independence curtails liberties. Indeed, the American founders argued for union among the colonies by insisting that if left unbound, the postcolonial states would fear each other and militarize their societies. This concern, of course, did not stop the United States from joining the world of great powers or from ultimately becoming the world’s largest military power. Nonetheless, this republican worry kept alive the liberal internationalist notion, dating back to Immanuel Kant and other Enlightenment thinkers, that societies can protect their way of life best by working together and creating zones of peace that push tyrannical and despotic states to the periphery. Such an orientation helped shape the United States’ response to the geopolitical circumstances it faced as a rising great power in the early twentieth century in a world dominated by empires. The United States, for a time, was itself engaged in empire building in the Caribbean and the Pacific, in part to compete with its peers. Indeed, every one of the United States’ great-power peers during this era was pursuing empire in one way or another. This global system of empire reached its zenith in the late 1930s when Nazi Germany and imperial Japan embarked on wars of territorial aggression. Add to that the Soviet Union and the far-flung British Empire, and the future appeared as one in which the world would be permanently divided into blocs, spheres, and imperial zones. In this bleak mid-twentieth-century setting, the United States was forced to contemplate what kind of order it wanted to bring into existence. The question that U.S. strategists grappled with, particularly during World War II, was whether the United States could operate as a great power in a world carved up by empires. If vast stretches of Eurasia were dominated by imperial blocs, could the United States be a great power while operating only within the Western Hemisphere? No, policymakers and analysts agreed, it could not. To be a global power, the United States would need to have access to markets and resources in all corners of the world. Economic and security imperatives, as much as lofty principles, drove this judgment. U.S. interests and ambitions pointed not to a world where the United States would simply join the other great powers in running an empire but to one where empires would be swept away and all regions would be opened up to multilateral access. In this way, the United States was unique among its peers in using its power and position to undermine the imperial world system. It made alliances and bargains with imperial states at various moments and launched a short-lived career of empire at the turn of the twentieth century in the aftermath of the Spanish-American War. But the dominant impulse of U.S. strategy across these decades was to seek a postimperial system of great power relations, to build an international order that would be open, friendly, and stable: open in the sense that trade and exchange were possible across regions; friendly in the sense that none of these regions would be dominated by a rival illiberal great power that sought to close off its sphere of influence to the outside world; and stable in the sense that this postimperial order would be anchored in a set of multilateral rules and institutions that would give it some broad legitimacy, the capacity to adapt to change, and the staying power to persist well into the future. The United States’ geographic position and rise to power in a world of empires provided the setting for a distinctive strategy of order building. Its comparative advantage was its offshore location and its capacity for forging alliances and partnerships to undercut bids for dominance by autocratic, fascist, and authoritarian great powers in East Asia and Europe. Many countries in those regions now worry more about being abandoned by the United States than being dominated by it. As a result, alliances with fixed assets, such as military bases and forward troop deployments, provide partners with not just security but also greater certainty about U.S. commitment. This confluence of geographic circumstances and liberal political traits gives the United States a unique ability to work with other states. The United States has over 60 security partnerships in all regions of the world, while China has only a scattering of security relationships with Djibouti, North Korea, and a few other countries. COLLECTIVE POWER The merits of the U.S.-led order don’t just lie in what Washington made but in how it brought this order into being. The United States did not become a great power through conquest. Rather, it stepped opportunistically into geopolitical vacuums created at the ends of major wars to shape the peace. These moments occurred after the two world wars and the Cold War, when upheavals in great power relations left the global system and the old world of empires in tatters. At these junctures, the United States demonstrated the ability to build coalitions of states to hammer out the new terms of world order. During the twentieth century, this settlement-oriented, coalitional approach to order building overwhelmed the aggressive efforts of rival illiberal great powers to shape the future. The United States worked with other democracies to produce favorable geopolitical outcomes. This method of leadership continues to give the United States an edge in shaping the terms of world order today. At three pivotal moments during the last century—after the end of World War I, again in the wake of World War II, and after the collapse of the Soviet Union—the United States found itself on the winning side of major conflicts. The old order was in ruins, and something new had to be built. In each case, Washington aimed to do more than merely restore the balance of power. The United States saw itself in a struggle with illiberal great-power aggressors, contesting world order principles and defending the liberal democratic way of life. In each case, the mobilization for war and great-power competition was framed as a contest of ideas and visions. U.S. leaders sent a message to their citizens: if you pay the price and bear the burdens of this struggle, we will endeavor to build a better United States—and a more hospitable world order. The United States sought to better organize the world when the world itself was turned upside down. The United States chose to exercise its power in these crucial moments by working with other democracies. In 1919, 1945, and 1989, the United States was the leading member of a coalition of states (the Allies, the United Nations, the “free world,” respectively) that won the war and negotiated the terms of the subsequent peace. The United States provided leadership and material power that turned the tide in each war. U.S. officials emphasized the importance of building and strengthening the coalition of liberal democracies. A slew of U.S. presidents, including Wilson, Roosevelt, Harry Truman, and George H. W. Bush, argued that the country’s survival and well-being had to be premised on building and maintaining a critical mass of similarly disposed partners and allies. In a world of despotic, hostile, and powerful rivals, the United States and other liberal democracies have repeatedly concluded that they are safer working as a group than alone. As Roosevelt put it in January 1944, “We have joined with like-minded people in order to defend ourselves in a world that has been gravely threatened by gangster rule.” Of course, liberal states have always been willing to ally with nondemocracies within larger coalitions. During the Cold War and again today, the United States has allied itself and partnered with authoritarian client states around the world. Nonetheless, in these eras, the core impulse has been to build U.S. grand strategy around a dynamic core of liberal states in East Asia, Europe, North America, and Oceania. Democratic solidarity also creates a setting for generating progressive ideas and attracting global support. Collective security (defined by Wilson in his Fourteen Points speech as “mutual guarantees of political independence and territorial integrity to great and small states alike”), the Four Freedoms (Roosevelt’s goals for postwar order: freedom of speech, freedom of worship, freedom from want, and freedom from fear), and the UN’s Universal Declaration of Human Rights, for instance, are all grand ideas forged out of great-power contests. The world order contest underway between the United States and its autocratic rivals China and Russia offers a new opportunity to advance liberal democratic principles around the world. AT HOME IN THE WORLD The United States is not just a unique great power, it is also a unique kind of society. Unlike its great-power rivals, the United States is a country of immigrants, multicultural and multiracial, or what the historian Frank Ninkovich has called a “global republic.” The world has come to the United States, and as a result, the United States is profoundly connected to all regions of the world through family, ethnic, and cultural ties. These complex and far-reaching ties, operating outside the realm of government and diplomacy, make the United States relevant and engaged across the world. The United States is more knowledgeable about the outside world, and the outside world has a greater stake in what happens in the United States. The immigrant tradition in the United States has also paid dividends in building the country’s human capital base. Without this immigrant culture, the United States would be less affluent and distinguished in the leading fields of knowledge, including medicine, science, technology, commerce, and the arts. Of the 104 Americans who have been awarded Nobel Prizes in chemistry, medicine, and physics since 2000, 40 have been immigrants. Chinese students want to come to the United States for their university education; foreign students do not flock to Chinese universities at similar rates. Just as the diversity of its population links it to the world, so, too, does the United States’ welter of civil society groups build an influential globe-spanning network. In the past century, U.S. civil society has increasingly become part of an expansive global civil society. This sprawling transnational civil society is an </w:t>
      </w:r>
      <w:proofErr w:type="gramStart"/>
      <w:r w:rsidRPr="009B0EAC">
        <w:rPr>
          <w:sz w:val="2"/>
          <w:szCs w:val="2"/>
        </w:rPr>
        <w:t>often overlooked</w:t>
      </w:r>
      <w:proofErr w:type="gramEnd"/>
      <w:r w:rsidRPr="009B0EAC">
        <w:rPr>
          <w:sz w:val="2"/>
          <w:szCs w:val="2"/>
        </w:rPr>
        <w:t xml:space="preserve"> source of American influence, fostering cooperation and solidarity across the liberal democratic world. China and Russia have their own political networks and diaspora communities, but global civil society tends to reinforce liberal principles, amplifying the United States’ centrality in global confrontations over world order. Civil society comes in many guises, including nongovernmental organizations, universities, think tanks, professional associations, media organizations, philanthropies, and social and religious groups. In recent decades, civil society groups have proliferated and spread across the world. The most salient of these groups engage in transnational advocacy, focused on causes such as the environment, human rights, humanitarian assistance, the protection of minorities, citizenship education, and so forth. In fact, these activist groups are at least partially creatures of the postwar liberal international order. Operating in and around the United Nations and other global institutions, civil society groups have seized on the idealistic principles and norms espoused by liberal states—and endeavor to hold those states to account. Global civic activism often targets Western governments, but with its focus on human rights and civic freedoms, autocratic and authoritarian governments find themselves most under pressure. By definition, civil society groups seek to function outside the reach of the state. Not surprisingly, both China and Russia have cracked down on the activities of international civil society groups within their borders. Under Putin, Russia has sought to extend state control over civil society, discrediting foreign-funded groups and using government tools to weaken civic actors and promote pro-government organizations. China has also acted aggressively to restrict the activities of civic groups and to crack down on democracy activists in Hong Kong. At the UN, China has used its membership on the Human Rights Council to block and weaken the role of NGO advocacy groups. Global civil society tends to stimulate reform within liberal democracies while threatening autocratic and authoritarian regimes. A multicultural immigrant society is more complex and potentially unstable than more homogeneous societies such as China. But China is home to a number of ethnic and religious minorities, and despite the country’s putative communist commitment to egalitarianism and equality, such minorities suffer intense discrimination and repression. Even though the United States must work harder than China to be a stable and integrated society, the upside of its diversity is enormous in terms of creativity, collaboration, knowledge creation, and the attraction of the world’s talent. It is hard to imagine China, with a shrunken civil society that is closed to the world, as a future center of global order. </w:t>
      </w:r>
    </w:p>
    <w:p w14:paraId="1F24A74B" w14:textId="77777777" w:rsidR="00C72EE2" w:rsidRPr="009B0EAC" w:rsidRDefault="00C72EE2" w:rsidP="00C72EE2">
      <w:pPr>
        <w:rPr>
          <w:sz w:val="16"/>
          <w:szCs w:val="16"/>
        </w:rPr>
      </w:pPr>
      <w:r w:rsidRPr="009B0EAC">
        <w:rPr>
          <w:sz w:val="16"/>
          <w:szCs w:val="16"/>
        </w:rPr>
        <w:t xml:space="preserve">WORK IN PROGRESS </w:t>
      </w:r>
    </w:p>
    <w:p w14:paraId="5C32B01A" w14:textId="77777777" w:rsidR="00C72EE2" w:rsidRPr="009B0EAC" w:rsidRDefault="00C72EE2" w:rsidP="00C72EE2">
      <w:pPr>
        <w:rPr>
          <w:sz w:val="16"/>
          <w:szCs w:val="16"/>
        </w:rPr>
      </w:pPr>
      <w:r w:rsidRPr="009B0EAC">
        <w:rPr>
          <w:rStyle w:val="StyleUnderline"/>
        </w:rPr>
        <w:t xml:space="preserve">Given the country’s recent </w:t>
      </w:r>
      <w:r w:rsidRPr="009B0EAC">
        <w:rPr>
          <w:rStyle w:val="Emphasis"/>
        </w:rPr>
        <w:t>domestic convulsions</w:t>
      </w:r>
      <w:r w:rsidRPr="009B0EAC">
        <w:rPr>
          <w:rStyle w:val="StyleUnderline"/>
        </w:rPr>
        <w:t xml:space="preserve">, these exhortations for the </w:t>
      </w:r>
      <w:r w:rsidRPr="009B0EAC">
        <w:rPr>
          <w:rStyle w:val="Emphasis"/>
        </w:rPr>
        <w:t>centrality</w:t>
      </w:r>
      <w:r w:rsidRPr="009B0EAC">
        <w:rPr>
          <w:rStyle w:val="StyleUnderline"/>
        </w:rPr>
        <w:t xml:space="preserve"> of the United States in the coming century might </w:t>
      </w:r>
      <w:r w:rsidRPr="009B0EAC">
        <w:rPr>
          <w:rStyle w:val="Emphasis"/>
        </w:rPr>
        <w:t>seem odd</w:t>
      </w:r>
      <w:r w:rsidRPr="009B0EAC">
        <w:rPr>
          <w:sz w:val="16"/>
          <w:szCs w:val="16"/>
        </w:rPr>
        <w:t xml:space="preserve">. Today, the United States looks more beset with problems than at any time since the 1930s. </w:t>
      </w:r>
      <w:r w:rsidRPr="009B0EAC">
        <w:rPr>
          <w:rStyle w:val="StyleUnderline"/>
        </w:rPr>
        <w:t xml:space="preserve">Amid the </w:t>
      </w:r>
      <w:r w:rsidRPr="009B0EAC">
        <w:rPr>
          <w:rStyle w:val="Emphasis"/>
        </w:rPr>
        <w:t>polarizatio</w:t>
      </w:r>
      <w:r w:rsidRPr="009B0EAC">
        <w:rPr>
          <w:rStyle w:val="StyleUnderline"/>
        </w:rPr>
        <w:t xml:space="preserve">n and </w:t>
      </w:r>
      <w:r w:rsidRPr="009B0EAC">
        <w:rPr>
          <w:rStyle w:val="Emphasis"/>
        </w:rPr>
        <w:t>dysfunction</w:t>
      </w:r>
      <w:r w:rsidRPr="009B0EAC">
        <w:rPr>
          <w:rStyle w:val="StyleUnderline"/>
        </w:rPr>
        <w:t xml:space="preserve"> that plague American society, it is </w:t>
      </w:r>
      <w:r w:rsidRPr="009B0EAC">
        <w:rPr>
          <w:rStyle w:val="Emphasis"/>
        </w:rPr>
        <w:t>easy</w:t>
      </w:r>
      <w:r w:rsidRPr="009B0EAC">
        <w:rPr>
          <w:rStyle w:val="StyleUnderline"/>
        </w:rPr>
        <w:t xml:space="preserve"> to offer a </w:t>
      </w:r>
      <w:r w:rsidRPr="009B0EAC">
        <w:rPr>
          <w:rStyle w:val="Emphasis"/>
        </w:rPr>
        <w:lastRenderedPageBreak/>
        <w:t>narrative</w:t>
      </w:r>
      <w:r w:rsidRPr="009B0EAC">
        <w:rPr>
          <w:rStyle w:val="StyleUnderline"/>
        </w:rPr>
        <w:t xml:space="preserve"> of </w:t>
      </w:r>
      <w:r w:rsidRPr="009B0EAC">
        <w:rPr>
          <w:rStyle w:val="Emphasis"/>
        </w:rPr>
        <w:t>U.S. decline</w:t>
      </w:r>
      <w:r w:rsidRPr="009B0EAC">
        <w:rPr>
          <w:sz w:val="16"/>
          <w:szCs w:val="16"/>
        </w:rPr>
        <w:t xml:space="preserve">. But </w:t>
      </w:r>
      <w:r w:rsidRPr="009B0EAC">
        <w:rPr>
          <w:rStyle w:val="StyleUnderline"/>
        </w:rPr>
        <w:t>what keeps the United States afloat</w:t>
      </w:r>
      <w:r w:rsidRPr="009B0EAC">
        <w:rPr>
          <w:sz w:val="16"/>
          <w:szCs w:val="16"/>
        </w:rPr>
        <w:t xml:space="preserve">, despite its travails, </w:t>
      </w:r>
      <w:r w:rsidRPr="009B0EAC">
        <w:rPr>
          <w:rStyle w:val="StyleUnderline"/>
        </w:rPr>
        <w:t xml:space="preserve">is its </w:t>
      </w:r>
      <w:r w:rsidRPr="009B0EAC">
        <w:rPr>
          <w:rStyle w:val="Emphasis"/>
        </w:rPr>
        <w:t>progressive impulses</w:t>
      </w:r>
      <w:r w:rsidRPr="009B0EAC">
        <w:rPr>
          <w:sz w:val="16"/>
          <w:szCs w:val="16"/>
        </w:rPr>
        <w:t xml:space="preserve">. It is the idea of the United States more than the country itself that has stirred the world over the last century. </w:t>
      </w:r>
      <w:r w:rsidRPr="009B0EAC">
        <w:rPr>
          <w:rStyle w:val="StyleUnderline"/>
        </w:rPr>
        <w:t xml:space="preserve">The country’s </w:t>
      </w:r>
      <w:r w:rsidRPr="009B0EAC">
        <w:rPr>
          <w:rStyle w:val="Emphasis"/>
        </w:rPr>
        <w:t>liberal ideals</w:t>
      </w:r>
      <w:r w:rsidRPr="009B0EAC">
        <w:rPr>
          <w:rStyle w:val="StyleUnderline"/>
        </w:rPr>
        <w:t xml:space="preserve"> have </w:t>
      </w:r>
      <w:r w:rsidRPr="009B0EAC">
        <w:rPr>
          <w:rStyle w:val="Emphasis"/>
        </w:rPr>
        <w:t>inspired leaders</w:t>
      </w:r>
      <w:r w:rsidRPr="009B0EAC">
        <w:rPr>
          <w:rStyle w:val="StyleUnderline"/>
        </w:rPr>
        <w:t xml:space="preserve"> of liberation movements elsewhere, from Mahatma </w:t>
      </w:r>
      <w:r w:rsidRPr="009B0EAC">
        <w:rPr>
          <w:rStyle w:val="Emphasis"/>
        </w:rPr>
        <w:t>Gandhi</w:t>
      </w:r>
      <w:r w:rsidRPr="009B0EAC">
        <w:rPr>
          <w:rStyle w:val="StyleUnderline"/>
        </w:rPr>
        <w:t xml:space="preserve"> in India to Vaclav </w:t>
      </w:r>
      <w:r w:rsidRPr="009B0EAC">
        <w:rPr>
          <w:rStyle w:val="Emphasis"/>
        </w:rPr>
        <w:t>Havel</w:t>
      </w:r>
      <w:r w:rsidRPr="009B0EAC">
        <w:rPr>
          <w:rStyle w:val="StyleUnderline"/>
        </w:rPr>
        <w:t xml:space="preserve"> in Czechoslovakia and Nelson </w:t>
      </w:r>
      <w:r w:rsidRPr="009B0EAC">
        <w:rPr>
          <w:rStyle w:val="Emphasis"/>
        </w:rPr>
        <w:t>Mandela</w:t>
      </w:r>
      <w:r w:rsidRPr="009B0EAC">
        <w:rPr>
          <w:rStyle w:val="StyleUnderline"/>
        </w:rPr>
        <w:t xml:space="preserve"> in South Africa</w:t>
      </w:r>
      <w:r w:rsidRPr="009B0EAC">
        <w:rPr>
          <w:sz w:val="16"/>
          <w:szCs w:val="16"/>
        </w:rPr>
        <w:t xml:space="preserve">. </w:t>
      </w:r>
      <w:r w:rsidRPr="009B0EAC">
        <w:rPr>
          <w:rStyle w:val="StyleUnderline"/>
        </w:rPr>
        <w:t xml:space="preserve">Young people in </w:t>
      </w:r>
      <w:r w:rsidRPr="009B0EAC">
        <w:rPr>
          <w:rStyle w:val="Emphasis"/>
        </w:rPr>
        <w:t>Hong Kong</w:t>
      </w:r>
      <w:r w:rsidRPr="009B0EAC">
        <w:rPr>
          <w:rStyle w:val="StyleUnderline"/>
        </w:rPr>
        <w:t xml:space="preserve"> protesting against the Chinese government have </w:t>
      </w:r>
      <w:r w:rsidRPr="009B0EAC">
        <w:rPr>
          <w:rStyle w:val="Emphasis"/>
        </w:rPr>
        <w:t>routinely waved</w:t>
      </w:r>
      <w:r w:rsidRPr="009B0EAC">
        <w:rPr>
          <w:rStyle w:val="StyleUnderline"/>
        </w:rPr>
        <w:t xml:space="preserve"> U.S. flags. </w:t>
      </w:r>
      <w:r w:rsidRPr="009B0EAC">
        <w:rPr>
          <w:rStyle w:val="Emphasis"/>
        </w:rPr>
        <w:t>No other state</w:t>
      </w:r>
      <w:r w:rsidRPr="009B0EAC">
        <w:rPr>
          <w:rStyle w:val="StyleUnderline"/>
        </w:rPr>
        <w:t xml:space="preserve"> aspiring to world power</w:t>
      </w:r>
      <w:r w:rsidRPr="009B0EAC">
        <w:rPr>
          <w:sz w:val="16"/>
          <w:szCs w:val="16"/>
        </w:rPr>
        <w:t xml:space="preserve">, including China, </w:t>
      </w:r>
      <w:r w:rsidRPr="009B0EAC">
        <w:rPr>
          <w:rStyle w:val="StyleUnderline"/>
        </w:rPr>
        <w:t xml:space="preserve">has advanced a </w:t>
      </w:r>
      <w:r w:rsidRPr="009B0EAC">
        <w:rPr>
          <w:rStyle w:val="Emphasis"/>
        </w:rPr>
        <w:t>more appealing vision</w:t>
      </w:r>
      <w:r w:rsidRPr="009B0EAC">
        <w:rPr>
          <w:rStyle w:val="StyleUnderline"/>
        </w:rPr>
        <w:t xml:space="preserve"> of a society</w:t>
      </w:r>
      <w:r w:rsidRPr="009B0EAC">
        <w:rPr>
          <w:sz w:val="16"/>
          <w:szCs w:val="16"/>
        </w:rPr>
        <w:t xml:space="preserve"> </w:t>
      </w:r>
      <w:r w:rsidRPr="009B0EAC">
        <w:rPr>
          <w:rStyle w:val="StyleUnderline"/>
        </w:rPr>
        <w:t>in which free individuals consent to their political institutions than has the United States</w:t>
      </w:r>
      <w:r w:rsidRPr="009B0EAC">
        <w:rPr>
          <w:sz w:val="16"/>
          <w:szCs w:val="16"/>
        </w:rPr>
        <w:t xml:space="preserve">. </w:t>
      </w:r>
    </w:p>
    <w:p w14:paraId="1F9AB6B4" w14:textId="77777777" w:rsidR="00C72EE2" w:rsidRPr="009B0EAC" w:rsidRDefault="00C72EE2" w:rsidP="00C72EE2">
      <w:pPr>
        <w:rPr>
          <w:sz w:val="8"/>
          <w:szCs w:val="8"/>
        </w:rPr>
      </w:pPr>
      <w:r w:rsidRPr="009B0EAC">
        <w:rPr>
          <w:sz w:val="8"/>
          <w:szCs w:val="8"/>
        </w:rPr>
        <w:t>The story that the United States presents to the world is one of an ongoing enterprise to confront and overcome painful impediments to a “more perfect union,” starting with its original sin of slavery. The United States is a constant work in progress. People around the world held their breath when Americans voted in the 2020 presidential election and again during the January 6 attack on the U.S. Capitol by supporters of President Donald Trump. The global stakes of these moments were profound.</w:t>
      </w:r>
    </w:p>
    <w:p w14:paraId="0D5FE864" w14:textId="77777777" w:rsidR="00C72EE2" w:rsidRPr="009B0EAC" w:rsidRDefault="00C72EE2" w:rsidP="00C72EE2">
      <w:pPr>
        <w:rPr>
          <w:sz w:val="8"/>
          <w:szCs w:val="8"/>
        </w:rPr>
      </w:pPr>
      <w:r w:rsidRPr="009B0EAC">
        <w:rPr>
          <w:sz w:val="8"/>
          <w:szCs w:val="8"/>
        </w:rPr>
        <w:t xml:space="preserve">By contrast, in 2018, when </w:t>
      </w:r>
      <w:proofErr w:type="gramStart"/>
      <w:r w:rsidRPr="009B0EAC">
        <w:rPr>
          <w:sz w:val="8"/>
          <w:szCs w:val="8"/>
        </w:rPr>
        <w:t>Xi</w:t>
      </w:r>
      <w:proofErr w:type="gramEnd"/>
      <w:r w:rsidRPr="009B0EAC">
        <w:rPr>
          <w:sz w:val="8"/>
          <w:szCs w:val="8"/>
        </w:rPr>
        <w:t xml:space="preserve"> overturned the Chinese Communist Party’s long-standing rules and laid the groundwork to make him, in effect, dictator for life, the world simply shrugged. People across many parts of the world seem to expect more of the United States than they do of China, invariably measuring U.S. actions against the standard of avowed American principles and ideals. As the political scientist Samuel Huntington once observed: “America is not a lie, it is a disappointment. But it can be a disappointment only because it is also a hope.” </w:t>
      </w:r>
    </w:p>
    <w:p w14:paraId="3363055E" w14:textId="77777777" w:rsidR="00C72EE2" w:rsidRPr="009B0EAC" w:rsidRDefault="00C72EE2" w:rsidP="00C72EE2">
      <w:pPr>
        <w:rPr>
          <w:sz w:val="16"/>
          <w:szCs w:val="16"/>
        </w:rPr>
      </w:pPr>
      <w:r w:rsidRPr="009B0EAC">
        <w:rPr>
          <w:sz w:val="8"/>
          <w:szCs w:val="8"/>
        </w:rPr>
        <w:t>What will keep the United States at the center of world politics is its capacity to do better. The country has never fully lived up to its liberal ideals, and when it commends these ideals to others, it looks painfully hypocritical. But hypocrisy is a feature, not a bug, of liberal order, and need not be an impediment to making the liberal order better. The order over which the United States has presided since World War II has moved the world forward, and if people around the globe want a better world order that supports greater cooperation and social and economic advancement, they will want to improve on this U.S.-led system, not dispense with it.</w:t>
      </w:r>
      <w:r w:rsidRPr="009B0EAC">
        <w:rPr>
          <w:sz w:val="16"/>
          <w:szCs w:val="16"/>
        </w:rPr>
        <w:t xml:space="preserve"> </w:t>
      </w:r>
    </w:p>
    <w:p w14:paraId="78D1B419" w14:textId="77777777" w:rsidR="00C72EE2" w:rsidRPr="009B0EAC" w:rsidRDefault="00C72EE2" w:rsidP="00C72EE2">
      <w:pPr>
        <w:rPr>
          <w:rStyle w:val="StyleUnderline"/>
        </w:rPr>
      </w:pPr>
      <w:r w:rsidRPr="009B0EAC">
        <w:rPr>
          <w:rStyle w:val="StyleUnderline"/>
        </w:rPr>
        <w:t xml:space="preserve">The crises over Taiwan and Ukraine </w:t>
      </w:r>
      <w:r w:rsidRPr="009B0EAC">
        <w:rPr>
          <w:rStyle w:val="Emphasis"/>
        </w:rPr>
        <w:t>underline</w:t>
      </w:r>
      <w:r w:rsidRPr="009B0EAC">
        <w:rPr>
          <w:rStyle w:val="StyleUnderline"/>
        </w:rPr>
        <w:t xml:space="preserve"> this fact</w:t>
      </w:r>
      <w:r w:rsidRPr="009B0EAC">
        <w:rPr>
          <w:sz w:val="16"/>
          <w:szCs w:val="16"/>
        </w:rPr>
        <w:t xml:space="preserve">. In both cases, </w:t>
      </w:r>
      <w:r w:rsidRPr="009B0EAC">
        <w:rPr>
          <w:rStyle w:val="StyleUnderline"/>
        </w:rPr>
        <w:t xml:space="preserve">China and Russia are seeking to draw </w:t>
      </w:r>
      <w:r w:rsidRPr="009B0EAC">
        <w:rPr>
          <w:rStyle w:val="Emphasis"/>
        </w:rPr>
        <w:t>unwilling open societies</w:t>
      </w:r>
      <w:r w:rsidRPr="009B0EAC">
        <w:rPr>
          <w:rStyle w:val="StyleUnderline"/>
        </w:rPr>
        <w:t xml:space="preserve"> into their orbit.</w:t>
      </w:r>
      <w:r w:rsidRPr="009B0EAC">
        <w:rPr>
          <w:sz w:val="16"/>
          <w:szCs w:val="16"/>
        </w:rPr>
        <w:t xml:space="preserve"> The people of Taiwan look at the plight of Hong Kong and, not surprisingly, are horrified at the prospect of being incorporated into a country ruled by a Chinese dictatorship. The people of an embattled democratic Ukraine see a brighter future in greater integration into the European Union and the West. </w:t>
      </w:r>
      <w:r w:rsidRPr="009B0EAC">
        <w:rPr>
          <w:rStyle w:val="StyleUnderline"/>
        </w:rPr>
        <w:t xml:space="preserve">That China is </w:t>
      </w:r>
      <w:r w:rsidRPr="009B0EAC">
        <w:rPr>
          <w:rStyle w:val="Emphasis"/>
        </w:rPr>
        <w:t>ramping up pressure</w:t>
      </w:r>
      <w:r w:rsidRPr="009B0EAC">
        <w:rPr>
          <w:rStyle w:val="StyleUnderline"/>
        </w:rPr>
        <w:t xml:space="preserve"> on Taiwan and that Russia sought to yoke Ukraine to its sphere of influence does </w:t>
      </w:r>
      <w:r w:rsidRPr="009B0EAC">
        <w:rPr>
          <w:rStyle w:val="Emphasis"/>
        </w:rPr>
        <w:t>not suggest</w:t>
      </w:r>
      <w:r w:rsidRPr="009B0EAC">
        <w:rPr>
          <w:rStyle w:val="StyleUnderline"/>
        </w:rPr>
        <w:t xml:space="preserve"> American </w:t>
      </w:r>
      <w:r w:rsidRPr="009B0EAC">
        <w:rPr>
          <w:rStyle w:val="Emphasis"/>
        </w:rPr>
        <w:t>decline</w:t>
      </w:r>
      <w:r w:rsidRPr="009B0EAC">
        <w:rPr>
          <w:rStyle w:val="StyleUnderline"/>
        </w:rPr>
        <w:t xml:space="preserve"> or the </w:t>
      </w:r>
      <w:r w:rsidRPr="009B0EAC">
        <w:rPr>
          <w:rStyle w:val="Emphasis"/>
        </w:rPr>
        <w:t>collapse</w:t>
      </w:r>
      <w:r w:rsidRPr="009B0EAC">
        <w:rPr>
          <w:rStyle w:val="StyleUnderline"/>
        </w:rPr>
        <w:t xml:space="preserve"> of liberal order</w:t>
      </w:r>
      <w:r w:rsidRPr="009B0EAC">
        <w:rPr>
          <w:sz w:val="16"/>
          <w:szCs w:val="16"/>
        </w:rPr>
        <w:t xml:space="preserve">. On the contrary, </w:t>
      </w:r>
      <w:r w:rsidRPr="009B0EAC">
        <w:rPr>
          <w:rStyle w:val="StyleUnderline"/>
        </w:rPr>
        <w:t xml:space="preserve">the crises exist because Taiwanese and Ukrainian societies </w:t>
      </w:r>
      <w:r w:rsidRPr="009B0EAC">
        <w:rPr>
          <w:rStyle w:val="Emphasis"/>
        </w:rPr>
        <w:t>want</w:t>
      </w:r>
      <w:r w:rsidRPr="009B0EAC">
        <w:rPr>
          <w:rStyle w:val="StyleUnderline"/>
        </w:rPr>
        <w:t xml:space="preserve"> to be part of a </w:t>
      </w:r>
      <w:r w:rsidRPr="009B0EAC">
        <w:rPr>
          <w:rStyle w:val="Emphasis"/>
        </w:rPr>
        <w:t>global liberal system</w:t>
      </w:r>
      <w:r w:rsidRPr="009B0EAC">
        <w:rPr>
          <w:sz w:val="16"/>
          <w:szCs w:val="16"/>
        </w:rPr>
        <w:t xml:space="preserve">. Putin famously groused that the liberal idea is becoming obsolete. In reality, </w:t>
      </w:r>
      <w:r w:rsidRPr="009B0EAC">
        <w:rPr>
          <w:rStyle w:val="StyleUnderline"/>
        </w:rPr>
        <w:t xml:space="preserve">the </w:t>
      </w:r>
      <w:r w:rsidRPr="009B0EAC">
        <w:rPr>
          <w:rStyle w:val="Emphasis"/>
        </w:rPr>
        <w:t>liberal idea</w:t>
      </w:r>
      <w:r w:rsidRPr="009B0EAC">
        <w:rPr>
          <w:rStyle w:val="StyleUnderline"/>
        </w:rPr>
        <w:t xml:space="preserve"> still has a </w:t>
      </w:r>
      <w:r w:rsidRPr="009B0EAC">
        <w:rPr>
          <w:rStyle w:val="Emphasis"/>
        </w:rPr>
        <w:t>long life</w:t>
      </w:r>
      <w:r w:rsidRPr="009B0EAC">
        <w:rPr>
          <w:rStyle w:val="StyleUnderline"/>
        </w:rPr>
        <w:t xml:space="preserve"> ahead of it.</w:t>
      </w:r>
    </w:p>
    <w:p w14:paraId="1FF711D4" w14:textId="77777777" w:rsidR="00C72EE2" w:rsidRPr="009B0EAC" w:rsidRDefault="00C72EE2" w:rsidP="00C72EE2">
      <w:pPr>
        <w:rPr>
          <w:sz w:val="16"/>
          <w:szCs w:val="16"/>
        </w:rPr>
      </w:pPr>
      <w:r w:rsidRPr="009B0EAC">
        <w:rPr>
          <w:sz w:val="16"/>
          <w:szCs w:val="16"/>
        </w:rPr>
        <w:t>EMPIRE BY INVITATION</w:t>
      </w:r>
    </w:p>
    <w:p w14:paraId="6473B779" w14:textId="77777777" w:rsidR="00C72EE2" w:rsidRPr="009B0EAC" w:rsidRDefault="00C72EE2" w:rsidP="00C72EE2">
      <w:pPr>
        <w:rPr>
          <w:sz w:val="16"/>
          <w:szCs w:val="16"/>
        </w:rPr>
      </w:pPr>
      <w:r w:rsidRPr="009B0EAC">
        <w:rPr>
          <w:rStyle w:val="StyleUnderline"/>
        </w:rPr>
        <w:t>The United States</w:t>
      </w:r>
      <w:r w:rsidRPr="009B0EAC">
        <w:rPr>
          <w:sz w:val="16"/>
          <w:szCs w:val="16"/>
        </w:rPr>
        <w:t xml:space="preserve"> enters today’s struggle to shape the twenty-first century with profound advantages. It </w:t>
      </w:r>
      <w:r w:rsidRPr="009B0EAC">
        <w:rPr>
          <w:rStyle w:val="StyleUnderline"/>
        </w:rPr>
        <w:t xml:space="preserve">still possesses the </w:t>
      </w:r>
      <w:r w:rsidRPr="009B0EAC">
        <w:rPr>
          <w:rStyle w:val="Emphasis"/>
        </w:rPr>
        <w:t>vast bulk</w:t>
      </w:r>
      <w:r w:rsidRPr="009B0EAC">
        <w:rPr>
          <w:rStyle w:val="StyleUnderline"/>
        </w:rPr>
        <w:t xml:space="preserve"> of the </w:t>
      </w:r>
      <w:r w:rsidRPr="009B0EAC">
        <w:rPr>
          <w:rStyle w:val="Emphasis"/>
        </w:rPr>
        <w:t>material capabilities</w:t>
      </w:r>
      <w:r w:rsidRPr="009B0EAC">
        <w:rPr>
          <w:rStyle w:val="StyleUnderline"/>
        </w:rPr>
        <w:t xml:space="preserve"> it had in earlier decades. It remains </w:t>
      </w:r>
      <w:r w:rsidRPr="009B0EAC">
        <w:rPr>
          <w:rStyle w:val="Emphasis"/>
        </w:rPr>
        <w:t>uniquely positioned geographically</w:t>
      </w:r>
      <w:r w:rsidRPr="009B0EAC">
        <w:rPr>
          <w:rStyle w:val="StyleUnderline"/>
        </w:rPr>
        <w:t xml:space="preserve"> to play a great-power role in </w:t>
      </w:r>
      <w:r w:rsidRPr="009B0EAC">
        <w:rPr>
          <w:rStyle w:val="Emphasis"/>
        </w:rPr>
        <w:t>both</w:t>
      </w:r>
      <w:r w:rsidRPr="009B0EAC">
        <w:rPr>
          <w:rStyle w:val="StyleUnderline"/>
        </w:rPr>
        <w:t xml:space="preserve"> East Asia and Europe. Its ability to work with </w:t>
      </w:r>
      <w:r w:rsidRPr="009B0EAC">
        <w:rPr>
          <w:rStyle w:val="Emphasis"/>
        </w:rPr>
        <w:t>other liberal democracies</w:t>
      </w:r>
      <w:r w:rsidRPr="009B0EAC">
        <w:rPr>
          <w:rStyle w:val="StyleUnderline"/>
        </w:rPr>
        <w:t xml:space="preserve"> to shape global rules and institutions is already </w:t>
      </w:r>
      <w:r w:rsidRPr="009B0EAC">
        <w:rPr>
          <w:rStyle w:val="Emphasis"/>
        </w:rPr>
        <w:t>manifest</w:t>
      </w:r>
      <w:r w:rsidRPr="009B0EAC">
        <w:rPr>
          <w:rStyle w:val="StyleUnderline"/>
        </w:rPr>
        <w:t xml:space="preserve"> in its response to the </w:t>
      </w:r>
      <w:r w:rsidRPr="009B0EAC">
        <w:rPr>
          <w:rStyle w:val="Emphasis"/>
        </w:rPr>
        <w:t>Russian invasion</w:t>
      </w:r>
      <w:r w:rsidRPr="009B0EAC">
        <w:rPr>
          <w:rStyle w:val="StyleUnderline"/>
        </w:rPr>
        <w:t xml:space="preserve"> of Ukraine</w:t>
      </w:r>
      <w:r w:rsidRPr="009B0EAC">
        <w:rPr>
          <w:sz w:val="16"/>
          <w:szCs w:val="16"/>
        </w:rPr>
        <w:t xml:space="preserve"> and will stand it in good stead in any future collective response to Chinese aggression in East Asia. </w:t>
      </w:r>
      <w:r w:rsidRPr="009B0EAC">
        <w:rPr>
          <w:rStyle w:val="StyleUnderline"/>
        </w:rPr>
        <w:t xml:space="preserve">Although China and Russia seek to move the world in the direction of </w:t>
      </w:r>
      <w:r w:rsidRPr="009B0EAC">
        <w:rPr>
          <w:rStyle w:val="Emphasis"/>
        </w:rPr>
        <w:t>regional blocs</w:t>
      </w:r>
      <w:r w:rsidRPr="009B0EAC">
        <w:rPr>
          <w:rStyle w:val="StyleUnderline"/>
        </w:rPr>
        <w:t xml:space="preserve"> and </w:t>
      </w:r>
      <w:r w:rsidRPr="009B0EAC">
        <w:rPr>
          <w:rStyle w:val="Emphasis"/>
        </w:rPr>
        <w:t>spheres of influence</w:t>
      </w:r>
      <w:r w:rsidRPr="009B0EAC">
        <w:rPr>
          <w:rStyle w:val="StyleUnderline"/>
        </w:rPr>
        <w:t xml:space="preserve">, the United States has offered a vision of world order based on a set of </w:t>
      </w:r>
      <w:r w:rsidRPr="009B0EAC">
        <w:rPr>
          <w:rStyle w:val="Emphasis"/>
        </w:rPr>
        <w:t>principles</w:t>
      </w:r>
      <w:r w:rsidRPr="009B0EAC">
        <w:rPr>
          <w:rStyle w:val="StyleUnderline"/>
        </w:rPr>
        <w:t xml:space="preserve"> rather than </w:t>
      </w:r>
      <w:r w:rsidRPr="009B0EAC">
        <w:rPr>
          <w:rStyle w:val="Emphasis"/>
        </w:rPr>
        <w:t>competition</w:t>
      </w:r>
      <w:r w:rsidRPr="009B0EAC">
        <w:rPr>
          <w:rStyle w:val="StyleUnderline"/>
        </w:rPr>
        <w:t xml:space="preserve"> over territory</w:t>
      </w:r>
      <w:r w:rsidRPr="009B0EAC">
        <w:rPr>
          <w:sz w:val="16"/>
          <w:szCs w:val="16"/>
        </w:rPr>
        <w:t xml:space="preserve">. Liberal international order is a way of organizing an interdependent world. It is, as the Norwegian historian </w:t>
      </w:r>
      <w:proofErr w:type="spellStart"/>
      <w:r w:rsidRPr="009B0EAC">
        <w:rPr>
          <w:sz w:val="16"/>
          <w:szCs w:val="16"/>
        </w:rPr>
        <w:t>Geir</w:t>
      </w:r>
      <w:proofErr w:type="spellEnd"/>
      <w:r w:rsidRPr="009B0EAC">
        <w:rPr>
          <w:sz w:val="16"/>
          <w:szCs w:val="16"/>
        </w:rPr>
        <w:t xml:space="preserve"> </w:t>
      </w:r>
      <w:proofErr w:type="spellStart"/>
      <w:r w:rsidRPr="009B0EAC">
        <w:rPr>
          <w:sz w:val="16"/>
          <w:szCs w:val="16"/>
        </w:rPr>
        <w:t>Lundestad</w:t>
      </w:r>
      <w:proofErr w:type="spellEnd"/>
      <w:r w:rsidRPr="009B0EAC">
        <w:rPr>
          <w:sz w:val="16"/>
          <w:szCs w:val="16"/>
        </w:rPr>
        <w:t xml:space="preserve"> called it, an “empire by invitation.” Its success depends on its legitimacy and appeal and not on the capacity of its patrons to force obedience. If the United States remains at the center of world politics in the decades to come, it will be because </w:t>
      </w:r>
      <w:r w:rsidRPr="009B0EAC">
        <w:rPr>
          <w:rStyle w:val="StyleUnderline"/>
        </w:rPr>
        <w:t xml:space="preserve">this type of order generates </w:t>
      </w:r>
      <w:r w:rsidRPr="009B0EAC">
        <w:rPr>
          <w:rStyle w:val="Emphasis"/>
        </w:rPr>
        <w:t>more supporters</w:t>
      </w:r>
      <w:r w:rsidRPr="009B0EAC">
        <w:rPr>
          <w:rStyle w:val="StyleUnderline"/>
        </w:rPr>
        <w:t xml:space="preserve"> and </w:t>
      </w:r>
      <w:r w:rsidRPr="009B0EAC">
        <w:rPr>
          <w:rStyle w:val="Emphasis"/>
        </w:rPr>
        <w:t>fellow travelers</w:t>
      </w:r>
      <w:r w:rsidRPr="009B0EAC">
        <w:rPr>
          <w:rStyle w:val="StyleUnderline"/>
        </w:rPr>
        <w:t xml:space="preserve"> around the world than that offered by China and Russia</w:t>
      </w:r>
      <w:r w:rsidRPr="009B0EAC">
        <w:rPr>
          <w:sz w:val="16"/>
          <w:szCs w:val="16"/>
        </w:rPr>
        <w:t>.</w:t>
      </w:r>
    </w:p>
    <w:p w14:paraId="46528568" w14:textId="77777777" w:rsidR="00C72EE2" w:rsidRPr="009B0EAC" w:rsidRDefault="00C72EE2" w:rsidP="00C72EE2">
      <w:pPr>
        <w:pStyle w:val="Heading4"/>
      </w:pPr>
      <w:r w:rsidRPr="009B0EAC">
        <w:t xml:space="preserve">The LIO is stronger than ever. Russia’s invasion of Ukraine is a </w:t>
      </w:r>
      <w:r w:rsidRPr="009B0EAC">
        <w:rPr>
          <w:u w:val="single"/>
        </w:rPr>
        <w:t>uniting force</w:t>
      </w:r>
      <w:r w:rsidRPr="009B0EAC">
        <w:t xml:space="preserve"> behind liberalism.</w:t>
      </w:r>
    </w:p>
    <w:p w14:paraId="66D4C890" w14:textId="77777777" w:rsidR="00C72EE2" w:rsidRPr="009B0EAC" w:rsidRDefault="00C72EE2" w:rsidP="00C72EE2">
      <w:proofErr w:type="spellStart"/>
      <w:r w:rsidRPr="009B0EAC">
        <w:rPr>
          <w:rStyle w:val="Style13ptBold"/>
        </w:rPr>
        <w:t>Chaudoin</w:t>
      </w:r>
      <w:proofErr w:type="spellEnd"/>
      <w:r w:rsidRPr="009B0EAC">
        <w:rPr>
          <w:rStyle w:val="Style13ptBold"/>
        </w:rPr>
        <w:t xml:space="preserve"> et al. 23</w:t>
      </w:r>
      <w:r w:rsidRPr="009B0EAC">
        <w:t xml:space="preserve"> – Assistant professor in the Department of Government at Harvard University.</w:t>
      </w:r>
    </w:p>
    <w:p w14:paraId="0C1F17BA" w14:textId="77777777" w:rsidR="00C72EE2" w:rsidRPr="009B0EAC" w:rsidRDefault="00C72EE2" w:rsidP="00C72EE2">
      <w:r w:rsidRPr="009B0EAC">
        <w:t xml:space="preserve">Stephen </w:t>
      </w:r>
      <w:proofErr w:type="spellStart"/>
      <w:r w:rsidRPr="009B0EAC">
        <w:t>Chaudoin</w:t>
      </w:r>
      <w:proofErr w:type="spellEnd"/>
      <w:r w:rsidRPr="009B0EAC">
        <w:t xml:space="preserve">, Helen V. Milner, and Dustin Tingley, “‘America First’ Meets Liberal Internationalism,” in </w:t>
      </w:r>
      <w:r w:rsidRPr="009B0EAC">
        <w:rPr>
          <w:i/>
          <w:iCs/>
        </w:rPr>
        <w:t>Chaos Reconsidered: The Liberal Order and the Future of International Politics</w:t>
      </w:r>
      <w:r w:rsidRPr="009B0EAC">
        <w:t xml:space="preserve">, Eds. Robert Jervis, Diane N. Labrosse, Stacie E. Goddard, and Joshua </w:t>
      </w:r>
      <w:proofErr w:type="spellStart"/>
      <w:r w:rsidRPr="009B0EAC">
        <w:t>Rovner</w:t>
      </w:r>
      <w:proofErr w:type="spellEnd"/>
      <w:r w:rsidRPr="009B0EAC">
        <w:t>, Columbia University Press 2023, pp. 379.</w:t>
      </w:r>
    </w:p>
    <w:p w14:paraId="1FDE0520" w14:textId="77777777" w:rsidR="00C72EE2" w:rsidRPr="009B0EAC" w:rsidRDefault="00C72EE2" w:rsidP="00C72EE2"/>
    <w:p w14:paraId="23776C33" w14:textId="77777777" w:rsidR="00C72EE2" w:rsidRPr="009B0EAC" w:rsidRDefault="00C72EE2" w:rsidP="00C72EE2">
      <w:pPr>
        <w:rPr>
          <w:sz w:val="16"/>
          <w:szCs w:val="16"/>
        </w:rPr>
      </w:pPr>
      <w:r w:rsidRPr="009B0EAC">
        <w:rPr>
          <w:sz w:val="16"/>
          <w:szCs w:val="16"/>
        </w:rPr>
        <w:t xml:space="preserve">As an update in August 2022 to our arguments, we note that </w:t>
      </w:r>
      <w:r w:rsidRPr="009B0EAC">
        <w:rPr>
          <w:rStyle w:val="StyleUnderline"/>
        </w:rPr>
        <w:t xml:space="preserve">while the war in Ukraine is </w:t>
      </w:r>
      <w:r w:rsidRPr="009B0EAC">
        <w:rPr>
          <w:rStyle w:val="Emphasis"/>
        </w:rPr>
        <w:t>deeply troubling</w:t>
      </w:r>
      <w:r w:rsidRPr="009B0EAC">
        <w:rPr>
          <w:rStyle w:val="StyleUnderline"/>
        </w:rPr>
        <w:t xml:space="preserve">, the </w:t>
      </w:r>
      <w:r w:rsidRPr="009B0EAC">
        <w:rPr>
          <w:rStyle w:val="Emphasis"/>
        </w:rPr>
        <w:t>norms</w:t>
      </w:r>
      <w:r w:rsidRPr="009B0EAC">
        <w:rPr>
          <w:rStyle w:val="StyleUnderline"/>
        </w:rPr>
        <w:t xml:space="preserve"> enshrined in the</w:t>
      </w:r>
      <w:r w:rsidRPr="009B0EAC">
        <w:rPr>
          <w:sz w:val="16"/>
          <w:szCs w:val="16"/>
        </w:rPr>
        <w:t xml:space="preserve"> Liberal International Order (</w:t>
      </w:r>
      <w:r w:rsidRPr="009B0EAC">
        <w:rPr>
          <w:rStyle w:val="StyleUnderline"/>
        </w:rPr>
        <w:t xml:space="preserve">LIO) are </w:t>
      </w:r>
      <w:r w:rsidRPr="009B0EAC">
        <w:rPr>
          <w:rStyle w:val="Emphasis"/>
        </w:rPr>
        <w:t>showing</w:t>
      </w:r>
      <w:r w:rsidRPr="009B0EAC">
        <w:rPr>
          <w:rStyle w:val="StyleUnderline"/>
        </w:rPr>
        <w:t xml:space="preserve"> their </w:t>
      </w:r>
      <w:r w:rsidRPr="009B0EAC">
        <w:rPr>
          <w:rStyle w:val="Emphasis"/>
        </w:rPr>
        <w:t>strength</w:t>
      </w:r>
      <w:r w:rsidRPr="009B0EAC">
        <w:rPr>
          <w:rStyle w:val="StyleUnderline"/>
        </w:rPr>
        <w:t>. Russia’s</w:t>
      </w:r>
      <w:r w:rsidRPr="009B0EAC">
        <w:rPr>
          <w:sz w:val="16"/>
          <w:szCs w:val="16"/>
        </w:rPr>
        <w:t xml:space="preserve"> latest </w:t>
      </w:r>
      <w:r w:rsidRPr="009B0EAC">
        <w:rPr>
          <w:rStyle w:val="StyleUnderline"/>
        </w:rPr>
        <w:t>invasion of Ukraine</w:t>
      </w:r>
      <w:r w:rsidRPr="009B0EAC">
        <w:rPr>
          <w:sz w:val="16"/>
          <w:szCs w:val="16"/>
        </w:rPr>
        <w:t xml:space="preserve">, in </w:t>
      </w:r>
      <w:r w:rsidRPr="009B0EAC">
        <w:rPr>
          <w:sz w:val="16"/>
          <w:szCs w:val="16"/>
        </w:rPr>
        <w:lastRenderedPageBreak/>
        <w:t xml:space="preserve">February 2022, </w:t>
      </w:r>
      <w:r w:rsidRPr="009B0EAC">
        <w:rPr>
          <w:rStyle w:val="Emphasis"/>
        </w:rPr>
        <w:t>did not chang</w:t>
      </w:r>
      <w:r w:rsidRPr="009B0EAC">
        <w:rPr>
          <w:rStyle w:val="StyleUnderline"/>
        </w:rPr>
        <w:t>e the dynamics</w:t>
      </w:r>
      <w:r w:rsidRPr="009B0EAC">
        <w:rPr>
          <w:sz w:val="16"/>
          <w:szCs w:val="16"/>
        </w:rPr>
        <w:t xml:space="preserve"> we describe in this chapter. </w:t>
      </w:r>
      <w:r w:rsidRPr="009B0EAC">
        <w:rPr>
          <w:rStyle w:val="StyleUnderline"/>
        </w:rPr>
        <w:t xml:space="preserve">In the United States, the </w:t>
      </w:r>
      <w:r w:rsidRPr="009B0EAC">
        <w:rPr>
          <w:rStyle w:val="Emphasis"/>
        </w:rPr>
        <w:t>massive</w:t>
      </w:r>
      <w:r w:rsidRPr="009B0EAC">
        <w:rPr>
          <w:rStyle w:val="StyleUnderline"/>
        </w:rPr>
        <w:t xml:space="preserve"> sanctions placed on Russia enjoy </w:t>
      </w:r>
      <w:r w:rsidRPr="009B0EAC">
        <w:rPr>
          <w:rStyle w:val="Emphasis"/>
        </w:rPr>
        <w:t>bipartisan support</w:t>
      </w:r>
      <w:r w:rsidRPr="009B0EAC">
        <w:rPr>
          <w:sz w:val="16"/>
          <w:szCs w:val="16"/>
        </w:rPr>
        <w:t xml:space="preserve"> among lawmakers and the public.39 </w:t>
      </w:r>
      <w:r w:rsidRPr="009B0EAC">
        <w:rPr>
          <w:rStyle w:val="StyleUnderline"/>
        </w:rPr>
        <w:t xml:space="preserve">European countries have also taken a remarkably </w:t>
      </w:r>
      <w:r w:rsidRPr="009B0EAC">
        <w:rPr>
          <w:rStyle w:val="Emphasis"/>
        </w:rPr>
        <w:t>united stance</w:t>
      </w:r>
      <w:r w:rsidRPr="009B0EAC">
        <w:rPr>
          <w:rStyle w:val="StyleUnderline"/>
        </w:rPr>
        <w:t xml:space="preserve"> against the war and in favor of </w:t>
      </w:r>
      <w:r w:rsidRPr="009B0EAC">
        <w:rPr>
          <w:rStyle w:val="Emphasis"/>
        </w:rPr>
        <w:t>strong economic sanctions</w:t>
      </w:r>
      <w:r w:rsidRPr="009B0EAC">
        <w:rPr>
          <w:sz w:val="16"/>
          <w:szCs w:val="16"/>
        </w:rPr>
        <w:t xml:space="preserve">. </w:t>
      </w:r>
      <w:r w:rsidRPr="009B0EAC">
        <w:rPr>
          <w:rStyle w:val="StyleUnderline"/>
        </w:rPr>
        <w:t xml:space="preserve">Even Switzerland </w:t>
      </w:r>
      <w:r w:rsidRPr="009B0EAC">
        <w:rPr>
          <w:rStyle w:val="Emphasis"/>
        </w:rPr>
        <w:t>broke</w:t>
      </w:r>
      <w:r w:rsidRPr="009B0EAC">
        <w:rPr>
          <w:rStyle w:val="StyleUnderline"/>
        </w:rPr>
        <w:t xml:space="preserve"> with its </w:t>
      </w:r>
      <w:r w:rsidRPr="009B0EAC">
        <w:rPr>
          <w:rStyle w:val="Emphasis"/>
        </w:rPr>
        <w:t>longstanding neutrality</w:t>
      </w:r>
      <w:r w:rsidRPr="009B0EAC">
        <w:rPr>
          <w:sz w:val="16"/>
          <w:szCs w:val="16"/>
        </w:rPr>
        <w:t xml:space="preserve"> to participate in the </w:t>
      </w:r>
      <w:proofErr w:type="gramStart"/>
      <w:r w:rsidRPr="009B0EAC">
        <w:rPr>
          <w:sz w:val="16"/>
          <w:szCs w:val="16"/>
        </w:rPr>
        <w:t>sanctions</w:t>
      </w:r>
      <w:proofErr w:type="gramEnd"/>
      <w:r w:rsidRPr="009B0EAC">
        <w:rPr>
          <w:sz w:val="16"/>
          <w:szCs w:val="16"/>
        </w:rPr>
        <w:t xml:space="preserve"> regime, while </w:t>
      </w:r>
      <w:r w:rsidRPr="009B0EAC">
        <w:rPr>
          <w:rStyle w:val="StyleUnderline"/>
        </w:rPr>
        <w:t xml:space="preserve">EU countries </w:t>
      </w:r>
      <w:r w:rsidRPr="009B0EAC">
        <w:rPr>
          <w:rStyle w:val="Emphasis"/>
        </w:rPr>
        <w:t>pledged</w:t>
      </w:r>
      <w:r w:rsidRPr="009B0EAC">
        <w:rPr>
          <w:rStyle w:val="StyleUnderline"/>
        </w:rPr>
        <w:t xml:space="preserve"> to </w:t>
      </w:r>
      <w:r w:rsidRPr="009B0EAC">
        <w:rPr>
          <w:rStyle w:val="Emphasis"/>
        </w:rPr>
        <w:t>increase</w:t>
      </w:r>
      <w:r w:rsidRPr="009B0EAC">
        <w:rPr>
          <w:rStyle w:val="StyleUnderline"/>
        </w:rPr>
        <w:t xml:space="preserve"> </w:t>
      </w:r>
      <w:r w:rsidRPr="009B0EAC">
        <w:rPr>
          <w:rStyle w:val="Emphasis"/>
        </w:rPr>
        <w:t>their defense spending</w:t>
      </w:r>
      <w:r w:rsidRPr="009B0EAC">
        <w:rPr>
          <w:sz w:val="16"/>
          <w:szCs w:val="16"/>
        </w:rPr>
        <w:t xml:space="preserve">.40 </w:t>
      </w:r>
      <w:r w:rsidRPr="009B0EAC">
        <w:rPr>
          <w:rStyle w:val="Emphasis"/>
        </w:rPr>
        <w:t>NATO countries</w:t>
      </w:r>
      <w:r w:rsidRPr="009B0EAC">
        <w:rPr>
          <w:rStyle w:val="StyleUnderline"/>
        </w:rPr>
        <w:t xml:space="preserve"> are working together </w:t>
      </w:r>
      <w:r w:rsidRPr="009B0EAC">
        <w:rPr>
          <w:rStyle w:val="Emphasis"/>
        </w:rPr>
        <w:t>tightly</w:t>
      </w:r>
      <w:r w:rsidRPr="009B0EAC">
        <w:rPr>
          <w:sz w:val="16"/>
          <w:szCs w:val="16"/>
        </w:rPr>
        <w:t xml:space="preserve">, and </w:t>
      </w:r>
      <w:r w:rsidRPr="009B0EAC">
        <w:rPr>
          <w:rStyle w:val="Emphasis"/>
        </w:rPr>
        <w:t>more countries</w:t>
      </w:r>
      <w:r w:rsidRPr="009B0EAC">
        <w:rPr>
          <w:rStyle w:val="StyleUnderline"/>
        </w:rPr>
        <w:t xml:space="preserve"> are in the process of </w:t>
      </w:r>
      <w:r w:rsidRPr="009B0EAC">
        <w:rPr>
          <w:rStyle w:val="Emphasis"/>
        </w:rPr>
        <w:t>joining</w:t>
      </w:r>
      <w:r w:rsidRPr="009B0EAC">
        <w:rPr>
          <w:sz w:val="16"/>
          <w:szCs w:val="16"/>
        </w:rPr>
        <w:t xml:space="preserve">. </w:t>
      </w:r>
      <w:r w:rsidRPr="009B0EAC">
        <w:rPr>
          <w:rStyle w:val="StyleUnderline"/>
        </w:rPr>
        <w:t xml:space="preserve">The United States and its allies have </w:t>
      </w:r>
      <w:r w:rsidRPr="009B0EAC">
        <w:rPr>
          <w:rStyle w:val="Emphasis"/>
        </w:rPr>
        <w:t>come together</w:t>
      </w:r>
      <w:r w:rsidRPr="009B0EAC">
        <w:rPr>
          <w:rStyle w:val="StyleUnderline"/>
        </w:rPr>
        <w:t xml:space="preserve"> strongly to oppose this violent attack on another nation and on the LIO</w:t>
      </w:r>
      <w:r w:rsidRPr="009B0EAC">
        <w:rPr>
          <w:sz w:val="16"/>
          <w:szCs w:val="16"/>
        </w:rPr>
        <w:t xml:space="preserve">. </w:t>
      </w:r>
      <w:r w:rsidRPr="009B0EAC">
        <w:rPr>
          <w:rStyle w:val="StyleUnderline"/>
        </w:rPr>
        <w:t xml:space="preserve">The </w:t>
      </w:r>
      <w:r w:rsidRPr="009B0EAC">
        <w:rPr>
          <w:rStyle w:val="Emphasis"/>
        </w:rPr>
        <w:t>military attack</w:t>
      </w:r>
      <w:r w:rsidRPr="009B0EAC">
        <w:rPr>
          <w:rStyle w:val="StyleUnderline"/>
        </w:rPr>
        <w:t xml:space="preserve"> on a sovereign nation has </w:t>
      </w:r>
      <w:r w:rsidRPr="009B0EAC">
        <w:rPr>
          <w:rStyle w:val="Emphasis"/>
        </w:rPr>
        <w:t>galvanized</w:t>
      </w:r>
      <w:r w:rsidRPr="009B0EAC">
        <w:rPr>
          <w:rStyle w:val="StyleUnderline"/>
        </w:rPr>
        <w:t xml:space="preserve"> many nations and </w:t>
      </w:r>
      <w:r w:rsidRPr="009B0EAC">
        <w:rPr>
          <w:rStyle w:val="Emphasis"/>
        </w:rPr>
        <w:t>underlined</w:t>
      </w:r>
      <w:r w:rsidRPr="009B0EAC">
        <w:rPr>
          <w:rStyle w:val="StyleUnderline"/>
        </w:rPr>
        <w:t xml:space="preserve"> the </w:t>
      </w:r>
      <w:r w:rsidRPr="009B0EAC">
        <w:rPr>
          <w:rStyle w:val="Emphasis"/>
        </w:rPr>
        <w:t>continuing relevance</w:t>
      </w:r>
      <w:r w:rsidRPr="009B0EAC">
        <w:rPr>
          <w:rStyle w:val="StyleUnderline"/>
        </w:rPr>
        <w:t xml:space="preserve"> of the LIO</w:t>
      </w:r>
      <w:r w:rsidRPr="009B0EAC">
        <w:rPr>
          <w:sz w:val="16"/>
          <w:szCs w:val="16"/>
        </w:rPr>
        <w:t xml:space="preserve"> and its institutions.</w:t>
      </w:r>
    </w:p>
    <w:p w14:paraId="377EB69F" w14:textId="77777777" w:rsidR="00C72EE2" w:rsidRPr="009B0EAC" w:rsidRDefault="00C72EE2" w:rsidP="00C72EE2">
      <w:pPr>
        <w:pStyle w:val="Heading4"/>
      </w:pPr>
      <w:r w:rsidRPr="009B0EAC">
        <w:t xml:space="preserve">Liberalism has structural advantages over authoritarianism, but </w:t>
      </w:r>
      <w:r w:rsidRPr="009B0EAC">
        <w:rPr>
          <w:u w:val="single"/>
        </w:rPr>
        <w:t>domestic commitment</w:t>
      </w:r>
      <w:r w:rsidRPr="009B0EAC">
        <w:t xml:space="preserve"> is key.</w:t>
      </w:r>
    </w:p>
    <w:p w14:paraId="1330C04A" w14:textId="77777777" w:rsidR="00C72EE2" w:rsidRPr="009B0EAC" w:rsidRDefault="00C72EE2" w:rsidP="00C72EE2">
      <w:proofErr w:type="spellStart"/>
      <w:r w:rsidRPr="009B0EAC">
        <w:rPr>
          <w:rStyle w:val="Style13ptBold"/>
        </w:rPr>
        <w:t>Duedney</w:t>
      </w:r>
      <w:proofErr w:type="spellEnd"/>
      <w:r w:rsidRPr="009B0EAC">
        <w:rPr>
          <w:rStyle w:val="Style13ptBold"/>
        </w:rPr>
        <w:t xml:space="preserve"> and </w:t>
      </w:r>
      <w:proofErr w:type="spellStart"/>
      <w:r w:rsidRPr="009B0EAC">
        <w:rPr>
          <w:rStyle w:val="Style13ptBold"/>
        </w:rPr>
        <w:t>Ikenberry</w:t>
      </w:r>
      <w:proofErr w:type="spellEnd"/>
      <w:r w:rsidRPr="009B0EAC">
        <w:rPr>
          <w:rStyle w:val="Style13ptBold"/>
        </w:rPr>
        <w:t xml:space="preserve"> 21</w:t>
      </w:r>
      <w:r w:rsidRPr="009B0EAC">
        <w:t xml:space="preserve"> – Daniel </w:t>
      </w:r>
      <w:proofErr w:type="spellStart"/>
      <w:r w:rsidRPr="009B0EAC">
        <w:t>Deudney</w:t>
      </w:r>
      <w:proofErr w:type="spellEnd"/>
      <w:r w:rsidRPr="009B0EAC">
        <w:t xml:space="preserve"> is a professor of political science, international relations, and political theory at Johns Hopkins University. G. John </w:t>
      </w:r>
      <w:proofErr w:type="spellStart"/>
      <w:r w:rsidRPr="009B0EAC">
        <w:t>Ikenberry</w:t>
      </w:r>
      <w:proofErr w:type="spellEnd"/>
      <w:r w:rsidRPr="009B0EAC">
        <w:t xml:space="preserve"> is Albert G. Milbank Professor of Politics and International Affairs at Princeton University and Global Eminence Scholar at Kyung </w:t>
      </w:r>
      <w:proofErr w:type="spellStart"/>
      <w:r w:rsidRPr="009B0EAC">
        <w:t>Hee</w:t>
      </w:r>
      <w:proofErr w:type="spellEnd"/>
      <w:r w:rsidRPr="009B0EAC">
        <w:t xml:space="preserve"> University.</w:t>
      </w:r>
    </w:p>
    <w:p w14:paraId="504D9825" w14:textId="77777777" w:rsidR="00C72EE2" w:rsidRPr="009B0EAC" w:rsidRDefault="00C72EE2" w:rsidP="00C72EE2">
      <w:r w:rsidRPr="009B0EAC">
        <w:t xml:space="preserve">Daniel </w:t>
      </w:r>
      <w:proofErr w:type="spellStart"/>
      <w:r w:rsidRPr="009B0EAC">
        <w:t>Deudney</w:t>
      </w:r>
      <w:proofErr w:type="spellEnd"/>
      <w:r w:rsidRPr="009B0EAC">
        <w:t xml:space="preserve"> and G. John </w:t>
      </w:r>
      <w:proofErr w:type="spellStart"/>
      <w:r w:rsidRPr="009B0EAC">
        <w:t>Ikenberry</w:t>
      </w:r>
      <w:proofErr w:type="spellEnd"/>
      <w:r w:rsidRPr="009B0EAC">
        <w:t xml:space="preserve">, “Getting Restraint Right: Liberal Internationalism and American Foreign Policy,” </w:t>
      </w:r>
      <w:r w:rsidRPr="009B0EAC">
        <w:rPr>
          <w:i/>
          <w:iCs/>
        </w:rPr>
        <w:t>Survival</w:t>
      </w:r>
      <w:r w:rsidRPr="009B0EAC">
        <w:t>, vol. 63, no. 6, 2021, https://www.tandfonline.com/doi/full/10.1080/00396338.2021.2006452.</w:t>
      </w:r>
    </w:p>
    <w:p w14:paraId="4BD2A54C" w14:textId="77777777" w:rsidR="00C72EE2" w:rsidRPr="009B0EAC" w:rsidRDefault="00C72EE2" w:rsidP="00C72EE2"/>
    <w:p w14:paraId="6B1C36FD" w14:textId="77777777" w:rsidR="00C72EE2" w:rsidRPr="009B0EAC" w:rsidRDefault="00C72EE2" w:rsidP="00C72EE2">
      <w:pPr>
        <w:rPr>
          <w:sz w:val="16"/>
          <w:szCs w:val="16"/>
        </w:rPr>
      </w:pPr>
      <w:r w:rsidRPr="009B0EAC">
        <w:rPr>
          <w:rStyle w:val="Emphasis"/>
        </w:rPr>
        <w:t>Success</w:t>
      </w:r>
      <w:r w:rsidRPr="009B0EAC">
        <w:rPr>
          <w:rStyle w:val="StyleUnderline"/>
        </w:rPr>
        <w:t xml:space="preserve"> in </w:t>
      </w:r>
      <w:r w:rsidRPr="009B0EAC">
        <w:rPr>
          <w:rStyle w:val="Emphasis"/>
        </w:rPr>
        <w:t>competition</w:t>
      </w:r>
      <w:r w:rsidRPr="009B0EAC">
        <w:rPr>
          <w:rStyle w:val="StyleUnderline"/>
        </w:rPr>
        <w:t xml:space="preserve"> between </w:t>
      </w:r>
      <w:r w:rsidRPr="009B0EAC">
        <w:rPr>
          <w:rStyle w:val="Emphasis"/>
        </w:rPr>
        <w:t>liberalism</w:t>
      </w:r>
      <w:r w:rsidRPr="009B0EAC">
        <w:rPr>
          <w:rStyle w:val="StyleUnderline"/>
        </w:rPr>
        <w:t xml:space="preserve"> and </w:t>
      </w:r>
      <w:r w:rsidRPr="009B0EAC">
        <w:rPr>
          <w:rStyle w:val="Emphasis"/>
        </w:rPr>
        <w:t>authoritarianism</w:t>
      </w:r>
      <w:r w:rsidRPr="009B0EAC">
        <w:rPr>
          <w:rStyle w:val="StyleUnderline"/>
        </w:rPr>
        <w:t xml:space="preserve"> is going to </w:t>
      </w:r>
      <w:r w:rsidRPr="009B0EAC">
        <w:rPr>
          <w:rStyle w:val="Emphasis"/>
        </w:rPr>
        <w:t>depend</w:t>
      </w:r>
      <w:r w:rsidRPr="009B0EAC">
        <w:rPr>
          <w:sz w:val="16"/>
          <w:szCs w:val="16"/>
        </w:rPr>
        <w:t xml:space="preserve">, as US President Joe Biden has stressed, </w:t>
      </w:r>
      <w:r w:rsidRPr="009B0EAC">
        <w:rPr>
          <w:rStyle w:val="StyleUnderline"/>
        </w:rPr>
        <w:t>on whether the United States</w:t>
      </w:r>
      <w:r w:rsidRPr="009B0EAC">
        <w:rPr>
          <w:sz w:val="16"/>
          <w:szCs w:val="16"/>
        </w:rPr>
        <w:t xml:space="preserve"> and other democracies </w:t>
      </w:r>
      <w:r w:rsidRPr="009B0EAC">
        <w:rPr>
          <w:rStyle w:val="StyleUnderline"/>
        </w:rPr>
        <w:t xml:space="preserve">can </w:t>
      </w:r>
      <w:r w:rsidRPr="009B0EAC">
        <w:rPr>
          <w:rStyle w:val="Emphasis"/>
        </w:rPr>
        <w:t>show</w:t>
      </w:r>
      <w:r w:rsidRPr="009B0EAC">
        <w:rPr>
          <w:rStyle w:val="StyleUnderline"/>
        </w:rPr>
        <w:t xml:space="preserve"> that </w:t>
      </w:r>
      <w:r w:rsidRPr="009B0EAC">
        <w:rPr>
          <w:rStyle w:val="Emphasis"/>
        </w:rPr>
        <w:t>democracy works</w:t>
      </w:r>
      <w:r w:rsidRPr="009B0EAC">
        <w:rPr>
          <w:rStyle w:val="StyleUnderline"/>
        </w:rPr>
        <w:t xml:space="preserve">. This will require </w:t>
      </w:r>
      <w:r w:rsidRPr="009B0EAC">
        <w:rPr>
          <w:rStyle w:val="Emphasis"/>
        </w:rPr>
        <w:t>strenuous domestic efforts</w:t>
      </w:r>
      <w:r w:rsidRPr="009B0EAC">
        <w:rPr>
          <w:sz w:val="16"/>
          <w:szCs w:val="16"/>
        </w:rPr>
        <w:t xml:space="preserve">. Just as FDR’s New Deal </w:t>
      </w:r>
      <w:proofErr w:type="spellStart"/>
      <w:r w:rsidRPr="009B0EAC">
        <w:rPr>
          <w:sz w:val="16"/>
          <w:szCs w:val="16"/>
        </w:rPr>
        <w:t>programme</w:t>
      </w:r>
      <w:proofErr w:type="spellEnd"/>
      <w:r w:rsidRPr="009B0EAC">
        <w:rPr>
          <w:sz w:val="16"/>
          <w:szCs w:val="16"/>
        </w:rPr>
        <w:t xml:space="preserve"> in the 1930s provided the foundation for success against fascism and then communism, Biden’s neo-</w:t>
      </w:r>
      <w:proofErr w:type="spellStart"/>
      <w:r w:rsidRPr="009B0EAC">
        <w:rPr>
          <w:sz w:val="16"/>
          <w:szCs w:val="16"/>
        </w:rPr>
        <w:t>Rooseveltian</w:t>
      </w:r>
      <w:proofErr w:type="spellEnd"/>
      <w:r w:rsidRPr="009B0EAC">
        <w:rPr>
          <w:sz w:val="16"/>
          <w:szCs w:val="16"/>
        </w:rPr>
        <w:t xml:space="preserve"> domestic agenda – embracing more equitable tax policies as well as increased funding for research and development, infrastructure, education and </w:t>
      </w:r>
      <w:proofErr w:type="spellStart"/>
      <w:r w:rsidRPr="009B0EAC">
        <w:rPr>
          <w:sz w:val="16"/>
          <w:szCs w:val="16"/>
        </w:rPr>
        <w:t>decarbonisation</w:t>
      </w:r>
      <w:proofErr w:type="spellEnd"/>
      <w:r w:rsidRPr="009B0EAC">
        <w:rPr>
          <w:sz w:val="16"/>
          <w:szCs w:val="16"/>
        </w:rPr>
        <w:t xml:space="preserve"> – is now vital for both domestic renewal and successful grand strategy.Footnote77 As in the great struggles of the twentieth century, the libertarian agenda of dismantling the modern liberal state is a recipe for the historic failure of liberal democratic capitalism.</w:t>
      </w:r>
    </w:p>
    <w:p w14:paraId="347674B5" w14:textId="77777777" w:rsidR="00C72EE2" w:rsidRPr="009B0EAC" w:rsidRDefault="00C72EE2" w:rsidP="00C72EE2">
      <w:pPr>
        <w:rPr>
          <w:sz w:val="16"/>
          <w:szCs w:val="16"/>
        </w:rPr>
      </w:pPr>
      <w:r w:rsidRPr="009B0EAC">
        <w:rPr>
          <w:sz w:val="16"/>
          <w:szCs w:val="16"/>
        </w:rPr>
        <w:t xml:space="preserve">There are good reasons that </w:t>
      </w:r>
      <w:r w:rsidRPr="009B0EAC">
        <w:rPr>
          <w:rStyle w:val="StyleUnderline"/>
        </w:rPr>
        <w:t xml:space="preserve">a liberal-internationalist strategy can </w:t>
      </w:r>
      <w:r w:rsidRPr="009B0EAC">
        <w:rPr>
          <w:rStyle w:val="Emphasis"/>
        </w:rPr>
        <w:t>succeed</w:t>
      </w:r>
      <w:r w:rsidRPr="009B0EAC">
        <w:rPr>
          <w:rStyle w:val="StyleUnderline"/>
        </w:rPr>
        <w:t xml:space="preserve">. While China has </w:t>
      </w:r>
      <w:r w:rsidRPr="009B0EAC">
        <w:rPr>
          <w:rStyle w:val="Emphasis"/>
        </w:rPr>
        <w:t>formidable assets</w:t>
      </w:r>
      <w:r w:rsidRPr="009B0EAC">
        <w:rPr>
          <w:rStyle w:val="StyleUnderline"/>
        </w:rPr>
        <w:t>, the tendency of states</w:t>
      </w:r>
      <w:r w:rsidRPr="009B0EAC">
        <w:rPr>
          <w:sz w:val="16"/>
          <w:szCs w:val="16"/>
        </w:rPr>
        <w:t>, regardless of regime type</w:t>
      </w:r>
      <w:r w:rsidRPr="009B0EAC">
        <w:rPr>
          <w:rStyle w:val="StyleUnderline"/>
        </w:rPr>
        <w:t xml:space="preserve">, to </w:t>
      </w:r>
      <w:r w:rsidRPr="009B0EAC">
        <w:rPr>
          <w:rStyle w:val="Emphasis"/>
        </w:rPr>
        <w:t>balance</w:t>
      </w:r>
      <w:r w:rsidRPr="009B0EAC">
        <w:rPr>
          <w:rStyle w:val="StyleUnderline"/>
        </w:rPr>
        <w:t xml:space="preserve"> against </w:t>
      </w:r>
      <w:r w:rsidRPr="009B0EAC">
        <w:rPr>
          <w:rStyle w:val="Emphasis"/>
        </w:rPr>
        <w:t>proximate</w:t>
      </w:r>
      <w:r w:rsidRPr="009B0EAC">
        <w:rPr>
          <w:rStyle w:val="StyleUnderline"/>
        </w:rPr>
        <w:t xml:space="preserve"> and </w:t>
      </w:r>
      <w:r w:rsidRPr="009B0EAC">
        <w:rPr>
          <w:rStyle w:val="Emphasis"/>
        </w:rPr>
        <w:t>growing threats</w:t>
      </w:r>
      <w:r w:rsidRPr="009B0EAC">
        <w:rPr>
          <w:rStyle w:val="StyleUnderline"/>
        </w:rPr>
        <w:t xml:space="preserve"> to their independence is an </w:t>
      </w:r>
      <w:r w:rsidRPr="009B0EAC">
        <w:rPr>
          <w:rStyle w:val="Emphasis"/>
        </w:rPr>
        <w:t>enormously powerful force</w:t>
      </w:r>
      <w:r w:rsidRPr="009B0EAC">
        <w:rPr>
          <w:rStyle w:val="StyleUnderline"/>
        </w:rPr>
        <w:t xml:space="preserve"> in world politics that works </w:t>
      </w:r>
      <w:r w:rsidRPr="009B0EAC">
        <w:rPr>
          <w:rStyle w:val="Emphasis"/>
        </w:rPr>
        <w:t>against China</w:t>
      </w:r>
      <w:r w:rsidRPr="009B0EAC">
        <w:rPr>
          <w:rStyle w:val="StyleUnderline"/>
        </w:rPr>
        <w:t xml:space="preserve">. The fact that the United States is </w:t>
      </w:r>
      <w:r w:rsidRPr="009B0EAC">
        <w:rPr>
          <w:rStyle w:val="Emphasis"/>
        </w:rPr>
        <w:t>geographically distant</w:t>
      </w:r>
      <w:r w:rsidRPr="009B0EAC">
        <w:rPr>
          <w:rStyle w:val="StyleUnderline"/>
        </w:rPr>
        <w:t xml:space="preserve"> helps </w:t>
      </w:r>
      <w:r w:rsidRPr="009B0EAC">
        <w:rPr>
          <w:rStyle w:val="Emphasis"/>
        </w:rPr>
        <w:t>assure</w:t>
      </w:r>
      <w:r w:rsidRPr="009B0EAC">
        <w:rPr>
          <w:rStyle w:val="StyleUnderline"/>
        </w:rPr>
        <w:t xml:space="preserve"> its allies that their independence will not be </w:t>
      </w:r>
      <w:proofErr w:type="spellStart"/>
      <w:r w:rsidRPr="009B0EAC">
        <w:rPr>
          <w:rStyle w:val="Emphasis"/>
        </w:rPr>
        <w:t>jeopardised</w:t>
      </w:r>
      <w:proofErr w:type="spellEnd"/>
      <w:r w:rsidRPr="009B0EAC">
        <w:rPr>
          <w:rStyle w:val="StyleUnderline"/>
        </w:rPr>
        <w:t xml:space="preserve"> by </w:t>
      </w:r>
      <w:r w:rsidRPr="009B0EAC">
        <w:rPr>
          <w:rStyle w:val="Emphasis"/>
        </w:rPr>
        <w:t>American encroachment</w:t>
      </w:r>
      <w:r w:rsidRPr="009B0EAC">
        <w:rPr>
          <w:sz w:val="16"/>
          <w:szCs w:val="16"/>
        </w:rPr>
        <w:t xml:space="preserve">. </w:t>
      </w:r>
      <w:r w:rsidRPr="009B0EAC">
        <w:rPr>
          <w:rStyle w:val="StyleUnderline"/>
        </w:rPr>
        <w:t xml:space="preserve">Individual freedom from </w:t>
      </w:r>
      <w:r w:rsidRPr="009B0EAC">
        <w:rPr>
          <w:rStyle w:val="Emphasis"/>
        </w:rPr>
        <w:t>arbitrary power</w:t>
      </w:r>
      <w:r w:rsidRPr="009B0EAC">
        <w:rPr>
          <w:rStyle w:val="StyleUnderline"/>
        </w:rPr>
        <w:t xml:space="preserve">, </w:t>
      </w:r>
      <w:r w:rsidRPr="009B0EAC">
        <w:rPr>
          <w:rStyle w:val="Emphasis"/>
        </w:rPr>
        <w:t>accountable government</w:t>
      </w:r>
      <w:r w:rsidRPr="009B0EAC">
        <w:rPr>
          <w:rStyle w:val="StyleUnderline"/>
        </w:rPr>
        <w:t xml:space="preserve"> and </w:t>
      </w:r>
      <w:r w:rsidRPr="009B0EAC">
        <w:rPr>
          <w:rStyle w:val="Emphasis"/>
        </w:rPr>
        <w:t>free expression</w:t>
      </w:r>
      <w:r w:rsidRPr="009B0EAC">
        <w:rPr>
          <w:rStyle w:val="StyleUnderline"/>
        </w:rPr>
        <w:t xml:space="preserve"> are</w:t>
      </w:r>
      <w:r w:rsidRPr="009B0EAC">
        <w:rPr>
          <w:sz w:val="16"/>
          <w:szCs w:val="16"/>
        </w:rPr>
        <w:t xml:space="preserve"> also </w:t>
      </w:r>
      <w:r w:rsidRPr="009B0EAC">
        <w:rPr>
          <w:rStyle w:val="StyleUnderline"/>
        </w:rPr>
        <w:t xml:space="preserve">powerful and </w:t>
      </w:r>
      <w:r w:rsidRPr="009B0EAC">
        <w:rPr>
          <w:rStyle w:val="Emphasis"/>
        </w:rPr>
        <w:t>appealing forces</w:t>
      </w:r>
      <w:r w:rsidRPr="009B0EAC">
        <w:rPr>
          <w:rStyle w:val="StyleUnderline"/>
        </w:rPr>
        <w:t xml:space="preserve"> </w:t>
      </w:r>
      <w:proofErr w:type="spellStart"/>
      <w:r w:rsidRPr="009B0EAC">
        <w:rPr>
          <w:rStyle w:val="StyleUnderline"/>
        </w:rPr>
        <w:t>favouring</w:t>
      </w:r>
      <w:proofErr w:type="spellEnd"/>
      <w:r w:rsidRPr="009B0EAC">
        <w:rPr>
          <w:rStyle w:val="StyleUnderline"/>
        </w:rPr>
        <w:t xml:space="preserve"> the liberal-democratic model of modernity</w:t>
      </w:r>
      <w:r w:rsidRPr="009B0EAC">
        <w:rPr>
          <w:sz w:val="16"/>
          <w:szCs w:val="16"/>
        </w:rPr>
        <w:t xml:space="preserve">. Furthermore, </w:t>
      </w:r>
      <w:r w:rsidRPr="009B0EAC">
        <w:rPr>
          <w:rStyle w:val="StyleUnderline"/>
        </w:rPr>
        <w:t xml:space="preserve">in governing technologically complex modern societies, </w:t>
      </w:r>
      <w:r w:rsidRPr="009B0EAC">
        <w:rPr>
          <w:rStyle w:val="Emphasis"/>
        </w:rPr>
        <w:t>dictatorships</w:t>
      </w:r>
      <w:r w:rsidRPr="009B0EAC">
        <w:rPr>
          <w:rStyle w:val="StyleUnderline"/>
        </w:rPr>
        <w:t xml:space="preserve"> are </w:t>
      </w:r>
      <w:r w:rsidRPr="009B0EAC">
        <w:rPr>
          <w:rStyle w:val="Emphasis"/>
        </w:rPr>
        <w:t>unlikely</w:t>
      </w:r>
      <w:r w:rsidRPr="009B0EAC">
        <w:rPr>
          <w:rStyle w:val="StyleUnderline"/>
        </w:rPr>
        <w:t xml:space="preserve"> to be as </w:t>
      </w:r>
      <w:r w:rsidRPr="009B0EAC">
        <w:rPr>
          <w:rStyle w:val="Emphasis"/>
        </w:rPr>
        <w:t>adaptive</w:t>
      </w:r>
      <w:r w:rsidRPr="009B0EAC">
        <w:rPr>
          <w:rStyle w:val="StyleUnderline"/>
        </w:rPr>
        <w:t xml:space="preserve">, </w:t>
      </w:r>
      <w:r w:rsidRPr="009B0EAC">
        <w:rPr>
          <w:rStyle w:val="Emphasis"/>
        </w:rPr>
        <w:t>resilient</w:t>
      </w:r>
      <w:r w:rsidRPr="009B0EAC">
        <w:rPr>
          <w:rStyle w:val="StyleUnderline"/>
        </w:rPr>
        <w:t xml:space="preserve"> and </w:t>
      </w:r>
      <w:r w:rsidRPr="009B0EAC">
        <w:rPr>
          <w:rStyle w:val="Emphasis"/>
        </w:rPr>
        <w:t>innovative</w:t>
      </w:r>
      <w:r w:rsidRPr="009B0EAC">
        <w:rPr>
          <w:rStyle w:val="StyleUnderline"/>
        </w:rPr>
        <w:t xml:space="preserve"> as pluralistic, open and accountable liberal democracies</w:t>
      </w:r>
      <w:r w:rsidRPr="009B0EAC">
        <w:rPr>
          <w:sz w:val="16"/>
          <w:szCs w:val="16"/>
        </w:rPr>
        <w:t>.</w:t>
      </w:r>
    </w:p>
    <w:p w14:paraId="3F6813B4" w14:textId="77777777" w:rsidR="00C72EE2" w:rsidRPr="009B0EAC" w:rsidRDefault="00C72EE2" w:rsidP="00C72EE2">
      <w:pPr>
        <w:pStyle w:val="Heading3"/>
      </w:pPr>
      <w:r w:rsidRPr="009B0EAC">
        <w:lastRenderedPageBreak/>
        <w:t>AT: First Term Thumped</w:t>
      </w:r>
    </w:p>
    <w:p w14:paraId="16C8B2F7" w14:textId="77777777" w:rsidR="00C72EE2" w:rsidRPr="009B0EAC" w:rsidRDefault="00C72EE2" w:rsidP="00C72EE2">
      <w:pPr>
        <w:pStyle w:val="Heading4"/>
      </w:pPr>
      <w:r w:rsidRPr="009B0EAC">
        <w:t xml:space="preserve">His challenges were </w:t>
      </w:r>
      <w:r w:rsidRPr="009B0EAC">
        <w:rPr>
          <w:u w:val="single"/>
        </w:rPr>
        <w:t>limited</w:t>
      </w:r>
      <w:r w:rsidRPr="009B0EAC">
        <w:t xml:space="preserve"> in the first term.</w:t>
      </w:r>
    </w:p>
    <w:p w14:paraId="2C8667A7" w14:textId="77777777" w:rsidR="00C72EE2" w:rsidRPr="009B0EAC" w:rsidRDefault="00C72EE2" w:rsidP="00C72EE2">
      <w:proofErr w:type="spellStart"/>
      <w:r w:rsidRPr="009B0EAC">
        <w:rPr>
          <w:rStyle w:val="Style13ptBold"/>
        </w:rPr>
        <w:t>Chaudoin</w:t>
      </w:r>
      <w:proofErr w:type="spellEnd"/>
      <w:r w:rsidRPr="009B0EAC">
        <w:rPr>
          <w:rStyle w:val="Style13ptBold"/>
        </w:rPr>
        <w:t xml:space="preserve"> et al. 23</w:t>
      </w:r>
      <w:r w:rsidRPr="009B0EAC">
        <w:t xml:space="preserve"> – Assistant professor in the Department of Government at Harvard University.</w:t>
      </w:r>
    </w:p>
    <w:p w14:paraId="3B4334CE" w14:textId="77777777" w:rsidR="00C72EE2" w:rsidRPr="009B0EAC" w:rsidRDefault="00C72EE2" w:rsidP="00C72EE2">
      <w:r w:rsidRPr="009B0EAC">
        <w:t xml:space="preserve">Stephen </w:t>
      </w:r>
      <w:proofErr w:type="spellStart"/>
      <w:r w:rsidRPr="009B0EAC">
        <w:t>Chaudoin</w:t>
      </w:r>
      <w:proofErr w:type="spellEnd"/>
      <w:r w:rsidRPr="009B0EAC">
        <w:t xml:space="preserve">, Helen V. Milner, and Dustin Tingley, “‘America First’ Meets Liberal Internationalism,” in </w:t>
      </w:r>
      <w:r w:rsidRPr="009B0EAC">
        <w:rPr>
          <w:i/>
          <w:iCs/>
        </w:rPr>
        <w:t>Chaos Reconsidered: The Liberal Order and the Future of International Politics</w:t>
      </w:r>
      <w:r w:rsidRPr="009B0EAC">
        <w:t xml:space="preserve">, Eds. Robert Jervis, Diane N. Labrosse, Stacie E. Goddard, and Joshua </w:t>
      </w:r>
      <w:proofErr w:type="spellStart"/>
      <w:r w:rsidRPr="009B0EAC">
        <w:t>Rovner</w:t>
      </w:r>
      <w:proofErr w:type="spellEnd"/>
      <w:r w:rsidRPr="009B0EAC">
        <w:t>, Columbia University Press 2023, pp. 370-371.</w:t>
      </w:r>
    </w:p>
    <w:p w14:paraId="1C4D9316" w14:textId="77777777" w:rsidR="00C72EE2" w:rsidRPr="009B0EAC" w:rsidRDefault="00C72EE2" w:rsidP="00C72EE2">
      <w:pPr>
        <w:rPr>
          <w:sz w:val="16"/>
          <w:szCs w:val="16"/>
        </w:rPr>
      </w:pPr>
      <w:r w:rsidRPr="009B0EAC">
        <w:rPr>
          <w:sz w:val="16"/>
          <w:szCs w:val="16"/>
        </w:rPr>
        <w:t xml:space="preserve">A central claim we made before the start of </w:t>
      </w:r>
      <w:r w:rsidRPr="009B0EAC">
        <w:rPr>
          <w:rStyle w:val="StyleUnderline"/>
        </w:rPr>
        <w:t>Trump’s</w:t>
      </w:r>
      <w:r w:rsidRPr="009B0EAC">
        <w:rPr>
          <w:sz w:val="16"/>
          <w:szCs w:val="16"/>
        </w:rPr>
        <w:t xml:space="preserve"> term1 was that his </w:t>
      </w:r>
      <w:r w:rsidRPr="009B0EAC">
        <w:rPr>
          <w:rStyle w:val="StyleUnderline"/>
        </w:rPr>
        <w:t xml:space="preserve">attempts to change American foreign policy would be </w:t>
      </w:r>
      <w:r w:rsidRPr="009B0EAC">
        <w:rPr>
          <w:rStyle w:val="Emphasis"/>
        </w:rPr>
        <w:t>constrained</w:t>
      </w:r>
      <w:r w:rsidRPr="009B0EAC">
        <w:rPr>
          <w:rStyle w:val="StyleUnderline"/>
        </w:rPr>
        <w:t xml:space="preserve"> by </w:t>
      </w:r>
      <w:r w:rsidRPr="009B0EAC">
        <w:rPr>
          <w:rStyle w:val="Emphasis"/>
        </w:rPr>
        <w:t>domestic</w:t>
      </w:r>
      <w:r w:rsidRPr="009B0EAC">
        <w:rPr>
          <w:rStyle w:val="StyleUnderline"/>
        </w:rPr>
        <w:t xml:space="preserve"> and </w:t>
      </w:r>
      <w:r w:rsidRPr="009B0EAC">
        <w:rPr>
          <w:rStyle w:val="Emphasis"/>
        </w:rPr>
        <w:t>international forces</w:t>
      </w:r>
      <w:r w:rsidRPr="009B0EAC">
        <w:rPr>
          <w:sz w:val="16"/>
          <w:szCs w:val="16"/>
        </w:rPr>
        <w:t xml:space="preserve">. In terms of domestic constraints, elements of </w:t>
      </w:r>
      <w:r w:rsidRPr="009B0EAC">
        <w:rPr>
          <w:rStyle w:val="StyleUnderline"/>
        </w:rPr>
        <w:t>American</w:t>
      </w:r>
      <w:r w:rsidRPr="009B0EAC">
        <w:rPr>
          <w:sz w:val="16"/>
          <w:szCs w:val="16"/>
        </w:rPr>
        <w:t xml:space="preserve"> democracy— its </w:t>
      </w:r>
      <w:r w:rsidRPr="009B0EAC">
        <w:rPr>
          <w:rStyle w:val="Emphasis"/>
        </w:rPr>
        <w:t>checks and balances</w:t>
      </w:r>
      <w:r w:rsidRPr="009B0EAC">
        <w:rPr>
          <w:sz w:val="16"/>
          <w:szCs w:val="16"/>
        </w:rPr>
        <w:t xml:space="preserve">— would </w:t>
      </w:r>
      <w:r w:rsidRPr="009B0EAC">
        <w:rPr>
          <w:rStyle w:val="StyleUnderline"/>
        </w:rPr>
        <w:t xml:space="preserve">make radical change </w:t>
      </w:r>
      <w:r w:rsidRPr="009B0EAC">
        <w:rPr>
          <w:rStyle w:val="Emphasis"/>
        </w:rPr>
        <w:t>difficult</w:t>
      </w:r>
      <w:r w:rsidRPr="009B0EAC">
        <w:rPr>
          <w:sz w:val="16"/>
          <w:szCs w:val="16"/>
        </w:rPr>
        <w:t xml:space="preserve">. As we will show, </w:t>
      </w:r>
      <w:r w:rsidRPr="009B0EAC">
        <w:rPr>
          <w:rStyle w:val="StyleUnderline"/>
        </w:rPr>
        <w:t xml:space="preserve">agents within </w:t>
      </w:r>
      <w:r w:rsidRPr="009B0EAC">
        <w:rPr>
          <w:rStyle w:val="Emphasis"/>
        </w:rPr>
        <w:t>key institutions</w:t>
      </w:r>
      <w:r w:rsidRPr="009B0EAC">
        <w:rPr>
          <w:sz w:val="16"/>
          <w:szCs w:val="16"/>
        </w:rPr>
        <w:t xml:space="preserve"> did in fact </w:t>
      </w:r>
      <w:r w:rsidRPr="009B0EAC">
        <w:rPr>
          <w:rStyle w:val="Emphasis"/>
        </w:rPr>
        <w:t>push back</w:t>
      </w:r>
      <w:r w:rsidRPr="009B0EAC">
        <w:rPr>
          <w:rStyle w:val="StyleUnderline"/>
        </w:rPr>
        <w:t xml:space="preserve"> against many of the Trump administration’s policy changes</w:t>
      </w:r>
      <w:r w:rsidRPr="009B0EAC">
        <w:rPr>
          <w:sz w:val="16"/>
          <w:szCs w:val="16"/>
        </w:rPr>
        <w:t xml:space="preserve">. The usual suspects, like </w:t>
      </w:r>
      <w:r w:rsidRPr="009B0EAC">
        <w:rPr>
          <w:rStyle w:val="StyleUnderline"/>
        </w:rPr>
        <w:t xml:space="preserve">Congress, interest groups, and the American foreign policy and military bureaucracies, played </w:t>
      </w:r>
      <w:r w:rsidRPr="009B0EAC">
        <w:rPr>
          <w:rStyle w:val="Emphasis"/>
        </w:rPr>
        <w:t>large roles</w:t>
      </w:r>
      <w:r w:rsidRPr="009B0EAC">
        <w:rPr>
          <w:rStyle w:val="StyleUnderline"/>
        </w:rPr>
        <w:t xml:space="preserve">. The </w:t>
      </w:r>
      <w:r w:rsidRPr="009B0EAC">
        <w:rPr>
          <w:rStyle w:val="Emphasis"/>
        </w:rPr>
        <w:t>judicial system</w:t>
      </w:r>
      <w:r w:rsidRPr="009B0EAC">
        <w:rPr>
          <w:rStyle w:val="StyleUnderline"/>
        </w:rPr>
        <w:t xml:space="preserve"> was a surprisingly strong and unexpected </w:t>
      </w:r>
      <w:r w:rsidRPr="009B0EAC">
        <w:rPr>
          <w:rStyle w:val="Emphasis"/>
        </w:rPr>
        <w:t>constraining force</w:t>
      </w:r>
      <w:r w:rsidRPr="009B0EAC">
        <w:rPr>
          <w:sz w:val="16"/>
          <w:szCs w:val="16"/>
        </w:rPr>
        <w:t xml:space="preserve">. The media also kept keen attention on the changes proposed by the administration. </w:t>
      </w:r>
      <w:r w:rsidRPr="009B0EAC">
        <w:rPr>
          <w:rStyle w:val="StyleUnderline"/>
        </w:rPr>
        <w:t xml:space="preserve">Trump would have been able to make many more changes had he faced </w:t>
      </w:r>
      <w:r w:rsidRPr="009B0EAC">
        <w:rPr>
          <w:rStyle w:val="Emphasis"/>
        </w:rPr>
        <w:t>fewer domestic constraints</w:t>
      </w:r>
      <w:r w:rsidRPr="009B0EAC">
        <w:rPr>
          <w:sz w:val="16"/>
          <w:szCs w:val="16"/>
        </w:rPr>
        <w:t>. As Robert Jervis argues in chapter 1, “some realities proved obdurate.”</w:t>
      </w:r>
    </w:p>
    <w:p w14:paraId="67107B12" w14:textId="77777777" w:rsidR="00C72EE2" w:rsidRPr="009B0EAC" w:rsidRDefault="00C72EE2" w:rsidP="00C72EE2">
      <w:pPr>
        <w:rPr>
          <w:rStyle w:val="StyleUnderline"/>
        </w:rPr>
      </w:pPr>
      <w:r w:rsidRPr="009B0EAC">
        <w:rPr>
          <w:rStyle w:val="StyleUnderline"/>
        </w:rPr>
        <w:t xml:space="preserve">The second set of constraints arose from </w:t>
      </w:r>
      <w:r w:rsidRPr="009B0EAC">
        <w:rPr>
          <w:rStyle w:val="Emphasis"/>
        </w:rPr>
        <w:t>international pressure</w:t>
      </w:r>
      <w:r w:rsidRPr="009B0EAC">
        <w:rPr>
          <w:rStyle w:val="StyleUnderline"/>
        </w:rPr>
        <w:t xml:space="preserve"> on the United States</w:t>
      </w:r>
      <w:r w:rsidRPr="009B0EAC">
        <w:rPr>
          <w:sz w:val="16"/>
          <w:szCs w:val="16"/>
        </w:rPr>
        <w:t xml:space="preserve">, especially in the reactions to confrontational and unilateral policies that Trump pursued. Trump wanted to change relations with U.S. allies by making them do more for themselves and pay more; he also wanted to negotiate new deals with the country’s partners, competitors, and enemies. But the United States’ allies and enemies remain the same today as they were four years ago. </w:t>
      </w:r>
      <w:r w:rsidRPr="009B0EAC">
        <w:rPr>
          <w:rStyle w:val="StyleUnderline"/>
        </w:rPr>
        <w:t xml:space="preserve">Our </w:t>
      </w:r>
      <w:r w:rsidRPr="009B0EAC">
        <w:rPr>
          <w:rStyle w:val="Emphasis"/>
        </w:rPr>
        <w:t>interdependent planet</w:t>
      </w:r>
      <w:r w:rsidRPr="009B0EAC">
        <w:rPr>
          <w:rStyle w:val="StyleUnderline"/>
        </w:rPr>
        <w:t xml:space="preserve"> favors </w:t>
      </w:r>
      <w:r w:rsidRPr="009B0EAC">
        <w:rPr>
          <w:rStyle w:val="Emphasis"/>
        </w:rPr>
        <w:t>engagement</w:t>
      </w:r>
      <w:r w:rsidRPr="009B0EAC">
        <w:rPr>
          <w:rStyle w:val="StyleUnderline"/>
        </w:rPr>
        <w:t xml:space="preserve">, </w:t>
      </w:r>
      <w:r w:rsidRPr="009B0EAC">
        <w:rPr>
          <w:rStyle w:val="Emphasis"/>
        </w:rPr>
        <w:t>cooperation</w:t>
      </w:r>
      <w:r w:rsidRPr="009B0EAC">
        <w:rPr>
          <w:rStyle w:val="StyleUnderline"/>
        </w:rPr>
        <w:t xml:space="preserve">, and </w:t>
      </w:r>
      <w:r w:rsidRPr="009B0EAC">
        <w:rPr>
          <w:rStyle w:val="Emphasis"/>
        </w:rPr>
        <w:t>multilateralism</w:t>
      </w:r>
      <w:r w:rsidRPr="009B0EAC">
        <w:rPr>
          <w:rStyle w:val="StyleUnderline"/>
        </w:rPr>
        <w:t xml:space="preserve">. Unilateral policies are </w:t>
      </w:r>
      <w:r w:rsidRPr="009B0EAC">
        <w:rPr>
          <w:rStyle w:val="Emphasis"/>
        </w:rPr>
        <w:t>unlikely</w:t>
      </w:r>
      <w:r w:rsidRPr="009B0EAC">
        <w:rPr>
          <w:rStyle w:val="StyleUnderline"/>
        </w:rPr>
        <w:t xml:space="preserve"> to advance </w:t>
      </w:r>
      <w:r w:rsidRPr="009B0EAC">
        <w:rPr>
          <w:rStyle w:val="Emphasis"/>
        </w:rPr>
        <w:t>America’s</w:t>
      </w:r>
      <w:r w:rsidRPr="009B0EAC">
        <w:rPr>
          <w:rStyle w:val="StyleUnderline"/>
        </w:rPr>
        <w:t xml:space="preserve"> main </w:t>
      </w:r>
      <w:r w:rsidRPr="009B0EAC">
        <w:rPr>
          <w:rStyle w:val="Emphasis"/>
        </w:rPr>
        <w:t>goals</w:t>
      </w:r>
      <w:r w:rsidRPr="009B0EAC">
        <w:rPr>
          <w:sz w:val="16"/>
          <w:szCs w:val="16"/>
        </w:rPr>
        <w:t xml:space="preserve">; indeed, they are likely to backfire and undermine its security and prosperity. </w:t>
      </w:r>
      <w:r w:rsidRPr="009B0EAC">
        <w:rPr>
          <w:rStyle w:val="StyleUnderline"/>
        </w:rPr>
        <w:t xml:space="preserve">A </w:t>
      </w:r>
      <w:r w:rsidRPr="009B0EAC">
        <w:rPr>
          <w:rStyle w:val="Emphasis"/>
        </w:rPr>
        <w:t>belligerent Russia</w:t>
      </w:r>
      <w:r w:rsidRPr="009B0EAC">
        <w:rPr>
          <w:rStyle w:val="StyleUnderline"/>
        </w:rPr>
        <w:t xml:space="preserve"> and a </w:t>
      </w:r>
      <w:r w:rsidRPr="009B0EAC">
        <w:rPr>
          <w:rStyle w:val="Emphasis"/>
        </w:rPr>
        <w:t>rising China</w:t>
      </w:r>
      <w:r w:rsidRPr="009B0EAC">
        <w:rPr>
          <w:rStyle w:val="StyleUnderline"/>
        </w:rPr>
        <w:t xml:space="preserve"> make American </w:t>
      </w:r>
      <w:r w:rsidRPr="009B0EAC">
        <w:rPr>
          <w:rStyle w:val="Emphasis"/>
        </w:rPr>
        <w:t>cooperation</w:t>
      </w:r>
      <w:r w:rsidRPr="009B0EAC">
        <w:rPr>
          <w:rStyle w:val="StyleUnderline"/>
        </w:rPr>
        <w:t xml:space="preserve"> with its allies </w:t>
      </w:r>
      <w:r w:rsidRPr="009B0EAC">
        <w:rPr>
          <w:rStyle w:val="Emphasis"/>
        </w:rPr>
        <w:t>ever more</w:t>
      </w:r>
      <w:r w:rsidRPr="009B0EAC">
        <w:rPr>
          <w:rStyle w:val="StyleUnderline"/>
        </w:rPr>
        <w:t xml:space="preserve"> important</w:t>
      </w:r>
      <w:r w:rsidRPr="009B0EAC">
        <w:rPr>
          <w:sz w:val="16"/>
          <w:szCs w:val="16"/>
        </w:rPr>
        <w:t xml:space="preserve">. And so </w:t>
      </w:r>
      <w:r w:rsidRPr="009B0EAC">
        <w:rPr>
          <w:rStyle w:val="StyleUnderline"/>
        </w:rPr>
        <w:t xml:space="preserve">multilateral engagement remains in America’s </w:t>
      </w:r>
      <w:r w:rsidRPr="009B0EAC">
        <w:rPr>
          <w:rStyle w:val="Emphasis"/>
        </w:rPr>
        <w:t>national interest</w:t>
      </w:r>
      <w:r w:rsidRPr="009B0EAC">
        <w:rPr>
          <w:rStyle w:val="StyleUnderline"/>
        </w:rPr>
        <w:t xml:space="preserve"> as the </w:t>
      </w:r>
      <w:r w:rsidRPr="009B0EAC">
        <w:rPr>
          <w:rStyle w:val="Emphasis"/>
        </w:rPr>
        <w:t>best strategy</w:t>
      </w:r>
      <w:r w:rsidRPr="009B0EAC">
        <w:rPr>
          <w:rStyle w:val="StyleUnderline"/>
        </w:rPr>
        <w:t xml:space="preserve"> for securing </w:t>
      </w:r>
      <w:r w:rsidRPr="009B0EAC">
        <w:rPr>
          <w:rStyle w:val="Emphasis"/>
        </w:rPr>
        <w:t>peace</w:t>
      </w:r>
      <w:r w:rsidRPr="009B0EAC">
        <w:rPr>
          <w:rStyle w:val="StyleUnderline"/>
        </w:rPr>
        <w:t xml:space="preserve"> and </w:t>
      </w:r>
      <w:r w:rsidRPr="009B0EAC">
        <w:rPr>
          <w:rStyle w:val="Emphasis"/>
        </w:rPr>
        <w:t>prosperity</w:t>
      </w:r>
      <w:r w:rsidRPr="009B0EAC">
        <w:rPr>
          <w:rStyle w:val="StyleUnderline"/>
        </w:rPr>
        <w:t>.</w:t>
      </w:r>
    </w:p>
    <w:p w14:paraId="7E4E57B3" w14:textId="77777777" w:rsidR="00C72EE2" w:rsidRPr="009B0EAC" w:rsidRDefault="00C72EE2" w:rsidP="00C72EE2">
      <w:pPr>
        <w:rPr>
          <w:sz w:val="16"/>
          <w:szCs w:val="16"/>
        </w:rPr>
      </w:pPr>
      <w:r w:rsidRPr="009B0EAC">
        <w:rPr>
          <w:rStyle w:val="Emphasis"/>
        </w:rPr>
        <w:t>Overall</w:t>
      </w:r>
      <w:r w:rsidRPr="009B0EAC">
        <w:rPr>
          <w:rStyle w:val="StyleUnderline"/>
        </w:rPr>
        <w:t xml:space="preserve">, Trump was </w:t>
      </w:r>
      <w:r w:rsidRPr="009B0EAC">
        <w:rPr>
          <w:rStyle w:val="Emphasis"/>
        </w:rPr>
        <w:t>unable</w:t>
      </w:r>
      <w:r w:rsidRPr="009B0EAC">
        <w:rPr>
          <w:rStyle w:val="StyleUnderline"/>
        </w:rPr>
        <w:t xml:space="preserve"> to </w:t>
      </w:r>
      <w:r w:rsidRPr="009B0EAC">
        <w:rPr>
          <w:rStyle w:val="Emphasis"/>
        </w:rPr>
        <w:t>fundamentally change</w:t>
      </w:r>
      <w:r w:rsidRPr="009B0EAC">
        <w:rPr>
          <w:rStyle w:val="StyleUnderline"/>
        </w:rPr>
        <w:t xml:space="preserve"> the direction of U.S. foreign policy. While the </w:t>
      </w:r>
      <w:r w:rsidRPr="009B0EAC">
        <w:rPr>
          <w:rStyle w:val="Emphasis"/>
        </w:rPr>
        <w:t>tone</w:t>
      </w:r>
      <w:r w:rsidRPr="009B0EAC">
        <w:rPr>
          <w:rStyle w:val="StyleUnderline"/>
        </w:rPr>
        <w:t xml:space="preserve"> did change, the </w:t>
      </w:r>
      <w:r w:rsidRPr="009B0EAC">
        <w:rPr>
          <w:rStyle w:val="Emphasis"/>
        </w:rPr>
        <w:t>underlying policies</w:t>
      </w:r>
      <w:r w:rsidRPr="009B0EAC">
        <w:rPr>
          <w:rStyle w:val="StyleUnderline"/>
        </w:rPr>
        <w:t xml:space="preserve"> were often </w:t>
      </w:r>
      <w:r w:rsidRPr="009B0EAC">
        <w:rPr>
          <w:rStyle w:val="Emphasis"/>
        </w:rPr>
        <w:t>constrained</w:t>
      </w:r>
      <w:r w:rsidRPr="009B0EAC">
        <w:rPr>
          <w:sz w:val="16"/>
          <w:szCs w:val="16"/>
        </w:rPr>
        <w:t>, as we expected. At the same time, Trump’s foreign policy weakened the United States. His undiplomatic rhetoric, his norm- breaking behavior, and his inconstant policy maneuvers alienated America’s allies and friends and instilled greater boldness in its competitors and enemies. All of this left the United States with a less secure position in world politics at a time when China’s rise creates new uncertainties.</w:t>
      </w:r>
    </w:p>
    <w:p w14:paraId="2612CCF6" w14:textId="77777777" w:rsidR="00D3354A" w:rsidRPr="009B0EAC" w:rsidRDefault="00D3354A" w:rsidP="00D3354A"/>
    <w:p w14:paraId="0FBA2B3A" w14:textId="77777777" w:rsidR="00D3354A" w:rsidRPr="009B0EAC" w:rsidRDefault="00D3354A" w:rsidP="00D3354A"/>
    <w:p w14:paraId="29DB2407" w14:textId="77777777" w:rsidR="00D3354A" w:rsidRPr="009B0EAC" w:rsidRDefault="00D3354A" w:rsidP="00D3354A"/>
    <w:p w14:paraId="080DFB55" w14:textId="1B6FAB1F" w:rsidR="00A66A99" w:rsidRPr="009B0EAC" w:rsidRDefault="00A66A99" w:rsidP="00D3354A">
      <w:pPr>
        <w:pStyle w:val="Heading3"/>
      </w:pPr>
    </w:p>
    <w:p w14:paraId="2604836E" w14:textId="604F0D98" w:rsidR="00A66A99" w:rsidRPr="009B0EAC" w:rsidRDefault="00864F4C" w:rsidP="00A66A99">
      <w:pPr>
        <w:pStyle w:val="Heading1"/>
      </w:pPr>
      <w:r w:rsidRPr="009B0EAC">
        <w:lastRenderedPageBreak/>
        <w:t>*</w:t>
      </w:r>
      <w:r w:rsidR="00A66A99" w:rsidRPr="009B0EAC">
        <w:t>*AFF*</w:t>
      </w:r>
      <w:r w:rsidRPr="009B0EAC">
        <w:t>*</w:t>
      </w:r>
    </w:p>
    <w:p w14:paraId="5C253F1B" w14:textId="1BF2DEAE" w:rsidR="00EC266E" w:rsidRPr="009B0EAC" w:rsidRDefault="00EC266E" w:rsidP="00EC266E"/>
    <w:p w14:paraId="4F5573F4" w14:textId="7276363E" w:rsidR="00EC266E" w:rsidRPr="009B0EAC" w:rsidRDefault="00864F4C" w:rsidP="00EC266E">
      <w:pPr>
        <w:pStyle w:val="Heading2"/>
      </w:pPr>
      <w:r w:rsidRPr="009B0EAC">
        <w:lastRenderedPageBreak/>
        <w:t>*</w:t>
      </w:r>
      <w:r w:rsidR="00EC266E" w:rsidRPr="009B0EAC">
        <w:t>Uniqueness</w:t>
      </w:r>
      <w:r w:rsidRPr="009B0EAC">
        <w:t>*</w:t>
      </w:r>
    </w:p>
    <w:p w14:paraId="21072F85" w14:textId="1B71B59B" w:rsidR="00C72EE2" w:rsidRPr="009B0EAC" w:rsidRDefault="00C72EE2" w:rsidP="00C72EE2">
      <w:pPr>
        <w:pStyle w:val="Heading3"/>
      </w:pPr>
      <w:r w:rsidRPr="009B0EAC">
        <w:lastRenderedPageBreak/>
        <w:t>Trump Wins</w:t>
      </w:r>
      <w:r w:rsidR="00E932ED" w:rsidRPr="009B0EAC">
        <w:t xml:space="preserve"> - Generic</w:t>
      </w:r>
    </w:p>
    <w:p w14:paraId="66397408" w14:textId="4B4CFA12" w:rsidR="009C0666" w:rsidRPr="009B0EAC" w:rsidRDefault="009C0666" w:rsidP="00F323DB">
      <w:pPr>
        <w:pStyle w:val="Heading4"/>
      </w:pPr>
      <w:r w:rsidRPr="009B0EAC">
        <w:t>Trump wins – leading in all swing states</w:t>
      </w:r>
    </w:p>
    <w:p w14:paraId="6322711C" w14:textId="7966F2F9" w:rsidR="00A849CC" w:rsidRPr="009B0EAC" w:rsidRDefault="00A849CC" w:rsidP="00A849CC">
      <w:pPr>
        <w:rPr>
          <w:rStyle w:val="Style13ptBold"/>
        </w:rPr>
      </w:pPr>
      <w:r w:rsidRPr="009B0EAC">
        <w:rPr>
          <w:rStyle w:val="Style13ptBold"/>
        </w:rPr>
        <w:t>Tranter et al, The Hill, 5/29/24</w:t>
      </w:r>
    </w:p>
    <w:p w14:paraId="7D8421EE" w14:textId="6C4266C0" w:rsidR="00A849CC" w:rsidRPr="009B0EAC" w:rsidRDefault="00A849CC" w:rsidP="00A849CC">
      <w:r w:rsidRPr="009B0EAC">
        <w:t>[</w:t>
      </w:r>
      <w:proofErr w:type="gramStart"/>
      <w:r w:rsidRPr="009B0EAC">
        <w:t>Scott,,</w:t>
      </w:r>
      <w:proofErr w:type="gramEnd"/>
      <w:r w:rsidRPr="009B0EAC">
        <w:t xml:space="preserve"> Zachary </w:t>
      </w:r>
      <w:proofErr w:type="spellStart"/>
      <w:r w:rsidRPr="009B0EAC">
        <w:t>Donini</w:t>
      </w:r>
      <w:proofErr w:type="spellEnd"/>
      <w:r w:rsidRPr="009B0EAC">
        <w:t xml:space="preserve">, Ryan Gest, </w:t>
      </w:r>
      <w:r w:rsidRPr="009B0EAC">
        <w:t>Scott Tranter is the director of data science at Decision Desk HQ, where Ryan Gest is a data science and digital content fellow and Zachary Donnini is a data science fellow.</w:t>
      </w:r>
      <w:r w:rsidRPr="009B0EAC">
        <w:t xml:space="preserve"> The Hill, “</w:t>
      </w:r>
      <w:r w:rsidRPr="009B0EAC">
        <w:t>GOP trifecta? Introducing the Decision Desk HQ 2024 Election Forecast Model</w:t>
      </w:r>
      <w:r w:rsidRPr="009B0EAC">
        <w:t xml:space="preserve">”, </w:t>
      </w:r>
      <w:hyperlink r:id="rId20" w:history="1">
        <w:r w:rsidRPr="009B0EAC">
          <w:rPr>
            <w:rStyle w:val="Hyperlink"/>
          </w:rPr>
          <w:t>https://thehill.com/opinion/campaign/4690630-gop-trifecta-introducing-the-decision-desk-hq-2024-election-forecast-model/</w:t>
        </w:r>
      </w:hyperlink>
      <w:r w:rsidR="009B0EAC" w:rsidRPr="009B0EAC">
        <w:t>]</w:t>
      </w:r>
    </w:p>
    <w:p w14:paraId="15DBD6EE" w14:textId="29ECE014" w:rsidR="00A849CC" w:rsidRPr="009B0EAC" w:rsidRDefault="00A849CC" w:rsidP="00A849CC">
      <w:pPr>
        <w:rPr>
          <w:sz w:val="16"/>
        </w:rPr>
      </w:pPr>
      <w:r w:rsidRPr="009B0EAC">
        <w:rPr>
          <w:sz w:val="16"/>
        </w:rPr>
        <w:t>Welcome to Decision Desk HQ’s 2024 Election Forecast Model, a powerful tool for in-depth analysis and predictions for the upcoming presidential, Senate and House races.</w:t>
      </w:r>
    </w:p>
    <w:p w14:paraId="2DD11A24" w14:textId="77777777" w:rsidR="00A849CC" w:rsidRPr="009B0EAC" w:rsidRDefault="00A849CC" w:rsidP="00A849CC">
      <w:pPr>
        <w:rPr>
          <w:sz w:val="16"/>
        </w:rPr>
      </w:pPr>
      <w:r w:rsidRPr="009B0EAC">
        <w:rPr>
          <w:sz w:val="16"/>
        </w:rPr>
        <w:t>In 2020 and 2022, our models correctly forecasted more than 90 percent of outcomes across more than 1,000 contested elections. This model builds on the framework of those models, incorporating methodological improvements to deliver even more accurate and comprehensive insights.</w:t>
      </w:r>
    </w:p>
    <w:p w14:paraId="0A6A1848" w14:textId="26627345" w:rsidR="00A849CC" w:rsidRPr="009B0EAC" w:rsidRDefault="00A849CC" w:rsidP="00A849CC">
      <w:pPr>
        <w:rPr>
          <w:sz w:val="16"/>
        </w:rPr>
      </w:pPr>
      <w:r w:rsidRPr="009B0EAC">
        <w:rPr>
          <w:rStyle w:val="StyleUnderline"/>
        </w:rPr>
        <w:t>The model considers hundreds of data points including polling, economic indicators, national and local political trends, candidate characteristics and campaign finance information, all processed through advanced machine-learning algorithms.</w:t>
      </w:r>
      <w:r w:rsidRPr="009B0EAC">
        <w:rPr>
          <w:sz w:val="16"/>
        </w:rPr>
        <w:t xml:space="preserve"> More details on our methodology can be found here.</w:t>
      </w:r>
    </w:p>
    <w:p w14:paraId="13A66581" w14:textId="58B0747A" w:rsidR="00A849CC" w:rsidRPr="009B0EAC" w:rsidRDefault="00A849CC" w:rsidP="00A849CC">
      <w:pPr>
        <w:rPr>
          <w:sz w:val="16"/>
        </w:rPr>
      </w:pPr>
      <w:r w:rsidRPr="009B0EAC">
        <w:rPr>
          <w:sz w:val="16"/>
        </w:rPr>
        <w:t>In addition to our quantitative forecasts, Decision Desk HQ provides qualitative ratings for each race, categorizing them as “Solid,” “Likely,” “Leans” or “Tossup” for each party. These ratings allow readers to track significant shifts in the electoral landscape easily, as changes in these categories can signal important developments in key races. Our qualitative ratings also enable direct comparisons between our forecast and the expert analyses provided by respected outlets such as the Cook Political Report, Split Ticket and Sabato’s Crystal Ball.</w:t>
      </w:r>
    </w:p>
    <w:p w14:paraId="7990DC07" w14:textId="0CD0192C" w:rsidR="00A849CC" w:rsidRPr="009B0EAC" w:rsidRDefault="00A849CC" w:rsidP="00A849CC">
      <w:pPr>
        <w:rPr>
          <w:rStyle w:val="Emphasis"/>
        </w:rPr>
      </w:pPr>
      <w:r w:rsidRPr="009B0EAC">
        <w:rPr>
          <w:rStyle w:val="StyleUnderline"/>
        </w:rPr>
        <w:t xml:space="preserve">Less than six months before Election Day, President Joe Biden’s reelection prospects are in worse shape than many Democrats would like them to be. </w:t>
      </w:r>
      <w:r w:rsidRPr="009B0EAC">
        <w:rPr>
          <w:sz w:val="16"/>
        </w:rPr>
        <w:t xml:space="preserve">Many fundamentals of the race, including the incumbency advantage, campaign fundraising levels and many macroeconomic factors, generally favor Biden. Yet </w:t>
      </w:r>
      <w:r w:rsidRPr="009B0EAC">
        <w:rPr>
          <w:rStyle w:val="Emphasis"/>
        </w:rPr>
        <w:t>both national and swing state polls give former President Donald Trump a clear edge.</w:t>
      </w:r>
    </w:p>
    <w:p w14:paraId="047164CF" w14:textId="50092542" w:rsidR="00A849CC" w:rsidRPr="009B0EAC" w:rsidRDefault="00A849CC" w:rsidP="00A849CC">
      <w:pPr>
        <w:rPr>
          <w:b/>
          <w:iCs/>
          <w:u w:val="single"/>
        </w:rPr>
      </w:pPr>
      <w:r w:rsidRPr="009B0EAC">
        <w:rPr>
          <w:rStyle w:val="StyleUnderline"/>
        </w:rPr>
        <w:t>According to the latest national polling average from Decision Desk HQ/The Hill, Trump leads Joe Biden by 1.0 percentage points across 712 national polls</w:t>
      </w:r>
      <w:r w:rsidRPr="009B0EAC">
        <w:rPr>
          <w:sz w:val="16"/>
        </w:rPr>
        <w:t xml:space="preserve"> — a significant pro-Trump shift from Biden’s 4.5-point popular vote victory margin in 2020</w:t>
      </w:r>
      <w:r w:rsidRPr="009B0EAC">
        <w:rPr>
          <w:rStyle w:val="Emphasis"/>
        </w:rPr>
        <w:t>. And if the election were held today, swing state polling suggests Trump would achieve a decisive victory in the Electoral College, flipping all six of the states that Biden won by less than 3 points in 2020: Arizona, Georgia, Michigan, Nevada, Pennsylvania and Wisconsin.</w:t>
      </w:r>
    </w:p>
    <w:p w14:paraId="70766B0E" w14:textId="263F51FF" w:rsidR="00512C62" w:rsidRPr="009B0EAC" w:rsidRDefault="00512C62" w:rsidP="00F323DB">
      <w:pPr>
        <w:pStyle w:val="Heading4"/>
      </w:pPr>
      <w:r w:rsidRPr="009B0EAC">
        <w:t>Trump wins –</w:t>
      </w:r>
      <w:r w:rsidR="00F323DB" w:rsidRPr="009B0EAC">
        <w:t xml:space="preserve"> </w:t>
      </w:r>
      <w:r w:rsidRPr="009B0EAC">
        <w:t>sustained polling advantage</w:t>
      </w:r>
    </w:p>
    <w:p w14:paraId="0003C78B" w14:textId="5D980451" w:rsidR="00512C62" w:rsidRPr="009B0EAC" w:rsidRDefault="00512C62" w:rsidP="00512C62">
      <w:pPr>
        <w:rPr>
          <w:rStyle w:val="Style13ptBold"/>
        </w:rPr>
      </w:pPr>
      <w:r w:rsidRPr="009B0EAC">
        <w:rPr>
          <w:rStyle w:val="Style13ptBold"/>
        </w:rPr>
        <w:t>Klawans, The Week, 5/22/24</w:t>
      </w:r>
    </w:p>
    <w:p w14:paraId="2BEA8306" w14:textId="32453F15" w:rsidR="00512C62" w:rsidRPr="009B0EAC" w:rsidRDefault="00512C62" w:rsidP="00512C62">
      <w:r w:rsidRPr="009B0EAC">
        <w:t>[Justin, “</w:t>
      </w:r>
      <w:r w:rsidRPr="009B0EAC">
        <w:t>Who will win the 2024 presidential election?</w:t>
      </w:r>
      <w:r w:rsidRPr="009B0EAC">
        <w:t xml:space="preserve">”, </w:t>
      </w:r>
      <w:hyperlink r:id="rId21" w:history="1">
        <w:r w:rsidRPr="009B0EAC">
          <w:rPr>
            <w:rStyle w:val="Hyperlink"/>
          </w:rPr>
          <w:t>https://theweek.com/politics/who-will-win-2024-presidential-election</w:t>
        </w:r>
      </w:hyperlink>
      <w:r w:rsidR="009B0EAC" w:rsidRPr="009B0EAC">
        <w:t>]</w:t>
      </w:r>
    </w:p>
    <w:p w14:paraId="482F3DEE" w14:textId="2E46625C" w:rsidR="00512C62" w:rsidRPr="009B0EAC" w:rsidRDefault="00512C62" w:rsidP="00512C62">
      <w:pPr>
        <w:rPr>
          <w:rStyle w:val="StyleUnderline"/>
        </w:rPr>
      </w:pPr>
      <w:r w:rsidRPr="009B0EAC">
        <w:rPr>
          <w:sz w:val="16"/>
        </w:rPr>
        <w:t xml:space="preserve">Biden and Trump traded slight polling leads throughout the primary season. </w:t>
      </w:r>
      <w:r w:rsidRPr="009B0EAC">
        <w:rPr>
          <w:rStyle w:val="Emphasis"/>
        </w:rPr>
        <w:t>When it comes to actual figures, though, Trump has carried most of the weight in the majority of polls taken this year</w:t>
      </w:r>
      <w:r w:rsidRPr="009B0EAC">
        <w:rPr>
          <w:sz w:val="16"/>
        </w:rPr>
        <w:t xml:space="preserve"> — </w:t>
      </w:r>
      <w:r w:rsidRPr="009B0EAC">
        <w:rPr>
          <w:rStyle w:val="StyleUnderline"/>
        </w:rPr>
        <w:t xml:space="preserve">a New York Times poll from May 13 of 1,000 Americans showed the former president leading Biden in five of six key battleground states. </w:t>
      </w:r>
      <w:r w:rsidRPr="009B0EAC">
        <w:rPr>
          <w:sz w:val="16"/>
        </w:rPr>
        <w:t xml:space="preserve">Biden led Trump only in Wisconsin with a margin of 47% to 45%. While the accuracy of this poll has been questioned, </w:t>
      </w:r>
      <w:r w:rsidRPr="009B0EAC">
        <w:rPr>
          <w:rStyle w:val="StyleUnderline"/>
        </w:rPr>
        <w:t>the Trump lead appears to be in line with a May 14 YouGov/Economist poll of 1,586 voters that had Trump leading 42% to 41% and a May 12 Morning Consult poll of 10,243 voters that had him leading 44% to 43%.</w:t>
      </w:r>
    </w:p>
    <w:p w14:paraId="5D383970" w14:textId="6BC58400" w:rsidR="00A5244F" w:rsidRPr="009B0EAC" w:rsidRDefault="00A5244F" w:rsidP="00512C62">
      <w:pPr>
        <w:rPr>
          <w:sz w:val="16"/>
        </w:rPr>
      </w:pPr>
      <w:proofErr w:type="gramStart"/>
      <w:r w:rsidRPr="009B0EAC">
        <w:rPr>
          <w:sz w:val="16"/>
        </w:rPr>
        <w:lastRenderedPageBreak/>
        <w:t>So</w:t>
      </w:r>
      <w:proofErr w:type="gramEnd"/>
      <w:r w:rsidRPr="009B0EAC">
        <w:rPr>
          <w:sz w:val="16"/>
        </w:rPr>
        <w:t xml:space="preserve"> if taking into account just the poll results by themselves, which all have margins of error under 4%, </w:t>
      </w:r>
      <w:r w:rsidRPr="009B0EAC">
        <w:rPr>
          <w:rStyle w:val="Emphasis"/>
        </w:rPr>
        <w:t>it seems that pollsters are predicting Donald Trump to return to the White House</w:t>
      </w:r>
      <w:r w:rsidRPr="009B0EAC">
        <w:rPr>
          <w:sz w:val="16"/>
        </w:rPr>
        <w:t xml:space="preserve"> in 2024, and his dominant victories made it evident from the beginning that he would be crowned the GOP's nominee. However, the aforementioned neck-and-neck aspect of the race means polling could possibly sway, and recent polls have found that Biden has been gaining on Trump in the polls — and in some cases, beating him. This includes a pair of RMG Research polls from May 9, each of 2,000 voters. The first showed Biden leading Trump in a head-to-head matchup 44% to 42%. The second added independent candidate Robert F. Kennedy Jr. to the mix, which caused Biden's lead over Trump to increase from two points to three.</w:t>
      </w:r>
    </w:p>
    <w:p w14:paraId="276B9FBC" w14:textId="318F2866" w:rsidR="005966AF" w:rsidRPr="009B0EAC" w:rsidRDefault="005966AF" w:rsidP="00C72EE2">
      <w:pPr>
        <w:pStyle w:val="Heading4"/>
      </w:pPr>
      <w:r w:rsidRPr="009B0EAC">
        <w:t>Biden loses – loss of base support</w:t>
      </w:r>
    </w:p>
    <w:p w14:paraId="5C0D8EA5" w14:textId="524C42C0" w:rsidR="005966AF" w:rsidRPr="009B0EAC" w:rsidRDefault="005966AF" w:rsidP="005966AF">
      <w:pPr>
        <w:rPr>
          <w:rStyle w:val="Style13ptBold"/>
        </w:rPr>
      </w:pPr>
      <w:r w:rsidRPr="009B0EAC">
        <w:rPr>
          <w:rStyle w:val="Style13ptBold"/>
        </w:rPr>
        <w:t>Piper, Politico, 6/5/24</w:t>
      </w:r>
    </w:p>
    <w:p w14:paraId="52A99C36" w14:textId="515BBF38" w:rsidR="005966AF" w:rsidRPr="009B0EAC" w:rsidRDefault="005966AF" w:rsidP="005966AF">
      <w:r w:rsidRPr="009B0EAC">
        <w:t>[Jessica, “</w:t>
      </w:r>
      <w:r w:rsidRPr="009B0EAC">
        <w:t>What the ‘uncommitted’ vote says about Biden’s reelection</w:t>
      </w:r>
      <w:r w:rsidRPr="009B0EAC">
        <w:t xml:space="preserve">”, </w:t>
      </w:r>
      <w:hyperlink r:id="rId22" w:history="1">
        <w:r w:rsidRPr="009B0EAC">
          <w:rPr>
            <w:rStyle w:val="Hyperlink"/>
          </w:rPr>
          <w:t>https://www.politico.com/news/2024/06/05</w:t>
        </w:r>
        <w:r w:rsidRPr="009B0EAC">
          <w:rPr>
            <w:rStyle w:val="Hyperlink"/>
          </w:rPr>
          <w:t>/</w:t>
        </w:r>
        <w:r w:rsidRPr="009B0EAC">
          <w:rPr>
            <w:rStyle w:val="Hyperlink"/>
          </w:rPr>
          <w:t>biden-uncommitted-primary-vote-00161700</w:t>
        </w:r>
      </w:hyperlink>
      <w:r w:rsidR="009B0EAC" w:rsidRPr="009B0EAC">
        <w:t>]</w:t>
      </w:r>
    </w:p>
    <w:p w14:paraId="1ECCEC75" w14:textId="2DDDFA7E" w:rsidR="00BA1871" w:rsidRPr="009B0EAC" w:rsidRDefault="00BA1871" w:rsidP="00BA1871">
      <w:pPr>
        <w:rPr>
          <w:rStyle w:val="Emphasis"/>
        </w:rPr>
      </w:pPr>
      <w:r w:rsidRPr="009B0EAC">
        <w:rPr>
          <w:rStyle w:val="StyleUnderline"/>
        </w:rPr>
        <w:t>With nearly every ballot cast in the Democratic presidential primary, the message for Joe Biden is clear</w:t>
      </w:r>
      <w:r w:rsidRPr="009B0EAC">
        <w:rPr>
          <w:rStyle w:val="Emphasis"/>
        </w:rPr>
        <w:t>: A small but repeated share of the party’s base is not happy with him.</w:t>
      </w:r>
    </w:p>
    <w:p w14:paraId="35F4D4B2" w14:textId="0407B0B3" w:rsidR="005966AF" w:rsidRPr="009B0EAC" w:rsidRDefault="00BA1871" w:rsidP="00BA1871">
      <w:pPr>
        <w:rPr>
          <w:rStyle w:val="StyleUnderline"/>
        </w:rPr>
      </w:pPr>
      <w:r w:rsidRPr="009B0EAC">
        <w:rPr>
          <w:rStyle w:val="StyleUnderline"/>
        </w:rPr>
        <w:t>Tuesday’s primaries saw the final states cast presidential votes in the Democratic primary.</w:t>
      </w:r>
      <w:r w:rsidRPr="009B0EAC">
        <w:rPr>
          <w:sz w:val="16"/>
        </w:rPr>
        <w:t xml:space="preserve"> </w:t>
      </w:r>
      <w:r w:rsidRPr="009B0EAC">
        <w:rPr>
          <w:rStyle w:val="StyleUnderline"/>
        </w:rPr>
        <w:t>More than 650,000 Democrats voted against Biden</w:t>
      </w:r>
      <w:r w:rsidRPr="009B0EAC">
        <w:rPr>
          <w:sz w:val="16"/>
        </w:rPr>
        <w:t xml:space="preserve"> over the last four months by choosing options such as “uncommitted,” with others protesting in other states through write-ins, blank ballots, votes for other candidates and other means. </w:t>
      </w:r>
      <w:r w:rsidRPr="009B0EAC">
        <w:rPr>
          <w:rStyle w:val="StyleUnderline"/>
        </w:rPr>
        <w:t xml:space="preserve">Together, the hundreds of thousands of protest votes underscore the president’s political weakness with five months until Election Day. </w:t>
      </w:r>
      <w:r w:rsidRPr="009B0EAC">
        <w:rPr>
          <w:sz w:val="16"/>
        </w:rPr>
        <w:t>But they also provide a potential blueprint for a comeback.</w:t>
      </w:r>
    </w:p>
    <w:p w14:paraId="0300D863" w14:textId="37DF89DE" w:rsidR="00BA1871" w:rsidRPr="009B0EAC" w:rsidRDefault="00BA1871" w:rsidP="00BA1871">
      <w:pPr>
        <w:rPr>
          <w:sz w:val="16"/>
        </w:rPr>
      </w:pPr>
      <w:r w:rsidRPr="009B0EAC">
        <w:rPr>
          <w:rStyle w:val="StyleUnderline"/>
        </w:rPr>
        <w:t>The protest votes were often from areas that voted for him heavily four years ago</w:t>
      </w:r>
      <w:r w:rsidRPr="009B0EAC">
        <w:rPr>
          <w:sz w:val="16"/>
        </w:rPr>
        <w:t>, including among Arab American voters in Michigan and among young voters on college campuses across key battleground states. Those primary holdouts come from Biden’s electoral base, suggesting he may be able to win them back before the general election, especially since former President Donald Trump is even less aligned with those voters on many of the issues motivating those protest votes.</w:t>
      </w:r>
    </w:p>
    <w:p w14:paraId="3612639F" w14:textId="15B8D82D" w:rsidR="00BA1871" w:rsidRPr="009B0EAC" w:rsidRDefault="00BA1871" w:rsidP="00BA1871">
      <w:pPr>
        <w:rPr>
          <w:rStyle w:val="StyleUnderline"/>
        </w:rPr>
      </w:pPr>
      <w:r w:rsidRPr="009B0EAC">
        <w:rPr>
          <w:rStyle w:val="StyleUnderline"/>
        </w:rPr>
        <w:t xml:space="preserve">But the </w:t>
      </w:r>
      <w:r w:rsidRPr="009B0EAC">
        <w:rPr>
          <w:rStyle w:val="Emphasis"/>
        </w:rPr>
        <w:t>risks are enormous</w:t>
      </w:r>
      <w:r w:rsidRPr="009B0EAC">
        <w:rPr>
          <w:rStyle w:val="StyleUnderline"/>
        </w:rPr>
        <w:t xml:space="preserve"> for Biden if even a small segment of the coalition that powered him to the White House stays home or chooses a third-party candidate instead.</w:t>
      </w:r>
    </w:p>
    <w:p w14:paraId="32A2B00A" w14:textId="648A4450" w:rsidR="00C72EE2" w:rsidRPr="009B0EAC" w:rsidRDefault="00C72EE2" w:rsidP="00C72EE2">
      <w:pPr>
        <w:pStyle w:val="Heading4"/>
      </w:pPr>
      <w:r w:rsidRPr="009B0EAC">
        <w:t>If polls are accurate, Trump wins now.</w:t>
      </w:r>
    </w:p>
    <w:p w14:paraId="26484966" w14:textId="77777777" w:rsidR="00C72EE2" w:rsidRPr="009B0EAC" w:rsidRDefault="00C72EE2" w:rsidP="00C72EE2">
      <w:r w:rsidRPr="009B0EAC">
        <w:rPr>
          <w:rStyle w:val="Style13ptBold"/>
        </w:rPr>
        <w:t>Nagle 3/24</w:t>
      </w:r>
      <w:r w:rsidRPr="009B0EAC">
        <w:t xml:space="preserve"> – former Iowa Democratic Party state chairman and three-term U.S. congressman from Iowa.</w:t>
      </w:r>
    </w:p>
    <w:p w14:paraId="3E3498C2" w14:textId="77777777" w:rsidR="00C72EE2" w:rsidRPr="009B0EAC" w:rsidRDefault="00C72EE2" w:rsidP="00C72EE2">
      <w:r w:rsidRPr="009B0EAC">
        <w:t>Dave Nagle, March 24 2024, “If Biden loses, it will be because Democrats defeated him,” Iowa Capital Dispatch, https://iowacapitaldispatch.com/2024/03/24/if-biden-loses-it-will-be-because-democrats-defeated-him/</w:t>
      </w:r>
    </w:p>
    <w:p w14:paraId="02D527FE" w14:textId="77777777" w:rsidR="00C72EE2" w:rsidRPr="009B0EAC" w:rsidRDefault="00C72EE2" w:rsidP="00C72EE2">
      <w:pPr>
        <w:rPr>
          <w:rStyle w:val="Emphasis"/>
        </w:rPr>
      </w:pPr>
      <w:r w:rsidRPr="009B0EAC">
        <w:rPr>
          <w:sz w:val="12"/>
        </w:rPr>
        <w:t xml:space="preserve">A second limitation on the president’s chances is the realistic observation that </w:t>
      </w:r>
      <w:r w:rsidRPr="009B0EAC">
        <w:rPr>
          <w:rStyle w:val="StyleUnderline"/>
        </w:rPr>
        <w:t>many on the far left</w:t>
      </w:r>
      <w:r w:rsidRPr="009B0EAC">
        <w:rPr>
          <w:sz w:val="12"/>
        </w:rPr>
        <w:t xml:space="preserve"> </w:t>
      </w:r>
      <w:r w:rsidRPr="009B0EAC">
        <w:rPr>
          <w:rStyle w:val="Emphasis"/>
        </w:rPr>
        <w:t>are reluctant to support him.</w:t>
      </w:r>
      <w:r w:rsidRPr="009B0EAC">
        <w:rPr>
          <w:sz w:val="12"/>
        </w:rPr>
        <w:t xml:space="preserve"> Ironically, Trump faces the same erosion of support from his moderate GOP base. It almost seems the election will be decided by attrition. </w:t>
      </w:r>
      <w:r w:rsidRPr="009B0EAC">
        <w:rPr>
          <w:rStyle w:val="StyleUnderline"/>
        </w:rPr>
        <w:t>Our commander</w:t>
      </w:r>
      <w:r w:rsidRPr="009B0EAC">
        <w:rPr>
          <w:sz w:val="12"/>
        </w:rPr>
        <w:t xml:space="preserve">-in-chief </w:t>
      </w:r>
      <w:r w:rsidRPr="009B0EAC">
        <w:rPr>
          <w:rStyle w:val="StyleUnderline"/>
        </w:rPr>
        <w:t>may</w:t>
      </w:r>
      <w:r w:rsidRPr="009B0EAC">
        <w:rPr>
          <w:sz w:val="12"/>
        </w:rPr>
        <w:t xml:space="preserve"> well </w:t>
      </w:r>
      <w:r w:rsidRPr="009B0EAC">
        <w:rPr>
          <w:rStyle w:val="StyleUnderline"/>
        </w:rPr>
        <w:t>gain former Trump voters</w:t>
      </w:r>
      <w:r w:rsidRPr="009B0EAC">
        <w:rPr>
          <w:sz w:val="12"/>
        </w:rPr>
        <w:t xml:space="preserve">, </w:t>
      </w:r>
      <w:r w:rsidRPr="009B0EAC">
        <w:rPr>
          <w:rStyle w:val="Emphasis"/>
        </w:rPr>
        <w:t>but</w:t>
      </w:r>
      <w:r w:rsidRPr="009B0EAC">
        <w:rPr>
          <w:sz w:val="12"/>
        </w:rPr>
        <w:t xml:space="preserve"> at the same time </w:t>
      </w:r>
      <w:r w:rsidRPr="009B0EAC">
        <w:rPr>
          <w:rStyle w:val="StyleUnderline"/>
        </w:rPr>
        <w:t>lose</w:t>
      </w:r>
      <w:r w:rsidRPr="009B0EAC">
        <w:rPr>
          <w:sz w:val="12"/>
        </w:rPr>
        <w:t xml:space="preserve"> </w:t>
      </w:r>
      <w:r w:rsidRPr="009B0EAC">
        <w:rPr>
          <w:rStyle w:val="StyleUnderline"/>
        </w:rPr>
        <w:t>leftist Dems at</w:t>
      </w:r>
      <w:r w:rsidRPr="009B0EAC">
        <w:rPr>
          <w:sz w:val="12"/>
        </w:rPr>
        <w:t xml:space="preserve"> the same or </w:t>
      </w:r>
      <w:r w:rsidRPr="009B0EAC">
        <w:rPr>
          <w:rStyle w:val="Emphasis"/>
        </w:rPr>
        <w:t>higher rate</w:t>
      </w:r>
      <w:r w:rsidRPr="009B0EAC">
        <w:rPr>
          <w:sz w:val="12"/>
        </w:rPr>
        <w:t xml:space="preserve">. I am inclined to believe that more Republican moderates will vote for Biden, if only as the lesser of two evils. </w:t>
      </w:r>
      <w:r w:rsidRPr="009B0EAC">
        <w:rPr>
          <w:rStyle w:val="Emphasis"/>
        </w:rPr>
        <w:t>Purist Democrats</w:t>
      </w:r>
      <w:r w:rsidRPr="009B0EAC">
        <w:rPr>
          <w:sz w:val="12"/>
        </w:rPr>
        <w:t xml:space="preserve">, who expect perfection from their elected leaders, </w:t>
      </w:r>
      <w:r w:rsidRPr="009B0EAC">
        <w:rPr>
          <w:rStyle w:val="StyleUnderline"/>
        </w:rPr>
        <w:t>could</w:t>
      </w:r>
      <w:r w:rsidRPr="009B0EAC">
        <w:rPr>
          <w:sz w:val="12"/>
        </w:rPr>
        <w:t xml:space="preserve"> well </w:t>
      </w:r>
      <w:r w:rsidRPr="009B0EAC">
        <w:rPr>
          <w:rStyle w:val="Emphasis"/>
        </w:rPr>
        <w:t>vote simply “none of the above.”</w:t>
      </w:r>
    </w:p>
    <w:p w14:paraId="466BE2C3" w14:textId="77777777" w:rsidR="00C72EE2" w:rsidRPr="009B0EAC" w:rsidRDefault="00C72EE2" w:rsidP="00C72EE2">
      <w:pPr>
        <w:rPr>
          <w:sz w:val="12"/>
        </w:rPr>
      </w:pPr>
      <w:r w:rsidRPr="009B0EAC">
        <w:rPr>
          <w:sz w:val="12"/>
        </w:rPr>
        <w:t xml:space="preserve">Recent </w:t>
      </w:r>
      <w:r w:rsidRPr="009B0EAC">
        <w:rPr>
          <w:rStyle w:val="StyleUnderline"/>
        </w:rPr>
        <w:t>polls</w:t>
      </w:r>
      <w:r w:rsidRPr="009B0EAC">
        <w:rPr>
          <w:sz w:val="12"/>
        </w:rPr>
        <w:t xml:space="preserve"> </w:t>
      </w:r>
      <w:r w:rsidRPr="009B0EAC">
        <w:rPr>
          <w:rStyle w:val="Emphasis"/>
        </w:rPr>
        <w:t>should also temper Democratic optimism</w:t>
      </w:r>
      <w:r w:rsidRPr="009B0EAC">
        <w:rPr>
          <w:sz w:val="12"/>
        </w:rPr>
        <w:t xml:space="preserve">. </w:t>
      </w:r>
      <w:r w:rsidRPr="009B0EAC">
        <w:rPr>
          <w:rStyle w:val="StyleUnderline"/>
        </w:rPr>
        <w:t>In Michigan</w:t>
      </w:r>
      <w:r w:rsidRPr="009B0EAC">
        <w:rPr>
          <w:sz w:val="12"/>
        </w:rPr>
        <w:t xml:space="preserve">, </w:t>
      </w:r>
      <w:r w:rsidRPr="009B0EAC">
        <w:rPr>
          <w:rStyle w:val="StyleUnderline"/>
        </w:rPr>
        <w:t>a state</w:t>
      </w:r>
      <w:r w:rsidRPr="009B0EAC">
        <w:rPr>
          <w:sz w:val="12"/>
        </w:rPr>
        <w:t xml:space="preserve"> </w:t>
      </w:r>
      <w:r w:rsidRPr="009B0EAC">
        <w:rPr>
          <w:rStyle w:val="Emphasis"/>
        </w:rPr>
        <w:t>the president must carry</w:t>
      </w:r>
      <w:r w:rsidRPr="009B0EAC">
        <w:rPr>
          <w:sz w:val="12"/>
        </w:rPr>
        <w:t xml:space="preserve">, </w:t>
      </w:r>
      <w:r w:rsidRPr="009B0EAC">
        <w:rPr>
          <w:rStyle w:val="Emphasis"/>
        </w:rPr>
        <w:t>Trump comes in a 40%</w:t>
      </w:r>
      <w:r w:rsidRPr="009B0EAC">
        <w:rPr>
          <w:sz w:val="12"/>
        </w:rPr>
        <w:t xml:space="preserve"> in a CNN poll released March 22, while </w:t>
      </w:r>
      <w:r w:rsidRPr="009B0EAC">
        <w:rPr>
          <w:rStyle w:val="StyleUnderline"/>
        </w:rPr>
        <w:t>Biden</w:t>
      </w:r>
      <w:r w:rsidRPr="009B0EAC">
        <w:rPr>
          <w:sz w:val="12"/>
        </w:rPr>
        <w:t xml:space="preserve"> was </w:t>
      </w:r>
      <w:r w:rsidRPr="009B0EAC">
        <w:rPr>
          <w:rStyle w:val="Emphasis"/>
        </w:rPr>
        <w:t>at 34%.</w:t>
      </w:r>
      <w:r w:rsidRPr="009B0EAC">
        <w:rPr>
          <w:sz w:val="12"/>
        </w:rPr>
        <w:t xml:space="preserve"> Independent candidate Robert F. Kennedy Jr. at 18% and independent Cornel West had 4%. </w:t>
      </w:r>
      <w:r w:rsidRPr="009B0EAC">
        <w:rPr>
          <w:rStyle w:val="StyleUnderline"/>
        </w:rPr>
        <w:t>Biden is running</w:t>
      </w:r>
      <w:r w:rsidRPr="009B0EAC">
        <w:rPr>
          <w:sz w:val="12"/>
        </w:rPr>
        <w:t xml:space="preserve"> only 16 points above a fringe </w:t>
      </w:r>
      <w:r w:rsidRPr="009B0EAC">
        <w:rPr>
          <w:rStyle w:val="StyleUnderline"/>
        </w:rPr>
        <w:t>candidate</w:t>
      </w:r>
      <w:r w:rsidRPr="009B0EAC">
        <w:rPr>
          <w:sz w:val="12"/>
        </w:rPr>
        <w:t>.</w:t>
      </w:r>
    </w:p>
    <w:p w14:paraId="33E7221E" w14:textId="77777777" w:rsidR="00C72EE2" w:rsidRPr="009B0EAC" w:rsidRDefault="00C72EE2" w:rsidP="00C72EE2">
      <w:pPr>
        <w:rPr>
          <w:sz w:val="12"/>
        </w:rPr>
      </w:pPr>
      <w:r w:rsidRPr="009B0EAC">
        <w:rPr>
          <w:rStyle w:val="StyleUnderline"/>
        </w:rPr>
        <w:t>Nationally</w:t>
      </w:r>
      <w:r w:rsidRPr="009B0EAC">
        <w:rPr>
          <w:sz w:val="12"/>
        </w:rPr>
        <w:t xml:space="preserve">, </w:t>
      </w:r>
      <w:r w:rsidRPr="009B0EAC">
        <w:rPr>
          <w:rStyle w:val="Emphasis"/>
        </w:rPr>
        <w:t>the latest</w:t>
      </w:r>
      <w:r w:rsidRPr="009B0EAC">
        <w:rPr>
          <w:sz w:val="12"/>
        </w:rPr>
        <w:t xml:space="preserve"> CBS News </w:t>
      </w:r>
      <w:r w:rsidRPr="009B0EAC">
        <w:rPr>
          <w:rStyle w:val="Emphasis"/>
        </w:rPr>
        <w:t>poll</w:t>
      </w:r>
      <w:r w:rsidRPr="009B0EAC">
        <w:rPr>
          <w:sz w:val="12"/>
        </w:rPr>
        <w:t xml:space="preserve"> </w:t>
      </w:r>
      <w:r w:rsidRPr="009B0EAC">
        <w:rPr>
          <w:rStyle w:val="StyleUnderline"/>
        </w:rPr>
        <w:t>shows</w:t>
      </w:r>
      <w:r w:rsidRPr="009B0EAC">
        <w:rPr>
          <w:sz w:val="12"/>
        </w:rPr>
        <w:t xml:space="preserve"> </w:t>
      </w:r>
      <w:r w:rsidRPr="009B0EAC">
        <w:rPr>
          <w:rStyle w:val="Emphasis"/>
        </w:rPr>
        <w:t>Trump at 52% and at Biden 48%.</w:t>
      </w:r>
      <w:r w:rsidRPr="009B0EAC">
        <w:rPr>
          <w:sz w:val="12"/>
        </w:rPr>
        <w:t xml:space="preserve"> Firmly illustrating the president’s problem was that, </w:t>
      </w:r>
      <w:r w:rsidRPr="009B0EAC">
        <w:rPr>
          <w:rStyle w:val="StyleUnderline"/>
        </w:rPr>
        <w:t>within Michigan</w:t>
      </w:r>
      <w:r w:rsidRPr="009B0EAC">
        <w:rPr>
          <w:sz w:val="12"/>
        </w:rPr>
        <w:t xml:space="preserve">, </w:t>
      </w:r>
      <w:r w:rsidRPr="009B0EAC">
        <w:rPr>
          <w:rStyle w:val="StyleUnderline"/>
        </w:rPr>
        <w:t>Biden’s approval rating was</w:t>
      </w:r>
      <w:r w:rsidRPr="009B0EAC">
        <w:rPr>
          <w:sz w:val="12"/>
        </w:rPr>
        <w:t xml:space="preserve"> an astonishing </w:t>
      </w:r>
      <w:r w:rsidRPr="009B0EAC">
        <w:rPr>
          <w:rStyle w:val="Emphasis"/>
        </w:rPr>
        <w:t>low 70%,</w:t>
      </w:r>
      <w:r w:rsidRPr="009B0EAC">
        <w:rPr>
          <w:sz w:val="12"/>
        </w:rPr>
        <w:t xml:space="preserve"> </w:t>
      </w:r>
      <w:r w:rsidRPr="009B0EAC">
        <w:rPr>
          <w:rStyle w:val="StyleUnderline"/>
        </w:rPr>
        <w:t>while</w:t>
      </w:r>
      <w:r w:rsidRPr="009B0EAC">
        <w:rPr>
          <w:sz w:val="12"/>
        </w:rPr>
        <w:t xml:space="preserve"> </w:t>
      </w:r>
      <w:r w:rsidRPr="009B0EAC">
        <w:rPr>
          <w:rStyle w:val="Emphasis"/>
        </w:rPr>
        <w:t>Trump’s stood at 80%.</w:t>
      </w:r>
    </w:p>
    <w:p w14:paraId="4514AA1F" w14:textId="77777777" w:rsidR="00C72EE2" w:rsidRPr="009B0EAC" w:rsidRDefault="00C72EE2" w:rsidP="00C72EE2">
      <w:pPr>
        <w:rPr>
          <w:sz w:val="12"/>
        </w:rPr>
      </w:pPr>
      <w:r w:rsidRPr="009B0EAC">
        <w:rPr>
          <w:sz w:val="12"/>
        </w:rPr>
        <w:lastRenderedPageBreak/>
        <w:t>This brings us to the beauty of business, art, and the science of political life. Each individual voter has the right to cast their ballot as they deem appropriate. The narrow view holds that they should vote for who they feel is the best candidate irrespective of whether that individual has a realistic chance of prevailing. The late Sen. George McGovern rose in the polls just before the 1984 caucus results were announced by urging caucus attenders to “vote your conscience.”</w:t>
      </w:r>
    </w:p>
    <w:p w14:paraId="44CF3D34" w14:textId="77777777" w:rsidR="00C72EE2" w:rsidRPr="009B0EAC" w:rsidRDefault="00C72EE2" w:rsidP="00C72EE2">
      <w:pPr>
        <w:rPr>
          <w:sz w:val="12"/>
        </w:rPr>
      </w:pPr>
      <w:r w:rsidRPr="009B0EAC">
        <w:rPr>
          <w:sz w:val="12"/>
        </w:rPr>
        <w:t>But what good is an individual’s belief if their vote results in the election of the person they most want to defeat?  This year, the day after the election, if you are a Democrat and didn’t vote for Biden, when you are asked “Who did you vote for?” tell the truth and say with pride, “I voted to make Donald Trump president.”</w:t>
      </w:r>
    </w:p>
    <w:p w14:paraId="5D6BDAD7" w14:textId="77777777" w:rsidR="00C72EE2" w:rsidRPr="009B0EAC" w:rsidRDefault="00C72EE2" w:rsidP="00C72EE2">
      <w:r w:rsidRPr="009B0EAC">
        <w:rPr>
          <w:rStyle w:val="Emphasis"/>
        </w:rPr>
        <w:t>Trump will win</w:t>
      </w:r>
      <w:r w:rsidRPr="009B0EAC">
        <w:rPr>
          <w:sz w:val="12"/>
        </w:rPr>
        <w:t xml:space="preserve">, not because significant numbers of Republicans left him, which they will, but </w:t>
      </w:r>
      <w:r w:rsidRPr="009B0EAC">
        <w:rPr>
          <w:rStyle w:val="StyleUnderline"/>
        </w:rPr>
        <w:t>because</w:t>
      </w:r>
      <w:r w:rsidRPr="009B0EAC">
        <w:rPr>
          <w:sz w:val="12"/>
        </w:rPr>
        <w:t xml:space="preserve"> more </w:t>
      </w:r>
      <w:r w:rsidRPr="009B0EAC">
        <w:rPr>
          <w:rStyle w:val="Emphasis"/>
        </w:rPr>
        <w:t>Democrats didn’t back their own party’s nominee.</w:t>
      </w:r>
    </w:p>
    <w:p w14:paraId="551E6706" w14:textId="2D314395" w:rsidR="00E932ED" w:rsidRPr="009B0EAC" w:rsidRDefault="00E932ED" w:rsidP="00C72EE2">
      <w:pPr>
        <w:pStyle w:val="Heading3"/>
      </w:pPr>
      <w:r w:rsidRPr="009B0EAC">
        <w:lastRenderedPageBreak/>
        <w:t>Trump Wins – Foreign Policy</w:t>
      </w:r>
    </w:p>
    <w:p w14:paraId="55FA7A7A" w14:textId="2958D06C" w:rsidR="00E932ED" w:rsidRPr="009B0EAC" w:rsidRDefault="00E932ED" w:rsidP="00E932ED">
      <w:pPr>
        <w:pStyle w:val="Heading4"/>
      </w:pPr>
      <w:r w:rsidRPr="009B0EAC">
        <w:t>Biden loses – foreign policy focus is a liability to swing voters</w:t>
      </w:r>
    </w:p>
    <w:p w14:paraId="4F40837E" w14:textId="79E75E28" w:rsidR="00E932ED" w:rsidRPr="009B0EAC" w:rsidRDefault="00E932ED" w:rsidP="00E932ED">
      <w:pPr>
        <w:rPr>
          <w:rStyle w:val="Style13ptBold"/>
        </w:rPr>
      </w:pPr>
      <w:r w:rsidRPr="009B0EAC">
        <w:rPr>
          <w:rStyle w:val="Style13ptBold"/>
        </w:rPr>
        <w:t>Schneider et al, Politico, 6/5/24</w:t>
      </w:r>
    </w:p>
    <w:p w14:paraId="3C141839" w14:textId="28F728FC" w:rsidR="00E932ED" w:rsidRPr="009B0EAC" w:rsidRDefault="00E932ED" w:rsidP="00E932ED">
      <w:r w:rsidRPr="009B0EAC">
        <w:t xml:space="preserve">[Elena, </w:t>
      </w:r>
      <w:r w:rsidRPr="009B0EAC">
        <w:t>ELI STOKOLS and LISA KASHINSKY</w:t>
      </w:r>
      <w:r w:rsidRPr="009B0EAC">
        <w:t>, “</w:t>
      </w:r>
      <w:r w:rsidRPr="009B0EAC">
        <w:t>Foreign policy becomes a liability for Biden’s campaign as he heads to France</w:t>
      </w:r>
      <w:r w:rsidRPr="009B0EAC">
        <w:t xml:space="preserve">”, </w:t>
      </w:r>
      <w:hyperlink r:id="rId23" w:history="1">
        <w:r w:rsidRPr="009B0EAC">
          <w:rPr>
            <w:rStyle w:val="Hyperlink"/>
          </w:rPr>
          <w:t>https://www.politico.com/news/2024/06/05/biden-foreign-policy-france-trip-00161671</w:t>
        </w:r>
      </w:hyperlink>
      <w:r w:rsidR="009B0EAC" w:rsidRPr="009B0EAC">
        <w:t>]</w:t>
      </w:r>
    </w:p>
    <w:p w14:paraId="7BDD362C" w14:textId="6EC55FC5" w:rsidR="00E932ED" w:rsidRPr="009B0EAC" w:rsidRDefault="00E932ED" w:rsidP="00E932ED">
      <w:pPr>
        <w:rPr>
          <w:rStyle w:val="StyleUnderline"/>
        </w:rPr>
      </w:pPr>
      <w:r w:rsidRPr="009B0EAC">
        <w:rPr>
          <w:rStyle w:val="StyleUnderline"/>
        </w:rPr>
        <w:t>President Joe Biden vowed during his 2020 campaign to restore America’s alliances and leadership abroad.</w:t>
      </w:r>
    </w:p>
    <w:p w14:paraId="3F644B72" w14:textId="48961240" w:rsidR="00E932ED" w:rsidRPr="009B0EAC" w:rsidRDefault="00E932ED" w:rsidP="00E932ED">
      <w:pPr>
        <w:rPr>
          <w:rStyle w:val="Emphasis"/>
        </w:rPr>
      </w:pPr>
      <w:r w:rsidRPr="009B0EAC">
        <w:rPr>
          <w:sz w:val="16"/>
        </w:rPr>
        <w:t xml:space="preserve">But if Biden’s foreign policy served as an effective contrast with Donald Trump’s “America First” isolationism that year, </w:t>
      </w:r>
      <w:r w:rsidRPr="009B0EAC">
        <w:rPr>
          <w:rStyle w:val="Emphasis"/>
        </w:rPr>
        <w:t>it has now become a liability for his 2024 campaign.</w:t>
      </w:r>
    </w:p>
    <w:p w14:paraId="070C91AE" w14:textId="24F7EBD9" w:rsidR="00E932ED" w:rsidRPr="009B0EAC" w:rsidRDefault="00E932ED" w:rsidP="00E932ED">
      <w:pPr>
        <w:rPr>
          <w:rStyle w:val="StyleUnderline"/>
        </w:rPr>
      </w:pPr>
      <w:r w:rsidRPr="009B0EAC">
        <w:rPr>
          <w:rStyle w:val="StyleUnderline"/>
        </w:rPr>
        <w:t>As Biden begins a month of high stakes international meetings with a trip to France this week, two bloody wars in Ukraine and Gaza have complicated the president’s job and, polls show, contributed to the shakiness of his political standing at home.</w:t>
      </w:r>
    </w:p>
    <w:p w14:paraId="39A2CC11" w14:textId="561FB13B" w:rsidR="00E932ED" w:rsidRPr="009B0EAC" w:rsidRDefault="00E932ED" w:rsidP="00E932ED">
      <w:pPr>
        <w:rPr>
          <w:rStyle w:val="Emphasis"/>
        </w:rPr>
      </w:pPr>
      <w:r w:rsidRPr="009B0EAC">
        <w:rPr>
          <w:rStyle w:val="Emphasis"/>
        </w:rPr>
        <w:t>“There is a sense of global chaos that will not be helpful to him”</w:t>
      </w:r>
      <w:r w:rsidRPr="009B0EAC">
        <w:rPr>
          <w:sz w:val="16"/>
        </w:rPr>
        <w:t xml:space="preserve"> this fall, said Matt </w:t>
      </w:r>
      <w:proofErr w:type="spellStart"/>
      <w:r w:rsidRPr="009B0EAC">
        <w:rPr>
          <w:sz w:val="16"/>
        </w:rPr>
        <w:t>Duss</w:t>
      </w:r>
      <w:proofErr w:type="spellEnd"/>
      <w:r w:rsidRPr="009B0EAC">
        <w:rPr>
          <w:sz w:val="16"/>
        </w:rPr>
        <w:t xml:space="preserve">, a former senior policy adviser to Sen. Bernie Sanders (I-Vt.) and an executive vice president at the Center for International Policy. </w:t>
      </w:r>
      <w:r w:rsidRPr="009B0EAC">
        <w:rPr>
          <w:rStyle w:val="Emphasis"/>
        </w:rPr>
        <w:t>“I think people have legitimate questions of, ‘Are we on the right track here?’”</w:t>
      </w:r>
    </w:p>
    <w:p w14:paraId="5BBC61B4" w14:textId="18DF16A1" w:rsidR="00E932ED" w:rsidRPr="009B0EAC" w:rsidRDefault="00E932ED" w:rsidP="00E932ED">
      <w:pPr>
        <w:rPr>
          <w:rStyle w:val="Emphasis"/>
        </w:rPr>
      </w:pPr>
      <w:r w:rsidRPr="009B0EAC">
        <w:rPr>
          <w:sz w:val="16"/>
        </w:rPr>
        <w:t xml:space="preserve">Or as put by one longtime Democratic strategist, who was granted anonymity to discuss the issue candidly: </w:t>
      </w:r>
      <w:r w:rsidRPr="009B0EAC">
        <w:rPr>
          <w:rStyle w:val="Emphasis"/>
        </w:rPr>
        <w:t>“Foreign policy is a problem for Biden because it undermines the central tenet of his 2020 candidacy, when he said he would restore America abroad and return us to normalcy.”</w:t>
      </w:r>
    </w:p>
    <w:p w14:paraId="5F94A8DE" w14:textId="6323D557" w:rsidR="00E932ED" w:rsidRPr="009B0EAC" w:rsidRDefault="00E932ED" w:rsidP="00E932ED">
      <w:pPr>
        <w:rPr>
          <w:sz w:val="16"/>
        </w:rPr>
      </w:pPr>
      <w:r w:rsidRPr="009B0EAC">
        <w:rPr>
          <w:rStyle w:val="StyleUnderline"/>
        </w:rPr>
        <w:t xml:space="preserve">Biden’s polling took a hit — and never recovered — after the </w:t>
      </w:r>
      <w:proofErr w:type="spellStart"/>
      <w:r w:rsidRPr="009B0EAC">
        <w:rPr>
          <w:rStyle w:val="StyleUnderline"/>
        </w:rPr>
        <w:t>the</w:t>
      </w:r>
      <w:proofErr w:type="spellEnd"/>
      <w:r w:rsidRPr="009B0EAC">
        <w:rPr>
          <w:rStyle w:val="StyleUnderline"/>
        </w:rPr>
        <w:t xml:space="preserve"> botched withdrawal of U.S. troops from Afghanistan in the summer of 2021, with 13 American service members killed by a suicide bomber.</w:t>
      </w:r>
      <w:r w:rsidRPr="009B0EAC">
        <w:rPr>
          <w:sz w:val="16"/>
        </w:rPr>
        <w:t xml:space="preserve"> But after that debacle, Biden could still point to a string of foreign policy successes. By the midway point of his term, he had helped unify NATO allies following Russia’s February 2022 invasion of Ukraine and stymie President Vladimir Putin’s hopes for a quick and easy war.</w:t>
      </w:r>
    </w:p>
    <w:p w14:paraId="769E8062" w14:textId="54F2012C" w:rsidR="00E932ED" w:rsidRPr="009B0EAC" w:rsidRDefault="00E932ED" w:rsidP="00E932ED">
      <w:pPr>
        <w:rPr>
          <w:sz w:val="16"/>
        </w:rPr>
      </w:pPr>
      <w:r w:rsidRPr="009B0EAC">
        <w:rPr>
          <w:rStyle w:val="StyleUnderline"/>
        </w:rPr>
        <w:t>That’s turned in recent months as Ukraine has lost ground in a slow, brutal war of attrition, owed in part, critics say, to Washington’s six-month delay in approving the latest round of defense aid.</w:t>
      </w:r>
      <w:r w:rsidRPr="009B0EAC">
        <w:rPr>
          <w:sz w:val="16"/>
        </w:rPr>
        <w:t xml:space="preserve"> And a second war in Gaza that began with the Oct. 7, 2023 Hamas terrorist attack, does not appear to be close to a resolution, despite Biden’s efforts to bring about a ceasefire.</w:t>
      </w:r>
    </w:p>
    <w:p w14:paraId="4046F339" w14:textId="33A8CBBB" w:rsidR="00E932ED" w:rsidRPr="009B0EAC" w:rsidRDefault="00E932ED" w:rsidP="00E932ED">
      <w:pPr>
        <w:rPr>
          <w:rStyle w:val="StyleUnderline"/>
        </w:rPr>
      </w:pPr>
      <w:r w:rsidRPr="009B0EAC">
        <w:rPr>
          <w:sz w:val="16"/>
        </w:rPr>
        <w:t xml:space="preserve">Those </w:t>
      </w:r>
      <w:r w:rsidRPr="009B0EAC">
        <w:rPr>
          <w:rStyle w:val="StyleUnderline"/>
        </w:rPr>
        <w:t>conflicts are certain to dominate discussions</w:t>
      </w:r>
      <w:r w:rsidRPr="009B0EAC">
        <w:rPr>
          <w:sz w:val="16"/>
        </w:rPr>
        <w:t xml:space="preserve"> during Biden’s five-day trip to France, which begins Wednesday as well as the G7 summit in Italy next week and the landmark NATO summit, marking the alliance’s 75th anniversary, taking place in Washington early next month. </w:t>
      </w:r>
      <w:r w:rsidRPr="009B0EAC">
        <w:rPr>
          <w:rStyle w:val="StyleUnderline"/>
        </w:rPr>
        <w:t>Both wars have created difficulties for Biden politically and the alliance faces critical questions about its next secretary general, cost sharing and its overall posture toward Russia.</w:t>
      </w:r>
    </w:p>
    <w:p w14:paraId="3E0CF535" w14:textId="77777777" w:rsidR="00E932ED" w:rsidRPr="009B0EAC" w:rsidRDefault="00E932ED" w:rsidP="00E932ED">
      <w:pPr>
        <w:rPr>
          <w:sz w:val="16"/>
        </w:rPr>
      </w:pPr>
      <w:r w:rsidRPr="009B0EAC">
        <w:rPr>
          <w:rStyle w:val="Emphasis"/>
        </w:rPr>
        <w:t>The American public’s support for continued funding of Ukraine’s defense has dipped</w:t>
      </w:r>
      <w:r w:rsidRPr="009B0EAC">
        <w:rPr>
          <w:sz w:val="16"/>
        </w:rPr>
        <w:t>, part of why it took six months for House Republicans to allow a vote on another $60 billion in aid that finally passed in late April — after Russian forces had taken back territory from a depleted Ukrainian military. And Israel’s ongoing war in Gaza has been more politically damaging to Biden, who has continued to defend Israel’s response to the Oct. 7 Hamas terrorist attack even as Prime Minister Benjamin Netanyahu has yet to heed his calls for a ceasefire and warnings to limit civilian deaths.</w:t>
      </w:r>
    </w:p>
    <w:p w14:paraId="13B5511F" w14:textId="48147C51" w:rsidR="00E932ED" w:rsidRPr="009B0EAC" w:rsidRDefault="00E932ED" w:rsidP="00E932ED">
      <w:pPr>
        <w:rPr>
          <w:rStyle w:val="StyleUnderline"/>
        </w:rPr>
      </w:pPr>
      <w:r w:rsidRPr="009B0EAC">
        <w:rPr>
          <w:rStyle w:val="StyleUnderline"/>
        </w:rPr>
        <w:t>A New York Times/Siena College poll last month found that half of registered voters across six battleground states said they trusted Trump more than Biden to handle the Israeli-Palestinian conflict. Just 35 percent said they trusted Biden more.</w:t>
      </w:r>
    </w:p>
    <w:p w14:paraId="6D9C879E" w14:textId="2DF5C1B1" w:rsidR="00E932ED" w:rsidRPr="009B0EAC" w:rsidRDefault="00E932ED" w:rsidP="00E932ED">
      <w:pPr>
        <w:rPr>
          <w:rStyle w:val="Emphasis"/>
        </w:rPr>
      </w:pPr>
      <w:r w:rsidRPr="009B0EAC">
        <w:rPr>
          <w:rStyle w:val="Emphasis"/>
        </w:rPr>
        <w:lastRenderedPageBreak/>
        <w:t>“If this election is at all about foreign policy, Biden’s going to lose,”</w:t>
      </w:r>
      <w:r w:rsidRPr="009B0EAC">
        <w:rPr>
          <w:sz w:val="16"/>
        </w:rPr>
        <w:t xml:space="preserve"> said Ian Bremmer, the president of the Eurasia Group, a risk assessment firm in New York. </w:t>
      </w:r>
      <w:r w:rsidRPr="009B0EAC">
        <w:rPr>
          <w:rStyle w:val="Emphasis"/>
        </w:rPr>
        <w:t>“His China policy is basically the same as Trump’s and there are now two wars, neither of which is going well.”</w:t>
      </w:r>
    </w:p>
    <w:p w14:paraId="3E60BCEA" w14:textId="5F6F8F2D" w:rsidR="00A07FBB" w:rsidRPr="009B0EAC" w:rsidRDefault="00E932ED" w:rsidP="00C72EE2">
      <w:pPr>
        <w:pStyle w:val="Heading3"/>
      </w:pPr>
      <w:r w:rsidRPr="009B0EAC">
        <w:lastRenderedPageBreak/>
        <w:t>Trump Wins -</w:t>
      </w:r>
      <w:r w:rsidR="00A07FBB" w:rsidRPr="009B0EAC">
        <w:t xml:space="preserve"> October Surprise</w:t>
      </w:r>
    </w:p>
    <w:p w14:paraId="30DBD529" w14:textId="69775E08" w:rsidR="00A07FBB" w:rsidRPr="009B0EAC" w:rsidRDefault="00A07FBB" w:rsidP="00A07FBB">
      <w:pPr>
        <w:pStyle w:val="Heading4"/>
      </w:pPr>
      <w:r w:rsidRPr="009B0EAC">
        <w:t>North Korea and Russia are planning an October Surprise – that upends the election</w:t>
      </w:r>
    </w:p>
    <w:p w14:paraId="235F5896" w14:textId="7DCB8F8E" w:rsidR="00A07FBB" w:rsidRPr="009B0EAC" w:rsidRDefault="00A07FBB" w:rsidP="00A07FBB">
      <w:pPr>
        <w:rPr>
          <w:rStyle w:val="Style13ptBold"/>
        </w:rPr>
      </w:pPr>
      <w:proofErr w:type="spellStart"/>
      <w:r w:rsidRPr="009B0EAC">
        <w:rPr>
          <w:rStyle w:val="Style13ptBold"/>
        </w:rPr>
        <w:t>Kube</w:t>
      </w:r>
      <w:proofErr w:type="spellEnd"/>
      <w:r w:rsidRPr="009B0EAC">
        <w:rPr>
          <w:rStyle w:val="Style13ptBold"/>
        </w:rPr>
        <w:t xml:space="preserve"> and Lee, NBC News, 5/24/24</w:t>
      </w:r>
    </w:p>
    <w:p w14:paraId="054F4249" w14:textId="00645459" w:rsidR="00A07FBB" w:rsidRPr="009B0EAC" w:rsidRDefault="00C06FC6" w:rsidP="00C06FC6">
      <w:r w:rsidRPr="009B0EAC">
        <w:t>[Courtney, Carol E., “</w:t>
      </w:r>
      <w:r w:rsidRPr="009B0EAC">
        <w:t>Are Russia and North Korea planning an 'October surprise' that aids Trump?</w:t>
      </w:r>
      <w:r w:rsidRPr="009B0EAC">
        <w:t xml:space="preserve">”, </w:t>
      </w:r>
      <w:hyperlink r:id="rId24" w:history="1">
        <w:r w:rsidRPr="009B0EAC">
          <w:rPr>
            <w:rStyle w:val="Hyperlink"/>
          </w:rPr>
          <w:t>https://www.nbcnews.com/news/investigations/are-russia-north-korea-planning-october-surprise-aids-trump-rcna153828</w:t>
        </w:r>
      </w:hyperlink>
      <w:r w:rsidR="009B0EAC" w:rsidRPr="009B0EAC">
        <w:t>]</w:t>
      </w:r>
    </w:p>
    <w:p w14:paraId="18196571" w14:textId="5B93320C" w:rsidR="00C06FC6" w:rsidRPr="009B0EAC" w:rsidRDefault="00C06FC6" w:rsidP="00C06FC6">
      <w:pPr>
        <w:rPr>
          <w:rStyle w:val="StyleUnderline"/>
        </w:rPr>
      </w:pPr>
      <w:r w:rsidRPr="009B0EAC">
        <w:rPr>
          <w:sz w:val="16"/>
        </w:rPr>
        <w:t xml:space="preserve">WASHINGTON — </w:t>
      </w:r>
      <w:r w:rsidRPr="009B0EAC">
        <w:rPr>
          <w:rStyle w:val="StyleUnderline"/>
        </w:rPr>
        <w:t xml:space="preserve">The Biden administration is increasingly concerned that the intensifying military alliance between Russian President Vladimir Putin and North Korean leader Kim Jong Un could vastly expand Pyongyang’s nuclear capabilities and </w:t>
      </w:r>
      <w:r w:rsidRPr="009B0EAC">
        <w:rPr>
          <w:rStyle w:val="Emphasis"/>
        </w:rPr>
        <w:t>increase tensions</w:t>
      </w:r>
      <w:r w:rsidRPr="009B0EAC">
        <w:rPr>
          <w:rStyle w:val="StyleUnderline"/>
        </w:rPr>
        <w:t xml:space="preserve"> in the Asia-Pacific region, six senior U.S. officials told NBC News.</w:t>
      </w:r>
    </w:p>
    <w:p w14:paraId="6149F586" w14:textId="38F3DC0A" w:rsidR="00C06FC6" w:rsidRPr="009B0EAC" w:rsidRDefault="00C06FC6" w:rsidP="00C06FC6">
      <w:pPr>
        <w:rPr>
          <w:rStyle w:val="StyleUnderline"/>
        </w:rPr>
      </w:pPr>
      <w:r w:rsidRPr="009B0EAC">
        <w:rPr>
          <w:rStyle w:val="StyleUnderline"/>
        </w:rPr>
        <w:t xml:space="preserve">U.S. officials are also bracing for </w:t>
      </w:r>
      <w:r w:rsidRPr="009B0EAC">
        <w:rPr>
          <w:rStyle w:val="Emphasis"/>
        </w:rPr>
        <w:t>North Korea to potentially take its most provocative military actions in a decade close to the U.S. presidential election, possibly at Putin’s urging</w:t>
      </w:r>
      <w:r w:rsidRPr="009B0EAC">
        <w:rPr>
          <w:rStyle w:val="StyleUnderline"/>
        </w:rPr>
        <w:t xml:space="preserve">, the officials said. </w:t>
      </w:r>
    </w:p>
    <w:p w14:paraId="2431F266" w14:textId="7E4D31C3" w:rsidR="00C06FC6" w:rsidRPr="009B0EAC" w:rsidRDefault="00C06FC6" w:rsidP="00C06FC6">
      <w:pPr>
        <w:rPr>
          <w:rStyle w:val="StyleUnderline"/>
        </w:rPr>
      </w:pPr>
      <w:r w:rsidRPr="009B0EAC">
        <w:rPr>
          <w:rStyle w:val="StyleUnderline"/>
        </w:rPr>
        <w:t>The timing</w:t>
      </w:r>
      <w:r w:rsidRPr="009B0EAC">
        <w:rPr>
          <w:sz w:val="16"/>
        </w:rPr>
        <w:t xml:space="preserve">, they said, could be </w:t>
      </w:r>
      <w:r w:rsidRPr="009B0EAC">
        <w:rPr>
          <w:rStyle w:val="StyleUnderline"/>
        </w:rPr>
        <w:t xml:space="preserve">designed to create turmoil in yet another part of the world as Americans </w:t>
      </w:r>
      <w:proofErr w:type="gramStart"/>
      <w:r w:rsidRPr="009B0EAC">
        <w:rPr>
          <w:rStyle w:val="StyleUnderline"/>
        </w:rPr>
        <w:t>decide</w:t>
      </w:r>
      <w:proofErr w:type="gramEnd"/>
      <w:r w:rsidRPr="009B0EAC">
        <w:rPr>
          <w:rStyle w:val="StyleUnderline"/>
        </w:rPr>
        <w:t xml:space="preserve"> whether to send President Joe Biden or former President Donald Trump back to the White House.</w:t>
      </w:r>
    </w:p>
    <w:p w14:paraId="540C9E3E" w14:textId="2B2D09E6" w:rsidR="00C06FC6" w:rsidRPr="009B0EAC" w:rsidRDefault="00C06FC6" w:rsidP="00C06FC6">
      <w:pPr>
        <w:rPr>
          <w:sz w:val="16"/>
        </w:rPr>
      </w:pPr>
      <w:r w:rsidRPr="009B0EAC">
        <w:rPr>
          <w:rStyle w:val="Emphasis"/>
        </w:rPr>
        <w:t xml:space="preserve">“We have no doubt that North Korea will be provocative this year. </w:t>
      </w:r>
      <w:r w:rsidRPr="009B0EAC">
        <w:rPr>
          <w:sz w:val="16"/>
        </w:rPr>
        <w:t>It’s just a matter of how escalatory it is,” a U.S. intelligence official said.</w:t>
      </w:r>
    </w:p>
    <w:p w14:paraId="1B1F17FB" w14:textId="03828EBF" w:rsidR="002A6092" w:rsidRPr="009B0EAC" w:rsidRDefault="002A6092" w:rsidP="00C72EE2">
      <w:pPr>
        <w:pStyle w:val="Heading3"/>
      </w:pPr>
      <w:r w:rsidRPr="009B0EAC">
        <w:lastRenderedPageBreak/>
        <w:t>AT – Trump Conviction</w:t>
      </w:r>
    </w:p>
    <w:p w14:paraId="42AAE7F7" w14:textId="4B136626" w:rsidR="002A6092" w:rsidRPr="009B0EAC" w:rsidRDefault="002A6092" w:rsidP="002A6092">
      <w:pPr>
        <w:pStyle w:val="Heading4"/>
      </w:pPr>
      <w:r w:rsidRPr="009B0EAC">
        <w:t>Trump verdict won’t sink him and any polling disparities are short term</w:t>
      </w:r>
    </w:p>
    <w:p w14:paraId="4242A389" w14:textId="3A26F86C" w:rsidR="002A6092" w:rsidRPr="009B0EAC" w:rsidRDefault="002A6092" w:rsidP="002A6092">
      <w:pPr>
        <w:rPr>
          <w:rStyle w:val="Style13ptBold"/>
        </w:rPr>
      </w:pPr>
      <w:proofErr w:type="spellStart"/>
      <w:r w:rsidRPr="009B0EAC">
        <w:rPr>
          <w:rStyle w:val="Style13ptBold"/>
        </w:rPr>
        <w:t>Montanaro</w:t>
      </w:r>
      <w:proofErr w:type="spellEnd"/>
      <w:r w:rsidRPr="009B0EAC">
        <w:rPr>
          <w:rStyle w:val="Style13ptBold"/>
        </w:rPr>
        <w:t>, NPR, 5/30/24</w:t>
      </w:r>
    </w:p>
    <w:p w14:paraId="04150A4D" w14:textId="10A2EE5C" w:rsidR="002A6092" w:rsidRPr="009B0EAC" w:rsidRDefault="002A6092" w:rsidP="002A6092">
      <w:r w:rsidRPr="009B0EAC">
        <w:t>[Domenico, “</w:t>
      </w:r>
      <w:r w:rsidRPr="009B0EAC">
        <w:t>Trump verdict would likely move only a small number of votes, poll finds</w:t>
      </w:r>
      <w:r w:rsidRPr="009B0EAC">
        <w:t xml:space="preserve">”, </w:t>
      </w:r>
      <w:hyperlink r:id="rId25" w:history="1">
        <w:r w:rsidRPr="009B0EAC">
          <w:rPr>
            <w:rStyle w:val="Hyperlink"/>
          </w:rPr>
          <w:t>https://www.npr.org/2024/05/30/nx-s1-4974598/trump-verdict-trial-voters-presidential-election</w:t>
        </w:r>
      </w:hyperlink>
      <w:r w:rsidR="009B0EAC" w:rsidRPr="009B0EAC">
        <w:t>]</w:t>
      </w:r>
    </w:p>
    <w:p w14:paraId="5A3E6546" w14:textId="40F8115B" w:rsidR="002A6092" w:rsidRPr="009B0EAC" w:rsidRDefault="002A6092" w:rsidP="00864F4C">
      <w:pPr>
        <w:rPr>
          <w:sz w:val="16"/>
        </w:rPr>
      </w:pPr>
      <w:r w:rsidRPr="009B0EAC">
        <w:rPr>
          <w:rStyle w:val="Emphasis"/>
        </w:rPr>
        <w:t>Most people say the outcome of former President Donald Trump’s hush-money trial in New York will not have an impact on their vote in the 2024 presidential election</w:t>
      </w:r>
      <w:r w:rsidRPr="009B0EAC">
        <w:rPr>
          <w:sz w:val="16"/>
        </w:rPr>
        <w:t>, but it could have an effect on some key groups, according to the latest NPR/PBS NewsHour/Marist poll. The full survey results will be released Thursday morning.</w:t>
      </w:r>
    </w:p>
    <w:p w14:paraId="4F10ED67" w14:textId="26C01336" w:rsidR="002A6092" w:rsidRPr="009B0EAC" w:rsidRDefault="002A6092" w:rsidP="00864F4C">
      <w:pPr>
        <w:rPr>
          <w:rStyle w:val="StyleUnderline"/>
        </w:rPr>
      </w:pPr>
      <w:r w:rsidRPr="009B0EAC">
        <w:rPr>
          <w:rStyle w:val="StyleUnderline"/>
        </w:rPr>
        <w:t xml:space="preserve">Overall, </w:t>
      </w:r>
      <w:r w:rsidRPr="009B0EAC">
        <w:rPr>
          <w:rStyle w:val="Emphasis"/>
        </w:rPr>
        <w:t>two-thirds (67%)</w:t>
      </w:r>
      <w:r w:rsidRPr="009B0EAC">
        <w:rPr>
          <w:rStyle w:val="StyleUnderline"/>
        </w:rPr>
        <w:t xml:space="preserve"> said a guilty verdict would make no difference to their vote; three-quarters (76%) said the same of a not guilty verdict.</w:t>
      </w:r>
    </w:p>
    <w:p w14:paraId="7748D860" w14:textId="07BEAA0D" w:rsidR="00864F4C" w:rsidRPr="009B0EAC" w:rsidRDefault="00864F4C" w:rsidP="00864F4C">
      <w:pPr>
        <w:rPr>
          <w:sz w:val="16"/>
        </w:rPr>
      </w:pPr>
      <w:r w:rsidRPr="009B0EAC">
        <w:rPr>
          <w:sz w:val="16"/>
        </w:rPr>
        <w:t>Roughly 1 in 6 voters (17%) said a guilty verdict would make them less likely to vote for Trump. That was true of a quarter of nonwhites and 1 in 5 voters who make less than $50,000 a year and those under 45.</w:t>
      </w:r>
    </w:p>
    <w:p w14:paraId="1DF3ADB4" w14:textId="388E6DF8" w:rsidR="00864F4C" w:rsidRPr="009B0EAC" w:rsidRDefault="00864F4C" w:rsidP="00864F4C">
      <w:pPr>
        <w:rPr>
          <w:sz w:val="16"/>
        </w:rPr>
      </w:pPr>
      <w:r w:rsidRPr="009B0EAC">
        <w:rPr>
          <w:sz w:val="16"/>
        </w:rPr>
        <w:t>Surveys have shown Trump making inroads with younger voters and non-white voters, but that support has often appeared soft, meaning they haven’t fully made up their minds.</w:t>
      </w:r>
    </w:p>
    <w:p w14:paraId="5F024F94" w14:textId="4B1D943E" w:rsidR="00864F4C" w:rsidRPr="009B0EAC" w:rsidRDefault="00864F4C" w:rsidP="00864F4C">
      <w:pPr>
        <w:rPr>
          <w:sz w:val="16"/>
        </w:rPr>
      </w:pPr>
      <w:r w:rsidRPr="009B0EAC">
        <w:rPr>
          <w:sz w:val="16"/>
        </w:rPr>
        <w:t>A not-guilty verdict would have somewhat of an inverse effect of a guilty verdict. Almost 1 in 5 voters under 45, non-white voters, those who make less than $50,000 a year and others said an acquittal would make them more likely to vote for Trump.</w:t>
      </w:r>
    </w:p>
    <w:p w14:paraId="6C015053" w14:textId="48CCDD7F" w:rsidR="00864F4C" w:rsidRPr="009B0EAC" w:rsidRDefault="00864F4C" w:rsidP="00864F4C">
      <w:pPr>
        <w:rPr>
          <w:sz w:val="16"/>
        </w:rPr>
      </w:pPr>
      <w:r w:rsidRPr="009B0EAC">
        <w:rPr>
          <w:sz w:val="16"/>
        </w:rPr>
        <w:t>Mike Burr, a Democrat from Georgia, told NPR the trial won’t affect his vote because he’s voting against Trump.</w:t>
      </w:r>
    </w:p>
    <w:p w14:paraId="2F777027" w14:textId="765A3C35" w:rsidR="00864F4C" w:rsidRPr="009B0EAC" w:rsidRDefault="00864F4C" w:rsidP="00864F4C">
      <w:pPr>
        <w:rPr>
          <w:sz w:val="16"/>
        </w:rPr>
      </w:pPr>
      <w:r w:rsidRPr="009B0EAC">
        <w:rPr>
          <w:sz w:val="16"/>
        </w:rPr>
        <w:t>“The trial kind of affirms that I don't think anybody should be voting for Donald Trump,” Burr said. “I don't think Donald Trump is good for the country.”</w:t>
      </w:r>
    </w:p>
    <w:p w14:paraId="35B88692" w14:textId="7EC4ACBE" w:rsidR="00864F4C" w:rsidRPr="009B0EAC" w:rsidRDefault="00864F4C" w:rsidP="00864F4C">
      <w:pPr>
        <w:rPr>
          <w:sz w:val="16"/>
        </w:rPr>
      </w:pPr>
      <w:r w:rsidRPr="009B0EAC">
        <w:rPr>
          <w:sz w:val="16"/>
        </w:rPr>
        <w:t>John Duvall, a Republican from Tennessee, had the opposite view.</w:t>
      </w:r>
    </w:p>
    <w:p w14:paraId="030F4F7B" w14:textId="77777777" w:rsidR="00864F4C" w:rsidRPr="009B0EAC" w:rsidRDefault="00864F4C" w:rsidP="00864F4C">
      <w:pPr>
        <w:rPr>
          <w:rStyle w:val="StyleUnderline"/>
        </w:rPr>
      </w:pPr>
      <w:r w:rsidRPr="009B0EAC">
        <w:rPr>
          <w:rStyle w:val="StyleUnderline"/>
        </w:rPr>
        <w:t>“I think it’s a big farce,” Duvall said. “It’s an attack on Donald Trump. … I’ll vote for him more because of what they’re doing, because it’s illegal. If they send him to jail, I’ll still vote for him, because the whole thing is a political attack on him.”</w:t>
      </w:r>
    </w:p>
    <w:p w14:paraId="41C6204F" w14:textId="5A240004" w:rsidR="00864F4C" w:rsidRPr="009B0EAC" w:rsidRDefault="00864F4C" w:rsidP="00864F4C">
      <w:pPr>
        <w:rPr>
          <w:sz w:val="16"/>
        </w:rPr>
      </w:pPr>
      <w:r w:rsidRPr="009B0EAC">
        <w:rPr>
          <w:sz w:val="16"/>
        </w:rPr>
        <w:t>Small, but perhaps important, percentages of core Trump voter groups also said they would be less likely to vote for Trump if he were found guilty — those who live in small towns (17%), whites without college degrees (14%), those who live in rural areas (11%) and Republicans (10%).</w:t>
      </w:r>
    </w:p>
    <w:p w14:paraId="6876C3A5" w14:textId="32217132" w:rsidR="00864F4C" w:rsidRPr="009B0EAC" w:rsidRDefault="00864F4C" w:rsidP="00864F4C">
      <w:pPr>
        <w:rPr>
          <w:sz w:val="16"/>
        </w:rPr>
      </w:pPr>
      <w:r w:rsidRPr="009B0EAC">
        <w:rPr>
          <w:sz w:val="16"/>
        </w:rPr>
        <w:t>Just 11% of independents said a guilty verdict would make them less likely to vote for Trump.</w:t>
      </w:r>
    </w:p>
    <w:p w14:paraId="1F4F4E36" w14:textId="2F3C8CF3" w:rsidR="002A6092" w:rsidRPr="009B0EAC" w:rsidRDefault="00864F4C" w:rsidP="00864F4C">
      <w:pPr>
        <w:rPr>
          <w:rStyle w:val="Emphasis"/>
        </w:rPr>
      </w:pPr>
      <w:r w:rsidRPr="009B0EAC">
        <w:rPr>
          <w:sz w:val="16"/>
        </w:rPr>
        <w:t xml:space="preserve">In a race that’s expected to be close, any decline, even at the margins, could have an effect, but </w:t>
      </w:r>
      <w:r w:rsidRPr="009B0EAC">
        <w:rPr>
          <w:rStyle w:val="Emphasis"/>
        </w:rPr>
        <w:t>the numbers demonstrate just how little the trial is likely to swing many voters at all, no matter the verdict.</w:t>
      </w:r>
    </w:p>
    <w:p w14:paraId="48A9C866" w14:textId="456A53D6" w:rsidR="00A5244F" w:rsidRPr="009B0EAC" w:rsidRDefault="00E932ED" w:rsidP="00C72EE2">
      <w:pPr>
        <w:pStyle w:val="Heading3"/>
      </w:pPr>
      <w:r w:rsidRPr="009B0EAC">
        <w:lastRenderedPageBreak/>
        <w:t>Chaos</w:t>
      </w:r>
      <w:r w:rsidR="00A5244F" w:rsidRPr="009B0EAC">
        <w:t xml:space="preserve"> – RFK Spoiler</w:t>
      </w:r>
    </w:p>
    <w:p w14:paraId="0B0DD0BF" w14:textId="3864AB6C" w:rsidR="00A5244F" w:rsidRPr="009B0EAC" w:rsidRDefault="00A5244F" w:rsidP="00A5244F">
      <w:pPr>
        <w:pStyle w:val="Heading4"/>
      </w:pPr>
      <w:r w:rsidRPr="009B0EAC">
        <w:t>Can’t predict the 2024 election – RFK is a spoiler that makes predictions impossible</w:t>
      </w:r>
    </w:p>
    <w:p w14:paraId="1344282E" w14:textId="77777777" w:rsidR="00A5244F" w:rsidRPr="009B0EAC" w:rsidRDefault="00A5244F" w:rsidP="00A5244F">
      <w:pPr>
        <w:rPr>
          <w:rStyle w:val="Style13ptBold"/>
        </w:rPr>
      </w:pPr>
      <w:r w:rsidRPr="009B0EAC">
        <w:rPr>
          <w:rStyle w:val="Style13ptBold"/>
        </w:rPr>
        <w:t>Klawans, The Week, 5/22/24</w:t>
      </w:r>
    </w:p>
    <w:p w14:paraId="38C618EB" w14:textId="302A6A1D" w:rsidR="00A5244F" w:rsidRPr="009B0EAC" w:rsidRDefault="00A5244F" w:rsidP="00A5244F">
      <w:r w:rsidRPr="009B0EAC">
        <w:t xml:space="preserve">[Justin, “Who will win the 2024 presidential election?”, </w:t>
      </w:r>
      <w:hyperlink r:id="rId26" w:history="1">
        <w:r w:rsidRPr="009B0EAC">
          <w:rPr>
            <w:rStyle w:val="Hyperlink"/>
          </w:rPr>
          <w:t>https://theweek.com/politics/who-will-win-2024-presidential-election</w:t>
        </w:r>
      </w:hyperlink>
      <w:r w:rsidR="009B0EAC" w:rsidRPr="009B0EAC">
        <w:t>]</w:t>
      </w:r>
    </w:p>
    <w:p w14:paraId="2631DDE9" w14:textId="2491CF53" w:rsidR="00A5244F" w:rsidRPr="009B0EAC" w:rsidRDefault="00A5244F" w:rsidP="00A5244F">
      <w:pPr>
        <w:rPr>
          <w:sz w:val="16"/>
        </w:rPr>
      </w:pPr>
      <w:r w:rsidRPr="009B0EAC">
        <w:rPr>
          <w:rStyle w:val="StyleUnderline"/>
        </w:rPr>
        <w:t xml:space="preserve">The other X-factor in the race is the aforementioned Robert F. Kennedy Jr. Although he entered the race as a Democrat, Kennedy is now running as an independent and polls show that he could potentially </w:t>
      </w:r>
      <w:r w:rsidRPr="009B0EAC">
        <w:rPr>
          <w:rStyle w:val="Emphasis"/>
        </w:rPr>
        <w:t xml:space="preserve">play the role of a </w:t>
      </w:r>
      <w:proofErr w:type="gramStart"/>
      <w:r w:rsidRPr="009B0EAC">
        <w:rPr>
          <w:rStyle w:val="Emphasis"/>
        </w:rPr>
        <w:t>third party</w:t>
      </w:r>
      <w:proofErr w:type="gramEnd"/>
      <w:r w:rsidRPr="009B0EAC">
        <w:rPr>
          <w:rStyle w:val="Emphasis"/>
        </w:rPr>
        <w:t xml:space="preserve"> spoiler</w:t>
      </w:r>
      <w:r w:rsidRPr="009B0EAC">
        <w:rPr>
          <w:rStyle w:val="StyleUnderline"/>
        </w:rPr>
        <w:t xml:space="preserve">. </w:t>
      </w:r>
      <w:r w:rsidRPr="009B0EAC">
        <w:rPr>
          <w:sz w:val="16"/>
        </w:rPr>
        <w:t xml:space="preserve">This is something that Kennedy himself has rejected, though some in the White House reportedly believe </w:t>
      </w:r>
      <w:r w:rsidRPr="009B0EAC">
        <w:rPr>
          <w:rStyle w:val="Emphasis"/>
        </w:rPr>
        <w:t xml:space="preserve">Kennedy "poses a real threat to President Joe Biden's reelection chances," Forbes said. </w:t>
      </w:r>
      <w:r w:rsidRPr="009B0EAC">
        <w:rPr>
          <w:sz w:val="16"/>
        </w:rPr>
        <w:t xml:space="preserve">However, while most analysts believe RFK Jr.'s candidacy was most likely to be a problem for Biden, </w:t>
      </w:r>
      <w:r w:rsidRPr="009B0EAC">
        <w:rPr>
          <w:rStyle w:val="Emphasis"/>
        </w:rPr>
        <w:t>polling shows that it may be Trump who gets the short end of the stick;</w:t>
      </w:r>
      <w:r w:rsidRPr="009B0EAC">
        <w:rPr>
          <w:sz w:val="16"/>
        </w:rPr>
        <w:t xml:space="preserve"> </w:t>
      </w:r>
      <w:r w:rsidRPr="009B0EAC">
        <w:rPr>
          <w:rStyle w:val="StyleUnderline"/>
        </w:rPr>
        <w:t>a recent NBC News poll found that Kennedy would likely siphon more voters away from Trump than Biden, as the aforementioned RMG and New York Times polls that also showed Kennedy pulling more from Trump voters.</w:t>
      </w:r>
      <w:r w:rsidRPr="009B0EAC">
        <w:rPr>
          <w:sz w:val="16"/>
        </w:rPr>
        <w:t xml:space="preserve"> </w:t>
      </w:r>
      <w:proofErr w:type="gramStart"/>
      <w:r w:rsidRPr="009B0EAC">
        <w:rPr>
          <w:rStyle w:val="Emphasis"/>
        </w:rPr>
        <w:t>So</w:t>
      </w:r>
      <w:proofErr w:type="gramEnd"/>
      <w:r w:rsidRPr="009B0EAC">
        <w:rPr>
          <w:rStyle w:val="Emphasis"/>
        </w:rPr>
        <w:t xml:space="preserve"> while the White House and Democrats are worried about Kennedy, it appears the Trump team may be equally worried,</w:t>
      </w:r>
      <w:r w:rsidRPr="009B0EAC">
        <w:rPr>
          <w:sz w:val="16"/>
        </w:rPr>
        <w:t xml:space="preserve"> as the former president "may regret RFK Jr.'s campaign," Business Insider said. Notably, in NBC's poll that had Biden winning, the president's margin of victory shrinks to 39% for Biden over 37% for Trump, while Kennedy pulls in 13%, meaning</w:t>
      </w:r>
      <w:r w:rsidRPr="009B0EAC">
        <w:rPr>
          <w:rStyle w:val="StyleUnderline"/>
        </w:rPr>
        <w:t xml:space="preserve"> </w:t>
      </w:r>
      <w:r w:rsidRPr="009B0EAC">
        <w:rPr>
          <w:rStyle w:val="Emphasis"/>
        </w:rPr>
        <w:t>the chance for RFK Jr. to play spoiler is still very much alive.</w:t>
      </w:r>
      <w:r w:rsidRPr="009B0EAC">
        <w:rPr>
          <w:sz w:val="16"/>
        </w:rPr>
        <w:t xml:space="preserve"> Other candidates also remain in the race, including Cornel West, Marianne Williamson and Jill Stein, but are unlikely to generate a challenge to either Biden or Trump.</w:t>
      </w:r>
    </w:p>
    <w:p w14:paraId="42003FC9" w14:textId="7A8A1B66" w:rsidR="00C72EE2" w:rsidRPr="009B0EAC" w:rsidRDefault="00E932ED" w:rsidP="00C72EE2">
      <w:pPr>
        <w:pStyle w:val="Heading3"/>
      </w:pPr>
      <w:r w:rsidRPr="009B0EAC">
        <w:lastRenderedPageBreak/>
        <w:t>Chaos</w:t>
      </w:r>
      <w:r w:rsidR="00C72EE2" w:rsidRPr="009B0EAC">
        <w:t xml:space="preserve"> – Too Soon</w:t>
      </w:r>
    </w:p>
    <w:p w14:paraId="4DF8BF2F" w14:textId="06F8E22D" w:rsidR="00C72EE2" w:rsidRPr="009B0EAC" w:rsidRDefault="00D82CDE" w:rsidP="00D82CDE">
      <w:pPr>
        <w:pStyle w:val="Heading4"/>
      </w:pPr>
      <w:r w:rsidRPr="009B0EAC">
        <w:t xml:space="preserve">No uniqueness or internal link – polling is </w:t>
      </w:r>
      <w:r w:rsidR="00A07FBB" w:rsidRPr="009B0EAC">
        <w:t>can’t predict who will win!</w:t>
      </w:r>
    </w:p>
    <w:p w14:paraId="57A1B4D0" w14:textId="2C02A476" w:rsidR="00D82CDE" w:rsidRPr="009B0EAC" w:rsidRDefault="00D82CDE" w:rsidP="00D82CDE">
      <w:pPr>
        <w:rPr>
          <w:rStyle w:val="Style13ptBold"/>
        </w:rPr>
      </w:pPr>
      <w:r w:rsidRPr="009B0EAC">
        <w:rPr>
          <w:rStyle w:val="Style13ptBold"/>
        </w:rPr>
        <w:t>Bump, The Washington Post, 3/12/24</w:t>
      </w:r>
    </w:p>
    <w:p w14:paraId="7C6C0267" w14:textId="5FC57132" w:rsidR="00D82CDE" w:rsidRPr="009B0EAC" w:rsidRDefault="00D82CDE" w:rsidP="00D82CDE">
      <w:r w:rsidRPr="009B0EAC">
        <w:t>[Philip, “</w:t>
      </w:r>
      <w:r w:rsidRPr="009B0EAC">
        <w:t>Polling won’t tell you who will win in November, but it’s not meant to</w:t>
      </w:r>
      <w:r w:rsidRPr="009B0EAC">
        <w:t xml:space="preserve">”, </w:t>
      </w:r>
      <w:hyperlink r:id="rId27" w:history="1">
        <w:r w:rsidRPr="009B0EAC">
          <w:rPr>
            <w:rStyle w:val="Hyperlink"/>
          </w:rPr>
          <w:t>https://www.washingtonpost.com/politics/2024/03/12/presidential-election-polling-trump-biden/</w:t>
        </w:r>
      </w:hyperlink>
      <w:r w:rsidR="009B0EAC" w:rsidRPr="009B0EAC">
        <w:t>]</w:t>
      </w:r>
    </w:p>
    <w:p w14:paraId="31D56D2E" w14:textId="0A99009F" w:rsidR="00D82CDE" w:rsidRPr="009B0EAC" w:rsidRDefault="00A07FBB" w:rsidP="00D82CDE">
      <w:pPr>
        <w:rPr>
          <w:sz w:val="16"/>
        </w:rPr>
      </w:pPr>
      <w:r w:rsidRPr="009B0EAC">
        <w:rPr>
          <w:sz w:val="16"/>
        </w:rPr>
        <w:t xml:space="preserve">President </w:t>
      </w:r>
      <w:r w:rsidRPr="009B0EAC">
        <w:rPr>
          <w:rStyle w:val="StyleUnderline"/>
        </w:rPr>
        <w:t>Biden’s reelection campaign is not going particularly smoothly, not that political campaigns ever really do. But his is particularly rough, with critics and allies suggesting that he might or will step aside to improve his party’s chances for success.</w:t>
      </w:r>
      <w:r w:rsidRPr="009B0EAC">
        <w:rPr>
          <w:sz w:val="16"/>
        </w:rPr>
        <w:t xml:space="preserve"> Nervous Democrats look at polls and see former president Donald Trump running even or leading, and they imagine some unidentified savior who might quickly and permanently turn that around.</w:t>
      </w:r>
    </w:p>
    <w:p w14:paraId="4D619CA7" w14:textId="3AFA5112" w:rsidR="00A07FBB" w:rsidRPr="009B0EAC" w:rsidRDefault="00A07FBB" w:rsidP="00A07FBB">
      <w:pPr>
        <w:rPr>
          <w:rStyle w:val="StyleUnderline"/>
        </w:rPr>
      </w:pPr>
      <w:r w:rsidRPr="009B0EAC">
        <w:rPr>
          <w:sz w:val="16"/>
        </w:rPr>
        <w:t xml:space="preserve">Speaking in New Hampshire on Monday, </w:t>
      </w:r>
      <w:r w:rsidRPr="009B0EAC">
        <w:rPr>
          <w:rStyle w:val="StyleUnderline"/>
        </w:rPr>
        <w:t>Biden offered one argument against that (wildly unlikely) idea: Polls aren’t reliable. Polling had changed, he claimed, and is “not nearly as capable as it was before because you’ve got to make 6 zillion calls to get one person on their cellphone.”</w:t>
      </w:r>
    </w:p>
    <w:p w14:paraId="053D0409" w14:textId="4C962D09" w:rsidR="00C72EE2" w:rsidRPr="009B0EAC" w:rsidRDefault="00A07FBB" w:rsidP="00A07FBB">
      <w:pPr>
        <w:rPr>
          <w:sz w:val="16"/>
        </w:rPr>
      </w:pPr>
      <w:r w:rsidRPr="009B0EAC">
        <w:rPr>
          <w:sz w:val="16"/>
        </w:rPr>
        <w:t>This is a variant on the old “they only call landlines” argument for ignoring the polls and is only slightly closer to the truth.</w:t>
      </w:r>
    </w:p>
    <w:p w14:paraId="2D3B74C2" w14:textId="300501FF" w:rsidR="00A07FBB" w:rsidRPr="009B0EAC" w:rsidRDefault="00A07FBB" w:rsidP="00A07FBB">
      <w:pPr>
        <w:rPr>
          <w:rStyle w:val="Emphasis"/>
        </w:rPr>
      </w:pPr>
      <w:proofErr w:type="gramStart"/>
      <w:r w:rsidRPr="009B0EAC">
        <w:rPr>
          <w:sz w:val="16"/>
        </w:rPr>
        <w:t>So</w:t>
      </w:r>
      <w:proofErr w:type="gramEnd"/>
      <w:r w:rsidRPr="009B0EAC">
        <w:rPr>
          <w:sz w:val="16"/>
        </w:rPr>
        <w:t xml:space="preserve"> let’s use the occasion of Biden’s comments to do three things. </w:t>
      </w:r>
      <w:r w:rsidRPr="009B0EAC">
        <w:rPr>
          <w:rStyle w:val="StyleUnderline"/>
        </w:rPr>
        <w:t xml:space="preserve">First, let’s establish that polling is an effective way to measure public opinion. </w:t>
      </w:r>
      <w:r w:rsidRPr="009B0EAC">
        <w:rPr>
          <w:rStyle w:val="Emphasis"/>
        </w:rPr>
        <w:t>Second, let’s clarify that does not mean that a poll conducted today will accurately capture who will win the presidential election</w:t>
      </w:r>
      <w:r w:rsidRPr="009B0EAC">
        <w:rPr>
          <w:rStyle w:val="StyleUnderline"/>
        </w:rPr>
        <w:t>.</w:t>
      </w:r>
      <w:r w:rsidRPr="009B0EAC">
        <w:rPr>
          <w:sz w:val="16"/>
        </w:rPr>
        <w:t xml:space="preserve"> And third, let’s further clarify that </w:t>
      </w:r>
      <w:r w:rsidRPr="009B0EAC">
        <w:rPr>
          <w:rStyle w:val="Emphasis"/>
        </w:rPr>
        <w:t>even the last polls conducted before this year’s election will almost certainly show no more than who is more likely to win.</w:t>
      </w:r>
    </w:p>
    <w:p w14:paraId="384A9C72" w14:textId="3EBEDB92" w:rsidR="00A07FBB" w:rsidRPr="009B0EAC" w:rsidRDefault="00A07FBB" w:rsidP="00A07FBB">
      <w:pPr>
        <w:rPr>
          <w:sz w:val="16"/>
        </w:rPr>
      </w:pPr>
      <w:r w:rsidRPr="009B0EAC">
        <w:rPr>
          <w:sz w:val="16"/>
        </w:rPr>
        <w:t>Those three things might seem contradictory, but they are not. If you use a paper map to plan your route to your destination, you’ll have a good sense of how long it will take. You should not, however, assume that it will provide you with a Google Maps-like estimate of your arrival time to the minute. It’s not real-time, for one thing, and it’s simply not designed to be as precise.</w:t>
      </w:r>
    </w:p>
    <w:p w14:paraId="5F2884B7" w14:textId="30783A2C" w:rsidR="00EC266E" w:rsidRPr="009B0EAC" w:rsidRDefault="00EC266E" w:rsidP="00EC266E"/>
    <w:p w14:paraId="5077DCD2" w14:textId="77777777" w:rsidR="00864F4C" w:rsidRPr="009B0EAC" w:rsidRDefault="00864F4C" w:rsidP="00EC266E">
      <w:pPr>
        <w:pStyle w:val="Heading2"/>
      </w:pPr>
    </w:p>
    <w:p w14:paraId="0F5C6DB9" w14:textId="74B6096C" w:rsidR="00EC266E" w:rsidRPr="009B0EAC" w:rsidRDefault="00864F4C" w:rsidP="00EC266E">
      <w:pPr>
        <w:pStyle w:val="Heading2"/>
      </w:pPr>
      <w:r w:rsidRPr="009B0EAC">
        <w:lastRenderedPageBreak/>
        <w:t>*</w:t>
      </w:r>
      <w:r w:rsidR="00EC266E" w:rsidRPr="009B0EAC">
        <w:t>Link</w:t>
      </w:r>
      <w:r w:rsidRPr="009B0EAC">
        <w:t>*</w:t>
      </w:r>
    </w:p>
    <w:p w14:paraId="62177A25" w14:textId="2005D18B" w:rsidR="0073387A" w:rsidRPr="009B0EAC" w:rsidRDefault="0073387A" w:rsidP="00EC266E">
      <w:pPr>
        <w:pStyle w:val="Heading3"/>
      </w:pPr>
      <w:r w:rsidRPr="009B0EAC">
        <w:lastRenderedPageBreak/>
        <w:t xml:space="preserve">Link Turn – Plan Tough </w:t>
      </w:r>
      <w:proofErr w:type="gramStart"/>
      <w:r w:rsidRPr="009B0EAC">
        <w:t>On</w:t>
      </w:r>
      <w:proofErr w:type="gramEnd"/>
      <w:r w:rsidRPr="009B0EAC">
        <w:t xml:space="preserve"> China</w:t>
      </w:r>
    </w:p>
    <w:p w14:paraId="1A4495DE" w14:textId="4B56A0EE" w:rsidR="0073387A" w:rsidRPr="009B0EAC" w:rsidRDefault="0073387A" w:rsidP="0073387A">
      <w:pPr>
        <w:pStyle w:val="Heading4"/>
      </w:pPr>
      <w:r w:rsidRPr="009B0EAC">
        <w:t>Plan popular – Biden’s seen as weak on IP to rivals and workers now – the plan reverses that</w:t>
      </w:r>
    </w:p>
    <w:p w14:paraId="5568A31A" w14:textId="79239FBA" w:rsidR="0073387A" w:rsidRPr="009B0EAC" w:rsidRDefault="0073387A" w:rsidP="0073387A">
      <w:pPr>
        <w:rPr>
          <w:rStyle w:val="Style13ptBold"/>
        </w:rPr>
      </w:pPr>
      <w:r w:rsidRPr="009B0EAC">
        <w:rPr>
          <w:rStyle w:val="Style13ptBold"/>
        </w:rPr>
        <w:t xml:space="preserve">Norquist, Americans for Tax Reform president, </w:t>
      </w:r>
      <w:r w:rsidR="00BB2F39" w:rsidRPr="009B0EAC">
        <w:rPr>
          <w:rStyle w:val="Style13ptBold"/>
        </w:rPr>
        <w:t>22</w:t>
      </w:r>
    </w:p>
    <w:p w14:paraId="15D012C4" w14:textId="6C9878A8" w:rsidR="00BB2F39" w:rsidRPr="009B0EAC" w:rsidRDefault="00BB2F39" w:rsidP="00BB2F39">
      <w:r w:rsidRPr="009B0EAC">
        <w:t>[Grover, 6/8/22, The Hill, “</w:t>
      </w:r>
      <w:r w:rsidRPr="009B0EAC">
        <w:t>Biden’s push to undermine IP rights harms the US and helps Communist China</w:t>
      </w:r>
      <w:r w:rsidRPr="009B0EAC">
        <w:t xml:space="preserve">”, </w:t>
      </w:r>
      <w:hyperlink r:id="rId28" w:history="1">
        <w:r w:rsidRPr="009B0EAC">
          <w:rPr>
            <w:rStyle w:val="Hyperlink"/>
          </w:rPr>
          <w:t>https://thehill.com/opinion/finance/3515851-bidens-push-to-undermine-ip-rights-harms-the-us-and-helps-communist-china/</w:t>
        </w:r>
      </w:hyperlink>
      <w:r w:rsidR="009B0EAC" w:rsidRPr="009B0EAC">
        <w:t>]</w:t>
      </w:r>
    </w:p>
    <w:p w14:paraId="334CDCB7" w14:textId="5C3CD6FB" w:rsidR="00BB2F39" w:rsidRPr="009B0EAC" w:rsidRDefault="00BB2F39" w:rsidP="00BB2F39">
      <w:pPr>
        <w:rPr>
          <w:sz w:val="16"/>
        </w:rPr>
      </w:pPr>
      <w:r w:rsidRPr="009B0EAC">
        <w:rPr>
          <w:rStyle w:val="StyleUnderline"/>
        </w:rPr>
        <w:t xml:space="preserve">The Biden administration is partnering with global organizations and foreign countries on an agreement that </w:t>
      </w:r>
      <w:r w:rsidRPr="009B0EAC">
        <w:rPr>
          <w:rStyle w:val="Emphasis"/>
        </w:rPr>
        <w:t>will undermine the intellectual property (IP) of American businesses</w:t>
      </w:r>
      <w:r w:rsidRPr="009B0EAC">
        <w:rPr>
          <w:rStyle w:val="StyleUnderline"/>
        </w:rPr>
        <w:t>.</w:t>
      </w:r>
      <w:r w:rsidRPr="009B0EAC">
        <w:rPr>
          <w:rStyle w:val="Emphasis"/>
        </w:rPr>
        <w:t xml:space="preserve"> This will both damage American workers and businesses and will be a giveaway to geopolitical rivals like Communist China and Russia.</w:t>
      </w:r>
    </w:p>
    <w:p w14:paraId="52BE37B7" w14:textId="25104B34" w:rsidR="00BB2F39" w:rsidRPr="009B0EAC" w:rsidRDefault="00BB2F39" w:rsidP="00BB2F39">
      <w:pPr>
        <w:rPr>
          <w:sz w:val="16"/>
        </w:rPr>
      </w:pPr>
      <w:r w:rsidRPr="009B0EAC">
        <w:rPr>
          <w:rStyle w:val="StyleUnderline"/>
        </w:rPr>
        <w:t>Intellectual property is important to the American economy. It includes patents on inventions, copyrighted books and movies and computer software</w:t>
      </w:r>
      <w:r w:rsidRPr="009B0EAC">
        <w:rPr>
          <w:sz w:val="16"/>
        </w:rPr>
        <w:t>. The value added to new products is largely intellectual property and millions of jobs rely on it, so allowing other nations to steal it is economic suicide.</w:t>
      </w:r>
    </w:p>
    <w:p w14:paraId="3BD99F2E" w14:textId="253958A2" w:rsidR="00BB2F39" w:rsidRPr="009B0EAC" w:rsidRDefault="00BB2F39" w:rsidP="00BB2F39">
      <w:pPr>
        <w:rPr>
          <w:sz w:val="16"/>
        </w:rPr>
      </w:pPr>
      <w:r w:rsidRPr="009B0EAC">
        <w:rPr>
          <w:sz w:val="16"/>
        </w:rPr>
        <w:t>The World Trade Organization (</w:t>
      </w:r>
      <w:r w:rsidRPr="009B0EAC">
        <w:rPr>
          <w:rStyle w:val="StyleUnderline"/>
        </w:rPr>
        <w:t>WTO</w:t>
      </w:r>
      <w:r w:rsidRPr="009B0EAC">
        <w:rPr>
          <w:sz w:val="16"/>
        </w:rPr>
        <w:t xml:space="preserve">) </w:t>
      </w:r>
      <w:r w:rsidRPr="009B0EAC">
        <w:rPr>
          <w:rStyle w:val="StyleUnderline"/>
        </w:rPr>
        <w:t>will</w:t>
      </w:r>
      <w:r w:rsidRPr="009B0EAC">
        <w:rPr>
          <w:sz w:val="16"/>
        </w:rPr>
        <w:t xml:space="preserve"> soon </w:t>
      </w:r>
      <w:r w:rsidRPr="009B0EAC">
        <w:rPr>
          <w:rStyle w:val="StyleUnderline"/>
        </w:rPr>
        <w:t xml:space="preserve">consider a proposal to “waive” or remove IP protections </w:t>
      </w:r>
      <w:r w:rsidRPr="009B0EAC">
        <w:rPr>
          <w:sz w:val="16"/>
        </w:rPr>
        <w:t>for COVID-19 vaccines that exist under the Agreement on Trade-Related Aspects of Intellectual Property Rights (TRIPS). If adopted, foreign countries would be permitted to seize the patents and clinical data belonging to American businesses.</w:t>
      </w:r>
    </w:p>
    <w:p w14:paraId="26BC69F3" w14:textId="77777777" w:rsidR="00BB2F39" w:rsidRPr="009B0EAC" w:rsidRDefault="00BB2F39" w:rsidP="00BB2F39">
      <w:pPr>
        <w:rPr>
          <w:rStyle w:val="StyleUnderline"/>
        </w:rPr>
      </w:pPr>
      <w:r w:rsidRPr="009B0EAC">
        <w:rPr>
          <w:rStyle w:val="StyleUnderline"/>
        </w:rPr>
        <w:t>This would set a dangerous precedent across the world that foreign countries can steal IP from Americans with the support of the United States government. This would threaten American innovation and the millions of high-paying jobs that depend on this manufacturing and would certainly undermine the development of vaccines and treatments for future deadly pandemics.</w:t>
      </w:r>
    </w:p>
    <w:p w14:paraId="7D21D291" w14:textId="77777777" w:rsidR="00BB2F39" w:rsidRPr="009B0EAC" w:rsidRDefault="00BB2F39" w:rsidP="00BB2F39">
      <w:pPr>
        <w:rPr>
          <w:rStyle w:val="StyleUnderline"/>
        </w:rPr>
      </w:pPr>
    </w:p>
    <w:p w14:paraId="7A98EAE6" w14:textId="53684477" w:rsidR="00734903" w:rsidRPr="009B0EAC" w:rsidRDefault="00DA488A" w:rsidP="00EC266E">
      <w:pPr>
        <w:pStyle w:val="Heading3"/>
      </w:pPr>
      <w:r w:rsidRPr="009B0EAC">
        <w:lastRenderedPageBreak/>
        <w:t>Link Turn – Plan Popular</w:t>
      </w:r>
    </w:p>
    <w:p w14:paraId="319D166F" w14:textId="0B6FE970" w:rsidR="00734903" w:rsidRPr="009B0EAC" w:rsidRDefault="00734903" w:rsidP="00734903">
      <w:pPr>
        <w:pStyle w:val="Heading4"/>
      </w:pPr>
      <w:r w:rsidRPr="009B0EAC">
        <w:t>Link turn – voters support stronger IP protections</w:t>
      </w:r>
    </w:p>
    <w:p w14:paraId="5F5B1E3D" w14:textId="481D1308" w:rsidR="00734903" w:rsidRPr="009B0EAC" w:rsidRDefault="00834265" w:rsidP="00734903">
      <w:pPr>
        <w:rPr>
          <w:rStyle w:val="Style13ptBold"/>
        </w:rPr>
      </w:pPr>
      <w:r w:rsidRPr="009B0EAC">
        <w:rPr>
          <w:rStyle w:val="Style13ptBold"/>
        </w:rPr>
        <w:t>Bayh Dole Coalition, 1/17/24</w:t>
      </w:r>
    </w:p>
    <w:p w14:paraId="593F7785" w14:textId="72AC9493" w:rsidR="00834265" w:rsidRPr="009B0EAC" w:rsidRDefault="00834265" w:rsidP="00834265">
      <w:r w:rsidRPr="009B0EAC">
        <w:t>[</w:t>
      </w:r>
      <w:r w:rsidRPr="009B0EAC">
        <w:t>The Bayh-Dole Coalition is a diverse group of innovation-oriented organizations and individuals committed to celebrating and protecting the Bayh-Dole Act, as well as informing policymakers and the public of its many benefits</w:t>
      </w:r>
      <w:r w:rsidRPr="009B0EAC">
        <w:t>, “</w:t>
      </w:r>
      <w:r w:rsidRPr="009B0EAC">
        <w:t>Voters Strongly Oppose Weakening Patents, New Poll Shows</w:t>
      </w:r>
      <w:r w:rsidRPr="009B0EAC">
        <w:t xml:space="preserve">”, </w:t>
      </w:r>
      <w:r w:rsidR="009B0EAC" w:rsidRPr="009B0EAC">
        <w:t>https://bayhdolecoalition.org/voters-strongly-oppose-weakening-patents-new-poll-shows/</w:t>
      </w:r>
      <w:r w:rsidR="009B0EAC" w:rsidRPr="009B0EAC">
        <w:t>]</w:t>
      </w:r>
    </w:p>
    <w:p w14:paraId="2B43BC25" w14:textId="5B7066EE" w:rsidR="00834265" w:rsidRPr="009B0EAC" w:rsidRDefault="00834265" w:rsidP="00834265">
      <w:pPr>
        <w:rPr>
          <w:rStyle w:val="StyleUnderline"/>
        </w:rPr>
      </w:pPr>
      <w:r w:rsidRPr="009B0EAC">
        <w:rPr>
          <w:sz w:val="16"/>
        </w:rPr>
        <w:t xml:space="preserve">WASHINGTON, D.C. (January 17, 2024) — </w:t>
      </w:r>
      <w:r w:rsidRPr="009B0EAC">
        <w:rPr>
          <w:rStyle w:val="StyleUnderline"/>
        </w:rPr>
        <w:t xml:space="preserve">The Biden administration may soon endorse a proposal before the World Trade Organization (WTO) that would suspend patent protections on Covid-19 treatments and tests and, in doing so, thwart existing WTO standards. </w:t>
      </w:r>
      <w:r w:rsidRPr="009B0EAC">
        <w:rPr>
          <w:rStyle w:val="Emphasis"/>
        </w:rPr>
        <w:t>This move would be enormously unpopular with American voters,</w:t>
      </w:r>
      <w:r w:rsidRPr="009B0EAC">
        <w:rPr>
          <w:rStyle w:val="StyleUnderline"/>
        </w:rPr>
        <w:t xml:space="preserve"> according to a new poll released today by the Bayh-Dole Coalition.</w:t>
      </w:r>
    </w:p>
    <w:p w14:paraId="681E1B94" w14:textId="02299899" w:rsidR="00834265" w:rsidRPr="009B0EAC" w:rsidRDefault="00834265" w:rsidP="00834265">
      <w:pPr>
        <w:rPr>
          <w:rStyle w:val="StyleUnderline"/>
        </w:rPr>
      </w:pPr>
      <w:r w:rsidRPr="009B0EAC">
        <w:rPr>
          <w:rStyle w:val="StyleUnderline"/>
        </w:rPr>
        <w:t>Seven in ten voters believe that it is important for the Biden administration to preserve WTO standards for protecting IP. And 77% are at least slightly concerned that the pending proposal would stifle medical research and kill American manufacturing jobs.</w:t>
      </w:r>
    </w:p>
    <w:p w14:paraId="4BB8849B" w14:textId="629DE2DD" w:rsidR="00834265" w:rsidRPr="009B0EAC" w:rsidRDefault="00834265" w:rsidP="00834265">
      <w:pPr>
        <w:rPr>
          <w:sz w:val="16"/>
        </w:rPr>
      </w:pPr>
      <w:r w:rsidRPr="009B0EAC">
        <w:rPr>
          <w:rStyle w:val="Emphasis"/>
        </w:rPr>
        <w:t>“This poll clearly demonstrates that voters value intellectual property protections and oppose giving away U.S. intellectual property, especially to competitors like China,”</w:t>
      </w:r>
      <w:r w:rsidRPr="009B0EAC">
        <w:rPr>
          <w:sz w:val="16"/>
        </w:rPr>
        <w:t xml:space="preserve"> said Joseph P. Allen, Executive Director of the Bayh-Dole Coalition.</w:t>
      </w:r>
    </w:p>
    <w:p w14:paraId="7B260F39" w14:textId="5E151D10" w:rsidR="00834265" w:rsidRPr="009B0EAC" w:rsidRDefault="00834265" w:rsidP="00834265">
      <w:pPr>
        <w:rPr>
          <w:rStyle w:val="StyleUnderline"/>
        </w:rPr>
      </w:pPr>
      <w:r w:rsidRPr="009B0EAC">
        <w:rPr>
          <w:rStyle w:val="StyleUnderline"/>
        </w:rPr>
        <w:t>Opposition to this waiver is bipartisan, with supermajorities of both Republicans and Democrats preferring political candidates who prioritize protecting American inventors’ IP rights.</w:t>
      </w:r>
    </w:p>
    <w:p w14:paraId="200C0A01" w14:textId="6B08D46A" w:rsidR="00834265" w:rsidRPr="009B0EAC" w:rsidRDefault="00834265" w:rsidP="00834265">
      <w:pPr>
        <w:rPr>
          <w:rStyle w:val="StyleUnderline"/>
        </w:rPr>
      </w:pPr>
      <w:r w:rsidRPr="009B0EAC">
        <w:rPr>
          <w:rStyle w:val="StyleUnderline"/>
        </w:rPr>
        <w:t>“Voters expect U.S. officials to resist this misguided proposal which would undermine the American economy,” said Allen.</w:t>
      </w:r>
    </w:p>
    <w:p w14:paraId="724ADB45" w14:textId="08E8862F" w:rsidR="00834265" w:rsidRPr="009B0EAC" w:rsidRDefault="00834265" w:rsidP="00834265">
      <w:pPr>
        <w:rPr>
          <w:sz w:val="16"/>
        </w:rPr>
      </w:pPr>
      <w:r w:rsidRPr="009B0EAC">
        <w:rPr>
          <w:sz w:val="16"/>
        </w:rPr>
        <w:t>The poll, conducted by Morning Consult, surveyed 2,202 registered voters between December 22 and December 24. Results have a margin of error of plus or minus two percentage points.</w:t>
      </w:r>
    </w:p>
    <w:p w14:paraId="0B21A49A" w14:textId="77777777" w:rsidR="00084A96" w:rsidRPr="009B0EAC" w:rsidRDefault="00084A96" w:rsidP="00084A96">
      <w:pPr>
        <w:rPr>
          <w:sz w:val="16"/>
        </w:rPr>
      </w:pPr>
    </w:p>
    <w:p w14:paraId="35EFE32A" w14:textId="4A3A4A25" w:rsidR="00DA488A" w:rsidRPr="009B0EAC" w:rsidRDefault="004C614C" w:rsidP="00EC266E">
      <w:pPr>
        <w:pStyle w:val="Heading3"/>
      </w:pPr>
      <w:r w:rsidRPr="009B0EAC">
        <w:lastRenderedPageBreak/>
        <w:t>Link Turn – Pl</w:t>
      </w:r>
      <w:r w:rsidR="002D0B5C" w:rsidRPr="009B0EAC">
        <w:t>an Popular</w:t>
      </w:r>
    </w:p>
    <w:p w14:paraId="2B208620" w14:textId="3F96CD3F" w:rsidR="00EF28C7" w:rsidRPr="009B0EAC" w:rsidRDefault="00EF28C7" w:rsidP="00DA488A">
      <w:pPr>
        <w:pStyle w:val="Heading4"/>
      </w:pPr>
      <w:r w:rsidRPr="009B0EAC">
        <w:t>US intellectual property protections are popular – Covid proved that Americans support a strong IP regime</w:t>
      </w:r>
    </w:p>
    <w:p w14:paraId="174CC4C7" w14:textId="14D7AE17" w:rsidR="00EF28C7" w:rsidRPr="009B0EAC" w:rsidRDefault="00EF28C7" w:rsidP="00EF28C7">
      <w:pPr>
        <w:rPr>
          <w:rStyle w:val="Style13ptBold"/>
        </w:rPr>
      </w:pPr>
      <w:r w:rsidRPr="009B0EAC">
        <w:rPr>
          <w:rStyle w:val="Style13ptBold"/>
        </w:rPr>
        <w:t>Hicks, PhRMA public affairs director, 21</w:t>
      </w:r>
    </w:p>
    <w:p w14:paraId="313E607A" w14:textId="3027EE99" w:rsidR="00EF28C7" w:rsidRPr="009B0EAC" w:rsidRDefault="00EF28C7" w:rsidP="00EF28C7">
      <w:r w:rsidRPr="009B0EAC">
        <w:t>[Cynthia, PhRMA, 7/14/21, “</w:t>
      </w:r>
      <w:r w:rsidRPr="009B0EAC">
        <w:t>New polling shows Americans are sounding the alarm on the TRIPS IP waiver</w:t>
      </w:r>
      <w:r w:rsidRPr="009B0EAC">
        <w:t xml:space="preserve">”, </w:t>
      </w:r>
      <w:hyperlink r:id="rId29" w:history="1">
        <w:r w:rsidRPr="009B0EAC">
          <w:rPr>
            <w:rStyle w:val="Hyperlink"/>
          </w:rPr>
          <w:t>https://phrma.org/Blog/new-polling-shows-americans-are-sounding-the-alarm-on-the-trips-ip-waiver</w:t>
        </w:r>
      </w:hyperlink>
      <w:r w:rsidR="009B0EAC" w:rsidRPr="009B0EAC">
        <w:t>]</w:t>
      </w:r>
    </w:p>
    <w:p w14:paraId="44B4528A" w14:textId="1C709B30" w:rsidR="00054AF9" w:rsidRPr="009B0EAC" w:rsidRDefault="00054AF9" w:rsidP="00054AF9">
      <w:pPr>
        <w:rPr>
          <w:rStyle w:val="StyleUnderline"/>
        </w:rPr>
      </w:pPr>
      <w:r w:rsidRPr="009B0EAC">
        <w:rPr>
          <w:sz w:val="16"/>
        </w:rPr>
        <w:t xml:space="preserve">Last week, </w:t>
      </w:r>
      <w:r w:rsidRPr="009B0EAC">
        <w:rPr>
          <w:rStyle w:val="StyleUnderline"/>
        </w:rPr>
        <w:t xml:space="preserve">the Biden administration announced support for a waiver of the World Trade Organization (WTO) Trade-Related Aspects of Intellectual Property Rights (TRIPS) Agreement, which could </w:t>
      </w:r>
      <w:r w:rsidRPr="009B0EAC">
        <w:rPr>
          <w:rStyle w:val="Emphasis"/>
        </w:rPr>
        <w:t>lead to the removal of intellectual property protections f</w:t>
      </w:r>
      <w:r w:rsidRPr="009B0EAC">
        <w:rPr>
          <w:rStyle w:val="StyleUnderline"/>
        </w:rPr>
        <w:t xml:space="preserve">or manufacturers of COVID-19 vaccines and treatments – a move some have suggested will speed global access in countries devastated by recent surges. </w:t>
      </w:r>
    </w:p>
    <w:p w14:paraId="2ED0C2EB" w14:textId="6DF6498D" w:rsidR="00054AF9" w:rsidRPr="009B0EAC" w:rsidRDefault="00054AF9" w:rsidP="00054AF9">
      <w:pPr>
        <w:rPr>
          <w:sz w:val="16"/>
        </w:rPr>
      </w:pPr>
      <w:r w:rsidRPr="009B0EAC">
        <w:rPr>
          <w:sz w:val="16"/>
        </w:rPr>
        <w:t xml:space="preserve">However, once you peel back the layers of the TRIPS waiver and understand the risks to health and safety, </w:t>
      </w:r>
      <w:r w:rsidRPr="009B0EAC">
        <w:rPr>
          <w:rStyle w:val="StyleUnderline"/>
        </w:rPr>
        <w:t>recent data shows that Americans want a better way.</w:t>
      </w:r>
      <w:r w:rsidRPr="009B0EAC">
        <w:rPr>
          <w:sz w:val="16"/>
        </w:rPr>
        <w:t xml:space="preserve"> In fact, a recent Hill-</w:t>
      </w:r>
      <w:proofErr w:type="spellStart"/>
      <w:r w:rsidRPr="009B0EAC">
        <w:rPr>
          <w:sz w:val="16"/>
        </w:rPr>
        <w:t>HarrisX</w:t>
      </w:r>
      <w:proofErr w:type="spellEnd"/>
      <w:r w:rsidRPr="009B0EAC">
        <w:rPr>
          <w:sz w:val="16"/>
        </w:rPr>
        <w:t xml:space="preserve"> poll found </w:t>
      </w:r>
      <w:r w:rsidRPr="009B0EAC">
        <w:rPr>
          <w:rStyle w:val="StyleUnderline"/>
        </w:rPr>
        <w:t>that a majority of Americans – 57% – oppose the waiver</w:t>
      </w:r>
      <w:r w:rsidRPr="009B0EAC">
        <w:rPr>
          <w:sz w:val="16"/>
        </w:rPr>
        <w:t xml:space="preserve">. </w:t>
      </w:r>
      <w:r w:rsidRPr="009B0EAC">
        <w:rPr>
          <w:rStyle w:val="StyleUnderline"/>
        </w:rPr>
        <w:t xml:space="preserve">Recent polling conducted by Morning Consult on behalf of PhRMA echoed these strong concerns around the </w:t>
      </w:r>
      <w:r w:rsidRPr="009B0EAC">
        <w:rPr>
          <w:rStyle w:val="Emphasis"/>
        </w:rPr>
        <w:t xml:space="preserve">dangerous consequences of waiving intellectual property </w:t>
      </w:r>
      <w:r w:rsidRPr="009B0EAC">
        <w:rPr>
          <w:sz w:val="16"/>
        </w:rPr>
        <w:t>– including risks to public safety and vaccine manufacturing – and explored alternatives that could better expand global access to life-saving vaccines and treatments. Below are three notable findings:</w:t>
      </w:r>
    </w:p>
    <w:p w14:paraId="3E949CF2" w14:textId="7ACCCE9C" w:rsidR="00054AF9" w:rsidRPr="009B0EAC" w:rsidRDefault="00054AF9" w:rsidP="00054AF9">
      <w:pPr>
        <w:rPr>
          <w:sz w:val="16"/>
        </w:rPr>
      </w:pPr>
      <w:r w:rsidRPr="009B0EAC">
        <w:rPr>
          <w:sz w:val="16"/>
        </w:rPr>
        <w:t>1. While Americans want to expand global access to vaccines, they would prefer to build on successful U.S. manufacturing rather than waive patents.</w:t>
      </w:r>
    </w:p>
    <w:p w14:paraId="3D8308F8" w14:textId="51A9B751" w:rsidR="00054AF9" w:rsidRPr="009B0EAC" w:rsidRDefault="00054AF9" w:rsidP="00054AF9">
      <w:pPr>
        <w:rPr>
          <w:sz w:val="16"/>
        </w:rPr>
      </w:pPr>
      <w:r w:rsidRPr="009B0EAC">
        <w:rPr>
          <w:sz w:val="16"/>
        </w:rPr>
        <w:t xml:space="preserve">Americans support expanding vaccine access globally. In fact, 70% of registered voters believe it is a “top priority” to ensure COVID-19 vaccines become widely available for all countries, including 82% of Democrats and 56% of Republicans. </w:t>
      </w:r>
    </w:p>
    <w:p w14:paraId="6780598C" w14:textId="76EA84A0" w:rsidR="00054AF9" w:rsidRPr="009B0EAC" w:rsidRDefault="00054AF9" w:rsidP="00054AF9">
      <w:pPr>
        <w:rPr>
          <w:rStyle w:val="Emphasis"/>
        </w:rPr>
      </w:pPr>
      <w:r w:rsidRPr="009B0EAC">
        <w:rPr>
          <w:sz w:val="16"/>
        </w:rPr>
        <w:t xml:space="preserve">However, they would prefer to build on existing U.S. manufacturing efforts rather than undermine patents through the TRIPS waiver. When asked to choose between the two, a strong majority – 56% – prefers that we “build upon successful U.S. manufacturing of COVID-19 vaccines to increase global supply, donate excess doses and increase licensing agreements with foreign manufacturers to increase supply.” Conversely, </w:t>
      </w:r>
      <w:r w:rsidRPr="009B0EAC">
        <w:rPr>
          <w:rStyle w:val="Emphasis"/>
        </w:rPr>
        <w:t>only 23% of voters support waiving intellectual property rights of U.S. manufacturers as the means to that end.</w:t>
      </w:r>
    </w:p>
    <w:p w14:paraId="6510B286" w14:textId="1DEEE50A" w:rsidR="00054AF9" w:rsidRPr="009B0EAC" w:rsidRDefault="00054AF9" w:rsidP="00054AF9">
      <w:pPr>
        <w:rPr>
          <w:u w:val="single"/>
        </w:rPr>
      </w:pPr>
      <w:r w:rsidRPr="009B0EAC">
        <w:rPr>
          <w:rStyle w:val="StyleUnderline"/>
        </w:rPr>
        <w:t xml:space="preserve">2. Americans are concerned that the TRIPS waiver could risk patient safety, sow public confusion, and cede America’s global innovation leadership to China. </w:t>
      </w:r>
    </w:p>
    <w:p w14:paraId="71D21518" w14:textId="0F076E56" w:rsidR="00DA488A" w:rsidRPr="009B0EAC" w:rsidRDefault="002D0B5C" w:rsidP="00DA488A">
      <w:pPr>
        <w:pStyle w:val="Heading4"/>
      </w:pPr>
      <w:r w:rsidRPr="009B0EAC">
        <w:t>Intellectual property protections are popular – polling on antitrust legislation proves</w:t>
      </w:r>
    </w:p>
    <w:p w14:paraId="1E8A71A1" w14:textId="4FC1D063" w:rsidR="002D0B5C" w:rsidRPr="009B0EAC" w:rsidRDefault="00EF28C7" w:rsidP="002D0B5C">
      <w:pPr>
        <w:rPr>
          <w:rStyle w:val="Style13ptBold"/>
        </w:rPr>
      </w:pPr>
      <w:r w:rsidRPr="009B0EAC">
        <w:rPr>
          <w:rStyle w:val="Style13ptBold"/>
        </w:rPr>
        <w:t>US Chamber of Commerce, 2022</w:t>
      </w:r>
    </w:p>
    <w:p w14:paraId="5964365D" w14:textId="4774BDA9" w:rsidR="00EF28C7" w:rsidRPr="009B0EAC" w:rsidRDefault="00EF28C7" w:rsidP="00EF28C7">
      <w:r w:rsidRPr="009B0EAC">
        <w:t>[US Chamber of Commerce, 7/21/22, “</w:t>
      </w:r>
      <w:r w:rsidRPr="009B0EAC">
        <w:t>New National Poll: Voters Oppose Proposed Antitrust Regulations for Technology Companies</w:t>
      </w:r>
      <w:r w:rsidRPr="009B0EAC">
        <w:t xml:space="preserve">”, </w:t>
      </w:r>
      <w:hyperlink r:id="rId30" w:history="1">
        <w:r w:rsidRPr="009B0EAC">
          <w:rPr>
            <w:rStyle w:val="Hyperlink"/>
          </w:rPr>
          <w:t>https://www.uschamber.com/antitrust/new-national-poll-voters-oppose-proposed-antitrust-regulations-for-technology-companies</w:t>
        </w:r>
      </w:hyperlink>
      <w:r w:rsidR="009B0EAC" w:rsidRPr="009B0EAC">
        <w:t>]</w:t>
      </w:r>
    </w:p>
    <w:p w14:paraId="6F6F99F1" w14:textId="3055DF4F" w:rsidR="00EF28C7" w:rsidRPr="009B0EAC" w:rsidRDefault="00EF28C7" w:rsidP="00EF28C7">
      <w:pPr>
        <w:rPr>
          <w:rStyle w:val="StyleUnderline"/>
        </w:rPr>
      </w:pPr>
      <w:r w:rsidRPr="009B0EAC">
        <w:rPr>
          <w:sz w:val="16"/>
        </w:rPr>
        <w:t xml:space="preserve">Washington, D.C. — </w:t>
      </w:r>
      <w:r w:rsidRPr="009B0EAC">
        <w:rPr>
          <w:rStyle w:val="StyleUnderline"/>
        </w:rPr>
        <w:t xml:space="preserve">The U.S. Chamber of Commerce today released a new national poll conducted by AXIS Research. The poll found that </w:t>
      </w:r>
      <w:r w:rsidRPr="009B0EAC">
        <w:rPr>
          <w:rStyle w:val="Emphasis"/>
        </w:rPr>
        <w:t>70% of voters oppose Congressional proposals to add new antitrust regulations</w:t>
      </w:r>
      <w:r w:rsidRPr="009B0EAC">
        <w:rPr>
          <w:sz w:val="16"/>
        </w:rPr>
        <w:t xml:space="preserve"> for technology companies, </w:t>
      </w:r>
      <w:r w:rsidRPr="009B0EAC">
        <w:rPr>
          <w:rStyle w:val="StyleUnderline"/>
        </w:rPr>
        <w:t>and a majority of voters are more likely to oppose candidates who support such regulations.</w:t>
      </w:r>
    </w:p>
    <w:p w14:paraId="4B1DBEE6" w14:textId="696496B0" w:rsidR="00EF28C7" w:rsidRPr="009B0EAC" w:rsidRDefault="00EF28C7" w:rsidP="00EF28C7">
      <w:pPr>
        <w:rPr>
          <w:sz w:val="16"/>
        </w:rPr>
      </w:pPr>
      <w:r w:rsidRPr="009B0EAC">
        <w:rPr>
          <w:sz w:val="16"/>
        </w:rPr>
        <w:t>Upon hearing descriptions of the proposed policies in the American Innovation and Choice Online Act, 79% of Republicans, 72% of Independents, and 59% of Democrats say they strongly oppose or somewhat oppose the bill which would impact services they rely on.</w:t>
      </w:r>
    </w:p>
    <w:p w14:paraId="32FB2EFA" w14:textId="52F5D898" w:rsidR="00EF28C7" w:rsidRPr="009B0EAC" w:rsidRDefault="00EF28C7" w:rsidP="00EF28C7">
      <w:pPr>
        <w:rPr>
          <w:sz w:val="16"/>
        </w:rPr>
      </w:pPr>
      <w:r w:rsidRPr="009B0EAC">
        <w:rPr>
          <w:rStyle w:val="StyleUnderline"/>
        </w:rPr>
        <w:lastRenderedPageBreak/>
        <w:t>Candidates running for office who support the proposed regulations are likely to lose support from voters.</w:t>
      </w:r>
      <w:r w:rsidRPr="009B0EAC">
        <w:rPr>
          <w:sz w:val="16"/>
        </w:rPr>
        <w:t xml:space="preserve"> Sixty-one percent of Republicans and 53% of Independents say they are more likely to oppose candidates who support the bill, and Democrat voters are more likely to oppose candidates who support the legislation (42%), than support candidates who back it (35%).</w:t>
      </w:r>
    </w:p>
    <w:p w14:paraId="3C8EC92E" w14:textId="3C832652" w:rsidR="00EF28C7" w:rsidRPr="009B0EAC" w:rsidRDefault="00EF28C7" w:rsidP="00EF28C7">
      <w:pPr>
        <w:rPr>
          <w:sz w:val="16"/>
        </w:rPr>
      </w:pPr>
      <w:r w:rsidRPr="009B0EAC">
        <w:rPr>
          <w:sz w:val="16"/>
        </w:rPr>
        <w:t xml:space="preserve">The poll reveals that more than anything else, </w:t>
      </w:r>
      <w:r w:rsidRPr="009B0EAC">
        <w:rPr>
          <w:rStyle w:val="StyleUnderline"/>
        </w:rPr>
        <w:t>voters want Congress focused on the economy (30%) and inflation (28%)</w:t>
      </w:r>
      <w:r w:rsidRPr="009B0EAC">
        <w:rPr>
          <w:sz w:val="16"/>
        </w:rPr>
        <w:t>. And only 1% of voters think Congress should prioritize regulating technology companies, making it one of the lowest overall priorities for voters.</w:t>
      </w:r>
    </w:p>
    <w:p w14:paraId="4F10D23A" w14:textId="0E61EF3C" w:rsidR="00EF28C7" w:rsidRPr="009B0EAC" w:rsidRDefault="00EF28C7" w:rsidP="00EF28C7">
      <w:pPr>
        <w:rPr>
          <w:sz w:val="16"/>
        </w:rPr>
      </w:pPr>
      <w:r w:rsidRPr="009B0EAC">
        <w:rPr>
          <w:rStyle w:val="StyleUnderline"/>
        </w:rPr>
        <w:t>“Congress should abandon unnecessary, harmful changes to America’s antitrust laws that would drive up prices and reduce choices for American families,”</w:t>
      </w:r>
      <w:r w:rsidRPr="009B0EAC">
        <w:rPr>
          <w:sz w:val="16"/>
        </w:rPr>
        <w:t xml:space="preserve"> said U.S. Chamber Executive Vice President and Chief Policy Officer Neil Bradley. “It makes zero sense for Congress to pursue proposals that would make it illegal for companies to offer free shipping, discount goods, or complimentary services. Voters have made it clear they don’t like this bill and they want Congress to focus on taming inflation. Amazingly, the proposed legislation would likely lead to higher prices.”</w:t>
      </w:r>
    </w:p>
    <w:p w14:paraId="53A38A76" w14:textId="5E23834C" w:rsidR="00EF28C7" w:rsidRPr="009B0EAC" w:rsidRDefault="00EF28C7" w:rsidP="00EF28C7">
      <w:pPr>
        <w:rPr>
          <w:rStyle w:val="StyleUnderline"/>
        </w:rPr>
      </w:pPr>
      <w:r w:rsidRPr="009B0EAC">
        <w:rPr>
          <w:rStyle w:val="StyleUnderline"/>
        </w:rPr>
        <w:t>Voters also see a direct correlation between government regulation and prices with 67% of voters worried that more government regulation of companies will increase prices on consumers.</w:t>
      </w:r>
    </w:p>
    <w:p w14:paraId="22ACEA5D" w14:textId="7CDFEF65" w:rsidR="00EC266E" w:rsidRPr="009B0EAC" w:rsidRDefault="00734903" w:rsidP="00EC266E">
      <w:pPr>
        <w:pStyle w:val="Heading3"/>
      </w:pPr>
      <w:r w:rsidRPr="009B0EAC">
        <w:lastRenderedPageBreak/>
        <w:t>IP Not Key</w:t>
      </w:r>
    </w:p>
    <w:p w14:paraId="50FAE07A" w14:textId="142E8E9B" w:rsidR="00EC266E" w:rsidRPr="009B0EAC" w:rsidRDefault="00B27A88" w:rsidP="00EC266E">
      <w:pPr>
        <w:pStyle w:val="Heading4"/>
      </w:pPr>
      <w:r w:rsidRPr="009B0EAC">
        <w:t>IP isn’t key</w:t>
      </w:r>
      <w:r w:rsidR="00EC266E" w:rsidRPr="009B0EAC">
        <w:t xml:space="preserve"> – only 6% of voters will determine the election and there’s no </w:t>
      </w:r>
      <w:proofErr w:type="spellStart"/>
      <w:r w:rsidR="00EC266E" w:rsidRPr="009B0EAC">
        <w:t>ev</w:t>
      </w:r>
      <w:proofErr w:type="spellEnd"/>
      <w:r w:rsidR="00EC266E" w:rsidRPr="009B0EAC">
        <w:t xml:space="preserve"> that the plan </w:t>
      </w:r>
      <w:r w:rsidRPr="009B0EAC">
        <w:t>matters more than key issues</w:t>
      </w:r>
    </w:p>
    <w:p w14:paraId="10695B76" w14:textId="7FBBCC33" w:rsidR="00EC266E" w:rsidRPr="009B0EAC" w:rsidRDefault="00536DCE" w:rsidP="00EC266E">
      <w:pPr>
        <w:rPr>
          <w:rStyle w:val="Style13ptBold"/>
        </w:rPr>
      </w:pPr>
      <w:r w:rsidRPr="009B0EAC">
        <w:rPr>
          <w:rStyle w:val="Style13ptBold"/>
        </w:rPr>
        <w:t xml:space="preserve">Allen and </w:t>
      </w:r>
      <w:proofErr w:type="spellStart"/>
      <w:r w:rsidRPr="009B0EAC">
        <w:rPr>
          <w:rStyle w:val="Style13ptBold"/>
        </w:rPr>
        <w:t>Vandhei</w:t>
      </w:r>
      <w:proofErr w:type="spellEnd"/>
      <w:r w:rsidRPr="009B0EAC">
        <w:rPr>
          <w:rStyle w:val="Style13ptBold"/>
        </w:rPr>
        <w:t xml:space="preserve">, </w:t>
      </w:r>
      <w:proofErr w:type="spellStart"/>
      <w:r w:rsidRPr="009B0EAC">
        <w:rPr>
          <w:rStyle w:val="Style13ptBold"/>
        </w:rPr>
        <w:t>Axios</w:t>
      </w:r>
      <w:proofErr w:type="spellEnd"/>
      <w:r w:rsidRPr="009B0EAC">
        <w:rPr>
          <w:rStyle w:val="Style13ptBold"/>
        </w:rPr>
        <w:t>, 5/6/24</w:t>
      </w:r>
    </w:p>
    <w:p w14:paraId="626A7364" w14:textId="0D5B70F4" w:rsidR="00A66A99" w:rsidRPr="009B0EAC" w:rsidRDefault="00536DCE" w:rsidP="00A66A99">
      <w:r w:rsidRPr="009B0EAC">
        <w:t xml:space="preserve">[Mike, Jim, </w:t>
      </w:r>
      <w:proofErr w:type="spellStart"/>
      <w:r w:rsidRPr="009B0EAC">
        <w:t>Axios</w:t>
      </w:r>
      <w:proofErr w:type="spellEnd"/>
      <w:r w:rsidRPr="009B0EAC">
        <w:t>, “</w:t>
      </w:r>
      <w:r w:rsidRPr="009B0EAC">
        <w:t>Behind the Curtain: 6% of six states</w:t>
      </w:r>
      <w:r w:rsidRPr="009B0EAC">
        <w:t xml:space="preserve">”, </w:t>
      </w:r>
      <w:hyperlink r:id="rId31" w:history="1">
        <w:r w:rsidRPr="009B0EAC">
          <w:rPr>
            <w:rStyle w:val="Hyperlink"/>
          </w:rPr>
          <w:t>https://www.axios.com/2024/05/06/biden-trump-election-swing-states</w:t>
        </w:r>
      </w:hyperlink>
      <w:r w:rsidR="009B0EAC" w:rsidRPr="009B0EAC">
        <w:t>]</w:t>
      </w:r>
    </w:p>
    <w:p w14:paraId="0C1CFDBD" w14:textId="3593D07A" w:rsidR="00536DCE" w:rsidRPr="009B0EAC" w:rsidRDefault="00536DCE" w:rsidP="00536DCE">
      <w:pPr>
        <w:rPr>
          <w:rStyle w:val="Emphasis"/>
        </w:rPr>
      </w:pPr>
      <w:r w:rsidRPr="009B0EAC">
        <w:rPr>
          <w:rStyle w:val="StyleUnderline"/>
        </w:rPr>
        <w:t xml:space="preserve">The titanic Biden-Trump election likely will be decided by </w:t>
      </w:r>
      <w:r w:rsidRPr="009B0EAC">
        <w:rPr>
          <w:rStyle w:val="Emphasis"/>
        </w:rPr>
        <w:t>roughly 6% of voters in just six states, top strategists in both parties tell us.</w:t>
      </w:r>
    </w:p>
    <w:p w14:paraId="4F3EE1B9" w14:textId="77777777" w:rsidR="00536DCE" w:rsidRPr="009B0EAC" w:rsidRDefault="00536DCE" w:rsidP="00536DCE">
      <w:pPr>
        <w:rPr>
          <w:sz w:val="16"/>
        </w:rPr>
      </w:pPr>
      <w:r w:rsidRPr="009B0EAC">
        <w:rPr>
          <w:sz w:val="16"/>
        </w:rPr>
        <w:t>Each side will spend billions to reach those voters over the next six months.</w:t>
      </w:r>
    </w:p>
    <w:p w14:paraId="03AC1BEE" w14:textId="14889B6D" w:rsidR="00536DCE" w:rsidRPr="009B0EAC" w:rsidRDefault="00536DCE" w:rsidP="00536DCE">
      <w:pPr>
        <w:rPr>
          <w:rStyle w:val="StyleUnderline"/>
        </w:rPr>
      </w:pPr>
      <w:r w:rsidRPr="009B0EAC">
        <w:rPr>
          <w:sz w:val="16"/>
        </w:rPr>
        <w:t xml:space="preserve">Why it matters: </w:t>
      </w:r>
      <w:r w:rsidRPr="009B0EAC">
        <w:rPr>
          <w:rStyle w:val="StyleUnderline"/>
        </w:rPr>
        <w:t xml:space="preserve">Roughly 244 million Americans will be eligible to vote. But </w:t>
      </w:r>
      <w:r w:rsidRPr="009B0EAC">
        <w:rPr>
          <w:rStyle w:val="Emphasis"/>
        </w:rPr>
        <w:t xml:space="preserve">99.5% of us won't be deciders: </w:t>
      </w:r>
      <w:r w:rsidRPr="009B0EAC">
        <w:rPr>
          <w:rStyle w:val="StyleUnderline"/>
        </w:rPr>
        <w:t>We won't vote. Or we always vote the same way. Or we live in states virtually certain to be red or blue.</w:t>
      </w:r>
    </w:p>
    <w:p w14:paraId="40560839" w14:textId="7B26A4AE" w:rsidR="00536DCE" w:rsidRPr="009B0EAC" w:rsidRDefault="00536DCE" w:rsidP="00536DCE">
      <w:pPr>
        <w:rPr>
          <w:sz w:val="16"/>
        </w:rPr>
      </w:pPr>
      <w:r w:rsidRPr="009B0EAC">
        <w:rPr>
          <w:sz w:val="16"/>
        </w:rPr>
        <w:t>Zoom in: Both campaigns are obsessed with six states — Arizona, Georgia, Michigan, Nevada, Pennsylvania and Wisconsin.</w:t>
      </w:r>
    </w:p>
    <w:p w14:paraId="3F864428" w14:textId="77777777" w:rsidR="00536DCE" w:rsidRPr="009B0EAC" w:rsidRDefault="00536DCE" w:rsidP="00536DCE">
      <w:pPr>
        <w:rPr>
          <w:sz w:val="16"/>
        </w:rPr>
      </w:pPr>
      <w:r w:rsidRPr="009B0EAC">
        <w:rPr>
          <w:sz w:val="16"/>
        </w:rPr>
        <w:t>Those were the battlegrounds disputed by Donald Trump after the 2020 election. And they're the '24 toss-ups, as rated by The Cook Political Report with Amy Walter.</w:t>
      </w:r>
    </w:p>
    <w:p w14:paraId="1CF17705" w14:textId="77777777" w:rsidR="00536DCE" w:rsidRPr="009B0EAC" w:rsidRDefault="00536DCE" w:rsidP="00536DCE">
      <w:pPr>
        <w:rPr>
          <w:sz w:val="16"/>
        </w:rPr>
      </w:pPr>
      <w:r w:rsidRPr="009B0EAC">
        <w:rPr>
          <w:sz w:val="16"/>
        </w:rPr>
        <w:t>A seventh state, North Carolina, is included in some swing-state polls. It's rated "Lean R" by Cook. The other 43 states are either "solid" or "likely" for one of the parties.</w:t>
      </w:r>
    </w:p>
    <w:p w14:paraId="359B03A0" w14:textId="0B48991D" w:rsidR="00536DCE" w:rsidRPr="009B0EAC" w:rsidRDefault="00536DCE" w:rsidP="00536DCE">
      <w:pPr>
        <w:rPr>
          <w:sz w:val="16"/>
        </w:rPr>
      </w:pPr>
      <w:r w:rsidRPr="009B0EAC">
        <w:rPr>
          <w:sz w:val="16"/>
        </w:rPr>
        <w:t>Reality check: In our private conversations, Democrats are a lot more worried about November than Republicans are. Democrats say the race is winnable. Republicans think they're winning. The swing-state map is a big reason why.</w:t>
      </w:r>
    </w:p>
    <w:p w14:paraId="16E6E7AC" w14:textId="77777777" w:rsidR="00536DCE" w:rsidRPr="009B0EAC" w:rsidRDefault="00536DCE" w:rsidP="00536DCE">
      <w:pPr>
        <w:rPr>
          <w:sz w:val="16"/>
        </w:rPr>
      </w:pPr>
      <w:r w:rsidRPr="009B0EAC">
        <w:rPr>
          <w:sz w:val="16"/>
        </w:rPr>
        <w:t>An April poll of swing states by Bloomberg and Morning Consult found President Biden two points ahead in Michigan, with Trump ahead or statistically tied in every other swing state.</w:t>
      </w:r>
    </w:p>
    <w:p w14:paraId="33525D18" w14:textId="77777777" w:rsidR="00536DCE" w:rsidRPr="009B0EAC" w:rsidRDefault="00536DCE" w:rsidP="00536DCE">
      <w:pPr>
        <w:rPr>
          <w:sz w:val="16"/>
        </w:rPr>
      </w:pPr>
      <w:r w:rsidRPr="009B0EAC">
        <w:rPr>
          <w:sz w:val="16"/>
        </w:rPr>
        <w:t>Trump was ahead by a sizable 6 points across the seven states polled. (The margin of error was 1 point. The poll didn't include independent candidate Robert F. Kennedy Jr.)</w:t>
      </w:r>
    </w:p>
    <w:p w14:paraId="5CB80180" w14:textId="2BD45188" w:rsidR="00536DCE" w:rsidRPr="009B0EAC" w:rsidRDefault="00536DCE" w:rsidP="00536DCE">
      <w:pPr>
        <w:rPr>
          <w:rStyle w:val="Emphasis"/>
        </w:rPr>
      </w:pPr>
      <w:r w:rsidRPr="009B0EAC">
        <w:rPr>
          <w:rStyle w:val="StyleUnderline"/>
        </w:rPr>
        <w:t xml:space="preserve">Between the lines: The Trump campaign is talking to that 6% of persuadable voters when it hammers </w:t>
      </w:r>
      <w:r w:rsidRPr="009B0EAC">
        <w:rPr>
          <w:rStyle w:val="Emphasis"/>
        </w:rPr>
        <w:t>immigration, crime and inflation.</w:t>
      </w:r>
    </w:p>
    <w:p w14:paraId="1A1E7F1E" w14:textId="77777777" w:rsidR="00536DCE" w:rsidRPr="009B0EAC" w:rsidRDefault="00536DCE" w:rsidP="00536DCE">
      <w:pPr>
        <w:rPr>
          <w:rStyle w:val="StyleUnderline"/>
        </w:rPr>
      </w:pPr>
      <w:r w:rsidRPr="009B0EAC">
        <w:rPr>
          <w:rStyle w:val="StyleUnderline"/>
        </w:rPr>
        <w:t xml:space="preserve">Biden is aiming at the 6% when he emphasizes </w:t>
      </w:r>
      <w:r w:rsidRPr="009B0EAC">
        <w:rPr>
          <w:rStyle w:val="Emphasis"/>
        </w:rPr>
        <w:t>abortion, democracy and stability</w:t>
      </w:r>
      <w:r w:rsidRPr="009B0EAC">
        <w:rPr>
          <w:rStyle w:val="StyleUnderline"/>
        </w:rPr>
        <w:t xml:space="preserve"> — and says in response to Trump's vows for a second term: "Do you want to go back to any of that? I don't think so."</w:t>
      </w:r>
    </w:p>
    <w:p w14:paraId="460AA392" w14:textId="108DD295" w:rsidR="00536DCE" w:rsidRPr="009B0EAC" w:rsidRDefault="00536DCE" w:rsidP="00536DCE">
      <w:pPr>
        <w:rPr>
          <w:rStyle w:val="StyleUnderline"/>
        </w:rPr>
      </w:pPr>
      <w:r w:rsidRPr="009B0EAC">
        <w:rPr>
          <w:rStyle w:val="StyleUnderline"/>
        </w:rPr>
        <w:t>By the numbers: Biden's winning margin in the six swing states in 2020 totaled just over 300,000 votes out of 158 million cast for president nationwide.</w:t>
      </w:r>
    </w:p>
    <w:p w14:paraId="2131F40E" w14:textId="77777777" w:rsidR="00536DCE" w:rsidRPr="009B0EAC" w:rsidRDefault="00536DCE" w:rsidP="00536DCE">
      <w:pPr>
        <w:rPr>
          <w:sz w:val="16"/>
        </w:rPr>
      </w:pPr>
      <w:r w:rsidRPr="009B0EAC">
        <w:rPr>
          <w:sz w:val="16"/>
        </w:rPr>
        <w:t>The Washington Post found that the winner would have changed by flipping just over 81,000 votes in four states (Arizona, Nevada, Wisconsin and Georgia).</w:t>
      </w:r>
    </w:p>
    <w:p w14:paraId="1F77925E" w14:textId="3E246ED4" w:rsidR="00536DCE" w:rsidRPr="009B0EAC" w:rsidRDefault="00536DCE" w:rsidP="00536DCE">
      <w:pPr>
        <w:rPr>
          <w:sz w:val="16"/>
        </w:rPr>
      </w:pPr>
      <w:r w:rsidRPr="009B0EAC">
        <w:rPr>
          <w:sz w:val="16"/>
        </w:rPr>
        <w:t>Zoom out: We perked up our ears when we heard a Biden insider use the "6% of six states" formulation as a proxy for how narrow a group of voters are considered truly in play — swing voters in swing states.</w:t>
      </w:r>
    </w:p>
    <w:p w14:paraId="4936D2E0" w14:textId="77777777" w:rsidR="00536DCE" w:rsidRPr="009B0EAC" w:rsidRDefault="00536DCE" w:rsidP="00536DCE">
      <w:pPr>
        <w:rPr>
          <w:sz w:val="16"/>
        </w:rPr>
      </w:pPr>
      <w:r w:rsidRPr="009B0EAC">
        <w:rPr>
          <w:sz w:val="16"/>
        </w:rPr>
        <w:t>Republicans are making a similar calculation. A Trump insider told us that persuadable voters are below 10% in every battleground: "I think it's probably 6% in Wisconsin but 8% in Michigan, and lower in Arizona."</w:t>
      </w:r>
    </w:p>
    <w:p w14:paraId="01BDB299" w14:textId="7DFBC0E8" w:rsidR="00536DCE" w:rsidRPr="009B0EAC" w:rsidRDefault="00536DCE" w:rsidP="00536DCE">
      <w:pPr>
        <w:rPr>
          <w:rStyle w:val="StyleUnderline"/>
        </w:rPr>
      </w:pPr>
      <w:r w:rsidRPr="009B0EAC">
        <w:rPr>
          <w:sz w:val="16"/>
        </w:rPr>
        <w:t xml:space="preserve">The big picture: Doug </w:t>
      </w:r>
      <w:r w:rsidRPr="009B0EAC">
        <w:rPr>
          <w:rStyle w:val="StyleUnderline"/>
        </w:rPr>
        <w:t>Sosnik, a senior adviser to President Clinton and widely followed election oracle, tells us the map is so narrow largely because states are tightly clustered by educational level, turning them predictably red or blue.</w:t>
      </w:r>
    </w:p>
    <w:p w14:paraId="76F40AA2" w14:textId="16BCA03F" w:rsidR="00536DCE" w:rsidRPr="009B0EAC" w:rsidRDefault="00536DCE" w:rsidP="00536DCE">
      <w:pPr>
        <w:rPr>
          <w:sz w:val="16"/>
        </w:rPr>
      </w:pPr>
      <w:r w:rsidRPr="009B0EAC">
        <w:rPr>
          <w:sz w:val="16"/>
        </w:rPr>
        <w:t>"Education now transcends race as the best predictor of voting," he told us. "People are increasingly choosing to live around others who share their values and beliefs, which has led to a homogenization of how communities vote."</w:t>
      </w:r>
    </w:p>
    <w:p w14:paraId="04E2A9B4" w14:textId="5D5C5392" w:rsidR="00536DCE" w:rsidRPr="009B0EAC" w:rsidRDefault="00536DCE" w:rsidP="00536DCE">
      <w:pPr>
        <w:rPr>
          <w:sz w:val="16"/>
        </w:rPr>
      </w:pPr>
      <w:r w:rsidRPr="009B0EAC">
        <w:rPr>
          <w:sz w:val="16"/>
        </w:rPr>
        <w:lastRenderedPageBreak/>
        <w:t>Sosnik says Trump — who won in 2016 by carrying Midwest battlegrounds with large percentages of voters without a college degree — was a massive beneficiary of this great sort.</w:t>
      </w:r>
    </w:p>
    <w:p w14:paraId="0695049C" w14:textId="77777777" w:rsidR="00536DCE" w:rsidRPr="009B0EAC" w:rsidRDefault="00536DCE" w:rsidP="00536DCE">
      <w:pPr>
        <w:rPr>
          <w:sz w:val="16"/>
        </w:rPr>
      </w:pPr>
      <w:r w:rsidRPr="009B0EAC">
        <w:rPr>
          <w:sz w:val="16"/>
        </w:rPr>
        <w:t>"Trump got in front of this line that had been forming for 15 years," Sosnik told us. "This realignment around education, with Republicans picking up working-class voters, first surfaced in the 1992 election: Pat Buchanan challenged President George H.W. Bush for the Republican nomination, and Ross Perot's third-party candidacy got nearly 20 million votes."</w:t>
      </w:r>
    </w:p>
    <w:p w14:paraId="7B034387" w14:textId="39FEFB34" w:rsidR="00536DCE" w:rsidRPr="009B0EAC" w:rsidRDefault="00536DCE" w:rsidP="00536DCE">
      <w:pPr>
        <w:rPr>
          <w:sz w:val="16"/>
        </w:rPr>
      </w:pPr>
      <w:r w:rsidRPr="009B0EAC">
        <w:rPr>
          <w:sz w:val="16"/>
        </w:rPr>
        <w:t>What we're watching: At the Republican National Committee's spring meeting in Palm Beach, Fla., over the weekend, Trump's campaign showed donors a deck arguing that Minnesota and Virginia — both of which Biden won handily in 2020 — belong on the list of states in play.</w:t>
      </w:r>
    </w:p>
    <w:p w14:paraId="4742910C" w14:textId="77777777" w:rsidR="00536DCE" w:rsidRPr="009B0EAC" w:rsidRDefault="00536DCE" w:rsidP="00536DCE">
      <w:pPr>
        <w:rPr>
          <w:sz w:val="16"/>
        </w:rPr>
      </w:pPr>
      <w:r w:rsidRPr="009B0EAC">
        <w:rPr>
          <w:sz w:val="16"/>
        </w:rPr>
        <w:t>A top Democratic strategist dismissed that as spin. "MN is to them what FL is to us," the strategist texted. "Attractive but unwinnable."</w:t>
      </w:r>
    </w:p>
    <w:p w14:paraId="62AF24F5" w14:textId="05F7DAB4" w:rsidR="00536DCE" w:rsidRPr="009B0EAC" w:rsidRDefault="00536DCE" w:rsidP="00536DCE">
      <w:pPr>
        <w:rPr>
          <w:sz w:val="16"/>
        </w:rPr>
      </w:pPr>
      <w:r w:rsidRPr="009B0EAC">
        <w:rPr>
          <w:sz w:val="16"/>
        </w:rPr>
        <w:t>The bottom line: Trump needs to pick off one of the Midwestern Blue Wall states he lost in 2020 (Wisconsin, Michigan and Pennsylvania).</w:t>
      </w:r>
    </w:p>
    <w:p w14:paraId="7429B579" w14:textId="77777777" w:rsidR="00536DCE" w:rsidRPr="009B0EAC" w:rsidRDefault="00536DCE" w:rsidP="00536DCE">
      <w:pPr>
        <w:rPr>
          <w:sz w:val="16"/>
        </w:rPr>
      </w:pPr>
      <w:r w:rsidRPr="009B0EAC">
        <w:rPr>
          <w:sz w:val="16"/>
        </w:rPr>
        <w:t xml:space="preserve">Under current electoral-vote rules in Nebraska and Maine, if Biden holds the Blue Wall, he wins, </w:t>
      </w:r>
      <w:proofErr w:type="spellStart"/>
      <w:r w:rsidRPr="009B0EAC">
        <w:rPr>
          <w:sz w:val="16"/>
        </w:rPr>
        <w:t>Axios</w:t>
      </w:r>
      <w:proofErr w:type="spellEnd"/>
      <w:r w:rsidRPr="009B0EAC">
        <w:rPr>
          <w:sz w:val="16"/>
        </w:rPr>
        <w:t>' Alex Thompson notes.</w:t>
      </w:r>
    </w:p>
    <w:p w14:paraId="5B670B45" w14:textId="34E69249" w:rsidR="00536DCE" w:rsidRPr="009B0EAC" w:rsidRDefault="00536DCE" w:rsidP="00536DCE">
      <w:pPr>
        <w:rPr>
          <w:rStyle w:val="StyleUnderline"/>
        </w:rPr>
      </w:pPr>
      <w:r w:rsidRPr="009B0EAC">
        <w:rPr>
          <w:rStyle w:val="StyleUnderline"/>
        </w:rPr>
        <w:t>Many strategists in both parties believe Pennsylvania and its 19 electoral votes could wind up being the decisive state.</w:t>
      </w:r>
    </w:p>
    <w:p w14:paraId="0C86BE2F" w14:textId="283AC560" w:rsidR="00642872" w:rsidRPr="009B0EAC" w:rsidRDefault="00642872" w:rsidP="00536DCE">
      <w:pPr>
        <w:rPr>
          <w:rStyle w:val="StyleUnderline"/>
        </w:rPr>
      </w:pPr>
    </w:p>
    <w:p w14:paraId="214BA902" w14:textId="07795243" w:rsidR="00642872" w:rsidRPr="009B0EAC" w:rsidRDefault="00642872" w:rsidP="00642872">
      <w:pPr>
        <w:pStyle w:val="Heading3"/>
      </w:pPr>
    </w:p>
    <w:p w14:paraId="545597D9" w14:textId="08FE95F5" w:rsidR="00642872" w:rsidRPr="009B0EAC" w:rsidRDefault="00864F4C" w:rsidP="00642872">
      <w:pPr>
        <w:pStyle w:val="Heading2"/>
      </w:pPr>
      <w:r w:rsidRPr="009B0EAC">
        <w:lastRenderedPageBreak/>
        <w:t>*</w:t>
      </w:r>
      <w:r w:rsidR="00642872" w:rsidRPr="009B0EAC">
        <w:t>Impact</w:t>
      </w:r>
      <w:r w:rsidRPr="009B0EAC">
        <w:t>*</w:t>
      </w:r>
    </w:p>
    <w:p w14:paraId="4F24E282" w14:textId="4E088853" w:rsidR="00642872" w:rsidRPr="009B0EAC" w:rsidRDefault="00642872" w:rsidP="00642872">
      <w:pPr>
        <w:pStyle w:val="Heading3"/>
      </w:pPr>
      <w:r w:rsidRPr="009B0EAC">
        <w:lastRenderedPageBreak/>
        <w:t>AT – Trump</w:t>
      </w:r>
    </w:p>
    <w:p w14:paraId="3DFCC751" w14:textId="77777777" w:rsidR="00642872" w:rsidRPr="009B0EAC" w:rsidRDefault="00642872" w:rsidP="00642872">
      <w:pPr>
        <w:pStyle w:val="Heading4"/>
      </w:pPr>
      <w:r w:rsidRPr="009B0EAC">
        <w:t>Trump won’t blow up the world.</w:t>
      </w:r>
    </w:p>
    <w:p w14:paraId="25773ADB" w14:textId="77777777" w:rsidR="00642872" w:rsidRPr="009B0EAC" w:rsidRDefault="00642872" w:rsidP="00642872">
      <w:r w:rsidRPr="009B0EAC">
        <w:rPr>
          <w:rStyle w:val="Style13ptBold"/>
        </w:rPr>
        <w:t>Ganesh 23</w:t>
      </w:r>
      <w:r w:rsidRPr="009B0EAC">
        <w:t xml:space="preserve"> – Biweekly columnist and associate editor for the FT. He writes on international politics for the FT and culture for FT Weekend. Previously political correspondent for The Economist for five years.</w:t>
      </w:r>
    </w:p>
    <w:p w14:paraId="6A19A186" w14:textId="77777777" w:rsidR="00642872" w:rsidRPr="009B0EAC" w:rsidRDefault="00642872" w:rsidP="00642872">
      <w:proofErr w:type="spellStart"/>
      <w:r w:rsidRPr="009B0EAC">
        <w:t>Janan</w:t>
      </w:r>
      <w:proofErr w:type="spellEnd"/>
      <w:r w:rsidRPr="009B0EAC">
        <w:t xml:space="preserve"> Ganesh, February 7 2023, “A Republican-led US would not shrink from the world,” Financial Times, https://www.ft.com/content/adc59ddd-2793-476b-b5dc-3ae8eac21d90</w:t>
      </w:r>
    </w:p>
    <w:p w14:paraId="745673D5" w14:textId="5A013986" w:rsidR="00642872" w:rsidRPr="009B0EAC" w:rsidRDefault="00642872" w:rsidP="00642872">
      <w:pPr>
        <w:rPr>
          <w:rStyle w:val="Emphasis"/>
        </w:rPr>
      </w:pPr>
      <w:r w:rsidRPr="009B0EAC">
        <w:rPr>
          <w:sz w:val="12"/>
        </w:rPr>
        <w:t xml:space="preserve">With Lord Halifax rather than Winston Churchill in charge, does Britain fight on in 1940? Had Richard Nixon not “opened” it, would China be a superpower? What if Pilate had spared Jesus? And so on. </w:t>
      </w:r>
      <w:r w:rsidRPr="009B0EAC">
        <w:rPr>
          <w:rStyle w:val="StyleUnderline"/>
        </w:rPr>
        <w:t>There is a repertoire of</w:t>
      </w:r>
      <w:r w:rsidRPr="009B0EAC">
        <w:rPr>
          <w:sz w:val="12"/>
        </w:rPr>
        <w:t xml:space="preserve"> historical </w:t>
      </w:r>
      <w:r w:rsidRPr="009B0EAC">
        <w:rPr>
          <w:rStyle w:val="StyleUnderline"/>
        </w:rPr>
        <w:t>counterfactuals</w:t>
      </w:r>
      <w:r w:rsidRPr="009B0EAC">
        <w:rPr>
          <w:sz w:val="12"/>
        </w:rPr>
        <w:t xml:space="preserve"> and </w:t>
      </w:r>
      <w:r w:rsidRPr="009B0EAC">
        <w:rPr>
          <w:rStyle w:val="Emphasis"/>
        </w:rPr>
        <w:t>it was getting stale</w:t>
      </w:r>
      <w:r w:rsidRPr="009B0EAC">
        <w:rPr>
          <w:sz w:val="12"/>
        </w:rPr>
        <w:t xml:space="preserve"> until a year ago. </w:t>
      </w:r>
      <w:r w:rsidRPr="009B0EAC">
        <w:rPr>
          <w:rStyle w:val="StyleUnderline"/>
        </w:rPr>
        <w:t>Then a new question was added</w:t>
      </w:r>
      <w:r w:rsidRPr="009B0EAC">
        <w:rPr>
          <w:sz w:val="12"/>
        </w:rPr>
        <w:t xml:space="preserve"> to the </w:t>
      </w:r>
      <w:proofErr w:type="spellStart"/>
      <w:r w:rsidRPr="009B0EAC">
        <w:rPr>
          <w:sz w:val="12"/>
        </w:rPr>
        <w:t>parlour</w:t>
      </w:r>
      <w:proofErr w:type="spellEnd"/>
      <w:r w:rsidRPr="009B0EAC">
        <w:rPr>
          <w:sz w:val="12"/>
        </w:rPr>
        <w:t xml:space="preserve"> game. </w:t>
      </w:r>
      <w:r w:rsidRPr="009B0EAC">
        <w:rPr>
          <w:rStyle w:val="StyleUnderline"/>
        </w:rPr>
        <w:t>What if Russia</w:t>
      </w:r>
      <w:r w:rsidRPr="009B0EAC">
        <w:rPr>
          <w:sz w:val="12"/>
        </w:rPr>
        <w:t xml:space="preserve"> had </w:t>
      </w:r>
      <w:r w:rsidRPr="009B0EAC">
        <w:rPr>
          <w:rStyle w:val="StyleUnderline"/>
        </w:rPr>
        <w:t>attacked</w:t>
      </w:r>
      <w:r w:rsidRPr="009B0EAC">
        <w:rPr>
          <w:sz w:val="12"/>
        </w:rPr>
        <w:t xml:space="preserve"> Ukraine </w:t>
      </w:r>
      <w:r w:rsidRPr="009B0EAC">
        <w:rPr>
          <w:rStyle w:val="StyleUnderline"/>
        </w:rPr>
        <w:t>while</w:t>
      </w:r>
      <w:r w:rsidRPr="009B0EAC">
        <w:rPr>
          <w:sz w:val="12"/>
        </w:rPr>
        <w:t xml:space="preserve"> Donald </w:t>
      </w:r>
      <w:r w:rsidRPr="009B0EAC">
        <w:rPr>
          <w:rStyle w:val="StyleUnderline"/>
        </w:rPr>
        <w:t>Trump was</w:t>
      </w:r>
      <w:r w:rsidRPr="009B0EAC">
        <w:rPr>
          <w:sz w:val="12"/>
        </w:rPr>
        <w:t xml:space="preserve"> US </w:t>
      </w:r>
      <w:r w:rsidRPr="009B0EAC">
        <w:rPr>
          <w:rStyle w:val="StyleUnderline"/>
        </w:rPr>
        <w:t>president</w:t>
      </w:r>
      <w:r w:rsidRPr="009B0EAC">
        <w:rPr>
          <w:sz w:val="12"/>
        </w:rPr>
        <w:t xml:space="preserve">? </w:t>
      </w:r>
      <w:r w:rsidRPr="009B0EAC">
        <w:rPr>
          <w:rStyle w:val="StyleUnderline"/>
        </w:rPr>
        <w:t>Imagine</w:t>
      </w:r>
      <w:r w:rsidRPr="009B0EAC">
        <w:rPr>
          <w:sz w:val="12"/>
        </w:rPr>
        <w:t xml:space="preserve">: </w:t>
      </w:r>
      <w:r w:rsidRPr="009B0EAC">
        <w:rPr>
          <w:rStyle w:val="StyleUnderline"/>
        </w:rPr>
        <w:t>the America Firster looks away</w:t>
      </w:r>
      <w:r w:rsidRPr="009B0EAC">
        <w:rPr>
          <w:sz w:val="12"/>
        </w:rPr>
        <w:t xml:space="preserve">, a weapons-starved Kyiv falls, autocrats the world over strike other targets as the west stands exposed as a paper tiger. </w:t>
      </w:r>
      <w:r w:rsidRPr="009B0EAC">
        <w:rPr>
          <w:rStyle w:val="StyleUnderline"/>
        </w:rPr>
        <w:t>This</w:t>
      </w:r>
      <w:r w:rsidRPr="009B0EAC">
        <w:rPr>
          <w:sz w:val="12"/>
        </w:rPr>
        <w:t xml:space="preserve"> </w:t>
      </w:r>
      <w:r w:rsidRPr="009B0EAC">
        <w:rPr>
          <w:rStyle w:val="StyleUnderline"/>
        </w:rPr>
        <w:t>low view of</w:t>
      </w:r>
      <w:r w:rsidRPr="009B0EAC">
        <w:rPr>
          <w:sz w:val="12"/>
        </w:rPr>
        <w:t xml:space="preserve"> US </w:t>
      </w:r>
      <w:r w:rsidRPr="009B0EAC">
        <w:rPr>
          <w:rStyle w:val="StyleUnderline"/>
        </w:rPr>
        <w:t>Republicans</w:t>
      </w:r>
      <w:r w:rsidRPr="009B0EAC">
        <w:rPr>
          <w:sz w:val="12"/>
        </w:rPr>
        <w:t xml:space="preserve"> </w:t>
      </w:r>
      <w:r w:rsidRPr="009B0EAC">
        <w:rPr>
          <w:rStyle w:val="Emphasis"/>
        </w:rPr>
        <w:t>is a good thing</w:t>
      </w:r>
      <w:r w:rsidRPr="009B0EAC">
        <w:rPr>
          <w:sz w:val="12"/>
        </w:rPr>
        <w:t xml:space="preserve">. </w:t>
      </w:r>
      <w:r w:rsidRPr="009B0EAC">
        <w:rPr>
          <w:rStyle w:val="StyleUnderline"/>
        </w:rPr>
        <w:t>It spurs countries</w:t>
      </w:r>
      <w:r w:rsidRPr="009B0EAC">
        <w:rPr>
          <w:sz w:val="12"/>
        </w:rPr>
        <w:t xml:space="preserve"> </w:t>
      </w:r>
      <w:r w:rsidRPr="009B0EAC">
        <w:rPr>
          <w:rStyle w:val="StyleUnderline"/>
        </w:rPr>
        <w:t>to make provisions</w:t>
      </w:r>
      <w:r w:rsidRPr="009B0EAC">
        <w:rPr>
          <w:sz w:val="12"/>
        </w:rPr>
        <w:t xml:space="preserve"> </w:t>
      </w:r>
      <w:r w:rsidRPr="009B0EAC">
        <w:rPr>
          <w:rStyle w:val="Emphasis"/>
        </w:rPr>
        <w:t>for their own security</w:t>
      </w:r>
      <w:r w:rsidRPr="009B0EAC">
        <w:rPr>
          <w:sz w:val="12"/>
        </w:rPr>
        <w:t xml:space="preserve"> </w:t>
      </w:r>
      <w:r w:rsidRPr="009B0EAC">
        <w:rPr>
          <w:rStyle w:val="StyleUnderline"/>
        </w:rPr>
        <w:t>in case Trump</w:t>
      </w:r>
      <w:r w:rsidRPr="009B0EAC">
        <w:rPr>
          <w:sz w:val="12"/>
        </w:rPr>
        <w:t xml:space="preserve">, or someone in his image, </w:t>
      </w:r>
      <w:r w:rsidRPr="009B0EAC">
        <w:rPr>
          <w:rStyle w:val="StyleUnderline"/>
        </w:rPr>
        <w:t>runs America again</w:t>
      </w:r>
      <w:r w:rsidRPr="009B0EAC">
        <w:rPr>
          <w:sz w:val="12"/>
        </w:rPr>
        <w:t xml:space="preserve">. </w:t>
      </w:r>
      <w:r w:rsidRPr="009B0EAC">
        <w:rPr>
          <w:rStyle w:val="StyleUnderline"/>
        </w:rPr>
        <w:t>Germany and Japan are cases in point</w:t>
      </w:r>
      <w:r w:rsidRPr="009B0EAC">
        <w:rPr>
          <w:sz w:val="12"/>
        </w:rPr>
        <w:t xml:space="preserve">. </w:t>
      </w:r>
      <w:r w:rsidRPr="009B0EAC">
        <w:rPr>
          <w:rStyle w:val="StyleUnderline"/>
        </w:rPr>
        <w:t>The arsenal of democracy</w:t>
      </w:r>
      <w:r w:rsidRPr="009B0EAC">
        <w:rPr>
          <w:sz w:val="12"/>
        </w:rPr>
        <w:t xml:space="preserve"> </w:t>
      </w:r>
      <w:r w:rsidRPr="009B0EAC">
        <w:rPr>
          <w:rStyle w:val="Emphasis"/>
        </w:rPr>
        <w:t>is set to grow</w:t>
      </w:r>
      <w:r w:rsidRPr="009B0EAC">
        <w:rPr>
          <w:sz w:val="12"/>
        </w:rPr>
        <w:t xml:space="preserve">. </w:t>
      </w:r>
      <w:r w:rsidRPr="009B0EAC">
        <w:rPr>
          <w:rStyle w:val="StyleUnderline"/>
        </w:rPr>
        <w:t>It is just that</w:t>
      </w:r>
      <w:r w:rsidRPr="009B0EAC">
        <w:rPr>
          <w:sz w:val="12"/>
        </w:rPr>
        <w:t xml:space="preserve">, well, </w:t>
      </w:r>
      <w:r w:rsidRPr="009B0EAC">
        <w:rPr>
          <w:rStyle w:val="StyleUnderline"/>
        </w:rPr>
        <w:t>a</w:t>
      </w:r>
      <w:r w:rsidRPr="009B0EAC">
        <w:rPr>
          <w:sz w:val="12"/>
        </w:rPr>
        <w:t xml:space="preserve"> </w:t>
      </w:r>
      <w:r w:rsidRPr="009B0EAC">
        <w:rPr>
          <w:rStyle w:val="StyleUnderline"/>
        </w:rPr>
        <w:t>useful misapprehension</w:t>
      </w:r>
      <w:r w:rsidRPr="009B0EAC">
        <w:rPr>
          <w:sz w:val="12"/>
        </w:rPr>
        <w:t xml:space="preserve"> </w:t>
      </w:r>
      <w:r w:rsidRPr="009B0EAC">
        <w:rPr>
          <w:rStyle w:val="Emphasis"/>
        </w:rPr>
        <w:t>is still a misapprehension</w:t>
      </w:r>
      <w:r w:rsidRPr="009B0EAC">
        <w:rPr>
          <w:sz w:val="12"/>
        </w:rPr>
        <w:t xml:space="preserve">. </w:t>
      </w:r>
      <w:r w:rsidRPr="009B0EAC">
        <w:rPr>
          <w:rStyle w:val="StyleUnderline"/>
        </w:rPr>
        <w:t>In foreign affairs</w:t>
      </w:r>
      <w:r w:rsidRPr="009B0EAC">
        <w:rPr>
          <w:sz w:val="12"/>
        </w:rPr>
        <w:t xml:space="preserve">, the </w:t>
      </w:r>
      <w:r w:rsidRPr="009B0EAC">
        <w:rPr>
          <w:rStyle w:val="StyleUnderline"/>
        </w:rPr>
        <w:t>Republicans</w:t>
      </w:r>
      <w:r w:rsidRPr="009B0EAC">
        <w:rPr>
          <w:sz w:val="12"/>
        </w:rPr>
        <w:t xml:space="preserve"> </w:t>
      </w:r>
      <w:r w:rsidRPr="009B0EAC">
        <w:rPr>
          <w:rStyle w:val="Emphasis"/>
        </w:rPr>
        <w:t>are ever more chauvinist</w:t>
      </w:r>
      <w:r w:rsidRPr="009B0EAC">
        <w:rPr>
          <w:sz w:val="12"/>
        </w:rPr>
        <w:t xml:space="preserve">. </w:t>
      </w:r>
      <w:r w:rsidRPr="009B0EAC">
        <w:rPr>
          <w:rStyle w:val="StyleUnderline"/>
        </w:rPr>
        <w:t>That is not</w:t>
      </w:r>
      <w:r w:rsidRPr="009B0EAC">
        <w:rPr>
          <w:sz w:val="12"/>
        </w:rPr>
        <w:t xml:space="preserve"> the same thing as </w:t>
      </w:r>
      <w:r w:rsidRPr="009B0EAC">
        <w:rPr>
          <w:rStyle w:val="StyleUnderline"/>
        </w:rPr>
        <w:t>isolationist</w:t>
      </w:r>
      <w:r w:rsidRPr="009B0EAC">
        <w:rPr>
          <w:sz w:val="12"/>
        </w:rPr>
        <w:t xml:space="preserve">. </w:t>
      </w:r>
      <w:r w:rsidRPr="009B0EAC">
        <w:rPr>
          <w:rStyle w:val="StyleUnderline"/>
        </w:rPr>
        <w:t>It is</w:t>
      </w:r>
      <w:r w:rsidRPr="009B0EAC">
        <w:rPr>
          <w:sz w:val="12"/>
        </w:rPr>
        <w:t xml:space="preserve"> very often </w:t>
      </w:r>
      <w:r w:rsidRPr="009B0EAC">
        <w:rPr>
          <w:rStyle w:val="Emphasis"/>
        </w:rPr>
        <w:t>the opposite</w:t>
      </w:r>
      <w:r w:rsidRPr="009B0EAC">
        <w:rPr>
          <w:sz w:val="12"/>
        </w:rPr>
        <w:t xml:space="preserve">. </w:t>
      </w:r>
      <w:r w:rsidRPr="009B0EAC">
        <w:rPr>
          <w:rStyle w:val="StyleUnderline"/>
        </w:rPr>
        <w:t>During his one term</w:t>
      </w:r>
      <w:r w:rsidRPr="009B0EAC">
        <w:rPr>
          <w:sz w:val="12"/>
        </w:rPr>
        <w:t xml:space="preserve"> in office, </w:t>
      </w:r>
      <w:r w:rsidRPr="009B0EAC">
        <w:rPr>
          <w:rStyle w:val="StyleUnderline"/>
        </w:rPr>
        <w:t>Trump</w:t>
      </w:r>
      <w:r w:rsidRPr="009B0EAC">
        <w:rPr>
          <w:sz w:val="12"/>
        </w:rPr>
        <w:t xml:space="preserve"> </w:t>
      </w:r>
      <w:r w:rsidRPr="009B0EAC">
        <w:rPr>
          <w:rStyle w:val="Emphasis"/>
        </w:rPr>
        <w:t>fired missiles at Syria</w:t>
      </w:r>
      <w:r w:rsidRPr="009B0EAC">
        <w:rPr>
          <w:sz w:val="12"/>
        </w:rPr>
        <w:t xml:space="preserve"> </w:t>
      </w:r>
      <w:r w:rsidRPr="009B0EAC">
        <w:rPr>
          <w:rStyle w:val="StyleUnderline"/>
        </w:rPr>
        <w:t>as punishment for using chemical weapons</w:t>
      </w:r>
      <w:r w:rsidRPr="009B0EAC">
        <w:rPr>
          <w:sz w:val="12"/>
        </w:rPr>
        <w:t xml:space="preserve">, </w:t>
      </w:r>
      <w:r w:rsidRPr="009B0EAC">
        <w:rPr>
          <w:rStyle w:val="Emphasis"/>
        </w:rPr>
        <w:t>assassinated an Iranian general</w:t>
      </w:r>
      <w:r w:rsidRPr="009B0EAC">
        <w:rPr>
          <w:sz w:val="12"/>
        </w:rPr>
        <w:t xml:space="preserve"> on the soil of a third country </w:t>
      </w:r>
      <w:r w:rsidRPr="009B0EAC">
        <w:rPr>
          <w:rStyle w:val="StyleUnderline"/>
        </w:rPr>
        <w:t>and began</w:t>
      </w:r>
      <w:r w:rsidRPr="009B0EAC">
        <w:rPr>
          <w:sz w:val="12"/>
        </w:rPr>
        <w:t xml:space="preserve"> (or </w:t>
      </w:r>
      <w:proofErr w:type="spellStart"/>
      <w:r w:rsidRPr="009B0EAC">
        <w:rPr>
          <w:sz w:val="12"/>
        </w:rPr>
        <w:t>recognised</w:t>
      </w:r>
      <w:proofErr w:type="spellEnd"/>
      <w:r w:rsidRPr="009B0EAC">
        <w:rPr>
          <w:sz w:val="12"/>
        </w:rPr>
        <w:t xml:space="preserve">) a </w:t>
      </w:r>
      <w:r w:rsidRPr="009B0EAC">
        <w:rPr>
          <w:rStyle w:val="StyleUnderline"/>
        </w:rPr>
        <w:t>struggle with China</w:t>
      </w:r>
      <w:r w:rsidRPr="009B0EAC">
        <w:rPr>
          <w:sz w:val="12"/>
        </w:rPr>
        <w:t xml:space="preserve"> for mastery of the century. </w:t>
      </w:r>
      <w:r w:rsidRPr="009B0EAC">
        <w:rPr>
          <w:rStyle w:val="StyleUnderline"/>
        </w:rPr>
        <w:t>He</w:t>
      </w:r>
      <w:r w:rsidRPr="009B0EAC">
        <w:rPr>
          <w:sz w:val="12"/>
        </w:rPr>
        <w:t xml:space="preserve"> also </w:t>
      </w:r>
      <w:r w:rsidRPr="009B0EAC">
        <w:rPr>
          <w:rStyle w:val="Emphasis"/>
        </w:rPr>
        <w:t xml:space="preserve">increased </w:t>
      </w:r>
      <w:proofErr w:type="spellStart"/>
      <w:r w:rsidRPr="009B0EAC">
        <w:rPr>
          <w:rStyle w:val="Emphasis"/>
        </w:rPr>
        <w:t>defence</w:t>
      </w:r>
      <w:proofErr w:type="spellEnd"/>
      <w:r w:rsidRPr="009B0EAC">
        <w:rPr>
          <w:rStyle w:val="Emphasis"/>
        </w:rPr>
        <w:t xml:space="preserve"> spending</w:t>
      </w:r>
      <w:r w:rsidRPr="009B0EAC">
        <w:rPr>
          <w:sz w:val="12"/>
        </w:rPr>
        <w:t xml:space="preserve">. </w:t>
      </w:r>
      <w:r w:rsidRPr="009B0EAC">
        <w:rPr>
          <w:rStyle w:val="StyleUnderline"/>
        </w:rPr>
        <w:t>He doesn’t believe in the west</w:t>
      </w:r>
      <w:r w:rsidRPr="009B0EAC">
        <w:rPr>
          <w:sz w:val="12"/>
        </w:rPr>
        <w:t xml:space="preserve">, no. </w:t>
      </w:r>
      <w:r w:rsidRPr="009B0EAC">
        <w:rPr>
          <w:rStyle w:val="StyleUnderline"/>
        </w:rPr>
        <w:t>But</w:t>
      </w:r>
      <w:r w:rsidRPr="009B0EAC">
        <w:rPr>
          <w:sz w:val="12"/>
        </w:rPr>
        <w:t xml:space="preserve"> because </w:t>
      </w:r>
      <w:r w:rsidRPr="009B0EAC">
        <w:rPr>
          <w:rStyle w:val="StyleUnderline"/>
        </w:rPr>
        <w:t>its enemies tend also to be America’s,</w:t>
      </w:r>
      <w:r w:rsidRPr="009B0EAC">
        <w:rPr>
          <w:sz w:val="12"/>
        </w:rPr>
        <w:t xml:space="preserve"> and </w:t>
      </w:r>
      <w:r w:rsidRPr="009B0EAC">
        <w:rPr>
          <w:rStyle w:val="StyleUnderline"/>
        </w:rPr>
        <w:t>nothing is dearer to him than American</w:t>
      </w:r>
      <w:r w:rsidRPr="009B0EAC">
        <w:rPr>
          <w:sz w:val="12"/>
        </w:rPr>
        <w:t xml:space="preserve"> </w:t>
      </w:r>
      <w:r w:rsidRPr="009B0EAC">
        <w:rPr>
          <w:rStyle w:val="Emphasis"/>
        </w:rPr>
        <w:t>amour propre</w:t>
      </w:r>
      <w:r w:rsidRPr="009B0EAC">
        <w:rPr>
          <w:sz w:val="12"/>
        </w:rPr>
        <w:t xml:space="preserve">, </w:t>
      </w:r>
      <w:r w:rsidRPr="009B0EAC">
        <w:rPr>
          <w:rStyle w:val="StyleUnderline"/>
        </w:rPr>
        <w:t>he</w:t>
      </w:r>
      <w:r w:rsidRPr="009B0EAC">
        <w:rPr>
          <w:sz w:val="12"/>
        </w:rPr>
        <w:t xml:space="preserve"> often </w:t>
      </w:r>
      <w:r w:rsidRPr="009B0EAC">
        <w:rPr>
          <w:rStyle w:val="StyleUnderline"/>
        </w:rPr>
        <w:t>ends up acting as a</w:t>
      </w:r>
      <w:r w:rsidRPr="009B0EAC">
        <w:rPr>
          <w:sz w:val="12"/>
        </w:rPr>
        <w:t xml:space="preserve"> Harry </w:t>
      </w:r>
      <w:r w:rsidRPr="009B0EAC">
        <w:rPr>
          <w:rStyle w:val="StyleUnderline"/>
        </w:rPr>
        <w:t>Truman-</w:t>
      </w:r>
      <w:proofErr w:type="spellStart"/>
      <w:r w:rsidRPr="009B0EAC">
        <w:rPr>
          <w:rStyle w:val="StyleUnderline"/>
        </w:rPr>
        <w:t>ish</w:t>
      </w:r>
      <w:proofErr w:type="spellEnd"/>
      <w:r w:rsidRPr="009B0EAC">
        <w:rPr>
          <w:rStyle w:val="StyleUnderline"/>
        </w:rPr>
        <w:t xml:space="preserve"> “hard” liberal might</w:t>
      </w:r>
      <w:r w:rsidRPr="009B0EAC">
        <w:rPr>
          <w:sz w:val="12"/>
        </w:rPr>
        <w:t xml:space="preserve">. In other words, </w:t>
      </w:r>
      <w:r w:rsidRPr="009B0EAC">
        <w:rPr>
          <w:rStyle w:val="Emphasis"/>
          <w:sz w:val="24"/>
        </w:rPr>
        <w:t>jingoism has its uses</w:t>
      </w:r>
      <w:r w:rsidRPr="009B0EAC">
        <w:rPr>
          <w:sz w:val="12"/>
        </w:rPr>
        <w:t xml:space="preserve">. Yes, it clashes with the give-and-take of international life: Republicans increasingly dislike trade and multilateral bodies. But it is an asset when things turn raw. </w:t>
      </w:r>
      <w:r w:rsidRPr="009B0EAC">
        <w:rPr>
          <w:rStyle w:val="StyleUnderline"/>
        </w:rPr>
        <w:t>A conventional US president would support an allied nation</w:t>
      </w:r>
      <w:r w:rsidRPr="009B0EAC">
        <w:rPr>
          <w:sz w:val="12"/>
        </w:rPr>
        <w:t xml:space="preserve"> under attack </w:t>
      </w:r>
      <w:r w:rsidRPr="009B0EAC">
        <w:rPr>
          <w:rStyle w:val="Emphasis"/>
        </w:rPr>
        <w:t>because it is the right thing to do.</w:t>
      </w:r>
      <w:r w:rsidRPr="009B0EAC">
        <w:rPr>
          <w:sz w:val="12"/>
        </w:rPr>
        <w:t xml:space="preserve"> </w:t>
      </w:r>
      <w:r w:rsidRPr="009B0EAC">
        <w:rPr>
          <w:rStyle w:val="StyleUnderline"/>
        </w:rPr>
        <w:t>A populist one</w:t>
      </w:r>
      <w:r w:rsidRPr="009B0EAC">
        <w:rPr>
          <w:sz w:val="12"/>
        </w:rPr>
        <w:t xml:space="preserve"> </w:t>
      </w:r>
      <w:r w:rsidRPr="009B0EAC">
        <w:rPr>
          <w:rStyle w:val="Emphasis"/>
        </w:rPr>
        <w:t>might support it</w:t>
      </w:r>
      <w:r w:rsidRPr="009B0EAC">
        <w:rPr>
          <w:sz w:val="12"/>
        </w:rPr>
        <w:t xml:space="preserve"> </w:t>
      </w:r>
      <w:r w:rsidRPr="009B0EAC">
        <w:rPr>
          <w:rStyle w:val="StyleUnderline"/>
        </w:rPr>
        <w:t>because</w:t>
      </w:r>
      <w:r w:rsidRPr="009B0EAC">
        <w:rPr>
          <w:sz w:val="12"/>
        </w:rPr>
        <w:t xml:space="preserve"> </w:t>
      </w:r>
      <w:r w:rsidRPr="009B0EAC">
        <w:rPr>
          <w:rStyle w:val="Emphasis"/>
        </w:rPr>
        <w:t>anything else looks weak</w:t>
      </w:r>
      <w:r w:rsidRPr="009B0EAC">
        <w:rPr>
          <w:sz w:val="12"/>
        </w:rPr>
        <w:t xml:space="preserve">. </w:t>
      </w:r>
      <w:r w:rsidRPr="009B0EAC">
        <w:rPr>
          <w:rStyle w:val="StyleUnderline"/>
        </w:rPr>
        <w:t>It is less about principle than face,</w:t>
      </w:r>
      <w:r w:rsidRPr="009B0EAC">
        <w:rPr>
          <w:sz w:val="12"/>
        </w:rPr>
        <w:t xml:space="preserve"> </w:t>
      </w:r>
      <w:r w:rsidRPr="009B0EAC">
        <w:rPr>
          <w:rStyle w:val="StyleUnderline"/>
        </w:rPr>
        <w:t>but</w:t>
      </w:r>
      <w:r w:rsidRPr="009B0EAC">
        <w:rPr>
          <w:sz w:val="12"/>
        </w:rPr>
        <w:t xml:space="preserve"> </w:t>
      </w:r>
      <w:r w:rsidRPr="009B0EAC">
        <w:rPr>
          <w:rStyle w:val="Emphasis"/>
        </w:rPr>
        <w:t>leads to the same forward posture</w:t>
      </w:r>
      <w:r w:rsidRPr="009B0EAC">
        <w:rPr>
          <w:sz w:val="12"/>
        </w:rPr>
        <w:t xml:space="preserve">. Populism is as complex and self-contradicting as the next political creed. To an almost Freudian extent, it admires strongmen. Had Russia taken Kyiv at speed, a certain kind of rudderless young man in the west would still be “stanning” Vladimir Putin online as a grandmaster. At the same time, </w:t>
      </w:r>
      <w:r w:rsidRPr="009B0EAC">
        <w:rPr>
          <w:rStyle w:val="StyleUnderline"/>
        </w:rPr>
        <w:t>no one is likelier or better-equipped</w:t>
      </w:r>
      <w:r w:rsidRPr="009B0EAC">
        <w:rPr>
          <w:sz w:val="12"/>
        </w:rPr>
        <w:t xml:space="preserve"> </w:t>
      </w:r>
      <w:r w:rsidRPr="009B0EAC">
        <w:rPr>
          <w:rStyle w:val="StyleUnderline"/>
        </w:rPr>
        <w:t>to butt heads with</w:t>
      </w:r>
      <w:r w:rsidRPr="009B0EAC">
        <w:rPr>
          <w:sz w:val="12"/>
        </w:rPr>
        <w:t xml:space="preserve"> rough </w:t>
      </w:r>
      <w:r w:rsidRPr="009B0EAC">
        <w:rPr>
          <w:rStyle w:val="StyleUnderline"/>
        </w:rPr>
        <w:t>nationalists</w:t>
      </w:r>
      <w:r w:rsidRPr="009B0EAC">
        <w:rPr>
          <w:sz w:val="12"/>
        </w:rPr>
        <w:t xml:space="preserve"> </w:t>
      </w:r>
      <w:r w:rsidRPr="009B0EAC">
        <w:rPr>
          <w:rStyle w:val="Emphasis"/>
        </w:rPr>
        <w:t>than other rough nationalists</w:t>
      </w:r>
      <w:r w:rsidRPr="009B0EAC">
        <w:rPr>
          <w:sz w:val="12"/>
        </w:rPr>
        <w:t xml:space="preserve">. </w:t>
      </w:r>
      <w:r w:rsidRPr="009B0EAC">
        <w:rPr>
          <w:rStyle w:val="StyleUnderline"/>
        </w:rPr>
        <w:t>Trump</w:t>
      </w:r>
      <w:r w:rsidRPr="009B0EAC">
        <w:rPr>
          <w:sz w:val="12"/>
        </w:rPr>
        <w:t xml:space="preserve"> </w:t>
      </w:r>
      <w:r w:rsidRPr="009B0EAC">
        <w:rPr>
          <w:rStyle w:val="StyleUnderline"/>
        </w:rPr>
        <w:t>would</w:t>
      </w:r>
      <w:r w:rsidRPr="009B0EAC">
        <w:rPr>
          <w:sz w:val="12"/>
        </w:rPr>
        <w:t xml:space="preserve"> both </w:t>
      </w:r>
      <w:r w:rsidRPr="009B0EAC">
        <w:rPr>
          <w:rStyle w:val="StyleUnderline"/>
        </w:rPr>
        <w:t>flatter</w:t>
      </w:r>
      <w:r w:rsidRPr="009B0EAC">
        <w:rPr>
          <w:sz w:val="12"/>
        </w:rPr>
        <w:t xml:space="preserve"> North Korea’s Kim Jong </w:t>
      </w:r>
      <w:r w:rsidRPr="009B0EAC">
        <w:rPr>
          <w:rStyle w:val="StyleUnderline"/>
        </w:rPr>
        <w:t>Un</w:t>
      </w:r>
      <w:r w:rsidRPr="009B0EAC">
        <w:rPr>
          <w:sz w:val="12"/>
        </w:rPr>
        <w:t xml:space="preserve"> </w:t>
      </w:r>
      <w:r w:rsidRPr="009B0EAC">
        <w:rPr>
          <w:rStyle w:val="Emphasis"/>
        </w:rPr>
        <w:t>and threaten to “totally destroy” him</w:t>
      </w:r>
      <w:r w:rsidRPr="009B0EAC">
        <w:rPr>
          <w:sz w:val="12"/>
        </w:rPr>
        <w:t xml:space="preserve">, remember. </w:t>
      </w:r>
      <w:r w:rsidRPr="009B0EAC">
        <w:rPr>
          <w:rStyle w:val="StyleUnderline"/>
        </w:rPr>
        <w:t>He had fewer</w:t>
      </w:r>
      <w:r w:rsidRPr="009B0EAC">
        <w:rPr>
          <w:sz w:val="12"/>
        </w:rPr>
        <w:t xml:space="preserve"> moral </w:t>
      </w:r>
      <w:r w:rsidRPr="009B0EAC">
        <w:rPr>
          <w:rStyle w:val="StyleUnderline"/>
        </w:rPr>
        <w:t>qualms with</w:t>
      </w:r>
      <w:r w:rsidRPr="009B0EAC">
        <w:rPr>
          <w:sz w:val="12"/>
        </w:rPr>
        <w:t xml:space="preserve"> Bashar al-</w:t>
      </w:r>
      <w:r w:rsidRPr="009B0EAC">
        <w:rPr>
          <w:rStyle w:val="StyleUnderline"/>
        </w:rPr>
        <w:t>Assad than</w:t>
      </w:r>
      <w:r w:rsidRPr="009B0EAC">
        <w:rPr>
          <w:sz w:val="12"/>
        </w:rPr>
        <w:t xml:space="preserve"> Barack </w:t>
      </w:r>
      <w:r w:rsidRPr="009B0EAC">
        <w:rPr>
          <w:rStyle w:val="StyleUnderline"/>
        </w:rPr>
        <w:t>Obama</w:t>
      </w:r>
      <w:r w:rsidRPr="009B0EAC">
        <w:rPr>
          <w:sz w:val="12"/>
        </w:rPr>
        <w:t xml:space="preserve"> did, </w:t>
      </w:r>
      <w:r w:rsidRPr="009B0EAC">
        <w:rPr>
          <w:rStyle w:val="StyleUnderline"/>
        </w:rPr>
        <w:t>but</w:t>
      </w:r>
      <w:r w:rsidRPr="009B0EAC">
        <w:rPr>
          <w:sz w:val="12"/>
        </w:rPr>
        <w:t xml:space="preserve"> </w:t>
      </w:r>
      <w:r w:rsidRPr="009B0EAC">
        <w:rPr>
          <w:rStyle w:val="StyleUnderline"/>
        </w:rPr>
        <w:t>only one of those</w:t>
      </w:r>
      <w:r w:rsidRPr="009B0EAC">
        <w:rPr>
          <w:sz w:val="12"/>
        </w:rPr>
        <w:t xml:space="preserve"> US leaders </w:t>
      </w:r>
      <w:r w:rsidRPr="009B0EAC">
        <w:rPr>
          <w:rStyle w:val="StyleUnderline"/>
        </w:rPr>
        <w:t>enforced the red line on chemical weapons</w:t>
      </w:r>
      <w:r w:rsidRPr="009B0EAC">
        <w:rPr>
          <w:sz w:val="12"/>
        </w:rPr>
        <w:t xml:space="preserve"> against the Syrian despot. The other merely drew it. </w:t>
      </w:r>
      <w:r w:rsidRPr="009B0EAC">
        <w:rPr>
          <w:rStyle w:val="StyleUnderline"/>
        </w:rPr>
        <w:t>In the populist id</w:t>
      </w:r>
      <w:r w:rsidRPr="009B0EAC">
        <w:rPr>
          <w:sz w:val="12"/>
        </w:rPr>
        <w:t xml:space="preserve">, </w:t>
      </w:r>
      <w:r w:rsidRPr="009B0EAC">
        <w:rPr>
          <w:rStyle w:val="StyleUnderline"/>
        </w:rPr>
        <w:t>strongman-worship</w:t>
      </w:r>
      <w:r w:rsidRPr="009B0EAC">
        <w:rPr>
          <w:sz w:val="12"/>
        </w:rPr>
        <w:t xml:space="preserve"> </w:t>
      </w:r>
      <w:r w:rsidRPr="009B0EAC">
        <w:rPr>
          <w:rStyle w:val="Emphasis"/>
        </w:rPr>
        <w:t>vies with a hatred of being seen to give any quarter to anyone</w:t>
      </w:r>
      <w:r w:rsidRPr="009B0EAC">
        <w:rPr>
          <w:sz w:val="12"/>
        </w:rPr>
        <w:t xml:space="preserve">, </w:t>
      </w:r>
      <w:r w:rsidRPr="009B0EAC">
        <w:rPr>
          <w:rStyle w:val="Emphasis"/>
        </w:rPr>
        <w:t>ever</w:t>
      </w:r>
      <w:r w:rsidRPr="009B0EAC">
        <w:rPr>
          <w:sz w:val="12"/>
        </w:rPr>
        <w:t xml:space="preserve">. Even in theory, then, </w:t>
      </w:r>
      <w:r w:rsidRPr="009B0EAC">
        <w:rPr>
          <w:rStyle w:val="StyleUnderline"/>
        </w:rPr>
        <w:t>there isn’t an easy equation between populism and appeasement</w:t>
      </w:r>
      <w:r w:rsidRPr="009B0EAC">
        <w:rPr>
          <w:sz w:val="12"/>
        </w:rPr>
        <w:t xml:space="preserve">. True, </w:t>
      </w:r>
      <w:r w:rsidRPr="009B0EAC">
        <w:rPr>
          <w:rStyle w:val="StyleUnderline"/>
        </w:rPr>
        <w:t>polls suggest a decline of suppor</w:t>
      </w:r>
      <w:r w:rsidRPr="009B0EAC">
        <w:rPr>
          <w:sz w:val="12"/>
        </w:rPr>
        <w:t xml:space="preserve">t among conservative Americans </w:t>
      </w:r>
      <w:r w:rsidRPr="009B0EAC">
        <w:rPr>
          <w:rStyle w:val="StyleUnderline"/>
        </w:rPr>
        <w:t>for Ukraine</w:t>
      </w:r>
      <w:r w:rsidRPr="009B0EAC">
        <w:rPr>
          <w:sz w:val="12"/>
        </w:rPr>
        <w:t xml:space="preserve">. Republicans in Congress have become ever more difficult about aid. Nations from Europe to east Asia are right to worry about a slackening of American commitment to allies in future. But </w:t>
      </w:r>
      <w:r w:rsidRPr="009B0EAC">
        <w:rPr>
          <w:rStyle w:val="Emphasis"/>
        </w:rPr>
        <w:t>that could happen under anyone</w:t>
      </w:r>
      <w:r w:rsidRPr="009B0EAC">
        <w:rPr>
          <w:sz w:val="12"/>
        </w:rPr>
        <w:t>. T</w:t>
      </w:r>
      <w:r w:rsidRPr="009B0EAC">
        <w:rPr>
          <w:rStyle w:val="StyleUnderline"/>
        </w:rPr>
        <w:t>he US was “leading from behind” before Trump. There is</w:t>
      </w:r>
      <w:r w:rsidRPr="009B0EAC">
        <w:rPr>
          <w:sz w:val="12"/>
        </w:rPr>
        <w:t xml:space="preserve"> a </w:t>
      </w:r>
      <w:r w:rsidRPr="009B0EAC">
        <w:rPr>
          <w:rStyle w:val="StyleUnderline"/>
        </w:rPr>
        <w:t xml:space="preserve">butter-over-guns caucus on the left. </w:t>
      </w:r>
      <w:r w:rsidRPr="009B0EAC">
        <w:rPr>
          <w:sz w:val="12"/>
        </w:rPr>
        <w:t>A Democrat (</w:t>
      </w:r>
      <w:r w:rsidRPr="009B0EAC">
        <w:rPr>
          <w:rStyle w:val="StyleUnderline"/>
        </w:rPr>
        <w:t>Obama</w:t>
      </w:r>
      <w:r w:rsidRPr="009B0EAC">
        <w:rPr>
          <w:sz w:val="12"/>
        </w:rPr>
        <w:t xml:space="preserve">) </w:t>
      </w:r>
      <w:r w:rsidRPr="009B0EAC">
        <w:rPr>
          <w:rStyle w:val="StyleUnderline"/>
        </w:rPr>
        <w:t>and</w:t>
      </w:r>
      <w:r w:rsidRPr="009B0EAC">
        <w:rPr>
          <w:sz w:val="12"/>
        </w:rPr>
        <w:t xml:space="preserve"> an establishment Republican (George W </w:t>
      </w:r>
      <w:r w:rsidRPr="009B0EAC">
        <w:rPr>
          <w:rStyle w:val="StyleUnderline"/>
        </w:rPr>
        <w:t>Bush</w:t>
      </w:r>
      <w:r w:rsidRPr="009B0EAC">
        <w:rPr>
          <w:sz w:val="12"/>
        </w:rPr>
        <w:t xml:space="preserve">) </w:t>
      </w:r>
      <w:r w:rsidRPr="009B0EAC">
        <w:rPr>
          <w:rStyle w:val="StyleUnderline"/>
        </w:rPr>
        <w:t>let a Russian attack</w:t>
      </w:r>
      <w:r w:rsidRPr="009B0EAC">
        <w:rPr>
          <w:sz w:val="12"/>
        </w:rPr>
        <w:t xml:space="preserve"> on a </w:t>
      </w:r>
      <w:proofErr w:type="spellStart"/>
      <w:r w:rsidRPr="009B0EAC">
        <w:rPr>
          <w:sz w:val="12"/>
        </w:rPr>
        <w:t>neighbour</w:t>
      </w:r>
      <w:proofErr w:type="spellEnd"/>
      <w:r w:rsidRPr="009B0EAC">
        <w:rPr>
          <w:sz w:val="12"/>
        </w:rPr>
        <w:t xml:space="preserve"> </w:t>
      </w:r>
      <w:r w:rsidRPr="009B0EAC">
        <w:rPr>
          <w:rStyle w:val="StyleUnderline"/>
        </w:rPr>
        <w:t>happen</w:t>
      </w:r>
      <w:r w:rsidRPr="009B0EAC">
        <w:rPr>
          <w:sz w:val="12"/>
        </w:rPr>
        <w:t xml:space="preserve"> on their watch without adequate response. One of the most direct calls for a “settlement” with Russia over the past year came from the congressional left. I used to think that US-watchers invoked no </w:t>
      </w:r>
      <w:proofErr w:type="spellStart"/>
      <w:r w:rsidRPr="009B0EAC">
        <w:rPr>
          <w:sz w:val="12"/>
        </w:rPr>
        <w:t>spectre</w:t>
      </w:r>
      <w:proofErr w:type="spellEnd"/>
      <w:r w:rsidRPr="009B0EAC">
        <w:rPr>
          <w:sz w:val="12"/>
        </w:rPr>
        <w:t xml:space="preserve"> more often, more baselessly, than “isolationism”. It dignifies a movement with little purchase on public life since Pearl Harbor. </w:t>
      </w:r>
      <w:r w:rsidRPr="009B0EAC">
        <w:rPr>
          <w:rStyle w:val="Emphasis"/>
        </w:rPr>
        <w:t xml:space="preserve">There will always be a Pat Buchanan </w:t>
      </w:r>
      <w:r w:rsidRPr="009B0EAC">
        <w:rPr>
          <w:sz w:val="12"/>
        </w:rPr>
        <w:t xml:space="preserve">or Gore Vidal (note the right-to-left spread) </w:t>
      </w:r>
      <w:r w:rsidRPr="009B0EAC">
        <w:rPr>
          <w:rStyle w:val="StyleUnderline"/>
        </w:rPr>
        <w:t>but nothing is achieved by talking them up as though America might revert to Neutrality Acts</w:t>
      </w:r>
      <w:r w:rsidRPr="009B0EAC">
        <w:rPr>
          <w:sz w:val="12"/>
        </w:rPr>
        <w:t xml:space="preserve"> and naval retrenchment. </w:t>
      </w:r>
      <w:r w:rsidRPr="009B0EAC">
        <w:rPr>
          <w:rStyle w:val="StyleUnderline"/>
        </w:rPr>
        <w:t>The stunning thing about</w:t>
      </w:r>
      <w:r w:rsidRPr="009B0EAC">
        <w:rPr>
          <w:sz w:val="12"/>
        </w:rPr>
        <w:t xml:space="preserve"> US </w:t>
      </w:r>
      <w:r w:rsidRPr="009B0EAC">
        <w:rPr>
          <w:rStyle w:val="StyleUnderline"/>
        </w:rPr>
        <w:t>politics is</w:t>
      </w:r>
      <w:r w:rsidRPr="009B0EAC">
        <w:rPr>
          <w:sz w:val="12"/>
        </w:rPr>
        <w:t xml:space="preserve"> </w:t>
      </w:r>
      <w:r w:rsidRPr="009B0EAC">
        <w:rPr>
          <w:rStyle w:val="Emphasis"/>
        </w:rPr>
        <w:t>how few votes for isolation</w:t>
      </w:r>
      <w:r w:rsidRPr="009B0EAC">
        <w:rPr>
          <w:sz w:val="12"/>
        </w:rPr>
        <w:t xml:space="preserve"> </w:t>
      </w:r>
      <w:r w:rsidRPr="009B0EAC">
        <w:rPr>
          <w:rStyle w:val="StyleUnderline"/>
        </w:rPr>
        <w:t>there are</w:t>
      </w:r>
      <w:r w:rsidRPr="009B0EAC">
        <w:rPr>
          <w:sz w:val="12"/>
        </w:rPr>
        <w:t xml:space="preserve"> </w:t>
      </w:r>
      <w:r w:rsidRPr="009B0EAC">
        <w:rPr>
          <w:rStyle w:val="StyleUnderline"/>
        </w:rPr>
        <w:t>in</w:t>
      </w:r>
      <w:r w:rsidRPr="009B0EAC">
        <w:rPr>
          <w:sz w:val="12"/>
        </w:rPr>
        <w:t xml:space="preserve"> perhaps </w:t>
      </w:r>
      <w:r w:rsidRPr="009B0EAC">
        <w:rPr>
          <w:rStyle w:val="Emphasis"/>
        </w:rPr>
        <w:t>the only</w:t>
      </w:r>
      <w:r w:rsidRPr="009B0EAC">
        <w:rPr>
          <w:sz w:val="12"/>
        </w:rPr>
        <w:t xml:space="preserve"> major </w:t>
      </w:r>
      <w:r w:rsidRPr="009B0EAC">
        <w:rPr>
          <w:rStyle w:val="Emphasis"/>
        </w:rPr>
        <w:t>country</w:t>
      </w:r>
      <w:r w:rsidRPr="009B0EAC">
        <w:rPr>
          <w:sz w:val="12"/>
        </w:rPr>
        <w:t xml:space="preserve"> </w:t>
      </w:r>
      <w:r w:rsidRPr="009B0EAC">
        <w:rPr>
          <w:rStyle w:val="StyleUnderline"/>
        </w:rPr>
        <w:t>that</w:t>
      </w:r>
      <w:r w:rsidRPr="009B0EAC">
        <w:rPr>
          <w:sz w:val="12"/>
        </w:rPr>
        <w:t xml:space="preserve"> </w:t>
      </w:r>
      <w:r w:rsidRPr="009B0EAC">
        <w:rPr>
          <w:rStyle w:val="Emphasis"/>
        </w:rPr>
        <w:t xml:space="preserve">could safely </w:t>
      </w:r>
      <w:proofErr w:type="spellStart"/>
      <w:r w:rsidRPr="009B0EAC">
        <w:rPr>
          <w:rStyle w:val="Emphasis"/>
        </w:rPr>
        <w:t>practise</w:t>
      </w:r>
      <w:proofErr w:type="spellEnd"/>
      <w:r w:rsidRPr="009B0EAC">
        <w:rPr>
          <w:rStyle w:val="Emphasis"/>
        </w:rPr>
        <w:t xml:space="preserve"> it</w:t>
      </w:r>
      <w:r w:rsidRPr="009B0EAC">
        <w:rPr>
          <w:sz w:val="12"/>
        </w:rPr>
        <w:t xml:space="preserve">. Now, I think there is something to be said for talking up the risk of a withdrawn US. That fear is driving up the military ambitions of Europe. It is ending the “neutrality” of some democracies. And framing isolation as a </w:t>
      </w:r>
      <w:proofErr w:type="spellStart"/>
      <w:r w:rsidRPr="009B0EAC">
        <w:rPr>
          <w:sz w:val="12"/>
        </w:rPr>
        <w:t>Trumpist</w:t>
      </w:r>
      <w:proofErr w:type="spellEnd"/>
      <w:r w:rsidRPr="009B0EAC">
        <w:rPr>
          <w:sz w:val="12"/>
        </w:rPr>
        <w:t xml:space="preserve"> thing in particular rallies the global left behind a cause — </w:t>
      </w:r>
      <w:proofErr w:type="spellStart"/>
      <w:r w:rsidRPr="009B0EAC">
        <w:rPr>
          <w:sz w:val="12"/>
        </w:rPr>
        <w:t>defence</w:t>
      </w:r>
      <w:proofErr w:type="spellEnd"/>
      <w:r w:rsidRPr="009B0EAC">
        <w:rPr>
          <w:sz w:val="12"/>
        </w:rPr>
        <w:t xml:space="preserve"> spending — that it might otherwise oppose. </w:t>
      </w:r>
      <w:r w:rsidRPr="009B0EAC">
        <w:rPr>
          <w:rStyle w:val="Emphasis"/>
        </w:rPr>
        <w:t>Keep the trope going, then. Just don’t believe it.</w:t>
      </w:r>
    </w:p>
    <w:p w14:paraId="7C089DD2" w14:textId="77777777" w:rsidR="009E066E" w:rsidRPr="009B0EAC" w:rsidRDefault="009E066E" w:rsidP="00642872">
      <w:pPr>
        <w:rPr>
          <w:rStyle w:val="Emphasis"/>
        </w:rPr>
      </w:pPr>
    </w:p>
    <w:p w14:paraId="13A9AAED" w14:textId="3275D5BF" w:rsidR="009E066E" w:rsidRPr="009B0EAC" w:rsidRDefault="009E066E" w:rsidP="009E066E">
      <w:pPr>
        <w:pStyle w:val="Heading3"/>
      </w:pPr>
      <w:r w:rsidRPr="009B0EAC">
        <w:lastRenderedPageBreak/>
        <w:t>AT – LIO – Resilient</w:t>
      </w:r>
    </w:p>
    <w:p w14:paraId="6D95CF49" w14:textId="77777777" w:rsidR="009E066E" w:rsidRPr="009B0EAC" w:rsidRDefault="009E066E" w:rsidP="009E066E">
      <w:pPr>
        <w:pStyle w:val="Heading4"/>
      </w:pPr>
      <w:r w:rsidRPr="009B0EAC">
        <w:t xml:space="preserve">The liberal order is resilient --- Trump can’t collapse it, and the US still possesses the credibility to mobilize cooperation </w:t>
      </w:r>
    </w:p>
    <w:p w14:paraId="273E07A0" w14:textId="77777777" w:rsidR="009E066E" w:rsidRPr="009B0EAC" w:rsidRDefault="009E066E" w:rsidP="009E066E">
      <w:r w:rsidRPr="009B0EAC">
        <w:rPr>
          <w:rStyle w:val="Style13ptBold"/>
        </w:rPr>
        <w:t>Sullivan 18</w:t>
      </w:r>
      <w:r w:rsidRPr="009B0EAC">
        <w:t xml:space="preserve"> Jake Sullivan, JAKE SULLIVAN is a Senior Fellow at the Carnegie Endowment for International Peace.  He served in the Obama administration as Director of Policy Planning at the U.S. Department of State and as National Security Adviser to the Vice President. “The World After Trump.” Foreign Affairs. March/April 2018 Issue. https://www.foreignaffairs.com/articles/2018-03-05/world-after-trump</w:t>
      </w:r>
    </w:p>
    <w:p w14:paraId="11B75261" w14:textId="77777777" w:rsidR="009E066E" w:rsidRPr="009B0EAC" w:rsidRDefault="009E066E" w:rsidP="009E066E"/>
    <w:p w14:paraId="40E01121" w14:textId="77777777" w:rsidR="009E066E" w:rsidRPr="009B0EAC" w:rsidRDefault="009E066E" w:rsidP="009E066E">
      <w:pPr>
        <w:rPr>
          <w:rStyle w:val="Emphasis"/>
        </w:rPr>
      </w:pPr>
      <w:r w:rsidRPr="009B0EAC">
        <w:rPr>
          <w:rStyle w:val="Emphasis"/>
        </w:rPr>
        <w:t>But the existing order is more resilient than this assessment suggests</w:t>
      </w:r>
      <w:r w:rsidRPr="009B0EAC">
        <w:t xml:space="preserve">. </w:t>
      </w:r>
      <w:r w:rsidRPr="009B0EAC">
        <w:rPr>
          <w:rStyle w:val="StyleUnderline"/>
        </w:rPr>
        <w:t>There is no doubt that Trump represents a meaningful threat to the health of both American democracy and the international system.</w:t>
      </w:r>
      <w:r w:rsidRPr="009B0EAC">
        <w:t xml:space="preserve"> And there is a </w:t>
      </w:r>
      <w:hyperlink r:id="rId32" w:history="1">
        <w:r w:rsidRPr="009B0EAC">
          <w:rPr>
            <w:rStyle w:val="Hyperlink"/>
          </w:rPr>
          <w:t>nonnegligible risk</w:t>
        </w:r>
      </w:hyperlink>
      <w:r w:rsidRPr="009B0EAC">
        <w:t xml:space="preserve"> that he could drag the country into a constitutional crisis, or the world into a crippling trade war or even an all-out nuclear war. Yet </w:t>
      </w:r>
      <w:r w:rsidRPr="009B0EAC">
        <w:rPr>
          <w:rStyle w:val="Emphasis"/>
        </w:rPr>
        <w:t>despite these risks, rumors of the international order’s demise have been greatly exaggerated</w:t>
      </w:r>
      <w:r w:rsidRPr="009B0EAC">
        <w:t xml:space="preserve">. </w:t>
      </w:r>
      <w:r w:rsidRPr="009B0EAC">
        <w:rPr>
          <w:rStyle w:val="StyleUnderline"/>
        </w:rPr>
        <w:t xml:space="preserve">The system is built to last through significant shifts in global politics and economics and </w:t>
      </w:r>
      <w:r w:rsidRPr="009B0EAC">
        <w:rPr>
          <w:rStyle w:val="Emphasis"/>
        </w:rPr>
        <w:t>strong enough to survive a term of President Trump. </w:t>
      </w:r>
    </w:p>
    <w:p w14:paraId="6EFDFA2C" w14:textId="77777777" w:rsidR="009E066E" w:rsidRPr="009B0EAC" w:rsidRDefault="009E066E" w:rsidP="009E066E">
      <w:pPr>
        <w:rPr>
          <w:sz w:val="16"/>
          <w:szCs w:val="16"/>
        </w:rPr>
      </w:pPr>
      <w:r w:rsidRPr="009B0EAC">
        <w:rPr>
          <w:sz w:val="16"/>
          <w:szCs w:val="16"/>
        </w:rPr>
        <w:t>This more optimistic view is offered not as comfort but as a call to action. The present moment demands resolve and affirmative thinking from the foreign policy community about how to sustain and reinforce the international order, not just lamentations about Trump’s destructiveness or resignation about the order’s fate. No one knows for certain how things will turn out. But fatalism will become a self-fulfilling prophecy. </w:t>
      </w:r>
    </w:p>
    <w:p w14:paraId="20736C5D" w14:textId="77777777" w:rsidR="009E066E" w:rsidRPr="009B0EAC" w:rsidRDefault="009E066E" w:rsidP="009E066E">
      <w:pPr>
        <w:rPr>
          <w:sz w:val="16"/>
          <w:szCs w:val="16"/>
        </w:rPr>
      </w:pPr>
      <w:r w:rsidRPr="009B0EAC">
        <w:rPr>
          <w:sz w:val="16"/>
          <w:szCs w:val="16"/>
        </w:rPr>
        <w:t>The order can endure only if its defenders step up. It may be durable, but it also needs an update to account for new realities and new challenges. Between fatalism and complacency lies urgency. Champions of the order must start working now to protect its key elements, to build a new consensus at home and abroad about needed adjustments, and to set the stage for a better approach, before it’s too late.</w:t>
      </w:r>
    </w:p>
    <w:p w14:paraId="0710E15D" w14:textId="77777777" w:rsidR="009E066E" w:rsidRPr="009B0EAC" w:rsidRDefault="009E066E" w:rsidP="009E066E">
      <w:pPr>
        <w:rPr>
          <w:sz w:val="16"/>
          <w:szCs w:val="16"/>
        </w:rPr>
      </w:pPr>
      <w:r w:rsidRPr="009B0EAC">
        <w:rPr>
          <w:sz w:val="16"/>
          <w:szCs w:val="16"/>
        </w:rPr>
        <w:t>A RESILIENT ORDER</w:t>
      </w:r>
    </w:p>
    <w:p w14:paraId="2DA25B64" w14:textId="77777777" w:rsidR="009E066E" w:rsidRPr="009B0EAC" w:rsidRDefault="009E066E" w:rsidP="009E066E">
      <w:r w:rsidRPr="009B0EAC">
        <w:t xml:space="preserve">In a world where the major trends seem to spell chaos, it is fair to place the burden of proof on those who claim that the current order can continue. Yet </w:t>
      </w:r>
      <w:r w:rsidRPr="009B0EAC">
        <w:rPr>
          <w:rStyle w:val="StyleUnderline"/>
        </w:rPr>
        <w:t>well before Trump, it had already demonstrated its capacity to adapt to changes in the nature and distribution of power</w:t>
      </w:r>
      <w:r w:rsidRPr="009B0EAC">
        <w:t>. Three basic factors account for such resilience—and demonstrate why the emphasis now should be on protecting and improving the order rather than planning for the aftermath of its demise.</w:t>
      </w:r>
    </w:p>
    <w:p w14:paraId="4898E46B" w14:textId="77777777" w:rsidR="009E066E" w:rsidRPr="009B0EAC" w:rsidRDefault="009E066E" w:rsidP="009E066E">
      <w:r w:rsidRPr="009B0EAC">
        <w:t xml:space="preserve">First, </w:t>
      </w:r>
      <w:r w:rsidRPr="009B0EAC">
        <w:rPr>
          <w:rStyle w:val="Emphasis"/>
        </w:rPr>
        <w:t>most of the world remains invested in major aspects of the order and still counts on the United States to operate at its center</w:t>
      </w:r>
      <w:r w:rsidRPr="009B0EAC">
        <w:t xml:space="preserve">. </w:t>
      </w:r>
      <w:r w:rsidRPr="009B0EAC">
        <w:rPr>
          <w:rStyle w:val="StyleUnderline"/>
        </w:rPr>
        <w:t>The passing of U.S. dominance need not mean the end of U.S. leadership</w:t>
      </w:r>
      <w:r w:rsidRPr="009B0EAC">
        <w:t xml:space="preserve">. That is, </w:t>
      </w:r>
      <w:r w:rsidRPr="009B0EAC">
        <w:rPr>
          <w:rStyle w:val="StyleUnderline"/>
        </w:rPr>
        <w:t xml:space="preserve">the United States may not be able to direct outcomes from a position of preeminent economic, political, and military influence, but </w:t>
      </w:r>
      <w:r w:rsidRPr="009B0EAC">
        <w:rPr>
          <w:rStyle w:val="Emphasis"/>
        </w:rPr>
        <w:t>it can still mobilize cooperation on shared challenges and shape consensus on key rules</w:t>
      </w:r>
      <w:r w:rsidRPr="009B0EAC">
        <w:t>. In the years ahead, although Washington will not be the only destination for countries seeking capital, resources, or influence, it will remain the most important agenda-setter.</w:t>
      </w:r>
    </w:p>
    <w:p w14:paraId="2C7FB596" w14:textId="77777777" w:rsidR="009E066E" w:rsidRPr="009B0EAC" w:rsidRDefault="009E066E" w:rsidP="009E066E">
      <w:pPr>
        <w:rPr>
          <w:rStyle w:val="StyleUnderline"/>
        </w:rPr>
      </w:pPr>
      <w:r w:rsidRPr="009B0EAC">
        <w:t xml:space="preserve">Some context is important. </w:t>
      </w:r>
      <w:r w:rsidRPr="009B0EAC">
        <w:rPr>
          <w:rStyle w:val="StyleUnderline"/>
        </w:rPr>
        <w:t>The U.S.-led order was built at a unique moment, at the end of World War</w:t>
      </w:r>
      <w:r w:rsidRPr="009B0EAC">
        <w:t xml:space="preserve"> II. Europe’s and Asia’s erstwhile great powers were reduced to rubble, and a combination of dominance abroad and shared economic prosperity at home allowed the United States to serve as the architect and guarantor of a new order fashioned in its own image. </w:t>
      </w:r>
      <w:r w:rsidRPr="009B0EAC">
        <w:rPr>
          <w:rStyle w:val="StyleUnderline"/>
        </w:rPr>
        <w:t>It had not just the material power to shape rules and drive outcomes but also a model many other countries wanted to emulate. It used the opportunity to build an order that benefited itself as well as others</w:t>
      </w:r>
      <w:r w:rsidRPr="009B0EAC">
        <w:t xml:space="preserve">, with clear advantages for </w:t>
      </w:r>
      <w:r w:rsidRPr="009B0EAC">
        <w:lastRenderedPageBreak/>
        <w:t>populations at home and abroad. As the international relations scholar </w:t>
      </w:r>
      <w:hyperlink r:id="rId33" w:history="1">
        <w:r w:rsidRPr="009B0EAC">
          <w:rPr>
            <w:rStyle w:val="Hyperlink"/>
          </w:rPr>
          <w:t>G. John </w:t>
        </w:r>
        <w:proofErr w:type="spellStart"/>
      </w:hyperlink>
      <w:hyperlink r:id="rId34" w:history="1">
        <w:r w:rsidRPr="009B0EAC">
          <w:rPr>
            <w:rStyle w:val="Hyperlink"/>
          </w:rPr>
          <w:t>Ikenberry</w:t>
        </w:r>
        <w:proofErr w:type="spellEnd"/>
        <w:r w:rsidRPr="009B0EAC">
          <w:rPr>
            <w:rStyle w:val="Hyperlink"/>
          </w:rPr>
          <w:t xml:space="preserve"> has put it in this magazine</w:t>
        </w:r>
      </w:hyperlink>
      <w:r w:rsidRPr="009B0EAC">
        <w:t>, </w:t>
      </w:r>
      <w:r w:rsidRPr="009B0EAC">
        <w:rPr>
          <w:rStyle w:val="Emphasis"/>
        </w:rPr>
        <w:t>the resulting system was “hard to overturn and easy to join</w:t>
      </w:r>
      <w:r w:rsidRPr="009B0EAC">
        <w:t xml:space="preserve">.” The end of the Cold War and </w:t>
      </w:r>
      <w:r w:rsidRPr="009B0EAC">
        <w:rPr>
          <w:rStyle w:val="StyleUnderline"/>
        </w:rPr>
        <w:t>the fall of the Soviet Union served to reinforce and extend American preeminence. </w:t>
      </w:r>
    </w:p>
    <w:p w14:paraId="3A6617BB" w14:textId="77777777" w:rsidR="009E066E" w:rsidRPr="009B0EAC" w:rsidRDefault="009E066E" w:rsidP="009E066E">
      <w:pPr>
        <w:rPr>
          <w:rStyle w:val="Emphasis"/>
        </w:rPr>
      </w:pPr>
      <w:r w:rsidRPr="009B0EAC">
        <w:t xml:space="preserve">This precise state of affairs was never going to last forever. Other powers would eventually rise, and the basic bargain would one day need to be revisited. That day has arrived, and the question now is, </w:t>
      </w:r>
      <w:r w:rsidRPr="009B0EAC">
        <w:rPr>
          <w:rStyle w:val="StyleUnderline"/>
        </w:rPr>
        <w:t xml:space="preserve">do other countries want a fundamentally different bargain or simply some adjustments? </w:t>
      </w:r>
      <w:r w:rsidRPr="009B0EAC">
        <w:t xml:space="preserve">A comprehensive </w:t>
      </w:r>
      <w:proofErr w:type="gramStart"/>
      <w:r w:rsidRPr="009B0EAC">
        <w:t>2016 rand</w:t>
      </w:r>
      <w:proofErr w:type="gramEnd"/>
      <w:r w:rsidRPr="009B0EAC">
        <w:t xml:space="preserve"> analysis found that </w:t>
      </w:r>
      <w:r w:rsidRPr="009B0EAC">
        <w:rPr>
          <w:rStyle w:val="Emphasis"/>
        </w:rPr>
        <w:t>few powers display an appetite for dismantling the international order or transforming it into something unrecognizable</w:t>
      </w:r>
      <w:r w:rsidRPr="009B0EAC">
        <w:t xml:space="preserve">. And while Trump’s election has forced countries to contemplate a world without a central role for the United States, </w:t>
      </w:r>
      <w:r w:rsidRPr="009B0EAC">
        <w:rPr>
          <w:rStyle w:val="StyleUnderline"/>
        </w:rPr>
        <w:t xml:space="preserve">many still </w:t>
      </w:r>
      <w:r w:rsidRPr="009B0EAC">
        <w:rPr>
          <w:rStyle w:val="Emphasis"/>
        </w:rPr>
        <w:t>view the president as an aberration and not a new American normal</w:t>
      </w:r>
      <w:r w:rsidRPr="009B0EAC">
        <w:rPr>
          <w:rStyle w:val="StyleUnderline"/>
        </w:rPr>
        <w:t xml:space="preserve">, especially given that </w:t>
      </w:r>
      <w:r w:rsidRPr="009B0EAC">
        <w:rPr>
          <w:rStyle w:val="Emphasis"/>
        </w:rPr>
        <w:t>the United States has bounced back before. </w:t>
      </w:r>
    </w:p>
    <w:p w14:paraId="79A92B69" w14:textId="77777777" w:rsidR="009E066E" w:rsidRPr="009B0EAC" w:rsidRDefault="009E066E" w:rsidP="009E066E">
      <w:pPr>
        <w:rPr>
          <w:rStyle w:val="StyleUnderline"/>
        </w:rPr>
      </w:pPr>
      <w:r w:rsidRPr="009B0EAC">
        <w:rPr>
          <w:rStyle w:val="StyleUnderline"/>
        </w:rPr>
        <w:t>Even China has concluded that it largely benefits from the order’s continued operation</w:t>
      </w:r>
      <w:r w:rsidRPr="009B0EAC">
        <w:t xml:space="preserve">. Around the time of Trump’s inauguration, breathless reports interpreted Chinese President Xi Jinping’s comments on an open international economy and climate change as indicators that China planned to somehow take over for the United States. But </w:t>
      </w:r>
      <w:r w:rsidRPr="009B0EAC">
        <w:rPr>
          <w:rStyle w:val="StyleUnderline"/>
        </w:rPr>
        <w:t>what Xi was really signaling was that China does not want near-term radical change in the global syste</w:t>
      </w:r>
      <w:r w:rsidRPr="009B0EAC">
        <w:t xml:space="preserve">m, even as it seeks to gain more influence by taking advantage of the vacuum left by Trump. And to the extent that </w:t>
      </w:r>
      <w:r w:rsidRPr="009B0EAC">
        <w:rPr>
          <w:rStyle w:val="StyleUnderline"/>
        </w:rPr>
        <w:t>Beijing</w:t>
      </w:r>
      <w:r w:rsidRPr="009B0EAC">
        <w:t xml:space="preserve"> has set out to construct its own </w:t>
      </w:r>
      <w:r w:rsidRPr="009B0EAC">
        <w:rPr>
          <w:rStyle w:val="StyleUnderline"/>
        </w:rPr>
        <w:t>parallel institutions</w:t>
      </w:r>
      <w:r w:rsidRPr="009B0EAC">
        <w:t xml:space="preserve">, particularly when it comes to trade and investment, thus far these institutions </w:t>
      </w:r>
      <w:r w:rsidRPr="009B0EAC">
        <w:rPr>
          <w:rStyle w:val="StyleUnderline"/>
        </w:rPr>
        <w:t>largely supplement the existing order rather than threatening to supplant it. </w:t>
      </w:r>
    </w:p>
    <w:p w14:paraId="128EFE90" w14:textId="755CE797" w:rsidR="009E066E" w:rsidRPr="009B0EAC" w:rsidRDefault="009E066E" w:rsidP="009E066E">
      <w:r w:rsidRPr="009B0EAC">
        <w:t xml:space="preserve">Other emerging powers chafe at certain features of the order, and some seek a more prominent place in institutions such as the UN Security Council. Yet </w:t>
      </w:r>
      <w:r w:rsidRPr="009B0EAC">
        <w:rPr>
          <w:rStyle w:val="StyleUnderline"/>
        </w:rPr>
        <w:t>rhetorical flourishes aside, they</w:t>
      </w:r>
      <w:r w:rsidRPr="009B0EAC">
        <w:t xml:space="preserve">, like China, </w:t>
      </w:r>
      <w:r w:rsidRPr="009B0EAC">
        <w:rPr>
          <w:rStyle w:val="Emphasis"/>
        </w:rPr>
        <w:t>talk in terms of reform rather than replacement</w:t>
      </w:r>
      <w:r w:rsidRPr="009B0EAC">
        <w:t xml:space="preserve">—and their continued participation sends a similar message. For example, </w:t>
      </w:r>
      <w:r w:rsidRPr="009B0EAC">
        <w:rPr>
          <w:rStyle w:val="StyleUnderline"/>
        </w:rPr>
        <w:t>leaders of the major emerging powers eagerly accepted U.S. President Barack Obama’s invitation to join the first Nuclear Security Summit,</w:t>
      </w:r>
      <w:r w:rsidRPr="009B0EAC">
        <w:t xml:space="preserve"> in 2010; less eagerly but still willingly, </w:t>
      </w:r>
      <w:r w:rsidRPr="009B0EAC">
        <w:rPr>
          <w:rStyle w:val="StyleUnderline"/>
        </w:rPr>
        <w:t>they joined the global sanctions regime against Iran’s nuclear program</w:t>
      </w:r>
      <w:r w:rsidRPr="009B0EAC">
        <w:t xml:space="preserve">. Richard Fontaine and Daniel </w:t>
      </w:r>
      <w:proofErr w:type="spellStart"/>
      <w:r w:rsidRPr="009B0EAC">
        <w:t>Kliman</w:t>
      </w:r>
      <w:proofErr w:type="spellEnd"/>
      <w:r w:rsidRPr="009B0EAC">
        <w:t xml:space="preserve"> of the Center for a New American Security quote a Brazilian official who captured a broader sentiment among emerging powers: “</w:t>
      </w:r>
      <w:r w:rsidRPr="009B0EAC">
        <w:rPr>
          <w:rStyle w:val="Emphasis"/>
        </w:rPr>
        <w:t>Brazil wants to expand its room in the house, not tear the house down</w:t>
      </w:r>
      <w:r w:rsidRPr="009B0EAC">
        <w:t xml:space="preserve">.” And indeed, Brazil has taken on a leading role in defending important aspects of the order, such as the multistakeholder system for Internet governance. </w:t>
      </w:r>
      <w:r w:rsidRPr="009B0EAC">
        <w:rPr>
          <w:rStyle w:val="StyleUnderline"/>
        </w:rPr>
        <w:t>Emerging powers’ quest for a greater voice in regional and global institutions is not a repudiation of the order but evidence that they see increasing their participation as preferable to going a different way.</w:t>
      </w:r>
      <w:r w:rsidRPr="009B0EAC">
        <w:t> </w:t>
      </w:r>
    </w:p>
    <w:p w14:paraId="3862B66A" w14:textId="17E6FDF7" w:rsidR="00642872" w:rsidRPr="009B0EAC" w:rsidRDefault="009E066E" w:rsidP="009E066E">
      <w:pPr>
        <w:pStyle w:val="Heading3"/>
      </w:pPr>
      <w:r w:rsidRPr="009B0EAC">
        <w:lastRenderedPageBreak/>
        <w:t>AT – LIO – No Impact</w:t>
      </w:r>
    </w:p>
    <w:p w14:paraId="6ABD9B21" w14:textId="77777777" w:rsidR="009E066E" w:rsidRPr="009B0EAC" w:rsidRDefault="009E066E" w:rsidP="009E066E">
      <w:pPr>
        <w:pStyle w:val="Heading4"/>
        <w:rPr>
          <w:rFonts w:asciiTheme="majorHAnsi" w:hAnsiTheme="majorHAnsi" w:cstheme="majorHAnsi"/>
        </w:rPr>
      </w:pPr>
      <w:r w:rsidRPr="009B0EAC">
        <w:rPr>
          <w:rFonts w:asciiTheme="majorHAnsi" w:hAnsiTheme="majorHAnsi" w:cstheme="majorHAnsi"/>
        </w:rPr>
        <w:t xml:space="preserve">No impact to the liberal order. </w:t>
      </w:r>
    </w:p>
    <w:p w14:paraId="06F51F7A" w14:textId="77777777" w:rsidR="009E066E" w:rsidRPr="009B0EAC" w:rsidRDefault="009E066E" w:rsidP="009E066E">
      <w:pPr>
        <w:rPr>
          <w:rFonts w:asciiTheme="majorHAnsi" w:hAnsiTheme="majorHAnsi" w:cstheme="majorHAnsi"/>
        </w:rPr>
      </w:pPr>
      <w:r w:rsidRPr="009B0EAC">
        <w:rPr>
          <w:rFonts w:asciiTheme="majorHAnsi" w:hAnsiTheme="majorHAnsi" w:cstheme="majorHAnsi"/>
        </w:rPr>
        <w:t xml:space="preserve">Graham </w:t>
      </w:r>
      <w:r w:rsidRPr="009B0EAC">
        <w:rPr>
          <w:rStyle w:val="Style13ptBold"/>
        </w:rPr>
        <w:t>Allison 18</w:t>
      </w:r>
      <w:r w:rsidRPr="009B0EAC">
        <w:rPr>
          <w:rFonts w:asciiTheme="majorHAnsi" w:hAnsiTheme="majorHAnsi" w:cstheme="majorHAnsi"/>
        </w:rPr>
        <w:t xml:space="preserve">. Professor of Government at Harvard. “The Myth of the Liberal Order.” </w:t>
      </w:r>
      <w:r w:rsidRPr="009B0EAC">
        <w:rPr>
          <w:rFonts w:asciiTheme="majorHAnsi" w:hAnsiTheme="majorHAnsi" w:cstheme="majorHAnsi"/>
          <w:i/>
        </w:rPr>
        <w:t>Foreign Affairs</w:t>
      </w:r>
      <w:r w:rsidRPr="009B0EAC">
        <w:rPr>
          <w:rFonts w:asciiTheme="majorHAnsi" w:hAnsiTheme="majorHAnsi" w:cstheme="majorHAnsi"/>
        </w:rPr>
        <w:t xml:space="preserve"> 97.4: 124-133</w:t>
      </w:r>
    </w:p>
    <w:p w14:paraId="04C540AC" w14:textId="77777777" w:rsidR="009E066E" w:rsidRPr="009B0EAC" w:rsidRDefault="009E066E" w:rsidP="009E066E">
      <w:pPr>
        <w:rPr>
          <w:rFonts w:asciiTheme="majorHAnsi" w:hAnsiTheme="majorHAnsi" w:cstheme="majorHAnsi"/>
        </w:rPr>
      </w:pPr>
      <w:r w:rsidRPr="009B0EAC">
        <w:rPr>
          <w:rFonts w:asciiTheme="majorHAnsi" w:hAnsiTheme="majorHAnsi" w:cstheme="majorHAnsi"/>
        </w:rPr>
        <w:t xml:space="preserve">Among the debates that have swept the U.S. foreign policy community since the beginning of the Trump administration, </w:t>
      </w:r>
      <w:r w:rsidRPr="009B0EAC">
        <w:rPr>
          <w:rStyle w:val="Emphasis"/>
          <w:rFonts w:asciiTheme="majorHAnsi" w:hAnsiTheme="majorHAnsi" w:cstheme="majorHAnsi"/>
        </w:rPr>
        <w:t>alarm</w:t>
      </w:r>
      <w:r w:rsidRPr="009B0EAC">
        <w:rPr>
          <w:rStyle w:val="StyleUnderline"/>
          <w:rFonts w:asciiTheme="majorHAnsi" w:hAnsiTheme="majorHAnsi" w:cstheme="majorHAnsi"/>
        </w:rPr>
        <w:t xml:space="preserve"> about the fate of the liberal international rules-based order</w:t>
      </w:r>
      <w:r w:rsidRPr="009B0EAC">
        <w:rPr>
          <w:rFonts w:asciiTheme="majorHAnsi" w:hAnsiTheme="majorHAnsi" w:cstheme="majorHAnsi"/>
        </w:rPr>
        <w:t xml:space="preserve"> has </w:t>
      </w:r>
      <w:r w:rsidRPr="009B0EAC">
        <w:rPr>
          <w:rStyle w:val="StyleUnderline"/>
          <w:rFonts w:asciiTheme="majorHAnsi" w:hAnsiTheme="majorHAnsi" w:cstheme="majorHAnsi"/>
        </w:rPr>
        <w:t>emerged as one of the few fixed</w:t>
      </w:r>
      <w:r w:rsidRPr="009B0EAC">
        <w:rPr>
          <w:rFonts w:asciiTheme="majorHAnsi" w:hAnsiTheme="majorHAnsi" w:cstheme="majorHAnsi"/>
        </w:rPr>
        <w:t xml:space="preserve"> points. From the international relations scholar G. John </w:t>
      </w:r>
      <w:proofErr w:type="spellStart"/>
      <w:r w:rsidRPr="009B0EAC">
        <w:rPr>
          <w:rFonts w:asciiTheme="majorHAnsi" w:hAnsiTheme="majorHAnsi" w:cstheme="majorHAnsi"/>
        </w:rPr>
        <w:t>Ikenberry's</w:t>
      </w:r>
      <w:proofErr w:type="spellEnd"/>
      <w:r w:rsidRPr="009B0EAC">
        <w:rPr>
          <w:rFonts w:asciiTheme="majorHAnsi" w:hAnsiTheme="majorHAnsi" w:cstheme="majorHAnsi"/>
        </w:rPr>
        <w:t xml:space="preserve"> claim that "for seven decades the world has been dominated by a western liberal order" to U.S. Vice President Joe Biden's call in the final days of the Obama administration to "act urgently to defend the liberal international order," this banner waves atop most discussions of the United States' role in the world. About this order, </w:t>
      </w:r>
      <w:r w:rsidRPr="009B0EAC">
        <w:rPr>
          <w:rStyle w:val="StyleUnderline"/>
          <w:rFonts w:asciiTheme="majorHAnsi" w:hAnsiTheme="majorHAnsi" w:cstheme="majorHAnsi"/>
        </w:rPr>
        <w:t>the reigning consensus makes three core claims</w:t>
      </w:r>
      <w:r w:rsidRPr="009B0EAC">
        <w:rPr>
          <w:rFonts w:asciiTheme="majorHAnsi" w:hAnsiTheme="majorHAnsi" w:cstheme="majorHAnsi"/>
        </w:rPr>
        <w:t xml:space="preserve">. </w:t>
      </w:r>
      <w:r w:rsidRPr="009B0EAC">
        <w:rPr>
          <w:rStyle w:val="StyleUnderline"/>
          <w:rFonts w:asciiTheme="majorHAnsi" w:hAnsiTheme="majorHAnsi" w:cstheme="majorHAnsi"/>
        </w:rPr>
        <w:t>First, that the liberal order has been the principal cause of the so-called long peace among great powers for the past seven decades</w:t>
      </w:r>
      <w:r w:rsidRPr="009B0EAC">
        <w:rPr>
          <w:rFonts w:asciiTheme="majorHAnsi" w:hAnsiTheme="majorHAnsi" w:cstheme="majorHAnsi"/>
        </w:rPr>
        <w:t xml:space="preserve">. </w:t>
      </w:r>
      <w:r w:rsidRPr="009B0EAC">
        <w:rPr>
          <w:rStyle w:val="StyleUnderline"/>
          <w:rFonts w:asciiTheme="majorHAnsi" w:hAnsiTheme="majorHAnsi" w:cstheme="majorHAnsi"/>
        </w:rPr>
        <w:t>Second, that constructing this order has been the main driver of U.S. engagement</w:t>
      </w:r>
      <w:r w:rsidRPr="009B0EAC">
        <w:rPr>
          <w:rFonts w:asciiTheme="majorHAnsi" w:hAnsiTheme="majorHAnsi" w:cstheme="majorHAnsi"/>
        </w:rPr>
        <w:t xml:space="preserve"> in the world over that period. </w:t>
      </w:r>
      <w:r w:rsidRPr="009B0EAC">
        <w:rPr>
          <w:rStyle w:val="StyleUnderline"/>
          <w:rFonts w:asciiTheme="majorHAnsi" w:hAnsiTheme="majorHAnsi" w:cstheme="majorHAnsi"/>
        </w:rPr>
        <w:t>And third, that</w:t>
      </w:r>
      <w:r w:rsidRPr="009B0EAC">
        <w:rPr>
          <w:rFonts w:asciiTheme="majorHAnsi" w:hAnsiTheme="majorHAnsi" w:cstheme="majorHAnsi"/>
        </w:rPr>
        <w:t xml:space="preserve"> U.S. President Donald </w:t>
      </w:r>
      <w:r w:rsidRPr="009B0EAC">
        <w:rPr>
          <w:rStyle w:val="StyleUnderline"/>
          <w:rFonts w:asciiTheme="majorHAnsi" w:hAnsiTheme="majorHAnsi" w:cstheme="majorHAnsi"/>
        </w:rPr>
        <w:t>Trump is the primary threat to the liberal order</w:t>
      </w:r>
      <w:r w:rsidRPr="009B0EAC">
        <w:rPr>
          <w:rFonts w:asciiTheme="majorHAnsi" w:hAnsiTheme="majorHAnsi" w:cstheme="majorHAnsi"/>
        </w:rPr>
        <w:t xml:space="preserve">-and thus to world peace. The political scientist Joseph Nye, for example, has written, "The demonstrable success of the order in helping secure and stabilize the world over the past seven decades has led to a strong consensus that defending, deepening, and extending this system has been and continues to be the central task of U.S. foreign policy." Nye has gone so far as to assert: "I am not worried by the rise of China. I am more worried by the rise of Trump." Although all these propositions contain some truth, </w:t>
      </w:r>
      <w:r w:rsidRPr="009B0EAC">
        <w:rPr>
          <w:rStyle w:val="Emphasis"/>
          <w:rFonts w:asciiTheme="majorHAnsi" w:hAnsiTheme="majorHAnsi" w:cstheme="majorHAnsi"/>
        </w:rPr>
        <w:t>each</w:t>
      </w:r>
      <w:r w:rsidRPr="009B0EAC">
        <w:rPr>
          <w:rStyle w:val="StyleUnderline"/>
          <w:rFonts w:asciiTheme="majorHAnsi" w:hAnsiTheme="majorHAnsi" w:cstheme="majorHAnsi"/>
        </w:rPr>
        <w:t xml:space="preserve"> is more </w:t>
      </w:r>
      <w:r w:rsidRPr="009B0EAC">
        <w:rPr>
          <w:rStyle w:val="Emphasis"/>
          <w:rFonts w:asciiTheme="majorHAnsi" w:hAnsiTheme="majorHAnsi" w:cstheme="majorHAnsi"/>
        </w:rPr>
        <w:t>wrong</w:t>
      </w:r>
      <w:r w:rsidRPr="009B0EAC">
        <w:rPr>
          <w:rStyle w:val="StyleUnderline"/>
          <w:rFonts w:asciiTheme="majorHAnsi" w:hAnsiTheme="majorHAnsi" w:cstheme="majorHAnsi"/>
        </w:rPr>
        <w:t xml:space="preserve"> than right</w:t>
      </w:r>
      <w:r w:rsidRPr="009B0EAC">
        <w:rPr>
          <w:rFonts w:asciiTheme="majorHAnsi" w:hAnsiTheme="majorHAnsi" w:cstheme="majorHAnsi"/>
        </w:rPr>
        <w:t xml:space="preserve">. </w:t>
      </w:r>
      <w:r w:rsidRPr="009B0EAC">
        <w:rPr>
          <w:rStyle w:val="StyleUnderline"/>
          <w:rFonts w:asciiTheme="majorHAnsi" w:hAnsiTheme="majorHAnsi" w:cstheme="majorHAnsi"/>
        </w:rPr>
        <w:t xml:space="preserve">The "long peace" was the </w:t>
      </w:r>
      <w:r w:rsidRPr="009B0EAC">
        <w:rPr>
          <w:rStyle w:val="Emphasis"/>
          <w:rFonts w:asciiTheme="majorHAnsi" w:hAnsiTheme="majorHAnsi" w:cstheme="majorHAnsi"/>
        </w:rPr>
        <w:t>not</w:t>
      </w:r>
      <w:r w:rsidRPr="009B0EAC">
        <w:rPr>
          <w:rStyle w:val="StyleUnderline"/>
          <w:rFonts w:asciiTheme="majorHAnsi" w:hAnsiTheme="majorHAnsi" w:cstheme="majorHAnsi"/>
        </w:rPr>
        <w:t xml:space="preserve"> the result of a liberal order </w:t>
      </w:r>
      <w:r w:rsidRPr="009B0EAC">
        <w:rPr>
          <w:rStyle w:val="Emphasis"/>
          <w:rFonts w:asciiTheme="majorHAnsi" w:hAnsiTheme="majorHAnsi" w:cstheme="majorHAnsi"/>
        </w:rPr>
        <w:t>but</w:t>
      </w:r>
      <w:r w:rsidRPr="009B0EAC">
        <w:rPr>
          <w:rStyle w:val="StyleUnderline"/>
          <w:rFonts w:asciiTheme="majorHAnsi" w:hAnsiTheme="majorHAnsi" w:cstheme="majorHAnsi"/>
        </w:rPr>
        <w:t xml:space="preserve"> the </w:t>
      </w:r>
      <w:r w:rsidRPr="009B0EAC">
        <w:rPr>
          <w:rStyle w:val="Emphasis"/>
          <w:rFonts w:asciiTheme="majorHAnsi" w:hAnsiTheme="majorHAnsi" w:cstheme="majorHAnsi"/>
        </w:rPr>
        <w:t>byproduct</w:t>
      </w:r>
      <w:r w:rsidRPr="009B0EAC">
        <w:rPr>
          <w:rFonts w:asciiTheme="majorHAnsi" w:hAnsiTheme="majorHAnsi" w:cstheme="majorHAnsi"/>
        </w:rPr>
        <w:t xml:space="preserve"> </w:t>
      </w:r>
      <w:r w:rsidRPr="009B0EAC">
        <w:rPr>
          <w:rStyle w:val="StyleUnderline"/>
          <w:rFonts w:asciiTheme="majorHAnsi" w:hAnsiTheme="majorHAnsi" w:cstheme="majorHAnsi"/>
        </w:rPr>
        <w:t xml:space="preserve">of the dangerous </w:t>
      </w:r>
      <w:r w:rsidRPr="009B0EAC">
        <w:rPr>
          <w:rStyle w:val="Emphasis"/>
          <w:rFonts w:asciiTheme="majorHAnsi" w:hAnsiTheme="majorHAnsi" w:cstheme="majorHAnsi"/>
        </w:rPr>
        <w:t>b</w:t>
      </w:r>
      <w:r w:rsidRPr="009B0EAC">
        <w:rPr>
          <w:rStyle w:val="StyleUnderline"/>
          <w:rFonts w:asciiTheme="majorHAnsi" w:hAnsiTheme="majorHAnsi" w:cstheme="majorHAnsi"/>
        </w:rPr>
        <w:t xml:space="preserve">alance </w:t>
      </w:r>
      <w:r w:rsidRPr="009B0EAC">
        <w:rPr>
          <w:rStyle w:val="Emphasis"/>
          <w:rFonts w:asciiTheme="majorHAnsi" w:hAnsiTheme="majorHAnsi" w:cstheme="majorHAnsi"/>
        </w:rPr>
        <w:t>o</w:t>
      </w:r>
      <w:r w:rsidRPr="009B0EAC">
        <w:rPr>
          <w:rStyle w:val="StyleUnderline"/>
          <w:rFonts w:asciiTheme="majorHAnsi" w:hAnsiTheme="majorHAnsi" w:cstheme="majorHAnsi"/>
        </w:rPr>
        <w:t xml:space="preserve">f </w:t>
      </w:r>
      <w:r w:rsidRPr="009B0EAC">
        <w:rPr>
          <w:rStyle w:val="Emphasis"/>
          <w:rFonts w:asciiTheme="majorHAnsi" w:hAnsiTheme="majorHAnsi" w:cstheme="majorHAnsi"/>
        </w:rPr>
        <w:t>p</w:t>
      </w:r>
      <w:r w:rsidRPr="009B0EAC">
        <w:rPr>
          <w:rStyle w:val="StyleUnderline"/>
          <w:rFonts w:asciiTheme="majorHAnsi" w:hAnsiTheme="majorHAnsi" w:cstheme="majorHAnsi"/>
        </w:rPr>
        <w:t>ower</w:t>
      </w:r>
      <w:r w:rsidRPr="009B0EAC">
        <w:rPr>
          <w:rFonts w:asciiTheme="majorHAnsi" w:hAnsiTheme="majorHAnsi" w:cstheme="majorHAnsi"/>
        </w:rPr>
        <w:t xml:space="preserve"> </w:t>
      </w:r>
      <w:r w:rsidRPr="009B0EAC">
        <w:rPr>
          <w:rStyle w:val="StyleUnderline"/>
          <w:rFonts w:asciiTheme="majorHAnsi" w:hAnsiTheme="majorHAnsi" w:cstheme="majorHAnsi"/>
        </w:rPr>
        <w:t>between the Soviet Union and the</w:t>
      </w:r>
      <w:r w:rsidRPr="009B0EAC">
        <w:rPr>
          <w:rFonts w:asciiTheme="majorHAnsi" w:hAnsiTheme="majorHAnsi" w:cstheme="majorHAnsi"/>
        </w:rPr>
        <w:t xml:space="preserve"> </w:t>
      </w:r>
      <w:r w:rsidRPr="009B0EAC">
        <w:rPr>
          <w:rStyle w:val="Emphasis"/>
          <w:rFonts w:asciiTheme="majorHAnsi" w:hAnsiTheme="majorHAnsi" w:cstheme="majorHAnsi"/>
        </w:rPr>
        <w:t>U</w:t>
      </w:r>
      <w:r w:rsidRPr="009B0EAC">
        <w:rPr>
          <w:rFonts w:asciiTheme="majorHAnsi" w:hAnsiTheme="majorHAnsi" w:cstheme="majorHAnsi"/>
        </w:rPr>
        <w:t xml:space="preserve">nited </w:t>
      </w:r>
      <w:r w:rsidRPr="009B0EAC">
        <w:rPr>
          <w:rStyle w:val="Emphasis"/>
          <w:rFonts w:asciiTheme="majorHAnsi" w:hAnsiTheme="majorHAnsi" w:cstheme="majorHAnsi"/>
        </w:rPr>
        <w:t>S</w:t>
      </w:r>
      <w:r w:rsidRPr="009B0EAC">
        <w:rPr>
          <w:rFonts w:asciiTheme="majorHAnsi" w:hAnsiTheme="majorHAnsi" w:cstheme="majorHAnsi"/>
        </w:rPr>
        <w:t>tates during the four and a half decades of the Cold War and then of a brief period of U.S. dominance. U</w:t>
      </w:r>
      <w:r w:rsidRPr="009B0EAC">
        <w:rPr>
          <w:rStyle w:val="StyleUnderline"/>
          <w:rFonts w:asciiTheme="majorHAnsi" w:hAnsiTheme="majorHAnsi" w:cstheme="majorHAnsi"/>
        </w:rPr>
        <w:t>.S. engagement in the world has been driven not by the desire to advance liberalism abroad or to build an international order but by the need to do what was necessary to preserve liberal democracy at home</w:t>
      </w:r>
      <w:r w:rsidRPr="009B0EAC">
        <w:rPr>
          <w:rFonts w:asciiTheme="majorHAnsi" w:hAnsiTheme="majorHAnsi" w:cstheme="majorHAnsi"/>
        </w:rPr>
        <w:t xml:space="preserve">. And although </w:t>
      </w:r>
      <w:r w:rsidRPr="009B0EAC">
        <w:rPr>
          <w:rStyle w:val="StyleUnderline"/>
          <w:rFonts w:asciiTheme="majorHAnsi" w:hAnsiTheme="majorHAnsi" w:cstheme="majorHAnsi"/>
        </w:rPr>
        <w:t>Trump</w:t>
      </w:r>
      <w:r w:rsidRPr="009B0EAC">
        <w:rPr>
          <w:rFonts w:asciiTheme="majorHAnsi" w:hAnsiTheme="majorHAnsi" w:cstheme="majorHAnsi"/>
        </w:rPr>
        <w:t xml:space="preserve"> is undermining key elements of the current order, he </w:t>
      </w:r>
      <w:r w:rsidRPr="009B0EAC">
        <w:rPr>
          <w:rStyle w:val="StyleUnderline"/>
          <w:rFonts w:asciiTheme="majorHAnsi" w:hAnsiTheme="majorHAnsi" w:cstheme="majorHAnsi"/>
        </w:rPr>
        <w:t>is</w:t>
      </w:r>
      <w:r w:rsidRPr="009B0EAC">
        <w:rPr>
          <w:rFonts w:asciiTheme="majorHAnsi" w:hAnsiTheme="majorHAnsi" w:cstheme="majorHAnsi"/>
        </w:rPr>
        <w:t xml:space="preserve"> </w:t>
      </w:r>
      <w:r w:rsidRPr="009B0EAC">
        <w:rPr>
          <w:rStyle w:val="Emphasis"/>
          <w:rFonts w:asciiTheme="majorHAnsi" w:hAnsiTheme="majorHAnsi" w:cstheme="majorHAnsi"/>
        </w:rPr>
        <w:t>far from the biggest threat to global stability</w:t>
      </w:r>
      <w:r w:rsidRPr="009B0EAC">
        <w:rPr>
          <w:rFonts w:asciiTheme="majorHAnsi" w:hAnsiTheme="majorHAnsi" w:cstheme="majorHAnsi"/>
        </w:rPr>
        <w:t xml:space="preserve">. These </w:t>
      </w:r>
      <w:r w:rsidRPr="009B0EAC">
        <w:rPr>
          <w:rStyle w:val="Emphasis"/>
          <w:rFonts w:asciiTheme="majorHAnsi" w:hAnsiTheme="majorHAnsi" w:cstheme="majorHAnsi"/>
        </w:rPr>
        <w:t>misconceptions</w:t>
      </w:r>
      <w:r w:rsidRPr="009B0EAC">
        <w:rPr>
          <w:rStyle w:val="StyleUnderline"/>
          <w:rFonts w:asciiTheme="majorHAnsi" w:hAnsiTheme="majorHAnsi" w:cstheme="majorHAnsi"/>
        </w:rPr>
        <w:t xml:space="preserve"> about the liberal order's causes and consequences lead its advocates to call for the</w:t>
      </w:r>
      <w:r w:rsidRPr="009B0EAC">
        <w:rPr>
          <w:rFonts w:asciiTheme="majorHAnsi" w:hAnsiTheme="majorHAnsi" w:cstheme="majorHAnsi"/>
        </w:rPr>
        <w:t xml:space="preserve"> </w:t>
      </w:r>
      <w:r w:rsidRPr="009B0EAC">
        <w:rPr>
          <w:rStyle w:val="Emphasis"/>
          <w:rFonts w:asciiTheme="majorHAnsi" w:hAnsiTheme="majorHAnsi" w:cstheme="majorHAnsi"/>
        </w:rPr>
        <w:t>U</w:t>
      </w:r>
      <w:r w:rsidRPr="009B0EAC">
        <w:rPr>
          <w:rFonts w:asciiTheme="majorHAnsi" w:hAnsiTheme="majorHAnsi" w:cstheme="majorHAnsi"/>
        </w:rPr>
        <w:t xml:space="preserve">nited </w:t>
      </w:r>
      <w:r w:rsidRPr="009B0EAC">
        <w:rPr>
          <w:rStyle w:val="Emphasis"/>
          <w:rFonts w:asciiTheme="majorHAnsi" w:hAnsiTheme="majorHAnsi" w:cstheme="majorHAnsi"/>
        </w:rPr>
        <w:t>S</w:t>
      </w:r>
      <w:r w:rsidRPr="009B0EAC">
        <w:rPr>
          <w:rFonts w:asciiTheme="majorHAnsi" w:hAnsiTheme="majorHAnsi" w:cstheme="majorHAnsi"/>
        </w:rPr>
        <w:t xml:space="preserve">tates </w:t>
      </w:r>
      <w:r w:rsidRPr="009B0EAC">
        <w:rPr>
          <w:rStyle w:val="StyleUnderline"/>
          <w:rFonts w:asciiTheme="majorHAnsi" w:hAnsiTheme="majorHAnsi" w:cstheme="majorHAnsi"/>
        </w:rPr>
        <w:t xml:space="preserve">to strengthen the order by clinging to pillars from the past and </w:t>
      </w:r>
      <w:r w:rsidRPr="009B0EAC">
        <w:rPr>
          <w:rStyle w:val="Emphasis"/>
          <w:rFonts w:asciiTheme="majorHAnsi" w:hAnsiTheme="majorHAnsi" w:cstheme="majorHAnsi"/>
        </w:rPr>
        <w:t>rolling back authoritarianism around the globe</w:t>
      </w:r>
      <w:r w:rsidRPr="009B0EAC">
        <w:rPr>
          <w:rFonts w:asciiTheme="majorHAnsi" w:hAnsiTheme="majorHAnsi" w:cstheme="majorHAnsi"/>
        </w:rPr>
        <w:t xml:space="preserve">. Yet rather than seek to return to an imagined past in which the United States molded the world in its image, Washington should limit its efforts to ensuring sufficient order abroad to allow it to concentrate on reconstructing a viable liberal democracy at home. CONCEPTUAL JELL-O </w:t>
      </w:r>
      <w:r w:rsidRPr="009B0EAC">
        <w:rPr>
          <w:rStyle w:val="StyleUnderline"/>
          <w:rFonts w:asciiTheme="majorHAnsi" w:hAnsiTheme="majorHAnsi" w:cstheme="majorHAnsi"/>
        </w:rPr>
        <w:t xml:space="preserve">The </w:t>
      </w:r>
      <w:r w:rsidRPr="009B0EAC">
        <w:rPr>
          <w:rStyle w:val="Emphasis"/>
          <w:rFonts w:asciiTheme="majorHAnsi" w:hAnsiTheme="majorHAnsi" w:cstheme="majorHAnsi"/>
        </w:rPr>
        <w:t>ambiguity</w:t>
      </w:r>
      <w:r w:rsidRPr="009B0EAC">
        <w:rPr>
          <w:rStyle w:val="StyleUnderline"/>
          <w:rFonts w:asciiTheme="majorHAnsi" w:hAnsiTheme="majorHAnsi" w:cstheme="majorHAnsi"/>
        </w:rPr>
        <w:t xml:space="preserve"> of each of the terms in the phrase "liberal international rules-based order" creates a </w:t>
      </w:r>
      <w:r w:rsidRPr="009B0EAC">
        <w:rPr>
          <w:rStyle w:val="Emphasis"/>
          <w:rFonts w:asciiTheme="majorHAnsi" w:hAnsiTheme="majorHAnsi" w:cstheme="majorHAnsi"/>
        </w:rPr>
        <w:t>slipperiness</w:t>
      </w:r>
      <w:r w:rsidRPr="009B0EAC">
        <w:rPr>
          <w:rFonts w:asciiTheme="majorHAnsi" w:hAnsiTheme="majorHAnsi" w:cstheme="majorHAnsi"/>
        </w:rPr>
        <w:t xml:space="preserve"> </w:t>
      </w:r>
      <w:r w:rsidRPr="009B0EAC">
        <w:rPr>
          <w:rStyle w:val="StyleUnderline"/>
          <w:rFonts w:asciiTheme="majorHAnsi" w:hAnsiTheme="majorHAnsi" w:cstheme="majorHAnsi"/>
        </w:rPr>
        <w:t>that allows the concept to be applied to almost any situation</w:t>
      </w:r>
      <w:r w:rsidRPr="009B0EAC">
        <w:rPr>
          <w:rFonts w:asciiTheme="majorHAnsi" w:hAnsiTheme="majorHAnsi" w:cstheme="majorHAnsi"/>
        </w:rPr>
        <w:t xml:space="preserve">. When, in 2017, members of the World Economic Forum in Davos crowned Chinese President Xi Jinping the leader of the liberal economic order-even though he heads the most protectionist, mercantilist, and predatory major economy in the world-they revealed that, at least in this context, </w:t>
      </w:r>
      <w:r w:rsidRPr="009B0EAC">
        <w:rPr>
          <w:rStyle w:val="StyleUnderline"/>
          <w:rFonts w:asciiTheme="majorHAnsi" w:hAnsiTheme="majorHAnsi" w:cstheme="majorHAnsi"/>
        </w:rPr>
        <w:t xml:space="preserve">the word "liberal" has come </w:t>
      </w:r>
      <w:r w:rsidRPr="009B0EAC">
        <w:rPr>
          <w:rStyle w:val="Emphasis"/>
          <w:rFonts w:asciiTheme="majorHAnsi" w:hAnsiTheme="majorHAnsi" w:cstheme="majorHAnsi"/>
        </w:rPr>
        <w:t>unhinged</w:t>
      </w:r>
      <w:r w:rsidRPr="009B0EAC">
        <w:rPr>
          <w:rFonts w:asciiTheme="majorHAnsi" w:hAnsiTheme="majorHAnsi" w:cstheme="majorHAnsi"/>
        </w:rPr>
        <w:t>.</w:t>
      </w:r>
    </w:p>
    <w:p w14:paraId="7928BDDC" w14:textId="77777777" w:rsidR="009E066E" w:rsidRPr="009B0EAC" w:rsidRDefault="009E066E" w:rsidP="009E066E">
      <w:pPr>
        <w:pStyle w:val="Heading4"/>
      </w:pPr>
      <w:r w:rsidRPr="009B0EAC">
        <w:t>No impact to its collapse, countless other factors and incentives both explain and solve better</w:t>
      </w:r>
    </w:p>
    <w:p w14:paraId="2B0891EA" w14:textId="77777777" w:rsidR="009E066E" w:rsidRPr="009B0EAC" w:rsidRDefault="009E066E" w:rsidP="009E066E">
      <w:r w:rsidRPr="009B0EAC">
        <w:t xml:space="preserve">--AND, it’s a BAD FRAME to use </w:t>
      </w:r>
    </w:p>
    <w:p w14:paraId="02D2948E" w14:textId="77777777" w:rsidR="009E066E" w:rsidRPr="009B0EAC" w:rsidRDefault="009E066E" w:rsidP="009E066E">
      <w:r w:rsidRPr="009B0EAC">
        <w:rPr>
          <w:b/>
          <w:bCs/>
          <w:sz w:val="26"/>
          <w:szCs w:val="28"/>
        </w:rPr>
        <w:t xml:space="preserve">Glaser 19 </w:t>
      </w:r>
      <w:r w:rsidRPr="009B0EAC">
        <w:t>– professor in the Elliott School of International Affairs and the Department of Political Science at George Washington University</w:t>
      </w:r>
    </w:p>
    <w:p w14:paraId="6399B731" w14:textId="77777777" w:rsidR="009E066E" w:rsidRPr="009B0EAC" w:rsidRDefault="009E066E" w:rsidP="009E066E">
      <w:r w:rsidRPr="009B0EAC">
        <w:lastRenderedPageBreak/>
        <w:t>Charles Glaser, “A Flawed Framework: Why the Liberal International Order Concept Is Misguided,” International Security, Vol 43, Spring 2019, https://doi.org/10.1162/ISEC_a_00343</w:t>
      </w:r>
    </w:p>
    <w:p w14:paraId="1B15C812" w14:textId="77777777" w:rsidR="009E066E" w:rsidRPr="009B0EAC" w:rsidRDefault="009E066E" w:rsidP="009E066E">
      <w:pPr>
        <w:rPr>
          <w:rStyle w:val="StyleUnderline"/>
        </w:rPr>
      </w:pPr>
      <w:r w:rsidRPr="009B0EAC">
        <w:rPr>
          <w:sz w:val="16"/>
        </w:rPr>
        <w:t xml:space="preserve">In this article, I show that </w:t>
      </w:r>
      <w:r w:rsidRPr="009B0EAC">
        <w:rPr>
          <w:rStyle w:val="StyleUnderline"/>
        </w:rPr>
        <w:t xml:space="preserve">the </w:t>
      </w:r>
      <w:r w:rsidRPr="009B0EAC">
        <w:rPr>
          <w:rStyle w:val="Emphasis"/>
        </w:rPr>
        <w:t>LIO concept</w:t>
      </w:r>
      <w:r w:rsidRPr="009B0EAC">
        <w:rPr>
          <w:rStyle w:val="StyleUnderline"/>
        </w:rPr>
        <w:t xml:space="preserve"> suffers from </w:t>
      </w:r>
      <w:r w:rsidRPr="009B0EAC">
        <w:rPr>
          <w:rStyle w:val="Emphasis"/>
        </w:rPr>
        <w:t>theoretical weaknesses</w:t>
      </w:r>
      <w:r w:rsidRPr="009B0EAC">
        <w:rPr>
          <w:rStyle w:val="StyleUnderline"/>
        </w:rPr>
        <w:t xml:space="preserve"> that </w:t>
      </w:r>
      <w:r w:rsidRPr="009B0EAC">
        <w:rPr>
          <w:rStyle w:val="Emphasis"/>
        </w:rPr>
        <w:t xml:space="preserve">render it unable to explain </w:t>
      </w:r>
      <w:r w:rsidRPr="009B0EAC">
        <w:rPr>
          <w:rStyle w:val="StyleUnderline"/>
        </w:rPr>
        <w:t xml:space="preserve">much about the </w:t>
      </w:r>
      <w:r w:rsidRPr="009B0EAC">
        <w:rPr>
          <w:rStyle w:val="Emphasis"/>
        </w:rPr>
        <w:t>interaction of the United States</w:t>
      </w:r>
      <w:r w:rsidRPr="009B0EAC">
        <w:rPr>
          <w:rStyle w:val="StyleUnderline"/>
        </w:rPr>
        <w:t xml:space="preserve"> with its adversaries or its allies.</w:t>
      </w:r>
      <w:r w:rsidRPr="009B0EAC">
        <w:rPr>
          <w:sz w:val="16"/>
        </w:rPr>
        <w:t xml:space="preserve"> Worse yet, </w:t>
      </w:r>
      <w:r w:rsidRPr="009B0EAC">
        <w:rPr>
          <w:rStyle w:val="Emphasis"/>
        </w:rPr>
        <w:t>framing U.S. policy in terms of the LIO is potentially dangerous</w:t>
      </w:r>
      <w:r w:rsidRPr="009B0EAC">
        <w:rPr>
          <w:sz w:val="16"/>
        </w:rPr>
        <w:t>;</w:t>
      </w:r>
      <w:r w:rsidRPr="009B0EAC">
        <w:rPr>
          <w:rStyle w:val="StyleUnderline"/>
        </w:rPr>
        <w:t xml:space="preserve"> by </w:t>
      </w:r>
      <w:r w:rsidRPr="009B0EAC">
        <w:rPr>
          <w:rStyle w:val="Emphasis"/>
        </w:rPr>
        <w:t>exaggerating the threat posed by small changes</w:t>
      </w:r>
      <w:r w:rsidRPr="009B0EAC">
        <w:rPr>
          <w:rStyle w:val="StyleUnderline"/>
        </w:rPr>
        <w:t xml:space="preserve"> to the political status quo and </w:t>
      </w:r>
      <w:r w:rsidRPr="009B0EAC">
        <w:rPr>
          <w:rStyle w:val="Emphasis"/>
        </w:rPr>
        <w:t xml:space="preserve">implicitly rejecting adaptation </w:t>
      </w:r>
      <w:r w:rsidRPr="009B0EAC">
        <w:rPr>
          <w:rStyle w:val="StyleUnderline"/>
        </w:rPr>
        <w:t xml:space="preserve">to the new balance of power in East Asia, the LIO lens could encourage the United States to adopt </w:t>
      </w:r>
      <w:r w:rsidRPr="009B0EAC">
        <w:rPr>
          <w:rStyle w:val="Emphasis"/>
        </w:rPr>
        <w:t>overly competitive policies</w:t>
      </w:r>
      <w:r w:rsidRPr="009B0EAC">
        <w:rPr>
          <w:rStyle w:val="StyleUnderline"/>
        </w:rPr>
        <w:t>.</w:t>
      </w:r>
    </w:p>
    <w:p w14:paraId="2DA908EC" w14:textId="77777777" w:rsidR="009E066E" w:rsidRPr="009B0EAC" w:rsidRDefault="009E066E" w:rsidP="009E066E">
      <w:pPr>
        <w:rPr>
          <w:sz w:val="16"/>
        </w:rPr>
      </w:pPr>
      <w:r w:rsidRPr="009B0EAC">
        <w:rPr>
          <w:rStyle w:val="StyleUnderline"/>
        </w:rPr>
        <w:t>The LIO concept suffers from two main problems</w:t>
      </w:r>
      <w:r w:rsidRPr="009B0EAC">
        <w:rPr>
          <w:sz w:val="16"/>
        </w:rPr>
        <w:t xml:space="preserve">. First, and most basic, </w:t>
      </w:r>
      <w:r w:rsidRPr="009B0EAC">
        <w:rPr>
          <w:rStyle w:val="StyleUnderline"/>
        </w:rPr>
        <w:t xml:space="preserve">the LIO concept is </w:t>
      </w:r>
      <w:r w:rsidRPr="009B0EAC">
        <w:rPr>
          <w:rStyle w:val="Emphasis"/>
        </w:rPr>
        <w:t>inward looking</w:t>
      </w:r>
      <w:r w:rsidRPr="009B0EAC">
        <w:rPr>
          <w:sz w:val="16"/>
        </w:rPr>
        <w:t xml:space="preserve">; </w:t>
      </w:r>
      <w:r w:rsidRPr="009B0EAC">
        <w:rPr>
          <w:rStyle w:val="StyleUnderline"/>
        </w:rPr>
        <w:t>it focuses on interactions between states that are members of the liberal international order, not on interactions between states that belong to the LIO and those that do not.</w:t>
      </w:r>
      <w:r w:rsidRPr="009B0EAC">
        <w:rPr>
          <w:sz w:val="16"/>
        </w:rPr>
        <w:t xml:space="preserve"> </w:t>
      </w:r>
      <w:r w:rsidRPr="009B0EAC">
        <w:rPr>
          <w:rStyle w:val="StyleUnderline"/>
        </w:rPr>
        <w:t xml:space="preserve">This is a </w:t>
      </w:r>
      <w:r w:rsidRPr="009B0EAC">
        <w:rPr>
          <w:rStyle w:val="Emphasis"/>
        </w:rPr>
        <w:t>serious limitation</w:t>
      </w:r>
      <w:r w:rsidRPr="009B0EAC">
        <w:rPr>
          <w:rStyle w:val="StyleUnderline"/>
        </w:rPr>
        <w:t>, because the LIO is a partial order</w:t>
      </w:r>
      <w:r w:rsidRPr="009B0EAC">
        <w:rPr>
          <w:sz w:val="16"/>
        </w:rPr>
        <w:t xml:space="preserve">; it does not (and did not) include key major powers. During the Cold War, for example, the LIO did not include the Soviet Union; today, neither China nor Russia is fully included. Consequently, </w:t>
      </w:r>
      <w:r w:rsidRPr="009B0EAC">
        <w:rPr>
          <w:rStyle w:val="StyleUnderline"/>
        </w:rPr>
        <w:t xml:space="preserve">the LIO concept can </w:t>
      </w:r>
      <w:r w:rsidRPr="009B0EAC">
        <w:rPr>
          <w:rStyle w:val="Emphasis"/>
        </w:rPr>
        <w:t>shed little light on the most important issues</w:t>
      </w:r>
      <w:r w:rsidRPr="009B0EAC">
        <w:rPr>
          <w:rStyle w:val="StyleUnderline"/>
        </w:rPr>
        <w:t xml:space="preserve"> in international politics—specifically, the prospects for peace and cooperation between the United States and its allies,</w:t>
      </w:r>
      <w:r w:rsidRPr="009B0EAC">
        <w:rPr>
          <w:sz w:val="16"/>
        </w:rPr>
        <w:t xml:space="preserve"> on the one hand, </w:t>
      </w:r>
      <w:r w:rsidRPr="009B0EAC">
        <w:rPr>
          <w:rStyle w:val="StyleUnderline"/>
        </w:rPr>
        <w:t>and its adversaries</w:t>
      </w:r>
      <w:r w:rsidRPr="009B0EAC">
        <w:rPr>
          <w:sz w:val="16"/>
        </w:rPr>
        <w:t xml:space="preserve"> and competitors, on the other.</w:t>
      </w:r>
    </w:p>
    <w:p w14:paraId="48C809EB" w14:textId="77777777" w:rsidR="009E066E" w:rsidRPr="009B0EAC" w:rsidRDefault="009E066E" w:rsidP="009E066E">
      <w:pPr>
        <w:rPr>
          <w:rStyle w:val="StyleUnderline"/>
        </w:rPr>
      </w:pPr>
      <w:r w:rsidRPr="009B0EAC">
        <w:rPr>
          <w:sz w:val="16"/>
        </w:rPr>
        <w:t xml:space="preserve">Second, </w:t>
      </w:r>
      <w:r w:rsidRPr="009B0EAC">
        <w:rPr>
          <w:rStyle w:val="StyleUnderline"/>
        </w:rPr>
        <w:t>key strands of the LIO concept suffer serious theoretical weaknesses</w:t>
      </w:r>
      <w:r w:rsidRPr="009B0EAC">
        <w:rPr>
          <w:sz w:val="16"/>
        </w:rPr>
        <w:t xml:space="preserve">. For example, one strand argues that a powerful state can bind itself to institutions, thereby reassuring weaker partners that it will meet its alliance commitments, neither abandoning its allies nor using force coercively against them; such reassurance was essential to NATO’s success during the Cold War. </w:t>
      </w:r>
      <w:r w:rsidRPr="009B0EAC">
        <w:rPr>
          <w:rStyle w:val="StyleUnderline"/>
        </w:rPr>
        <w:t>A powerful state</w:t>
      </w:r>
      <w:r w:rsidRPr="009B0EAC">
        <w:rPr>
          <w:sz w:val="16"/>
        </w:rPr>
        <w:t xml:space="preserve">, however, </w:t>
      </w:r>
      <w:r w:rsidRPr="009B0EAC">
        <w:rPr>
          <w:rStyle w:val="Emphasis"/>
        </w:rPr>
        <w:t>cannot effectively constrain its ability to use its power</w:t>
      </w:r>
      <w:r w:rsidRPr="009B0EAC">
        <w:rPr>
          <w:rStyle w:val="StyleUnderline"/>
        </w:rPr>
        <w:t>/military force when the stakes are sufficiently high</w:t>
      </w:r>
      <w:r w:rsidRPr="009B0EAC">
        <w:rPr>
          <w:sz w:val="16"/>
        </w:rPr>
        <w:t xml:space="preserve">. Another strand of the LIO concept holds that hierarchy built on legitimate authority, granted by subordinate (i.e., weaker) states to the dominant (i.e., stronger) state, is essential to explaining cooperation under anarchy. According to this argument, hierarchy plays a central role in explaining cooperation among NATO’s member states. I show, however, </w:t>
      </w:r>
      <w:r w:rsidRPr="009B0EAC">
        <w:rPr>
          <w:rStyle w:val="StyleUnderline"/>
        </w:rPr>
        <w:t>that this has not been the case and that established theories of alliance cooperation explain cooperation within NATO quite well</w:t>
      </w:r>
      <w:r w:rsidRPr="009B0EAC">
        <w:rPr>
          <w:sz w:val="16"/>
        </w:rPr>
        <w:t xml:space="preserve">. Given these theoretical weaknesses, </w:t>
      </w:r>
      <w:r w:rsidRPr="009B0EAC">
        <w:rPr>
          <w:rStyle w:val="StyleUnderline"/>
        </w:rPr>
        <w:t>the LIO concept</w:t>
      </w:r>
      <w:r w:rsidRPr="009B0EAC">
        <w:rPr>
          <w:rStyle w:val="Emphasis"/>
        </w:rPr>
        <w:t xml:space="preserve"> cannot support claims that the LIO’s institutions have been more effective</w:t>
      </w:r>
      <w:r w:rsidRPr="009B0EAC">
        <w:rPr>
          <w:rStyle w:val="StyleUnderline"/>
        </w:rPr>
        <w:t xml:space="preserve"> or better able to weather shocks from the international system than they would have been otherwise.</w:t>
      </w:r>
    </w:p>
    <w:p w14:paraId="3D316173" w14:textId="77777777" w:rsidR="009E066E" w:rsidRPr="009B0EAC" w:rsidRDefault="009E066E" w:rsidP="009E066E">
      <w:pPr>
        <w:rPr>
          <w:sz w:val="16"/>
        </w:rPr>
      </w:pPr>
      <w:r w:rsidRPr="009B0EAC">
        <w:rPr>
          <w:sz w:val="16"/>
        </w:rPr>
        <w:t xml:space="preserve">I argue that </w:t>
      </w:r>
      <w:r w:rsidRPr="009B0EAC">
        <w:rPr>
          <w:rStyle w:val="Emphasis"/>
        </w:rPr>
        <w:t>other well-established theories</w:t>
      </w:r>
      <w:r w:rsidRPr="009B0EAC">
        <w:rPr>
          <w:sz w:val="16"/>
        </w:rPr>
        <w:t>—</w:t>
      </w:r>
      <w:r w:rsidRPr="009B0EAC">
        <w:rPr>
          <w:rStyle w:val="StyleUnderline"/>
        </w:rPr>
        <w:t xml:space="preserve">in particular, defensive realism/rationalist structural theories, which are based on a combination of </w:t>
      </w:r>
      <w:r w:rsidRPr="009B0EAC">
        <w:rPr>
          <w:rStyle w:val="Emphasis"/>
        </w:rPr>
        <w:t>power, interest, and information</w:t>
      </w:r>
      <w:r w:rsidRPr="009B0EAC">
        <w:rPr>
          <w:rStyle w:val="StyleUnderline"/>
        </w:rPr>
        <w:t xml:space="preserve">-based arguments—are able to </w:t>
      </w:r>
      <w:r w:rsidRPr="009B0EAC">
        <w:rPr>
          <w:rStyle w:val="Emphasis"/>
        </w:rPr>
        <w:t>explain the major historical events</w:t>
      </w:r>
      <w:r w:rsidRPr="009B0EAC">
        <w:rPr>
          <w:rStyle w:val="StyleUnderline"/>
        </w:rPr>
        <w:t xml:space="preserve"> </w:t>
      </w:r>
      <w:r w:rsidRPr="009B0EAC">
        <w:rPr>
          <w:rStyle w:val="Emphasis"/>
        </w:rPr>
        <w:t>that scholars and commentators have credited to the LIO</w:t>
      </w:r>
      <w:r w:rsidRPr="009B0EAC">
        <w:rPr>
          <w:sz w:val="16"/>
        </w:rPr>
        <w:t xml:space="preserve">. Thus, </w:t>
      </w:r>
      <w:r w:rsidRPr="009B0EAC">
        <w:rPr>
          <w:rStyle w:val="StyleUnderline"/>
        </w:rPr>
        <w:t xml:space="preserve">the LIO concept’s </w:t>
      </w:r>
      <w:r w:rsidRPr="009B0EAC">
        <w:rPr>
          <w:rStyle w:val="Emphasis"/>
        </w:rPr>
        <w:t>inward focus</w:t>
      </w:r>
      <w:r w:rsidRPr="009B0EAC">
        <w:rPr>
          <w:rStyle w:val="StyleUnderline"/>
        </w:rPr>
        <w:t xml:space="preserve"> and </w:t>
      </w:r>
      <w:r w:rsidRPr="009B0EAC">
        <w:rPr>
          <w:rStyle w:val="Emphasis"/>
        </w:rPr>
        <w:t>theoretical weakness</w:t>
      </w:r>
      <w:r w:rsidRPr="009B0EAC">
        <w:rPr>
          <w:rStyle w:val="StyleUnderline"/>
        </w:rPr>
        <w:t xml:space="preserve"> do not leave scholars with a </w:t>
      </w:r>
      <w:r w:rsidRPr="009B0EAC">
        <w:rPr>
          <w:rStyle w:val="Emphasis"/>
        </w:rPr>
        <w:t>significant explanatory gap</w:t>
      </w:r>
      <w:r w:rsidRPr="009B0EAC">
        <w:rPr>
          <w:sz w:val="16"/>
        </w:rPr>
        <w:t>. For example, balance of threat theory does an excellent job of explaining the basics of NATO’s Cold War cohesion and effectiveness. Explaining more nuanced features of NATO requires other theories, including bargaining theory and neo-institutional theories. Similarly, a variety of structural arguments can explain the Cold War peace, including the defense advantage created by nuclear weapons, NATO’s effective deterrent capabilities, and the relative simplicity of balancing in bipolarity.</w:t>
      </w:r>
    </w:p>
    <w:p w14:paraId="2A7453E4" w14:textId="77777777" w:rsidR="009E066E" w:rsidRPr="009B0EAC" w:rsidRDefault="009E066E" w:rsidP="009E066E">
      <w:pPr>
        <w:rPr>
          <w:rStyle w:val="StyleUnderline"/>
        </w:rPr>
      </w:pPr>
      <w:r w:rsidRPr="009B0EAC">
        <w:rPr>
          <w:sz w:val="16"/>
        </w:rPr>
        <w:t xml:space="preserve">Despite these problems with the LIO concept, the LIO might prove valuable if its components produce more jointly than they would individually—that is, if the whole of the LIO were greater than the sum of its parts. For example, a variety of theories have identified positive interactions between U.S. alliances and the open economic system. Available research indicates, however, that the size of these interactions is hard to estimate—experts disagree on their magnitude, with some finding that the benefits are insignificant. Thus, the possibility of interactive benefits fails to provide a strong case for envisioning the LIO as an integrated entity. More central to my critique, </w:t>
      </w:r>
      <w:r w:rsidRPr="009B0EAC">
        <w:rPr>
          <w:rStyle w:val="StyleUnderline"/>
        </w:rPr>
        <w:t>the mechanisms that drive these interactions are not included in the LIO concept and therefore lie largely outside the LIO lens.</w:t>
      </w:r>
    </w:p>
    <w:p w14:paraId="4BC326DF" w14:textId="77777777" w:rsidR="009E066E" w:rsidRPr="009B0EAC" w:rsidRDefault="009E066E" w:rsidP="009E066E">
      <w:pPr>
        <w:rPr>
          <w:rStyle w:val="StyleUnderline"/>
        </w:rPr>
      </w:pPr>
      <w:r w:rsidRPr="009B0EAC">
        <w:rPr>
          <w:sz w:val="16"/>
        </w:rPr>
        <w:t xml:space="preserve">In light of all of these shortcomings, I conclude that </w:t>
      </w:r>
      <w:r w:rsidRPr="009B0EAC">
        <w:rPr>
          <w:rStyle w:val="StyleUnderline"/>
        </w:rPr>
        <w:t xml:space="preserve">scholars, policy analysts, and practitioners should </w:t>
      </w:r>
      <w:r w:rsidRPr="009B0EAC">
        <w:rPr>
          <w:rStyle w:val="Emphasis"/>
        </w:rPr>
        <w:t>stop framing their analyses of U.S. international policy in terms of the LIO</w:t>
      </w:r>
      <w:r w:rsidRPr="009B0EAC">
        <w:rPr>
          <w:rStyle w:val="StyleUnderline"/>
        </w:rPr>
        <w:t>.</w:t>
      </w:r>
      <w:r w:rsidRPr="009B0EAC">
        <w:rPr>
          <w:sz w:val="16"/>
        </w:rPr>
        <w:t xml:space="preserve"> In addition to </w:t>
      </w:r>
      <w:r w:rsidRPr="009B0EAC">
        <w:rPr>
          <w:rStyle w:val="Emphasis"/>
        </w:rPr>
        <w:t>lacking analytic value</w:t>
      </w:r>
      <w:r w:rsidRPr="009B0EAC">
        <w:rPr>
          <w:sz w:val="16"/>
        </w:rPr>
        <w:t xml:space="preserve">, </w:t>
      </w:r>
      <w:r w:rsidRPr="009B0EAC">
        <w:rPr>
          <w:rStyle w:val="StyleUnderline"/>
        </w:rPr>
        <w:t xml:space="preserve">framing discussions of U.S. international policy in terms of the LIO tends to build in a </w:t>
      </w:r>
      <w:r w:rsidRPr="009B0EAC">
        <w:rPr>
          <w:rStyle w:val="Emphasis"/>
        </w:rPr>
        <w:t>status quo bias</w:t>
      </w:r>
      <w:r w:rsidRPr="009B0EAC">
        <w:rPr>
          <w:sz w:val="16"/>
        </w:rPr>
        <w:t xml:space="preserve">: </w:t>
      </w:r>
      <w:r w:rsidRPr="009B0EAC">
        <w:rPr>
          <w:rStyle w:val="StyleUnderline"/>
        </w:rPr>
        <w:t xml:space="preserve">the vast </w:t>
      </w:r>
      <w:r w:rsidRPr="009B0EAC">
        <w:rPr>
          <w:rStyle w:val="StyleUnderline"/>
        </w:rPr>
        <w:lastRenderedPageBreak/>
        <w:t>majority of such discussions start from the premise that preserving the LIO deserves top priority</w:t>
      </w:r>
      <w:r w:rsidRPr="009B0EAC">
        <w:rPr>
          <w:sz w:val="16"/>
        </w:rPr>
        <w:t xml:space="preserve">. </w:t>
      </w:r>
      <w:r w:rsidRPr="009B0EAC">
        <w:rPr>
          <w:rStyle w:val="StyleUnderline"/>
        </w:rPr>
        <w:t>With China’s rise</w:t>
      </w:r>
      <w:r w:rsidRPr="009B0EAC">
        <w:rPr>
          <w:sz w:val="16"/>
        </w:rPr>
        <w:t xml:space="preserve"> generating a dramatic shift in the global balance of power, however, </w:t>
      </w:r>
      <w:r w:rsidRPr="009B0EAC">
        <w:rPr>
          <w:rStyle w:val="StyleUnderline"/>
        </w:rPr>
        <w:t xml:space="preserve">the United States needs to engage in a more </w:t>
      </w:r>
      <w:r w:rsidRPr="009B0EAC">
        <w:rPr>
          <w:rStyle w:val="Emphasis"/>
        </w:rPr>
        <w:t>fundamental evaluation of its interests</w:t>
      </w:r>
      <w:r w:rsidRPr="009B0EAC">
        <w:rPr>
          <w:sz w:val="16"/>
        </w:rPr>
        <w:t xml:space="preserve"> and the best means for achieving them. I argue, therefore, that </w:t>
      </w:r>
      <w:r w:rsidRPr="009B0EAC">
        <w:rPr>
          <w:rStyle w:val="StyleUnderline"/>
        </w:rPr>
        <w:t xml:space="preserve">the United States should analyze the broad outlines of its international policy from the perspective of </w:t>
      </w:r>
      <w:r w:rsidRPr="009B0EAC">
        <w:rPr>
          <w:rStyle w:val="Emphasis"/>
        </w:rPr>
        <w:t>grand strategy</w:t>
      </w:r>
      <w:r w:rsidRPr="009B0EAC">
        <w:rPr>
          <w:sz w:val="16"/>
        </w:rPr>
        <w:t xml:space="preserve">. By adopting a grand-strategic framework, </w:t>
      </w:r>
      <w:r w:rsidRPr="009B0EAC">
        <w:rPr>
          <w:rStyle w:val="StyleUnderline"/>
        </w:rPr>
        <w:t xml:space="preserve">analysts can </w:t>
      </w:r>
      <w:r w:rsidRPr="009B0EAC">
        <w:rPr>
          <w:rStyle w:val="Emphasis"/>
        </w:rPr>
        <w:t>correct the LIO’s status quo bias,</w:t>
      </w:r>
      <w:r w:rsidRPr="009B0EAC">
        <w:rPr>
          <w:sz w:val="16"/>
        </w:rPr>
        <w:t xml:space="preserve"> make theoretical debates more explicit, </w:t>
      </w:r>
      <w:r w:rsidRPr="009B0EAC">
        <w:rPr>
          <w:rStyle w:val="StyleUnderline"/>
        </w:rPr>
        <w:t>and ensure that a wider array of foreign policy options receive due consideration.</w:t>
      </w:r>
    </w:p>
    <w:p w14:paraId="18B71913" w14:textId="77777777" w:rsidR="009E066E" w:rsidRPr="009B0EAC" w:rsidRDefault="009E066E" w:rsidP="009E066E"/>
    <w:p w14:paraId="43499C22" w14:textId="77777777" w:rsidR="009E066E" w:rsidRPr="009B0EAC" w:rsidRDefault="009E066E" w:rsidP="009E066E">
      <w:pPr>
        <w:pStyle w:val="Heading4"/>
      </w:pPr>
      <w:r w:rsidRPr="009B0EAC">
        <w:t xml:space="preserve">Empirically denied – </w:t>
      </w:r>
      <w:proofErr w:type="gramStart"/>
      <w:r w:rsidRPr="009B0EAC">
        <w:t>e.g.</w:t>
      </w:r>
      <w:proofErr w:type="gramEnd"/>
      <w:r w:rsidRPr="009B0EAC">
        <w:t xml:space="preserve"> Soviet Union, China, Iraq, North Korea, trade decline and ON and ON</w:t>
      </w:r>
    </w:p>
    <w:p w14:paraId="79F7A0F6" w14:textId="77777777" w:rsidR="009E066E" w:rsidRPr="009B0EAC" w:rsidRDefault="009E066E" w:rsidP="009E066E">
      <w:r w:rsidRPr="009B0EAC">
        <w:rPr>
          <w:b/>
          <w:bCs/>
          <w:sz w:val="26"/>
          <w:szCs w:val="28"/>
        </w:rPr>
        <w:t xml:space="preserve">Glaser 19 </w:t>
      </w:r>
      <w:r w:rsidRPr="009B0EAC">
        <w:t>– professor in the Elliott School of International Affairs and the Department of Political Science at George Washington University</w:t>
      </w:r>
    </w:p>
    <w:p w14:paraId="2BE6EAB0" w14:textId="77777777" w:rsidR="009E066E" w:rsidRPr="009B0EAC" w:rsidRDefault="009E066E" w:rsidP="009E066E">
      <w:r w:rsidRPr="009B0EAC">
        <w:t>Charles Glaser, “A Flawed Framework: Why the Liberal International Order Concept Is Misguided,” International Security, Vol 43, Spring 2019, https://doi.org/10.1162/ISEC_a_00343</w:t>
      </w:r>
    </w:p>
    <w:p w14:paraId="54C63C60" w14:textId="77777777" w:rsidR="009E066E" w:rsidRPr="009B0EAC" w:rsidRDefault="009E066E" w:rsidP="009E066E">
      <w:pPr>
        <w:rPr>
          <w:sz w:val="16"/>
        </w:rPr>
      </w:pPr>
      <w:r w:rsidRPr="009B0EAC">
        <w:rPr>
          <w:rStyle w:val="StyleUnderline"/>
        </w:rPr>
        <w:t xml:space="preserve">Proponents of the LIO have made </w:t>
      </w:r>
      <w:r w:rsidRPr="009B0EAC">
        <w:rPr>
          <w:rStyle w:val="Emphasis"/>
        </w:rPr>
        <w:t>ambitious claims</w:t>
      </w:r>
      <w:r w:rsidRPr="009B0EAC">
        <w:rPr>
          <w:rStyle w:val="StyleUnderline"/>
        </w:rPr>
        <w:t xml:space="preserve"> about its </w:t>
      </w:r>
      <w:r w:rsidRPr="009B0EAC">
        <w:rPr>
          <w:rStyle w:val="Emphasis"/>
        </w:rPr>
        <w:t>positive impact</w:t>
      </w:r>
      <w:r w:rsidRPr="009B0EAC">
        <w:rPr>
          <w:rStyle w:val="StyleUnderline"/>
        </w:rPr>
        <w:t xml:space="preserve"> on U.S. security, maintaining that it was responsible for the Cold War peace</w:t>
      </w:r>
      <w:r w:rsidRPr="009B0EAC">
        <w:rPr>
          <w:sz w:val="16"/>
        </w:rPr>
        <w:t xml:space="preserve">, U.S. success in </w:t>
      </w:r>
      <w:r w:rsidRPr="009B0EAC">
        <w:rPr>
          <w:rStyle w:val="StyleUnderline"/>
        </w:rPr>
        <w:t>winning the Cold War, the specialization of</w:t>
      </w:r>
      <w:r w:rsidRPr="009B0EAC">
        <w:rPr>
          <w:sz w:val="16"/>
        </w:rPr>
        <w:t xml:space="preserve"> capabilities within U.</w:t>
      </w:r>
      <w:r w:rsidRPr="009B0EAC">
        <w:rPr>
          <w:rStyle w:val="StyleUnderline"/>
        </w:rPr>
        <w:t>S. alliances</w:t>
      </w:r>
      <w:r w:rsidRPr="009B0EAC">
        <w:rPr>
          <w:sz w:val="16"/>
        </w:rPr>
        <w:t>,40 and the lack of balancing against predominant U.S. power following the Cold War. In addition, they ascribe the peace and cooperation that characterized the first two decades of the post–Cold War era largely to the LIO.</w:t>
      </w:r>
    </w:p>
    <w:p w14:paraId="540711EE" w14:textId="77777777" w:rsidR="009E066E" w:rsidRPr="009B0EAC" w:rsidRDefault="009E066E" w:rsidP="009E066E">
      <w:pPr>
        <w:rPr>
          <w:sz w:val="16"/>
        </w:rPr>
      </w:pPr>
      <w:r w:rsidRPr="009B0EAC">
        <w:rPr>
          <w:rStyle w:val="Emphasis"/>
        </w:rPr>
        <w:t>The LIO can take little or no credit for these outcomes</w:t>
      </w:r>
      <w:r w:rsidRPr="009B0EAC">
        <w:rPr>
          <w:sz w:val="16"/>
        </w:rPr>
        <w:t xml:space="preserve">, however, </w:t>
      </w:r>
      <w:r w:rsidRPr="009B0EAC">
        <w:rPr>
          <w:rStyle w:val="StyleUnderline"/>
        </w:rPr>
        <w:t xml:space="preserve">because it is a </w:t>
      </w:r>
      <w:r w:rsidRPr="009B0EAC">
        <w:rPr>
          <w:rStyle w:val="Emphasis"/>
        </w:rPr>
        <w:t>partial order</w:t>
      </w:r>
      <w:r w:rsidRPr="009B0EAC">
        <w:rPr>
          <w:rStyle w:val="StyleUnderline"/>
        </w:rPr>
        <w:t xml:space="preserve"> and because the LIO concept is </w:t>
      </w:r>
      <w:r w:rsidRPr="009B0EAC">
        <w:rPr>
          <w:rStyle w:val="Emphasis"/>
        </w:rPr>
        <w:t>primarily inward looking</w:t>
      </w:r>
      <w:r w:rsidRPr="009B0EAC">
        <w:rPr>
          <w:sz w:val="16"/>
        </w:rPr>
        <w:t xml:space="preserve">. By partial, I mean that </w:t>
      </w:r>
      <w:r w:rsidRPr="009B0EAC">
        <w:rPr>
          <w:rStyle w:val="StyleUnderline"/>
        </w:rPr>
        <w:t>the order does not include all of the major power</w:t>
      </w:r>
      <w:r w:rsidRPr="009B0EAC">
        <w:rPr>
          <w:sz w:val="16"/>
        </w:rPr>
        <w:t xml:space="preserve">s;41 by in- ward looking, I mean that </w:t>
      </w:r>
      <w:r w:rsidRPr="009B0EAC">
        <w:rPr>
          <w:rStyle w:val="StyleUnderline"/>
        </w:rPr>
        <w:t xml:space="preserve">the LIO concept primarily addresses interactions between states that are members of the order, not interactions between its members and states that lay </w:t>
      </w:r>
      <w:r w:rsidRPr="009B0EAC">
        <w:rPr>
          <w:rStyle w:val="Emphasis"/>
        </w:rPr>
        <w:t>outside the LIO</w:t>
      </w:r>
      <w:r w:rsidRPr="009B0EAC">
        <w:rPr>
          <w:sz w:val="16"/>
        </w:rPr>
        <w:t xml:space="preserve">. In other words, </w:t>
      </w:r>
      <w:r w:rsidRPr="009B0EAC">
        <w:rPr>
          <w:rStyle w:val="StyleUnderline"/>
        </w:rPr>
        <w:t xml:space="preserve">links between the LIO concept and the behavior of potential U.S. adversaries are </w:t>
      </w:r>
      <w:r w:rsidRPr="009B0EAC">
        <w:rPr>
          <w:rStyle w:val="Emphasis"/>
        </w:rPr>
        <w:t>largely missing</w:t>
      </w:r>
      <w:r w:rsidRPr="009B0EAC">
        <w:rPr>
          <w:sz w:val="16"/>
        </w:rPr>
        <w:t>.</w:t>
      </w:r>
    </w:p>
    <w:p w14:paraId="2E47B63F" w14:textId="77777777" w:rsidR="009E066E" w:rsidRPr="009B0EAC" w:rsidRDefault="009E066E" w:rsidP="009E066E">
      <w:pPr>
        <w:rPr>
          <w:rStyle w:val="StyleUnderline"/>
        </w:rPr>
      </w:pPr>
      <w:r w:rsidRPr="009B0EAC">
        <w:rPr>
          <w:sz w:val="16"/>
        </w:rPr>
        <w:t xml:space="preserve">My argument does not dispute </w:t>
      </w:r>
      <w:proofErr w:type="gramStart"/>
      <w:r w:rsidRPr="009B0EAC">
        <w:rPr>
          <w:sz w:val="16"/>
        </w:rPr>
        <w:t>that individual elements</w:t>
      </w:r>
      <w:proofErr w:type="gramEnd"/>
      <w:r w:rsidRPr="009B0EAC">
        <w:rPr>
          <w:sz w:val="16"/>
        </w:rPr>
        <w:t xml:space="preserve"> of the LIO significantly influence interactions between the United States (and its allies) and nonmember states. There are well-established theories that explain these inter- actions. </w:t>
      </w:r>
      <w:r w:rsidRPr="009B0EAC">
        <w:rPr>
          <w:rStyle w:val="StyleUnderline"/>
        </w:rPr>
        <w:t>Given its inward focus</w:t>
      </w:r>
      <w:r w:rsidRPr="009B0EAC">
        <w:rPr>
          <w:sz w:val="16"/>
        </w:rPr>
        <w:t xml:space="preserve">, however, </w:t>
      </w:r>
      <w:r w:rsidRPr="009B0EAC">
        <w:rPr>
          <w:rStyle w:val="StyleUnderline"/>
        </w:rPr>
        <w:t xml:space="preserve">the LIO concept </w:t>
      </w:r>
      <w:r w:rsidRPr="009B0EAC">
        <w:rPr>
          <w:rStyle w:val="Emphasis"/>
        </w:rPr>
        <w:t>fails to identify additional interactions</w:t>
      </w:r>
      <w:r w:rsidRPr="009B0EAC">
        <w:rPr>
          <w:rStyle w:val="StyleUnderline"/>
        </w:rPr>
        <w:t>, outcomes, or benefits.</w:t>
      </w:r>
    </w:p>
    <w:p w14:paraId="1027601D" w14:textId="77777777" w:rsidR="009E066E" w:rsidRPr="009B0EAC" w:rsidRDefault="009E066E" w:rsidP="009E066E">
      <w:pPr>
        <w:rPr>
          <w:sz w:val="16"/>
        </w:rPr>
      </w:pPr>
      <w:r w:rsidRPr="009B0EAC">
        <w:rPr>
          <w:rStyle w:val="StyleUnderline"/>
        </w:rPr>
        <w:t>Consider, first, the Cold War</w:t>
      </w:r>
      <w:r w:rsidRPr="009B0EAC">
        <w:rPr>
          <w:sz w:val="16"/>
        </w:rPr>
        <w:t xml:space="preserve">. The Soviet Union and its allies were not members of the LIO. They were not democracies, so democratic peace arguments do not apply. Nor were they members of the most important and most consequential LIO institutions, including NATO. Thus, </w:t>
      </w:r>
      <w:r w:rsidRPr="009B0EAC">
        <w:rPr>
          <w:rStyle w:val="StyleUnderline"/>
        </w:rPr>
        <w:t>the institutional binding argument says little about how institutional arrangements influenced political relations between the United States and Soviet Union</w:t>
      </w:r>
      <w:r w:rsidRPr="009B0EAC">
        <w:rPr>
          <w:sz w:val="16"/>
        </w:rPr>
        <w:t xml:space="preserve">. </w:t>
      </w:r>
      <w:r w:rsidRPr="009B0EAC">
        <w:rPr>
          <w:rStyle w:val="StyleUnderline"/>
        </w:rPr>
        <w:t>Nor does the hierarchy argument apply globally,</w:t>
      </w:r>
      <w:r w:rsidRPr="009B0EAC">
        <w:rPr>
          <w:sz w:val="16"/>
        </w:rPr>
        <w:t xml:space="preserve"> because the Cold War was bipolar. To the extent that the United States enjoyed power advantages within this bipolarity, it could not use them to gain legitimate authority through a consensual bargain with the Soviet Union. Finally, </w:t>
      </w:r>
      <w:r w:rsidRPr="009B0EAC">
        <w:rPr>
          <w:rStyle w:val="StyleUnderline"/>
        </w:rPr>
        <w:t>the Soviet Union was largely excluded from the West’s open markets and its financial system</w:t>
      </w:r>
      <w:r w:rsidRPr="009B0EAC">
        <w:rPr>
          <w:sz w:val="16"/>
        </w:rPr>
        <w:t xml:space="preserve">; thus, </w:t>
      </w:r>
      <w:r w:rsidRPr="009B0EAC">
        <w:rPr>
          <w:rStyle w:val="StyleUnderline"/>
        </w:rPr>
        <w:t>economic interdependence arguments do not apply</w:t>
      </w:r>
      <w:r w:rsidRPr="009B0EAC">
        <w:rPr>
          <w:sz w:val="16"/>
        </w:rPr>
        <w:t xml:space="preserve">. In short, </w:t>
      </w:r>
      <w:r w:rsidRPr="009B0EAC">
        <w:rPr>
          <w:rStyle w:val="StyleUnderline"/>
        </w:rPr>
        <w:t>the LIO concept does not address interactions between the United States and the Soviet Union</w:t>
      </w:r>
      <w:r w:rsidRPr="009B0EAC">
        <w:rPr>
          <w:sz w:val="16"/>
        </w:rPr>
        <w:t xml:space="preserve">. </w:t>
      </w:r>
    </w:p>
    <w:p w14:paraId="519EE81D" w14:textId="77777777" w:rsidR="009E066E" w:rsidRPr="009B0EAC" w:rsidRDefault="009E066E" w:rsidP="009E066E">
      <w:pPr>
        <w:rPr>
          <w:rStyle w:val="StyleUnderline"/>
        </w:rPr>
      </w:pPr>
      <w:r w:rsidRPr="009B0EAC">
        <w:rPr>
          <w:sz w:val="16"/>
        </w:rPr>
        <w:t xml:space="preserve">The post–Cold War era is less clear cut. Nevertheless, </w:t>
      </w:r>
      <w:r w:rsidRPr="009B0EAC">
        <w:rPr>
          <w:rStyle w:val="Emphasis"/>
        </w:rPr>
        <w:t>the LIO concept continues to suffer many of the problems associated with its inward focus.</w:t>
      </w:r>
      <w:r w:rsidRPr="009B0EAC">
        <w:rPr>
          <w:sz w:val="16"/>
        </w:rPr>
        <w:t xml:space="preserve"> China is not a democracy, and it is not a member of the United States’ security alliances in Asia; indeed, China is now the target of these alliances. </w:t>
      </w:r>
      <w:r w:rsidRPr="009B0EAC">
        <w:rPr>
          <w:rStyle w:val="StyleUnderline"/>
        </w:rPr>
        <w:t>The binding and hierarchy arguments</w:t>
      </w:r>
      <w:r w:rsidRPr="009B0EAC">
        <w:rPr>
          <w:sz w:val="16"/>
        </w:rPr>
        <w:t xml:space="preserve">, therefore, </w:t>
      </w:r>
      <w:r w:rsidRPr="009B0EAC">
        <w:rPr>
          <w:rStyle w:val="Emphasis"/>
        </w:rPr>
        <w:t>do not apply to China</w:t>
      </w:r>
      <w:r w:rsidRPr="009B0EAC">
        <w:rPr>
          <w:sz w:val="16"/>
        </w:rPr>
        <w:t xml:space="preserve">. China was, how- ever, increasingly integrated into the international economy, including the WTO, during this period; economic interdependence between the United States and China grew dramatically, as did China’s wealth. Thus, the economic interdependence and convergence arguments do apply. </w:t>
      </w:r>
      <w:r w:rsidRPr="009B0EAC">
        <w:rPr>
          <w:rStyle w:val="StyleUnderline"/>
        </w:rPr>
        <w:t xml:space="preserve">The LIO concept says little about the expected results when </w:t>
      </w:r>
      <w:r w:rsidRPr="009B0EAC">
        <w:rPr>
          <w:rStyle w:val="Emphasis"/>
        </w:rPr>
        <w:t xml:space="preserve">only some of its </w:t>
      </w:r>
      <w:r w:rsidRPr="009B0EAC">
        <w:rPr>
          <w:rStyle w:val="Emphasis"/>
        </w:rPr>
        <w:lastRenderedPageBreak/>
        <w:t>mechanisms apply</w:t>
      </w:r>
      <w:r w:rsidRPr="009B0EAC">
        <w:rPr>
          <w:sz w:val="16"/>
        </w:rPr>
        <w:t xml:space="preserve">. In any event, </w:t>
      </w:r>
      <w:r w:rsidRPr="009B0EAC">
        <w:rPr>
          <w:rStyle w:val="StyleUnderline"/>
        </w:rPr>
        <w:t>the results predicted by the LIO’s interdependence and convergence mechanisms have been disappointing: growing international trade has been accompanied by escalating tensions between the United States and China</w:t>
      </w:r>
      <w:r w:rsidRPr="009B0EAC">
        <w:rPr>
          <w:sz w:val="16"/>
        </w:rPr>
        <w:t xml:space="preserve">, not by reduced tensions; </w:t>
      </w:r>
      <w:r w:rsidRPr="009B0EAC">
        <w:rPr>
          <w:rStyle w:val="StyleUnderline"/>
        </w:rPr>
        <w:t>and China’s dramatic economic success has been accompanied recently by increasingly centralized authoritarian rule, not democracy</w:t>
      </w:r>
      <w:r w:rsidRPr="009B0EAC">
        <w:rPr>
          <w:sz w:val="16"/>
        </w:rPr>
        <w:t xml:space="preserve"> and liberalization more generally. </w:t>
      </w:r>
      <w:r w:rsidRPr="009B0EAC">
        <w:rPr>
          <w:rStyle w:val="StyleUnderline"/>
        </w:rPr>
        <w:t xml:space="preserve">China’s failure to move toward democracy has been possibly the </w:t>
      </w:r>
      <w:r w:rsidRPr="009B0EAC">
        <w:rPr>
          <w:rStyle w:val="Emphasis"/>
        </w:rPr>
        <w:t>greatest disappointment for proponents of the LIO</w:t>
      </w:r>
      <w:r w:rsidRPr="009B0EAC">
        <w:rPr>
          <w:rStyle w:val="StyleUnderline"/>
        </w:rPr>
        <w:t>.</w:t>
      </w:r>
    </w:p>
    <w:p w14:paraId="583B877C" w14:textId="77777777" w:rsidR="009E066E" w:rsidRPr="009B0EAC" w:rsidRDefault="009E066E" w:rsidP="009E066E">
      <w:pPr>
        <w:pStyle w:val="Heading4"/>
      </w:pPr>
      <w:r w:rsidRPr="009B0EAC">
        <w:t xml:space="preserve">LIO is not a thing, but if </w:t>
      </w:r>
      <w:proofErr w:type="gramStart"/>
      <w:r w:rsidRPr="009B0EAC">
        <w:t>anything</w:t>
      </w:r>
      <w:proofErr w:type="gramEnd"/>
      <w:r w:rsidRPr="009B0EAC">
        <w:t xml:space="preserve"> </w:t>
      </w:r>
      <w:r w:rsidRPr="009B0EAC">
        <w:rPr>
          <w:u w:val="single"/>
        </w:rPr>
        <w:t>net-worse</w:t>
      </w:r>
      <w:r w:rsidRPr="009B0EAC">
        <w:t xml:space="preserve"> for all their impacts, especially global stability</w:t>
      </w:r>
    </w:p>
    <w:p w14:paraId="7EC98FE9" w14:textId="77777777" w:rsidR="009E066E" w:rsidRPr="009B0EAC" w:rsidRDefault="009E066E" w:rsidP="009E066E">
      <w:proofErr w:type="spellStart"/>
      <w:r w:rsidRPr="009B0EAC">
        <w:rPr>
          <w:rStyle w:val="Style13ptBold"/>
        </w:rPr>
        <w:t>Staniland</w:t>
      </w:r>
      <w:proofErr w:type="spellEnd"/>
      <w:r w:rsidRPr="009B0EAC">
        <w:rPr>
          <w:rStyle w:val="Style13ptBold"/>
        </w:rPr>
        <w:t xml:space="preserve"> 18</w:t>
      </w:r>
      <w:r w:rsidRPr="009B0EAC">
        <w:t xml:space="preserve"> </w:t>
      </w:r>
    </w:p>
    <w:p w14:paraId="15A2E51E" w14:textId="77777777" w:rsidR="009E066E" w:rsidRPr="009B0EAC" w:rsidRDefault="009E066E" w:rsidP="009E066E">
      <w:r w:rsidRPr="009B0EAC">
        <w:t xml:space="preserve">PhD from MIT (Paul </w:t>
      </w:r>
      <w:proofErr w:type="spellStart"/>
      <w:r w:rsidRPr="009B0EAC">
        <w:t>Staniland</w:t>
      </w:r>
      <w:proofErr w:type="spellEnd"/>
      <w:r w:rsidRPr="009B0EAC">
        <w:t xml:space="preserve"> is Associate Professor of Political Science and Chair of the Committee on International Relations at the University of Chicago, “Misreading the “Liberal Order”: Why We Need New Thinking in American Foreign Policy,” July 29, </w:t>
      </w:r>
      <w:hyperlink r:id="rId35" w:history="1">
        <w:r w:rsidRPr="009B0EAC">
          <w:rPr>
            <w:rStyle w:val="Hyperlink"/>
          </w:rPr>
          <w:t>https://www.lawfareblog.com/misreading-liberal-order-why-we-need-new-thinking-american-foreign-policy</w:t>
        </w:r>
      </w:hyperlink>
    </w:p>
    <w:p w14:paraId="253C72F6" w14:textId="77777777" w:rsidR="009E066E" w:rsidRPr="009B0EAC" w:rsidRDefault="009E066E" w:rsidP="009E066E"/>
    <w:p w14:paraId="1B1310A6" w14:textId="77777777" w:rsidR="009E066E" w:rsidRPr="00F81626" w:rsidRDefault="009E066E" w:rsidP="009E066E">
      <w:pPr>
        <w:rPr>
          <w:u w:val="single"/>
        </w:rPr>
      </w:pPr>
      <w:r w:rsidRPr="009B0EAC">
        <w:rPr>
          <w:sz w:val="16"/>
        </w:rPr>
        <w:t xml:space="preserve">Pushing back against Trump’s foreign policy is an important goal. But moving forward requires a more serious analysis than claiming that </w:t>
      </w:r>
      <w:r w:rsidRPr="009B0EAC">
        <w:rPr>
          <w:rStyle w:val="StyleUnderline"/>
        </w:rPr>
        <w:t>the “liberal international order”</w:t>
      </w:r>
      <w:r w:rsidRPr="009B0EAC">
        <w:rPr>
          <w:sz w:val="16"/>
        </w:rPr>
        <w:t xml:space="preserve"> was the centerpiece of past U.S. foreign-policy successes, and thus should be again. Both claims are flawed. We need to understand the limits of the liberal international order, where it previously failed to deliver benefits, and why it </w:t>
      </w:r>
      <w:r w:rsidRPr="009B0EAC">
        <w:rPr>
          <w:rStyle w:val="StyleUnderline"/>
        </w:rPr>
        <w:t>offers little guidance for</w:t>
      </w:r>
      <w:r w:rsidRPr="009B0EAC">
        <w:rPr>
          <w:sz w:val="16"/>
        </w:rPr>
        <w:t xml:space="preserve"> many </w:t>
      </w:r>
      <w:r w:rsidRPr="009B0EAC">
        <w:rPr>
          <w:rStyle w:val="StyleUnderline"/>
        </w:rPr>
        <w:t>contemporary questions</w:t>
      </w:r>
      <w:r w:rsidRPr="009B0EAC">
        <w:rPr>
          <w:sz w:val="16"/>
        </w:rPr>
        <w:t xml:space="preserve">. First, advocates of the order tend to skim past the </w:t>
      </w:r>
      <w:r w:rsidRPr="009B0EAC">
        <w:rPr>
          <w:rStyle w:val="StyleUnderline"/>
        </w:rPr>
        <w:t>policies pursued under the liberal order</w:t>
      </w:r>
      <w:r w:rsidRPr="009B0EAC">
        <w:rPr>
          <w:sz w:val="16"/>
        </w:rPr>
        <w:t xml:space="preserve"> that </w:t>
      </w:r>
      <w:r w:rsidRPr="009B0EAC">
        <w:rPr>
          <w:rStyle w:val="StyleUnderline"/>
        </w:rPr>
        <w:t>have not worked</w:t>
      </w:r>
      <w:r w:rsidRPr="009B0EAC">
        <w:rPr>
          <w:sz w:val="16"/>
        </w:rPr>
        <w:t xml:space="preserve">. These mistakes need to be directly confronted to do better in the future. </w:t>
      </w:r>
      <w:r w:rsidRPr="009B0EAC">
        <w:rPr>
          <w:rStyle w:val="StyleUnderline"/>
        </w:rPr>
        <w:t>Proponents of the order</w:t>
      </w:r>
      <w:r w:rsidRPr="009B0EAC">
        <w:rPr>
          <w:sz w:val="16"/>
        </w:rPr>
        <w:t xml:space="preserve">, however, often </w:t>
      </w:r>
      <w:r w:rsidRPr="009B0EAC">
        <w:rPr>
          <w:rStyle w:val="StyleUnderline"/>
        </w:rPr>
        <w:t>present a narrow and highly selective reading of history that ignores</w:t>
      </w:r>
      <w:r w:rsidRPr="009B0EAC">
        <w:rPr>
          <w:sz w:val="16"/>
        </w:rPr>
        <w:t xml:space="preserve"> much of </w:t>
      </w:r>
      <w:r w:rsidRPr="009B0EAC">
        <w:rPr>
          <w:rStyle w:val="StyleUnderline"/>
        </w:rPr>
        <w:t>the coercion, violence, and instability that accompanied post-war history</w:t>
      </w:r>
      <w:r w:rsidRPr="009B0EAC">
        <w:rPr>
          <w:sz w:val="16"/>
        </w:rPr>
        <w:t xml:space="preserve">. </w:t>
      </w:r>
      <w:r w:rsidRPr="009B0EAC">
        <w:rPr>
          <w:rStyle w:val="StyleUnderline"/>
        </w:rPr>
        <w:t xml:space="preserve">Problematic outcomes are treated as </w:t>
      </w:r>
      <w:r w:rsidRPr="009B0EAC">
        <w:rPr>
          <w:sz w:val="16"/>
        </w:rPr>
        <w:t xml:space="preserve">either </w:t>
      </w:r>
      <w:r w:rsidRPr="009B0EAC">
        <w:rPr>
          <w:rStyle w:val="StyleUnderline"/>
        </w:rPr>
        <w:t>aberrant exceptions</w:t>
      </w:r>
      <w:r w:rsidRPr="009B0EAC">
        <w:rPr>
          <w:sz w:val="16"/>
        </w:rPr>
        <w:t xml:space="preserve"> or as not truly characterizing the order. </w:t>
      </w:r>
      <w:r w:rsidRPr="009B0EAC">
        <w:rPr>
          <w:sz w:val="16"/>
          <w:szCs w:val="16"/>
        </w:rPr>
        <w:t>One recent</w:t>
      </w:r>
      <w:r w:rsidRPr="009B0EAC">
        <w:rPr>
          <w:rStyle w:val="StyleUnderline"/>
          <w:sz w:val="16"/>
          <w:szCs w:val="16"/>
        </w:rPr>
        <w:t xml:space="preserve"> </w:t>
      </w:r>
      <w:r w:rsidRPr="009B0EAC">
        <w:rPr>
          <w:rStyle w:val="StyleUnderline"/>
        </w:rPr>
        <w:t xml:space="preserve">defense of the liberal order </w:t>
      </w:r>
      <w:r w:rsidRPr="009B0EAC">
        <w:rPr>
          <w:sz w:val="16"/>
        </w:rPr>
        <w:t xml:space="preserve">by prominent liberal institutionalists Daniel </w:t>
      </w:r>
      <w:proofErr w:type="spellStart"/>
      <w:r w:rsidRPr="009B0EAC">
        <w:rPr>
          <w:sz w:val="16"/>
        </w:rPr>
        <w:t>Deudney</w:t>
      </w:r>
      <w:proofErr w:type="spellEnd"/>
      <w:r w:rsidRPr="009B0EAC">
        <w:rPr>
          <w:sz w:val="16"/>
        </w:rPr>
        <w:t xml:space="preserve"> and G. John </w:t>
      </w:r>
      <w:proofErr w:type="spellStart"/>
      <w:r w:rsidRPr="009B0EAC">
        <w:rPr>
          <w:sz w:val="16"/>
        </w:rPr>
        <w:t>Ikenberry</w:t>
      </w:r>
      <w:proofErr w:type="spellEnd"/>
      <w:r w:rsidRPr="009B0EAC">
        <w:rPr>
          <w:sz w:val="16"/>
        </w:rPr>
        <w:t xml:space="preserve">, for instance, </w:t>
      </w:r>
      <w:r w:rsidRPr="009B0EAC">
        <w:rPr>
          <w:rStyle w:val="StyleUnderline"/>
        </w:rPr>
        <w:t>does not mention Iraq, Afghanistan, Vietnam, or Libya</w:t>
      </w:r>
      <w:r w:rsidRPr="009B0EAC">
        <w:rPr>
          <w:sz w:val="16"/>
        </w:rPr>
        <w:t xml:space="preserve">. Professors Stephen </w:t>
      </w:r>
      <w:proofErr w:type="spellStart"/>
      <w:r w:rsidRPr="009B0EAC">
        <w:rPr>
          <w:sz w:val="16"/>
        </w:rPr>
        <w:t>Chaudoin</w:t>
      </w:r>
      <w:proofErr w:type="spellEnd"/>
      <w:r w:rsidRPr="009B0EAC">
        <w:rPr>
          <w:sz w:val="16"/>
        </w:rPr>
        <w:t xml:space="preserve">,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w:t>
      </w:r>
      <w:r w:rsidRPr="009B0EAC">
        <w:rPr>
          <w:sz w:val="16"/>
          <w:szCs w:val="16"/>
        </w:rPr>
        <w:t xml:space="preserve">Porter outlines </w:t>
      </w:r>
      <w:r w:rsidRPr="009B0EAC">
        <w:rPr>
          <w:sz w:val="16"/>
        </w:rPr>
        <w:t xml:space="preserve">in detail </w:t>
      </w:r>
      <w:r w:rsidRPr="009B0EAC">
        <w:rPr>
          <w:rStyle w:val="StyleUnderline"/>
        </w:rPr>
        <w:t>how coercive, violent, and hypocritical U.S. foreign policy has often been</w:t>
      </w:r>
      <w:r w:rsidRPr="009B0EAC">
        <w:rPr>
          <w:sz w:val="16"/>
        </w:rPr>
        <w:t>. To the extent an international liberal order ever actually existed beyond a small cluster of countries, writes Nick Danforth, it was recent and short-lived. Thomas Meaney and Stephen Wertheim further argue that “</w:t>
      </w:r>
      <w:r w:rsidRPr="009B0EAC">
        <w:rPr>
          <w:rStyle w:val="StyleUnderline"/>
        </w:rPr>
        <w:t>critics exaggerate</w:t>
      </w:r>
      <w:r w:rsidRPr="009B0EAC">
        <w:rPr>
          <w:sz w:val="16"/>
        </w:rPr>
        <w:t xml:space="preserve"> Mr. </w:t>
      </w:r>
      <w:r w:rsidRPr="009B0EAC">
        <w:rPr>
          <w:rStyle w:val="StyleUnderline"/>
        </w:rPr>
        <w:t>Trump’s abnormality</w:t>
      </w:r>
      <w:r w:rsidRPr="009B0EAC">
        <w:rPr>
          <w:sz w:val="16"/>
        </w:rPr>
        <w:t xml:space="preserve">,” situating him within a long history of the pursuit of American self-interest. Graham Allison—no bomb-throwing radical—has recently written that the order was a “myth” and that credit for the lack of great power war should instead go to nuclear deterrence. </w:t>
      </w:r>
      <w:r w:rsidRPr="009B0EAC">
        <w:rPr>
          <w:rStyle w:val="StyleUnderline"/>
        </w:rPr>
        <w:t>Coercion and disregard for</w:t>
      </w:r>
      <w:r w:rsidRPr="009B0EAC">
        <w:rPr>
          <w:sz w:val="16"/>
        </w:rPr>
        <w:t xml:space="preserve"> both </w:t>
      </w:r>
      <w:r w:rsidRPr="009B0EAC">
        <w:rPr>
          <w:rStyle w:val="StyleUnderline"/>
        </w:rPr>
        <w:t>allies and political liberalism have been entirely compatible with the “liberal” order.</w:t>
      </w:r>
      <w:r w:rsidRPr="009B0EAC">
        <w:rPr>
          <w:u w:val="single"/>
        </w:rPr>
        <w:t xml:space="preserve"> </w:t>
      </w:r>
      <w:r w:rsidRPr="009B0EAC">
        <w:rPr>
          <w:rStyle w:val="StyleUnderline"/>
        </w:rPr>
        <w:t>The last two decades have been a bumpy ride for U.S. foreign policy. Since 9/11, we have seen the disintegration of Syria, Yemen, and Libya, a war without end in Afghanistan, the collapse of the Arab Spring, the rise and resurgence of the Islamic State, and</w:t>
      </w:r>
      <w:r w:rsidRPr="009B0EAC">
        <w:rPr>
          <w:sz w:val="16"/>
        </w:rPr>
        <w:t xml:space="preserve"> the distinctly </w:t>
      </w:r>
      <w:r w:rsidRPr="009B0EAC">
        <w:rPr>
          <w:rStyle w:val="StyleUnderline"/>
        </w:rPr>
        <w:t>mixed success</w:t>
      </w:r>
      <w:r w:rsidRPr="009B0EAC">
        <w:rPr>
          <w:sz w:val="16"/>
        </w:rPr>
        <w:t xml:space="preserve"> of strategies aimed at </w:t>
      </w:r>
      <w:r w:rsidRPr="009B0EAC">
        <w:rPr>
          <w:rStyle w:val="StyleUnderline"/>
        </w:rPr>
        <w:t>managing China’s rise</w:t>
      </w:r>
      <w:r w:rsidRPr="009B0EAC">
        <w:rPr>
          <w:sz w:val="16"/>
        </w:rPr>
        <w:t xml:space="preserve">. At home, </w:t>
      </w:r>
      <w:r w:rsidRPr="009B0EAC">
        <w:rPr>
          <w:rStyle w:val="StyleUnderline"/>
        </w:rPr>
        <w:t>the growth of a national-security state has placed remarkable power in the hands of</w:t>
      </w:r>
      <w:r w:rsidRPr="009B0EAC">
        <w:rPr>
          <w:sz w:val="16"/>
        </w:rPr>
        <w:t xml:space="preserve"> Donald </w:t>
      </w:r>
      <w:r w:rsidRPr="009B0EAC">
        <w:rPr>
          <w:rStyle w:val="StyleUnderline"/>
        </w:rPr>
        <w:t>Trump</w:t>
      </w:r>
      <w:r w:rsidRPr="009B0EAC">
        <w:rPr>
          <w:sz w:val="16"/>
        </w:rPr>
        <w:t xml:space="preserve">. Simply </w:t>
      </w:r>
      <w:r w:rsidRPr="009B0EAC">
        <w:rPr>
          <w:rStyle w:val="Emphasis"/>
        </w:rPr>
        <w:t>returning to the old order is no guarantee of good results</w:t>
      </w:r>
      <w:r w:rsidRPr="009B0EAC">
        <w:rPr>
          <w:sz w:val="16"/>
        </w:rPr>
        <w:t xml:space="preserve">. Grappling openly with failure and self-inflicted wounds—while also acknowledging clear benefits of the order—is essential for moving beyond self-congratulatory platitudes. Second, </w:t>
      </w:r>
      <w:r w:rsidRPr="009B0EAC">
        <w:rPr>
          <w:rStyle w:val="StyleUnderline"/>
        </w:rPr>
        <w:t xml:space="preserve">the liberal order </w:t>
      </w:r>
      <w:r w:rsidRPr="009B0EAC">
        <w:rPr>
          <w:sz w:val="16"/>
        </w:rPr>
        <w:t xml:space="preserve">in its idealized form </w:t>
      </w:r>
      <w:r w:rsidRPr="009B0EAC">
        <w:rPr>
          <w:rStyle w:val="StyleUnderline"/>
        </w:rPr>
        <w:t>had very limited reach into</w:t>
      </w:r>
      <w:r w:rsidRPr="009B0EAC">
        <w:rPr>
          <w:sz w:val="16"/>
        </w:rPr>
        <w:t xml:space="preserve"> what are now </w:t>
      </w:r>
      <w:r w:rsidRPr="009B0EAC">
        <w:rPr>
          <w:rStyle w:val="StyleUnderline"/>
        </w:rPr>
        <w:t>pivotal areas of U.S. security policy: Asia, the Middle East, and the “developing world”</w:t>
      </w:r>
      <w:r w:rsidRPr="009B0EAC">
        <w:rPr>
          <w:sz w:val="16"/>
        </w:rPr>
        <w:t xml:space="preserve"> more broadly. The core of the liberal order remains transatlantic, but </w:t>
      </w:r>
      <w:r w:rsidRPr="009B0EAC">
        <w:rPr>
          <w:rStyle w:val="StyleUnderline"/>
        </w:rPr>
        <w:t>Asia</w:t>
      </w:r>
      <w:r w:rsidRPr="009B0EAC">
        <w:rPr>
          <w:sz w:val="16"/>
        </w:rPr>
        <w:t xml:space="preserve"> is now growing dramatically in wealth and military power. What is the record of the order in the region? </w:t>
      </w:r>
      <w:r w:rsidRPr="009B0EAC">
        <w:rPr>
          <w:sz w:val="16"/>
          <w:szCs w:val="16"/>
        </w:rPr>
        <w:t xml:space="preserve">There was </w:t>
      </w:r>
      <w:r w:rsidRPr="009B0EAC">
        <w:rPr>
          <w:sz w:val="16"/>
          <w:szCs w:val="16"/>
        </w:rPr>
        <w:lastRenderedPageBreak/>
        <w:t xml:space="preserve">certainly some democracy promotion </w:t>
      </w:r>
      <w:r w:rsidRPr="009B0EAC">
        <w:rPr>
          <w:sz w:val="16"/>
        </w:rPr>
        <w:t xml:space="preserve">when authoritarian regimes began to totter, </w:t>
      </w:r>
      <w:r w:rsidRPr="009B0EAC">
        <w:rPr>
          <w:sz w:val="16"/>
          <w:szCs w:val="16"/>
        </w:rPr>
        <w:t>but</w:t>
      </w:r>
      <w:r w:rsidRPr="009B0EAC">
        <w:rPr>
          <w:rStyle w:val="StyleUnderline"/>
          <w:sz w:val="16"/>
          <w:szCs w:val="16"/>
        </w:rPr>
        <w:t xml:space="preserve"> </w:t>
      </w:r>
      <w:r w:rsidRPr="009B0EAC">
        <w:rPr>
          <w:rStyle w:val="StyleUnderline"/>
        </w:rPr>
        <w:t>there was also deep, sustained cooperation with dictators like Suharto and Ferdinand Marcos</w:t>
      </w:r>
      <w:r w:rsidRPr="009B0EAC">
        <w:rPr>
          <w:sz w:val="16"/>
        </w:rPr>
        <w:t xml:space="preserve">; while there are some </w:t>
      </w:r>
      <w:r w:rsidRPr="009B0EAC">
        <w:rPr>
          <w:rStyle w:val="StyleUnderline"/>
        </w:rPr>
        <w:t>regional institutions</w:t>
      </w:r>
      <w:r w:rsidRPr="009B0EAC">
        <w:rPr>
          <w:sz w:val="16"/>
        </w:rPr>
        <w:t xml:space="preserve"> (such as ASEAN), they </w:t>
      </w:r>
      <w:r w:rsidRPr="009B0EAC">
        <w:rPr>
          <w:rStyle w:val="StyleUnderline"/>
        </w:rPr>
        <w:t>are</w:t>
      </w:r>
      <w:r w:rsidRPr="009B0EAC">
        <w:rPr>
          <w:sz w:val="16"/>
        </w:rPr>
        <w:t xml:space="preserve"> comparatively </w:t>
      </w:r>
      <w:r w:rsidRPr="009B0EAC">
        <w:rPr>
          <w:rStyle w:val="StyleUnderline"/>
        </w:rPr>
        <w:t>weak</w:t>
      </w:r>
      <w:r w:rsidRPr="009B0EAC">
        <w:rPr>
          <w:sz w:val="16"/>
        </w:rPr>
        <w:t xml:space="preserve">; while there are some </w:t>
      </w:r>
      <w:r w:rsidRPr="009B0EAC">
        <w:rPr>
          <w:rStyle w:val="StyleUnderline"/>
        </w:rPr>
        <w:t>rules</w:t>
      </w:r>
      <w:r w:rsidRPr="009B0EAC">
        <w:rPr>
          <w:sz w:val="16"/>
        </w:rPr>
        <w:t xml:space="preserve">, they </w:t>
      </w:r>
      <w:r w:rsidRPr="009B0EAC">
        <w:rPr>
          <w:rStyle w:val="StyleUnderline"/>
        </w:rPr>
        <w:t>have been deeply contested</w:t>
      </w:r>
      <w:r w:rsidRPr="009B0EAC">
        <w:rPr>
          <w:sz w:val="16"/>
        </w:rPr>
        <w:t xml:space="preserve">. Close </w:t>
      </w:r>
      <w:r w:rsidRPr="009B0EAC">
        <w:rPr>
          <w:rStyle w:val="StyleUnderline"/>
        </w:rPr>
        <w:t>U.S. allies</w:t>
      </w:r>
      <w:r w:rsidRPr="009B0EAC">
        <w:rPr>
          <w:sz w:val="16"/>
        </w:rPr>
        <w:t xml:space="preserve"> like Japan, Taiwan, and South Korea (the latter two experiencing long bouts of U.S.-allied autocracy) </w:t>
      </w:r>
      <w:r w:rsidRPr="009B0EAC">
        <w:rPr>
          <w:rStyle w:val="StyleUnderline"/>
        </w:rPr>
        <w:t>were not integrated into a broad alliance pact like NATO</w:t>
      </w:r>
      <w:r w:rsidRPr="009B0EAC">
        <w:rPr>
          <w:sz w:val="16"/>
        </w:rPr>
        <w:t xml:space="preserve">.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w:t>
      </w:r>
      <w:r w:rsidRPr="009B0EAC">
        <w:rPr>
          <w:rStyle w:val="StyleUnderline"/>
        </w:rPr>
        <w:t>the Middle East</w:t>
      </w:r>
      <w:r w:rsidRPr="009B0EAC">
        <w:rPr>
          <w:sz w:val="16"/>
        </w:rPr>
        <w:t xml:space="preserve">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the invasion of Iraq and its chaotic aftermath revealed deep fissures over how much presence was enough. Meanwhile, </w:t>
      </w:r>
      <w:r w:rsidRPr="009B0EAC">
        <w:rPr>
          <w:rStyle w:val="StyleUnderline"/>
        </w:rPr>
        <w:t>liberalism, democracy, human rights, and international institutions have not made much of a mark in the region</w:t>
      </w:r>
      <w:r w:rsidRPr="009B0EAC">
        <w:rPr>
          <w:sz w:val="16"/>
        </w:rPr>
        <w:t xml:space="preserve">. Jake Sullivan, in a rather odd defense of the order, suggests that “Middle Eastern instability has been a feature, not a bug, of the system.” This is not reassuring about the order’s ability to structure politics in the area. </w:t>
      </w:r>
      <w:r w:rsidRPr="009B0EAC">
        <w:rPr>
          <w:rStyle w:val="StyleUnderline"/>
        </w:rPr>
        <w:t>The same can be said about the order’s history in Africa, with deep Western involvement in civil wars, support for authoritarian regimes, and often-counterproductive demands for economic liberalization contributing to ongoing instability</w:t>
      </w:r>
      <w:r w:rsidRPr="009B0EAC">
        <w:rPr>
          <w:sz w:val="16"/>
        </w:rPr>
        <w:t xml:space="preserve">. The legacy of the “liberal order” is both far more complex and shallower outside of the north Atlantic core than within it. </w:t>
      </w:r>
      <w:r w:rsidRPr="009B0EAC">
        <w:rPr>
          <w:rStyle w:val="StyleUnderline"/>
        </w:rPr>
        <w:t>Invocations of the order are seen with greater cynicism and suspicion in these areas</w:t>
      </w:r>
      <w:r w:rsidRPr="009B0EAC">
        <w:rPr>
          <w:sz w:val="16"/>
        </w:rPr>
        <w:t xml:space="preserve"> than in Washington or Berlin. </w:t>
      </w:r>
      <w:r w:rsidRPr="009B0EAC">
        <w:rPr>
          <w:rStyle w:val="StyleUnderline"/>
        </w:rPr>
        <w:t>Yet they are precisely the regions that are increasingly the focus of U.S. security policy.</w:t>
      </w:r>
      <w:r w:rsidRPr="009B0EAC">
        <w:rPr>
          <w:u w:val="single"/>
        </w:rPr>
        <w:t xml:space="preserve"> </w:t>
      </w:r>
      <w:r w:rsidRPr="009B0EAC">
        <w:rPr>
          <w:sz w:val="16"/>
        </w:rPr>
        <w:t>Finally, and as the preceding already suggests, the idea of “</w:t>
      </w:r>
      <w:r w:rsidRPr="009B0EAC">
        <w:rPr>
          <w:rStyle w:val="StyleUnderline"/>
        </w:rPr>
        <w:t>liberal order” is</w:t>
      </w:r>
      <w:r w:rsidRPr="009B0EAC">
        <w:rPr>
          <w:sz w:val="16"/>
        </w:rPr>
        <w:t xml:space="preserve"> itself frequently </w:t>
      </w:r>
      <w:r w:rsidRPr="009B0EAC">
        <w:rPr>
          <w:rStyle w:val="StyleUnderline"/>
        </w:rPr>
        <w:t>too vague a concept, and</w:t>
      </w:r>
      <w:r w:rsidRPr="009B0EAC">
        <w:rPr>
          <w:sz w:val="16"/>
        </w:rPr>
        <w:t xml:space="preserve"> was too </w:t>
      </w:r>
      <w:r w:rsidRPr="009B0EAC">
        <w:rPr>
          <w:rStyle w:val="StyleUnderline"/>
        </w:rPr>
        <w:t>incomplete a phenomenon, to offer guidance on</w:t>
      </w:r>
      <w:r w:rsidRPr="009B0EAC">
        <w:rPr>
          <w:sz w:val="16"/>
        </w:rPr>
        <w:t xml:space="preserve"> a number of key </w:t>
      </w:r>
      <w:r w:rsidRPr="009B0EAC">
        <w:rPr>
          <w:rStyle w:val="StyleUnderline"/>
        </w:rPr>
        <w:t>contemporary questions</w:t>
      </w:r>
      <w:r w:rsidRPr="009B0EAC">
        <w:rPr>
          <w:sz w:val="16"/>
        </w:rPr>
        <w:t>. Allison goes so far as to call it “</w:t>
      </w:r>
      <w:r w:rsidRPr="009B0EAC">
        <w:rPr>
          <w:rStyle w:val="Emphasis"/>
        </w:rPr>
        <w:t>conceptual Jell-o</w:t>
      </w:r>
      <w:r w:rsidRPr="009B0EAC">
        <w:rPr>
          <w:sz w:val="16"/>
        </w:rPr>
        <w:t xml:space="preserve">.” The extremely abstract principles that experts use to define the order are confronted with a reality of extreme historical variation. </w:t>
      </w:r>
      <w:r w:rsidRPr="009B0EAC">
        <w:rPr>
          <w:rStyle w:val="StyleUnderline"/>
        </w:rPr>
        <w:t>This amorphousness undermines its usefulness as an actual guide to future foreign policy</w:t>
      </w:r>
      <w:r w:rsidRPr="009B0EAC">
        <w:rPr>
          <w:sz w:val="16"/>
        </w:rPr>
        <w:t xml:space="preserve">. </w:t>
      </w:r>
      <w:r w:rsidRPr="009B0EAC">
        <w:rPr>
          <w:rStyle w:val="StyleUnderline"/>
        </w:rPr>
        <w:t>U.S. alliances in</w:t>
      </w:r>
      <w:r w:rsidRPr="009B0EAC">
        <w:rPr>
          <w:sz w:val="16"/>
        </w:rPr>
        <w:t xml:space="preserve"> Western </w:t>
      </w:r>
      <w:r w:rsidRPr="009B0EAC">
        <w:rPr>
          <w:rStyle w:val="StyleUnderline"/>
        </w:rPr>
        <w:t>Europe</w:t>
      </w:r>
      <w:r w:rsidRPr="009B0EAC">
        <w:rPr>
          <w:sz w:val="16"/>
        </w:rPr>
        <w:t xml:space="preserve"> since World War II </w:t>
      </w:r>
      <w:r w:rsidRPr="009B0EAC">
        <w:rPr>
          <w:rStyle w:val="StyleUnderline"/>
        </w:rPr>
        <w:t>looked dramatically different than</w:t>
      </w:r>
      <w:r w:rsidRPr="009B0EAC">
        <w:rPr>
          <w:sz w:val="16"/>
        </w:rPr>
        <w:t xml:space="preserve"> those in </w:t>
      </w:r>
      <w:r w:rsidRPr="009B0EAC">
        <w:rPr>
          <w:rStyle w:val="StyleUnderline"/>
        </w:rPr>
        <w:t>East Asia</w:t>
      </w:r>
      <w:r w:rsidRPr="009B0EAC">
        <w:rPr>
          <w:sz w:val="16"/>
        </w:rPr>
        <w:t xml:space="preserve">. Both have achieved their basic goals, so which should be the model for the future? </w:t>
      </w:r>
      <w:r w:rsidRPr="009B0EAC">
        <w:rPr>
          <w:rStyle w:val="StyleUnderline"/>
        </w:rPr>
        <w:t>The U</w:t>
      </w:r>
      <w:r w:rsidRPr="009B0EAC">
        <w:rPr>
          <w:sz w:val="16"/>
        </w:rPr>
        <w:t xml:space="preserve">nited </w:t>
      </w:r>
      <w:r w:rsidRPr="009B0EAC">
        <w:rPr>
          <w:rStyle w:val="StyleUnderline"/>
        </w:rPr>
        <w:t>S</w:t>
      </w:r>
      <w:r w:rsidRPr="009B0EAC">
        <w:rPr>
          <w:sz w:val="16"/>
        </w:rPr>
        <w:t xml:space="preserve">tates </w:t>
      </w:r>
      <w:r w:rsidRPr="009B0EAC">
        <w:rPr>
          <w:rStyle w:val="StyleUnderline"/>
        </w:rPr>
        <w:t>often applied pressure to coerce</w:t>
      </w:r>
      <w:r w:rsidRPr="009B0EAC">
        <w:rPr>
          <w:sz w:val="16"/>
        </w:rPr>
        <w:t xml:space="preserve"> its </w:t>
      </w:r>
      <w:r w:rsidRPr="009B0EAC">
        <w:rPr>
          <w:rStyle w:val="StyleUnderline"/>
        </w:rPr>
        <w:t>allies</w:t>
      </w:r>
      <w:r w:rsidRPr="009B0EAC">
        <w:rPr>
          <w:sz w:val="16"/>
        </w:rPr>
        <w:t xml:space="preserve"> into adopting economic and security policies conducive to U.S. interests—going so far as to threaten abandonment of close European allies—</w:t>
      </w:r>
      <w:r w:rsidRPr="009B0EAC">
        <w:rPr>
          <w:rStyle w:val="StyleUnderline"/>
        </w:rPr>
        <w:t>even as it</w:t>
      </w:r>
      <w:r w:rsidRPr="009B0EAC">
        <w:rPr>
          <w:sz w:val="16"/>
        </w:rPr>
        <w:t xml:space="preserve"> simultaneously </w:t>
      </w:r>
      <w:r w:rsidRPr="009B0EAC">
        <w:rPr>
          <w:rStyle w:val="StyleUnderline"/>
        </w:rPr>
        <w:t>built</w:t>
      </w:r>
      <w:r w:rsidRPr="009B0EAC">
        <w:rPr>
          <w:sz w:val="16"/>
        </w:rPr>
        <w:t xml:space="preserve"> key elements of </w:t>
      </w:r>
      <w:r w:rsidRPr="009B0EAC">
        <w:rPr>
          <w:rStyle w:val="StyleUnderline"/>
        </w:rPr>
        <w:t>the liberal order</w:t>
      </w:r>
      <w:r w:rsidRPr="009B0EAC">
        <w:rPr>
          <w:sz w:val="16"/>
        </w:rPr>
        <w:t xml:space="preserve">. The core of the liberal order was a more tenuous and contested political space than we often remember. This inconsistency applies to involvement in the domestic politics of other states. The United States has regularly embraced authoritarian leaders (and distanced itself from democratic regimes), while at other times it has helped to push these leaders out in the face of domestic mobilization. Advocates of the order tend to stress the latter and dismiss the former as aberrant, but both strategies contributed to the ultimate victory of the liberal order over the Soviet bloc. The order’s history offers support for aggressively promoting democracy, accepting democratization when it emerges, and strongly supporting friendly dictators. This makes it unhelpful for grappling with the question of whether and how to promote democracy.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today’s policy challenges. </w:t>
      </w:r>
      <w:r w:rsidRPr="009B0EAC">
        <w:rPr>
          <w:rStyle w:val="StyleUnderline"/>
        </w:rPr>
        <w:t>Simply appealing to the order does not</w:t>
      </w:r>
      <w:r w:rsidRPr="009B0EAC">
        <w:rPr>
          <w:sz w:val="16"/>
        </w:rPr>
        <w:t xml:space="preserve">, for instance, </w:t>
      </w:r>
      <w:r w:rsidRPr="009B0EAC">
        <w:rPr>
          <w:rStyle w:val="StyleUnderline"/>
        </w:rPr>
        <w:t xml:space="preserve">tell us much </w:t>
      </w:r>
      <w:r w:rsidRPr="009B0EAC">
        <w:rPr>
          <w:sz w:val="16"/>
        </w:rPr>
        <w:t xml:space="preserve">about how </w:t>
      </w:r>
      <w:r w:rsidRPr="009B0EAC">
        <w:rPr>
          <w:rStyle w:val="StyleUnderline"/>
        </w:rPr>
        <w:t>to deal with a rising China</w:t>
      </w:r>
      <w:r w:rsidRPr="009B0EAC">
        <w:rPr>
          <w:sz w:val="16"/>
        </w:rPr>
        <w:t xml:space="preserve">: Since the liberal order included highly institutionalized alliances, loose “hub-and-spoke” arrangements, and coalitions of the willing, and was characterized by both preventive wars and containment, it is extremely unclear what the order suggests for America’s China strategy. </w:t>
      </w:r>
      <w:r w:rsidRPr="009B0EAC">
        <w:rPr>
          <w:rStyle w:val="StyleUnderline"/>
        </w:rPr>
        <w:t xml:space="preserve">While “rules-based” order is a term in vogue, it </w:t>
      </w:r>
      <w:r w:rsidRPr="009B0EAC">
        <w:rPr>
          <w:rStyle w:val="Emphasis"/>
        </w:rPr>
        <w:t>doesn’t tell us</w:t>
      </w:r>
      <w:r w:rsidRPr="009B0EAC">
        <w:rPr>
          <w:rStyle w:val="StyleUnderline"/>
        </w:rPr>
        <w:t xml:space="preserve"> </w:t>
      </w:r>
      <w:r w:rsidRPr="009B0EAC">
        <w:rPr>
          <w:rStyle w:val="Emphasis"/>
        </w:rPr>
        <w:t>what the rules should actually be</w:t>
      </w:r>
      <w:r w:rsidRPr="009B0EAC">
        <w:rPr>
          <w:rStyle w:val="StyleUnderline"/>
        </w:rPr>
        <w:t xml:space="preserve">, or </w:t>
      </w:r>
      <w:r w:rsidRPr="009B0EAC">
        <w:rPr>
          <w:rStyle w:val="Emphasis"/>
        </w:rPr>
        <w:t>how they should be decided</w:t>
      </w:r>
      <w:r w:rsidRPr="009B0EAC">
        <w:rPr>
          <w:rStyle w:val="StyleUnderline"/>
        </w:rPr>
        <w:t>.</w:t>
      </w:r>
      <w:r w:rsidRPr="009B0EAC">
        <w:rPr>
          <w:u w:val="single"/>
        </w:rPr>
        <w:t xml:space="preserve"> </w:t>
      </w:r>
      <w:r w:rsidRPr="009B0EAC">
        <w:rPr>
          <w:sz w:val="16"/>
        </w:rPr>
        <w:t xml:space="preserve">Nor does appealing to the liberal order help us understand whether the United States needs to be deeply involved or largely absent from the Middle East, or somewhere in between. Under the order, democracy promotion and assertive liberal intervention sometimes occurred, but so too did restraint and an acceptance of autocracy. </w:t>
      </w:r>
      <w:r w:rsidRPr="009B0EAC">
        <w:rPr>
          <w:rStyle w:val="StyleUnderline"/>
        </w:rPr>
        <w:t xml:space="preserve">There are no answers in the liberal international order for navigating </w:t>
      </w:r>
      <w:r w:rsidRPr="009B0EAC">
        <w:rPr>
          <w:sz w:val="16"/>
        </w:rPr>
        <w:t xml:space="preserve">the enormously difficult terrain of </w:t>
      </w:r>
      <w:r w:rsidRPr="009B0EAC">
        <w:rPr>
          <w:rStyle w:val="StyleUnderline"/>
        </w:rPr>
        <w:t>the</w:t>
      </w:r>
      <w:r w:rsidRPr="009B0EAC">
        <w:rPr>
          <w:sz w:val="16"/>
        </w:rPr>
        <w:t xml:space="preserve"> contemporary </w:t>
      </w:r>
      <w:r w:rsidRPr="009B0EAC">
        <w:rPr>
          <w:rStyle w:val="StyleUnderline"/>
        </w:rPr>
        <w:t>Middle East</w:t>
      </w:r>
      <w:r w:rsidRPr="009B0EAC">
        <w:rPr>
          <w:sz w:val="16"/>
        </w:rPr>
        <w:t>.</w:t>
      </w:r>
    </w:p>
    <w:p w14:paraId="7A3F1654" w14:textId="77777777" w:rsidR="009E066E" w:rsidRPr="009E066E" w:rsidRDefault="009E066E" w:rsidP="009E066E"/>
    <w:sectPr w:rsidR="009E066E" w:rsidRPr="009E06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3DCD8" w14:textId="77777777" w:rsidR="00E0017D" w:rsidRDefault="00E0017D" w:rsidP="00066D2C">
      <w:pPr>
        <w:spacing w:after="0" w:line="240" w:lineRule="auto"/>
      </w:pPr>
      <w:r>
        <w:separator/>
      </w:r>
    </w:p>
  </w:endnote>
  <w:endnote w:type="continuationSeparator" w:id="0">
    <w:p w14:paraId="1A399704" w14:textId="77777777" w:rsidR="00E0017D" w:rsidRDefault="00E001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3BAF6" w14:textId="77777777" w:rsidR="00E0017D" w:rsidRDefault="00E0017D" w:rsidP="00066D2C">
      <w:pPr>
        <w:spacing w:after="0" w:line="240" w:lineRule="auto"/>
      </w:pPr>
      <w:r>
        <w:separator/>
      </w:r>
    </w:p>
  </w:footnote>
  <w:footnote w:type="continuationSeparator" w:id="0">
    <w:p w14:paraId="60B03DA9" w14:textId="77777777" w:rsidR="00E0017D" w:rsidRDefault="00E001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3"/>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49096784"/>
    <w:docVar w:name="VerbatimVersion" w:val="6.0.0"/>
    <w:docVar w:name="WordVersion" w:val="16.0"/>
  </w:docVars>
  <w:rsids>
    <w:rsidRoot w:val="00A66A99"/>
    <w:rsid w:val="00001C7E"/>
    <w:rsid w:val="0000487C"/>
    <w:rsid w:val="00011FEF"/>
    <w:rsid w:val="00013C8B"/>
    <w:rsid w:val="00023AEF"/>
    <w:rsid w:val="000250CA"/>
    <w:rsid w:val="00026931"/>
    <w:rsid w:val="00032119"/>
    <w:rsid w:val="000427BD"/>
    <w:rsid w:val="00043C82"/>
    <w:rsid w:val="00050713"/>
    <w:rsid w:val="00053D0F"/>
    <w:rsid w:val="00054AF9"/>
    <w:rsid w:val="00056966"/>
    <w:rsid w:val="000615B0"/>
    <w:rsid w:val="00063921"/>
    <w:rsid w:val="000657E9"/>
    <w:rsid w:val="00066D2C"/>
    <w:rsid w:val="0007328F"/>
    <w:rsid w:val="00074F1E"/>
    <w:rsid w:val="0007573B"/>
    <w:rsid w:val="0007578B"/>
    <w:rsid w:val="0007692C"/>
    <w:rsid w:val="00076EA7"/>
    <w:rsid w:val="00080E37"/>
    <w:rsid w:val="00080F27"/>
    <w:rsid w:val="00084A96"/>
    <w:rsid w:val="000912B1"/>
    <w:rsid w:val="00093AB9"/>
    <w:rsid w:val="00094DF4"/>
    <w:rsid w:val="000961CD"/>
    <w:rsid w:val="000A0198"/>
    <w:rsid w:val="000A0585"/>
    <w:rsid w:val="000A218A"/>
    <w:rsid w:val="000A239C"/>
    <w:rsid w:val="000A427E"/>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74E"/>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551"/>
    <w:rsid w:val="001C0A69"/>
    <w:rsid w:val="001C48D7"/>
    <w:rsid w:val="001D1994"/>
    <w:rsid w:val="001D332B"/>
    <w:rsid w:val="001D6D5C"/>
    <w:rsid w:val="001D7A6D"/>
    <w:rsid w:val="001E4A64"/>
    <w:rsid w:val="001E61F5"/>
    <w:rsid w:val="001F0C01"/>
    <w:rsid w:val="001F1F4D"/>
    <w:rsid w:val="002005AF"/>
    <w:rsid w:val="00200C1A"/>
    <w:rsid w:val="002052E3"/>
    <w:rsid w:val="00206295"/>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1E6"/>
    <w:rsid w:val="00271866"/>
    <w:rsid w:val="00276E12"/>
    <w:rsid w:val="00277BB1"/>
    <w:rsid w:val="00281B05"/>
    <w:rsid w:val="00282932"/>
    <w:rsid w:val="00282FFC"/>
    <w:rsid w:val="002878D0"/>
    <w:rsid w:val="00290F1B"/>
    <w:rsid w:val="00291C09"/>
    <w:rsid w:val="002A3018"/>
    <w:rsid w:val="002A4DA5"/>
    <w:rsid w:val="002A57B1"/>
    <w:rsid w:val="002A6092"/>
    <w:rsid w:val="002B2116"/>
    <w:rsid w:val="002B3050"/>
    <w:rsid w:val="002B5F0C"/>
    <w:rsid w:val="002C0731"/>
    <w:rsid w:val="002C0B33"/>
    <w:rsid w:val="002C30D9"/>
    <w:rsid w:val="002C6C7D"/>
    <w:rsid w:val="002C769C"/>
    <w:rsid w:val="002D0B5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29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BC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14C"/>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7A2"/>
    <w:rsid w:val="004F4139"/>
    <w:rsid w:val="004F682B"/>
    <w:rsid w:val="00500F93"/>
    <w:rsid w:val="005015BF"/>
    <w:rsid w:val="00503593"/>
    <w:rsid w:val="005036B1"/>
    <w:rsid w:val="00511177"/>
    <w:rsid w:val="005125C9"/>
    <w:rsid w:val="00512C62"/>
    <w:rsid w:val="00515BDD"/>
    <w:rsid w:val="00521B9F"/>
    <w:rsid w:val="005268F8"/>
    <w:rsid w:val="0053626E"/>
    <w:rsid w:val="00536DC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6A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CBF"/>
    <w:rsid w:val="00622773"/>
    <w:rsid w:val="00622C58"/>
    <w:rsid w:val="0062614B"/>
    <w:rsid w:val="006266E2"/>
    <w:rsid w:val="0063037B"/>
    <w:rsid w:val="00632C54"/>
    <w:rsid w:val="00635616"/>
    <w:rsid w:val="00641E99"/>
    <w:rsid w:val="0064287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B81"/>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87A"/>
    <w:rsid w:val="00734903"/>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4F44"/>
    <w:rsid w:val="0078555C"/>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E29"/>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265"/>
    <w:rsid w:val="00841328"/>
    <w:rsid w:val="00841CCC"/>
    <w:rsid w:val="00844377"/>
    <w:rsid w:val="008443EF"/>
    <w:rsid w:val="00846F90"/>
    <w:rsid w:val="00851F6B"/>
    <w:rsid w:val="00852FB9"/>
    <w:rsid w:val="008536B7"/>
    <w:rsid w:val="00860F34"/>
    <w:rsid w:val="00862AC4"/>
    <w:rsid w:val="0086319B"/>
    <w:rsid w:val="00864F4C"/>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5BC3"/>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0EAC"/>
    <w:rsid w:val="009B1729"/>
    <w:rsid w:val="009C01EF"/>
    <w:rsid w:val="009C050D"/>
    <w:rsid w:val="009C0666"/>
    <w:rsid w:val="009C06D3"/>
    <w:rsid w:val="009C1312"/>
    <w:rsid w:val="009C6DFD"/>
    <w:rsid w:val="009C7060"/>
    <w:rsid w:val="009D399A"/>
    <w:rsid w:val="009D4A50"/>
    <w:rsid w:val="009D5FD0"/>
    <w:rsid w:val="009D66BC"/>
    <w:rsid w:val="009E066E"/>
    <w:rsid w:val="009E53AF"/>
    <w:rsid w:val="009E6D4B"/>
    <w:rsid w:val="009E6DF5"/>
    <w:rsid w:val="009F02C5"/>
    <w:rsid w:val="009F076C"/>
    <w:rsid w:val="009F34CC"/>
    <w:rsid w:val="009F3C4D"/>
    <w:rsid w:val="009F479E"/>
    <w:rsid w:val="009F66D9"/>
    <w:rsid w:val="00A035A3"/>
    <w:rsid w:val="00A07FBB"/>
    <w:rsid w:val="00A1128F"/>
    <w:rsid w:val="00A1476A"/>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244F"/>
    <w:rsid w:val="00A54D46"/>
    <w:rsid w:val="00A56998"/>
    <w:rsid w:val="00A56D51"/>
    <w:rsid w:val="00A60D18"/>
    <w:rsid w:val="00A61207"/>
    <w:rsid w:val="00A61700"/>
    <w:rsid w:val="00A6285C"/>
    <w:rsid w:val="00A663F3"/>
    <w:rsid w:val="00A669F1"/>
    <w:rsid w:val="00A66A99"/>
    <w:rsid w:val="00A67489"/>
    <w:rsid w:val="00A7268C"/>
    <w:rsid w:val="00A74365"/>
    <w:rsid w:val="00A745BF"/>
    <w:rsid w:val="00A74A79"/>
    <w:rsid w:val="00A74E46"/>
    <w:rsid w:val="00A81524"/>
    <w:rsid w:val="00A81D60"/>
    <w:rsid w:val="00A849C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A88"/>
    <w:rsid w:val="00B301A2"/>
    <w:rsid w:val="00B31350"/>
    <w:rsid w:val="00B315A8"/>
    <w:rsid w:val="00B32C3E"/>
    <w:rsid w:val="00B41D37"/>
    <w:rsid w:val="00B45128"/>
    <w:rsid w:val="00B45637"/>
    <w:rsid w:val="00B53DB3"/>
    <w:rsid w:val="00B66AF2"/>
    <w:rsid w:val="00B72848"/>
    <w:rsid w:val="00B74544"/>
    <w:rsid w:val="00B77754"/>
    <w:rsid w:val="00B81054"/>
    <w:rsid w:val="00B820DB"/>
    <w:rsid w:val="00B837F0"/>
    <w:rsid w:val="00B83896"/>
    <w:rsid w:val="00B860A9"/>
    <w:rsid w:val="00B97264"/>
    <w:rsid w:val="00BA0143"/>
    <w:rsid w:val="00BA1871"/>
    <w:rsid w:val="00BA227A"/>
    <w:rsid w:val="00BA4C69"/>
    <w:rsid w:val="00BA61AF"/>
    <w:rsid w:val="00BB1630"/>
    <w:rsid w:val="00BB2F39"/>
    <w:rsid w:val="00BB6860"/>
    <w:rsid w:val="00BC0D2A"/>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C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EE2"/>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54A"/>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092"/>
    <w:rsid w:val="00D70E15"/>
    <w:rsid w:val="00D714E5"/>
    <w:rsid w:val="00D7546D"/>
    <w:rsid w:val="00D75C54"/>
    <w:rsid w:val="00D82CDE"/>
    <w:rsid w:val="00D839C5"/>
    <w:rsid w:val="00D84043"/>
    <w:rsid w:val="00D91348"/>
    <w:rsid w:val="00D9566D"/>
    <w:rsid w:val="00DA0EF7"/>
    <w:rsid w:val="00DA488A"/>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4D78"/>
    <w:rsid w:val="00DF139C"/>
    <w:rsid w:val="00DF7D53"/>
    <w:rsid w:val="00E0017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AB5"/>
    <w:rsid w:val="00E61828"/>
    <w:rsid w:val="00E64B0C"/>
    <w:rsid w:val="00E65E56"/>
    <w:rsid w:val="00E664D0"/>
    <w:rsid w:val="00E66F94"/>
    <w:rsid w:val="00E670E5"/>
    <w:rsid w:val="00E6767D"/>
    <w:rsid w:val="00E717C1"/>
    <w:rsid w:val="00E71E63"/>
    <w:rsid w:val="00E76D4C"/>
    <w:rsid w:val="00E81786"/>
    <w:rsid w:val="00E85DE5"/>
    <w:rsid w:val="00E90EC0"/>
    <w:rsid w:val="00E932ED"/>
    <w:rsid w:val="00E944C1"/>
    <w:rsid w:val="00E97D8B"/>
    <w:rsid w:val="00EA076A"/>
    <w:rsid w:val="00EA5878"/>
    <w:rsid w:val="00EA7F55"/>
    <w:rsid w:val="00EB1CE6"/>
    <w:rsid w:val="00EB1F19"/>
    <w:rsid w:val="00EB7375"/>
    <w:rsid w:val="00EC06EA"/>
    <w:rsid w:val="00EC2660"/>
    <w:rsid w:val="00EC266E"/>
    <w:rsid w:val="00EC3057"/>
    <w:rsid w:val="00EC47C5"/>
    <w:rsid w:val="00EC79F7"/>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8C7"/>
    <w:rsid w:val="00F00A14"/>
    <w:rsid w:val="00F0685D"/>
    <w:rsid w:val="00F06A5D"/>
    <w:rsid w:val="00F0700E"/>
    <w:rsid w:val="00F14A61"/>
    <w:rsid w:val="00F17B58"/>
    <w:rsid w:val="00F24B23"/>
    <w:rsid w:val="00F25A3F"/>
    <w:rsid w:val="00F27353"/>
    <w:rsid w:val="00F31B7D"/>
    <w:rsid w:val="00F323DB"/>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DD7428"/>
  <w15:chartTrackingRefBased/>
  <w15:docId w15:val="{4830DF87-5F18-9244-A668-26481BCAF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66A99"/>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A66A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 Char Char Char Char Char Char Char,Heading 2 Char1 Char1,Heading 2 Char Char Char1,Super Script,Heading 21,Heading 2 Char2,Heading 2 Char1 Char,Heading 2 Char Char1,BLOCK,Char2,t"/>
    <w:basedOn w:val="Normal"/>
    <w:next w:val="Normal"/>
    <w:link w:val="Heading2Char"/>
    <w:uiPriority w:val="1"/>
    <w:qFormat/>
    <w:rsid w:val="00A66A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3: Cite, Char, Char Char Char Char Char Char Char,Text 7,Tags v 2,Char1,No Underline,Bold Cite"/>
    <w:basedOn w:val="Normal"/>
    <w:next w:val="Normal"/>
    <w:link w:val="Heading3Char"/>
    <w:uiPriority w:val="2"/>
    <w:qFormat/>
    <w:rsid w:val="00A66A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No Spacing1,tags,ta, Ch"/>
    <w:basedOn w:val="Normal"/>
    <w:next w:val="Normal"/>
    <w:link w:val="Heading4Char"/>
    <w:uiPriority w:val="3"/>
    <w:qFormat/>
    <w:rsid w:val="00A66A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66A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66A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6A99"/>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B,Bold Underline,s"/>
    <w:basedOn w:val="DefaultParagraphFont"/>
    <w:link w:val="textbold"/>
    <w:uiPriority w:val="8"/>
    <w:qFormat/>
    <w:rsid w:val="00A66A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66A99"/>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A66A99"/>
    <w:rPr>
      <w:rFonts w:ascii="Calibri" w:eastAsiaTheme="majorEastAsia" w:hAnsi="Calibri" w:cstheme="majorBidi"/>
      <w:b/>
      <w:sz w:val="52"/>
      <w:szCs w:val="32"/>
    </w:rPr>
  </w:style>
  <w:style w:type="character" w:customStyle="1" w:styleId="Heading2Char">
    <w:name w:val="Heading 2 Char"/>
    <w:aliases w:val="Hat Char,BlockText Char,Heading 2 Char Char Char Char Char Char Char Char Char Char Char Char,Heading 2 Char1 Char1 Char,Heading 2 Char Char Char1 Char,Super Script Char,Heading 21 Char,Heading 2 Char2 Char1,Heading 2 Char1 Char Char1"/>
    <w:basedOn w:val="DefaultParagraphFont"/>
    <w:link w:val="Heading2"/>
    <w:uiPriority w:val="1"/>
    <w:rsid w:val="00A66A99"/>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3: Cite Char, Char Char,Text 7 Char,Tags v 2 Char"/>
    <w:basedOn w:val="DefaultParagraphFont"/>
    <w:link w:val="Heading3"/>
    <w:uiPriority w:val="2"/>
    <w:rsid w:val="00A66A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A66A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66A9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c"/>
    <w:basedOn w:val="DefaultParagraphFont"/>
    <w:uiPriority w:val="7"/>
    <w:qFormat/>
    <w:rsid w:val="00A66A99"/>
    <w:rPr>
      <w:b w:val="0"/>
      <w:sz w:val="22"/>
      <w:u w:val="single"/>
    </w:rPr>
  </w:style>
  <w:style w:type="character" w:styleId="Strong">
    <w:name w:val="Strong"/>
    <w:basedOn w:val="DefaultParagraphFont"/>
    <w:uiPriority w:val="22"/>
    <w:semiHidden/>
    <w:qFormat/>
    <w:rsid w:val="00A66A99"/>
    <w:rPr>
      <w:b/>
      <w:bCs/>
    </w:rPr>
  </w:style>
  <w:style w:type="character" w:styleId="BookTitle">
    <w:name w:val="Book Title"/>
    <w:basedOn w:val="DefaultParagraphFont"/>
    <w:uiPriority w:val="33"/>
    <w:semiHidden/>
    <w:qFormat/>
    <w:rsid w:val="00A66A99"/>
    <w:rPr>
      <w:b/>
      <w:bCs/>
      <w:i/>
      <w:iCs/>
      <w:spacing w:val="5"/>
    </w:rPr>
  </w:style>
  <w:style w:type="character" w:customStyle="1" w:styleId="Heading5Char">
    <w:name w:val="Heading 5 Char"/>
    <w:basedOn w:val="DefaultParagraphFont"/>
    <w:link w:val="Heading5"/>
    <w:uiPriority w:val="9"/>
    <w:semiHidden/>
    <w:rsid w:val="00A66A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66A99"/>
  </w:style>
  <w:style w:type="paragraph" w:styleId="Header">
    <w:name w:val="header"/>
    <w:basedOn w:val="Normal"/>
    <w:link w:val="HeaderChar"/>
    <w:uiPriority w:val="99"/>
    <w:semiHidden/>
    <w:rsid w:val="00A66A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66A99"/>
    <w:rPr>
      <w:rFonts w:ascii="Calibri" w:hAnsi="Calibri" w:cs="Calibri"/>
    </w:rPr>
  </w:style>
  <w:style w:type="paragraph" w:styleId="Footer">
    <w:name w:val="footer"/>
    <w:basedOn w:val="Normal"/>
    <w:link w:val="FooterChar"/>
    <w:uiPriority w:val="99"/>
    <w:semiHidden/>
    <w:rsid w:val="00A66A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66A99"/>
    <w:rPr>
      <w:rFonts w:ascii="Calibri" w:hAnsi="Calibri" w:cs="Calibri"/>
    </w:rPr>
  </w:style>
  <w:style w:type="paragraph" w:styleId="BodyText">
    <w:name w:val="Body Text"/>
    <w:basedOn w:val="Normal"/>
    <w:link w:val="BodyTextChar"/>
    <w:uiPriority w:val="99"/>
    <w:semiHidden/>
    <w:unhideWhenUsed/>
    <w:rsid w:val="00A66A99"/>
    <w:pPr>
      <w:spacing w:after="120"/>
    </w:pPr>
  </w:style>
  <w:style w:type="character" w:customStyle="1" w:styleId="BodyTextChar">
    <w:name w:val="Body Text Char"/>
    <w:basedOn w:val="DefaultParagraphFont"/>
    <w:link w:val="BodyText"/>
    <w:uiPriority w:val="99"/>
    <w:semiHidden/>
    <w:rsid w:val="00A66A99"/>
    <w:rPr>
      <w:rFonts w:ascii="Calibri" w:hAnsi="Calibri" w:cs="Calibri"/>
    </w:rPr>
  </w:style>
  <w:style w:type="paragraph" w:styleId="NoSpacing">
    <w:name w:val="No Spacing"/>
    <w:link w:val="NoSpacingChar"/>
    <w:uiPriority w:val="99"/>
    <w:semiHidden/>
    <w:unhideWhenUsed/>
    <w:qFormat/>
    <w:rsid w:val="00A66A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66A9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Tag Char Char Char1,TAG "/>
    <w:basedOn w:val="DefaultParagraphFont"/>
    <w:uiPriority w:val="99"/>
    <w:unhideWhenUsed/>
    <w:rsid w:val="00A66A99"/>
    <w:rPr>
      <w:color w:val="0563C1" w:themeColor="hyperlink"/>
      <w:u w:val="single"/>
    </w:rPr>
  </w:style>
  <w:style w:type="character" w:styleId="UnresolvedMention">
    <w:name w:val="Unresolved Mention"/>
    <w:basedOn w:val="DefaultParagraphFont"/>
    <w:uiPriority w:val="99"/>
    <w:semiHidden/>
    <w:unhideWhenUsed/>
    <w:rsid w:val="00A66A99"/>
    <w:rPr>
      <w:color w:val="605E5C"/>
      <w:shd w:val="clear" w:color="auto" w:fill="E1DFDD"/>
    </w:rPr>
  </w:style>
  <w:style w:type="paragraph" w:customStyle="1" w:styleId="textbold">
    <w:name w:val="text bold"/>
    <w:basedOn w:val="Normal"/>
    <w:link w:val="Emphasis"/>
    <w:uiPriority w:val="8"/>
    <w:qFormat/>
    <w:rsid w:val="00734903"/>
    <w:pPr>
      <w:widowControl w:val="0"/>
      <w:ind w:left="720"/>
      <w:jc w:val="both"/>
    </w:pPr>
    <w:rPr>
      <w:b/>
      <w:iCs/>
      <w:u w:val="single"/>
    </w:rPr>
  </w:style>
  <w:style w:type="paragraph" w:styleId="ListParagraph">
    <w:name w:val="List Paragraph"/>
    <w:basedOn w:val="Normal"/>
    <w:uiPriority w:val="34"/>
    <w:unhideWhenUsed/>
    <w:qFormat/>
    <w:rsid w:val="00C72EE2"/>
    <w:pPr>
      <w:ind w:left="720"/>
      <w:contextualSpacing/>
    </w:pPr>
  </w:style>
  <w:style w:type="paragraph" w:customStyle="1" w:styleId="Emphasis1">
    <w:name w:val="Emphasis1"/>
    <w:basedOn w:val="Normal"/>
    <w:autoRedefine/>
    <w:uiPriority w:val="8"/>
    <w:qFormat/>
    <w:rsid w:val="00C72EE2"/>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72EE2"/>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week.com/politics/who-will-win-2024-presidential-election" TargetMode="External"/><Relationship Id="rId18" Type="http://schemas.openxmlformats.org/officeDocument/2006/relationships/hyperlink" Target="https://www.accessiblemeds.org/resources/press-releases/national-survey-finds-significant-voter-opposition-patent-settlement" TargetMode="External"/><Relationship Id="rId26" Type="http://schemas.openxmlformats.org/officeDocument/2006/relationships/hyperlink" Target="https://theweek.com/politics/who-will-win-2024-presidential-election" TargetMode="External"/><Relationship Id="rId21" Type="http://schemas.openxmlformats.org/officeDocument/2006/relationships/hyperlink" Target="https://theweek.com/politics/who-will-win-2024-presidential-election" TargetMode="External"/><Relationship Id="rId34" Type="http://schemas.openxmlformats.org/officeDocument/2006/relationships/hyperlink" Target="https://www.foreignaffairs.com/articles/asia/2008-01-01/rise-china-and-future-west" TargetMode="External"/><Relationship Id="rId7" Type="http://schemas.openxmlformats.org/officeDocument/2006/relationships/endnotes" Target="endnotes.xml"/><Relationship Id="rId12" Type="http://schemas.openxmlformats.org/officeDocument/2006/relationships/hyperlink" Target="https://www.axios.com/2024/05/31/trump-guilty-verdict-president-election-polls" TargetMode="External"/><Relationship Id="rId17" Type="http://schemas.openxmlformats.org/officeDocument/2006/relationships/hyperlink" Target="https://thehill.com/business/4639355-biden-looks-to-boost-worker-consumer-power-as-election-looms/" TargetMode="External"/><Relationship Id="rId25" Type="http://schemas.openxmlformats.org/officeDocument/2006/relationships/hyperlink" Target="https://www.npr.org/2024/05/30/nx-s1-4974598/trump-verdict-trial-voters-presidential-election" TargetMode="External"/><Relationship Id="rId33" Type="http://schemas.openxmlformats.org/officeDocument/2006/relationships/hyperlink" Target="https://www.foreignaffairs.com/articles/asia/2008-01-01/rise-china-and-future-west" TargetMode="External"/><Relationship Id="rId2" Type="http://schemas.openxmlformats.org/officeDocument/2006/relationships/numbering" Target="numbering.xml"/><Relationship Id="rId16" Type="http://schemas.openxmlformats.org/officeDocument/2006/relationships/hyperlink" Target="https://www.axios.com/2024/06/01/poll-trump-conviction-election-independent-voters" TargetMode="External"/><Relationship Id="rId20" Type="http://schemas.openxmlformats.org/officeDocument/2006/relationships/hyperlink" Target="https://thehill.com/opinion/campaign/4690630-gop-trifecta-introducing-the-decision-desk-hq-2024-election-forecast-model/" TargetMode="External"/><Relationship Id="rId29" Type="http://schemas.openxmlformats.org/officeDocument/2006/relationships/hyperlink" Target="https://phrma.org/Blog/new-polling-shows-americans-are-sounding-the-alarm-on-the-trips-ip-waiv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ahoo.com/news/win-us-election-experts-predictions-164400603.html?guccounter=1&amp;guce_referrer=aHR0cHM6Ly93d3cuZ29vZ2xlLmNvbS8&amp;guce_referrer_sig=AQAAACJ4yTp8EZP9kVc9sIPV8PVZn5OQPBmV3HjmIXD5YULULaRlEeG7lPaYpzbl899lZFJaaYBo3K9kRmqWmKHe_Olhi069IsQYXgdcxoPidQY1tegMN-lw0oKStfvcYaOJeBhAc4qUEzywy3XjUorDmz7JDXXXusIlINQwq1SQDpP8" TargetMode="External"/><Relationship Id="rId24" Type="http://schemas.openxmlformats.org/officeDocument/2006/relationships/hyperlink" Target="https://www.nbcnews.com/news/investigations/are-russia-north-korea-planning-october-surprise-aids-trump-rcna153828" TargetMode="External"/><Relationship Id="rId32" Type="http://schemas.openxmlformats.org/officeDocument/2006/relationships/hyperlink" Target="https://www.foreignaffairs.com/articles/2017-03-22/vision-trump-war"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u.edu/articles/2024/bidens-biggest-challenges-to-reelection/" TargetMode="External"/><Relationship Id="rId23" Type="http://schemas.openxmlformats.org/officeDocument/2006/relationships/hyperlink" Target="https://www.politico.com/news/2024/06/05/biden-foreign-policy-france-trip-00161671" TargetMode="External"/><Relationship Id="rId28" Type="http://schemas.openxmlformats.org/officeDocument/2006/relationships/hyperlink" Target="https://thehill.com/opinion/finance/3515851-bidens-push-to-undermine-ip-rights-harms-the-us-and-helps-communist-china/" TargetMode="External"/><Relationship Id="rId36" Type="http://schemas.openxmlformats.org/officeDocument/2006/relationships/fontTable" Target="fontTable.xml"/><Relationship Id="rId10" Type="http://schemas.openxmlformats.org/officeDocument/2006/relationships/hyperlink" Target="https://today.yougov.com/economy/articles/47798-most-americans-oppose-monopolies-and-support-antitrust-laws" TargetMode="External"/><Relationship Id="rId19" Type="http://schemas.openxmlformats.org/officeDocument/2006/relationships/hyperlink" Target="https://apnews.com/article/biden-drug-prices-patents-2024-campaign-f92da4ee89814d3ab89a909399bf4c85" TargetMode="External"/><Relationship Id="rId31" Type="http://schemas.openxmlformats.org/officeDocument/2006/relationships/hyperlink" Target="https://www.axios.com/2024/05/06/biden-trump-election-swing-states" TargetMode="External"/><Relationship Id="rId4" Type="http://schemas.openxmlformats.org/officeDocument/2006/relationships/settings" Target="settings.xml"/><Relationship Id="rId9" Type="http://schemas.openxmlformats.org/officeDocument/2006/relationships/hyperlink" Target="https://www.brookings.edu/articles/intellectual-property-not-intellectual-monopoly/" TargetMode="External"/><Relationship Id="rId14" Type="http://schemas.openxmlformats.org/officeDocument/2006/relationships/hyperlink" Target="https://www.politico.com/news/2024/03/21/biden-campaign-confidence-00148424?nname=playbook&amp;nid=0000014f-1646-d88f-a1cf-5f46b7bd0000&amp;nrid=053f00ec-c21e-4945-bcf1-5940e1a7bc70&amp;nlid=630318" TargetMode="External"/><Relationship Id="rId22" Type="http://schemas.openxmlformats.org/officeDocument/2006/relationships/hyperlink" Target="https://www.politico.com/news/2024/06/05/biden-uncommitted-primary-vote-00161700" TargetMode="External"/><Relationship Id="rId27" Type="http://schemas.openxmlformats.org/officeDocument/2006/relationships/hyperlink" Target="https://www.washingtonpost.com/politics/2024/03/12/presidential-election-polling-trump-biden/" TargetMode="External"/><Relationship Id="rId30" Type="http://schemas.openxmlformats.org/officeDocument/2006/relationships/hyperlink" Target="https://www.uschamber.com/antitrust/new-national-poll-voters-oppose-proposed-antitrust-regulations-for-technology-companies" TargetMode="External"/><Relationship Id="rId35" Type="http://schemas.openxmlformats.org/officeDocument/2006/relationships/hyperlink" Target="https://www.lawfareblog.com/misreading-liberal-order-why-we-need-new-thinking-american-foreign-policy" TargetMode="External"/><Relationship Id="rId8" Type="http://schemas.openxmlformats.org/officeDocument/2006/relationships/hyperlink" Target="https://www.forbes.com/sites/saradorn/2024/06/04/trump-biden-2024-polls-heres-whos-winning-in-the-6-states-that-will-decide-the-election/?sh=5122b093213a"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briellew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195</TotalTime>
  <Pages>70</Pages>
  <Words>30224</Words>
  <Characters>172283</Characters>
  <Application>Microsoft Office Word</Application>
  <DocSecurity>0</DocSecurity>
  <Lines>1435</Lines>
  <Paragraphs>404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Microsoft Office User</cp:lastModifiedBy>
  <cp:revision>7</cp:revision>
  <dcterms:created xsi:type="dcterms:W3CDTF">2024-06-04T15:27:00Z</dcterms:created>
  <dcterms:modified xsi:type="dcterms:W3CDTF">2024-06-07T03:08:00Z</dcterms:modified>
</cp:coreProperties>
</file>