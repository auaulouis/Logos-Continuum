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6DB4E" w14:textId="4D21236F" w:rsidR="0096352A" w:rsidRDefault="0096352A" w:rsidP="0096352A">
      <w:pPr>
        <w:pStyle w:val="Heading1"/>
      </w:pPr>
      <w:bookmarkStart w:id="0" w:name="_Toc172551674"/>
      <w:bookmarkStart w:id="1" w:name="_Toc172570994"/>
      <w:r>
        <w:t xml:space="preserve">Elections – Harris </w:t>
      </w:r>
      <w:r w:rsidR="00B536DF">
        <w:t xml:space="preserve">Good DA </w:t>
      </w:r>
      <w:r>
        <w:t>Supplement – GDI2024</w:t>
      </w:r>
      <w:bookmarkEnd w:id="0"/>
      <w:bookmarkEnd w:id="1"/>
    </w:p>
    <w:p w14:paraId="492B98DA" w14:textId="77777777" w:rsidR="0096352A" w:rsidRDefault="0096352A" w:rsidP="0096352A"/>
    <w:p w14:paraId="47D689FF" w14:textId="77777777" w:rsidR="00FB175B" w:rsidRDefault="0096352A" w:rsidP="0096352A">
      <w:r>
        <w:t xml:space="preserve"> </w:t>
      </w:r>
    </w:p>
    <w:sdt>
      <w:sdtPr>
        <w:rPr>
          <w:rFonts w:ascii="Times New Roman" w:eastAsiaTheme="minorHAnsi" w:hAnsi="Times New Roman" w:cs="Times New Roman"/>
          <w:color w:val="auto"/>
          <w:sz w:val="22"/>
          <w:szCs w:val="22"/>
          <w14:ligatures w14:val="standardContextual"/>
        </w:rPr>
        <w:id w:val="1504697233"/>
        <w:docPartObj>
          <w:docPartGallery w:val="Table of Contents"/>
          <w:docPartUnique/>
        </w:docPartObj>
      </w:sdtPr>
      <w:sdtEndPr>
        <w:rPr>
          <w:b/>
          <w:bCs/>
          <w:noProof/>
          <w14:ligatures w14:val="none"/>
        </w:rPr>
      </w:sdtEndPr>
      <w:sdtContent>
        <w:p w14:paraId="0C78C525" w14:textId="4F2DD882" w:rsidR="00FB175B" w:rsidRPr="00FB175B" w:rsidRDefault="00FB175B" w:rsidP="00FB175B">
          <w:pPr>
            <w:pStyle w:val="TOCHeading"/>
            <w:jc w:val="center"/>
            <w:rPr>
              <w:rFonts w:ascii="Times New Roman" w:hAnsi="Times New Roman" w:cs="Times New Roman"/>
              <w:b/>
              <w:bCs/>
              <w:color w:val="auto"/>
              <w:u w:val="single"/>
            </w:rPr>
          </w:pPr>
          <w:r w:rsidRPr="00FB175B">
            <w:rPr>
              <w:rFonts w:ascii="Times New Roman" w:hAnsi="Times New Roman" w:cs="Times New Roman"/>
              <w:b/>
              <w:bCs/>
              <w:color w:val="auto"/>
              <w:u w:val="single"/>
            </w:rPr>
            <w:t>Contents</w:t>
          </w:r>
        </w:p>
        <w:p w14:paraId="60ECCD2A" w14:textId="28AA8386" w:rsidR="000E4D86" w:rsidRDefault="00FB175B">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72570994" w:history="1">
            <w:r w:rsidR="000E4D86" w:rsidRPr="00E36DD2">
              <w:rPr>
                <w:rStyle w:val="Hyperlink"/>
                <w:noProof/>
              </w:rPr>
              <w:t>Elections – Harris Supplement – GDI2024</w:t>
            </w:r>
            <w:r w:rsidR="000E4D86">
              <w:rPr>
                <w:noProof/>
                <w:webHidden/>
              </w:rPr>
              <w:tab/>
            </w:r>
            <w:r w:rsidR="000E4D86">
              <w:rPr>
                <w:noProof/>
                <w:webHidden/>
              </w:rPr>
              <w:fldChar w:fldCharType="begin"/>
            </w:r>
            <w:r w:rsidR="000E4D86">
              <w:rPr>
                <w:noProof/>
                <w:webHidden/>
              </w:rPr>
              <w:instrText xml:space="preserve"> PAGEREF _Toc172570994 \h </w:instrText>
            </w:r>
            <w:r w:rsidR="000E4D86">
              <w:rPr>
                <w:noProof/>
                <w:webHidden/>
              </w:rPr>
            </w:r>
            <w:r w:rsidR="000E4D86">
              <w:rPr>
                <w:noProof/>
                <w:webHidden/>
              </w:rPr>
              <w:fldChar w:fldCharType="separate"/>
            </w:r>
            <w:r w:rsidR="000E4D86">
              <w:rPr>
                <w:noProof/>
                <w:webHidden/>
              </w:rPr>
              <w:t>1</w:t>
            </w:r>
            <w:r w:rsidR="000E4D86">
              <w:rPr>
                <w:noProof/>
                <w:webHidden/>
              </w:rPr>
              <w:fldChar w:fldCharType="end"/>
            </w:r>
          </w:hyperlink>
        </w:p>
        <w:p w14:paraId="7787BEFD" w14:textId="5081B9B8" w:rsidR="000E4D86" w:rsidRDefault="00B536DF">
          <w:pPr>
            <w:pStyle w:val="TOC1"/>
            <w:tabs>
              <w:tab w:val="right" w:leader="dot" w:pos="9350"/>
            </w:tabs>
            <w:rPr>
              <w:rFonts w:asciiTheme="minorHAnsi" w:eastAsiaTheme="minorEastAsia" w:hAnsiTheme="minorHAnsi" w:cstheme="minorBidi"/>
              <w:noProof/>
              <w:kern w:val="2"/>
              <w:sz w:val="24"/>
              <w:szCs w:val="24"/>
            </w:rPr>
          </w:pPr>
          <w:hyperlink w:anchor="_Toc172570995" w:history="1">
            <w:r w:rsidR="000E4D86" w:rsidRPr="00E36DD2">
              <w:rPr>
                <w:rStyle w:val="Hyperlink"/>
                <w:noProof/>
              </w:rPr>
              <w:t>Affirmative Answers</w:t>
            </w:r>
            <w:r w:rsidR="000E4D86">
              <w:rPr>
                <w:noProof/>
                <w:webHidden/>
              </w:rPr>
              <w:tab/>
            </w:r>
            <w:r w:rsidR="000E4D86">
              <w:rPr>
                <w:noProof/>
                <w:webHidden/>
              </w:rPr>
              <w:fldChar w:fldCharType="begin"/>
            </w:r>
            <w:r w:rsidR="000E4D86">
              <w:rPr>
                <w:noProof/>
                <w:webHidden/>
              </w:rPr>
              <w:instrText xml:space="preserve"> PAGEREF _Toc172570995 \h </w:instrText>
            </w:r>
            <w:r w:rsidR="000E4D86">
              <w:rPr>
                <w:noProof/>
                <w:webHidden/>
              </w:rPr>
            </w:r>
            <w:r w:rsidR="000E4D86">
              <w:rPr>
                <w:noProof/>
                <w:webHidden/>
              </w:rPr>
              <w:fldChar w:fldCharType="separate"/>
            </w:r>
            <w:r w:rsidR="000E4D86">
              <w:rPr>
                <w:noProof/>
                <w:webHidden/>
              </w:rPr>
              <w:t>3</w:t>
            </w:r>
            <w:r w:rsidR="000E4D86">
              <w:rPr>
                <w:noProof/>
                <w:webHidden/>
              </w:rPr>
              <w:fldChar w:fldCharType="end"/>
            </w:r>
          </w:hyperlink>
        </w:p>
        <w:p w14:paraId="2DB6DDFB" w14:textId="58BD1D56" w:rsidR="000E4D86" w:rsidRDefault="00B536DF">
          <w:pPr>
            <w:pStyle w:val="TOC2"/>
            <w:tabs>
              <w:tab w:val="right" w:leader="dot" w:pos="9350"/>
            </w:tabs>
            <w:rPr>
              <w:rFonts w:asciiTheme="minorHAnsi" w:eastAsiaTheme="minorEastAsia" w:hAnsiTheme="minorHAnsi" w:cstheme="minorBidi"/>
              <w:noProof/>
              <w:kern w:val="2"/>
              <w:sz w:val="24"/>
              <w:szCs w:val="24"/>
            </w:rPr>
          </w:pPr>
          <w:hyperlink w:anchor="_Toc172570996" w:history="1">
            <w:r w:rsidR="000E4D86" w:rsidRPr="00E36DD2">
              <w:rPr>
                <w:rStyle w:val="Hyperlink"/>
                <w:noProof/>
              </w:rPr>
              <w:t>Uniqueness Answers</w:t>
            </w:r>
            <w:r w:rsidR="000E4D86">
              <w:rPr>
                <w:noProof/>
                <w:webHidden/>
              </w:rPr>
              <w:tab/>
            </w:r>
            <w:r w:rsidR="000E4D86">
              <w:rPr>
                <w:noProof/>
                <w:webHidden/>
              </w:rPr>
              <w:fldChar w:fldCharType="begin"/>
            </w:r>
            <w:r w:rsidR="000E4D86">
              <w:rPr>
                <w:noProof/>
                <w:webHidden/>
              </w:rPr>
              <w:instrText xml:space="preserve"> PAGEREF _Toc172570996 \h </w:instrText>
            </w:r>
            <w:r w:rsidR="000E4D86">
              <w:rPr>
                <w:noProof/>
                <w:webHidden/>
              </w:rPr>
            </w:r>
            <w:r w:rsidR="000E4D86">
              <w:rPr>
                <w:noProof/>
                <w:webHidden/>
              </w:rPr>
              <w:fldChar w:fldCharType="separate"/>
            </w:r>
            <w:r w:rsidR="000E4D86">
              <w:rPr>
                <w:noProof/>
                <w:webHidden/>
              </w:rPr>
              <w:t>4</w:t>
            </w:r>
            <w:r w:rsidR="000E4D86">
              <w:rPr>
                <w:noProof/>
                <w:webHidden/>
              </w:rPr>
              <w:fldChar w:fldCharType="end"/>
            </w:r>
          </w:hyperlink>
        </w:p>
        <w:p w14:paraId="5B6EB994" w14:textId="629D4086"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0997" w:history="1">
            <w:r w:rsidR="000E4D86" w:rsidRPr="00E36DD2">
              <w:rPr>
                <w:rStyle w:val="Hyperlink"/>
                <w:noProof/>
              </w:rPr>
              <w:t>Trump Win Now</w:t>
            </w:r>
            <w:r w:rsidR="000E4D86">
              <w:rPr>
                <w:noProof/>
                <w:webHidden/>
              </w:rPr>
              <w:tab/>
            </w:r>
            <w:r w:rsidR="000E4D86">
              <w:rPr>
                <w:noProof/>
                <w:webHidden/>
              </w:rPr>
              <w:fldChar w:fldCharType="begin"/>
            </w:r>
            <w:r w:rsidR="000E4D86">
              <w:rPr>
                <w:noProof/>
                <w:webHidden/>
              </w:rPr>
              <w:instrText xml:space="preserve"> PAGEREF _Toc172570997 \h </w:instrText>
            </w:r>
            <w:r w:rsidR="000E4D86">
              <w:rPr>
                <w:noProof/>
                <w:webHidden/>
              </w:rPr>
            </w:r>
            <w:r w:rsidR="000E4D86">
              <w:rPr>
                <w:noProof/>
                <w:webHidden/>
              </w:rPr>
              <w:fldChar w:fldCharType="separate"/>
            </w:r>
            <w:r w:rsidR="000E4D86">
              <w:rPr>
                <w:noProof/>
                <w:webHidden/>
              </w:rPr>
              <w:t>5</w:t>
            </w:r>
            <w:r w:rsidR="000E4D86">
              <w:rPr>
                <w:noProof/>
                <w:webHidden/>
              </w:rPr>
              <w:fldChar w:fldCharType="end"/>
            </w:r>
          </w:hyperlink>
        </w:p>
        <w:p w14:paraId="41D242F9" w14:textId="3E6E3C0D"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0998" w:history="1">
            <w:r w:rsidR="000E4D86" w:rsidRPr="00E36DD2">
              <w:rPr>
                <w:rStyle w:val="Hyperlink"/>
                <w:noProof/>
              </w:rPr>
              <w:t>GOP Bashing Harris Now</w:t>
            </w:r>
            <w:r w:rsidR="000E4D86">
              <w:rPr>
                <w:noProof/>
                <w:webHidden/>
              </w:rPr>
              <w:tab/>
            </w:r>
            <w:r w:rsidR="000E4D86">
              <w:rPr>
                <w:noProof/>
                <w:webHidden/>
              </w:rPr>
              <w:fldChar w:fldCharType="begin"/>
            </w:r>
            <w:r w:rsidR="000E4D86">
              <w:rPr>
                <w:noProof/>
                <w:webHidden/>
              </w:rPr>
              <w:instrText xml:space="preserve"> PAGEREF _Toc172570998 \h </w:instrText>
            </w:r>
            <w:r w:rsidR="000E4D86">
              <w:rPr>
                <w:noProof/>
                <w:webHidden/>
              </w:rPr>
            </w:r>
            <w:r w:rsidR="000E4D86">
              <w:rPr>
                <w:noProof/>
                <w:webHidden/>
              </w:rPr>
              <w:fldChar w:fldCharType="separate"/>
            </w:r>
            <w:r w:rsidR="000E4D86">
              <w:rPr>
                <w:noProof/>
                <w:webHidden/>
              </w:rPr>
              <w:t>6</w:t>
            </w:r>
            <w:r w:rsidR="000E4D86">
              <w:rPr>
                <w:noProof/>
                <w:webHidden/>
              </w:rPr>
              <w:fldChar w:fldCharType="end"/>
            </w:r>
          </w:hyperlink>
        </w:p>
        <w:p w14:paraId="3A602CFD" w14:textId="53BC3F8F"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0999" w:history="1">
            <w:r w:rsidR="000E4D86" w:rsidRPr="00E36DD2">
              <w:rPr>
                <w:rStyle w:val="Hyperlink"/>
                <w:noProof/>
              </w:rPr>
              <w:t>AT – Polls Say Harris Win</w:t>
            </w:r>
            <w:r w:rsidR="000E4D86">
              <w:rPr>
                <w:noProof/>
                <w:webHidden/>
              </w:rPr>
              <w:tab/>
            </w:r>
            <w:r w:rsidR="000E4D86">
              <w:rPr>
                <w:noProof/>
                <w:webHidden/>
              </w:rPr>
              <w:fldChar w:fldCharType="begin"/>
            </w:r>
            <w:r w:rsidR="000E4D86">
              <w:rPr>
                <w:noProof/>
                <w:webHidden/>
              </w:rPr>
              <w:instrText xml:space="preserve"> PAGEREF _Toc172570999 \h </w:instrText>
            </w:r>
            <w:r w:rsidR="000E4D86">
              <w:rPr>
                <w:noProof/>
                <w:webHidden/>
              </w:rPr>
            </w:r>
            <w:r w:rsidR="000E4D86">
              <w:rPr>
                <w:noProof/>
                <w:webHidden/>
              </w:rPr>
              <w:fldChar w:fldCharType="separate"/>
            </w:r>
            <w:r w:rsidR="000E4D86">
              <w:rPr>
                <w:noProof/>
                <w:webHidden/>
              </w:rPr>
              <w:t>7</w:t>
            </w:r>
            <w:r w:rsidR="000E4D86">
              <w:rPr>
                <w:noProof/>
                <w:webHidden/>
              </w:rPr>
              <w:fldChar w:fldCharType="end"/>
            </w:r>
          </w:hyperlink>
        </w:p>
        <w:p w14:paraId="16AABA48" w14:textId="5485F2A0"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0" w:history="1">
            <w:r w:rsidR="000E4D86" w:rsidRPr="00E36DD2">
              <w:rPr>
                <w:rStyle w:val="Hyperlink"/>
                <w:noProof/>
              </w:rPr>
              <w:t>Trump Inevitable</w:t>
            </w:r>
            <w:r w:rsidR="000E4D86">
              <w:rPr>
                <w:noProof/>
                <w:webHidden/>
              </w:rPr>
              <w:tab/>
            </w:r>
            <w:r w:rsidR="000E4D86">
              <w:rPr>
                <w:noProof/>
                <w:webHidden/>
              </w:rPr>
              <w:fldChar w:fldCharType="begin"/>
            </w:r>
            <w:r w:rsidR="000E4D86">
              <w:rPr>
                <w:noProof/>
                <w:webHidden/>
              </w:rPr>
              <w:instrText xml:space="preserve"> PAGEREF _Toc172571000 \h </w:instrText>
            </w:r>
            <w:r w:rsidR="000E4D86">
              <w:rPr>
                <w:noProof/>
                <w:webHidden/>
              </w:rPr>
            </w:r>
            <w:r w:rsidR="000E4D86">
              <w:rPr>
                <w:noProof/>
                <w:webHidden/>
              </w:rPr>
              <w:fldChar w:fldCharType="separate"/>
            </w:r>
            <w:r w:rsidR="000E4D86">
              <w:rPr>
                <w:noProof/>
                <w:webHidden/>
              </w:rPr>
              <w:t>9</w:t>
            </w:r>
            <w:r w:rsidR="000E4D86">
              <w:rPr>
                <w:noProof/>
                <w:webHidden/>
              </w:rPr>
              <w:fldChar w:fldCharType="end"/>
            </w:r>
          </w:hyperlink>
        </w:p>
        <w:p w14:paraId="2EB923DD" w14:textId="23D388FC"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1" w:history="1">
            <w:r w:rsidR="000E4D86" w:rsidRPr="00E36DD2">
              <w:rPr>
                <w:rStyle w:val="Hyperlink"/>
                <w:noProof/>
              </w:rPr>
              <w:t>AT – Harris Popular Now</w:t>
            </w:r>
            <w:r w:rsidR="000E4D86">
              <w:rPr>
                <w:noProof/>
                <w:webHidden/>
              </w:rPr>
              <w:tab/>
            </w:r>
            <w:r w:rsidR="000E4D86">
              <w:rPr>
                <w:noProof/>
                <w:webHidden/>
              </w:rPr>
              <w:fldChar w:fldCharType="begin"/>
            </w:r>
            <w:r w:rsidR="000E4D86">
              <w:rPr>
                <w:noProof/>
                <w:webHidden/>
              </w:rPr>
              <w:instrText xml:space="preserve"> PAGEREF _Toc172571001 \h </w:instrText>
            </w:r>
            <w:r w:rsidR="000E4D86">
              <w:rPr>
                <w:noProof/>
                <w:webHidden/>
              </w:rPr>
            </w:r>
            <w:r w:rsidR="000E4D86">
              <w:rPr>
                <w:noProof/>
                <w:webHidden/>
              </w:rPr>
              <w:fldChar w:fldCharType="separate"/>
            </w:r>
            <w:r w:rsidR="000E4D86">
              <w:rPr>
                <w:noProof/>
                <w:webHidden/>
              </w:rPr>
              <w:t>11</w:t>
            </w:r>
            <w:r w:rsidR="000E4D86">
              <w:rPr>
                <w:noProof/>
                <w:webHidden/>
              </w:rPr>
              <w:fldChar w:fldCharType="end"/>
            </w:r>
          </w:hyperlink>
        </w:p>
        <w:p w14:paraId="0FA1A89C" w14:textId="08AF5C67"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2" w:history="1">
            <w:r w:rsidR="000E4D86" w:rsidRPr="00E36DD2">
              <w:rPr>
                <w:rStyle w:val="Hyperlink"/>
                <w:noProof/>
              </w:rPr>
              <w:t>AT – Dem Messaging Wins the Election</w:t>
            </w:r>
            <w:r w:rsidR="000E4D86">
              <w:rPr>
                <w:noProof/>
                <w:webHidden/>
              </w:rPr>
              <w:tab/>
            </w:r>
            <w:r w:rsidR="000E4D86">
              <w:rPr>
                <w:noProof/>
                <w:webHidden/>
              </w:rPr>
              <w:fldChar w:fldCharType="begin"/>
            </w:r>
            <w:r w:rsidR="000E4D86">
              <w:rPr>
                <w:noProof/>
                <w:webHidden/>
              </w:rPr>
              <w:instrText xml:space="preserve"> PAGEREF _Toc172571002 \h </w:instrText>
            </w:r>
            <w:r w:rsidR="000E4D86">
              <w:rPr>
                <w:noProof/>
                <w:webHidden/>
              </w:rPr>
            </w:r>
            <w:r w:rsidR="000E4D86">
              <w:rPr>
                <w:noProof/>
                <w:webHidden/>
              </w:rPr>
              <w:fldChar w:fldCharType="separate"/>
            </w:r>
            <w:r w:rsidR="000E4D86">
              <w:rPr>
                <w:noProof/>
                <w:webHidden/>
              </w:rPr>
              <w:t>13</w:t>
            </w:r>
            <w:r w:rsidR="000E4D86">
              <w:rPr>
                <w:noProof/>
                <w:webHidden/>
              </w:rPr>
              <w:fldChar w:fldCharType="end"/>
            </w:r>
          </w:hyperlink>
        </w:p>
        <w:p w14:paraId="47CE1B8C" w14:textId="34B60FB0" w:rsidR="000E4D86" w:rsidRDefault="00B536DF">
          <w:pPr>
            <w:pStyle w:val="TOC1"/>
            <w:tabs>
              <w:tab w:val="right" w:leader="dot" w:pos="9350"/>
            </w:tabs>
            <w:rPr>
              <w:rFonts w:asciiTheme="minorHAnsi" w:eastAsiaTheme="minorEastAsia" w:hAnsiTheme="minorHAnsi" w:cstheme="minorBidi"/>
              <w:noProof/>
              <w:kern w:val="2"/>
              <w:sz w:val="24"/>
              <w:szCs w:val="24"/>
            </w:rPr>
          </w:pPr>
          <w:hyperlink w:anchor="_Toc172571003" w:history="1">
            <w:r w:rsidR="000E4D86" w:rsidRPr="00E36DD2">
              <w:rPr>
                <w:rStyle w:val="Hyperlink"/>
                <w:noProof/>
              </w:rPr>
              <w:t>Neg</w:t>
            </w:r>
            <w:r w:rsidR="000E4D86">
              <w:rPr>
                <w:noProof/>
                <w:webHidden/>
              </w:rPr>
              <w:tab/>
            </w:r>
            <w:r w:rsidR="000E4D86">
              <w:rPr>
                <w:noProof/>
                <w:webHidden/>
              </w:rPr>
              <w:fldChar w:fldCharType="begin"/>
            </w:r>
            <w:r w:rsidR="000E4D86">
              <w:rPr>
                <w:noProof/>
                <w:webHidden/>
              </w:rPr>
              <w:instrText xml:space="preserve"> PAGEREF _Toc172571003 \h </w:instrText>
            </w:r>
            <w:r w:rsidR="000E4D86">
              <w:rPr>
                <w:noProof/>
                <w:webHidden/>
              </w:rPr>
            </w:r>
            <w:r w:rsidR="000E4D86">
              <w:rPr>
                <w:noProof/>
                <w:webHidden/>
              </w:rPr>
              <w:fldChar w:fldCharType="separate"/>
            </w:r>
            <w:r w:rsidR="000E4D86">
              <w:rPr>
                <w:noProof/>
                <w:webHidden/>
              </w:rPr>
              <w:t>14</w:t>
            </w:r>
            <w:r w:rsidR="000E4D86">
              <w:rPr>
                <w:noProof/>
                <w:webHidden/>
              </w:rPr>
              <w:fldChar w:fldCharType="end"/>
            </w:r>
          </w:hyperlink>
        </w:p>
        <w:p w14:paraId="4903B083" w14:textId="0E960B28" w:rsidR="000E4D86" w:rsidRDefault="00B536DF">
          <w:pPr>
            <w:pStyle w:val="TOC2"/>
            <w:tabs>
              <w:tab w:val="right" w:leader="dot" w:pos="9350"/>
            </w:tabs>
            <w:rPr>
              <w:rFonts w:asciiTheme="minorHAnsi" w:eastAsiaTheme="minorEastAsia" w:hAnsiTheme="minorHAnsi" w:cstheme="minorBidi"/>
              <w:noProof/>
              <w:kern w:val="2"/>
              <w:sz w:val="24"/>
              <w:szCs w:val="24"/>
            </w:rPr>
          </w:pPr>
          <w:hyperlink w:anchor="_Toc172571004" w:history="1">
            <w:r w:rsidR="000E4D86" w:rsidRPr="00E36DD2">
              <w:rPr>
                <w:rStyle w:val="Hyperlink"/>
                <w:noProof/>
              </w:rPr>
              <w:t>1NC Shell</w:t>
            </w:r>
            <w:r w:rsidR="000E4D86">
              <w:rPr>
                <w:noProof/>
                <w:webHidden/>
              </w:rPr>
              <w:tab/>
            </w:r>
            <w:r w:rsidR="000E4D86">
              <w:rPr>
                <w:noProof/>
                <w:webHidden/>
              </w:rPr>
              <w:fldChar w:fldCharType="begin"/>
            </w:r>
            <w:r w:rsidR="000E4D86">
              <w:rPr>
                <w:noProof/>
                <w:webHidden/>
              </w:rPr>
              <w:instrText xml:space="preserve"> PAGEREF _Toc172571004 \h </w:instrText>
            </w:r>
            <w:r w:rsidR="000E4D86">
              <w:rPr>
                <w:noProof/>
                <w:webHidden/>
              </w:rPr>
            </w:r>
            <w:r w:rsidR="000E4D86">
              <w:rPr>
                <w:noProof/>
                <w:webHidden/>
              </w:rPr>
              <w:fldChar w:fldCharType="separate"/>
            </w:r>
            <w:r w:rsidR="000E4D86">
              <w:rPr>
                <w:noProof/>
                <w:webHidden/>
              </w:rPr>
              <w:t>15</w:t>
            </w:r>
            <w:r w:rsidR="000E4D86">
              <w:rPr>
                <w:noProof/>
                <w:webHidden/>
              </w:rPr>
              <w:fldChar w:fldCharType="end"/>
            </w:r>
          </w:hyperlink>
        </w:p>
        <w:p w14:paraId="2D976596" w14:textId="29157B91"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5" w:history="1">
            <w:r w:rsidR="000E4D86" w:rsidRPr="00E36DD2">
              <w:rPr>
                <w:rStyle w:val="Hyperlink"/>
                <w:noProof/>
              </w:rPr>
              <w:t>Trump Bad/Harris Good – 1NC Shell</w:t>
            </w:r>
            <w:r w:rsidR="000E4D86">
              <w:rPr>
                <w:noProof/>
                <w:webHidden/>
              </w:rPr>
              <w:tab/>
            </w:r>
            <w:r w:rsidR="000E4D86">
              <w:rPr>
                <w:noProof/>
                <w:webHidden/>
              </w:rPr>
              <w:fldChar w:fldCharType="begin"/>
            </w:r>
            <w:r w:rsidR="000E4D86">
              <w:rPr>
                <w:noProof/>
                <w:webHidden/>
              </w:rPr>
              <w:instrText xml:space="preserve"> PAGEREF _Toc172571005 \h </w:instrText>
            </w:r>
            <w:r w:rsidR="000E4D86">
              <w:rPr>
                <w:noProof/>
                <w:webHidden/>
              </w:rPr>
            </w:r>
            <w:r w:rsidR="000E4D86">
              <w:rPr>
                <w:noProof/>
                <w:webHidden/>
              </w:rPr>
              <w:fldChar w:fldCharType="separate"/>
            </w:r>
            <w:r w:rsidR="000E4D86">
              <w:rPr>
                <w:noProof/>
                <w:webHidden/>
              </w:rPr>
              <w:t>16</w:t>
            </w:r>
            <w:r w:rsidR="000E4D86">
              <w:rPr>
                <w:noProof/>
                <w:webHidden/>
              </w:rPr>
              <w:fldChar w:fldCharType="end"/>
            </w:r>
          </w:hyperlink>
        </w:p>
        <w:p w14:paraId="2420F6B9" w14:textId="5233F0FF" w:rsidR="000E4D86" w:rsidRDefault="00B536DF">
          <w:pPr>
            <w:pStyle w:val="TOC2"/>
            <w:tabs>
              <w:tab w:val="right" w:leader="dot" w:pos="9350"/>
            </w:tabs>
            <w:rPr>
              <w:rFonts w:asciiTheme="minorHAnsi" w:eastAsiaTheme="minorEastAsia" w:hAnsiTheme="minorHAnsi" w:cstheme="minorBidi"/>
              <w:noProof/>
              <w:kern w:val="2"/>
              <w:sz w:val="24"/>
              <w:szCs w:val="24"/>
            </w:rPr>
          </w:pPr>
          <w:hyperlink w:anchor="_Toc172571006" w:history="1">
            <w:r w:rsidR="000E4D86" w:rsidRPr="00E36DD2">
              <w:rPr>
                <w:rStyle w:val="Hyperlink"/>
                <w:noProof/>
              </w:rPr>
              <w:t>Uniqueness &amp; Internal Links</w:t>
            </w:r>
            <w:r w:rsidR="000E4D86">
              <w:rPr>
                <w:noProof/>
                <w:webHidden/>
              </w:rPr>
              <w:tab/>
            </w:r>
            <w:r w:rsidR="000E4D86">
              <w:rPr>
                <w:noProof/>
                <w:webHidden/>
              </w:rPr>
              <w:fldChar w:fldCharType="begin"/>
            </w:r>
            <w:r w:rsidR="000E4D86">
              <w:rPr>
                <w:noProof/>
                <w:webHidden/>
              </w:rPr>
              <w:instrText xml:space="preserve"> PAGEREF _Toc172571006 \h </w:instrText>
            </w:r>
            <w:r w:rsidR="000E4D86">
              <w:rPr>
                <w:noProof/>
                <w:webHidden/>
              </w:rPr>
            </w:r>
            <w:r w:rsidR="000E4D86">
              <w:rPr>
                <w:noProof/>
                <w:webHidden/>
              </w:rPr>
              <w:fldChar w:fldCharType="separate"/>
            </w:r>
            <w:r w:rsidR="000E4D86">
              <w:rPr>
                <w:noProof/>
                <w:webHidden/>
              </w:rPr>
              <w:t>20</w:t>
            </w:r>
            <w:r w:rsidR="000E4D86">
              <w:rPr>
                <w:noProof/>
                <w:webHidden/>
              </w:rPr>
              <w:fldChar w:fldCharType="end"/>
            </w:r>
          </w:hyperlink>
        </w:p>
        <w:p w14:paraId="1FA5D8C6" w14:textId="7D4B1704"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7" w:history="1">
            <w:r w:rsidR="000E4D86" w:rsidRPr="00E36DD2">
              <w:rPr>
                <w:rStyle w:val="Hyperlink"/>
                <w:noProof/>
              </w:rPr>
              <w:t>Harris Will Rally Base</w:t>
            </w:r>
            <w:r w:rsidR="000E4D86">
              <w:rPr>
                <w:noProof/>
                <w:webHidden/>
              </w:rPr>
              <w:tab/>
            </w:r>
            <w:r w:rsidR="000E4D86">
              <w:rPr>
                <w:noProof/>
                <w:webHidden/>
              </w:rPr>
              <w:fldChar w:fldCharType="begin"/>
            </w:r>
            <w:r w:rsidR="000E4D86">
              <w:rPr>
                <w:noProof/>
                <w:webHidden/>
              </w:rPr>
              <w:instrText xml:space="preserve"> PAGEREF _Toc172571007 \h </w:instrText>
            </w:r>
            <w:r w:rsidR="000E4D86">
              <w:rPr>
                <w:noProof/>
                <w:webHidden/>
              </w:rPr>
            </w:r>
            <w:r w:rsidR="000E4D86">
              <w:rPr>
                <w:noProof/>
                <w:webHidden/>
              </w:rPr>
              <w:fldChar w:fldCharType="separate"/>
            </w:r>
            <w:r w:rsidR="000E4D86">
              <w:rPr>
                <w:noProof/>
                <w:webHidden/>
              </w:rPr>
              <w:t>21</w:t>
            </w:r>
            <w:r w:rsidR="000E4D86">
              <w:rPr>
                <w:noProof/>
                <w:webHidden/>
              </w:rPr>
              <w:fldChar w:fldCharType="end"/>
            </w:r>
          </w:hyperlink>
        </w:p>
        <w:p w14:paraId="3879D4EF" w14:textId="54F93131"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8" w:history="1">
            <w:r w:rsidR="000E4D86" w:rsidRPr="00E36DD2">
              <w:rPr>
                <w:rStyle w:val="Hyperlink"/>
                <w:noProof/>
              </w:rPr>
              <w:t>Harris Will Win Now – Polls</w:t>
            </w:r>
            <w:r w:rsidR="000E4D86">
              <w:rPr>
                <w:noProof/>
                <w:webHidden/>
              </w:rPr>
              <w:tab/>
            </w:r>
            <w:r w:rsidR="000E4D86">
              <w:rPr>
                <w:noProof/>
                <w:webHidden/>
              </w:rPr>
              <w:fldChar w:fldCharType="begin"/>
            </w:r>
            <w:r w:rsidR="000E4D86">
              <w:rPr>
                <w:noProof/>
                <w:webHidden/>
              </w:rPr>
              <w:instrText xml:space="preserve"> PAGEREF _Toc172571008 \h </w:instrText>
            </w:r>
            <w:r w:rsidR="000E4D86">
              <w:rPr>
                <w:noProof/>
                <w:webHidden/>
              </w:rPr>
            </w:r>
            <w:r w:rsidR="000E4D86">
              <w:rPr>
                <w:noProof/>
                <w:webHidden/>
              </w:rPr>
              <w:fldChar w:fldCharType="separate"/>
            </w:r>
            <w:r w:rsidR="000E4D86">
              <w:rPr>
                <w:noProof/>
                <w:webHidden/>
              </w:rPr>
              <w:t>23</w:t>
            </w:r>
            <w:r w:rsidR="000E4D86">
              <w:rPr>
                <w:noProof/>
                <w:webHidden/>
              </w:rPr>
              <w:fldChar w:fldCharType="end"/>
            </w:r>
          </w:hyperlink>
        </w:p>
        <w:p w14:paraId="34EAA6B9" w14:textId="597065E9"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09" w:history="1">
            <w:r w:rsidR="000E4D86" w:rsidRPr="00E36DD2">
              <w:rPr>
                <w:rStyle w:val="Hyperlink"/>
                <w:noProof/>
              </w:rPr>
              <w:t>AT – Polls</w:t>
            </w:r>
            <w:r w:rsidR="000E4D86">
              <w:rPr>
                <w:noProof/>
                <w:webHidden/>
              </w:rPr>
              <w:tab/>
            </w:r>
            <w:r w:rsidR="000E4D86">
              <w:rPr>
                <w:noProof/>
                <w:webHidden/>
              </w:rPr>
              <w:fldChar w:fldCharType="begin"/>
            </w:r>
            <w:r w:rsidR="000E4D86">
              <w:rPr>
                <w:noProof/>
                <w:webHidden/>
              </w:rPr>
              <w:instrText xml:space="preserve"> PAGEREF _Toc172571009 \h </w:instrText>
            </w:r>
            <w:r w:rsidR="000E4D86">
              <w:rPr>
                <w:noProof/>
                <w:webHidden/>
              </w:rPr>
            </w:r>
            <w:r w:rsidR="000E4D86">
              <w:rPr>
                <w:noProof/>
                <w:webHidden/>
              </w:rPr>
              <w:fldChar w:fldCharType="separate"/>
            </w:r>
            <w:r w:rsidR="000E4D86">
              <w:rPr>
                <w:noProof/>
                <w:webHidden/>
              </w:rPr>
              <w:t>25</w:t>
            </w:r>
            <w:r w:rsidR="000E4D86">
              <w:rPr>
                <w:noProof/>
                <w:webHidden/>
              </w:rPr>
              <w:fldChar w:fldCharType="end"/>
            </w:r>
          </w:hyperlink>
        </w:p>
        <w:p w14:paraId="290ACF24" w14:textId="0E5A207B"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0" w:history="1">
            <w:r w:rsidR="000E4D86" w:rsidRPr="00E36DD2">
              <w:rPr>
                <w:rStyle w:val="Hyperlink"/>
                <w:noProof/>
              </w:rPr>
              <w:t>AT – Harris Won’t Win</w:t>
            </w:r>
            <w:r w:rsidR="000E4D86">
              <w:rPr>
                <w:noProof/>
                <w:webHidden/>
              </w:rPr>
              <w:tab/>
            </w:r>
            <w:r w:rsidR="000E4D86">
              <w:rPr>
                <w:noProof/>
                <w:webHidden/>
              </w:rPr>
              <w:fldChar w:fldCharType="begin"/>
            </w:r>
            <w:r w:rsidR="000E4D86">
              <w:rPr>
                <w:noProof/>
                <w:webHidden/>
              </w:rPr>
              <w:instrText xml:space="preserve"> PAGEREF _Toc172571010 \h </w:instrText>
            </w:r>
            <w:r w:rsidR="000E4D86">
              <w:rPr>
                <w:noProof/>
                <w:webHidden/>
              </w:rPr>
            </w:r>
            <w:r w:rsidR="000E4D86">
              <w:rPr>
                <w:noProof/>
                <w:webHidden/>
              </w:rPr>
              <w:fldChar w:fldCharType="separate"/>
            </w:r>
            <w:r w:rsidR="000E4D86">
              <w:rPr>
                <w:noProof/>
                <w:webHidden/>
              </w:rPr>
              <w:t>27</w:t>
            </w:r>
            <w:r w:rsidR="000E4D86">
              <w:rPr>
                <w:noProof/>
                <w:webHidden/>
              </w:rPr>
              <w:fldChar w:fldCharType="end"/>
            </w:r>
          </w:hyperlink>
        </w:p>
        <w:p w14:paraId="1EB959F1" w14:textId="0D408533"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1" w:history="1">
            <w:r w:rsidR="000E4D86" w:rsidRPr="00E36DD2">
              <w:rPr>
                <w:rStyle w:val="Hyperlink"/>
                <w:noProof/>
              </w:rPr>
              <w:t>AT – Easier to Beat Than Biden</w:t>
            </w:r>
            <w:r w:rsidR="000E4D86">
              <w:rPr>
                <w:noProof/>
                <w:webHidden/>
              </w:rPr>
              <w:tab/>
            </w:r>
            <w:r w:rsidR="000E4D86">
              <w:rPr>
                <w:noProof/>
                <w:webHidden/>
              </w:rPr>
              <w:fldChar w:fldCharType="begin"/>
            </w:r>
            <w:r w:rsidR="000E4D86">
              <w:rPr>
                <w:noProof/>
                <w:webHidden/>
              </w:rPr>
              <w:instrText xml:space="preserve"> PAGEREF _Toc172571011 \h </w:instrText>
            </w:r>
            <w:r w:rsidR="000E4D86">
              <w:rPr>
                <w:noProof/>
                <w:webHidden/>
              </w:rPr>
            </w:r>
            <w:r w:rsidR="000E4D86">
              <w:rPr>
                <w:noProof/>
                <w:webHidden/>
              </w:rPr>
              <w:fldChar w:fldCharType="separate"/>
            </w:r>
            <w:r w:rsidR="000E4D86">
              <w:rPr>
                <w:noProof/>
                <w:webHidden/>
              </w:rPr>
              <w:t>34</w:t>
            </w:r>
            <w:r w:rsidR="000E4D86">
              <w:rPr>
                <w:noProof/>
                <w:webHidden/>
              </w:rPr>
              <w:fldChar w:fldCharType="end"/>
            </w:r>
          </w:hyperlink>
        </w:p>
        <w:p w14:paraId="47BC3F6D" w14:textId="2E435C50"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2" w:history="1">
            <w:r w:rsidR="000E4D86" w:rsidRPr="00E36DD2">
              <w:rPr>
                <w:rStyle w:val="Hyperlink"/>
                <w:noProof/>
              </w:rPr>
              <w:t>AT – No Support/Resources</w:t>
            </w:r>
            <w:r w:rsidR="000E4D86">
              <w:rPr>
                <w:noProof/>
                <w:webHidden/>
              </w:rPr>
              <w:tab/>
            </w:r>
            <w:r w:rsidR="000E4D86">
              <w:rPr>
                <w:noProof/>
                <w:webHidden/>
              </w:rPr>
              <w:fldChar w:fldCharType="begin"/>
            </w:r>
            <w:r w:rsidR="000E4D86">
              <w:rPr>
                <w:noProof/>
                <w:webHidden/>
              </w:rPr>
              <w:instrText xml:space="preserve"> PAGEREF _Toc172571012 \h </w:instrText>
            </w:r>
            <w:r w:rsidR="000E4D86">
              <w:rPr>
                <w:noProof/>
                <w:webHidden/>
              </w:rPr>
            </w:r>
            <w:r w:rsidR="000E4D86">
              <w:rPr>
                <w:noProof/>
                <w:webHidden/>
              </w:rPr>
              <w:fldChar w:fldCharType="separate"/>
            </w:r>
            <w:r w:rsidR="000E4D86">
              <w:rPr>
                <w:noProof/>
                <w:webHidden/>
              </w:rPr>
              <w:t>35</w:t>
            </w:r>
            <w:r w:rsidR="000E4D86">
              <w:rPr>
                <w:noProof/>
                <w:webHidden/>
              </w:rPr>
              <w:fldChar w:fldCharType="end"/>
            </w:r>
          </w:hyperlink>
        </w:p>
        <w:p w14:paraId="1BDA2060" w14:textId="725ADCEA"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3" w:history="1">
            <w:r w:rsidR="000E4D86" w:rsidRPr="00E36DD2">
              <w:rPr>
                <w:rStyle w:val="Hyperlink"/>
                <w:noProof/>
              </w:rPr>
              <w:t>AT – Dems Won’t Support</w:t>
            </w:r>
            <w:r w:rsidR="000E4D86">
              <w:rPr>
                <w:noProof/>
                <w:webHidden/>
              </w:rPr>
              <w:tab/>
            </w:r>
            <w:r w:rsidR="000E4D86">
              <w:rPr>
                <w:noProof/>
                <w:webHidden/>
              </w:rPr>
              <w:fldChar w:fldCharType="begin"/>
            </w:r>
            <w:r w:rsidR="000E4D86">
              <w:rPr>
                <w:noProof/>
                <w:webHidden/>
              </w:rPr>
              <w:instrText xml:space="preserve"> PAGEREF _Toc172571013 \h </w:instrText>
            </w:r>
            <w:r w:rsidR="000E4D86">
              <w:rPr>
                <w:noProof/>
                <w:webHidden/>
              </w:rPr>
            </w:r>
            <w:r w:rsidR="000E4D86">
              <w:rPr>
                <w:noProof/>
                <w:webHidden/>
              </w:rPr>
              <w:fldChar w:fldCharType="separate"/>
            </w:r>
            <w:r w:rsidR="000E4D86">
              <w:rPr>
                <w:noProof/>
                <w:webHidden/>
              </w:rPr>
              <w:t>40</w:t>
            </w:r>
            <w:r w:rsidR="000E4D86">
              <w:rPr>
                <w:noProof/>
                <w:webHidden/>
              </w:rPr>
              <w:fldChar w:fldCharType="end"/>
            </w:r>
          </w:hyperlink>
        </w:p>
        <w:p w14:paraId="1A18CC4F" w14:textId="4DB83173"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4" w:history="1">
            <w:r w:rsidR="000E4D86" w:rsidRPr="00E36DD2">
              <w:rPr>
                <w:rStyle w:val="Hyperlink"/>
                <w:noProof/>
              </w:rPr>
              <w:t>AT – Not Nominee</w:t>
            </w:r>
            <w:r w:rsidR="000E4D86">
              <w:rPr>
                <w:noProof/>
                <w:webHidden/>
              </w:rPr>
              <w:tab/>
            </w:r>
            <w:r w:rsidR="000E4D86">
              <w:rPr>
                <w:noProof/>
                <w:webHidden/>
              </w:rPr>
              <w:fldChar w:fldCharType="begin"/>
            </w:r>
            <w:r w:rsidR="000E4D86">
              <w:rPr>
                <w:noProof/>
                <w:webHidden/>
              </w:rPr>
              <w:instrText xml:space="preserve"> PAGEREF _Toc172571014 \h </w:instrText>
            </w:r>
            <w:r w:rsidR="000E4D86">
              <w:rPr>
                <w:noProof/>
                <w:webHidden/>
              </w:rPr>
            </w:r>
            <w:r w:rsidR="000E4D86">
              <w:rPr>
                <w:noProof/>
                <w:webHidden/>
              </w:rPr>
              <w:fldChar w:fldCharType="separate"/>
            </w:r>
            <w:r w:rsidR="000E4D86">
              <w:rPr>
                <w:noProof/>
                <w:webHidden/>
              </w:rPr>
              <w:t>43</w:t>
            </w:r>
            <w:r w:rsidR="000E4D86">
              <w:rPr>
                <w:noProof/>
                <w:webHidden/>
              </w:rPr>
              <w:fldChar w:fldCharType="end"/>
            </w:r>
          </w:hyperlink>
        </w:p>
        <w:p w14:paraId="4462A67A" w14:textId="76874876"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5" w:history="1">
            <w:r w:rsidR="000E4D86" w:rsidRPr="00E36DD2">
              <w:rPr>
                <w:rStyle w:val="Hyperlink"/>
                <w:noProof/>
              </w:rPr>
              <w:t>AT – GOP Will Block Harris Nomination</w:t>
            </w:r>
            <w:r w:rsidR="000E4D86">
              <w:rPr>
                <w:noProof/>
                <w:webHidden/>
              </w:rPr>
              <w:tab/>
            </w:r>
            <w:r w:rsidR="000E4D86">
              <w:rPr>
                <w:noProof/>
                <w:webHidden/>
              </w:rPr>
              <w:fldChar w:fldCharType="begin"/>
            </w:r>
            <w:r w:rsidR="000E4D86">
              <w:rPr>
                <w:noProof/>
                <w:webHidden/>
              </w:rPr>
              <w:instrText xml:space="preserve"> PAGEREF _Toc172571015 \h </w:instrText>
            </w:r>
            <w:r w:rsidR="000E4D86">
              <w:rPr>
                <w:noProof/>
                <w:webHidden/>
              </w:rPr>
            </w:r>
            <w:r w:rsidR="000E4D86">
              <w:rPr>
                <w:noProof/>
                <w:webHidden/>
              </w:rPr>
              <w:fldChar w:fldCharType="separate"/>
            </w:r>
            <w:r w:rsidR="000E4D86">
              <w:rPr>
                <w:noProof/>
                <w:webHidden/>
              </w:rPr>
              <w:t>44</w:t>
            </w:r>
            <w:r w:rsidR="000E4D86">
              <w:rPr>
                <w:noProof/>
                <w:webHidden/>
              </w:rPr>
              <w:fldChar w:fldCharType="end"/>
            </w:r>
          </w:hyperlink>
        </w:p>
        <w:p w14:paraId="17995D81" w14:textId="3F19DE60"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6" w:history="1">
            <w:r w:rsidR="000E4D86" w:rsidRPr="00E36DD2">
              <w:rPr>
                <w:rStyle w:val="Hyperlink"/>
                <w:noProof/>
              </w:rPr>
              <w:t>AT – Not Democratic Process</w:t>
            </w:r>
            <w:r w:rsidR="000E4D86">
              <w:rPr>
                <w:noProof/>
                <w:webHidden/>
              </w:rPr>
              <w:tab/>
            </w:r>
            <w:r w:rsidR="000E4D86">
              <w:rPr>
                <w:noProof/>
                <w:webHidden/>
              </w:rPr>
              <w:fldChar w:fldCharType="begin"/>
            </w:r>
            <w:r w:rsidR="000E4D86">
              <w:rPr>
                <w:noProof/>
                <w:webHidden/>
              </w:rPr>
              <w:instrText xml:space="preserve"> PAGEREF _Toc172571016 \h </w:instrText>
            </w:r>
            <w:r w:rsidR="000E4D86">
              <w:rPr>
                <w:noProof/>
                <w:webHidden/>
              </w:rPr>
            </w:r>
            <w:r w:rsidR="000E4D86">
              <w:rPr>
                <w:noProof/>
                <w:webHidden/>
              </w:rPr>
              <w:fldChar w:fldCharType="separate"/>
            </w:r>
            <w:r w:rsidR="000E4D86">
              <w:rPr>
                <w:noProof/>
                <w:webHidden/>
              </w:rPr>
              <w:t>46</w:t>
            </w:r>
            <w:r w:rsidR="000E4D86">
              <w:rPr>
                <w:noProof/>
                <w:webHidden/>
              </w:rPr>
              <w:fldChar w:fldCharType="end"/>
            </w:r>
          </w:hyperlink>
        </w:p>
        <w:p w14:paraId="71A4E6C4" w14:textId="578F0905"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7" w:history="1">
            <w:r w:rsidR="000E4D86" w:rsidRPr="00E36DD2">
              <w:rPr>
                <w:rStyle w:val="Hyperlink"/>
                <w:noProof/>
              </w:rPr>
              <w:t>AT – Biden Withdrawal Hurts Dems</w:t>
            </w:r>
            <w:r w:rsidR="000E4D86">
              <w:rPr>
                <w:noProof/>
                <w:webHidden/>
              </w:rPr>
              <w:tab/>
            </w:r>
            <w:r w:rsidR="000E4D86">
              <w:rPr>
                <w:noProof/>
                <w:webHidden/>
              </w:rPr>
              <w:fldChar w:fldCharType="begin"/>
            </w:r>
            <w:r w:rsidR="000E4D86">
              <w:rPr>
                <w:noProof/>
                <w:webHidden/>
              </w:rPr>
              <w:instrText xml:space="preserve"> PAGEREF _Toc172571017 \h </w:instrText>
            </w:r>
            <w:r w:rsidR="000E4D86">
              <w:rPr>
                <w:noProof/>
                <w:webHidden/>
              </w:rPr>
            </w:r>
            <w:r w:rsidR="000E4D86">
              <w:rPr>
                <w:noProof/>
                <w:webHidden/>
              </w:rPr>
              <w:fldChar w:fldCharType="separate"/>
            </w:r>
            <w:r w:rsidR="000E4D86">
              <w:rPr>
                <w:noProof/>
                <w:webHidden/>
              </w:rPr>
              <w:t>47</w:t>
            </w:r>
            <w:r w:rsidR="000E4D86">
              <w:rPr>
                <w:noProof/>
                <w:webHidden/>
              </w:rPr>
              <w:fldChar w:fldCharType="end"/>
            </w:r>
          </w:hyperlink>
        </w:p>
        <w:p w14:paraId="5E35E34A" w14:textId="5E57B713"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8" w:history="1">
            <w:r w:rsidR="000E4D86" w:rsidRPr="00E36DD2">
              <w:rPr>
                <w:rStyle w:val="Hyperlink"/>
                <w:noProof/>
              </w:rPr>
              <w:t>Now Key</w:t>
            </w:r>
            <w:r w:rsidR="000E4D86">
              <w:rPr>
                <w:noProof/>
                <w:webHidden/>
              </w:rPr>
              <w:tab/>
            </w:r>
            <w:r w:rsidR="000E4D86">
              <w:rPr>
                <w:noProof/>
                <w:webHidden/>
              </w:rPr>
              <w:fldChar w:fldCharType="begin"/>
            </w:r>
            <w:r w:rsidR="000E4D86">
              <w:rPr>
                <w:noProof/>
                <w:webHidden/>
              </w:rPr>
              <w:instrText xml:space="preserve"> PAGEREF _Toc172571018 \h </w:instrText>
            </w:r>
            <w:r w:rsidR="000E4D86">
              <w:rPr>
                <w:noProof/>
                <w:webHidden/>
              </w:rPr>
            </w:r>
            <w:r w:rsidR="000E4D86">
              <w:rPr>
                <w:noProof/>
                <w:webHidden/>
              </w:rPr>
              <w:fldChar w:fldCharType="separate"/>
            </w:r>
            <w:r w:rsidR="000E4D86">
              <w:rPr>
                <w:noProof/>
                <w:webHidden/>
              </w:rPr>
              <w:t>49</w:t>
            </w:r>
            <w:r w:rsidR="000E4D86">
              <w:rPr>
                <w:noProof/>
                <w:webHidden/>
              </w:rPr>
              <w:fldChar w:fldCharType="end"/>
            </w:r>
          </w:hyperlink>
        </w:p>
        <w:p w14:paraId="545D71E9" w14:textId="7EDEF97F"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19" w:history="1">
            <w:r w:rsidR="000E4D86" w:rsidRPr="00E36DD2">
              <w:rPr>
                <w:rStyle w:val="Hyperlink"/>
                <w:noProof/>
              </w:rPr>
              <w:t>Forward Message Key</w:t>
            </w:r>
            <w:r w:rsidR="000E4D86">
              <w:rPr>
                <w:noProof/>
                <w:webHidden/>
              </w:rPr>
              <w:tab/>
            </w:r>
            <w:r w:rsidR="000E4D86">
              <w:rPr>
                <w:noProof/>
                <w:webHidden/>
              </w:rPr>
              <w:fldChar w:fldCharType="begin"/>
            </w:r>
            <w:r w:rsidR="000E4D86">
              <w:rPr>
                <w:noProof/>
                <w:webHidden/>
              </w:rPr>
              <w:instrText xml:space="preserve"> PAGEREF _Toc172571019 \h </w:instrText>
            </w:r>
            <w:r w:rsidR="000E4D86">
              <w:rPr>
                <w:noProof/>
                <w:webHidden/>
              </w:rPr>
            </w:r>
            <w:r w:rsidR="000E4D86">
              <w:rPr>
                <w:noProof/>
                <w:webHidden/>
              </w:rPr>
              <w:fldChar w:fldCharType="separate"/>
            </w:r>
            <w:r w:rsidR="000E4D86">
              <w:rPr>
                <w:noProof/>
                <w:webHidden/>
              </w:rPr>
              <w:t>50</w:t>
            </w:r>
            <w:r w:rsidR="000E4D86">
              <w:rPr>
                <w:noProof/>
                <w:webHidden/>
              </w:rPr>
              <w:fldChar w:fldCharType="end"/>
            </w:r>
          </w:hyperlink>
        </w:p>
        <w:p w14:paraId="1FE7E44B" w14:textId="0036B255"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20" w:history="1">
            <w:r w:rsidR="000E4D86" w:rsidRPr="00E36DD2">
              <w:rPr>
                <w:rStyle w:val="Hyperlink"/>
                <w:noProof/>
              </w:rPr>
              <w:t>Dem Agenda Key</w:t>
            </w:r>
            <w:r w:rsidR="000E4D86">
              <w:rPr>
                <w:noProof/>
                <w:webHidden/>
              </w:rPr>
              <w:tab/>
            </w:r>
            <w:r w:rsidR="000E4D86">
              <w:rPr>
                <w:noProof/>
                <w:webHidden/>
              </w:rPr>
              <w:fldChar w:fldCharType="begin"/>
            </w:r>
            <w:r w:rsidR="000E4D86">
              <w:rPr>
                <w:noProof/>
                <w:webHidden/>
              </w:rPr>
              <w:instrText xml:space="preserve"> PAGEREF _Toc172571020 \h </w:instrText>
            </w:r>
            <w:r w:rsidR="000E4D86">
              <w:rPr>
                <w:noProof/>
                <w:webHidden/>
              </w:rPr>
            </w:r>
            <w:r w:rsidR="000E4D86">
              <w:rPr>
                <w:noProof/>
                <w:webHidden/>
              </w:rPr>
              <w:fldChar w:fldCharType="separate"/>
            </w:r>
            <w:r w:rsidR="000E4D86">
              <w:rPr>
                <w:noProof/>
                <w:webHidden/>
              </w:rPr>
              <w:t>51</w:t>
            </w:r>
            <w:r w:rsidR="000E4D86">
              <w:rPr>
                <w:noProof/>
                <w:webHidden/>
              </w:rPr>
              <w:fldChar w:fldCharType="end"/>
            </w:r>
          </w:hyperlink>
        </w:p>
        <w:p w14:paraId="1E2DD343" w14:textId="15B71C5C"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21" w:history="1">
            <w:r w:rsidR="000E4D86" w:rsidRPr="00E36DD2">
              <w:rPr>
                <w:rStyle w:val="Hyperlink"/>
                <w:noProof/>
              </w:rPr>
              <w:t>Centrism Key</w:t>
            </w:r>
            <w:r w:rsidR="000E4D86">
              <w:rPr>
                <w:noProof/>
                <w:webHidden/>
              </w:rPr>
              <w:tab/>
            </w:r>
            <w:r w:rsidR="000E4D86">
              <w:rPr>
                <w:noProof/>
                <w:webHidden/>
              </w:rPr>
              <w:fldChar w:fldCharType="begin"/>
            </w:r>
            <w:r w:rsidR="000E4D86">
              <w:rPr>
                <w:noProof/>
                <w:webHidden/>
              </w:rPr>
              <w:instrText xml:space="preserve"> PAGEREF _Toc172571021 \h </w:instrText>
            </w:r>
            <w:r w:rsidR="000E4D86">
              <w:rPr>
                <w:noProof/>
                <w:webHidden/>
              </w:rPr>
            </w:r>
            <w:r w:rsidR="000E4D86">
              <w:rPr>
                <w:noProof/>
                <w:webHidden/>
              </w:rPr>
              <w:fldChar w:fldCharType="separate"/>
            </w:r>
            <w:r w:rsidR="000E4D86">
              <w:rPr>
                <w:noProof/>
                <w:webHidden/>
              </w:rPr>
              <w:t>53</w:t>
            </w:r>
            <w:r w:rsidR="000E4D86">
              <w:rPr>
                <w:noProof/>
                <w:webHidden/>
              </w:rPr>
              <w:fldChar w:fldCharType="end"/>
            </w:r>
          </w:hyperlink>
        </w:p>
        <w:p w14:paraId="5F0E65CA" w14:textId="6BD0DCB1"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22" w:history="1">
            <w:r w:rsidR="000E4D86" w:rsidRPr="00E36DD2">
              <w:rPr>
                <w:rStyle w:val="Hyperlink"/>
                <w:noProof/>
              </w:rPr>
              <w:t>Trump Focus Uniqueness &amp; Link</w:t>
            </w:r>
            <w:r w:rsidR="000E4D86">
              <w:rPr>
                <w:noProof/>
                <w:webHidden/>
              </w:rPr>
              <w:tab/>
            </w:r>
            <w:r w:rsidR="000E4D86">
              <w:rPr>
                <w:noProof/>
                <w:webHidden/>
              </w:rPr>
              <w:fldChar w:fldCharType="begin"/>
            </w:r>
            <w:r w:rsidR="000E4D86">
              <w:rPr>
                <w:noProof/>
                <w:webHidden/>
              </w:rPr>
              <w:instrText xml:space="preserve"> PAGEREF _Toc172571022 \h </w:instrText>
            </w:r>
            <w:r w:rsidR="000E4D86">
              <w:rPr>
                <w:noProof/>
                <w:webHidden/>
              </w:rPr>
            </w:r>
            <w:r w:rsidR="000E4D86">
              <w:rPr>
                <w:noProof/>
                <w:webHidden/>
              </w:rPr>
              <w:fldChar w:fldCharType="separate"/>
            </w:r>
            <w:r w:rsidR="000E4D86">
              <w:rPr>
                <w:noProof/>
                <w:webHidden/>
              </w:rPr>
              <w:t>55</w:t>
            </w:r>
            <w:r w:rsidR="000E4D86">
              <w:rPr>
                <w:noProof/>
                <w:webHidden/>
              </w:rPr>
              <w:fldChar w:fldCharType="end"/>
            </w:r>
          </w:hyperlink>
        </w:p>
        <w:p w14:paraId="4663D5EB" w14:textId="22CE8694" w:rsidR="000E4D86" w:rsidRDefault="00B536DF">
          <w:pPr>
            <w:pStyle w:val="TOC3"/>
            <w:tabs>
              <w:tab w:val="right" w:leader="dot" w:pos="9350"/>
            </w:tabs>
            <w:rPr>
              <w:rFonts w:asciiTheme="minorHAnsi" w:eastAsiaTheme="minorEastAsia" w:hAnsiTheme="minorHAnsi" w:cstheme="minorBidi"/>
              <w:noProof/>
              <w:kern w:val="2"/>
              <w:sz w:val="24"/>
              <w:szCs w:val="24"/>
            </w:rPr>
          </w:pPr>
          <w:hyperlink w:anchor="_Toc172571023" w:history="1">
            <w:r w:rsidR="000E4D86" w:rsidRPr="00E36DD2">
              <w:rPr>
                <w:rStyle w:val="Hyperlink"/>
                <w:noProof/>
              </w:rPr>
              <w:t>Trump Focus/Prosecuting the Case Key</w:t>
            </w:r>
            <w:r w:rsidR="000E4D86">
              <w:rPr>
                <w:noProof/>
                <w:webHidden/>
              </w:rPr>
              <w:tab/>
            </w:r>
            <w:r w:rsidR="000E4D86">
              <w:rPr>
                <w:noProof/>
                <w:webHidden/>
              </w:rPr>
              <w:fldChar w:fldCharType="begin"/>
            </w:r>
            <w:r w:rsidR="000E4D86">
              <w:rPr>
                <w:noProof/>
                <w:webHidden/>
              </w:rPr>
              <w:instrText xml:space="preserve"> PAGEREF _Toc172571023 \h </w:instrText>
            </w:r>
            <w:r w:rsidR="000E4D86">
              <w:rPr>
                <w:noProof/>
                <w:webHidden/>
              </w:rPr>
            </w:r>
            <w:r w:rsidR="000E4D86">
              <w:rPr>
                <w:noProof/>
                <w:webHidden/>
              </w:rPr>
              <w:fldChar w:fldCharType="separate"/>
            </w:r>
            <w:r w:rsidR="000E4D86">
              <w:rPr>
                <w:noProof/>
                <w:webHidden/>
              </w:rPr>
              <w:t>59</w:t>
            </w:r>
            <w:r w:rsidR="000E4D86">
              <w:rPr>
                <w:noProof/>
                <w:webHidden/>
              </w:rPr>
              <w:fldChar w:fldCharType="end"/>
            </w:r>
          </w:hyperlink>
        </w:p>
        <w:p w14:paraId="102FD730" w14:textId="7F12628C" w:rsidR="00FB175B" w:rsidRDefault="00FB175B">
          <w:r>
            <w:rPr>
              <w:b/>
              <w:bCs/>
              <w:noProof/>
            </w:rPr>
            <w:fldChar w:fldCharType="end"/>
          </w:r>
        </w:p>
      </w:sdtContent>
    </w:sdt>
    <w:p w14:paraId="7DD08465" w14:textId="4C648887" w:rsidR="005D388F" w:rsidRDefault="005D388F" w:rsidP="0096352A"/>
    <w:p w14:paraId="662D6C93" w14:textId="77777777" w:rsidR="0096352A" w:rsidRDefault="0096352A" w:rsidP="0096352A"/>
    <w:p w14:paraId="4651118E" w14:textId="77777777" w:rsidR="000E4D86" w:rsidRDefault="000E4D86" w:rsidP="000E4D86">
      <w:pPr>
        <w:pStyle w:val="Heading1"/>
      </w:pPr>
      <w:bookmarkStart w:id="2" w:name="_Toc172571003"/>
      <w:bookmarkStart w:id="3" w:name="_Toc172570995"/>
      <w:r>
        <w:lastRenderedPageBreak/>
        <w:t>Harris Elections DA Neg</w:t>
      </w:r>
      <w:bookmarkEnd w:id="2"/>
    </w:p>
    <w:p w14:paraId="2F1B4D61" w14:textId="77777777" w:rsidR="000E4D86" w:rsidRDefault="000E4D86" w:rsidP="000E4D86"/>
    <w:p w14:paraId="45743F14" w14:textId="77777777" w:rsidR="000E4D86" w:rsidRDefault="000E4D86" w:rsidP="000E4D86">
      <w:pPr>
        <w:pStyle w:val="Heading2"/>
      </w:pPr>
      <w:bookmarkStart w:id="4" w:name="_Toc172571004"/>
      <w:r>
        <w:lastRenderedPageBreak/>
        <w:t>1NC Shell</w:t>
      </w:r>
      <w:bookmarkEnd w:id="4"/>
    </w:p>
    <w:p w14:paraId="17A4CEFD" w14:textId="77777777" w:rsidR="000E4D86" w:rsidRDefault="000E4D86" w:rsidP="000E4D86"/>
    <w:p w14:paraId="28A588E4" w14:textId="77777777" w:rsidR="000E4D86" w:rsidRDefault="000E4D86" w:rsidP="000E4D86">
      <w:pPr>
        <w:pStyle w:val="Heading3"/>
      </w:pPr>
      <w:bookmarkStart w:id="5" w:name="_Toc172571005"/>
      <w:r>
        <w:lastRenderedPageBreak/>
        <w:t>Trump Bad/Harris Good – 1NC Shell</w:t>
      </w:r>
      <w:bookmarkEnd w:id="5"/>
    </w:p>
    <w:p w14:paraId="71816984" w14:textId="77777777" w:rsidR="000E4D86" w:rsidRDefault="000E4D86" w:rsidP="000E4D86"/>
    <w:p w14:paraId="0CB9F33A" w14:textId="77777777" w:rsidR="000E4D86" w:rsidRDefault="000E4D86" w:rsidP="000E4D86">
      <w:pPr>
        <w:pStyle w:val="Heading4"/>
      </w:pPr>
      <w:r>
        <w:t>A. Uniqueness and link – Harris will win now – momentum and focus on strong Dem success agenda key to victory</w:t>
      </w:r>
    </w:p>
    <w:p w14:paraId="54B4BEBA" w14:textId="77777777" w:rsidR="000E4D86" w:rsidRPr="00B6361C" w:rsidRDefault="000E4D86" w:rsidP="000E4D86">
      <w:pPr>
        <w:rPr>
          <w:rStyle w:val="Style13ptBold"/>
        </w:rPr>
      </w:pPr>
      <w:r w:rsidRPr="00B6361C">
        <w:rPr>
          <w:rStyle w:val="Style13ptBold"/>
        </w:rPr>
        <w:t>Rubin, Washington Post politics opinion columnist, 7-21-24</w:t>
      </w:r>
    </w:p>
    <w:p w14:paraId="3505CA6D" w14:textId="77777777" w:rsidR="000E4D86" w:rsidRPr="00B6361C" w:rsidRDefault="000E4D86" w:rsidP="000E4D86">
      <w:pPr>
        <w:rPr>
          <w:rStyle w:val="StyleUnderline"/>
        </w:rPr>
      </w:pPr>
      <w:r>
        <w:t>[Jennifer, 7/21/2024, The Washington Post, “How a Harris presidential campaign would transform the race”, https://www.washingtonpost.com/opinions/2024/07/21/kamala-harris-campaign-2024-biden/?utm_campaign=wp_for_you&amp;utm_medium=email&amp;utm_source=newsletter&amp;wpisrc=nl_personalizedforyou&amp;utm_content=readinghistory__position4, accessed 7/21/2024, LR]</w:t>
      </w:r>
    </w:p>
    <w:p w14:paraId="3A337DCE" w14:textId="77777777" w:rsidR="000E4D86" w:rsidRDefault="000E4D86" w:rsidP="000E4D86">
      <w:proofErr w:type="gramStart"/>
      <w:r>
        <w:t>So</w:t>
      </w:r>
      <w:proofErr w:type="gramEnd"/>
      <w:r>
        <w:t xml:space="preserve"> let’s assume that Harris would head the ticket. What then? She could make this a very different race in multiple ways.</w:t>
      </w:r>
    </w:p>
    <w:p w14:paraId="646E293E" w14:textId="77777777" w:rsidR="000E4D86" w:rsidRPr="006504EC" w:rsidRDefault="000E4D86" w:rsidP="000E4D86">
      <w:pPr>
        <w:rPr>
          <w:rStyle w:val="StyleUnderline"/>
        </w:rPr>
      </w:pPr>
      <w:r w:rsidRPr="006504EC">
        <w:rPr>
          <w:rStyle w:val="StyleUnderline"/>
        </w:rPr>
        <w:t>First, the 59-year-old, fit, energetic Harris would shed the party’s burdens of Biden’s age and health. Nearly 20 years younger than Trump</w:t>
      </w:r>
      <w:r>
        <w:t xml:space="preserve"> (who would be 82 at the end of a second term), </w:t>
      </w:r>
      <w:r w:rsidRPr="0017503C">
        <w:rPr>
          <w:rStyle w:val="StyleUnderline"/>
        </w:rPr>
        <w:t xml:space="preserve">she </w:t>
      </w:r>
      <w:r w:rsidRPr="006504EC">
        <w:rPr>
          <w:rStyle w:val="StyleUnderline"/>
        </w:rPr>
        <w:t>would finally move the country past the baby boomer generation and embody a fresh, younger generation of Americans. Without Biden attracting questions about his physical and mental fitness, perhaps the media might finally focus on Trump’s unhinged rants, compulsive lying and utter lack of policy knowledge.</w:t>
      </w:r>
    </w:p>
    <w:p w14:paraId="71310E74" w14:textId="77777777" w:rsidR="000E4D86" w:rsidRDefault="000E4D86" w:rsidP="000E4D86">
      <w:r w:rsidRPr="006504EC">
        <w:rPr>
          <w:rStyle w:val="StyleUnderline"/>
        </w:rPr>
        <w:t xml:space="preserve">Second, instead of a referendum on Biden personally, Harris would shift the campaign to being about making a choice: between the Biden administration’s successful, economically productive, forward-looking, inclusive record, and the scary, paranoid and authoritarian vision set out in Trump speeches and </w:t>
      </w:r>
      <w:r>
        <w:t xml:space="preserve">the Heritage Foundation’s </w:t>
      </w:r>
      <w:r w:rsidRPr="00DF000A">
        <w:rPr>
          <w:rStyle w:val="StyleUnderline"/>
        </w:rPr>
        <w:t>Proj</w:t>
      </w:r>
      <w:r w:rsidRPr="006504EC">
        <w:rPr>
          <w:rStyle w:val="StyleUnderline"/>
        </w:rPr>
        <w:t>ect 2025, which might guide a second Trump administration. Harris could ask whether Americans want:</w:t>
      </w:r>
    </w:p>
    <w:p w14:paraId="02047DAB" w14:textId="77777777" w:rsidR="000E4D86" w:rsidRPr="00583DBD" w:rsidRDefault="000E4D86" w:rsidP="000E4D86">
      <w:pPr>
        <w:rPr>
          <w:rStyle w:val="StyleUnderline"/>
        </w:rPr>
      </w:pPr>
      <w:r w:rsidRPr="00BE7331">
        <w:rPr>
          <w:rStyle w:val="StyleUnderline"/>
        </w:rPr>
        <w:t>Technical experts in the departments and agencies who have served under presidents of both parties undertaking research, making rules and enforcing regulations on everything</w:t>
      </w:r>
      <w:r w:rsidRPr="006504EC">
        <w:t xml:space="preserve"> from safe drugs to securities law to clean air and water </w:t>
      </w:r>
      <w:r w:rsidRPr="00583DBD">
        <w:rPr>
          <w:rStyle w:val="StyleUnderline"/>
        </w:rPr>
        <w:t>or a government in which 50,000 handpicked loyalists, not hired for expertise but for fidelity to Trump (taking a loyalty oath to him) make critical life-and-death decisions?</w:t>
      </w:r>
    </w:p>
    <w:p w14:paraId="0155B09D" w14:textId="77777777" w:rsidR="000E4D86" w:rsidRDefault="000E4D86" w:rsidP="000E4D86">
      <w:r>
        <w:t>S</w:t>
      </w:r>
      <w:r w:rsidRPr="00BE7331">
        <w:rPr>
          <w:rStyle w:val="StyleUnderline"/>
        </w:rPr>
        <w:t xml:space="preserve">trong democratic alliances </w:t>
      </w:r>
      <w:r w:rsidRPr="00583DBD">
        <w:t>that provide support in defending U.S. national interests against tyrannical aggressors or someone who will prostrate himself before Vladimir Putin and other dictators, abandon</w:t>
      </w:r>
      <w:r>
        <w:t xml:space="preserve"> Ukraine and leave Taiwan possibly to fend for itself?</w:t>
      </w:r>
    </w:p>
    <w:p w14:paraId="4F651FF3" w14:textId="77777777" w:rsidR="000E4D86" w:rsidRPr="00583DBD" w:rsidRDefault="000E4D86" w:rsidP="000E4D86">
      <w:r w:rsidRPr="00BE7331">
        <w:rPr>
          <w:rStyle w:val="StyleUnderline"/>
        </w:rPr>
        <w:t xml:space="preserve">An independent Federal Reserve </w:t>
      </w:r>
      <w:r w:rsidRPr="00583DBD">
        <w:t>that has the dual mandate to preserve full employment and keep inflation low or, as Project 2025 envisions, a central bank subject to the whims of politicians and shorn of its role as a “lender of last resort”?</w:t>
      </w:r>
    </w:p>
    <w:p w14:paraId="75877E7E" w14:textId="77777777" w:rsidR="000E4D86" w:rsidRPr="008F651D" w:rsidRDefault="000E4D86" w:rsidP="000E4D86">
      <w:r w:rsidRPr="00BE7331">
        <w:rPr>
          <w:rStyle w:val="StyleUnderline"/>
        </w:rPr>
        <w:t>A government that protects access to reproductive health care, does not discriminate against LGBTQ+ Americans</w:t>
      </w:r>
      <w:r>
        <w:t xml:space="preserve"> (or any other discrete group) </w:t>
      </w:r>
      <w:r w:rsidRPr="00BE7331">
        <w:rPr>
          <w:rStyle w:val="StyleUnderline"/>
        </w:rPr>
        <w:t xml:space="preserve">and aggressively enforces voting rights </w:t>
      </w:r>
      <w:r w:rsidRPr="008F651D">
        <w:t>or one that wants to go beyond the Dobbs decision overturning Roe v. Wade, take the abortion drug mifepristone off the shelves, literally write out of all laws and regulations terms such as “gender” and “abortion," and infuse government policy with a Christian, male-dominated vision of the family?</w:t>
      </w:r>
    </w:p>
    <w:p w14:paraId="6A0C90F8" w14:textId="77777777" w:rsidR="000E4D86" w:rsidRPr="00D03B6E" w:rsidRDefault="000E4D86" w:rsidP="000E4D86">
      <w:r w:rsidRPr="006504EC">
        <w:rPr>
          <w:rStyle w:val="StyleUnderline"/>
        </w:rPr>
        <w:t xml:space="preserve">Third, Harris is far more articulate and succinct than Biden, as she demonstrated in dissecting the Trump agenda during an appearance in North Carolina </w:t>
      </w:r>
      <w:r w:rsidRPr="004A3F3F">
        <w:t>on Thursday. In the same</w:t>
      </w:r>
      <w:r>
        <w:t xml:space="preserve"> vein, </w:t>
      </w:r>
      <w:r w:rsidRPr="006504EC">
        <w:rPr>
          <w:rStyle w:val="StyleUnderline"/>
        </w:rPr>
        <w:t xml:space="preserve">the vice </w:t>
      </w:r>
      <w:r w:rsidRPr="006504EC">
        <w:rPr>
          <w:rStyle w:val="StyleUnderline"/>
        </w:rPr>
        <w:lastRenderedPageBreak/>
        <w:t>president has been a passionate and compelling advocate for reproductive freedom</w:t>
      </w:r>
      <w:r>
        <w:t xml:space="preserve"> (a topic Biden seems uncomfortable discussing), </w:t>
      </w:r>
      <w:r w:rsidRPr="00D03B6E">
        <w:rPr>
          <w:rStyle w:val="StyleUnderline"/>
        </w:rPr>
        <w:t xml:space="preserve">evidenced in dozens of her speeches and public appearances. </w:t>
      </w:r>
      <w:r w:rsidRPr="00D03B6E">
        <w:t>She wields her experience as a prosecutor who handled sex crimes to excoriate forced-birth advocates for telling rape and incest victims they “have no right or authority to decide what happens" to their bodies. (She says flatly: “That’s immoral.”)</w:t>
      </w:r>
    </w:p>
    <w:p w14:paraId="7F227B31" w14:textId="77777777" w:rsidR="000E4D86" w:rsidRPr="006504EC" w:rsidRDefault="000E4D86" w:rsidP="000E4D86">
      <w:pPr>
        <w:rPr>
          <w:rStyle w:val="StyleUnderline"/>
        </w:rPr>
      </w:pPr>
      <w:r w:rsidRPr="006504EC">
        <w:rPr>
          <w:rStyle w:val="StyleUnderline"/>
        </w:rPr>
        <w:t>Fourth, Harris is uniquely capable, given her prosecutorial background and her role on the</w:t>
      </w:r>
      <w:r w:rsidRPr="00211518">
        <w:t xml:space="preserve"> Senate </w:t>
      </w:r>
      <w:r w:rsidRPr="006504EC">
        <w:rPr>
          <w:rStyle w:val="StyleUnderline"/>
        </w:rPr>
        <w:t xml:space="preserve">Judiciary Committee, </w:t>
      </w:r>
      <w:proofErr w:type="gramStart"/>
      <w:r w:rsidRPr="006504EC">
        <w:rPr>
          <w:rStyle w:val="StyleUnderline"/>
        </w:rPr>
        <w:t>to run</w:t>
      </w:r>
      <w:proofErr w:type="gramEnd"/>
      <w:r w:rsidRPr="006504EC">
        <w:rPr>
          <w:rStyle w:val="StyleUnderline"/>
        </w:rPr>
        <w:t xml:space="preserve"> against a radical Supreme Court that is at the lowest level of approval in history. She has the verbal acuity, for example, to denounce the wide grant of criminal immunity to presidents, the evisceration of voting rights and the substitution of a judge’s discretion for experts’ judgments in the administrative state.</w:t>
      </w:r>
    </w:p>
    <w:p w14:paraId="68DD05BA" w14:textId="77777777" w:rsidR="000E4D86" w:rsidRDefault="000E4D86" w:rsidP="000E4D86">
      <w:r w:rsidRPr="006504EC">
        <w:rPr>
          <w:rStyle w:val="StyleUnderline"/>
        </w:rPr>
        <w:t>Fifth, to the extent that Biden saw erosion in his support among younger voters</w:t>
      </w:r>
      <w:r>
        <w:t xml:space="preserve"> (including non-White voters), </w:t>
      </w:r>
      <w:r w:rsidRPr="006504EC">
        <w:rPr>
          <w:rStyle w:val="StyleUnderline"/>
        </w:rPr>
        <w:t xml:space="preserve">Harris offers the energy to engage and excite them, as seen on her college tours, where she has spoken to standing-room-only crowds on issues that affect their </w:t>
      </w:r>
      <w:proofErr w:type="gramStart"/>
      <w:r w:rsidRPr="006504EC">
        <w:rPr>
          <w:rStyle w:val="StyleUnderline"/>
        </w:rPr>
        <w:t>generation in particular</w:t>
      </w:r>
      <w:proofErr w:type="gramEnd"/>
      <w:r w:rsidRPr="006504EC">
        <w:rPr>
          <w:rStyle w:val="StyleUnderline"/>
        </w:rPr>
        <w:t xml:space="preserve"> (</w:t>
      </w:r>
      <w:r>
        <w:t>e.g., gun violence, climate change, abortion rights).</w:t>
      </w:r>
    </w:p>
    <w:p w14:paraId="0231A563" w14:textId="77777777" w:rsidR="000E4D86" w:rsidRDefault="000E4D86" w:rsidP="000E4D86">
      <w:r w:rsidRPr="006504EC">
        <w:rPr>
          <w:rStyle w:val="StyleUnderline"/>
        </w:rPr>
        <w:t>And finally, Harris can inherit the mantle of international leadership</w:t>
      </w:r>
      <w:r>
        <w:t xml:space="preserve"> (having toured the world, met with leaders and represented the U.S. at international conferences) </w:t>
      </w:r>
      <w:r w:rsidRPr="006504EC">
        <w:rPr>
          <w:rStyle w:val="StyleUnderline"/>
        </w:rPr>
        <w:t xml:space="preserve">without Biden’s burden of personal criticism, deserved or not, on some hot-button issues, </w:t>
      </w:r>
      <w:r w:rsidRPr="00F51895">
        <w:t>including the war in Gaza. (On Israel, Harris has been a stalwart supporter of the Jewish state, outspoken along with her Jewish husband</w:t>
      </w:r>
      <w:r>
        <w:t xml:space="preserve"> about the abuse suffered by Israeli women at the hands of Hamas, and yet willing to draw cautionary lines with Israel’s truculent prime minister.)</w:t>
      </w:r>
    </w:p>
    <w:p w14:paraId="45A28142" w14:textId="77777777" w:rsidR="000E4D86" w:rsidRPr="006504EC" w:rsidRDefault="000E4D86" w:rsidP="000E4D86">
      <w:pPr>
        <w:rPr>
          <w:rStyle w:val="StyleUnderline"/>
        </w:rPr>
      </w:pPr>
      <w:r w:rsidRPr="00F51895">
        <w:t>Yes, it is impossible to gauge how a candidate will fare before she gets into the race. Prospective polls will not tell us definitively whether Harris gains more votes than she loses.</w:t>
      </w:r>
      <w:r w:rsidRPr="006504EC">
        <w:rPr>
          <w:rStyle w:val="StyleUnderline"/>
        </w:rPr>
        <w:t xml:space="preserve"> But for Democrats despondent about the constant defensive crouch in which they find themselves, she offers excitement, eloquence, effectiveness on key issues and, most of all, the power to turn attention back on Trump’s substantial character flaws, criminal record and disturbing </w:t>
      </w:r>
      <w:proofErr w:type="gramStart"/>
      <w:r w:rsidRPr="006504EC">
        <w:rPr>
          <w:rStyle w:val="StyleUnderline"/>
        </w:rPr>
        <w:t>plans for the future</w:t>
      </w:r>
      <w:proofErr w:type="gramEnd"/>
      <w:r w:rsidRPr="006504EC">
        <w:rPr>
          <w:rStyle w:val="StyleUnderline"/>
        </w:rPr>
        <w:t>.</w:t>
      </w:r>
    </w:p>
    <w:p w14:paraId="0645A6F6" w14:textId="77777777" w:rsidR="000E4D86" w:rsidRDefault="000E4D86" w:rsidP="000E4D86"/>
    <w:p w14:paraId="3922D7A7" w14:textId="77777777" w:rsidR="000E4D86" w:rsidRDefault="000E4D86" w:rsidP="000E4D86">
      <w:pPr>
        <w:pStyle w:val="Heading4"/>
      </w:pPr>
      <w:r>
        <w:t xml:space="preserve">B. Link – Plan is unpopular </w:t>
      </w:r>
    </w:p>
    <w:p w14:paraId="08B7E28F" w14:textId="77777777" w:rsidR="000E4D86" w:rsidRDefault="000E4D86" w:rsidP="000E4D86"/>
    <w:p w14:paraId="117B46F8" w14:textId="77777777" w:rsidR="000E4D86" w:rsidRPr="00B80DA1" w:rsidRDefault="000E4D86" w:rsidP="000E4D86">
      <w:pPr>
        <w:pStyle w:val="Heading4"/>
      </w:pPr>
      <w:r>
        <w:t>[***INSERT LINK]</w:t>
      </w:r>
    </w:p>
    <w:p w14:paraId="415E425B" w14:textId="77777777" w:rsidR="000E4D86" w:rsidRDefault="000E4D86" w:rsidP="000E4D86"/>
    <w:p w14:paraId="5824619E" w14:textId="77777777" w:rsidR="000E4D86" w:rsidRDefault="000E4D86" w:rsidP="000E4D86">
      <w:pPr>
        <w:pStyle w:val="Heading4"/>
      </w:pPr>
      <w:r>
        <w:t>C. Unpopular moves will send more votes Trump’s way</w:t>
      </w:r>
    </w:p>
    <w:p w14:paraId="06C1CBF5" w14:textId="77777777" w:rsidR="000E4D86" w:rsidRPr="00824709" w:rsidRDefault="000E4D86" w:rsidP="000E4D86">
      <w:pPr>
        <w:rPr>
          <w:rStyle w:val="Style13ptBold"/>
        </w:rPr>
      </w:pPr>
      <w:r>
        <w:rPr>
          <w:rStyle w:val="Style13ptBold"/>
        </w:rPr>
        <w:t>Sharma, American Moment president, 7-21-24</w:t>
      </w:r>
    </w:p>
    <w:p w14:paraId="53BA3C83" w14:textId="77777777" w:rsidR="000E4D86" w:rsidRDefault="000E4D86" w:rsidP="000E4D86">
      <w:r>
        <w:t>[Saurabh, 7-21-24, Politico Magazine, “</w:t>
      </w:r>
      <w:r w:rsidRPr="002D6A7D">
        <w:rPr>
          <w:color w:val="000000" w:themeColor="text1"/>
        </w:rPr>
        <w:t xml:space="preserve">15 Experts Predict What Biden’s Dropout Means for the 2024 Election”, </w:t>
      </w:r>
      <w:hyperlink r:id="rId8"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2AB04482" w14:textId="77777777" w:rsidR="000E4D86" w:rsidRPr="00411795" w:rsidRDefault="000E4D86" w:rsidP="000E4D86">
      <w:r w:rsidRPr="00411795">
        <w:t>I never thought Joe Biden would step down, because everyone who could force him to do so from his staff to the DNC rules committee were heavily incentivized for him to stay at the top of the ticket. The one exception was the donors. It’s no coincidence that Biden’s resignation announcement came the day after FEC records showed a disastrous drop in donations to the Biden campaign, especially compared to President Trump’s.</w:t>
      </w:r>
    </w:p>
    <w:p w14:paraId="4740FDAD" w14:textId="77777777" w:rsidR="000E4D86" w:rsidRPr="0096718B" w:rsidRDefault="000E4D86" w:rsidP="000E4D86">
      <w:pPr>
        <w:rPr>
          <w:rStyle w:val="StyleUnderline"/>
        </w:rPr>
      </w:pPr>
      <w:r>
        <w:lastRenderedPageBreak/>
        <w:t xml:space="preserve">Democratic donors have an interesting relationship with their own power. Many are uncomfortable with the influence they wield, but still wield it happily. </w:t>
      </w:r>
      <w:r w:rsidRPr="0096718B">
        <w:rPr>
          <w:rStyle w:val="StyleUnderline"/>
        </w:rPr>
        <w:t xml:space="preserve">Expect them to call for the Democratic Party to engage in some semblance of Democracy in the coming weeks — while still engineering the result that is most convenient. That result is Harris and an undefined white guy. Either there will be a pro forma contestation at the top of the ticket, or they’ll encourage </w:t>
      </w:r>
      <w:proofErr w:type="gramStart"/>
      <w:r w:rsidRPr="0096718B">
        <w:rPr>
          <w:rStyle w:val="StyleUnderline"/>
        </w:rPr>
        <w:t>a more democratic veepstakes</w:t>
      </w:r>
      <w:proofErr w:type="gramEnd"/>
      <w:r w:rsidRPr="0096718B">
        <w:rPr>
          <w:rStyle w:val="StyleUnderline"/>
        </w:rPr>
        <w:t xml:space="preserve"> to give the ticket more legitimacy.</w:t>
      </w:r>
    </w:p>
    <w:p w14:paraId="2350B682" w14:textId="77777777" w:rsidR="000E4D86" w:rsidRDefault="000E4D86" w:rsidP="000E4D86">
      <w:pPr>
        <w:rPr>
          <w:rStyle w:val="StyleUnderline"/>
        </w:rPr>
      </w:pPr>
      <w:r w:rsidRPr="00BD23D0">
        <w:t>That process will necessarily highlight the fractures in the Democratic coalition. Expect public fights over Israel and the future of the Dems’ domestic policy agenda.</w:t>
      </w:r>
      <w:r w:rsidRPr="00170980">
        <w:rPr>
          <w:rStyle w:val="StyleUnderline"/>
        </w:rPr>
        <w:t xml:space="preserve"> Every unpopular fight in public will send more support Trump-Vance’s way. </w:t>
      </w:r>
      <w:r w:rsidRPr="00CE7598">
        <w:t xml:space="preserve">During the next few weeks, the Trump campaign will iron out its plan to make Harris incompetent and off-putting to the electorate — and they’ll succeed. More importantly they’ll ask the critical question “what did Harris know and when?” when it comes to Biden’s health. There will still be a close election, but this kind of </w:t>
      </w:r>
      <w:r w:rsidRPr="00170980">
        <w:rPr>
          <w:rStyle w:val="StyleUnderline"/>
        </w:rPr>
        <w:t>chaos this close to Election Day means Trump is going to win.</w:t>
      </w:r>
    </w:p>
    <w:p w14:paraId="6A7658D7" w14:textId="77777777" w:rsidR="000E4D86" w:rsidRDefault="000E4D86" w:rsidP="000E4D86"/>
    <w:p w14:paraId="593B121C" w14:textId="77777777" w:rsidR="000E4D86" w:rsidRDefault="000E4D86" w:rsidP="000E4D86">
      <w:pPr>
        <w:pStyle w:val="Heading4"/>
      </w:pPr>
      <w:r>
        <w:t xml:space="preserve">D. Trump win bad - </w:t>
      </w:r>
      <w:r w:rsidRPr="00740625">
        <w:t xml:space="preserve">reelection </w:t>
      </w:r>
      <w:r>
        <w:t>risks nuclear escalation – existential threat</w:t>
      </w:r>
    </w:p>
    <w:p w14:paraId="4A32AC7D" w14:textId="77777777" w:rsidR="000E4D86" w:rsidRPr="00740625" w:rsidRDefault="000E4D86" w:rsidP="000E4D86">
      <w:pPr>
        <w:rPr>
          <w:rStyle w:val="Style13ptBold"/>
        </w:rPr>
      </w:pPr>
      <w:r w:rsidRPr="00740625">
        <w:rPr>
          <w:rStyle w:val="Style13ptBold"/>
        </w:rPr>
        <w:t>Kimball, Arms Control Association</w:t>
      </w:r>
      <w:r>
        <w:rPr>
          <w:rStyle w:val="Style13ptBold"/>
        </w:rPr>
        <w:t xml:space="preserve"> Executive Director</w:t>
      </w:r>
      <w:r w:rsidRPr="00740625">
        <w:rPr>
          <w:rStyle w:val="Style13ptBold"/>
        </w:rPr>
        <w:t xml:space="preserve">, </w:t>
      </w:r>
      <w:r>
        <w:rPr>
          <w:rStyle w:val="Style13ptBold"/>
        </w:rPr>
        <w:t>‘</w:t>
      </w:r>
      <w:r w:rsidRPr="00740625">
        <w:rPr>
          <w:rStyle w:val="Style13ptBold"/>
        </w:rPr>
        <w:t>24</w:t>
      </w:r>
    </w:p>
    <w:p w14:paraId="15101BF8" w14:textId="77777777" w:rsidR="000E4D86" w:rsidRPr="00E94CB9" w:rsidRDefault="000E4D86" w:rsidP="000E4D86">
      <w:r w:rsidRPr="00E94CB9">
        <w:t>(Daryl, 2024, Arms Control Association, “Nuclear Dangers and the 2024 Election”, https://www.armscontrol.org/act/2024-01/focus/nuclear-dangers-2024-election)</w:t>
      </w:r>
    </w:p>
    <w:p w14:paraId="260DA36E" w14:textId="77777777" w:rsidR="000E4D86" w:rsidRPr="00E94CB9" w:rsidRDefault="000E4D86" w:rsidP="000E4D86">
      <w:r w:rsidRPr="00E94CB9">
        <w:t xml:space="preserve">As the new year begins, </w:t>
      </w:r>
      <w:r w:rsidRPr="00E94CB9">
        <w:rPr>
          <w:rStyle w:val="StyleUnderline"/>
        </w:rPr>
        <w:t>the existential risks posed by nuclear weapons continue to grow. A crucial factor in whether one or more of today’s nuclear challenges erupt into full-scale crisis, unravel the nonproliferation system, or worse will be the outcome of the U.S. presidential election</w:t>
      </w:r>
      <w:r w:rsidRPr="00E94CB9">
        <w:t>.</w:t>
      </w:r>
    </w:p>
    <w:p w14:paraId="74437E7C" w14:textId="77777777" w:rsidR="000E4D86" w:rsidRPr="00E94CB9" w:rsidRDefault="000E4D86" w:rsidP="000E4D86">
      <w:r w:rsidRPr="00E94CB9">
        <w:t>How the winner of the 2024 race will handle the evolving array of nuclear weapons-related challenges is difficult to forecast, but the records and policies of the leading contenders, President Joe Biden and former President Donald Trump, offer clues.</w:t>
      </w:r>
    </w:p>
    <w:p w14:paraId="5C585ED8" w14:textId="77777777" w:rsidR="000E4D86" w:rsidRPr="00E94CB9" w:rsidRDefault="000E4D86" w:rsidP="000E4D86">
      <w:r w:rsidRPr="00E94CB9">
        <w:rPr>
          <w:rStyle w:val="StyleUnderline"/>
        </w:rPr>
        <w:t>A major responsibility for any</w:t>
      </w:r>
      <w:r w:rsidRPr="00E94CB9">
        <w:t xml:space="preserve"> commander in </w:t>
      </w:r>
      <w:r w:rsidRPr="00E94CB9">
        <w:rPr>
          <w:rStyle w:val="StyleUnderline"/>
        </w:rPr>
        <w:t>chief is to avoid events that can lead to a nuclear war with Russia over its war on Ukraine and with China over its claims to Taiwan</w:t>
      </w:r>
      <w:r w:rsidRPr="00E94CB9">
        <w:t>. One indicator of Trump’s more confrontational approach came in 2019 when, at a meeting of senior officials from the five nuclear-armed states recognized under the nuclear Nonproliferation Treaty (NPT), China proposed a joint statement reiterating that “a nuclear war cannot be won and must never be fought.” Two years later, Biden administration officials successfully pressed the group to reaffirm this Reagan-Gorbachev maxim, first enunciated in 1985.</w:t>
      </w:r>
    </w:p>
    <w:p w14:paraId="453B71CA" w14:textId="77777777" w:rsidR="000E4D86" w:rsidRPr="00E94CB9" w:rsidRDefault="000E4D86" w:rsidP="000E4D86">
      <w:r w:rsidRPr="00E94CB9">
        <w:t xml:space="preserve">Since then, Russian President Vladimir </w:t>
      </w:r>
      <w:r w:rsidRPr="00E94CB9">
        <w:rPr>
          <w:rStyle w:val="StyleUnderline"/>
        </w:rPr>
        <w:t>Putin’s full-scale attack on Ukraine and threats of nuclear use have raised the specter of nuclear conflict. To his credit, Biden has not issued nuclear counterthreats</w:t>
      </w:r>
      <w:r w:rsidRPr="00E94CB9">
        <w:t xml:space="preserve"> and has backed Ukraine in its struggle to repel Russia’s invasion. In 2022, Biden also joined leaders of the Group of 20 states in declaring that the use of nuclear weapons and threats of their use are “inadmissible.”</w:t>
      </w:r>
    </w:p>
    <w:p w14:paraId="14892CC0" w14:textId="77777777" w:rsidR="000E4D86" w:rsidRPr="00E94CB9" w:rsidRDefault="000E4D86" w:rsidP="000E4D86">
      <w:pPr>
        <w:rPr>
          <w:rStyle w:val="StyleUnderline"/>
        </w:rPr>
      </w:pPr>
      <w:r w:rsidRPr="00E94CB9">
        <w:t xml:space="preserve">Well before Putin’s nuclear rhetoric turned ominous, </w:t>
      </w:r>
      <w:r w:rsidRPr="00E94CB9">
        <w:rPr>
          <w:rStyle w:val="StyleUnderline"/>
        </w:rPr>
        <w:t>Trump engaged in an alarming exchange of taunts with North Korean leader Kim Jong Un in 2017. His threats of unleashing “fire and fury” against Pyongyang fueled tensions on the Korean peninsula and provide another clue how he might behave in a crisis with China, North Korea, or Russia in a second term.</w:t>
      </w:r>
    </w:p>
    <w:p w14:paraId="6D867779" w14:textId="77777777" w:rsidR="000E4D86" w:rsidRPr="00E94CB9" w:rsidRDefault="000E4D86" w:rsidP="000E4D86">
      <w:r w:rsidRPr="00E94CB9">
        <w:rPr>
          <w:rStyle w:val="StyleUnderline"/>
        </w:rPr>
        <w:lastRenderedPageBreak/>
        <w:t>Effective</w:t>
      </w:r>
      <w:r w:rsidRPr="00E94CB9">
        <w:t xml:space="preserve"> U.S. leadership on </w:t>
      </w:r>
      <w:r w:rsidRPr="00E94CB9">
        <w:rPr>
          <w:rStyle w:val="StyleUnderline"/>
        </w:rPr>
        <w:t>arms control will be critical to avoid a destabilizing</w:t>
      </w:r>
      <w:r w:rsidRPr="00E94CB9">
        <w:t xml:space="preserve">, three-way </w:t>
      </w:r>
      <w:r w:rsidRPr="00E94CB9">
        <w:rPr>
          <w:rStyle w:val="StyleUnderline"/>
        </w:rPr>
        <w:t>arms race after the New Strategic Arms Reduction Treaty expires in 2026. As the treaty’s first expiration deadline of February 5, 2021, was approaching, Trump refused to agree to simple extension</w:t>
      </w:r>
      <w:r w:rsidRPr="00E94CB9">
        <w:t xml:space="preserve"> of the pact, focusing instead on a failed effort to cajole China into joining Russian-U.S. arms talks. This left the incoming Biden administration only days to reach a deal with the Kremlin to extend the pact by five years, and it did.</w:t>
      </w:r>
    </w:p>
    <w:p w14:paraId="5AA23FDC" w14:textId="77777777" w:rsidR="000E4D86" w:rsidRPr="00E94CB9" w:rsidRDefault="000E4D86" w:rsidP="000E4D86">
      <w:pPr>
        <w:rPr>
          <w:rStyle w:val="StyleUnderline"/>
        </w:rPr>
      </w:pPr>
      <w:r w:rsidRPr="00E94CB9">
        <w:t xml:space="preserve">In June 2023, the </w:t>
      </w:r>
      <w:r w:rsidRPr="00E94CB9">
        <w:rPr>
          <w:rStyle w:val="StyleUnderline"/>
        </w:rPr>
        <w:t>Biden administration proposed talks with Russia</w:t>
      </w:r>
      <w:r w:rsidRPr="00E94CB9">
        <w:t xml:space="preserve"> “without preconditions” </w:t>
      </w:r>
      <w:r w:rsidRPr="00E94CB9">
        <w:rPr>
          <w:rStyle w:val="StyleUnderline"/>
        </w:rPr>
        <w:t xml:space="preserve">on a new, post-2026 “nuclear arms control framework.” </w:t>
      </w:r>
      <w:proofErr w:type="gramStart"/>
      <w:r w:rsidRPr="00E94CB9">
        <w:rPr>
          <w:rStyle w:val="StyleUnderline"/>
        </w:rPr>
        <w:t>As long as</w:t>
      </w:r>
      <w:proofErr w:type="gramEnd"/>
      <w:r w:rsidRPr="00E94CB9">
        <w:t xml:space="preserve"> there is war in Ukraine, the best outcome likely is a simple deal committing both sides to stay below the current limit of 1,550 deployed strategic warheads until a longer-term framework is concluded. </w:t>
      </w:r>
      <w:r w:rsidRPr="00E94CB9">
        <w:rPr>
          <w:rStyle w:val="StyleUnderline"/>
        </w:rPr>
        <w:t>Biden also has pursued nuclear risk reduction talks with China, which continues its nuclear buildup begun during the Trump era. In November, senior Chinese and U.S. officials held the first such talks in years.</w:t>
      </w:r>
    </w:p>
    <w:p w14:paraId="1D78D223" w14:textId="77777777" w:rsidR="000E4D86" w:rsidRPr="00E94CB9" w:rsidRDefault="000E4D86" w:rsidP="000E4D86">
      <w:r w:rsidRPr="00E94CB9">
        <w:t xml:space="preserve">Meanwhile, </w:t>
      </w:r>
      <w:r w:rsidRPr="00E94CB9">
        <w:rPr>
          <w:rStyle w:val="StyleUnderline"/>
        </w:rPr>
        <w:t>Iranian leaders continue increasing their capabilities to produce weapons-grade uranium</w:t>
      </w:r>
      <w:r w:rsidRPr="00E94CB9">
        <w:t xml:space="preserve"> in response to Trump's 2018 decision to withdraw unilaterally from the 2015 Joint Comprehensive Plan of Action and impose tougher U.S. sanctions to pressure Tehran into negotiating a new deal. </w:t>
      </w:r>
      <w:r w:rsidRPr="00E94CB9">
        <w:rPr>
          <w:rStyle w:val="StyleUnderline"/>
        </w:rPr>
        <w:t>They now are threatening to pull out of the</w:t>
      </w:r>
      <w:r w:rsidRPr="00E94CB9">
        <w:rPr>
          <w:u w:val="single"/>
        </w:rPr>
        <w:t xml:space="preserve"> </w:t>
      </w:r>
      <w:r w:rsidRPr="00E94CB9">
        <w:rPr>
          <w:rStyle w:val="StyleUnderline"/>
        </w:rPr>
        <w:t>NPT</w:t>
      </w:r>
      <w:r w:rsidRPr="00E94CB9">
        <w:t xml:space="preserve"> if the United States or other UN Security Council members snap back international sanctions against Iran.</w:t>
      </w:r>
    </w:p>
    <w:p w14:paraId="3F223BD1" w14:textId="77777777" w:rsidR="000E4D86" w:rsidRPr="00E94CB9" w:rsidRDefault="000E4D86" w:rsidP="000E4D86">
      <w:pPr>
        <w:rPr>
          <w:rStyle w:val="StyleUnderline"/>
        </w:rPr>
      </w:pPr>
      <w:r w:rsidRPr="00E94CB9">
        <w:rPr>
          <w:rStyle w:val="StyleUnderline"/>
        </w:rPr>
        <w:t>Biden’s efforts to restore mutual compliance with the 2015 deal have been stymied by Iranian demands on matters outside the nuclear file and tensions over the war in Gaza. Avoiding a more severe crisis over Iran’s nuclear program will require more sophisticated U.S. diplomacy.</w:t>
      </w:r>
    </w:p>
    <w:p w14:paraId="1F5D961F" w14:textId="77777777" w:rsidR="000E4D86" w:rsidRPr="00E94CB9" w:rsidRDefault="000E4D86" w:rsidP="000E4D86">
      <w:r w:rsidRPr="00E94CB9">
        <w:rPr>
          <w:rStyle w:val="StyleUnderline"/>
        </w:rPr>
        <w:t>Kim has ramped up North Korean nuclear and missile development</w:t>
      </w:r>
      <w:r w:rsidRPr="00E94CB9">
        <w:t xml:space="preserve"> and stiff-armed overtures for talks with Washington ever since the disastrous 2019 Hanoi summit, when Trump flatly rejected Kim’s offer to dismantle the Yongbyon nuclear complex in return for limited sanctions relief, then walked out of the meeting. </w:t>
      </w:r>
      <w:r w:rsidRPr="00E94CB9">
        <w:rPr>
          <w:rStyle w:val="StyleUnderline"/>
        </w:rPr>
        <w:t>Renewed talks on curbing North Korea’s weapons program will require a recalibration of the U.S. approach.</w:t>
      </w:r>
    </w:p>
    <w:p w14:paraId="6454EAE4" w14:textId="77777777" w:rsidR="000E4D86" w:rsidRPr="00E94CB9" w:rsidRDefault="000E4D86" w:rsidP="000E4D86">
      <w:r w:rsidRPr="00E94CB9">
        <w:t>Concerns about a possible nuclear testing revival also are rising. The Trump administration did not help when it declared in 2018 that the United States did not intend to ratify the Comprehensive Test Ban Treaty and in 2020 when senior Trump officials discussed resuming explosive testing to intimidate China and Russia. Biden, on the other hand, has reaffirmed U.S. support for the treaty; and his team proposed technical talks on confidence-building arrangements at the former Chinese, Russian, and U.S. test sites.</w:t>
      </w:r>
    </w:p>
    <w:p w14:paraId="28C41F8C" w14:textId="77777777" w:rsidR="000E4D86" w:rsidRPr="00E94CB9" w:rsidRDefault="000E4D86" w:rsidP="000E4D86">
      <w:r w:rsidRPr="00E94CB9">
        <w:t xml:space="preserve">Most Americans do not vote based on candidates’ positions on nuclear weapons, but they are aware and deeply concerned about nuclear dangers. A 2023 national opinion survey found that large majorities believe that nuclear weapons are the most likely existential threat to </w:t>
      </w:r>
      <w:proofErr w:type="gramStart"/>
      <w:r w:rsidRPr="00E94CB9">
        <w:t>the human race</w:t>
      </w:r>
      <w:proofErr w:type="gramEnd"/>
      <w:r w:rsidRPr="00E94CB9">
        <w:t>.</w:t>
      </w:r>
    </w:p>
    <w:p w14:paraId="06FAF4DC" w14:textId="77777777" w:rsidR="000E4D86" w:rsidRPr="00E94CB9" w:rsidRDefault="000E4D86" w:rsidP="000E4D86">
      <w:r w:rsidRPr="00E94CB9">
        <w:t xml:space="preserve">In 2024, the candidates’ approaches to these dangers deserve more scrutiny than usual. </w:t>
      </w:r>
      <w:r w:rsidRPr="00E94CB9">
        <w:rPr>
          <w:rStyle w:val="StyleUnderline"/>
        </w:rPr>
        <w:t>Presidential leadership may be the most important factor that determines whether the risk of nuclear arms racing, proliferation, and war</w:t>
      </w:r>
      <w:r w:rsidRPr="00E94CB9">
        <w:t xml:space="preserve"> will rise or fall in the years ahead.</w:t>
      </w:r>
    </w:p>
    <w:p w14:paraId="64905BD5" w14:textId="77777777" w:rsidR="000E4D86" w:rsidRPr="00866D2D" w:rsidRDefault="000E4D86" w:rsidP="000E4D86"/>
    <w:p w14:paraId="111FF843" w14:textId="77777777" w:rsidR="000E4D86" w:rsidRDefault="000E4D86" w:rsidP="000E4D86">
      <w:pPr>
        <w:pStyle w:val="Heading2"/>
      </w:pPr>
      <w:bookmarkStart w:id="6" w:name="_Toc172571006"/>
      <w:r>
        <w:lastRenderedPageBreak/>
        <w:t>Uniqueness &amp; Internal Links</w:t>
      </w:r>
      <w:bookmarkEnd w:id="6"/>
    </w:p>
    <w:p w14:paraId="1283DBD0" w14:textId="77777777" w:rsidR="000E4D86" w:rsidRDefault="000E4D86" w:rsidP="000E4D86"/>
    <w:p w14:paraId="67947A40" w14:textId="77777777" w:rsidR="000E4D86" w:rsidRDefault="000E4D86" w:rsidP="000E4D86">
      <w:pPr>
        <w:pStyle w:val="Heading3"/>
      </w:pPr>
      <w:bookmarkStart w:id="7" w:name="_Toc172571007"/>
      <w:r>
        <w:lastRenderedPageBreak/>
        <w:t>Harris Will Rally Base</w:t>
      </w:r>
      <w:bookmarkEnd w:id="7"/>
    </w:p>
    <w:p w14:paraId="4622D239" w14:textId="77777777" w:rsidR="000E4D86" w:rsidRDefault="000E4D86" w:rsidP="000E4D86"/>
    <w:p w14:paraId="40E7C0E7" w14:textId="77777777" w:rsidR="000E4D86" w:rsidRPr="00025C1F" w:rsidRDefault="000E4D86" w:rsidP="000E4D86">
      <w:pPr>
        <w:pStyle w:val="Heading4"/>
      </w:pPr>
      <w:r>
        <w:t>Harris will rally turnout among Dem constituencies</w:t>
      </w:r>
    </w:p>
    <w:p w14:paraId="15E042D9" w14:textId="77777777" w:rsidR="000E4D86" w:rsidRPr="00F07ABB" w:rsidRDefault="000E4D86" w:rsidP="000E4D86">
      <w:pPr>
        <w:rPr>
          <w:rStyle w:val="Style13ptBold"/>
        </w:rPr>
      </w:pPr>
      <w:proofErr w:type="spellStart"/>
      <w:r>
        <w:rPr>
          <w:rStyle w:val="Style13ptBold"/>
        </w:rPr>
        <w:t>Owermohle</w:t>
      </w:r>
      <w:proofErr w:type="spellEnd"/>
      <w:r>
        <w:rPr>
          <w:rStyle w:val="Style13ptBold"/>
        </w:rPr>
        <w:t xml:space="preserve"> &amp; Zhang, STAT Washington Correspondent &amp; Chief Washington Correspondent, 7-21-24</w:t>
      </w:r>
    </w:p>
    <w:p w14:paraId="57714C02" w14:textId="77777777" w:rsidR="000E4D86" w:rsidRPr="00F07ABB" w:rsidRDefault="000E4D86" w:rsidP="000E4D86">
      <w:r>
        <w:t xml:space="preserve">[Sarah &amp; Rachel Cohrs, 7-21-24, STAT, “Harris health care agenda swiftly hailed by progressives and reproductive rights groups”, </w:t>
      </w:r>
      <w:hyperlink r:id="rId9" w:history="1">
        <w:r w:rsidRPr="00B759BB">
          <w:rPr>
            <w:rStyle w:val="Hyperlink"/>
          </w:rPr>
          <w:t>https://www.statnews.com/2024/07/21/kamala-harris-health-care-agenda-endorsed-by-abortion-rights-gruops-progressives/</w:t>
        </w:r>
      </w:hyperlink>
      <w:r>
        <w:t xml:space="preserve">, accessed: 7-21-24, </w:t>
      </w:r>
      <w:proofErr w:type="spellStart"/>
      <w:r>
        <w:t>AngH</w:t>
      </w:r>
      <w:proofErr w:type="spellEnd"/>
      <w:r>
        <w:t>]</w:t>
      </w:r>
    </w:p>
    <w:p w14:paraId="307DC603" w14:textId="77777777" w:rsidR="000E4D86" w:rsidRDefault="000E4D86" w:rsidP="000E4D86">
      <w:r>
        <w:t xml:space="preserve">While some progressive </w:t>
      </w:r>
      <w:r w:rsidRPr="0054406E">
        <w:rPr>
          <w:rStyle w:val="StyleUnderline"/>
        </w:rPr>
        <w:t>biotech entrepreneurs and health care venture capitalists were willing to endorse Harris</w:t>
      </w:r>
      <w:r>
        <w:t>, others withheld their views. Some he</w:t>
      </w:r>
      <w:r w:rsidRPr="0054406E">
        <w:rPr>
          <w:u w:val="single"/>
        </w:rPr>
        <w:t>alth care analysts worried about the uncertainty the upheaval in the presidential race could create</w:t>
      </w:r>
      <w:r>
        <w:t>.</w:t>
      </w:r>
    </w:p>
    <w:p w14:paraId="64224066" w14:textId="77777777" w:rsidR="000E4D86" w:rsidRDefault="000E4D86" w:rsidP="000E4D86">
      <w:r>
        <w:t>H</w:t>
      </w:r>
      <w:r w:rsidRPr="0054406E">
        <w:rPr>
          <w:u w:val="single"/>
        </w:rPr>
        <w:t>arris was the first vice president to visit an abortion provider during her time in office</w:t>
      </w:r>
      <w:r>
        <w:t xml:space="preserve">. </w:t>
      </w:r>
      <w:r w:rsidRPr="0054406E">
        <w:rPr>
          <w:u w:val="single"/>
        </w:rPr>
        <w:t>Unlike Biden, who expressed anti-abortion views as a senator, Harris has been unwavering in her support and grilled Biden during the 2019 primaries about his evolving stance</w:t>
      </w:r>
      <w:r>
        <w:t>.</w:t>
      </w:r>
    </w:p>
    <w:p w14:paraId="110D64B2" w14:textId="77777777" w:rsidR="000E4D86" w:rsidRDefault="000E4D86" w:rsidP="000E4D86">
      <w:r>
        <w:t>Planned Parenthood acknowledged her abortion clinic visit in a statement supporting her candidacy. Harris “has kept the needs and experiences of patients and providers front and center … and we know that she will continue to fight like hell to rebuild a fundamental right that was stripped away, said the group’s president and CEO, Alexis McGill Johnson.</w:t>
      </w:r>
    </w:p>
    <w:p w14:paraId="49DCB9C2" w14:textId="77777777" w:rsidR="000E4D86" w:rsidRDefault="000E4D86" w:rsidP="000E4D86">
      <w:r>
        <w:t>Emily’s List, a nonprofit aimed at electing pro-abortion rights women to office, was also quick to back the vice president. “</w:t>
      </w:r>
      <w:r w:rsidRPr="0054406E">
        <w:rPr>
          <w:u w:val="single"/>
        </w:rPr>
        <w:t>This election will be fought and won on the issue of reproductive freedom, and Kamala Harris has been a pro-choice champion her entire career,” the group’s president, Jessica Mackler, wrote on X. “She is well-positioned to turn out the voters we’ll need to win this election, especially women, voters of color, and young voters</w:t>
      </w:r>
      <w:r>
        <w:t>.”</w:t>
      </w:r>
    </w:p>
    <w:p w14:paraId="33CF310D" w14:textId="77777777" w:rsidR="000E4D86" w:rsidRDefault="000E4D86" w:rsidP="000E4D86">
      <w:r w:rsidRPr="0054406E">
        <w:rPr>
          <w:u w:val="single"/>
        </w:rPr>
        <w:t>While Republicans, and most notably presidential nominee Trump, embraced the overturning of Roe v. Wade, they have sought to distance themselves from broad abortion bans in recent months. That makes it crucial for Harris to draw a clear distinction for voters in the months before the November election</w:t>
      </w:r>
      <w:r>
        <w:t>.</w:t>
      </w:r>
    </w:p>
    <w:p w14:paraId="2E9996F1" w14:textId="77777777" w:rsidR="000E4D86" w:rsidRDefault="000E4D86" w:rsidP="000E4D86">
      <w:r>
        <w:t xml:space="preserve">“We are fired up and laser-focused on mobilizing voters of color and engaging our communities in support of Vice President </w:t>
      </w:r>
      <w:r w:rsidRPr="0054406E">
        <w:rPr>
          <w:u w:val="single"/>
        </w:rPr>
        <w:t>Harris, who has shown us time and time again that she will fight for us, our families, and our communities</w:t>
      </w:r>
      <w:r>
        <w:t>,” said Nourbese Flint, president of the abortion rights group All in Action Fund.</w:t>
      </w:r>
    </w:p>
    <w:p w14:paraId="55405F83" w14:textId="77777777" w:rsidR="000E4D86" w:rsidRDefault="000E4D86" w:rsidP="000E4D86">
      <w:r w:rsidRPr="0054406E">
        <w:rPr>
          <w:u w:val="single"/>
        </w:rPr>
        <w:t>Anti-abortion groups including Susan B. Anthony Pro-Life America have seized on Harris’ record as a potential liability</w:t>
      </w:r>
      <w:r>
        <w:t>.</w:t>
      </w:r>
    </w:p>
    <w:p w14:paraId="219CF4C4" w14:textId="77777777" w:rsidR="000E4D86" w:rsidRDefault="000E4D86" w:rsidP="000E4D86">
      <w:r>
        <w:t xml:space="preserve">“While Joe </w:t>
      </w:r>
      <w:r w:rsidRPr="0054406E">
        <w:rPr>
          <w:u w:val="single"/>
        </w:rPr>
        <w:t>Biden has trouble saying the word abortion, Kamala Harris shouts it,” the group’s president, Marjorie Dannenfelser</w:t>
      </w:r>
      <w:r>
        <w:t>, said in a statement.</w:t>
      </w:r>
    </w:p>
    <w:p w14:paraId="1D66C451" w14:textId="77777777" w:rsidR="000E4D86" w:rsidRDefault="000E4D86" w:rsidP="000E4D86">
      <w:r>
        <w:t>Related: Where 3 Democrats who could replace Biden atop the ticket stand on health care</w:t>
      </w:r>
    </w:p>
    <w:p w14:paraId="0A862B59" w14:textId="77777777" w:rsidR="000E4D86" w:rsidRDefault="000E4D86" w:rsidP="000E4D86">
      <w:r>
        <w:t xml:space="preserve">Besides reproductive rights groups, </w:t>
      </w:r>
      <w:r w:rsidRPr="0054406E">
        <w:rPr>
          <w:u w:val="single"/>
        </w:rPr>
        <w:t>Democratic lawmaker caucuses representing the most progressive and diverse arms of the party were swift to back Harris on Sunday</w:t>
      </w:r>
      <w:r>
        <w:t>.</w:t>
      </w:r>
    </w:p>
    <w:p w14:paraId="5839B997" w14:textId="77777777" w:rsidR="000E4D86" w:rsidRDefault="000E4D86" w:rsidP="000E4D86">
      <w:r>
        <w:lastRenderedPageBreak/>
        <w:t>The vice president “</w:t>
      </w:r>
      <w:r w:rsidRPr="0054406E">
        <w:rPr>
          <w:u w:val="single"/>
        </w:rPr>
        <w:t>will mobilize and energize our base,” Congressional Progressive Caucus Chair Rep. Pramila Jayapal</w:t>
      </w:r>
      <w:r>
        <w:t xml:space="preserve"> said in a statement issued within an hour of Biden’s announcement. “</w:t>
      </w:r>
      <w:r w:rsidRPr="0054406E">
        <w:rPr>
          <w:u w:val="single"/>
        </w:rPr>
        <w:t>At a time when Donald Trump and his Republican Party have stripped away women’s reproductive freedoms, we will respond by electing the first woman to the presidency.</w:t>
      </w:r>
      <w:r>
        <w:t>”</w:t>
      </w:r>
    </w:p>
    <w:p w14:paraId="3991C1E7" w14:textId="77777777" w:rsidR="000E4D86" w:rsidRDefault="000E4D86" w:rsidP="000E4D86">
      <w:r>
        <w:t xml:space="preserve">If elected, </w:t>
      </w:r>
      <w:r w:rsidRPr="0054406E">
        <w:rPr>
          <w:u w:val="single"/>
        </w:rPr>
        <w:t>Harris would be the first woman, first Black woman and first person of South Asian heritage in the Oval Office</w:t>
      </w:r>
      <w:r>
        <w:t>.</w:t>
      </w:r>
    </w:p>
    <w:p w14:paraId="27C891E9" w14:textId="77777777" w:rsidR="000E4D86" w:rsidRDefault="000E4D86" w:rsidP="000E4D86">
      <w:r w:rsidRPr="0054406E">
        <w:rPr>
          <w:u w:val="single"/>
        </w:rPr>
        <w:t>Leaders of the Congressional Black Caucus also rapidly endorsed Harris</w:t>
      </w:r>
      <w:r>
        <w:t>. The v</w:t>
      </w:r>
      <w:r w:rsidRPr="0054406E">
        <w:rPr>
          <w:u w:val="single"/>
        </w:rPr>
        <w:t>ice president has been “instrumental” during the Biden presidency in “lowering maternal mortality rates, protecting reproductive freedoms, and ensuring economic opportunities for all</w:t>
      </w:r>
      <w:r>
        <w:t>,” CBC Chairman Rep. Steven Horsford (D-Nev.) and the caucus PAC chairman Rep. Gregory Meeks (D-N.Y.) said in a release.</w:t>
      </w:r>
    </w:p>
    <w:p w14:paraId="54926D10" w14:textId="77777777" w:rsidR="000E4D86" w:rsidRDefault="000E4D86" w:rsidP="000E4D86">
      <w:r>
        <w:t xml:space="preserve">Jerome Adams, the surgeon general under Trump who made maternal health one of his focuses, told STAT, “If the Democratic nominee ends up being Harris, </w:t>
      </w:r>
      <w:r w:rsidRPr="0054406E">
        <w:rPr>
          <w:u w:val="single"/>
        </w:rPr>
        <w:t>she has a unique opportunity as a Black woman to highlight the issue of maternal mortality</w:t>
      </w:r>
      <w:r>
        <w:t>.”</w:t>
      </w:r>
    </w:p>
    <w:p w14:paraId="106EDB5A" w14:textId="77777777" w:rsidR="000E4D86" w:rsidRDefault="000E4D86" w:rsidP="000E4D86"/>
    <w:p w14:paraId="07E1CBB0" w14:textId="77777777" w:rsidR="000E4D86" w:rsidRDefault="000E4D86" w:rsidP="000E4D86">
      <w:pPr>
        <w:pStyle w:val="Heading4"/>
      </w:pPr>
      <w:r>
        <w:t xml:space="preserve">Harris is </w:t>
      </w:r>
      <w:r w:rsidRPr="00BC5507">
        <w:t>w</w:t>
      </w:r>
      <w:r>
        <w:t>ell-positioned to take over Biden’s campaign – appeals to Democrats due because Biden agenda, without the baggage</w:t>
      </w:r>
    </w:p>
    <w:p w14:paraId="7C4FD70E" w14:textId="77777777" w:rsidR="000E4D86" w:rsidRPr="00BC5507" w:rsidRDefault="000E4D86" w:rsidP="000E4D86">
      <w:pPr>
        <w:rPr>
          <w:rStyle w:val="Style13ptBold"/>
        </w:rPr>
      </w:pPr>
      <w:r>
        <w:rPr>
          <w:rStyle w:val="Style13ptBold"/>
        </w:rPr>
        <w:t xml:space="preserve">Mueller, ‘The Hill’ staff </w:t>
      </w:r>
      <w:r w:rsidRPr="00BC5507">
        <w:rPr>
          <w:rStyle w:val="Style13ptBold"/>
        </w:rPr>
        <w:t>w</w:t>
      </w:r>
      <w:r>
        <w:rPr>
          <w:rStyle w:val="Style13ptBold"/>
        </w:rPr>
        <w:t>riter, 7-21-24</w:t>
      </w:r>
    </w:p>
    <w:p w14:paraId="1DFA362A" w14:textId="77777777" w:rsidR="000E4D86" w:rsidRDefault="000E4D86" w:rsidP="000E4D86">
      <w:r>
        <w:t xml:space="preserve">[Julia Mueller, ‘The Hill’ staff </w:t>
      </w:r>
      <w:r w:rsidRPr="00BC5507">
        <w:t>w</w:t>
      </w:r>
      <w:r>
        <w:t>riter, 7-21-24, “</w:t>
      </w:r>
      <w:r w:rsidRPr="00BC5507">
        <w:t>Harris vs. Trump: What the polls tell us</w:t>
      </w:r>
      <w:proofErr w:type="gramStart"/>
      <w:r>
        <w:t xml:space="preserve">,”  </w:t>
      </w:r>
      <w:r w:rsidRPr="00BC5507">
        <w:t>https://thehill.com/homenews/campaign/4785009-kamala-harris-polls-donald-trump/</w:t>
      </w:r>
      <w:proofErr w:type="gramEnd"/>
      <w:r>
        <w:t>, 7-21-24, EP]</w:t>
      </w:r>
    </w:p>
    <w:p w14:paraId="22FCA953" w14:textId="77777777" w:rsidR="000E4D86" w:rsidRDefault="000E4D86" w:rsidP="000E4D86">
      <w:r w:rsidRPr="00BC5507">
        <w:rPr>
          <w:rStyle w:val="StyleUnderline"/>
        </w:rPr>
        <w:t>Harris is also “the easiest one”</w:t>
      </w:r>
      <w:r>
        <w:t xml:space="preserve"> among the prominent Democrats being floated for the hypothetical nominee </w:t>
      </w:r>
      <w:r w:rsidRPr="00BC5507">
        <w:rPr>
          <w:rStyle w:val="StyleUnderline"/>
        </w:rPr>
        <w:t>to slide into Biden’s place, given the mechanics of the process</w:t>
      </w:r>
      <w:r>
        <w:t xml:space="preserve">, Tranter said. </w:t>
      </w:r>
    </w:p>
    <w:p w14:paraId="51F8943E" w14:textId="77777777" w:rsidR="000E4D86" w:rsidRDefault="000E4D86" w:rsidP="000E4D86">
      <w:r w:rsidRPr="00BC5507">
        <w:rPr>
          <w:rStyle w:val="StyleUnderline"/>
        </w:rPr>
        <w:t>She’s best positioned to take over Biden’s campaign apparatus and Democratic National Committee</w:t>
      </w:r>
      <w:r>
        <w:t xml:space="preserve"> (DNC) </w:t>
      </w:r>
      <w:r w:rsidRPr="00BC5507">
        <w:rPr>
          <w:rStyle w:val="StyleUnderline"/>
        </w:rPr>
        <w:t>fundraising system without excessive legal entanglements</w:t>
      </w:r>
      <w:r>
        <w:t xml:space="preserve">, strategists have noted, </w:t>
      </w:r>
      <w:r w:rsidRPr="00BC5507">
        <w:rPr>
          <w:rStyle w:val="StyleUnderline"/>
        </w:rPr>
        <w:t>and her agenda is</w:t>
      </w:r>
      <w:r>
        <w:t xml:space="preserve"> already obviously </w:t>
      </w:r>
      <w:r w:rsidRPr="00BC5507">
        <w:rPr>
          <w:rStyle w:val="StyleUnderline"/>
        </w:rPr>
        <w:t>aligned with Biden’s</w:t>
      </w:r>
      <w:r>
        <w:t xml:space="preserve">. </w:t>
      </w:r>
    </w:p>
    <w:p w14:paraId="485BE61D" w14:textId="77777777" w:rsidR="000E4D86" w:rsidRDefault="000E4D86" w:rsidP="000E4D86">
      <w:r>
        <w:t xml:space="preserve">The </w:t>
      </w:r>
      <w:r w:rsidRPr="00BC5507">
        <w:rPr>
          <w:rStyle w:val="StyleUnderline"/>
        </w:rPr>
        <w:t>vice president is also 59, more than 20 years younger than Biden, as well as a Black woman — attributes that could appeal to key demographics within the Democratic base</w:t>
      </w:r>
      <w:r>
        <w:t xml:space="preserve">.  </w:t>
      </w:r>
    </w:p>
    <w:p w14:paraId="0897CD57" w14:textId="77777777" w:rsidR="000E4D86" w:rsidRDefault="000E4D86" w:rsidP="000E4D86">
      <w:r>
        <w:t>“</w:t>
      </w:r>
      <w:r w:rsidRPr="00BC5507">
        <w:rPr>
          <w:rStyle w:val="StyleUnderline"/>
        </w:rPr>
        <w:t>When you have a young Black woman</w:t>
      </w:r>
      <w:r>
        <w:t xml:space="preserve"> on the ticket </w:t>
      </w:r>
      <w:r w:rsidRPr="00BC5507">
        <w:rPr>
          <w:rStyle w:val="StyleUnderline"/>
        </w:rPr>
        <w:t>in place of Joe Biden, it</w:t>
      </w:r>
      <w:r>
        <w:t xml:space="preserve"> really </w:t>
      </w:r>
      <w:r w:rsidRPr="00BC5507">
        <w:rPr>
          <w:rStyle w:val="StyleUnderline"/>
        </w:rPr>
        <w:t>eliminates a lot of the arguments that Republicans</w:t>
      </w:r>
      <w:r w:rsidRPr="00BC5507">
        <w:t xml:space="preserve"> are going to </w:t>
      </w:r>
      <w:r w:rsidRPr="00BC5507">
        <w:rPr>
          <w:rStyle w:val="StyleUnderline"/>
        </w:rPr>
        <w:t>use against [Biden]</w:t>
      </w:r>
      <w:r>
        <w:t>,” said Democratic strategist Michael Starr Hopkins. “</w:t>
      </w:r>
      <w:r w:rsidRPr="00BC5507">
        <w:rPr>
          <w:rStyle w:val="StyleUnderline"/>
        </w:rPr>
        <w:t>She has the ability to run on all the positives of his record without health being the main focus.</w:t>
      </w:r>
      <w:r>
        <w:t>”</w:t>
      </w:r>
    </w:p>
    <w:p w14:paraId="42AD3E2C" w14:textId="77777777" w:rsidR="000E4D86" w:rsidRPr="00EB1CC9" w:rsidRDefault="000E4D86" w:rsidP="000E4D86"/>
    <w:p w14:paraId="0B370756" w14:textId="77777777" w:rsidR="000E4D86" w:rsidRDefault="000E4D86" w:rsidP="000E4D86">
      <w:pPr>
        <w:pStyle w:val="Heading3"/>
      </w:pPr>
      <w:bookmarkStart w:id="8" w:name="_Toc172571008"/>
      <w:r>
        <w:lastRenderedPageBreak/>
        <w:t>Harris Will Win Now – Polls</w:t>
      </w:r>
      <w:bookmarkEnd w:id="8"/>
    </w:p>
    <w:p w14:paraId="5921308D" w14:textId="77777777" w:rsidR="000E4D86" w:rsidRPr="00066A91" w:rsidRDefault="000E4D86" w:rsidP="000E4D86"/>
    <w:p w14:paraId="695087E8" w14:textId="77777777" w:rsidR="000E4D86" w:rsidRDefault="000E4D86" w:rsidP="000E4D86">
      <w:pPr>
        <w:pStyle w:val="Heading4"/>
      </w:pPr>
      <w:r>
        <w:t xml:space="preserve">Harris </w:t>
      </w:r>
      <w:proofErr w:type="gramStart"/>
      <w:r>
        <w:t>win</w:t>
      </w:r>
      <w:proofErr w:type="gramEnd"/>
      <w:r>
        <w:t xml:space="preserve"> possible – polls suggest close race</w:t>
      </w:r>
    </w:p>
    <w:p w14:paraId="517AC4B1" w14:textId="77777777" w:rsidR="000E4D86" w:rsidRPr="00F304BF" w:rsidRDefault="000E4D86" w:rsidP="000E4D86">
      <w:pPr>
        <w:rPr>
          <w:rStyle w:val="Style13ptBold"/>
        </w:rPr>
      </w:pPr>
      <w:r w:rsidRPr="00F304BF">
        <w:rPr>
          <w:rStyle w:val="Style13ptBold"/>
        </w:rPr>
        <w:t>Dobkin, Newsweek reporter, 7-21-24</w:t>
      </w:r>
    </w:p>
    <w:p w14:paraId="6DD8AC57" w14:textId="77777777" w:rsidR="000E4D86" w:rsidRPr="00F304BF" w:rsidRDefault="000E4D86" w:rsidP="000E4D86">
      <w:r>
        <w:t>[Rachel, 7/21/2024, Newsweek, “Democrats' Strongest Candidate Against Donald Trump, According to Polls”, https://www.newsweek.com/donald-trump-kamala-harris-2024-election-democrats-polls-1928185, accessed 7/21/2024, LR]</w:t>
      </w:r>
    </w:p>
    <w:p w14:paraId="2C5870FB" w14:textId="77777777" w:rsidR="000E4D86" w:rsidRDefault="000E4D86" w:rsidP="000E4D86">
      <w:r w:rsidRPr="00F304BF">
        <w:rPr>
          <w:rStyle w:val="StyleUnderline"/>
        </w:rPr>
        <w:t>After</w:t>
      </w:r>
      <w:r>
        <w:t xml:space="preserve"> President Joe </w:t>
      </w:r>
      <w:r w:rsidRPr="00F304BF">
        <w:rPr>
          <w:rStyle w:val="StyleUnderline"/>
        </w:rPr>
        <w:t>Biden dropped out of the 2024 presidential race</w:t>
      </w:r>
      <w:r>
        <w:t xml:space="preserve"> on Sunday afternoon, </w:t>
      </w:r>
      <w:r w:rsidRPr="00F304BF">
        <w:rPr>
          <w:rStyle w:val="StyleUnderline"/>
        </w:rPr>
        <w:t>he endorsed</w:t>
      </w:r>
      <w:r>
        <w:t xml:space="preserve"> Vice President Kamala </w:t>
      </w:r>
      <w:r w:rsidRPr="00F304BF">
        <w:rPr>
          <w:rStyle w:val="StyleUnderline"/>
        </w:rPr>
        <w:t>Harris, who, according to recent polling data, is the strongest candidate to take on</w:t>
      </w:r>
      <w:r>
        <w:t xml:space="preserve"> former President Donald </w:t>
      </w:r>
      <w:r w:rsidRPr="00F304BF">
        <w:rPr>
          <w:rStyle w:val="StyleUnderline"/>
        </w:rPr>
        <w:t>Trump</w:t>
      </w:r>
      <w:r>
        <w:t>.</w:t>
      </w:r>
    </w:p>
    <w:p w14:paraId="57F30BE6" w14:textId="77777777" w:rsidR="000E4D86" w:rsidRDefault="000E4D86" w:rsidP="000E4D86">
      <w:r>
        <w:t>Biden announced his exit from the race in a letter to the American public posted on social media on Sunday following weeks of fighting between Democrats who wanted Biden to step down and those who thought he was the best choice for the party after his disastrous debate performance against Trump late last month.</w:t>
      </w:r>
    </w:p>
    <w:p w14:paraId="221C51AB" w14:textId="77777777" w:rsidR="000E4D86" w:rsidRDefault="000E4D86" w:rsidP="000E4D86">
      <w:r w:rsidRPr="00F304BF">
        <w:rPr>
          <w:rStyle w:val="StyleUnderline"/>
        </w:rPr>
        <w:t>With Biden out of the race, the Democratic Party must work fast to secure a new nominee</w:t>
      </w:r>
      <w:r>
        <w:t xml:space="preserve"> by August 7. </w:t>
      </w:r>
      <w:r w:rsidRPr="00F304BF">
        <w:t>The</w:t>
      </w:r>
      <w:r>
        <w:t xml:space="preserve"> Democratic National Convention (DNC) where the party's nominee is named will take place in Chicago from August 19 to 22.</w:t>
      </w:r>
    </w:p>
    <w:p w14:paraId="3375E22A" w14:textId="77777777" w:rsidR="000E4D86" w:rsidRDefault="000E4D86" w:rsidP="000E4D86">
      <w:r w:rsidRPr="00F304BF">
        <w:rPr>
          <w:rStyle w:val="StyleUnderline"/>
        </w:rPr>
        <w:t xml:space="preserve">After the debate, polls started to give respondents other options than Biden for the Democratic nominee and asked them about hypothetical </w:t>
      </w:r>
      <w:proofErr w:type="gramStart"/>
      <w:r w:rsidRPr="00F304BF">
        <w:rPr>
          <w:rStyle w:val="StyleUnderline"/>
        </w:rPr>
        <w:t>match-ups</w:t>
      </w:r>
      <w:proofErr w:type="gramEnd"/>
      <w:r w:rsidRPr="00F304BF">
        <w:rPr>
          <w:rStyle w:val="StyleUnderline"/>
        </w:rPr>
        <w:t xml:space="preserve"> between those potential nominees and Trump. Harris has proven,</w:t>
      </w:r>
      <w:r>
        <w:t xml:space="preserve"> so far, </w:t>
      </w:r>
      <w:r w:rsidRPr="00F304BF">
        <w:rPr>
          <w:rStyle w:val="StyleUnderline"/>
        </w:rPr>
        <w:t>to be the best candidate to go up against Trump</w:t>
      </w:r>
      <w:r>
        <w:t>, except for the wild card, former first lady Michelle Obama. Not enough polling on Obama has been released to tell how she would fare against Trump, but she beat him in one recent poll.</w:t>
      </w:r>
    </w:p>
    <w:p w14:paraId="4C724551" w14:textId="77777777" w:rsidR="000E4D86" w:rsidRDefault="000E4D86" w:rsidP="000E4D86">
      <w:r>
        <w:t>Newsweek has reached out to Trump's campaign and Harris' press secretary via email for comment on Sunday evening.</w:t>
      </w:r>
    </w:p>
    <w:p w14:paraId="56DA0905" w14:textId="77777777" w:rsidR="000E4D86" w:rsidRDefault="000E4D86" w:rsidP="000E4D86">
      <w:r>
        <w:t>Vice President Kamala Harris</w:t>
      </w:r>
    </w:p>
    <w:p w14:paraId="0598E16F" w14:textId="77777777" w:rsidR="000E4D86" w:rsidRDefault="000E4D86" w:rsidP="000E4D86">
      <w:r>
        <w:t xml:space="preserve">In a CBS News/YouGov poll conducted from July 16 to 18, </w:t>
      </w:r>
      <w:r w:rsidRPr="00066A91">
        <w:rPr>
          <w:rStyle w:val="StyleUnderline"/>
        </w:rPr>
        <w:t>51 percent of likely voters picked Trump, compared to 48 percent who chose Harris. The poll surveyed 2,247 registered voters and has a margin of error of plus or minus 2.7 percentage points.</w:t>
      </w:r>
    </w:p>
    <w:p w14:paraId="550CFFEB" w14:textId="77777777" w:rsidR="000E4D86" w:rsidRDefault="000E4D86" w:rsidP="000E4D86">
      <w:r>
        <w:t xml:space="preserve">In a Reuters/Ipsos poll conducted on July 16, </w:t>
      </w:r>
      <w:r w:rsidRPr="00066A91">
        <w:rPr>
          <w:rStyle w:val="StyleUnderline"/>
        </w:rPr>
        <w:t>Harris and Trump were tied at 44 percent of support among registered voters. The poll surveyed 992 registered voters and has a margin of error was plus or minus 3.3 percentage points</w:t>
      </w:r>
      <w:r>
        <w:t>.</w:t>
      </w:r>
    </w:p>
    <w:p w14:paraId="6EC2B4BB" w14:textId="77777777" w:rsidR="000E4D86" w:rsidRDefault="000E4D86" w:rsidP="000E4D86">
      <w:pPr>
        <w:pStyle w:val="Heading4"/>
      </w:pPr>
      <w:r>
        <w:t xml:space="preserve">Harris </w:t>
      </w:r>
      <w:proofErr w:type="gramStart"/>
      <w:r>
        <w:t>win</w:t>
      </w:r>
      <w:proofErr w:type="gramEnd"/>
      <w:r>
        <w:t xml:space="preserve"> possible – similar polls to Biden makes her competitive with Trump</w:t>
      </w:r>
    </w:p>
    <w:p w14:paraId="3E9C6C62" w14:textId="77777777" w:rsidR="000E4D86" w:rsidRPr="00066A91" w:rsidRDefault="000E4D86" w:rsidP="000E4D86">
      <w:pPr>
        <w:rPr>
          <w:rStyle w:val="Style13ptBold"/>
        </w:rPr>
      </w:pPr>
      <w:r w:rsidRPr="00066A91">
        <w:rPr>
          <w:rStyle w:val="Style13ptBold"/>
        </w:rPr>
        <w:t>Murray, NBC senior political editor, 7-21-24</w:t>
      </w:r>
    </w:p>
    <w:p w14:paraId="11F6CE96" w14:textId="77777777" w:rsidR="000E4D86" w:rsidRPr="00066A91" w:rsidRDefault="000E4D86" w:rsidP="000E4D86">
      <w:r>
        <w:t>[Mark, 7/21/2024, NBC news, “How Kamala Harris fares against Trump in the 2024 polls”, https://www.nbcnews.com/politics/2024-election/kamala-harris-trump-2024-polls-biden-rcna162934, accessed 7/21/2024, LR]</w:t>
      </w:r>
    </w:p>
    <w:p w14:paraId="446001F2" w14:textId="77777777" w:rsidR="000E4D86" w:rsidRPr="00066A91" w:rsidRDefault="000E4D86" w:rsidP="000E4D86">
      <w:pPr>
        <w:rPr>
          <w:rStyle w:val="StyleUnderline"/>
        </w:rPr>
      </w:pPr>
      <w:r w:rsidRPr="00066A91">
        <w:rPr>
          <w:rStyle w:val="StyleUnderline"/>
        </w:rPr>
        <w:t>With</w:t>
      </w:r>
      <w:r>
        <w:t xml:space="preserve"> President Joe </w:t>
      </w:r>
      <w:r w:rsidRPr="00066A91">
        <w:rPr>
          <w:rStyle w:val="StyleUnderline"/>
        </w:rPr>
        <w:t>Biden exiting the 2024 presidential race,</w:t>
      </w:r>
      <w:r>
        <w:t xml:space="preserve"> Vice President Kamala </w:t>
      </w:r>
      <w:r w:rsidRPr="00066A91">
        <w:rPr>
          <w:rStyle w:val="StyleUnderline"/>
        </w:rPr>
        <w:t>Harris now becomes the overwhelming front-runner to be the Democratic Party’s presidential nominee.</w:t>
      </w:r>
    </w:p>
    <w:p w14:paraId="32377642" w14:textId="77777777" w:rsidR="000E4D86" w:rsidRDefault="000E4D86" w:rsidP="000E4D86">
      <w:r w:rsidRPr="00066A91">
        <w:rPr>
          <w:rStyle w:val="StyleUnderline"/>
        </w:rPr>
        <w:lastRenderedPageBreak/>
        <w:t>Harris’ biggest challenge lies further ahead</w:t>
      </w:r>
      <w:r>
        <w:t xml:space="preserve">, though: </w:t>
      </w:r>
      <w:r w:rsidRPr="00066A91">
        <w:rPr>
          <w:rStyle w:val="StyleUnderline"/>
        </w:rPr>
        <w:t>She has been polling the same as Biden</w:t>
      </w:r>
      <w:r>
        <w:t xml:space="preserve"> — </w:t>
      </w:r>
      <w:r w:rsidRPr="00066A91">
        <w:rPr>
          <w:rStyle w:val="StyleUnderline"/>
        </w:rPr>
        <w:t>or just slightly better</w:t>
      </w:r>
      <w:r>
        <w:t xml:space="preserve"> — </w:t>
      </w:r>
      <w:r w:rsidRPr="00066A91">
        <w:rPr>
          <w:rStyle w:val="StyleUnderline"/>
        </w:rPr>
        <w:t>against</w:t>
      </w:r>
      <w:r>
        <w:t xml:space="preserve"> Republican nominee Donald </w:t>
      </w:r>
      <w:r w:rsidRPr="00066A91">
        <w:rPr>
          <w:rStyle w:val="StyleUnderline"/>
        </w:rPr>
        <w:t>Trump, according to multiple surveys taken before Biden withdrew</w:t>
      </w:r>
      <w:r>
        <w:t xml:space="preserve"> from the 2024 contest.</w:t>
      </w:r>
    </w:p>
    <w:p w14:paraId="14C0978C" w14:textId="77777777" w:rsidR="000E4D86" w:rsidRDefault="000E4D86" w:rsidP="000E4D86">
      <w:r w:rsidRPr="00066A91">
        <w:rPr>
          <w:rStyle w:val="StyleUnderline"/>
        </w:rPr>
        <w:t>And Biden was running behind Trump in many national and battleground-state polls</w:t>
      </w:r>
      <w:r>
        <w:t xml:space="preserve"> — </w:t>
      </w:r>
      <w:r w:rsidRPr="00066A91">
        <w:rPr>
          <w:rStyle w:val="StyleUnderline"/>
        </w:rPr>
        <w:t>which precipitated the president’s withdrawal</w:t>
      </w:r>
      <w:r>
        <w:t>.</w:t>
      </w:r>
    </w:p>
    <w:p w14:paraId="3B8299F8" w14:textId="77777777" w:rsidR="000E4D86" w:rsidRPr="00066A91" w:rsidRDefault="000E4D86" w:rsidP="000E4D86">
      <w:pPr>
        <w:rPr>
          <w:rStyle w:val="StyleUnderline"/>
        </w:rPr>
      </w:pPr>
      <w:r>
        <w:t xml:space="preserve">In NBC News’ latest national poll, conducted more than a </w:t>
      </w:r>
      <w:r w:rsidRPr="00066A91">
        <w:rPr>
          <w:rStyle w:val="StyleUnderline"/>
        </w:rPr>
        <w:t>week after Biden’s dismal debate performance but before the assassination attempt on Trump, both the president and Harris trailed Trump by 2-point margins among registered voters, though the actual percentages for each candidate were slightly different. Trump led Biden 45%-43%, while he took 47% to Harris’ 45% in their matchup. Both ballot tests fell within the poll’s margin of error.</w:t>
      </w:r>
    </w:p>
    <w:p w14:paraId="1C599D35" w14:textId="77777777" w:rsidR="000E4D86" w:rsidRPr="00066A91" w:rsidRDefault="000E4D86" w:rsidP="000E4D86">
      <w:pPr>
        <w:rPr>
          <w:rStyle w:val="StyleUnderline"/>
        </w:rPr>
      </w:pPr>
      <w:r>
        <w:t xml:space="preserve">Similarly, a </w:t>
      </w:r>
      <w:r w:rsidRPr="00066A91">
        <w:rPr>
          <w:rStyle w:val="StyleUnderline"/>
        </w:rPr>
        <w:t xml:space="preserve">post-debate national Fox News poll found Trump ahead by 1 point against both Biden </w:t>
      </w:r>
      <w:r>
        <w:t xml:space="preserve">(Trump 49%, Biden 48%) </w:t>
      </w:r>
      <w:r w:rsidRPr="00066A91">
        <w:rPr>
          <w:rStyle w:val="StyleUnderline"/>
        </w:rPr>
        <w:t>and Harris</w:t>
      </w:r>
      <w:r>
        <w:t xml:space="preserve"> (Trump 49%, Harris 48%) </w:t>
      </w:r>
      <w:r w:rsidRPr="00066A91">
        <w:rPr>
          <w:rStyle w:val="StyleUnderline"/>
        </w:rPr>
        <w:t>among registered voters.</w:t>
      </w:r>
    </w:p>
    <w:p w14:paraId="34F0B320" w14:textId="77777777" w:rsidR="000E4D86" w:rsidRPr="00066A91" w:rsidRDefault="000E4D86" w:rsidP="000E4D86">
      <w:pPr>
        <w:rPr>
          <w:rStyle w:val="StyleUnderline"/>
        </w:rPr>
      </w:pPr>
      <w:r w:rsidRPr="00066A91">
        <w:rPr>
          <w:rStyle w:val="StyleUnderline"/>
        </w:rPr>
        <w:t>But other polls have shown Harris slightly outperforming Biden by 1 or 2 points</w:t>
      </w:r>
      <w:r>
        <w:t xml:space="preserve"> — though, </w:t>
      </w:r>
      <w:r w:rsidRPr="00066A91">
        <w:rPr>
          <w:rStyle w:val="StyleUnderline"/>
        </w:rPr>
        <w:t>critically, still trailing Trump at this point in some key matchups.</w:t>
      </w:r>
    </w:p>
    <w:p w14:paraId="1114A74C" w14:textId="77777777" w:rsidR="000E4D86" w:rsidRDefault="000E4D86" w:rsidP="000E4D86">
      <w:r>
        <w:t>A national CBS News/YouGov p</w:t>
      </w:r>
      <w:r w:rsidRPr="00066A91">
        <w:rPr>
          <w:rStyle w:val="StyleUnderline"/>
        </w:rPr>
        <w:t>oll of likely voters conducted after the assassination attempt found Trump leading Biden by 5 points among likely voters</w:t>
      </w:r>
      <w:r>
        <w:t xml:space="preserve">, 52% to 47%, </w:t>
      </w:r>
      <w:r w:rsidRPr="00066A91">
        <w:rPr>
          <w:rStyle w:val="StyleUnderline"/>
        </w:rPr>
        <w:t>while it showed Harris trailing by 3 points,</w:t>
      </w:r>
      <w:r>
        <w:t xml:space="preserve"> 51% to 48%.</w:t>
      </w:r>
    </w:p>
    <w:p w14:paraId="6062CBD3" w14:textId="77777777" w:rsidR="000E4D86" w:rsidRPr="00066A91" w:rsidRDefault="000E4D86" w:rsidP="000E4D86">
      <w:pPr>
        <w:rPr>
          <w:rStyle w:val="StyleUnderline"/>
        </w:rPr>
      </w:pPr>
      <w:r>
        <w:t xml:space="preserve">And in New York Times/Siena College battleground polls of Pennsylvania and Virginia, </w:t>
      </w:r>
      <w:r w:rsidRPr="00066A91">
        <w:rPr>
          <w:rStyle w:val="StyleUnderline"/>
        </w:rPr>
        <w:t>Harris performed 2 points better than Biden did among likely voters in these two states.</w:t>
      </w:r>
    </w:p>
    <w:p w14:paraId="493246DA" w14:textId="77777777" w:rsidR="000E4D86" w:rsidRPr="00066A91" w:rsidRDefault="000E4D86" w:rsidP="000E4D86">
      <w:pPr>
        <w:rPr>
          <w:rStyle w:val="StyleUnderline"/>
        </w:rPr>
      </w:pPr>
      <w:r>
        <w:t xml:space="preserve">Importantly, </w:t>
      </w:r>
      <w:proofErr w:type="gramStart"/>
      <w:r w:rsidRPr="00066A91">
        <w:rPr>
          <w:rStyle w:val="StyleUnderline"/>
        </w:rPr>
        <w:t>all of</w:t>
      </w:r>
      <w:proofErr w:type="gramEnd"/>
      <w:r w:rsidRPr="00066A91">
        <w:rPr>
          <w:rStyle w:val="StyleUnderline"/>
        </w:rPr>
        <w:t xml:space="preserve"> these results are within each poll’s margin of error</w:t>
      </w:r>
      <w:r>
        <w:t xml:space="preserve"> — and </w:t>
      </w:r>
      <w:r w:rsidRPr="00066A91">
        <w:rPr>
          <w:rStyle w:val="StyleUnderline"/>
        </w:rPr>
        <w:t>so is the difference between Biden’s and Harris’ numbers. Also important: It’s possible these numbers could change after the news of Biden’s exit from the 2024 race. But for the moment, Biden’s numbers and Harris’ numbers look quite similar.</w:t>
      </w:r>
    </w:p>
    <w:p w14:paraId="28D4F3EF" w14:textId="77777777" w:rsidR="000E4D86" w:rsidRPr="00996667" w:rsidRDefault="000E4D86" w:rsidP="000E4D86"/>
    <w:p w14:paraId="0C9EF065" w14:textId="77777777" w:rsidR="000E4D86" w:rsidRDefault="000E4D86" w:rsidP="000E4D86">
      <w:pPr>
        <w:pStyle w:val="Heading3"/>
      </w:pPr>
      <w:bookmarkStart w:id="9" w:name="_Toc172571009"/>
      <w:r>
        <w:lastRenderedPageBreak/>
        <w:t>AT – Polls</w:t>
      </w:r>
      <w:bookmarkEnd w:id="9"/>
    </w:p>
    <w:p w14:paraId="4878FAA1" w14:textId="77777777" w:rsidR="000E4D86" w:rsidRDefault="000E4D86" w:rsidP="000E4D86"/>
    <w:p w14:paraId="6433C535" w14:textId="77777777" w:rsidR="000E4D86" w:rsidRDefault="000E4D86" w:rsidP="000E4D86">
      <w:pPr>
        <w:pStyle w:val="Heading4"/>
      </w:pPr>
      <w:r>
        <w:t>Harris in most recent polls does better than Biden and often has a lead over Trump – at worst she and Biden had the same supporters</w:t>
      </w:r>
    </w:p>
    <w:p w14:paraId="3121707A" w14:textId="77777777" w:rsidR="000E4D86" w:rsidRDefault="000E4D86" w:rsidP="000E4D86">
      <w:pPr>
        <w:rPr>
          <w:rStyle w:val="Style13ptBold"/>
        </w:rPr>
      </w:pPr>
      <w:r>
        <w:rPr>
          <w:rStyle w:val="Style13ptBold"/>
        </w:rPr>
        <w:t>Paz, Vox Senior Politics Reporter, 7-21-24</w:t>
      </w:r>
    </w:p>
    <w:p w14:paraId="6AE4B336" w14:textId="77777777" w:rsidR="000E4D86" w:rsidRPr="00351026" w:rsidRDefault="000E4D86" w:rsidP="000E4D86">
      <w:r w:rsidRPr="00351026">
        <w:t>[Chris</w:t>
      </w:r>
      <w:r>
        <w:t>tian</w:t>
      </w:r>
      <w:r w:rsidRPr="00351026">
        <w:t>,</w:t>
      </w:r>
      <w:r>
        <w:t xml:space="preserve"> 7-21-2024, The Hill, “</w:t>
      </w:r>
      <w:r w:rsidRPr="00B77182">
        <w:t xml:space="preserve">Does Kamala Harris give Democrats a better chance to </w:t>
      </w:r>
      <w:proofErr w:type="gramStart"/>
      <w:r w:rsidRPr="00B77182">
        <w:t>win?</w:t>
      </w:r>
      <w:r>
        <w:t>,</w:t>
      </w:r>
      <w:proofErr w:type="gramEnd"/>
      <w:r>
        <w:t xml:space="preserve">” </w:t>
      </w:r>
      <w:r w:rsidRPr="00B77182">
        <w:t>https://www.vox.com/2024-elections/361750/biden-drop-out-harris-endorse-polls-against-trump-democrats-dnc</w:t>
      </w:r>
      <w:r>
        <w:t>, accessed 7-21-2024, CM</w:t>
      </w:r>
      <w:r w:rsidRPr="00351026">
        <w:t>]</w:t>
      </w:r>
    </w:p>
    <w:p w14:paraId="62BC15FA" w14:textId="77777777" w:rsidR="000E4D86" w:rsidRPr="00351026" w:rsidRDefault="000E4D86" w:rsidP="000E4D86">
      <w:pPr>
        <w:rPr>
          <w:rStyle w:val="StyleUnderline"/>
        </w:rPr>
      </w:pPr>
      <w:r w:rsidRPr="00351026">
        <w:rPr>
          <w:rStyle w:val="StyleUnderline"/>
        </w:rPr>
        <w:t>Harris backers have plenty to point to in the aftermath of June’s presidential debate.</w:t>
      </w:r>
    </w:p>
    <w:p w14:paraId="64A3FF4B" w14:textId="77777777" w:rsidR="000E4D86" w:rsidRDefault="000E4D86" w:rsidP="000E4D86">
      <w:r>
        <w:t xml:space="preserve">There’s the obvious stuff: </w:t>
      </w:r>
      <w:r w:rsidRPr="00351026">
        <w:rPr>
          <w:rStyle w:val="StyleUnderline"/>
        </w:rPr>
        <w:t xml:space="preserve">Harris is younger, can </w:t>
      </w:r>
      <w:proofErr w:type="gramStart"/>
      <w:r w:rsidRPr="00351026">
        <w:rPr>
          <w:rStyle w:val="StyleUnderline"/>
        </w:rPr>
        <w:t>actually string</w:t>
      </w:r>
      <w:proofErr w:type="gramEnd"/>
      <w:r w:rsidRPr="00351026">
        <w:rPr>
          <w:rStyle w:val="StyleUnderline"/>
        </w:rPr>
        <w:t xml:space="preserve"> sentences together, and has already been campaigning against Trump this year</w:t>
      </w:r>
      <w:r>
        <w:t>. These points were once again demonstrated this week — while Biden was forced to recover from Covid at his home in Delaware during the week of the Republican National Convention, Harris was on the trail with North Carolina Democratic Gov. Roy Cooper.</w:t>
      </w:r>
    </w:p>
    <w:p w14:paraId="0285DA88" w14:textId="77777777" w:rsidR="000E4D86" w:rsidRDefault="000E4D86" w:rsidP="000E4D86">
      <w:r>
        <w:t>What the data says: First, a caveat: comparing polling of reality to a hypothetical match-up is always a bit treacherous.</w:t>
      </w:r>
    </w:p>
    <w:p w14:paraId="641D57AA" w14:textId="77777777" w:rsidR="000E4D86" w:rsidRPr="00351026" w:rsidRDefault="000E4D86" w:rsidP="000E4D86">
      <w:pPr>
        <w:rPr>
          <w:rStyle w:val="StyleUnderline"/>
        </w:rPr>
      </w:pPr>
      <w:r w:rsidRPr="00351026">
        <w:rPr>
          <w:rStyle w:val="StyleUnderline"/>
        </w:rPr>
        <w:t>What we can say from head-to-head polling of Harris is that the general trend has gotten a lot better for her</w:t>
      </w:r>
      <w:r>
        <w:t xml:space="preserve">. A year </w:t>
      </w:r>
      <w:proofErr w:type="gramStart"/>
      <w:r>
        <w:t>ago</w:t>
      </w:r>
      <w:proofErr w:type="gramEnd"/>
      <w:r>
        <w:t xml:space="preserve"> she was underperforming Biden in head-to-head polling against Trump in a variety of surveys. Closer to the debate and right after, she began to perform about evenly. And </w:t>
      </w:r>
      <w:r w:rsidRPr="00351026">
        <w:rPr>
          <w:rStyle w:val="StyleUnderline"/>
        </w:rPr>
        <w:t>more recently, in July, a few polls comparing Biden and Harris against Trump in battleground states and nationally have shown Harris even with Biden or slightly ahead of him.</w:t>
      </w:r>
    </w:p>
    <w:p w14:paraId="54B900CE" w14:textId="77777777" w:rsidR="000E4D86" w:rsidRDefault="000E4D86" w:rsidP="000E4D86">
      <w:r>
        <w:t>The first sign of this change came from CNN’s first post-debate poll, finding the vice president trailing Trump by 2 percentage points (within the margin of error) while Biden trailed by 6 points. And in FiveThirtyEight’s polls-only post-debate comparison of Harris and Biden vs. Trump</w:t>
      </w:r>
      <w:r w:rsidRPr="00351026">
        <w:rPr>
          <w:rStyle w:val="StyleUnderline"/>
        </w:rPr>
        <w:t>, Harris performs slightly better than the president in battleground states</w:t>
      </w:r>
      <w:r>
        <w:t xml:space="preserve"> — though not in all of them.</w:t>
      </w:r>
    </w:p>
    <w:p w14:paraId="5860CCD4" w14:textId="77777777" w:rsidR="000E4D86" w:rsidRPr="00351026" w:rsidRDefault="000E4D86" w:rsidP="000E4D86">
      <w:pPr>
        <w:rPr>
          <w:rStyle w:val="StyleUnderline"/>
        </w:rPr>
      </w:pPr>
      <w:r w:rsidRPr="00351026">
        <w:rPr>
          <w:rStyle w:val="StyleUnderline"/>
        </w:rPr>
        <w:t>Recent polling from Pennsylvania and Virginia also shows more positive signs for the vice president:</w:t>
      </w:r>
      <w:r>
        <w:t xml:space="preserve"> New York Times/Siena College polls this month show that while Harris still trails Trump by 1 point in Pennsylvania, that’s a smaller gap than the 3 points that put Trump ahead of Biden there. </w:t>
      </w:r>
      <w:proofErr w:type="gramStart"/>
      <w:r>
        <w:t>Both of these</w:t>
      </w:r>
      <w:proofErr w:type="gramEnd"/>
      <w:r>
        <w:t xml:space="preserve"> results are within the polling’s margin of error, making the race in the state essentially tied. In Virginia, meanwhile</w:t>
      </w:r>
      <w:r w:rsidRPr="00351026">
        <w:rPr>
          <w:rStyle w:val="StyleUnderline"/>
        </w:rPr>
        <w:t>, Harris’s lead over Trump is 2 points larger than the lead Biden has over the former president.</w:t>
      </w:r>
    </w:p>
    <w:p w14:paraId="149ED3BC" w14:textId="77777777" w:rsidR="000E4D86" w:rsidRDefault="000E4D86" w:rsidP="000E4D86">
      <w:r>
        <w:t xml:space="preserve">And a </w:t>
      </w:r>
      <w:r w:rsidRPr="00351026">
        <w:rPr>
          <w:rStyle w:val="StyleUnderline"/>
        </w:rPr>
        <w:t>post-assassination attempt national poll from Reuters/Ipsos shows a statistically tied presidential contest for either Biden or Harris against Trump.</w:t>
      </w:r>
    </w:p>
    <w:p w14:paraId="2C2D8A4C" w14:textId="77777777" w:rsidR="000E4D86" w:rsidRDefault="000E4D86" w:rsidP="000E4D86">
      <w:pPr>
        <w:pStyle w:val="Heading4"/>
      </w:pPr>
      <w:r>
        <w:t>Polls are varied but favor Harris over Biden and Trump</w:t>
      </w:r>
    </w:p>
    <w:p w14:paraId="6A1F4585" w14:textId="77777777" w:rsidR="000E4D86" w:rsidRDefault="000E4D86" w:rsidP="000E4D86">
      <w:pPr>
        <w:rPr>
          <w:rStyle w:val="Style13ptBold"/>
        </w:rPr>
      </w:pPr>
      <w:r>
        <w:rPr>
          <w:rStyle w:val="Style13ptBold"/>
        </w:rPr>
        <w:t>Bickerton, Newsweek US Reporter, 7-21-24</w:t>
      </w:r>
    </w:p>
    <w:p w14:paraId="4CBAFD32" w14:textId="77777777" w:rsidR="000E4D86" w:rsidRPr="00B77182" w:rsidRDefault="000E4D86" w:rsidP="000E4D86">
      <w:r w:rsidRPr="00B77182">
        <w:t>[</w:t>
      </w:r>
      <w:r>
        <w:t>James, 7-21-2024, Newsweek, “</w:t>
      </w:r>
      <w:r w:rsidRPr="00B77182">
        <w:t xml:space="preserve">Kamala Harris Can Beat Donald Trump </w:t>
      </w:r>
      <w:proofErr w:type="gramStart"/>
      <w:r w:rsidRPr="00B77182">
        <w:t>With</w:t>
      </w:r>
      <w:proofErr w:type="gramEnd"/>
      <w:r w:rsidRPr="00B77182">
        <w:t xml:space="preserve"> This Running Mate, Polls Suggest</w:t>
      </w:r>
      <w:r>
        <w:t xml:space="preserve">,” </w:t>
      </w:r>
      <w:r w:rsidRPr="00B77182">
        <w:t>https://www.newsweek.com/kamala-harris-chances-vs-donald-trump-according-polls-1927944</w:t>
      </w:r>
      <w:r>
        <w:t>, accessed 7-21-2024, CM</w:t>
      </w:r>
      <w:r w:rsidRPr="00B77182">
        <w:t>]</w:t>
      </w:r>
    </w:p>
    <w:p w14:paraId="3C9046FF" w14:textId="77777777" w:rsidR="000E4D86" w:rsidRPr="00B77182" w:rsidRDefault="000E4D86" w:rsidP="000E4D86">
      <w:pPr>
        <w:rPr>
          <w:rStyle w:val="StyleUnderline"/>
        </w:rPr>
      </w:pPr>
      <w:r w:rsidRPr="00B77182">
        <w:rPr>
          <w:rStyle w:val="StyleUnderline"/>
        </w:rPr>
        <w:lastRenderedPageBreak/>
        <w:t>Concern over the age and mental agility of 81-year-old Biden erupted in the aftermath of the first presidential debate on June 27</w:t>
      </w:r>
      <w:r>
        <w:t xml:space="preserve">, during which the president appeared at several points to lose his train of thought mid-sentence. </w:t>
      </w:r>
      <w:r w:rsidRPr="00B77182">
        <w:rPr>
          <w:rStyle w:val="StyleUnderline"/>
        </w:rPr>
        <w:t>In the weeks that followed a growing number of prominent Democrats, including lawmakers and actor George Clooney, urged Biden to step aside from the race so his party can select another nominee.</w:t>
      </w:r>
    </w:p>
    <w:p w14:paraId="06008AB1" w14:textId="77777777" w:rsidR="000E4D86" w:rsidRPr="00B77182" w:rsidRDefault="000E4D86" w:rsidP="000E4D86">
      <w:pPr>
        <w:rPr>
          <w:rStyle w:val="StyleUnderline"/>
        </w:rPr>
      </w:pPr>
      <w:r w:rsidRPr="00B77182">
        <w:rPr>
          <w:rStyle w:val="StyleUnderline"/>
        </w:rPr>
        <w:t>A YouGov poll</w:t>
      </w:r>
      <w:r>
        <w:t xml:space="preserve"> of 1,582 U.S. adult citizens conducted between July 13 and 16 found 39 percent of respondents would vote for Harris if she was the 2024 Democratic presidential candidate, against 44 percent for Trump. This </w:t>
      </w:r>
      <w:r w:rsidRPr="00B77182">
        <w:rPr>
          <w:rStyle w:val="StyleUnderline"/>
        </w:rPr>
        <w:t>put Harris slightly behind Biden, who the survey found would lose to Trump by 41 percent of the vote against 43 percent.</w:t>
      </w:r>
    </w:p>
    <w:p w14:paraId="5DD56AE9" w14:textId="77777777" w:rsidR="000E4D86" w:rsidRPr="00B77182" w:rsidRDefault="000E4D86" w:rsidP="000E4D86">
      <w:r w:rsidRPr="00B77182">
        <w:t>When asked if Harris would be more or less likely to win against Trump than Biden, 15 percent answered more likely, 26 percent about as likely, 39 percent less likely and 20 percent were unsure.</w:t>
      </w:r>
    </w:p>
    <w:p w14:paraId="5F7358D7" w14:textId="77777777" w:rsidR="000E4D86" w:rsidRPr="00B77182" w:rsidRDefault="000E4D86" w:rsidP="000E4D86">
      <w:pPr>
        <w:rPr>
          <w:rStyle w:val="StyleUnderline"/>
        </w:rPr>
      </w:pPr>
      <w:r w:rsidRPr="00B77182">
        <w:rPr>
          <w:rStyle w:val="StyleUnderline"/>
        </w:rPr>
        <w:t>Ipsos polled 992 registered voters across the U.S. on July 16 for Reuters. The survey placed Trump ahead of Biden in a presidential matchup by 43 percent of the vote against 41 percent. However, once Harris was subbed in as the candidate she tied with Trump on 44 percent.</w:t>
      </w:r>
    </w:p>
    <w:p w14:paraId="67241508" w14:textId="77777777" w:rsidR="000E4D86" w:rsidRDefault="000E4D86" w:rsidP="000E4D86">
      <w:pPr>
        <w:rPr>
          <w:rStyle w:val="StyleUnderline"/>
        </w:rPr>
      </w:pPr>
      <w:r w:rsidRPr="00B77182">
        <w:rPr>
          <w:rStyle w:val="StyleUnderline"/>
        </w:rPr>
        <w:t>Between July 2 and 4, 1,000 registered voters were polled for Politico by Bendixen &amp; Amandi International. The survey found Harris one point ahead of Trump in a presidential matchup with 42 percent of the vote against 41 percent, while Biden was one point behind on 42 percent against 43 percent.</w:t>
      </w:r>
    </w:p>
    <w:p w14:paraId="6E47C771" w14:textId="77777777" w:rsidR="000E4D86" w:rsidRPr="00647946" w:rsidRDefault="000E4D86" w:rsidP="000E4D86"/>
    <w:p w14:paraId="52BB3DB3" w14:textId="77777777" w:rsidR="000E4D86" w:rsidRDefault="000E4D86" w:rsidP="000E4D86">
      <w:pPr>
        <w:pStyle w:val="Heading3"/>
      </w:pPr>
      <w:bookmarkStart w:id="10" w:name="_Toc172571010"/>
      <w:r>
        <w:lastRenderedPageBreak/>
        <w:t>AT – Harris Won’t Win</w:t>
      </w:r>
      <w:bookmarkEnd w:id="10"/>
    </w:p>
    <w:p w14:paraId="743ADB68" w14:textId="77777777" w:rsidR="000E4D86" w:rsidRPr="00E225A6" w:rsidRDefault="000E4D86" w:rsidP="000E4D86"/>
    <w:p w14:paraId="11002DC1" w14:textId="77777777" w:rsidR="000E4D86" w:rsidRDefault="000E4D86" w:rsidP="000E4D86">
      <w:pPr>
        <w:pStyle w:val="Heading4"/>
      </w:pPr>
      <w:r>
        <w:t>Harris is winning in polls and will beat Trump</w:t>
      </w:r>
    </w:p>
    <w:p w14:paraId="4EE7FA16" w14:textId="77777777" w:rsidR="000E4D86" w:rsidRPr="009138CF" w:rsidRDefault="000E4D86" w:rsidP="000E4D86">
      <w:pPr>
        <w:rPr>
          <w:rStyle w:val="Style13ptBold"/>
        </w:rPr>
      </w:pPr>
      <w:r w:rsidRPr="009138CF">
        <w:rPr>
          <w:rStyle w:val="Style13ptBold"/>
        </w:rPr>
        <w:t>Paz, Vox senior politics reporter, 24</w:t>
      </w:r>
    </w:p>
    <w:p w14:paraId="347207F1" w14:textId="77777777" w:rsidR="000E4D86" w:rsidRPr="00397026" w:rsidRDefault="000E4D86" w:rsidP="000E4D86">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15A77C40" w14:textId="77777777" w:rsidR="000E4D86" w:rsidRDefault="000E4D86" w:rsidP="000E4D86">
      <w:r>
        <w:t xml:space="preserve">There’s the obvious stuff: </w:t>
      </w:r>
      <w:r w:rsidRPr="00A1560D">
        <w:rPr>
          <w:rStyle w:val="StyleUnderline"/>
        </w:rPr>
        <w:t xml:space="preserve">Harris is younger, can </w:t>
      </w:r>
      <w:proofErr w:type="gramStart"/>
      <w:r w:rsidRPr="00A1560D">
        <w:rPr>
          <w:rStyle w:val="StyleUnderline"/>
        </w:rPr>
        <w:t>actually string</w:t>
      </w:r>
      <w:proofErr w:type="gramEnd"/>
      <w:r w:rsidRPr="00A1560D">
        <w:rPr>
          <w:rStyle w:val="StyleUnderline"/>
        </w:rPr>
        <w:t xml:space="preserve"> sentences together, and has already been campaigning against Trump this year</w:t>
      </w:r>
      <w:r>
        <w:t>. These points were once again demonstrated this week — while Biden was forced to recover from Covid at his home in Delaware during the week of the Republican National Convention, Harris was on the trail with North Carolina Democratic Gov. Roy Cooper.</w:t>
      </w:r>
    </w:p>
    <w:p w14:paraId="5556529B" w14:textId="77777777" w:rsidR="000E4D86" w:rsidRDefault="000E4D86" w:rsidP="000E4D86">
      <w:r>
        <w:t>What the data says: First, a caveat: comparing polling of reality to a hypothetical match-up is always a bit treacherous.</w:t>
      </w:r>
    </w:p>
    <w:p w14:paraId="6BABD65A" w14:textId="77777777" w:rsidR="000E4D86" w:rsidRDefault="000E4D86" w:rsidP="000E4D86">
      <w:r>
        <w:t xml:space="preserve">What we can say from head-to-head polling of Harris is that the general trend has gotten a lot better for her. A year </w:t>
      </w:r>
      <w:proofErr w:type="gramStart"/>
      <w:r>
        <w:t>ago</w:t>
      </w:r>
      <w:proofErr w:type="gramEnd"/>
      <w:r>
        <w:t xml:space="preserve"> she was underperforming Biden in head-to-head polling against Trump in a variety of surveys. Closer to the debate and right after, she began to perform about evenly. And more recently, </w:t>
      </w:r>
      <w:r w:rsidRPr="00A1560D">
        <w:rPr>
          <w:rStyle w:val="StyleUnderline"/>
        </w:rPr>
        <w:t>in July</w:t>
      </w:r>
      <w:r>
        <w:t xml:space="preserve">, a few </w:t>
      </w:r>
      <w:r w:rsidRPr="00A1560D">
        <w:rPr>
          <w:rStyle w:val="StyleUnderline"/>
        </w:rPr>
        <w:t>polls comparing Biden and Harris against Trump in battleground states and nationally have shown Harris even with Biden or slightly ahead of him</w:t>
      </w:r>
      <w:r>
        <w:t>.</w:t>
      </w:r>
    </w:p>
    <w:p w14:paraId="3A4B36ED" w14:textId="77777777" w:rsidR="000E4D86" w:rsidRDefault="000E4D86" w:rsidP="000E4D86">
      <w:r>
        <w:t xml:space="preserve">The first sign of this change came from </w:t>
      </w:r>
      <w:r w:rsidRPr="00A1560D">
        <w:rPr>
          <w:rStyle w:val="StyleUnderline"/>
        </w:rPr>
        <w:t>CNN’s first post-debate poll, finding the vice president trailing Trump by 2 percentage points (within the margin of error) while Biden trailed by 6 points. And in FiveThirtyEight’s polls-only post-debate comparison of Harris and Biden vs. Trump, Harris performs slightly better than the president in battleground states</w:t>
      </w:r>
      <w:r>
        <w:t xml:space="preserve"> — though not in all of them.</w:t>
      </w:r>
    </w:p>
    <w:p w14:paraId="7287023A" w14:textId="77777777" w:rsidR="000E4D86" w:rsidRDefault="000E4D86" w:rsidP="000E4D86">
      <w:r w:rsidRPr="00A1560D">
        <w:rPr>
          <w:rStyle w:val="StyleUnderline"/>
        </w:rPr>
        <w:t xml:space="preserve">Recent polling from Pennsylvania and Virginia also shows more positive signs for the vice president: New York Times/Siena College polls this month show that while Harris still trails Trump by 1 point in Pennsylvania, that’s a smaller gap than the 3 points that put Trump ahead of Biden there. </w:t>
      </w:r>
      <w:proofErr w:type="gramStart"/>
      <w:r>
        <w:t>Both of these</w:t>
      </w:r>
      <w:proofErr w:type="gramEnd"/>
      <w:r>
        <w:t xml:space="preserve"> results are within the polling’s margin of error, making the race in the state essentially tied. </w:t>
      </w:r>
      <w:r w:rsidRPr="00A1560D">
        <w:rPr>
          <w:rStyle w:val="StyleUnderline"/>
        </w:rPr>
        <w:t>In Virginia, meanwhile, Harris’s lead over Trump is 2 points larger than the lead Biden has over the former president.</w:t>
      </w:r>
    </w:p>
    <w:p w14:paraId="406D6CFF" w14:textId="77777777" w:rsidR="000E4D86" w:rsidRPr="00A1560D" w:rsidRDefault="000E4D86" w:rsidP="000E4D86">
      <w:pPr>
        <w:rPr>
          <w:rStyle w:val="StyleUnderline"/>
        </w:rPr>
      </w:pPr>
      <w:r w:rsidRPr="00A1560D">
        <w:rPr>
          <w:rStyle w:val="StyleUnderline"/>
        </w:rPr>
        <w:t>And a post-assassination attempt national poll from Reuters/Ipsos shows a statistically tied presidential contest for either Biden or Harris against Trump.</w:t>
      </w:r>
    </w:p>
    <w:p w14:paraId="40FB4B47" w14:textId="77777777" w:rsidR="000E4D86" w:rsidRDefault="000E4D86" w:rsidP="000E4D86">
      <w:r>
        <w:t xml:space="preserve">Under the hood, however, Harris backers can find an additional data point in their column: </w:t>
      </w:r>
      <w:r w:rsidRPr="00A1560D">
        <w:rPr>
          <w:rStyle w:val="StyleUnderline"/>
        </w:rPr>
        <w:t>69 percent of respondents think Biden is too old; Harris doesn’t face that concern. And Biden is more unpopular than Harris, something that is consistently true: As of July 18, Biden has a net -17.7 approval rating in the FiveThirtyEight aggregate. Harris’s disapproval is at 11.8. And in RealClearPolitics’ average of favorability ratings, Biden (-16.3) is also more unpopular than Harris (-14.9)</w:t>
      </w:r>
    </w:p>
    <w:p w14:paraId="0383B811" w14:textId="77777777" w:rsidR="000E4D86" w:rsidRDefault="000E4D86" w:rsidP="000E4D86"/>
    <w:p w14:paraId="6F390C69" w14:textId="77777777" w:rsidR="000E4D86" w:rsidRDefault="000E4D86" w:rsidP="000E4D86">
      <w:pPr>
        <w:pStyle w:val="Heading4"/>
      </w:pPr>
      <w:r>
        <w:t>Harris has proven to be a skilled campaigner – and will stay on message now</w:t>
      </w:r>
    </w:p>
    <w:p w14:paraId="7A9E06BC" w14:textId="77777777" w:rsidR="000E4D86" w:rsidRPr="009138CF" w:rsidRDefault="000E4D86" w:rsidP="000E4D86">
      <w:pPr>
        <w:rPr>
          <w:rStyle w:val="Style13ptBold"/>
        </w:rPr>
      </w:pPr>
      <w:r w:rsidRPr="009138CF">
        <w:rPr>
          <w:rStyle w:val="Style13ptBold"/>
        </w:rPr>
        <w:t>Paz, Vox senior politics reporter, 24</w:t>
      </w:r>
    </w:p>
    <w:p w14:paraId="1B755E66" w14:textId="77777777" w:rsidR="000E4D86" w:rsidRPr="00A1560D" w:rsidRDefault="000E4D86" w:rsidP="000E4D86">
      <w:r>
        <w:lastRenderedPageBreak/>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00B32B87" w14:textId="77777777" w:rsidR="000E4D86" w:rsidRPr="00A1560D" w:rsidRDefault="000E4D86" w:rsidP="000E4D86">
      <w:pPr>
        <w:rPr>
          <w:rStyle w:val="StyleUnderline"/>
        </w:rPr>
      </w:pPr>
      <w:r w:rsidRPr="00A1560D">
        <w:rPr>
          <w:rStyle w:val="StyleUnderline"/>
        </w:rPr>
        <w:t>Her 2016 Senate campaign, meanwhile, showed how she’s able to remain on message and be disciplined — winning support from the Democratic establishment, consistently holding a fundraising advantage, and showing that her Democrat opponent was not a serious candidate. There wasn’t much of a policy difference between Harris and her opponent, former Los Angeles District Attorney Steve Cooley, but she was still able to deliver a landslide win.</w:t>
      </w:r>
    </w:p>
    <w:p w14:paraId="74997D8E" w14:textId="77777777" w:rsidR="000E4D86" w:rsidRDefault="000E4D86" w:rsidP="000E4D86">
      <w:r w:rsidRPr="00A1560D">
        <w:rPr>
          <w:rStyle w:val="StyleUnderline"/>
        </w:rPr>
        <w:t>Even her 2020 campaign shows that she’s a pragmatic thinker — not necessarily tied to a specific ideology that influences the way she would approach issues.</w:t>
      </w:r>
      <w:r>
        <w:t xml:space="preserve"> She fumbled on policy, and couldn’t make a distinctive, proactive case to the Democratic base in the primary, but she doesn’t have to do that now. </w:t>
      </w:r>
      <w:r w:rsidRPr="00A1560D">
        <w:rPr>
          <w:rStyle w:val="StyleUnderline"/>
        </w:rPr>
        <w:t>Even during this cycle, she has shown moments of pragmatism, too — her position on the war in Gaza, for example, put her to the left of Biden on the issue — but she has found ways to speak to young progressives and voters critical of Israel’s approach while still representing the president</w:t>
      </w:r>
      <w:r>
        <w:t>.</w:t>
      </w:r>
    </w:p>
    <w:p w14:paraId="3F72B489" w14:textId="77777777" w:rsidR="000E4D86" w:rsidRPr="00F6258C" w:rsidRDefault="000E4D86" w:rsidP="000E4D86"/>
    <w:p w14:paraId="2E84CC34" w14:textId="77777777" w:rsidR="000E4D86" w:rsidRPr="00E225A6" w:rsidRDefault="000E4D86" w:rsidP="000E4D86">
      <w:pPr>
        <w:pStyle w:val="Heading4"/>
      </w:pPr>
      <w:r w:rsidRPr="00E225A6">
        <w:t>Harris is the ultimate underdog – expect her to surpass expectations and operate at her peak as a candidate</w:t>
      </w:r>
    </w:p>
    <w:p w14:paraId="379AB7F7" w14:textId="77777777" w:rsidR="000E4D86" w:rsidRPr="00E225A6" w:rsidRDefault="000E4D86" w:rsidP="000E4D86">
      <w:pPr>
        <w:rPr>
          <w:rStyle w:val="Style13ptBold"/>
        </w:rPr>
      </w:pPr>
      <w:r w:rsidRPr="00E225A6">
        <w:rPr>
          <w:rStyle w:val="Style13ptBold"/>
        </w:rPr>
        <w:t>Jamison, Washington Post politics reporter, &amp; Wootson, Washington Post White House reporter, 7-21-24</w:t>
      </w:r>
    </w:p>
    <w:p w14:paraId="459046BD" w14:textId="77777777" w:rsidR="000E4D86" w:rsidRPr="00E225A6" w:rsidRDefault="000E4D86" w:rsidP="000E4D86">
      <w:r w:rsidRPr="00E225A6">
        <w:t>[Peter &amp; Cleve R. Jr., 7-21-24, Washington Post, “Kamala Harris has a career of comebacks. She has 107 days to do it again,’ WASHINGTON POST, accessed July 21, 2024, https://www.washingtonpost.com/politics/2024/07/21/kamala-harris-political-career/, accessed 7-21-14]</w:t>
      </w:r>
    </w:p>
    <w:p w14:paraId="4AF6897D" w14:textId="77777777" w:rsidR="000E4D86" w:rsidRPr="00E225A6" w:rsidRDefault="000E4D86" w:rsidP="000E4D86"/>
    <w:p w14:paraId="6F056F87" w14:textId="77777777" w:rsidR="000E4D86" w:rsidRPr="00E225A6" w:rsidRDefault="000E4D86" w:rsidP="000E4D86">
      <w:r w:rsidRPr="00E225A6">
        <w:rPr>
          <w:rStyle w:val="StyleUnderline"/>
        </w:rPr>
        <w:t>Throughout her history-making and often rocky ascent to the summit of American public life, Kamala D. Harris has shown an uncanny ability to revive her political fortunes.</w:t>
      </w:r>
    </w:p>
    <w:p w14:paraId="3E947632" w14:textId="77777777" w:rsidR="000E4D86" w:rsidRPr="00E225A6" w:rsidRDefault="000E4D86" w:rsidP="000E4D86">
      <w:r w:rsidRPr="00E225A6">
        <w:t>Now she is on the verge of a more momentous test: With just over 100 days before the presidential election, can she revive the fortunes of the Democratic Party?</w:t>
      </w:r>
    </w:p>
    <w:p w14:paraId="60872238" w14:textId="77777777" w:rsidR="000E4D86" w:rsidRPr="00E225A6" w:rsidRDefault="000E4D86" w:rsidP="000E4D86">
      <w:r w:rsidRPr="00E225A6">
        <w:t xml:space="preserve">If Democrats choose Harris to replace President Biden atop the ticket, as Biden asked them to do when he announced his withdrawal from the race on Sunday, </w:t>
      </w:r>
      <w:r w:rsidRPr="00E225A6">
        <w:rPr>
          <w:rStyle w:val="StyleUnderline"/>
        </w:rPr>
        <w:t xml:space="preserve">she </w:t>
      </w:r>
      <w:proofErr w:type="gramStart"/>
      <w:r w:rsidRPr="00E225A6">
        <w:rPr>
          <w:rStyle w:val="StyleUnderline"/>
        </w:rPr>
        <w:t>would</w:t>
      </w:r>
      <w:proofErr w:type="gramEnd"/>
      <w:r w:rsidRPr="00E225A6">
        <w:rPr>
          <w:rStyle w:val="StyleUnderline"/>
        </w:rPr>
        <w:t xml:space="preserve"> become the first Black woman, and first person of South Asian descent, to be nominated for the presidency by a major party. It would represent a remarkable comeback for a politician who not long ago seemed destined to join the long list of promising state elected officials who </w:t>
      </w:r>
      <w:proofErr w:type="gramStart"/>
      <w:r w:rsidRPr="00E225A6">
        <w:rPr>
          <w:rStyle w:val="StyleUnderline"/>
        </w:rPr>
        <w:t>flame</w:t>
      </w:r>
      <w:proofErr w:type="gramEnd"/>
      <w:r w:rsidRPr="00E225A6">
        <w:rPr>
          <w:rStyle w:val="StyleUnderline"/>
        </w:rPr>
        <w:t xml:space="preserve"> out on the national stage</w:t>
      </w:r>
      <w:r w:rsidRPr="00E225A6">
        <w:t>.</w:t>
      </w:r>
    </w:p>
    <w:p w14:paraId="3B38B82E" w14:textId="77777777" w:rsidR="000E4D86" w:rsidRPr="00E225A6" w:rsidRDefault="000E4D86" w:rsidP="000E4D86">
      <w:r w:rsidRPr="00E225A6">
        <w:rPr>
          <w:rStyle w:val="StyleUnderline"/>
        </w:rPr>
        <w:t>Harris stands to become the leader of a party in crisis</w:t>
      </w:r>
      <w:r w:rsidRPr="00E225A6">
        <w:t>. Democrats are scrambling after Biden’s unprecedented decision to decline the nomination only 15 weeks before the general election, with polls showing former president Donald Trump leading in key battleground states. Harris, like Biden, has an approval rating that has not cracked 40 percent this year — a worrisome sign that she may still be carrying the administration’s electoral baggage.</w:t>
      </w:r>
    </w:p>
    <w:p w14:paraId="09FE7D87" w14:textId="77777777" w:rsidR="000E4D86" w:rsidRPr="00E225A6" w:rsidRDefault="000E4D86" w:rsidP="000E4D86">
      <w:r w:rsidRPr="00E225A6">
        <w:t xml:space="preserve">On Sunday night, it was still unclear whether the party would coalesce around her as smoothly — or quickly — as she or Biden hope. In recent days, as Biden’s position became less tenable, some Democrats have urged an open nomination process rather than a coronation of the vice president. After Biden’s </w:t>
      </w:r>
      <w:r w:rsidRPr="00E225A6">
        <w:lastRenderedPageBreak/>
        <w:t>announcement, Harris said in a statement that she was “honored to have the President’s endorsement” and that “my intention is to earn and win this nomination.”</w:t>
      </w:r>
    </w:p>
    <w:p w14:paraId="03225C18" w14:textId="77777777" w:rsidR="000E4D86" w:rsidRPr="00E225A6" w:rsidRDefault="000E4D86" w:rsidP="000E4D86">
      <w:r w:rsidRPr="00E225A6">
        <w:t>Time is short: Democrats convene in Chicago next month for their convention, but plan to formally nominate their ticket by virtual roll call in early August.</w:t>
      </w:r>
    </w:p>
    <w:p w14:paraId="5833B319" w14:textId="77777777" w:rsidR="000E4D86" w:rsidRPr="00E225A6" w:rsidRDefault="000E4D86" w:rsidP="000E4D86">
      <w:r w:rsidRPr="00E225A6">
        <w:rPr>
          <w:rStyle w:val="StyleUnderline"/>
        </w:rPr>
        <w:t>If Democrats do elevate Harris as their nominee, they will be placing an extraordinary bet that she is finally ready to deliver on her promise</w:t>
      </w:r>
      <w:r w:rsidRPr="00E225A6">
        <w:t xml:space="preserve"> and overcome her uneven history as a campaigner. She would have less than four months to win what could be one of the most consequential elections in American </w:t>
      </w:r>
      <w:proofErr w:type="gramStart"/>
      <w:r w:rsidRPr="00E225A6">
        <w:t>history, and</w:t>
      </w:r>
      <w:proofErr w:type="gramEnd"/>
      <w:r w:rsidRPr="00E225A6">
        <w:t xml:space="preserve"> would have to do so against an opponent willing to stoke sexism and racism to win votes — and who is riding a new wave of adulation within his party after surviving an assassination attempt this month.</w:t>
      </w:r>
    </w:p>
    <w:p w14:paraId="526AB0A2" w14:textId="77777777" w:rsidR="000E4D86" w:rsidRPr="00E225A6" w:rsidRDefault="000E4D86" w:rsidP="000E4D86">
      <w:r w:rsidRPr="00E225A6">
        <w:t>However events unfold, Harris and the Democrats are in uncharted territory, said Russell Riley, a presidential historian at the Miller Center at the University of Virginia. Former president Lyndon B. Johnson’s decision not to seek reelection in 1968 — a precedent some have cited in urging Biden to drop out — was announced just over seven months before the general election, setting up a timeline that was languid by comparison.</w:t>
      </w:r>
    </w:p>
    <w:p w14:paraId="62070C91" w14:textId="77777777" w:rsidR="000E4D86" w:rsidRPr="00E225A6" w:rsidRDefault="000E4D86" w:rsidP="000E4D86">
      <w:r w:rsidRPr="00E225A6">
        <w:t>“There is no direct historical analogy that I’m aware of,” Riley said.</w:t>
      </w:r>
    </w:p>
    <w:p w14:paraId="437A0F16" w14:textId="77777777" w:rsidR="000E4D86" w:rsidRPr="00E225A6" w:rsidRDefault="000E4D86" w:rsidP="000E4D86">
      <w:r w:rsidRPr="00E225A6">
        <w:rPr>
          <w:rStyle w:val="StyleUnderline"/>
        </w:rPr>
        <w:t>Historically unprecedented battles are not new to Harris, who has defied expectations, for good and ill, since her earliest days in politics</w:t>
      </w:r>
      <w:r w:rsidRPr="00E225A6">
        <w:t>.</w:t>
      </w:r>
    </w:p>
    <w:p w14:paraId="3CA194DC" w14:textId="77777777" w:rsidR="000E4D86" w:rsidRPr="00E225A6" w:rsidRDefault="000E4D86" w:rsidP="000E4D86">
      <w:r w:rsidRPr="00E225A6">
        <w:t>A former prosecutor who emerged from the ruthless world of San Francisco politics, Harris was once compared to former president Barack Obama. She was written off after her disastrous 2019 presidential bid but got a reprieve with her selection — and largely successful performance — as Biden’s running mate. After the election came a string of unflattering headlines about her alleged mismanagement of the vice president’s office and her sometimes maladroit communication of the president’s agenda, most notably on immigration.</w:t>
      </w:r>
    </w:p>
    <w:p w14:paraId="1DD89BE8" w14:textId="77777777" w:rsidR="000E4D86" w:rsidRPr="00E225A6" w:rsidRDefault="000E4D86" w:rsidP="000E4D86">
      <w:r w:rsidRPr="00E225A6">
        <w:t>Yet in the wake of the Supreme Court overturning Roe v. Wade two years ago, Harris again seemed to find her footing, returning to her roots in the courtroom as she became the Biden administration’s most effective advocate for women’s reproductive rights.</w:t>
      </w:r>
    </w:p>
    <w:p w14:paraId="19E1E0E9" w14:textId="77777777" w:rsidR="000E4D86" w:rsidRPr="00E225A6" w:rsidRDefault="000E4D86" w:rsidP="000E4D86">
      <w:r w:rsidRPr="00E225A6">
        <w:t xml:space="preserve">And as Democrats began to panic in June over their 81-year-old nominee’s infirmity after a catastrophic debate performance against Trump, </w:t>
      </w:r>
      <w:r w:rsidRPr="00E225A6">
        <w:rPr>
          <w:rStyle w:val="StyleUnderline"/>
        </w:rPr>
        <w:t>many</w:t>
      </w:r>
      <w:r w:rsidRPr="00E225A6">
        <w:t xml:space="preserve"> began to </w:t>
      </w:r>
      <w:r w:rsidRPr="00E225A6">
        <w:rPr>
          <w:rStyle w:val="StyleUnderline"/>
        </w:rPr>
        <w:t>speak of Harris as a practical and perhaps exemplary alternative — a 59-year-old woman prepared to energetically press the case against the former president</w:t>
      </w:r>
      <w:r w:rsidRPr="00E225A6">
        <w:t>.</w:t>
      </w:r>
    </w:p>
    <w:p w14:paraId="097E0504" w14:textId="77777777" w:rsidR="000E4D86" w:rsidRPr="00E225A6" w:rsidRDefault="000E4D86" w:rsidP="000E4D86">
      <w:r w:rsidRPr="00E225A6">
        <w:t>Bill Carrick, a veteran Democratic strategist from California who worked for Harris’s principal opponent in her 2016 Senate race, said that watching the vice president barnstorm the country as a Biden campaign surrogate in recent months, he has noted a remarkable improvement.</w:t>
      </w:r>
    </w:p>
    <w:p w14:paraId="42933109" w14:textId="77777777" w:rsidR="000E4D86" w:rsidRPr="00E225A6" w:rsidRDefault="000E4D86" w:rsidP="000E4D86">
      <w:r w:rsidRPr="00E225A6">
        <w:t>“</w:t>
      </w:r>
      <w:r w:rsidRPr="00E225A6">
        <w:rPr>
          <w:rStyle w:val="StyleUnderline"/>
        </w:rPr>
        <w:t>She’s a better candidate now than she was either as district attorney or attorney general or the presidential candidate from 2019</w:t>
      </w:r>
      <w:r w:rsidRPr="00E225A6">
        <w:t>,” he said. “</w:t>
      </w:r>
      <w:r w:rsidRPr="00E225A6">
        <w:rPr>
          <w:rStyle w:val="StyleUnderline"/>
        </w:rPr>
        <w:t xml:space="preserve">She’s exhibiting a lot of personality and a lot of substance. It’s </w:t>
      </w:r>
      <w:proofErr w:type="gramStart"/>
      <w:r w:rsidRPr="00E225A6">
        <w:rPr>
          <w:rStyle w:val="StyleUnderline"/>
        </w:rPr>
        <w:t>pretty dramatic</w:t>
      </w:r>
      <w:proofErr w:type="gramEnd"/>
      <w:r w:rsidRPr="00E225A6">
        <w:t>.”</w:t>
      </w:r>
    </w:p>
    <w:p w14:paraId="23CD0428" w14:textId="77777777" w:rsidR="000E4D86" w:rsidRPr="00E225A6" w:rsidRDefault="000E4D86" w:rsidP="000E4D86">
      <w:r w:rsidRPr="00E225A6">
        <w:t xml:space="preserve">Ashley Etienne, former communications director for both Harris and Rep. Nancy Pelosi (D-Calif.), said that if </w:t>
      </w:r>
      <w:r w:rsidRPr="00E225A6">
        <w:rPr>
          <w:rStyle w:val="StyleUnderline"/>
        </w:rPr>
        <w:t>Harris</w:t>
      </w:r>
      <w:r w:rsidRPr="00E225A6">
        <w:t xml:space="preserve"> becomes the nominee she </w:t>
      </w:r>
      <w:r w:rsidRPr="00E225A6">
        <w:rPr>
          <w:rStyle w:val="StyleUnderline"/>
        </w:rPr>
        <w:t>is “almost going to have a clean slate</w:t>
      </w:r>
      <w:r w:rsidRPr="00E225A6">
        <w:t>” and needs to make the most of the coming months to tell her story to voters.</w:t>
      </w:r>
    </w:p>
    <w:p w14:paraId="0B253CDD" w14:textId="77777777" w:rsidR="000E4D86" w:rsidRPr="00E225A6" w:rsidRDefault="000E4D86" w:rsidP="000E4D86">
      <w:r w:rsidRPr="00E225A6">
        <w:lastRenderedPageBreak/>
        <w:t>“</w:t>
      </w:r>
      <w:r w:rsidRPr="00E225A6">
        <w:rPr>
          <w:rStyle w:val="StyleUnderline"/>
        </w:rPr>
        <w:t>Think about the person who is only consuming Fox News</w:t>
      </w:r>
      <w:r w:rsidRPr="00E225A6">
        <w:t>,” Etienne said. “</w:t>
      </w:r>
      <w:r w:rsidRPr="00E225A6">
        <w:rPr>
          <w:rStyle w:val="StyleUnderline"/>
        </w:rPr>
        <w:t xml:space="preserve">Some portion of those people you have to </w:t>
      </w:r>
      <w:r w:rsidRPr="00E225A6">
        <w:rPr>
          <w:rStyle w:val="Emphasis"/>
        </w:rPr>
        <w:t>peel off</w:t>
      </w:r>
      <w:r w:rsidRPr="00E225A6">
        <w:rPr>
          <w:rStyle w:val="StyleUnderline"/>
        </w:rPr>
        <w:t>, so she’s going to have to do some introduction and really lay out her own vision</w:t>
      </w:r>
      <w:r w:rsidRPr="00E225A6">
        <w:t>.”</w:t>
      </w:r>
    </w:p>
    <w:p w14:paraId="2E9CA4F5" w14:textId="77777777" w:rsidR="000E4D86" w:rsidRPr="00E225A6" w:rsidRDefault="000E4D86" w:rsidP="000E4D86">
      <w:r w:rsidRPr="00E225A6">
        <w:t>The Trump campaign has already begun its efforts to tie Harris to Biden, writing in a statement on Sunday, “They own each other’s records, and there is no distance between the two. Harris must defend the failed Biden Administration AND her liberal, weak-on-crime record in CA.”</w:t>
      </w:r>
    </w:p>
    <w:p w14:paraId="4A710719" w14:textId="77777777" w:rsidR="000E4D86" w:rsidRPr="00E225A6" w:rsidRDefault="000E4D86" w:rsidP="000E4D86">
      <w:r w:rsidRPr="00E225A6">
        <w:t>The daughter of an Indian mother and Jamaican father, Harris was born in 1964 and grew up in Berkeley, Calif. After attending Howard University and the University of California Hastings College of the Law (now known as the University of California College of the Law at San Francisco), she worked as a prosecutor of sex crimes, homicides and other serious offenses in Alameda County and San Francisco.</w:t>
      </w:r>
    </w:p>
    <w:p w14:paraId="6D2A177B" w14:textId="77777777" w:rsidR="000E4D86" w:rsidRPr="00E225A6" w:rsidRDefault="000E4D86" w:rsidP="000E4D86">
      <w:r w:rsidRPr="00E225A6">
        <w:t>It was a fateful course for her political identity. In 2003 Harris challenged her old boss, San Francisco District Attorney Terence Hallinan, a leftist lion who, before winning office as the city’s top law enforcement official, had made a name defending countercultural figures such as Anton LaVey, the founder of the Church of Satan.</w:t>
      </w:r>
    </w:p>
    <w:p w14:paraId="02D3BBE1" w14:textId="77777777" w:rsidR="000E4D86" w:rsidRPr="00E225A6" w:rsidRDefault="000E4D86" w:rsidP="000E4D86">
      <w:r w:rsidRPr="00E225A6">
        <w:t>In a three-way race, Hallinan came out ahead in the first round of voting, but Harris came in second and handily won the ensuing runoff election. She won reelection uncontested in 2007, and not long afterward began preparing to run in the 2010 race for attorney general. Her opponent was Los Angeles District Attorney Steve Cooley, a Republican.</w:t>
      </w:r>
    </w:p>
    <w:p w14:paraId="0FDB5353" w14:textId="77777777" w:rsidR="000E4D86" w:rsidRPr="00E225A6" w:rsidRDefault="000E4D86" w:rsidP="000E4D86">
      <w:r w:rsidRPr="00E225A6">
        <w:t>At a time when the GOP’s statewide electoral prospects in California were not quite so dim, the race was a nail-biter. Harris trailed in the final weeks of the campaign, and as votes were counted on election night Cooley prematurely declared victory. By the next day, as the tallying continued, Harris gained the lead, and after several weeks of counting mail-in and provisional ballots, she won by a less-than-one-point margin.</w:t>
      </w:r>
    </w:p>
    <w:p w14:paraId="6C184D8D" w14:textId="77777777" w:rsidR="000E4D86" w:rsidRPr="00E225A6" w:rsidRDefault="000E4D86" w:rsidP="000E4D86">
      <w:r w:rsidRPr="00E225A6">
        <w:t>Harris spent six years as the Golden State’s top law enforcement official, focusing on the mix of consumer-protection issues and complex criminal investigations that make up a state attorney general’s portfolio. After longtime Democratic Sen. Barbara Boxer announced her retirement in 2015, Harris stepped into the race as the favorite to succeed her, and without strong opponents she easily won.</w:t>
      </w:r>
    </w:p>
    <w:p w14:paraId="7B64061E" w14:textId="77777777" w:rsidR="000E4D86" w:rsidRPr="00E225A6" w:rsidRDefault="000E4D86" w:rsidP="000E4D86">
      <w:r w:rsidRPr="00E225A6">
        <w:t>As the junior senator from California, she began to gain a national profile — particularly when she channeled Democratic outrage at the Trump administration in questioning his nominees and members of his administration. Trump’s attorney general at the time, Jeff Sessions, memorably remarked that Harris’s questions “make me nervous.”</w:t>
      </w:r>
    </w:p>
    <w:p w14:paraId="474B9C51" w14:textId="77777777" w:rsidR="000E4D86" w:rsidRPr="00E225A6" w:rsidRDefault="000E4D86" w:rsidP="000E4D86">
      <w:r w:rsidRPr="00E225A6">
        <w:t>Three years after entering the Senate, she joined more than two dozen Democrats vying for the presidential nomination. Harris started strong, drawing more than 20,000 people to her campaign launch in front of City Hall in Oakland, Calif.</w:t>
      </w:r>
    </w:p>
    <w:p w14:paraId="3AB8AD29" w14:textId="77777777" w:rsidR="000E4D86" w:rsidRPr="00E225A6" w:rsidRDefault="000E4D86" w:rsidP="000E4D86">
      <w:r w:rsidRPr="00E225A6">
        <w:t xml:space="preserve">She later drew attention when she chided Biden during a debate for talking about </w:t>
      </w:r>
      <w:proofErr w:type="gramStart"/>
      <w:r w:rsidRPr="00E225A6">
        <w:t>compromises</w:t>
      </w:r>
      <w:proofErr w:type="gramEnd"/>
      <w:r w:rsidRPr="00E225A6">
        <w:t xml:space="preserve"> he had made with segregationist senators.</w:t>
      </w:r>
    </w:p>
    <w:p w14:paraId="59D7E0A6" w14:textId="77777777" w:rsidR="000E4D86" w:rsidRPr="00E225A6" w:rsidRDefault="000E4D86" w:rsidP="000E4D86">
      <w:r w:rsidRPr="00E225A6">
        <w:t>“There was a little girl in California who was part of the second class to integrate her public schools, and she was bused to school every day,” Harris said, in what became the most memorable line of her campaign. “And that little girl was me.”</w:t>
      </w:r>
    </w:p>
    <w:p w14:paraId="49D22994" w14:textId="77777777" w:rsidR="000E4D86" w:rsidRPr="00E225A6" w:rsidRDefault="000E4D86" w:rsidP="000E4D86">
      <w:r w:rsidRPr="00E225A6">
        <w:lastRenderedPageBreak/>
        <w:t>But despite her promising start, she struggled to communicate a coherent message that resonated with voters and her bid eventually flatlined. She ran out of cash and withdrew from the race in December 2019.</w:t>
      </w:r>
    </w:p>
    <w:p w14:paraId="1E91F479" w14:textId="77777777" w:rsidR="000E4D86" w:rsidRPr="00E225A6" w:rsidRDefault="000E4D86" w:rsidP="000E4D86">
      <w:r w:rsidRPr="00E225A6">
        <w:t>Some veterans of that campaign still have deep misgivings about Harris, recalling a candidate who refused to prepare for events, was often plagued by indecision and would frequently lash out at staff.</w:t>
      </w:r>
    </w:p>
    <w:p w14:paraId="605C9A66" w14:textId="77777777" w:rsidR="000E4D86" w:rsidRPr="00E225A6" w:rsidRDefault="000E4D86" w:rsidP="000E4D86">
      <w:r w:rsidRPr="00E225A6">
        <w:t>“It was the most frustrating period of my life as a political staffer,” one former aide recently said, speaking on the condition of anonymity to discuss internal campaign dynamics.</w:t>
      </w:r>
    </w:p>
    <w:p w14:paraId="5B9C3017" w14:textId="77777777" w:rsidR="000E4D86" w:rsidRPr="00E225A6" w:rsidRDefault="000E4D86" w:rsidP="000E4D86">
      <w:r w:rsidRPr="00E225A6">
        <w:t>Biden, the primary’s eventual winner, had vowed to pick a woman as his running mate. Amid calls for racial equality after the killing of George Floyd by police, Biden’s allies stressed that he pick not just a woman, but a Black one.</w:t>
      </w:r>
    </w:p>
    <w:p w14:paraId="11EDD7EC" w14:textId="77777777" w:rsidR="000E4D86" w:rsidRPr="00E225A6" w:rsidRDefault="000E4D86" w:rsidP="000E4D86">
      <w:r w:rsidRPr="00E225A6">
        <w:t>Eight months after her campaign for the White House had ended, and in the throes of the coronavirus pandemic, Biden announced Harris as his VP choice. The selection had personal undertones as well as political: Harris was a friend and colleague of Biden’s late son, Beau, when both were attorneys general.</w:t>
      </w:r>
    </w:p>
    <w:p w14:paraId="6C812BFC" w14:textId="77777777" w:rsidR="000E4D86" w:rsidRPr="00E225A6" w:rsidRDefault="000E4D86" w:rsidP="000E4D86">
      <w:r w:rsidRPr="00E225A6">
        <w:t>It was a successful ticket against Trump, but Harris, as vice president, got off to a rough start. She at times struggled in interviews, such as when she offered a garbled response when NBC’s Lester Holt asked whether she would visit the Southern border to address illegal immigration.</w:t>
      </w:r>
    </w:p>
    <w:p w14:paraId="328145AE" w14:textId="77777777" w:rsidR="000E4D86" w:rsidRPr="00E225A6" w:rsidRDefault="000E4D86" w:rsidP="000E4D86">
      <w:r w:rsidRPr="00E225A6">
        <w:t xml:space="preserve">By the time she reached the one-year mark, her office had also been rocked by a series of staff departures, including her chief of staff, her chief spokeswoman and her communications director. The resignations reignited questions about why Harris churns through top-level Democratic staff, an issue that has dogged her for almost </w:t>
      </w:r>
      <w:proofErr w:type="gramStart"/>
      <w:r w:rsidRPr="00E225A6">
        <w:t>all of</w:t>
      </w:r>
      <w:proofErr w:type="gramEnd"/>
      <w:r w:rsidRPr="00E225A6">
        <w:t xml:space="preserve"> her time in public service.</w:t>
      </w:r>
    </w:p>
    <w:p w14:paraId="245AE3AD" w14:textId="77777777" w:rsidR="000E4D86" w:rsidRPr="00E225A6" w:rsidRDefault="000E4D86" w:rsidP="000E4D86">
      <w:r w:rsidRPr="00E225A6">
        <w:t xml:space="preserve">To regain her footing, she brought on Lorraine Voles as chief of staff. Voles had served in senior roles with Vice President Al Gore and Sen. Hillary Clinton. And observers </w:t>
      </w:r>
      <w:proofErr w:type="gramStart"/>
      <w:r w:rsidRPr="00E225A6">
        <w:t>began to notice</w:t>
      </w:r>
      <w:proofErr w:type="gramEnd"/>
      <w:r w:rsidRPr="00E225A6">
        <w:t xml:space="preserve"> a change two years ago, when Harris homed in on conservatives’ efforts to strip away abortion access after the Supreme Court’s Dobbs decision.</w:t>
      </w:r>
    </w:p>
    <w:p w14:paraId="4DDD37EB" w14:textId="77777777" w:rsidR="000E4D86" w:rsidRPr="00E225A6" w:rsidRDefault="000E4D86" w:rsidP="000E4D86">
      <w:r w:rsidRPr="00E225A6">
        <w:t>Biden, a lifelong Catholic, has struggled to forcefully articulate his party’s position on abortion. Harris, by contrast, had defended abortion access throughout her career and was well-positioned to take up what many Democrats now saw as a winning issue.</w:t>
      </w:r>
    </w:p>
    <w:p w14:paraId="3AB70491" w14:textId="77777777" w:rsidR="000E4D86" w:rsidRPr="00E225A6" w:rsidRDefault="000E4D86" w:rsidP="000E4D86">
      <w:r w:rsidRPr="00E225A6">
        <w:t xml:space="preserve">As he stepped down from the top of the ticket Sunday, Biden tacitly acknowledged his conclusion that </w:t>
      </w:r>
      <w:r w:rsidRPr="00E225A6">
        <w:rPr>
          <w:rStyle w:val="StyleUnderline"/>
        </w:rPr>
        <w:t>Harris is now better poised</w:t>
      </w:r>
      <w:r w:rsidRPr="00E225A6">
        <w:t xml:space="preserve"> than he — or anyone else in the party — </w:t>
      </w:r>
      <w:r w:rsidRPr="00E225A6">
        <w:rPr>
          <w:rStyle w:val="Emphasis"/>
        </w:rPr>
        <w:t>to meet the moment in a vital confrontation with Trump</w:t>
      </w:r>
      <w:r w:rsidRPr="00E225A6">
        <w:t>.</w:t>
      </w:r>
    </w:p>
    <w:p w14:paraId="1A37127C" w14:textId="77777777" w:rsidR="000E4D86" w:rsidRPr="00E225A6" w:rsidRDefault="000E4D86" w:rsidP="000E4D86"/>
    <w:p w14:paraId="4DCCD06D" w14:textId="77777777" w:rsidR="000E4D86" w:rsidRDefault="000E4D86" w:rsidP="000E4D86">
      <w:pPr>
        <w:pStyle w:val="Heading4"/>
      </w:pPr>
      <w:r>
        <w:t xml:space="preserve">Harris wins now – stronger third-party base and voter demographic gets ahead of Trump </w:t>
      </w:r>
    </w:p>
    <w:p w14:paraId="4564B3F9" w14:textId="77777777" w:rsidR="000E4D86" w:rsidRPr="00066A91" w:rsidRDefault="000E4D86" w:rsidP="000E4D86">
      <w:pPr>
        <w:rPr>
          <w:rStyle w:val="Style13ptBold"/>
        </w:rPr>
      </w:pPr>
      <w:r w:rsidRPr="00066A91">
        <w:rPr>
          <w:rStyle w:val="Style13ptBold"/>
        </w:rPr>
        <w:t>Murray, NBC senior political editor, 7-21-24</w:t>
      </w:r>
    </w:p>
    <w:p w14:paraId="43593125" w14:textId="77777777" w:rsidR="000E4D86" w:rsidRPr="00066A91" w:rsidRDefault="000E4D86" w:rsidP="000E4D86">
      <w:r>
        <w:t>[Mark, 7/21/2024, NBC news, “How Kamala Harris fares against Trump in the 2024 polls”, https://www.nbcnews.com/politics/2024-election/kamala-harris-trump-2024-polls-biden-rcna162934, accessed 7/21/2024, LR]</w:t>
      </w:r>
    </w:p>
    <w:p w14:paraId="4FBF428A" w14:textId="77777777" w:rsidR="000E4D86" w:rsidRPr="00066A91" w:rsidRDefault="000E4D86" w:rsidP="000E4D86">
      <w:pPr>
        <w:rPr>
          <w:rStyle w:val="StyleUnderline"/>
        </w:rPr>
      </w:pPr>
      <w:r w:rsidRPr="00066A91">
        <w:rPr>
          <w:rStyle w:val="StyleUnderline"/>
        </w:rPr>
        <w:t>Where Harris runs stronger</w:t>
      </w:r>
      <w:r>
        <w:t xml:space="preserve"> — and weaker — </w:t>
      </w:r>
      <w:r w:rsidRPr="00066A91">
        <w:rPr>
          <w:rStyle w:val="StyleUnderline"/>
        </w:rPr>
        <w:t>than Biden</w:t>
      </w:r>
    </w:p>
    <w:p w14:paraId="776889C3" w14:textId="77777777" w:rsidR="000E4D86" w:rsidRPr="00066A91" w:rsidRDefault="000E4D86" w:rsidP="000E4D86">
      <w:pPr>
        <w:rPr>
          <w:rStyle w:val="StyleUnderline"/>
        </w:rPr>
      </w:pPr>
      <w:r w:rsidRPr="00066A91">
        <w:rPr>
          <w:rStyle w:val="StyleUnderline"/>
        </w:rPr>
        <w:lastRenderedPageBreak/>
        <w:t>While the recent NBC News poll found Biden and Harris running 2 points behind Trump nationally, the survey found some important differences among demographic groups.</w:t>
      </w:r>
    </w:p>
    <w:p w14:paraId="0079F1AF" w14:textId="77777777" w:rsidR="000E4D86" w:rsidRDefault="000E4D86" w:rsidP="000E4D86">
      <w:r>
        <w:t xml:space="preserve">For one thing, </w:t>
      </w:r>
      <w:r w:rsidRPr="00066A91">
        <w:rPr>
          <w:rStyle w:val="StyleUnderline"/>
        </w:rPr>
        <w:t>Harris</w:t>
      </w:r>
      <w:r>
        <w:t xml:space="preserve"> slightly </w:t>
      </w:r>
      <w:r w:rsidRPr="00066A91">
        <w:rPr>
          <w:rStyle w:val="StyleUnderline"/>
        </w:rPr>
        <w:t>outperformed Biden among Black voters, leading Trump among this demographic by 64 points</w:t>
      </w:r>
      <w:r>
        <w:t xml:space="preserve"> (78% to 14%). That </w:t>
      </w:r>
      <w:r w:rsidRPr="00066A91">
        <w:rPr>
          <w:rStyle w:val="StyleUnderline"/>
        </w:rPr>
        <w:t>compares with Biden’s 57-point lead</w:t>
      </w:r>
      <w:r>
        <w:t xml:space="preserve"> among Black voters (69%-12%).</w:t>
      </w:r>
    </w:p>
    <w:p w14:paraId="61397328" w14:textId="77777777" w:rsidR="000E4D86" w:rsidRDefault="000E4D86" w:rsidP="000E4D86">
      <w:r>
        <w:t>On the other hand, the NBC News poll showed Trump doing slightly better among white voters when matched up with Harris instead of Biden, leading her by 16 points among these voters, compared with his 14-point advantage here against Biden.</w:t>
      </w:r>
    </w:p>
    <w:p w14:paraId="7403A24A" w14:textId="77777777" w:rsidR="000E4D86" w:rsidRDefault="000E4D86" w:rsidP="000E4D86">
      <w:r w:rsidRPr="00CF71FD">
        <w:rPr>
          <w:rStyle w:val="StyleUnderline"/>
        </w:rPr>
        <w:t>Among other demographics</w:t>
      </w:r>
      <w:r>
        <w:t xml:space="preserve"> — </w:t>
      </w:r>
      <w:r w:rsidRPr="00CF71FD">
        <w:rPr>
          <w:rStyle w:val="StyleUnderline"/>
        </w:rPr>
        <w:t>by age, by gender, among Latino voters</w:t>
      </w:r>
      <w:r>
        <w:t xml:space="preserve"> — </w:t>
      </w:r>
      <w:r w:rsidRPr="00CF71FD">
        <w:rPr>
          <w:rStyle w:val="StyleUnderline"/>
        </w:rPr>
        <w:t>there was almost no difference between Biden or Harris.</w:t>
      </w:r>
    </w:p>
    <w:p w14:paraId="4A75F79B" w14:textId="77777777" w:rsidR="000E4D86" w:rsidRDefault="000E4D86" w:rsidP="000E4D86">
      <w:r>
        <w:t xml:space="preserve">Indeed, the </w:t>
      </w:r>
      <w:r w:rsidRPr="00CF71FD">
        <w:rPr>
          <w:rStyle w:val="StyleUnderline"/>
        </w:rPr>
        <w:t>biggest differences between Biden and Harris in the poll went well beyond demographics</w:t>
      </w:r>
      <w:r>
        <w:t>.</w:t>
      </w:r>
    </w:p>
    <w:p w14:paraId="2AA8BF90" w14:textId="77777777" w:rsidR="000E4D86" w:rsidRDefault="000E4D86" w:rsidP="000E4D86">
      <w:r>
        <w:t xml:space="preserve">Among the roughly </w:t>
      </w:r>
      <w:r w:rsidRPr="00CF71FD">
        <w:t>one-quarter of Republican registered voters in the poll who said they were unsatisfied with Trump as the GOP’s nominee,</w:t>
      </w:r>
      <w:r>
        <w:t xml:space="preserve"> Trump ran ahead of Biden by 46 points, 63%-17%. But when Trump’s opponent was Harris, more of these dissatisfied GOP voters flocked to Trump. The Republican’s lead with that group grew to 57 points, 73%-16%.</w:t>
      </w:r>
    </w:p>
    <w:p w14:paraId="26C9D161" w14:textId="77777777" w:rsidR="000E4D86" w:rsidRPr="00CF71FD" w:rsidRDefault="000E4D86" w:rsidP="000E4D86">
      <w:pPr>
        <w:rPr>
          <w:rStyle w:val="StyleUnderline"/>
        </w:rPr>
      </w:pPr>
      <w:r>
        <w:t xml:space="preserve">Meanwhile, the </w:t>
      </w:r>
      <w:r w:rsidRPr="00CF71FD">
        <w:rPr>
          <w:rStyle w:val="StyleUnderline"/>
        </w:rPr>
        <w:t>voters who preferred a third-party candidate in the poll’s multicandidate ballot test seemed more open to Harris coming in as a fresh face in the 2024 race.</w:t>
      </w:r>
    </w:p>
    <w:p w14:paraId="27723674" w14:textId="77777777" w:rsidR="000E4D86" w:rsidRDefault="000E4D86" w:rsidP="000E4D86">
      <w:r>
        <w:t xml:space="preserve">Trump and Biden were virtually tied with these </w:t>
      </w:r>
      <w:proofErr w:type="gramStart"/>
      <w:r>
        <w:t>third-party</w:t>
      </w:r>
      <w:proofErr w:type="gramEnd"/>
      <w:r>
        <w:t>-interested voters in a head-to-head matchup. Trump took 32% and Biden took 31%, with a plurality declining to make a two-way choice, saying they were undecided, would pick another candidate, or something else.</w:t>
      </w:r>
    </w:p>
    <w:p w14:paraId="639FCD2A" w14:textId="77777777" w:rsidR="000E4D86" w:rsidRDefault="000E4D86" w:rsidP="000E4D86">
      <w:pPr>
        <w:rPr>
          <w:rStyle w:val="StyleUnderline"/>
        </w:rPr>
      </w:pPr>
      <w:r>
        <w:t xml:space="preserve">But </w:t>
      </w:r>
      <w:r w:rsidRPr="00CF71FD">
        <w:rPr>
          <w:rStyle w:val="StyleUnderline"/>
        </w:rPr>
        <w:t>when Harris was the choice against Trump, more</w:t>
      </w:r>
      <w:r>
        <w:t xml:space="preserve"> of those </w:t>
      </w:r>
      <w:r w:rsidRPr="00303A62">
        <w:rPr>
          <w:rStyle w:val="StyleUnderline"/>
        </w:rPr>
        <w:t>respond</w:t>
      </w:r>
      <w:r w:rsidRPr="00CF71FD">
        <w:rPr>
          <w:rStyle w:val="StyleUnderline"/>
        </w:rPr>
        <w:t>ents made a pick in the two-way ballot test. The vice president went ahead of Trump among these “other” voters, 46% to 39%, suggesting a higher upside with voters currently considering a third-party candidate.</w:t>
      </w:r>
    </w:p>
    <w:p w14:paraId="048EB9F9" w14:textId="77777777" w:rsidR="000E4D86" w:rsidRDefault="000E4D86" w:rsidP="000E4D86">
      <w:pPr>
        <w:rPr>
          <w:rStyle w:val="StyleUnderline"/>
        </w:rPr>
      </w:pPr>
    </w:p>
    <w:p w14:paraId="728146A4" w14:textId="77777777" w:rsidR="000E4D86" w:rsidRDefault="000E4D86" w:rsidP="000E4D86">
      <w:pPr>
        <w:pStyle w:val="Heading4"/>
      </w:pPr>
      <w:r>
        <w:t>Harris is the Democrats’ best bet</w:t>
      </w:r>
    </w:p>
    <w:p w14:paraId="648002D4" w14:textId="77777777" w:rsidR="000E4D86" w:rsidRPr="009138CF" w:rsidRDefault="000E4D86" w:rsidP="000E4D86">
      <w:pPr>
        <w:rPr>
          <w:rStyle w:val="Style13ptBold"/>
        </w:rPr>
      </w:pPr>
      <w:r w:rsidRPr="009138CF">
        <w:rPr>
          <w:rStyle w:val="Style13ptBold"/>
        </w:rPr>
        <w:t xml:space="preserve">Paz, Vox senior politics reporter, </w:t>
      </w:r>
      <w:r>
        <w:rPr>
          <w:rStyle w:val="Style13ptBold"/>
        </w:rPr>
        <w:t>7-21-</w:t>
      </w:r>
      <w:r w:rsidRPr="009138CF">
        <w:rPr>
          <w:rStyle w:val="Style13ptBold"/>
        </w:rPr>
        <w:t>24</w:t>
      </w:r>
    </w:p>
    <w:p w14:paraId="1DF96598" w14:textId="77777777" w:rsidR="000E4D86" w:rsidRPr="00CA7C2C" w:rsidRDefault="000E4D86" w:rsidP="000E4D86">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03BB4540" w14:textId="77777777" w:rsidR="000E4D86" w:rsidRDefault="000E4D86" w:rsidP="000E4D86">
      <w:r>
        <w:t xml:space="preserve">Over the past weeks, amid speculation about Biden's future on the ticket, two debates have played out. </w:t>
      </w:r>
      <w:r w:rsidRPr="00CA7C2C">
        <w:rPr>
          <w:rStyle w:val="StyleUnderline"/>
        </w:rPr>
        <w:t>The first big question is whether Harris will be President Joe Biden’s replacement, or if another Democratic politician</w:t>
      </w:r>
      <w:r>
        <w:t xml:space="preserve">, like Govs. Gretchen Whitmer (MI), Josh Shapiro (PA), or Gavin Newsom (CA) </w:t>
      </w:r>
      <w:r w:rsidRPr="00CA7C2C">
        <w:rPr>
          <w:rStyle w:val="StyleUnderline"/>
        </w:rPr>
        <w:t>would do better</w:t>
      </w:r>
      <w:r>
        <w:t>. The other question circulating among pundits, pollsters, journalists, strategists, and regular folks is whether Harris would be a stronger presidential contender than Biden.</w:t>
      </w:r>
    </w:p>
    <w:p w14:paraId="425C513C" w14:textId="77777777" w:rsidR="000E4D86" w:rsidRDefault="000E4D86" w:rsidP="000E4D86">
      <w:r>
        <w:t xml:space="preserve">We can answer this question in a few ways: </w:t>
      </w:r>
      <w:r w:rsidRPr="00CA7C2C">
        <w:rPr>
          <w:rStyle w:val="StyleUnderline"/>
        </w:rPr>
        <w:t>looking at data on her prospects, her recent performance on the campaign trail, and her past candidacies</w:t>
      </w:r>
      <w:r>
        <w:t>. Each of these paths give us limited answers, but to borrow a phrase from former Defense Secretary Donald Rumsfeld, we can still identify a few “known unknowns” that make the future a bit more divinable.</w:t>
      </w:r>
    </w:p>
    <w:p w14:paraId="6AA55258" w14:textId="77777777" w:rsidR="000E4D86" w:rsidRDefault="000E4D86" w:rsidP="000E4D86">
      <w:r>
        <w:lastRenderedPageBreak/>
        <w:t xml:space="preserve">Coconut-pilled backers of a Kamala Harris presidential campaign argue that </w:t>
      </w:r>
      <w:r w:rsidRPr="00CA7C2C">
        <w:rPr>
          <w:rStyle w:val="StyleUnderline"/>
        </w:rPr>
        <w:t>Harris runs about even or even better than Biden does against former President Donald Trump in polling; they point to Harris’s performance on the campaign trail so far, making the case against Trump and the American right’s plans in Project 2025; and at a base level, they argue that she has been tested on the national stage, while other alternative candidates have not</w:t>
      </w:r>
      <w:r>
        <w:t>.</w:t>
      </w:r>
    </w:p>
    <w:p w14:paraId="6354FB38" w14:textId="77777777" w:rsidR="000E4D86" w:rsidRDefault="000E4D86" w:rsidP="000E4D86"/>
    <w:p w14:paraId="4E3679D8" w14:textId="77777777" w:rsidR="000E4D86" w:rsidRDefault="000E4D86" w:rsidP="000E4D86">
      <w:pPr>
        <w:pStyle w:val="Heading3"/>
      </w:pPr>
      <w:bookmarkStart w:id="11" w:name="_Toc172571011"/>
      <w:r>
        <w:lastRenderedPageBreak/>
        <w:t>AT – Easier to Beat Than Biden</w:t>
      </w:r>
      <w:bookmarkEnd w:id="11"/>
    </w:p>
    <w:p w14:paraId="1AED3FE4" w14:textId="77777777" w:rsidR="000E4D86" w:rsidRDefault="000E4D86" w:rsidP="000E4D86"/>
    <w:p w14:paraId="1AB8E14D" w14:textId="77777777" w:rsidR="000E4D86" w:rsidRDefault="000E4D86" w:rsidP="000E4D86">
      <w:pPr>
        <w:pStyle w:val="Heading4"/>
      </w:pPr>
      <w:r>
        <w:t>Harris changes the game – she will draw independents and now all the age arguments apply to Trump</w:t>
      </w:r>
    </w:p>
    <w:p w14:paraId="41A807C9" w14:textId="77777777" w:rsidR="000E4D86" w:rsidRPr="008E6D74" w:rsidRDefault="000E4D86" w:rsidP="000E4D86">
      <w:pPr>
        <w:rPr>
          <w:rStyle w:val="Style13ptBold"/>
        </w:rPr>
      </w:pPr>
      <w:r w:rsidRPr="008E6D74">
        <w:rPr>
          <w:rStyle w:val="Style13ptBold"/>
        </w:rPr>
        <w:t>Brooks et al, ‘The Hill’ staff writer, 7-21</w:t>
      </w:r>
      <w:r>
        <w:rPr>
          <w:rStyle w:val="Style13ptBold"/>
        </w:rPr>
        <w:t>-24</w:t>
      </w:r>
    </w:p>
    <w:p w14:paraId="663F886D" w14:textId="77777777" w:rsidR="000E4D86" w:rsidRDefault="000E4D86" w:rsidP="000E4D86">
      <w:r>
        <w:t>[Emily Brooks</w:t>
      </w:r>
      <w:r w:rsidRPr="008E6D74">
        <w:t>,</w:t>
      </w:r>
      <w:r>
        <w:t xml:space="preserve"> ‘The Hill’ staff </w:t>
      </w:r>
      <w:r w:rsidRPr="008E6D74">
        <w:t>w</w:t>
      </w:r>
      <w:r>
        <w:t xml:space="preserve">riter, </w:t>
      </w:r>
      <w:r w:rsidRPr="008E6D74">
        <w:t>C</w:t>
      </w:r>
      <w:r>
        <w:t>aroline Vakil,</w:t>
      </w:r>
      <w:r w:rsidRPr="008E6D74">
        <w:t xml:space="preserve"> </w:t>
      </w:r>
      <w:r>
        <w:t xml:space="preserve">‘The Hill’ staff </w:t>
      </w:r>
      <w:r w:rsidRPr="008E6D74">
        <w:t>w</w:t>
      </w:r>
      <w:r>
        <w:t xml:space="preserve">riter, </w:t>
      </w:r>
      <w:r w:rsidRPr="008E6D74">
        <w:t>J</w:t>
      </w:r>
      <w:r>
        <w:t xml:space="preserve">ulia Manchester, ‘The Hill’ staff </w:t>
      </w:r>
      <w:r w:rsidRPr="008E6D74">
        <w:t>w</w:t>
      </w:r>
      <w:r>
        <w:t>riter, 7-21-24, “</w:t>
      </w:r>
      <w:r w:rsidRPr="008E6D74">
        <w:t>Republicans see opportunity in Harris presidential run after Biden exit</w:t>
      </w:r>
      <w:r>
        <w:t xml:space="preserve">,” </w:t>
      </w:r>
      <w:r w:rsidRPr="008E6D74">
        <w:t>https://thehill.com/homenews/campaign/4785145-republicans-opportunity-harris-biden</w:t>
      </w:r>
      <w:r>
        <w:t>, 7-21-24, EP]</w:t>
      </w:r>
    </w:p>
    <w:p w14:paraId="2E61B8B5" w14:textId="77777777" w:rsidR="000E4D86" w:rsidRDefault="000E4D86" w:rsidP="000E4D86">
      <w:r>
        <w:t xml:space="preserve">As much as they bash Harris, though, </w:t>
      </w:r>
      <w:r w:rsidRPr="008E6D74">
        <w:rPr>
          <w:rStyle w:val="StyleUnderline"/>
        </w:rPr>
        <w:t>Republicans face new risks with Biden’s exit</w:t>
      </w:r>
      <w:r>
        <w:t>.</w:t>
      </w:r>
    </w:p>
    <w:p w14:paraId="75F7BBF0" w14:textId="77777777" w:rsidR="000E4D86" w:rsidRPr="008E6D74" w:rsidRDefault="000E4D86" w:rsidP="000E4D86">
      <w:pPr>
        <w:rPr>
          <w:rStyle w:val="StyleUnderline"/>
        </w:rPr>
      </w:pPr>
      <w:r w:rsidRPr="008E6D74">
        <w:rPr>
          <w:rStyle w:val="StyleUnderline"/>
        </w:rPr>
        <w:t>Republicans who have spent months bashing Biden for his age are now the ones backing a 78-year-old candidate against the 59-year-old Harris.</w:t>
      </w:r>
    </w:p>
    <w:p w14:paraId="3BF1CB44" w14:textId="77777777" w:rsidR="000E4D86" w:rsidRDefault="000E4D86" w:rsidP="000E4D86">
      <w:r>
        <w:t xml:space="preserve">New Hampshire Gov. Chris </w:t>
      </w:r>
      <w:r w:rsidRPr="00181D76">
        <w:rPr>
          <w:rStyle w:val="StyleUnderline"/>
        </w:rPr>
        <w:t>Sununu (R) outlined the challenge for Republicans at a Politico event hosted at the Republican National Convention in Milwaukee last week before Biden stepped aside: “If and</w:t>
      </w:r>
      <w:r>
        <w:t xml:space="preserve"> </w:t>
      </w:r>
      <w:r w:rsidRPr="008E6D74">
        <w:rPr>
          <w:rStyle w:val="StyleUnderline"/>
        </w:rPr>
        <w:t>when they make the switch, everything is going to change. It’s going to get very close in a lot of those tighter states</w:t>
      </w:r>
      <w:r>
        <w:t xml:space="preserve">,” Sununu said, adding that </w:t>
      </w:r>
      <w:r w:rsidRPr="008E6D74">
        <w:rPr>
          <w:rStyle w:val="StyleUnderline"/>
        </w:rPr>
        <w:t>independents disillusioned with a Trump-Biden race could reward Democrats for picking a new nominee.</w:t>
      </w:r>
    </w:p>
    <w:p w14:paraId="460FCAE4" w14:textId="77777777" w:rsidR="000E4D86" w:rsidRDefault="000E4D86" w:rsidP="000E4D86">
      <w:r>
        <w:t xml:space="preserve">And Brian </w:t>
      </w:r>
      <w:proofErr w:type="spellStart"/>
      <w:r>
        <w:t>Seitchik</w:t>
      </w:r>
      <w:proofErr w:type="spellEnd"/>
      <w:r>
        <w:t xml:space="preserve">, a Trump campaign alumnus, said that </w:t>
      </w:r>
      <w:r w:rsidRPr="008E6D74">
        <w:rPr>
          <w:rStyle w:val="StyleUnderline"/>
        </w:rPr>
        <w:t>Harris is “a bit of an undervalued stock</w:t>
      </w:r>
      <w:r>
        <w:t>.”</w:t>
      </w:r>
    </w:p>
    <w:p w14:paraId="66E768D7" w14:textId="77777777" w:rsidR="000E4D86" w:rsidRPr="00D059EF" w:rsidRDefault="000E4D86" w:rsidP="000E4D86"/>
    <w:p w14:paraId="56ADDC0B" w14:textId="77777777" w:rsidR="000E4D86" w:rsidRDefault="000E4D86" w:rsidP="000E4D86">
      <w:pPr>
        <w:pStyle w:val="Heading3"/>
      </w:pPr>
      <w:bookmarkStart w:id="12" w:name="_Toc172571012"/>
      <w:r>
        <w:lastRenderedPageBreak/>
        <w:t>AT – No Support/Resources</w:t>
      </w:r>
      <w:bookmarkEnd w:id="12"/>
    </w:p>
    <w:p w14:paraId="66DF66F6" w14:textId="77777777" w:rsidR="000E4D86" w:rsidRPr="000E4D86" w:rsidRDefault="000E4D86" w:rsidP="000E4D86"/>
    <w:p w14:paraId="237DEAD3" w14:textId="77777777" w:rsidR="000E4D86" w:rsidRDefault="000E4D86" w:rsidP="000E4D86">
      <w:pPr>
        <w:pStyle w:val="Heading4"/>
      </w:pPr>
      <w:r>
        <w:t>Democrats are rallying behind Harris – she gets Biden’s past voters and funds without his flaws</w:t>
      </w:r>
    </w:p>
    <w:p w14:paraId="30A65301" w14:textId="77777777" w:rsidR="000E4D86" w:rsidRDefault="000E4D86" w:rsidP="000E4D86">
      <w:pPr>
        <w:rPr>
          <w:rStyle w:val="Style13ptBold"/>
        </w:rPr>
      </w:pPr>
      <w:r>
        <w:rPr>
          <w:rStyle w:val="Style13ptBold"/>
        </w:rPr>
        <w:t>Weaver, The Hill Staff Writer, 7-21-24</w:t>
      </w:r>
    </w:p>
    <w:p w14:paraId="77CB2999" w14:textId="77777777" w:rsidR="000E4D86" w:rsidRPr="005C49D4" w:rsidRDefault="000E4D86" w:rsidP="000E4D86">
      <w:r w:rsidRPr="005C49D4">
        <w:t>[</w:t>
      </w:r>
      <w:r>
        <w:t>Al, 7-21-2024, The Hill, “</w:t>
      </w:r>
      <w:r w:rsidRPr="005C49D4">
        <w:t>Democrats begin to rally around Harris as nominee</w:t>
      </w:r>
      <w:r>
        <w:t xml:space="preserve">,” </w:t>
      </w:r>
      <w:r w:rsidRPr="00351026">
        <w:t>https://thehill.com/homenews/senate/4784975-democrats-rally-back-harris-replace/</w:t>
      </w:r>
      <w:r>
        <w:t>, accessed 7-21-2024, CM</w:t>
      </w:r>
      <w:r w:rsidRPr="005C49D4">
        <w:t>]</w:t>
      </w:r>
    </w:p>
    <w:p w14:paraId="4807C36D" w14:textId="77777777" w:rsidR="000E4D86" w:rsidRPr="005C49D4" w:rsidRDefault="000E4D86" w:rsidP="000E4D86">
      <w:pPr>
        <w:rPr>
          <w:rStyle w:val="StyleUnderline"/>
        </w:rPr>
      </w:pPr>
      <w:r w:rsidRPr="005C49D4">
        <w:rPr>
          <w:rStyle w:val="StyleUnderline"/>
        </w:rPr>
        <w:t>Democratic lawmakers and officials</w:t>
      </w:r>
      <w:r>
        <w:t xml:space="preserve"> on Sunday </w:t>
      </w:r>
      <w:r w:rsidRPr="005C49D4">
        <w:rPr>
          <w:rStyle w:val="StyleUnderline"/>
        </w:rPr>
        <w:t>rallied to back Vice President Harris to replace President Biden atop the party’s presidential ticket, boosting her in the hours after Biden announced he would not run for another four years in office.</w:t>
      </w:r>
    </w:p>
    <w:p w14:paraId="6CE0F55A" w14:textId="77777777" w:rsidR="000E4D86" w:rsidRPr="005C49D4" w:rsidRDefault="000E4D86" w:rsidP="000E4D86">
      <w:pPr>
        <w:rPr>
          <w:rStyle w:val="StyleUnderline"/>
        </w:rPr>
      </w:pPr>
      <w:r w:rsidRPr="005C49D4">
        <w:rPr>
          <w:rStyle w:val="StyleUnderline"/>
        </w:rPr>
        <w:t xml:space="preserve">Harris was swiftly endorsed by Biden, former President Clinton, former Secretary of State Hillary Clinton, Rep. Jim Clyburn (D-S.C.) and, as of 6:30 p.m. Sunday night, 17 Senate Democrats, including multiple members of leadership. </w:t>
      </w:r>
    </w:p>
    <w:p w14:paraId="0D3165D9" w14:textId="77777777" w:rsidR="000E4D86" w:rsidRDefault="000E4D86" w:rsidP="000E4D86">
      <w:r>
        <w:t>The lawmakers backing Harris include Rep. Jamie Raskin (D-Md.), a House member seen as close to former Speaker Nancy Pelosi (D-Calif.), and Sen. Tammy Baldwin (D-Wis.), who faces a competitive race this fall in a swing state. Her endorsement served as an initial vote of confidence in Harris from a lawmaker whose job could be on the line in the fall.</w:t>
      </w:r>
    </w:p>
    <w:p w14:paraId="3B1CFBE4" w14:textId="77777777" w:rsidR="000E4D86" w:rsidRDefault="000E4D86" w:rsidP="000E4D86">
      <w:r w:rsidRPr="005C49D4">
        <w:rPr>
          <w:rStyle w:val="StyleUnderline"/>
        </w:rPr>
        <w:t>But the endorsements on Sunday did not include Pelosi herself, or House Minority Leader Hakeem Jeffries</w:t>
      </w:r>
      <w:r>
        <w:t xml:space="preserve"> (D-N.Y.) and Senate Majority Leader Chuck Schumer (D-N.Y.). Former President Obama also did not offer an endorsement in a statement praising Biden.</w:t>
      </w:r>
    </w:p>
    <w:p w14:paraId="61F82D4C" w14:textId="77777777" w:rsidR="000E4D86" w:rsidRPr="005C49D4" w:rsidRDefault="000E4D86" w:rsidP="000E4D86">
      <w:pPr>
        <w:rPr>
          <w:rStyle w:val="StyleUnderline"/>
        </w:rPr>
      </w:pPr>
      <w:r w:rsidRPr="005C49D4">
        <w:rPr>
          <w:rStyle w:val="StyleUnderline"/>
        </w:rPr>
        <w:t>Their silence does not necessarily reflect a lack of confidence in or support for Harris.</w:t>
      </w:r>
    </w:p>
    <w:p w14:paraId="08EEA3CA" w14:textId="77777777" w:rsidR="000E4D86" w:rsidRPr="005C49D4" w:rsidRDefault="000E4D86" w:rsidP="000E4D86">
      <w:pPr>
        <w:rPr>
          <w:rStyle w:val="StyleUnderline"/>
        </w:rPr>
      </w:pPr>
      <w:r>
        <w:t xml:space="preserve">Some </w:t>
      </w:r>
      <w:r w:rsidRPr="005C49D4">
        <w:rPr>
          <w:rStyle w:val="StyleUnderline"/>
        </w:rPr>
        <w:t>Democrats viewed Sunday as being about Biden and did not want to issue any statement that took the attention away from him.</w:t>
      </w:r>
    </w:p>
    <w:p w14:paraId="460E346E" w14:textId="77777777" w:rsidR="000E4D86" w:rsidRDefault="000E4D86" w:rsidP="000E4D86">
      <w:r>
        <w:t>“</w:t>
      </w:r>
      <w:r w:rsidRPr="005C49D4">
        <w:rPr>
          <w:rStyle w:val="StyleUnderline"/>
        </w:rPr>
        <w:t>People are holding back because there’s a certain amount of respect that Joe Biden is due on this day and, frankly, for the rest of his days on this planet for what he is and what he has don</w:t>
      </w:r>
      <w:r>
        <w:t xml:space="preserve">e,” </w:t>
      </w:r>
      <w:r w:rsidRPr="005C49D4">
        <w:rPr>
          <w:rStyle w:val="StyleUnderline"/>
        </w:rPr>
        <w:t>former Sen. Claire McCaskill (D-Mo.) told MSNBC</w:t>
      </w:r>
      <w:r>
        <w:t>.</w:t>
      </w:r>
    </w:p>
    <w:p w14:paraId="29FE34B5" w14:textId="77777777" w:rsidR="000E4D86" w:rsidRDefault="000E4D86" w:rsidP="000E4D86">
      <w:r>
        <w:t>Some Democrats also have signaled they’d prefer for there to be some kind of process or contest to replace Biden, to strengthen an eventual nominee.</w:t>
      </w:r>
    </w:p>
    <w:p w14:paraId="1838C7F1" w14:textId="77777777" w:rsidR="000E4D86" w:rsidRDefault="000E4D86" w:rsidP="000E4D86">
      <w:r>
        <w:t xml:space="preserve">“She’s indicated that she wants to earn </w:t>
      </w:r>
      <w:proofErr w:type="gramStart"/>
      <w:r>
        <w:t>it</w:t>
      </w:r>
      <w:proofErr w:type="gramEnd"/>
      <w:r>
        <w:t xml:space="preserve"> and no one wants to see a circling of the wagons in that way that looks nefarious, but at the same time no one wants to see division,” one Democratic operative told The Hill. </w:t>
      </w:r>
    </w:p>
    <w:p w14:paraId="555B2744" w14:textId="77777777" w:rsidR="000E4D86" w:rsidRDefault="000E4D86" w:rsidP="000E4D86">
      <w:r>
        <w:t>“Members coming out helps her cause, but it has to be authentic,” the operative added, referring to Harris.</w:t>
      </w:r>
    </w:p>
    <w:p w14:paraId="24FE36D1" w14:textId="77777777" w:rsidR="000E4D86" w:rsidRPr="005C49D4" w:rsidRDefault="000E4D86" w:rsidP="000E4D86">
      <w:pPr>
        <w:rPr>
          <w:rStyle w:val="StyleUnderline"/>
        </w:rPr>
      </w:pPr>
      <w:r w:rsidRPr="005C49D4">
        <w:rPr>
          <w:rStyle w:val="StyleUnderline"/>
        </w:rPr>
        <w:t>There were no public challenges to Harris as of Sunday afternoon, and the vice president’s campaign was showing signs of revving up as she held calls with various senators to win over support.</w:t>
      </w:r>
    </w:p>
    <w:p w14:paraId="4789C4F8" w14:textId="77777777" w:rsidR="000E4D86" w:rsidRPr="005C49D4" w:rsidRDefault="000E4D86" w:rsidP="000E4D86">
      <w:pPr>
        <w:rPr>
          <w:rStyle w:val="StyleUnderline"/>
        </w:rPr>
      </w:pPr>
      <w:r w:rsidRPr="005C49D4">
        <w:rPr>
          <w:rStyle w:val="StyleUnderline"/>
        </w:rPr>
        <w:lastRenderedPageBreak/>
        <w:t>The initial wave of endorsements gives Harris an early leg up on any potential challenger four weeks before the Democratic National Convention is set to officially cement who will challenge former President Trump, the newly minted GOP nominee.</w:t>
      </w:r>
    </w:p>
    <w:p w14:paraId="0B563E28" w14:textId="77777777" w:rsidR="000E4D86" w:rsidRPr="005C49D4" w:rsidRDefault="000E4D86" w:rsidP="000E4D86">
      <w:pPr>
        <w:rPr>
          <w:rStyle w:val="StyleUnderline"/>
        </w:rPr>
      </w:pPr>
      <w:r w:rsidRPr="005C49D4">
        <w:rPr>
          <w:rStyle w:val="StyleUnderline"/>
        </w:rPr>
        <w:t xml:space="preserve">Harris supporters on Sunday were quick to point out her fundraising advantage, as the Biden-Harris campaign has $96 million in its coffers that can only follow Harris if she is the nominee. </w:t>
      </w:r>
    </w:p>
    <w:p w14:paraId="069B32C4" w14:textId="77777777" w:rsidR="000E4D86" w:rsidRDefault="000E4D86" w:rsidP="000E4D86">
      <w:r>
        <w:t xml:space="preserve">Democrats said they expect the campaign — which officially refiled as Harris for President on Sunday afternoon — to announce record-breaking fundraising totals for the vice president in the coming days. </w:t>
      </w:r>
    </w:p>
    <w:p w14:paraId="0AF73F74" w14:textId="77777777" w:rsidR="000E4D86" w:rsidRDefault="000E4D86" w:rsidP="000E4D86">
      <w:r>
        <w:t>“</w:t>
      </w:r>
      <w:proofErr w:type="gramStart"/>
      <w:r>
        <w:t>A number of</w:t>
      </w:r>
      <w:proofErr w:type="gramEnd"/>
      <w:r>
        <w:t xml:space="preserve"> folks are getting behind her</w:t>
      </w:r>
      <w:r w:rsidRPr="005C49D4">
        <w:rPr>
          <w:rStyle w:val="StyleUnderline"/>
        </w:rPr>
        <w:t>. She has the resources of the Biden-Harris infrastructure</w:t>
      </w:r>
      <w:r>
        <w:t xml:space="preserve">,” Rep. Eric Swalwell (D-Calif.), a Harris supporter, told MSNBC on Sunday, adding that his phone had hundreds of messages from volunteers and voters asking “where do I donate? Where do I knock on doors? How do I get to Michigan and Pennsylvania to look </w:t>
      </w:r>
      <w:proofErr w:type="gramStart"/>
      <w:r>
        <w:t>voters</w:t>
      </w:r>
      <w:proofErr w:type="gramEnd"/>
      <w:r>
        <w:t xml:space="preserve"> eyeball to eyeball to make the case?”</w:t>
      </w:r>
    </w:p>
    <w:p w14:paraId="4A4A0C19" w14:textId="77777777" w:rsidR="000E4D86" w:rsidRDefault="000E4D86" w:rsidP="000E4D86">
      <w:r>
        <w:t>“</w:t>
      </w:r>
      <w:r w:rsidRPr="005C49D4">
        <w:rPr>
          <w:rStyle w:val="StyleUnderline"/>
        </w:rPr>
        <w:t>People are fired up for Kamala</w:t>
      </w:r>
      <w:r>
        <w:t xml:space="preserve">,” he added. </w:t>
      </w:r>
    </w:p>
    <w:p w14:paraId="15BEF573" w14:textId="77777777" w:rsidR="000E4D86" w:rsidRDefault="000E4D86" w:rsidP="000E4D86">
      <w:r>
        <w:t xml:space="preserve">Notably, the calls for the party to hold a full-on open convention in less than a month in Chicago or shows of support for any other potential candidate have been minimized early on, but Democrats still have their eyes on other potential options. </w:t>
      </w:r>
    </w:p>
    <w:p w14:paraId="59DAF280" w14:textId="77777777" w:rsidR="000E4D86" w:rsidRDefault="000E4D86" w:rsidP="000E4D86">
      <w:r>
        <w:t xml:space="preserve">Some in the party are keeping close tabs on what the horde of governors who were widely considered to be on the shortlist for 2028 — headlined by Maryland Gov. Wes Moore, California Gov. Gavin Newsom, Illinois Gov JB Pritzker, Michigan Gov. Gretchen Whitmer and Kentucky Gov. Andy Beshear — do in the coming days. </w:t>
      </w:r>
    </w:p>
    <w:p w14:paraId="3F95FB68" w14:textId="77777777" w:rsidR="000E4D86" w:rsidRDefault="000E4D86" w:rsidP="000E4D86">
      <w:r>
        <w:t xml:space="preserve">Another high-profile Democratic governor, Josh Shapiro of Pennsylvania, endorsed Harris on Sunday, saying the best path forward was for the party to quickly unite around Harris. Shapiro has also been mentioned as a potential </w:t>
      </w:r>
      <w:proofErr w:type="gramStart"/>
      <w:r>
        <w:t>vice presidential</w:t>
      </w:r>
      <w:proofErr w:type="gramEnd"/>
      <w:r>
        <w:t xml:space="preserve"> candidate.</w:t>
      </w:r>
    </w:p>
    <w:p w14:paraId="77DA95A0" w14:textId="77777777" w:rsidR="000E4D86" w:rsidRDefault="000E4D86" w:rsidP="000E4D86">
      <w:r w:rsidRPr="005C49D4">
        <w:rPr>
          <w:rStyle w:val="StyleUnderline"/>
        </w:rPr>
        <w:t>The hill for any non-Harris Democrat is appearing steep given her financial and early advantage with top party members</w:t>
      </w:r>
      <w:r>
        <w:t xml:space="preserve">. </w:t>
      </w:r>
    </w:p>
    <w:p w14:paraId="17AB1AF5" w14:textId="77777777" w:rsidR="000E4D86" w:rsidRDefault="000E4D86" w:rsidP="000E4D86">
      <w:r>
        <w:t>“</w:t>
      </w:r>
      <w:r w:rsidRPr="005C49D4">
        <w:rPr>
          <w:rStyle w:val="StyleUnderline"/>
        </w:rPr>
        <w:t>You’re going to need a really good reason to do it,” the Democratic operative said, rattling off what they would have to overcome. “First female president. Black woman. Current vice president. [Biden] already endorsed her.</w:t>
      </w:r>
      <w:r>
        <w:t xml:space="preserve">” </w:t>
      </w:r>
    </w:p>
    <w:p w14:paraId="1A35D7FD" w14:textId="77777777" w:rsidR="000E4D86" w:rsidRDefault="000E4D86" w:rsidP="000E4D86">
      <w:r>
        <w:t>“</w:t>
      </w:r>
      <w:r w:rsidRPr="005C49D4">
        <w:rPr>
          <w:rStyle w:val="StyleUnderline"/>
        </w:rPr>
        <w:t>It’s going to be a tough argument to craft and run against he</w:t>
      </w:r>
      <w:r>
        <w:t xml:space="preserve">r,” they added. </w:t>
      </w:r>
    </w:p>
    <w:p w14:paraId="1EABB41E" w14:textId="77777777" w:rsidR="000E4D86" w:rsidRDefault="000E4D86" w:rsidP="000E4D86"/>
    <w:p w14:paraId="3C29A702" w14:textId="77777777" w:rsidR="000E4D86" w:rsidRDefault="000E4D86" w:rsidP="000E4D86">
      <w:pPr>
        <w:pStyle w:val="Heading4"/>
      </w:pPr>
      <w:r>
        <w:t>Harris is the favorite – and will get a bump – needs to focus on capitalizing on the opportunity</w:t>
      </w:r>
    </w:p>
    <w:p w14:paraId="24F8D5D7" w14:textId="77777777" w:rsidR="000E4D86" w:rsidRDefault="000E4D86" w:rsidP="000E4D86">
      <w:pPr>
        <w:rPr>
          <w:rStyle w:val="Style13ptBold"/>
        </w:rPr>
      </w:pPr>
      <w:r>
        <w:rPr>
          <w:rStyle w:val="Style13ptBold"/>
        </w:rPr>
        <w:t>Blake, Washington Post Senior Political Reporter, 7-21-24</w:t>
      </w:r>
    </w:p>
    <w:p w14:paraId="793051F9" w14:textId="77777777" w:rsidR="000E4D86" w:rsidRPr="00B9242D" w:rsidRDefault="000E4D86" w:rsidP="000E4D86">
      <w:r w:rsidRPr="00B9242D">
        <w:t>[</w:t>
      </w:r>
      <w:r>
        <w:t>Aaron, 7-21-2024, The Washington Post, “</w:t>
      </w:r>
      <w:r w:rsidRPr="00B9242D">
        <w:t>The next big 2024 questions, post-Biden</w:t>
      </w:r>
      <w:r>
        <w:t xml:space="preserve">,” </w:t>
      </w:r>
      <w:r w:rsidRPr="00B9242D">
        <w:t>https://www.washingtonpost.com/politics/2024/07/21/campaign-moment/</w:t>
      </w:r>
      <w:r>
        <w:t>, accessed 7-21-2024, CM</w:t>
      </w:r>
      <w:r w:rsidRPr="00B9242D">
        <w:t>]</w:t>
      </w:r>
    </w:p>
    <w:p w14:paraId="4DC5B87D" w14:textId="77777777" w:rsidR="000E4D86" w:rsidRPr="00B9242D" w:rsidRDefault="000E4D86" w:rsidP="000E4D86">
      <w:pPr>
        <w:rPr>
          <w:rStyle w:val="StyleUnderline"/>
        </w:rPr>
      </w:pPr>
      <w:r>
        <w:t xml:space="preserve">This is, of course, the big one. </w:t>
      </w:r>
      <w:r w:rsidRPr="00B9242D">
        <w:rPr>
          <w:rStyle w:val="StyleUnderline"/>
        </w:rPr>
        <w:t>Harris is the strong favorite — both because she’s next in line and because that’s the¶ expedient move, both politically and practically.</w:t>
      </w:r>
    </w:p>
    <w:p w14:paraId="35437724" w14:textId="77777777" w:rsidR="000E4D86" w:rsidRPr="007D6B57" w:rsidRDefault="000E4D86" w:rsidP="000E4D86">
      <w:r w:rsidRPr="007D6B57">
        <w:t xml:space="preserve">It would be fraught to bypass the first female and first Black vice president, particularly with Democrats struggling¶ to hold on to their dominance among Black voters. She also has easy access to Biden’s large </w:t>
      </w:r>
      <w:r w:rsidRPr="007D6B57">
        <w:lastRenderedPageBreak/>
        <w:t xml:space="preserve">campaign war </w:t>
      </w:r>
      <w:proofErr w:type="gramStart"/>
      <w:r w:rsidRPr="007D6B57">
        <w:t>chest,¶</w:t>
      </w:r>
      <w:proofErr w:type="gramEnd"/>
      <w:r w:rsidRPr="007D6B57">
        <w:t xml:space="preserve"> which was quickly turned over to her — a huge factor in all this. And after weeks of uncertainty, you can bet¶ Democrats would like to just be done with the top of the ticket.</w:t>
      </w:r>
    </w:p>
    <w:p w14:paraId="783E70D9" w14:textId="77777777" w:rsidR="000E4D86" w:rsidRDefault="000E4D86" w:rsidP="000E4D86">
      <w:r>
        <w:t>But not everyone is closing ranks yet; Barack Obama didn’t quickly endorse Harris, for one. Sen. Joe Manchin III (I-</w:t>
      </w:r>
      <w:r w:rsidRPr="00B9242D">
        <w:rPr>
          <w:sz w:val="12"/>
        </w:rPr>
        <w:t xml:space="preserve">¶ </w:t>
      </w:r>
      <w:r>
        <w:t>W.Va.) is considering rejoining the Democratic Party and running.</w:t>
      </w:r>
    </w:p>
    <w:p w14:paraId="0E7C2DB2" w14:textId="77777777" w:rsidR="000E4D86" w:rsidRDefault="000E4D86" w:rsidP="000E4D86">
      <w:r>
        <w:t>And it’s not exactly a no-brainer. Harris is not a popular vice president, and recent polls suggest she doesn’t perform</w:t>
      </w:r>
      <w:r w:rsidRPr="00B9242D">
        <w:rPr>
          <w:sz w:val="12"/>
        </w:rPr>
        <w:t xml:space="preserve">¶ </w:t>
      </w:r>
      <w:r>
        <w:t>much better against Donald Trump than Biden did. (The Post’s polling average shows her trailing by 1.5 points in</w:t>
      </w:r>
      <w:r w:rsidRPr="00B9242D">
        <w:rPr>
          <w:sz w:val="12"/>
        </w:rPr>
        <w:t xml:space="preserve">¶ </w:t>
      </w:r>
      <w:r>
        <w:t>polls conducted after the debate, compared to Biden’s 1.9-point deficit.) Her own 2020 campaign was a</w:t>
      </w:r>
      <w:r w:rsidRPr="00B9242D">
        <w:rPr>
          <w:sz w:val="12"/>
        </w:rPr>
        <w:t xml:space="preserve">¶ </w:t>
      </w:r>
      <w:r>
        <w:t>disappointment.</w:t>
      </w:r>
    </w:p>
    <w:p w14:paraId="4CF1B8B1" w14:textId="77777777" w:rsidR="000E4D86" w:rsidRDefault="000E4D86" w:rsidP="000E4D86">
      <w:r>
        <w:t>I’m not getting the sense that too many in the party want to throw things open yet. But if they ultimately decide to —</w:t>
      </w:r>
      <w:r w:rsidRPr="00B9242D">
        <w:rPr>
          <w:sz w:val="12"/>
        </w:rPr>
        <w:t xml:space="preserve">¶ </w:t>
      </w:r>
      <w:r>
        <w:t>or if Harris falters — here’s my full list of plausible alternatives. Many of those same names will be in the mix for vice</w:t>
      </w:r>
      <w:r w:rsidRPr="00B9242D">
        <w:rPr>
          <w:sz w:val="12"/>
        </w:rPr>
        <w:t xml:space="preserve">¶ </w:t>
      </w:r>
      <w:r>
        <w:t xml:space="preserve">president, should the path remain clear for Harris, or as someone else’s running mate, if it </w:t>
      </w:r>
      <w:proofErr w:type="gramStart"/>
      <w:r>
        <w:t>doesn’t.</w:t>
      </w:r>
      <w:r w:rsidRPr="00B9242D">
        <w:rPr>
          <w:sz w:val="12"/>
        </w:rPr>
        <w:t>¶</w:t>
      </w:r>
      <w:proofErr w:type="gramEnd"/>
      <w:r w:rsidRPr="00B9242D">
        <w:rPr>
          <w:sz w:val="12"/>
        </w:rPr>
        <w:t xml:space="preserve"> </w:t>
      </w:r>
      <w:r>
        <w:t>What is the process?</w:t>
      </w:r>
    </w:p>
    <w:p w14:paraId="70472C86" w14:textId="77777777" w:rsidR="000E4D86" w:rsidRPr="007D6B57" w:rsidRDefault="000E4D86" w:rsidP="000E4D86">
      <w:pPr>
        <w:rPr>
          <w:rStyle w:val="StyleUnderline"/>
        </w:rPr>
      </w:pPr>
      <w:r w:rsidRPr="007D6B57">
        <w:rPr>
          <w:rStyle w:val="StyleUnderline"/>
        </w:rPr>
        <w:t>Harris signaled Sunday that she intends to “earn and win” the Democratic nomination. Exactly what it will mean to¶ “earn” it, we don’t yet know.</w:t>
      </w:r>
    </w:p>
    <w:p w14:paraId="758402CB" w14:textId="77777777" w:rsidR="000E4D86" w:rsidRDefault="000E4D86" w:rsidP="000E4D86">
      <w:r>
        <w:t>Ultimately, this will be up to Democratic National Convention delegates, who are no longer bound to Biden or any</w:t>
      </w:r>
      <w:r w:rsidRPr="00B9242D">
        <w:rPr>
          <w:sz w:val="12"/>
        </w:rPr>
        <w:t xml:space="preserve">¶ </w:t>
      </w:r>
      <w:r>
        <w:t xml:space="preserve">other candidate. But Democrats need to figure out what kind of process they’ll use to get to that </w:t>
      </w:r>
      <w:proofErr w:type="gramStart"/>
      <w:r>
        <w:t>point.</w:t>
      </w:r>
      <w:r w:rsidRPr="00B9242D">
        <w:rPr>
          <w:sz w:val="12"/>
        </w:rPr>
        <w:t>¶</w:t>
      </w:r>
      <w:proofErr w:type="gramEnd"/>
      <w:r w:rsidRPr="00B9242D">
        <w:rPr>
          <w:sz w:val="12"/>
        </w:rPr>
        <w:t xml:space="preserve"> </w:t>
      </w:r>
      <w:r>
        <w:t>They have a dilemma on this front. There is little time to figure things out — their convention begins Aug. 19 — but</w:t>
      </w:r>
      <w:r w:rsidRPr="00B9242D">
        <w:rPr>
          <w:sz w:val="12"/>
        </w:rPr>
        <w:t xml:space="preserve">¶ </w:t>
      </w:r>
      <w:r>
        <w:t>clearing the field for Harris risks looking like a coronation. And if she is just handed the nomination, it won’t do</w:t>
      </w:r>
      <w:r w:rsidRPr="00B9242D">
        <w:rPr>
          <w:sz w:val="12"/>
        </w:rPr>
        <w:t xml:space="preserve">¶ </w:t>
      </w:r>
      <w:r>
        <w:t>much to tamp down concerns about her prospects. Some, like Sen. Peter Welch (D-Vt.) and Rep. Lloyd Doggett (D-</w:t>
      </w:r>
      <w:r w:rsidRPr="00B9242D">
        <w:rPr>
          <w:sz w:val="12"/>
        </w:rPr>
        <w:t xml:space="preserve">¶ </w:t>
      </w:r>
      <w:r>
        <w:t>Tex.), are withholding support from Harris in favor of a brief contest of some sort.</w:t>
      </w:r>
    </w:p>
    <w:p w14:paraId="646C1829" w14:textId="77777777" w:rsidR="000E4D86" w:rsidRDefault="000E4D86" w:rsidP="000E4D86">
      <w:r>
        <w:t>For now, the big questions are whether they will hold some kind of “mini primary”— and how that would even look</w:t>
      </w:r>
      <w:r w:rsidRPr="00B9242D">
        <w:rPr>
          <w:sz w:val="12"/>
        </w:rPr>
        <w:t xml:space="preserve">¶ </w:t>
      </w:r>
      <w:r>
        <w:t>— along with precisely when the ticket will be formalized. Party leaders have spent weeks saying they needed to</w:t>
      </w:r>
      <w:r w:rsidRPr="00B9242D">
        <w:rPr>
          <w:sz w:val="12"/>
        </w:rPr>
        <w:t xml:space="preserve">¶ </w:t>
      </w:r>
      <w:r>
        <w:t>virtually nominate Biden by Aug. 7 because of supposed uncertainty about ballot access. But some in the party had</w:t>
      </w:r>
      <w:r w:rsidRPr="00B9242D">
        <w:rPr>
          <w:sz w:val="12"/>
        </w:rPr>
        <w:t xml:space="preserve">¶ </w:t>
      </w:r>
      <w:r>
        <w:t>dismissed that as a pretext to jam Biden through.</w:t>
      </w:r>
    </w:p>
    <w:p w14:paraId="21E7C4D2" w14:textId="77777777" w:rsidR="000E4D86" w:rsidRDefault="000E4D86" w:rsidP="000E4D86">
      <w:r>
        <w:t>Sticking to that accelerated timeline would surely cut down on how robust the process is. And to the extent delegates</w:t>
      </w:r>
      <w:r w:rsidRPr="00B9242D">
        <w:rPr>
          <w:sz w:val="12"/>
        </w:rPr>
        <w:t xml:space="preserve">¶ </w:t>
      </w:r>
      <w:r>
        <w:t xml:space="preserve">actually have a choice, debating the nominee virtually rather than in person is far from an ideal </w:t>
      </w:r>
      <w:proofErr w:type="gramStart"/>
      <w:r>
        <w:t>setup.</w:t>
      </w:r>
      <w:r w:rsidRPr="00B9242D">
        <w:rPr>
          <w:sz w:val="12"/>
        </w:rPr>
        <w:t>¶</w:t>
      </w:r>
      <w:proofErr w:type="gramEnd"/>
      <w:r w:rsidRPr="00B9242D">
        <w:rPr>
          <w:sz w:val="12"/>
        </w:rPr>
        <w:t xml:space="preserve"> </w:t>
      </w:r>
      <w:r>
        <w:t>How does Harris play in the days to come?</w:t>
      </w:r>
    </w:p>
    <w:p w14:paraId="537683A8" w14:textId="77777777" w:rsidR="000E4D86" w:rsidRDefault="000E4D86" w:rsidP="000E4D86">
      <w:r>
        <w:t>Just as we all watched the polls like hawks after Biden’s stumbling June 27 debate performance, so too will our gazes</w:t>
      </w:r>
      <w:r w:rsidRPr="00B9242D">
        <w:rPr>
          <w:sz w:val="12"/>
        </w:rPr>
        <w:t xml:space="preserve">¶ </w:t>
      </w:r>
      <w:r>
        <w:t>be fixed upon them in the days ahead. They will go a long way toward determining how confident Democrats will feel</w:t>
      </w:r>
      <w:r w:rsidRPr="00B9242D">
        <w:rPr>
          <w:sz w:val="12"/>
        </w:rPr>
        <w:t xml:space="preserve">¶ </w:t>
      </w:r>
      <w:r>
        <w:t>about Harris.</w:t>
      </w:r>
    </w:p>
    <w:p w14:paraId="04A595EF" w14:textId="77777777" w:rsidR="000E4D86" w:rsidRPr="00B9242D" w:rsidRDefault="000E4D86" w:rsidP="000E4D86">
      <w:pPr>
        <w:rPr>
          <w:rStyle w:val="StyleUnderline"/>
        </w:rPr>
      </w:pPr>
      <w:r w:rsidRPr="00B9242D">
        <w:rPr>
          <w:rStyle w:val="StyleUnderline"/>
        </w:rPr>
        <w:t>Yes, she polls little better than Biden right now, and yes, her 2020 campaign didn’t go well. But vice presidents’¶ brands are often tied to the presidents they serve</w:t>
      </w:r>
      <w:r>
        <w:t>, and she now has a chance to reintroduce herself to a lot of people</w:t>
      </w:r>
      <w:r w:rsidRPr="00B9242D">
        <w:rPr>
          <w:sz w:val="12"/>
        </w:rPr>
        <w:t xml:space="preserve">¶ </w:t>
      </w:r>
      <w:r>
        <w:t xml:space="preserve">who didn’t pay much attention to her before. </w:t>
      </w:r>
      <w:r w:rsidRPr="00B9242D">
        <w:rPr>
          <w:rStyle w:val="StyleUnderline"/>
        </w:rPr>
        <w:t>A Democratic optimist might also point out that running a primary¶ campaign isn’t quite the same thing as appealing to general-election voters.</w:t>
      </w:r>
    </w:p>
    <w:p w14:paraId="5F759364" w14:textId="77777777" w:rsidR="000E4D86" w:rsidRPr="00B9242D" w:rsidRDefault="000E4D86" w:rsidP="000E4D86">
      <w:pPr>
        <w:rPr>
          <w:rStyle w:val="StyleUnderline"/>
        </w:rPr>
      </w:pPr>
      <w:r w:rsidRPr="00B9242D">
        <w:rPr>
          <w:rStyle w:val="StyleUnderline"/>
        </w:rPr>
        <w:t xml:space="preserve">It’s plausible she gets a bump soon. Virtually every Democratic Senate candidate in the country has polled better¶ than Biden, and often significantly better. That might suggest that a standard-issue presidential nominee without¶ Biden’s age and acuity concerns might do better than him when the choice comes into </w:t>
      </w:r>
      <w:proofErr w:type="gramStart"/>
      <w:r w:rsidRPr="00B9242D">
        <w:rPr>
          <w:rStyle w:val="StyleUnderline"/>
        </w:rPr>
        <w:t>focus.¶</w:t>
      </w:r>
      <w:proofErr w:type="gramEnd"/>
      <w:r w:rsidRPr="00B9242D">
        <w:rPr>
          <w:rStyle w:val="StyleUnderline"/>
        </w:rPr>
        <w:t xml:space="preserve"> Harris’s biggest task now is capitalizing on this massive opportunity.</w:t>
      </w:r>
    </w:p>
    <w:p w14:paraId="3CA44B8E" w14:textId="77777777" w:rsidR="000E4D86" w:rsidRDefault="000E4D86" w:rsidP="000E4D86"/>
    <w:p w14:paraId="05F35377" w14:textId="77777777" w:rsidR="000E4D86" w:rsidRPr="00387272" w:rsidRDefault="000E4D86" w:rsidP="000E4D86"/>
    <w:p w14:paraId="62D5BDA4" w14:textId="77777777" w:rsidR="000E4D86" w:rsidRDefault="000E4D86" w:rsidP="000E4D86">
      <w:pPr>
        <w:pStyle w:val="Heading4"/>
      </w:pPr>
      <w:r>
        <w:t>Dems will rally behind Harris</w:t>
      </w:r>
    </w:p>
    <w:p w14:paraId="3CD92C5F" w14:textId="77777777" w:rsidR="000E4D86" w:rsidRPr="00DB35C8" w:rsidRDefault="000E4D86" w:rsidP="000E4D86">
      <w:pPr>
        <w:rPr>
          <w:rStyle w:val="Style13ptBold"/>
        </w:rPr>
      </w:pPr>
      <w:r w:rsidRPr="00DB35C8">
        <w:rPr>
          <w:rStyle w:val="Style13ptBold"/>
        </w:rPr>
        <w:t>Rocha, former Bernie Sanders campaign advisor, 7-21-24</w:t>
      </w:r>
    </w:p>
    <w:p w14:paraId="728812A6" w14:textId="77777777" w:rsidR="000E4D86" w:rsidRPr="004D4C11" w:rsidRDefault="000E4D86" w:rsidP="000E4D86">
      <w:r>
        <w:t>Chuck Rocha, July 21, 2024, Politico, ‘</w:t>
      </w:r>
      <w:r w:rsidRPr="00E762F8">
        <w:t>15 Experts Predict What Biden’s Dropout Means for the 2024 Election</w:t>
      </w:r>
      <w:r>
        <w:t xml:space="preserve">’, </w:t>
      </w:r>
      <w:hyperlink r:id="rId10" w:history="1">
        <w:r w:rsidRPr="00D05AB0">
          <w:rPr>
            <w:rStyle w:val="Hyperlink"/>
          </w:rPr>
          <w:t>https://www.politico.com/news/magazine/2024/07/21/biden-dropout-expert-predictions-00170164</w:t>
        </w:r>
      </w:hyperlink>
      <w:r>
        <w:t>, Accessed July 21, 2024, CT</w:t>
      </w:r>
    </w:p>
    <w:p w14:paraId="694057D9" w14:textId="77777777" w:rsidR="000E4D86" w:rsidRPr="004D4C11" w:rsidRDefault="000E4D86" w:rsidP="000E4D86">
      <w:pPr>
        <w:rPr>
          <w:rStyle w:val="StyleUnderline"/>
        </w:rPr>
      </w:pPr>
      <w:r w:rsidRPr="004D4C11">
        <w:rPr>
          <w:rStyle w:val="StyleUnderline"/>
        </w:rPr>
        <w:t>What you’re going to see over the next four months is a consolidation of the entire Democratic Party behind Kamala Harris.</w:t>
      </w:r>
      <w:r>
        <w:t xml:space="preserve"> </w:t>
      </w:r>
      <w:r w:rsidRPr="00DB35C8">
        <w:rPr>
          <w:rStyle w:val="StyleUnderline"/>
        </w:rPr>
        <w:t>You will see a seamless effort of all those resources that were going to be spent on behalf of Joe Biden being spent on behalf of Harris. The most important of these is the super PAC that’s affiliated with Biden’s reelection</w:t>
      </w:r>
      <w:r w:rsidRPr="004D4C11">
        <w:rPr>
          <w:rStyle w:val="StyleUnderline"/>
        </w:rPr>
        <w:t>, Future Forward, which as of today reported over $200 million in the bank. You’re also going to see unprecedented fundraising from Democrats, seeing historic amounts of money being raised online.</w:t>
      </w:r>
    </w:p>
    <w:p w14:paraId="64770F40" w14:textId="77777777" w:rsidR="000E4D86" w:rsidRPr="004D4C11" w:rsidRDefault="000E4D86" w:rsidP="000E4D86">
      <w:pPr>
        <w:rPr>
          <w:rStyle w:val="StyleUnderline"/>
        </w:rPr>
      </w:pPr>
      <w:r>
        <w:t>The most interesting thing immediately will be who Harris picks to be her vice president. I think that’s where things are really going to align for the excitement in the party and where the jockeying will really happen</w:t>
      </w:r>
      <w:r w:rsidRPr="004D4C11">
        <w:rPr>
          <w:rStyle w:val="StyleUnderline"/>
        </w:rPr>
        <w:t>. I don’t think anyone can take on the vice president as the nominee because in the Democratic Party, you do not want to be seen as going against the potential first woman president and the first woman of color.</w:t>
      </w:r>
    </w:p>
    <w:p w14:paraId="4690E7E9" w14:textId="77777777" w:rsidR="000E4D86" w:rsidRDefault="000E4D86" w:rsidP="000E4D86">
      <w:r>
        <w:t>We should not forget that Vice President</w:t>
      </w:r>
      <w:r w:rsidRPr="004D4C11">
        <w:rPr>
          <w:rStyle w:val="StyleUnderline"/>
        </w:rPr>
        <w:t xml:space="preserve"> Harris has been the lead for the administration on pushing back against the Dobbs decision, which led to women </w:t>
      </w:r>
      <w:proofErr w:type="gramStart"/>
      <w:r w:rsidRPr="004D4C11">
        <w:rPr>
          <w:rStyle w:val="StyleUnderline"/>
        </w:rPr>
        <w:t>all across</w:t>
      </w:r>
      <w:proofErr w:type="gramEnd"/>
      <w:r w:rsidRPr="004D4C11">
        <w:rPr>
          <w:rStyle w:val="StyleUnderline"/>
        </w:rPr>
        <w:t xml:space="preserve"> America losing fundamental rights that they’ve enjoyed for years. On this single issue, the difference between a woman of color running against these two white dudes will be the contrast that probably puts her over the top along with all the accomplishments that this administration can roll out in TV ads</w:t>
      </w:r>
      <w:r>
        <w:t>. Stay tuned and screw your wigs on tight.</w:t>
      </w:r>
    </w:p>
    <w:p w14:paraId="401DB16F" w14:textId="77777777" w:rsidR="000E4D86" w:rsidRDefault="000E4D86" w:rsidP="000E4D86"/>
    <w:p w14:paraId="4E2CB65B" w14:textId="77777777" w:rsidR="000E4D86" w:rsidRDefault="000E4D86" w:rsidP="000E4D86">
      <w:pPr>
        <w:pStyle w:val="Heading4"/>
      </w:pPr>
      <w:r>
        <w:t>Harris has locked in voter base</w:t>
      </w:r>
    </w:p>
    <w:p w14:paraId="245CA264" w14:textId="77777777" w:rsidR="000E4D86" w:rsidRPr="00205D64" w:rsidRDefault="000E4D86" w:rsidP="000E4D86">
      <w:pPr>
        <w:rPr>
          <w:rStyle w:val="Style13ptBold"/>
        </w:rPr>
      </w:pPr>
      <w:r w:rsidRPr="00205D64">
        <w:rPr>
          <w:rStyle w:val="Style13ptBold"/>
        </w:rPr>
        <w:t>Rye, CEO of IMPACT Strategies CEO, 7-21-24</w:t>
      </w:r>
    </w:p>
    <w:p w14:paraId="10CEAE4C" w14:textId="77777777" w:rsidR="000E4D86" w:rsidRPr="00D84122" w:rsidRDefault="000E4D86" w:rsidP="000E4D86">
      <w:r>
        <w:t>[Angela Rye, July 21, 2024, Politico, ‘</w:t>
      </w:r>
      <w:r w:rsidRPr="00E762F8">
        <w:t>15 Experts Predict What Biden’s Dropout Means for the 2024 Election</w:t>
      </w:r>
      <w:r>
        <w:t xml:space="preserve">’, </w:t>
      </w:r>
      <w:hyperlink r:id="rId11" w:history="1">
        <w:r w:rsidRPr="00D05AB0">
          <w:rPr>
            <w:rStyle w:val="Hyperlink"/>
          </w:rPr>
          <w:t>https://www.politico.com/news/magazine/2024/07/21/biden-dropout-expert-predictions-00170164</w:t>
        </w:r>
      </w:hyperlink>
      <w:r>
        <w:t>, Accessed July 21, 2024, CT]</w:t>
      </w:r>
    </w:p>
    <w:p w14:paraId="64015686" w14:textId="77777777" w:rsidR="000E4D86" w:rsidRPr="00D84122" w:rsidRDefault="000E4D86" w:rsidP="000E4D86">
      <w:pPr>
        <w:rPr>
          <w:u w:val="single"/>
        </w:rPr>
      </w:pPr>
      <w:r w:rsidRPr="00D84122">
        <w:rPr>
          <w:rStyle w:val="StyleUnderline"/>
        </w:rPr>
        <w:t>The first order of business for the Democratic Party is uniting behind the candidacy of Kamala Harris</w:t>
      </w:r>
      <w:r w:rsidRPr="00D84122">
        <w:t xml:space="preserve"> and her running mate, who must be announced soon. </w:t>
      </w:r>
      <w:r w:rsidRPr="00D84122">
        <w:rPr>
          <w:rStyle w:val="StyleUnderline"/>
        </w:rPr>
        <w:t xml:space="preserve">People need to see the ticket they will be voting </w:t>
      </w:r>
      <w:proofErr w:type="gramStart"/>
      <w:r w:rsidRPr="00D84122">
        <w:rPr>
          <w:rStyle w:val="StyleUnderline"/>
        </w:rPr>
        <w:t>for</w:t>
      </w:r>
      <w:proofErr w:type="gramEnd"/>
      <w:r w:rsidRPr="00D84122">
        <w:rPr>
          <w:rStyle w:val="StyleUnderline"/>
        </w:rPr>
        <w:t xml:space="preserve"> not just the dictatorship they are voting against. The next four months leading up to the election could be some of the most challenging the Party has ever seen, and that is in the face of the Republican Party being fully united behind their messiah, Donald Trump, and his running mate, JD Vance.</w:t>
      </w:r>
    </w:p>
    <w:p w14:paraId="2261465F" w14:textId="77777777" w:rsidR="000E4D86" w:rsidRPr="00D84122" w:rsidRDefault="000E4D86" w:rsidP="000E4D86">
      <w:r w:rsidRPr="00D84122">
        <w:t xml:space="preserve">Joe Biden announcing that he will not seek reelection several weeks before the convention means that Kamala Harris doesn’t inherit the nomination, </w:t>
      </w:r>
      <w:proofErr w:type="gramStart"/>
      <w:r w:rsidRPr="00D84122">
        <w:t>despite the fact that</w:t>
      </w:r>
      <w:proofErr w:type="gramEnd"/>
      <w:r w:rsidRPr="00D84122">
        <w:t xml:space="preserve"> she should</w:t>
      </w:r>
      <w:r w:rsidRPr="00D84122">
        <w:rPr>
          <w:rStyle w:val="StyleUnderline"/>
        </w:rPr>
        <w:t xml:space="preserve">. When people voted for Joe Biden during the primary process, they did so with the understanding that they were supporting a ticket he led and Kamala Harris, with </w:t>
      </w:r>
      <w:proofErr w:type="gramStart"/>
      <w:r w:rsidRPr="00D84122">
        <w:rPr>
          <w:rStyle w:val="StyleUnderline"/>
        </w:rPr>
        <w:t>all of</w:t>
      </w:r>
      <w:proofErr w:type="gramEnd"/>
      <w:r w:rsidRPr="00D84122">
        <w:rPr>
          <w:rStyle w:val="StyleUnderline"/>
        </w:rPr>
        <w:t xml:space="preserve"> her accomplishments as vice president, was his number two. There is one person who stepped away from the nomination: Joe Biden — not </w:t>
      </w:r>
      <w:r w:rsidRPr="00D84122">
        <w:rPr>
          <w:rStyle w:val="StyleUnderline"/>
        </w:rPr>
        <w:lastRenderedPageBreak/>
        <w:t>Kamala Harris.</w:t>
      </w:r>
      <w:r w:rsidRPr="00D84122">
        <w:t xml:space="preserve"> Every voter who cast a ballot for the Biden-Harris ticket, has the right to ensure their votes still count in the nominating process before and during the Democratic convention.</w:t>
      </w:r>
    </w:p>
    <w:p w14:paraId="08D56F60" w14:textId="77777777" w:rsidR="000E4D86" w:rsidRPr="00D84122" w:rsidRDefault="000E4D86" w:rsidP="000E4D86">
      <w:pPr>
        <w:rPr>
          <w:u w:val="single"/>
        </w:rPr>
      </w:pPr>
      <w:r w:rsidRPr="00D84122">
        <w:t xml:space="preserve">Vice President Kamala </w:t>
      </w:r>
      <w:r w:rsidRPr="00D84122">
        <w:rPr>
          <w:rStyle w:val="StyleUnderline"/>
        </w:rPr>
        <w:t>Harris earned it. She has demonstrated a significant record of accomplishment and can win. Can you picture a prosecutor versus someone with 88 indictments?</w:t>
      </w:r>
    </w:p>
    <w:p w14:paraId="7F1E6693" w14:textId="77777777" w:rsidR="000E4D86" w:rsidRDefault="000E4D86" w:rsidP="000E4D86">
      <w:pPr>
        <w:rPr>
          <w:rStyle w:val="StyleUnderline"/>
        </w:rPr>
      </w:pPr>
      <w:r w:rsidRPr="00AF73CF">
        <w:rPr>
          <w:rStyle w:val="StyleUnderline"/>
        </w:rPr>
        <w:t>This is a different election from 2020 and all the years prior—it is a political war. Joe Biden labeled the last cycle a battle for the soul of America before</w:t>
      </w:r>
      <w:r w:rsidRPr="00D84122">
        <w:t xml:space="preserve">. </w:t>
      </w:r>
      <w:r w:rsidRPr="00D84122">
        <w:rPr>
          <w:rStyle w:val="StyleUnderline"/>
        </w:rPr>
        <w:t>Now, it’s a war for democracy, and the American people must act accordingly.</w:t>
      </w:r>
    </w:p>
    <w:p w14:paraId="4C521827" w14:textId="77777777" w:rsidR="000E4D86" w:rsidRDefault="000E4D86" w:rsidP="000E4D86"/>
    <w:p w14:paraId="047568AA" w14:textId="77777777" w:rsidR="000E4D86" w:rsidRDefault="000E4D86" w:rsidP="000E4D86">
      <w:pPr>
        <w:pStyle w:val="Heading3"/>
      </w:pPr>
      <w:bookmarkStart w:id="13" w:name="_Toc172571013"/>
      <w:r>
        <w:lastRenderedPageBreak/>
        <w:t>AT – Dems Won’t Support</w:t>
      </w:r>
      <w:bookmarkEnd w:id="13"/>
    </w:p>
    <w:p w14:paraId="273CE2BA" w14:textId="77777777" w:rsidR="000E4D86" w:rsidRDefault="000E4D86" w:rsidP="000E4D86"/>
    <w:p w14:paraId="65D2D069" w14:textId="77777777" w:rsidR="000E4D86" w:rsidRDefault="000E4D86" w:rsidP="000E4D86">
      <w:pPr>
        <w:pStyle w:val="Heading4"/>
      </w:pPr>
      <w:r>
        <w:t>Democrats are united in support of Harris</w:t>
      </w:r>
    </w:p>
    <w:p w14:paraId="639239FD" w14:textId="77777777" w:rsidR="000E4D86" w:rsidRPr="00E7480F" w:rsidRDefault="000E4D86" w:rsidP="000E4D86">
      <w:pPr>
        <w:rPr>
          <w:rStyle w:val="Style13ptBold"/>
        </w:rPr>
      </w:pPr>
      <w:r>
        <w:rPr>
          <w:rStyle w:val="Style13ptBold"/>
        </w:rPr>
        <w:t xml:space="preserve">Parnes, ‘The Hill’ senior staff </w:t>
      </w:r>
      <w:r w:rsidRPr="00E7480F">
        <w:rPr>
          <w:rStyle w:val="Style13ptBold"/>
        </w:rPr>
        <w:t>w</w:t>
      </w:r>
      <w:r>
        <w:rPr>
          <w:rStyle w:val="Style13ptBold"/>
        </w:rPr>
        <w:t>riter, 7-21-24</w:t>
      </w:r>
    </w:p>
    <w:p w14:paraId="7BC783AF" w14:textId="77777777" w:rsidR="000E4D86" w:rsidRPr="00E7480F" w:rsidRDefault="000E4D86" w:rsidP="000E4D86">
      <w:pPr>
        <w:rPr>
          <w:sz w:val="20"/>
          <w:szCs w:val="20"/>
        </w:rPr>
      </w:pPr>
      <w:r w:rsidRPr="00E7480F">
        <w:rPr>
          <w:sz w:val="20"/>
          <w:szCs w:val="20"/>
        </w:rPr>
        <w:t>[Amie Parnes, ‘The Hill’ senior staff writer, 7-21-24, “Democrats breathe sighs of relief over Biden exit,” https://thehill.com/homenews/campaign/4784726-biden-withdrawal-relief-democrats, 7-21-24, EP]</w:t>
      </w:r>
    </w:p>
    <w:p w14:paraId="3013DC8B" w14:textId="77777777" w:rsidR="000E4D86" w:rsidRDefault="000E4D86" w:rsidP="000E4D86">
      <w:r w:rsidRPr="00E7480F">
        <w:t>“F—</w:t>
      </w:r>
      <w:proofErr w:type="spellStart"/>
      <w:r w:rsidRPr="00E7480F">
        <w:t>ing</w:t>
      </w:r>
      <w:proofErr w:type="spellEnd"/>
      <w:r w:rsidRPr="00E7480F">
        <w:t xml:space="preserve"> finally,” said one Democratic strategist</w:t>
      </w:r>
      <w:r>
        <w:t xml:space="preserve"> frustrated over how long the battle went on in recent weeks as Democrat after Democrat in Congress called for Biden to step down after a disastrous debate performance underscored deep concerns about the 81-year-old president’s age and fitness for office.</w:t>
      </w:r>
    </w:p>
    <w:p w14:paraId="05007FAA" w14:textId="77777777" w:rsidR="000E4D86" w:rsidRDefault="000E4D86" w:rsidP="000E4D86">
      <w:r>
        <w:t>“The last three weeks couldn’t have been any worse for us,” the strategist said.</w:t>
      </w:r>
    </w:p>
    <w:p w14:paraId="7F2E54F3" w14:textId="77777777" w:rsidR="000E4D86" w:rsidRDefault="000E4D86" w:rsidP="000E4D86">
      <w:r w:rsidRPr="00E7480F">
        <w:rPr>
          <w:rStyle w:val="StyleUnderline"/>
        </w:rPr>
        <w:t>A</w:t>
      </w:r>
      <w:r w:rsidRPr="00E7480F">
        <w:t xml:space="preserve">nother </w:t>
      </w:r>
      <w:r w:rsidRPr="00E7480F">
        <w:rPr>
          <w:rStyle w:val="StyleUnderline"/>
        </w:rPr>
        <w:t>strategist close to the campaign said the move was best for Democrats</w:t>
      </w:r>
      <w:r>
        <w:t xml:space="preserve">. </w:t>
      </w:r>
      <w:r w:rsidRPr="00E7480F">
        <w:rPr>
          <w:rStyle w:val="StyleUnderline"/>
        </w:rPr>
        <w:t>“Yesterday we couldn’t see the light. Today, there’s optimism and hope for our party,”</w:t>
      </w:r>
      <w:r>
        <w:t xml:space="preserve"> this strategist said </w:t>
      </w:r>
      <w:r w:rsidRPr="00E7480F">
        <w:rPr>
          <w:rStyle w:val="StyleUnderline"/>
        </w:rPr>
        <w:t>following Biden’s exit and endorsement of Vice President Harris as his party’s nominee.</w:t>
      </w:r>
    </w:p>
    <w:p w14:paraId="2F7DF753" w14:textId="77777777" w:rsidR="000E4D86" w:rsidRDefault="000E4D86" w:rsidP="000E4D86">
      <w:r w:rsidRPr="00E7480F">
        <w:rPr>
          <w:rStyle w:val="StyleUnderline"/>
        </w:rPr>
        <w:t>Donors who</w:t>
      </w:r>
      <w:r>
        <w:t xml:space="preserve"> had </w:t>
      </w:r>
      <w:r w:rsidRPr="00E7480F">
        <w:rPr>
          <w:rStyle w:val="StyleUnderline"/>
        </w:rPr>
        <w:t>told Biden’s campaign they would not chip in any more money said they were back in the game.</w:t>
      </w:r>
      <w:r>
        <w:t xml:space="preserve"> </w:t>
      </w:r>
    </w:p>
    <w:p w14:paraId="0E85E72C" w14:textId="77777777" w:rsidR="000E4D86" w:rsidRDefault="000E4D86" w:rsidP="000E4D86">
      <w:r w:rsidRPr="00E7480F">
        <w:rPr>
          <w:rStyle w:val="StyleUnderline"/>
        </w:rPr>
        <w:t>“Let’s go,” said one</w:t>
      </w:r>
      <w:r w:rsidRPr="00E7480F">
        <w:t xml:space="preserve"> major</w:t>
      </w:r>
      <w:r w:rsidRPr="00E7480F">
        <w:rPr>
          <w:rStyle w:val="StyleUnderline"/>
        </w:rPr>
        <w:t xml:space="preserve"> bundler who was looking for Biden to hand the reins to Harris. </w:t>
      </w:r>
      <w:r>
        <w:t xml:space="preserve">“Nothing against the President. He’s a hero. But </w:t>
      </w:r>
      <w:r w:rsidRPr="00E7480F">
        <w:rPr>
          <w:rStyle w:val="StyleUnderline"/>
        </w:rPr>
        <w:t>things were spiraling and now we have a chance</w:t>
      </w:r>
      <w:r>
        <w:t>.”</w:t>
      </w:r>
    </w:p>
    <w:p w14:paraId="4202496B" w14:textId="77777777" w:rsidR="000E4D86" w:rsidRDefault="000E4D86" w:rsidP="000E4D86">
      <w:r>
        <w:t xml:space="preserve">Another donor expressed some uncertainty about Harris at the top of the ticket but added that </w:t>
      </w:r>
      <w:r w:rsidRPr="00E7480F">
        <w:rPr>
          <w:rStyle w:val="StyleUnderline"/>
        </w:rPr>
        <w:t xml:space="preserve">at least Democrats could unite behind her. </w:t>
      </w:r>
    </w:p>
    <w:p w14:paraId="6CC75DD1" w14:textId="77777777" w:rsidR="000E4D86" w:rsidRDefault="000E4D86" w:rsidP="000E4D86">
      <w:r>
        <w:t xml:space="preserve">“I feel a lot better than I did this morning,” the donor said. “This morning, we were spiraling, </w:t>
      </w:r>
      <w:r w:rsidRPr="00E7480F">
        <w:rPr>
          <w:rStyle w:val="StyleUnderline"/>
        </w:rPr>
        <w:t>now we can all at least breathe a sigh of relief.</w:t>
      </w:r>
      <w:r>
        <w:t>”</w:t>
      </w:r>
    </w:p>
    <w:p w14:paraId="376713DC" w14:textId="77777777" w:rsidR="000E4D86" w:rsidRDefault="000E4D86" w:rsidP="000E4D86"/>
    <w:p w14:paraId="0871BF5C" w14:textId="77777777" w:rsidR="000E4D86" w:rsidRDefault="000E4D86" w:rsidP="000E4D86">
      <w:pPr>
        <w:pStyle w:val="Heading4"/>
      </w:pPr>
      <w:r>
        <w:t xml:space="preserve">Kamala wins now – strong party support and growing campaign secure her chances </w:t>
      </w:r>
    </w:p>
    <w:p w14:paraId="0EC6D722" w14:textId="77777777" w:rsidR="000E4D86" w:rsidRPr="00B6361C" w:rsidRDefault="000E4D86" w:rsidP="000E4D86">
      <w:pPr>
        <w:rPr>
          <w:rStyle w:val="Style13ptBold"/>
        </w:rPr>
      </w:pPr>
      <w:r w:rsidRPr="00B6361C">
        <w:rPr>
          <w:rStyle w:val="Style13ptBold"/>
        </w:rPr>
        <w:t>Weaver, The Hill Staff writer, 7-21-24</w:t>
      </w:r>
    </w:p>
    <w:p w14:paraId="7D37FB5B" w14:textId="77777777" w:rsidR="000E4D86" w:rsidRPr="00B6361C" w:rsidRDefault="000E4D86" w:rsidP="000E4D86">
      <w:r>
        <w:t>[Al, 7/21/2024, The Hill, “Democrats begin to rally around Harris as nominee”, https://thehill.com/homenews/senate/4784975-democrats-rally-back-harris-replace/, accessed 7/21/2024, LR]</w:t>
      </w:r>
    </w:p>
    <w:p w14:paraId="67B2C140" w14:textId="77777777" w:rsidR="000E4D86" w:rsidRDefault="000E4D86" w:rsidP="000E4D86">
      <w:r w:rsidRPr="00B6361C">
        <w:rPr>
          <w:rStyle w:val="StyleUnderline"/>
        </w:rPr>
        <w:t>Democratic lawmakers and officials</w:t>
      </w:r>
      <w:r>
        <w:t xml:space="preserve"> on Sunday </w:t>
      </w:r>
      <w:r w:rsidRPr="00B6361C">
        <w:rPr>
          <w:rStyle w:val="StyleUnderline"/>
        </w:rPr>
        <w:t>rallied to back</w:t>
      </w:r>
      <w:r>
        <w:t xml:space="preserve"> Vice President </w:t>
      </w:r>
      <w:r w:rsidRPr="00B6361C">
        <w:rPr>
          <w:rStyle w:val="StyleUnderline"/>
        </w:rPr>
        <w:t>Harris to replace</w:t>
      </w:r>
      <w:r>
        <w:t xml:space="preserve"> President </w:t>
      </w:r>
      <w:r w:rsidRPr="00B6361C">
        <w:rPr>
          <w:rStyle w:val="StyleUnderline"/>
        </w:rPr>
        <w:t>Biden atop the party’s presidential ticket, boosting her in the hours after Biden announced he would not run for another four years in office</w:t>
      </w:r>
      <w:r>
        <w:t>.</w:t>
      </w:r>
    </w:p>
    <w:p w14:paraId="4FACA35E" w14:textId="77777777" w:rsidR="000E4D86" w:rsidRDefault="000E4D86" w:rsidP="000E4D86">
      <w:r w:rsidRPr="00B6361C">
        <w:rPr>
          <w:rStyle w:val="StyleUnderline"/>
        </w:rPr>
        <w:t>Harris was swiftly endorsed by Biden</w:t>
      </w:r>
      <w:r>
        <w:t xml:space="preserve">, former </w:t>
      </w:r>
      <w:r w:rsidRPr="00B6361C">
        <w:rPr>
          <w:rStyle w:val="StyleUnderline"/>
        </w:rPr>
        <w:t>President Clinton,</w:t>
      </w:r>
      <w:r>
        <w:t xml:space="preserve"> former Secretary of State </w:t>
      </w:r>
      <w:r w:rsidRPr="00B6361C">
        <w:rPr>
          <w:rStyle w:val="StyleUnderline"/>
        </w:rPr>
        <w:t>Hillary Clinton</w:t>
      </w:r>
      <w:r>
        <w:t xml:space="preserve">, Rep. Jim </w:t>
      </w:r>
      <w:r w:rsidRPr="00B6361C">
        <w:rPr>
          <w:rStyle w:val="StyleUnderline"/>
        </w:rPr>
        <w:t>Clyburn</w:t>
      </w:r>
      <w:r>
        <w:t xml:space="preserve"> (D-S.C.) </w:t>
      </w:r>
      <w:r w:rsidRPr="00B6361C">
        <w:rPr>
          <w:rStyle w:val="StyleUnderline"/>
        </w:rPr>
        <w:t>and</w:t>
      </w:r>
      <w:r>
        <w:t xml:space="preserve">, as of 6:30 p.m. Sunday night, </w:t>
      </w:r>
      <w:r w:rsidRPr="00B6361C">
        <w:rPr>
          <w:rStyle w:val="StyleUnderline"/>
        </w:rPr>
        <w:t>17 Senate Democrats, including multiple members of leadership</w:t>
      </w:r>
      <w:r>
        <w:t xml:space="preserve">. </w:t>
      </w:r>
    </w:p>
    <w:p w14:paraId="2D04354D" w14:textId="77777777" w:rsidR="000E4D86" w:rsidRDefault="000E4D86" w:rsidP="000E4D86">
      <w:r>
        <w:t xml:space="preserve">The </w:t>
      </w:r>
      <w:r w:rsidRPr="00B6361C">
        <w:rPr>
          <w:rStyle w:val="StyleUnderline"/>
        </w:rPr>
        <w:t>lawmakers backing Harris include</w:t>
      </w:r>
      <w:r>
        <w:t xml:space="preserve"> Rep. Jamie </w:t>
      </w:r>
      <w:r w:rsidRPr="00B6361C">
        <w:rPr>
          <w:rStyle w:val="StyleUnderline"/>
        </w:rPr>
        <w:t>Raskin</w:t>
      </w:r>
      <w:r>
        <w:t xml:space="preserve"> (D-Md.), a House member seen as close to former Speaker Nancy Pelosi (D-Calif.), </w:t>
      </w:r>
      <w:r w:rsidRPr="00B6361C">
        <w:rPr>
          <w:rStyle w:val="StyleUnderline"/>
        </w:rPr>
        <w:t>and</w:t>
      </w:r>
      <w:r>
        <w:t xml:space="preserve"> Sen. Tammy </w:t>
      </w:r>
      <w:r w:rsidRPr="00B6361C">
        <w:rPr>
          <w:rStyle w:val="StyleUnderline"/>
        </w:rPr>
        <w:t>Baldwin</w:t>
      </w:r>
      <w:r>
        <w:t xml:space="preserve"> (D-Wis.), who faces a competitive race this fall in a swing state. </w:t>
      </w:r>
      <w:r w:rsidRPr="00B6361C">
        <w:rPr>
          <w:rStyle w:val="StyleUnderline"/>
        </w:rPr>
        <w:t>Her endorsement served as an initial vote of confidence in Harris from a lawmaker whose job could be on the line in the fall</w:t>
      </w:r>
      <w:r>
        <w:t>.</w:t>
      </w:r>
    </w:p>
    <w:p w14:paraId="157D90E2" w14:textId="77777777" w:rsidR="000E4D86" w:rsidRDefault="000E4D86" w:rsidP="000E4D86">
      <w:r>
        <w:lastRenderedPageBreak/>
        <w:t xml:space="preserve">But the </w:t>
      </w:r>
      <w:r w:rsidRPr="00B6361C">
        <w:rPr>
          <w:rStyle w:val="StyleUnderline"/>
        </w:rPr>
        <w:t>endorsements</w:t>
      </w:r>
      <w:r>
        <w:t xml:space="preserve"> on Sunday </w:t>
      </w:r>
      <w:r w:rsidRPr="00B6361C">
        <w:rPr>
          <w:rStyle w:val="StyleUnderline"/>
        </w:rPr>
        <w:t>did not include Pelosi</w:t>
      </w:r>
      <w:r>
        <w:t xml:space="preserve"> herself, or House Minority Leader Hakeem </w:t>
      </w:r>
      <w:r w:rsidRPr="00B6361C">
        <w:rPr>
          <w:rStyle w:val="StyleUnderline"/>
        </w:rPr>
        <w:t>Jeffries</w:t>
      </w:r>
      <w:r>
        <w:t xml:space="preserve"> (D-N.Y.) </w:t>
      </w:r>
      <w:r w:rsidRPr="00B6361C">
        <w:rPr>
          <w:rStyle w:val="StyleUnderline"/>
        </w:rPr>
        <w:t>and</w:t>
      </w:r>
      <w:r>
        <w:t xml:space="preserve"> Senate Majority Leader Chuck </w:t>
      </w:r>
      <w:r w:rsidRPr="00B6361C">
        <w:rPr>
          <w:rStyle w:val="StyleUnderline"/>
        </w:rPr>
        <w:t>Schumer</w:t>
      </w:r>
      <w:r>
        <w:t xml:space="preserve"> (D-N.Y.). Former President </w:t>
      </w:r>
      <w:r w:rsidRPr="00B6361C">
        <w:rPr>
          <w:rStyle w:val="StyleUnderline"/>
        </w:rPr>
        <w:t>Obama</w:t>
      </w:r>
      <w:r>
        <w:t xml:space="preserve"> also </w:t>
      </w:r>
      <w:r w:rsidRPr="00B6361C">
        <w:rPr>
          <w:rStyle w:val="StyleUnderline"/>
        </w:rPr>
        <w:t>did not offer an endorsement</w:t>
      </w:r>
      <w:r>
        <w:t xml:space="preserve"> in a statement praising Biden.</w:t>
      </w:r>
    </w:p>
    <w:p w14:paraId="0D2BF3A3" w14:textId="77777777" w:rsidR="000E4D86" w:rsidRDefault="000E4D86" w:rsidP="000E4D86">
      <w:r>
        <w:t xml:space="preserve">Their </w:t>
      </w:r>
      <w:r w:rsidRPr="00B6361C">
        <w:rPr>
          <w:rStyle w:val="StyleUnderline"/>
        </w:rPr>
        <w:t>silence does not necessarily reflect a lack of confidence in</w:t>
      </w:r>
      <w:r>
        <w:t xml:space="preserve"> or support for </w:t>
      </w:r>
      <w:r w:rsidRPr="00B6361C">
        <w:rPr>
          <w:rStyle w:val="StyleUnderline"/>
        </w:rPr>
        <w:t>Harris</w:t>
      </w:r>
      <w:r>
        <w:t>.</w:t>
      </w:r>
    </w:p>
    <w:p w14:paraId="6A2E7D45" w14:textId="77777777" w:rsidR="000E4D86" w:rsidRDefault="000E4D86" w:rsidP="000E4D86">
      <w:r w:rsidRPr="00B6361C">
        <w:rPr>
          <w:rStyle w:val="StyleUnderline"/>
        </w:rPr>
        <w:t>Some Democrats viewed Sunday as being about Biden and did not want to issue any statement that took the attention away from him</w:t>
      </w:r>
      <w:r>
        <w:t>.</w:t>
      </w:r>
    </w:p>
    <w:p w14:paraId="14889DBB" w14:textId="77777777" w:rsidR="000E4D86" w:rsidRDefault="000E4D86" w:rsidP="000E4D86">
      <w:r>
        <w:t>“</w:t>
      </w:r>
      <w:r w:rsidRPr="00B6361C">
        <w:rPr>
          <w:rStyle w:val="StyleUnderline"/>
        </w:rPr>
        <w:t>People are holding back because there’s a certain amount of respect tha</w:t>
      </w:r>
      <w:r>
        <w:t xml:space="preserve">t Joe </w:t>
      </w:r>
      <w:r w:rsidRPr="00B6361C">
        <w:rPr>
          <w:rStyle w:val="StyleUnderline"/>
        </w:rPr>
        <w:t xml:space="preserve">Biden is due on this day </w:t>
      </w:r>
      <w:r w:rsidRPr="00B6361C">
        <w:t>and</w:t>
      </w:r>
      <w:r>
        <w:t>, frankly, for the rest of his days on this planet for what he is and what he has done,” former Sen. Claire McCaskill (D-Mo.) told MSNBC.</w:t>
      </w:r>
    </w:p>
    <w:p w14:paraId="5817C45B" w14:textId="77777777" w:rsidR="000E4D86" w:rsidRPr="00B6361C" w:rsidRDefault="000E4D86" w:rsidP="000E4D86">
      <w:pPr>
        <w:rPr>
          <w:rStyle w:val="StyleUnderline"/>
        </w:rPr>
      </w:pPr>
      <w:r w:rsidRPr="00B6361C">
        <w:rPr>
          <w:rStyle w:val="StyleUnderline"/>
        </w:rPr>
        <w:t>Some Democrats also have signaled they’d prefer for there to be some kind of process or contest to replace Biden, to strengthen an eventual nominee.</w:t>
      </w:r>
    </w:p>
    <w:p w14:paraId="22D4C475" w14:textId="77777777" w:rsidR="000E4D86" w:rsidRDefault="000E4D86" w:rsidP="000E4D86">
      <w:r>
        <w:t>“</w:t>
      </w:r>
      <w:r w:rsidRPr="00B6361C">
        <w:rPr>
          <w:rStyle w:val="StyleUnderline"/>
        </w:rPr>
        <w:t xml:space="preserve">She’s indicated that she wants to earn </w:t>
      </w:r>
      <w:proofErr w:type="gramStart"/>
      <w:r w:rsidRPr="00B6361C">
        <w:rPr>
          <w:rStyle w:val="StyleUnderline"/>
        </w:rPr>
        <w:t>it</w:t>
      </w:r>
      <w:proofErr w:type="gramEnd"/>
      <w:r w:rsidRPr="00B6361C">
        <w:rPr>
          <w:rStyle w:val="StyleUnderline"/>
        </w:rPr>
        <w:t xml:space="preserve"> and no one wants to see a circling of the wagons in that way that looks nefarious, but at the same time no one wants to see division</w:t>
      </w:r>
      <w:r>
        <w:t xml:space="preserve">,” one Democratic operative told The Hill. </w:t>
      </w:r>
    </w:p>
    <w:p w14:paraId="57817779" w14:textId="77777777" w:rsidR="000E4D86" w:rsidRDefault="000E4D86" w:rsidP="000E4D86">
      <w:r>
        <w:t>“</w:t>
      </w:r>
      <w:r w:rsidRPr="00B6361C">
        <w:rPr>
          <w:rStyle w:val="StyleUnderline"/>
        </w:rPr>
        <w:t>Members coming out helps her cause, but it has to be authentic</w:t>
      </w:r>
      <w:r>
        <w:t>,” the operative added, referring to Harris.</w:t>
      </w:r>
    </w:p>
    <w:p w14:paraId="1CD134ED" w14:textId="77777777" w:rsidR="000E4D86" w:rsidRPr="00B6361C" w:rsidRDefault="000E4D86" w:rsidP="000E4D86">
      <w:pPr>
        <w:rPr>
          <w:rStyle w:val="StyleUnderline"/>
        </w:rPr>
      </w:pPr>
      <w:r w:rsidRPr="00B6361C">
        <w:rPr>
          <w:rStyle w:val="StyleUnderline"/>
        </w:rPr>
        <w:t>There were no public challenges to Harris</w:t>
      </w:r>
      <w:r>
        <w:t xml:space="preserve"> as of </w:t>
      </w:r>
      <w:r w:rsidRPr="00B6361C">
        <w:rPr>
          <w:rStyle w:val="StyleUnderline"/>
        </w:rPr>
        <w:t>Sunday afternoon, and</w:t>
      </w:r>
      <w:r>
        <w:t xml:space="preserve"> the </w:t>
      </w:r>
      <w:r w:rsidRPr="00B6361C">
        <w:rPr>
          <w:rStyle w:val="StyleUnderline"/>
        </w:rPr>
        <w:t>vice president’s campaign was showing signs of revving up as she held calls with various senators to win over support.</w:t>
      </w:r>
    </w:p>
    <w:p w14:paraId="20E82504" w14:textId="77777777" w:rsidR="000E4D86" w:rsidRDefault="000E4D86" w:rsidP="000E4D86">
      <w:r>
        <w:t xml:space="preserve">The </w:t>
      </w:r>
      <w:r w:rsidRPr="00B6361C">
        <w:rPr>
          <w:rStyle w:val="StyleUnderline"/>
        </w:rPr>
        <w:t>initial wave of endorsements gives Harris an early leg up on any potential challenger four weeks before the Democratic National Convention</w:t>
      </w:r>
      <w:r>
        <w:t xml:space="preserve"> is set to </w:t>
      </w:r>
      <w:r w:rsidRPr="00B6361C">
        <w:rPr>
          <w:rStyle w:val="StyleUnderline"/>
        </w:rPr>
        <w:t>officially cement who will challenge</w:t>
      </w:r>
      <w:r>
        <w:t xml:space="preserve"> former President </w:t>
      </w:r>
      <w:r w:rsidRPr="00B6361C">
        <w:rPr>
          <w:rStyle w:val="StyleUnderline"/>
        </w:rPr>
        <w:t>Trump</w:t>
      </w:r>
      <w:r>
        <w:t>, the newly minted GOP nominee.</w:t>
      </w:r>
    </w:p>
    <w:p w14:paraId="04E0D7C8" w14:textId="77777777" w:rsidR="000E4D86" w:rsidRDefault="000E4D86" w:rsidP="000E4D86">
      <w:r w:rsidRPr="00B6361C">
        <w:rPr>
          <w:rStyle w:val="StyleUnderline"/>
        </w:rPr>
        <w:t>Harris supporters on Sunday were quick to point out her fundraising advantage</w:t>
      </w:r>
      <w:r>
        <w:t xml:space="preserve">, as the Biden-Harris campaign has $96 million in its coffers that can only follow Harris if she is the nominee. </w:t>
      </w:r>
    </w:p>
    <w:p w14:paraId="40C2D884" w14:textId="77777777" w:rsidR="000E4D86" w:rsidRPr="00B6361C" w:rsidRDefault="000E4D86" w:rsidP="000E4D86">
      <w:pPr>
        <w:rPr>
          <w:rStyle w:val="StyleUnderline"/>
        </w:rPr>
      </w:pPr>
      <w:r w:rsidRPr="00B6361C">
        <w:rPr>
          <w:rStyle w:val="StyleUnderline"/>
        </w:rPr>
        <w:t>Democrats said they expect the campaign</w:t>
      </w:r>
      <w:r>
        <w:t xml:space="preserve"> — which officially refiled as Harris for President on Sunday afternoon — </w:t>
      </w:r>
      <w:r w:rsidRPr="00B6361C">
        <w:rPr>
          <w:rStyle w:val="StyleUnderline"/>
        </w:rPr>
        <w:t xml:space="preserve">to announce record-breaking fundraising totals for the vice president in the coming days. </w:t>
      </w:r>
    </w:p>
    <w:p w14:paraId="0DF91706" w14:textId="77777777" w:rsidR="000E4D86" w:rsidRDefault="000E4D86" w:rsidP="000E4D86">
      <w:r>
        <w:t>“</w:t>
      </w:r>
      <w:proofErr w:type="gramStart"/>
      <w:r w:rsidRPr="00B6361C">
        <w:rPr>
          <w:rStyle w:val="StyleUnderline"/>
        </w:rPr>
        <w:t>A number of</w:t>
      </w:r>
      <w:proofErr w:type="gramEnd"/>
      <w:r w:rsidRPr="00B6361C">
        <w:rPr>
          <w:rStyle w:val="StyleUnderline"/>
        </w:rPr>
        <w:t xml:space="preserve"> folks are getting behind her. She has the resources of the Biden-Harris infrastructure,”</w:t>
      </w:r>
      <w:r>
        <w:t xml:space="preserve"> Rep. Eric Swalwell (D-Calif.), a Harris supporter, told MSNBC on Sunday, adding that his phone had hundreds of messages from volunteers and voters asking “where do I donate? Where do I knock on doors? How do I get to Michigan and Pennsylvania to look </w:t>
      </w:r>
      <w:proofErr w:type="gramStart"/>
      <w:r>
        <w:t>voters</w:t>
      </w:r>
      <w:proofErr w:type="gramEnd"/>
      <w:r>
        <w:t xml:space="preserve"> eyeball to eyeball to make the case?”</w:t>
      </w:r>
    </w:p>
    <w:p w14:paraId="27F4F734" w14:textId="77777777" w:rsidR="000E4D86" w:rsidRDefault="000E4D86" w:rsidP="000E4D86">
      <w:r>
        <w:t>“</w:t>
      </w:r>
      <w:r w:rsidRPr="00B6361C">
        <w:rPr>
          <w:rStyle w:val="StyleUnderline"/>
        </w:rPr>
        <w:t>People are fired up for Kamala</w:t>
      </w:r>
      <w:r>
        <w:t xml:space="preserve">,” he added. </w:t>
      </w:r>
    </w:p>
    <w:p w14:paraId="7BBC5E4D" w14:textId="77777777" w:rsidR="000E4D86" w:rsidRDefault="000E4D86" w:rsidP="000E4D86"/>
    <w:p w14:paraId="047ABD11" w14:textId="77777777" w:rsidR="000E4D86" w:rsidRDefault="000E4D86" w:rsidP="000E4D86">
      <w:pPr>
        <w:pStyle w:val="Heading4"/>
      </w:pPr>
      <w:r>
        <w:t>Donors are back – Democratic donors are energized and support Harris as the candidate – turning a ne</w:t>
      </w:r>
      <w:r w:rsidRPr="00800EDB">
        <w:t>w</w:t>
      </w:r>
      <w:r>
        <w:t xml:space="preserve"> page from Biden</w:t>
      </w:r>
    </w:p>
    <w:p w14:paraId="73B3E9D9" w14:textId="77777777" w:rsidR="000E4D86" w:rsidRPr="00E7480F" w:rsidRDefault="000E4D86" w:rsidP="000E4D86">
      <w:pPr>
        <w:rPr>
          <w:rStyle w:val="Style13ptBold"/>
        </w:rPr>
      </w:pPr>
      <w:r>
        <w:rPr>
          <w:rStyle w:val="Style13ptBold"/>
        </w:rPr>
        <w:t xml:space="preserve">Parnes, ‘The Hill’ senior staff </w:t>
      </w:r>
      <w:r w:rsidRPr="00E7480F">
        <w:rPr>
          <w:rStyle w:val="Style13ptBold"/>
        </w:rPr>
        <w:t>w</w:t>
      </w:r>
      <w:r>
        <w:rPr>
          <w:rStyle w:val="Style13ptBold"/>
        </w:rPr>
        <w:t>riter, 7-21</w:t>
      </w:r>
    </w:p>
    <w:p w14:paraId="581F1E45" w14:textId="77777777" w:rsidR="000E4D86" w:rsidRPr="00800EDB" w:rsidRDefault="000E4D86" w:rsidP="000E4D86">
      <w:r w:rsidRPr="00800EDB">
        <w:lastRenderedPageBreak/>
        <w:t>[Amie Parnes, ‘The Hill’ senior staff writer, 7-21-24, “Democratic donors move to support Harris,” https://thehill.com/homenews/campaign/4785099-donors-back-kamala-harris-biden-withdraws/, 7-21-24, EP]</w:t>
      </w:r>
    </w:p>
    <w:p w14:paraId="3CD92165" w14:textId="77777777" w:rsidR="000E4D86" w:rsidRDefault="000E4D86" w:rsidP="000E4D86">
      <w:r w:rsidRPr="00800EDB">
        <w:rPr>
          <w:rStyle w:val="StyleUnderline"/>
        </w:rPr>
        <w:t>Democratic donors are throwing their support behind</w:t>
      </w:r>
      <w:r>
        <w:t xml:space="preserve"> Vice President </w:t>
      </w:r>
      <w:r w:rsidRPr="00800EDB">
        <w:rPr>
          <w:rStyle w:val="StyleUnderline"/>
        </w:rPr>
        <w:t>Harris as the nominee</w:t>
      </w:r>
      <w:r>
        <w:t xml:space="preserve">, following President Biden’s withdrawal from the presidential race. </w:t>
      </w:r>
    </w:p>
    <w:p w14:paraId="70E301D8" w14:textId="77777777" w:rsidR="000E4D86" w:rsidRDefault="000E4D86" w:rsidP="000E4D86">
      <w:r w:rsidRPr="00800EDB">
        <w:rPr>
          <w:rStyle w:val="StyleUnderline"/>
        </w:rPr>
        <w:t>Key donors said they would support Harris, and others pledged to do the same</w:t>
      </w:r>
      <w:r>
        <w:t xml:space="preserve"> in the immediate hours following Biden’s announcement. </w:t>
      </w:r>
    </w:p>
    <w:p w14:paraId="4FCAB9B9" w14:textId="77777777" w:rsidR="000E4D86" w:rsidRDefault="000E4D86" w:rsidP="000E4D86">
      <w:r>
        <w:t>“</w:t>
      </w:r>
      <w:r w:rsidRPr="00800EDB">
        <w:rPr>
          <w:rStyle w:val="StyleUnderline"/>
        </w:rPr>
        <w:t>This is exactly what we needed at this moment, some direction and hope,” said one longtime Democratic bundler. “I don’t think I’ve felt as energized as I do now this entire cycle.”</w:t>
      </w:r>
      <w:r>
        <w:t xml:space="preserve"> </w:t>
      </w:r>
    </w:p>
    <w:p w14:paraId="2F43CA98" w14:textId="77777777" w:rsidR="000E4D86" w:rsidRDefault="000E4D86" w:rsidP="000E4D86">
      <w:r w:rsidRPr="00800EDB">
        <w:rPr>
          <w:rStyle w:val="StyleUnderline"/>
        </w:rPr>
        <w:t>The bundler said</w:t>
      </w:r>
      <w:r>
        <w:t xml:space="preserve"> </w:t>
      </w:r>
      <w:r w:rsidRPr="00800EDB">
        <w:rPr>
          <w:rStyle w:val="StyleUnderline"/>
        </w:rPr>
        <w:t xml:space="preserve">he </w:t>
      </w:r>
      <w:r>
        <w:t xml:space="preserve">had </w:t>
      </w:r>
      <w:r w:rsidRPr="00800EDB">
        <w:rPr>
          <w:rStyle w:val="StyleUnderline"/>
        </w:rPr>
        <w:t>heard from dozens of donors</w:t>
      </w:r>
      <w:r>
        <w:t xml:space="preserve"> on Sunday afternoon </w:t>
      </w:r>
      <w:r w:rsidRPr="00800EDB">
        <w:rPr>
          <w:rStyle w:val="StyleUnderline"/>
        </w:rPr>
        <w:t>who said they would help support Harris should she become the</w:t>
      </w:r>
      <w:r w:rsidRPr="00800EDB">
        <w:t xml:space="preserve"> Democratic </w:t>
      </w:r>
      <w:r w:rsidRPr="00800EDB">
        <w:rPr>
          <w:rStyle w:val="StyleUnderline"/>
        </w:rPr>
        <w:t>candidate.</w:t>
      </w:r>
      <w:r>
        <w:t xml:space="preserve"> </w:t>
      </w:r>
      <w:r w:rsidRPr="00800EDB">
        <w:rPr>
          <w:rStyle w:val="StyleUnderline"/>
        </w:rPr>
        <w:t>Before Biden’s announcement</w:t>
      </w:r>
      <w:r>
        <w:t xml:space="preserve">, the bundler said donors had frozen checks because of the uncertainty surrounding Biden. </w:t>
      </w:r>
    </w:p>
    <w:p w14:paraId="56C001A2" w14:textId="77777777" w:rsidR="000E4D86" w:rsidRDefault="000E4D86" w:rsidP="000E4D86">
      <w:r>
        <w:t>“</w:t>
      </w:r>
      <w:r w:rsidRPr="00800EDB">
        <w:rPr>
          <w:rStyle w:val="StyleUnderline"/>
        </w:rPr>
        <w:t>No one wanted to give a cent</w:t>
      </w:r>
      <w:r>
        <w:t>,” the bundler said. “</w:t>
      </w:r>
      <w:r w:rsidRPr="00800EDB">
        <w:rPr>
          <w:rStyle w:val="StyleUnderline"/>
        </w:rPr>
        <w:t xml:space="preserve">People were </w:t>
      </w:r>
      <w:r w:rsidRPr="00800EDB">
        <w:t xml:space="preserve">completely </w:t>
      </w:r>
      <w:r w:rsidRPr="00800EDB">
        <w:rPr>
          <w:rStyle w:val="StyleUnderline"/>
        </w:rPr>
        <w:t>demoralized</w:t>
      </w:r>
      <w:r>
        <w:t xml:space="preserve"> and down. </w:t>
      </w:r>
      <w:r w:rsidRPr="00800EDB">
        <w:rPr>
          <w:rStyle w:val="StyleUnderline"/>
        </w:rPr>
        <w:t>Things seem to be turning around very quickly</w:t>
      </w:r>
      <w:r>
        <w:t>.”</w:t>
      </w:r>
    </w:p>
    <w:p w14:paraId="1F0B8A95" w14:textId="77777777" w:rsidR="000E4D86" w:rsidRDefault="000E4D86" w:rsidP="000E4D86"/>
    <w:p w14:paraId="18D02ABB" w14:textId="77777777" w:rsidR="000E4D86" w:rsidRDefault="000E4D86" w:rsidP="000E4D86">
      <w:pPr>
        <w:pStyle w:val="Heading4"/>
      </w:pPr>
      <w:r>
        <w:t>Democratic Donors are quickly backing Harris</w:t>
      </w:r>
    </w:p>
    <w:p w14:paraId="05040F0B" w14:textId="77777777" w:rsidR="000E4D86" w:rsidRPr="00E7480F" w:rsidRDefault="000E4D86" w:rsidP="000E4D86">
      <w:pPr>
        <w:rPr>
          <w:rStyle w:val="Style13ptBold"/>
        </w:rPr>
      </w:pPr>
      <w:r>
        <w:rPr>
          <w:rStyle w:val="Style13ptBold"/>
        </w:rPr>
        <w:t xml:space="preserve">Parnes, ‘The Hill’ senior staff </w:t>
      </w:r>
      <w:r w:rsidRPr="00E7480F">
        <w:rPr>
          <w:rStyle w:val="Style13ptBold"/>
        </w:rPr>
        <w:t>w</w:t>
      </w:r>
      <w:r>
        <w:rPr>
          <w:rStyle w:val="Style13ptBold"/>
        </w:rPr>
        <w:t>riter, 7-21</w:t>
      </w:r>
    </w:p>
    <w:p w14:paraId="07C1DAF0" w14:textId="77777777" w:rsidR="000E4D86" w:rsidRPr="00800EDB" w:rsidRDefault="000E4D86" w:rsidP="000E4D86">
      <w:r w:rsidRPr="00800EDB">
        <w:t>[Amie Parnes, ‘The Hill’ senior staff writer, 7-21-24, “Democratic donors move to support Harris,” https://thehill.com/homenews/campaign/4785099-donors-back-kamala-harris-biden-withdraws/, 7-21-24, EP]</w:t>
      </w:r>
    </w:p>
    <w:p w14:paraId="32F8D6AC" w14:textId="77777777" w:rsidR="000E4D86" w:rsidRPr="00800EDB" w:rsidRDefault="000E4D86" w:rsidP="000E4D86">
      <w:pPr>
        <w:rPr>
          <w:rStyle w:val="StyleUnderline"/>
        </w:rPr>
      </w:pPr>
      <w:r w:rsidRPr="00800EDB">
        <w:rPr>
          <w:rStyle w:val="StyleUnderline"/>
        </w:rPr>
        <w:t xml:space="preserve">One longtime Democratic bundler </w:t>
      </w:r>
      <w:r w:rsidRPr="00800EDB">
        <w:t xml:space="preserve">who has supported Harris for years </w:t>
      </w:r>
      <w:r w:rsidRPr="00800EDB">
        <w:rPr>
          <w:rStyle w:val="StyleUnderline"/>
        </w:rPr>
        <w:t xml:space="preserve">said Sunday was “a very good day.” </w:t>
      </w:r>
    </w:p>
    <w:p w14:paraId="0F5041C7" w14:textId="77777777" w:rsidR="000E4D86" w:rsidRDefault="000E4D86" w:rsidP="000E4D86">
      <w:r>
        <w:t>“</w:t>
      </w:r>
      <w:r w:rsidRPr="00800EDB">
        <w:rPr>
          <w:rStyle w:val="StyleUnderline"/>
        </w:rPr>
        <w:t>Donors who were holding their money, even commitments, literally wrote the checks today</w:t>
      </w:r>
      <w:r>
        <w:t xml:space="preserve">,” the bundler said. </w:t>
      </w:r>
    </w:p>
    <w:p w14:paraId="14F8391A" w14:textId="77777777" w:rsidR="000E4D86" w:rsidRDefault="000E4D86" w:rsidP="000E4D86">
      <w:r>
        <w:t xml:space="preserve">Two Democratic bundlers told The Hill on Sunday that </w:t>
      </w:r>
      <w:r w:rsidRPr="00800EDB">
        <w:rPr>
          <w:rStyle w:val="StyleUnderline"/>
        </w:rPr>
        <w:t xml:space="preserve">donors were writing checks and quickly backing Harris. “There’s a lot of movement today,” </w:t>
      </w:r>
      <w:r>
        <w:t>one of the two donors said.</w:t>
      </w:r>
    </w:p>
    <w:p w14:paraId="11B34AB4" w14:textId="77777777" w:rsidR="000E4D86" w:rsidRPr="002969F6" w:rsidRDefault="000E4D86" w:rsidP="000E4D86"/>
    <w:p w14:paraId="26458DF8" w14:textId="77777777" w:rsidR="000E4D86" w:rsidRDefault="000E4D86" w:rsidP="000E4D86">
      <w:pPr>
        <w:pStyle w:val="Heading3"/>
      </w:pPr>
      <w:bookmarkStart w:id="14" w:name="_Toc172571014"/>
      <w:r>
        <w:lastRenderedPageBreak/>
        <w:t>AT – Not Nominee</w:t>
      </w:r>
      <w:bookmarkEnd w:id="14"/>
    </w:p>
    <w:p w14:paraId="55642DDF" w14:textId="77777777" w:rsidR="000E4D86" w:rsidRDefault="000E4D86" w:rsidP="000E4D86"/>
    <w:p w14:paraId="7F40A87D" w14:textId="77777777" w:rsidR="000E4D86" w:rsidRPr="00B119ED" w:rsidRDefault="000E4D86" w:rsidP="000E4D86">
      <w:pPr>
        <w:pStyle w:val="Heading4"/>
      </w:pPr>
      <w:r w:rsidRPr="00B119ED">
        <w:t>Harris is already rallying supporters</w:t>
      </w:r>
    </w:p>
    <w:p w14:paraId="6E8CB380" w14:textId="77777777" w:rsidR="000E4D86" w:rsidRPr="00B119ED" w:rsidRDefault="000E4D86" w:rsidP="000E4D86">
      <w:pPr>
        <w:rPr>
          <w:rStyle w:val="Style13ptBold"/>
        </w:rPr>
      </w:pPr>
      <w:r w:rsidRPr="00B119ED">
        <w:rPr>
          <w:rStyle w:val="Style13ptBold"/>
        </w:rPr>
        <w:t>Kapur, NBC Senior National Political Reporter, 24</w:t>
      </w:r>
    </w:p>
    <w:p w14:paraId="26CF2B84" w14:textId="77777777" w:rsidR="000E4D86" w:rsidRPr="00B119ED" w:rsidRDefault="000E4D86" w:rsidP="000E4D86">
      <w:r w:rsidRPr="00B119ED">
        <w:t xml:space="preserve">[Sahil Kapur, NBC Senior National Political Reporter, 7-21-24, NBC News, “Kamala Harris is officially running for president. Will any Democrats challenge </w:t>
      </w:r>
      <w:proofErr w:type="gramStart"/>
      <w:r w:rsidRPr="00B119ED">
        <w:t>her?,</w:t>
      </w:r>
      <w:proofErr w:type="gramEnd"/>
      <w:r w:rsidRPr="00B119ED">
        <w:t>” https://www.nbcnews.com/politics/2024-election/kamala-harris-running-president-democratic-challengers-vp-biden-rcna162939, accessed: 7-21-24, ES]</w:t>
      </w:r>
    </w:p>
    <w:p w14:paraId="74C51DB9" w14:textId="77777777" w:rsidR="000E4D86" w:rsidRPr="00B119ED" w:rsidRDefault="000E4D86" w:rsidP="000E4D86">
      <w:r w:rsidRPr="00B119ED">
        <w:t xml:space="preserve">In a way, Biden’s momentous decision Sunday moves up a long-anticipated 2028 Democratic primary campaign that was expected to feature a broad cast of rising stars in the party. </w:t>
      </w:r>
      <w:r w:rsidRPr="009966CF">
        <w:rPr>
          <w:rStyle w:val="StyleUnderline"/>
        </w:rPr>
        <w:t>But the sudden start and a shortened four-month timeline mean Harris starts out with a massive advantage — a campaign apparatus and millions in funds she can inherit, as well as rapid endorsements from broad swaths of the party eager to quickly settle on a nominee</w:t>
      </w:r>
      <w:r w:rsidRPr="00B119ED">
        <w:t>.</w:t>
      </w:r>
    </w:p>
    <w:p w14:paraId="491239F1" w14:textId="77777777" w:rsidR="000E4D86" w:rsidRPr="00B119ED" w:rsidRDefault="000E4D86" w:rsidP="000E4D86">
      <w:r w:rsidRPr="00B119ED">
        <w:t xml:space="preserve">It’s far from clear any prominent Democrats will challenge Harris in what could be a murky process to replace Biden. And if the party coalesces around her, some of those future presidential prospects could become contenders for her </w:t>
      </w:r>
      <w:proofErr w:type="gramStart"/>
      <w:r w:rsidRPr="00B119ED">
        <w:t>vice presidential</w:t>
      </w:r>
      <w:proofErr w:type="gramEnd"/>
      <w:r w:rsidRPr="00B119ED">
        <w:t xml:space="preserve"> pick.</w:t>
      </w:r>
    </w:p>
    <w:p w14:paraId="5B45B694" w14:textId="77777777" w:rsidR="000E4D86" w:rsidRPr="009966CF" w:rsidRDefault="000E4D86" w:rsidP="000E4D86">
      <w:pPr>
        <w:rPr>
          <w:rStyle w:val="StyleUnderline"/>
        </w:rPr>
      </w:pPr>
      <w:r w:rsidRPr="009966CF">
        <w:rPr>
          <w:rStyle w:val="StyleUnderline"/>
        </w:rPr>
        <w:t>A source close to the Harris campaign effort said she has been working phones hard to get support from all the short-listers. “She’s already rallying all the potential candidates behind her,” this person said. “You’re going to see everyone fall into place.”</w:t>
      </w:r>
    </w:p>
    <w:p w14:paraId="1C7A386A" w14:textId="77777777" w:rsidR="000E4D86" w:rsidRDefault="000E4D86" w:rsidP="000E4D86"/>
    <w:p w14:paraId="17D2FC86" w14:textId="77777777" w:rsidR="000E4D86" w:rsidRDefault="000E4D86" w:rsidP="000E4D86">
      <w:pPr>
        <w:pStyle w:val="Heading4"/>
      </w:pPr>
      <w:r w:rsidRPr="00B119ED">
        <w:t>Harris has the support of many well-known Democrats</w:t>
      </w:r>
    </w:p>
    <w:p w14:paraId="142E5522" w14:textId="77777777" w:rsidR="000E4D86" w:rsidRPr="009966CF" w:rsidRDefault="000E4D86" w:rsidP="000E4D86">
      <w:pPr>
        <w:rPr>
          <w:rStyle w:val="Style13ptBold"/>
        </w:rPr>
      </w:pPr>
      <w:r w:rsidRPr="009966CF">
        <w:rPr>
          <w:rStyle w:val="Style13ptBold"/>
        </w:rPr>
        <w:t xml:space="preserve">Quinn, CBS politics reporter, </w:t>
      </w:r>
      <w:r>
        <w:rPr>
          <w:rStyle w:val="Style13ptBold"/>
        </w:rPr>
        <w:t>7-21-</w:t>
      </w:r>
      <w:r w:rsidRPr="009966CF">
        <w:rPr>
          <w:rStyle w:val="Style13ptBold"/>
        </w:rPr>
        <w:t>24</w:t>
      </w:r>
    </w:p>
    <w:p w14:paraId="5084B285" w14:textId="77777777" w:rsidR="000E4D86" w:rsidRPr="00B119ED" w:rsidRDefault="000E4D86" w:rsidP="000E4D86">
      <w:r>
        <w:t>[</w:t>
      </w:r>
      <w:r w:rsidRPr="00B119ED">
        <w:t xml:space="preserve">Melissa Quinn, CBS politics reporter, 7-21-24, CBS News, </w:t>
      </w:r>
      <w:r>
        <w:t>“</w:t>
      </w:r>
      <w:r w:rsidRPr="00B119ED">
        <w:t>Kamala Harris says she intends to "earn and win" Democratic presidential nomination</w:t>
      </w:r>
      <w:r>
        <w:t xml:space="preserve">,” </w:t>
      </w:r>
      <w:r w:rsidRPr="00B119ED">
        <w:t>https://www.cbsnews.com/news/kamala-harris-statement-joe-biden-drops-out-2024-democratic-nomination/</w:t>
      </w:r>
      <w:r>
        <w:t xml:space="preserve">, accessed: 7-21-24, </w:t>
      </w:r>
      <w:proofErr w:type="gramStart"/>
      <w:r>
        <w:t>ES]</w:t>
      </w:r>
      <w:r w:rsidRPr="00B119ED">
        <w:t>Harris</w:t>
      </w:r>
      <w:proofErr w:type="gramEnd"/>
      <w:r w:rsidRPr="00B119ED">
        <w:t xml:space="preserve"> has the support of many well-known Democrats</w:t>
      </w:r>
    </w:p>
    <w:p w14:paraId="0DC188DD" w14:textId="77777777" w:rsidR="000E4D86" w:rsidRPr="00B119ED" w:rsidRDefault="000E4D86" w:rsidP="000E4D86">
      <w:r w:rsidRPr="00B119ED">
        <w:t xml:space="preserve">"Democrats — </w:t>
      </w:r>
      <w:r w:rsidRPr="009966CF">
        <w:rPr>
          <w:rStyle w:val="StyleUnderline"/>
        </w:rPr>
        <w:t>it's time to come together and beat Trump," he said</w:t>
      </w:r>
      <w:r w:rsidRPr="00B119ED">
        <w:t xml:space="preserve"> on social media. "Let's do this."</w:t>
      </w:r>
    </w:p>
    <w:p w14:paraId="54AC3304" w14:textId="77777777" w:rsidR="000E4D86" w:rsidRDefault="000E4D86" w:rsidP="000E4D86">
      <w:r w:rsidRPr="009966CF">
        <w:rPr>
          <w:rStyle w:val="StyleUnderline"/>
        </w:rPr>
        <w:t>Mr. Biden was quickly joined by other well-known Democrats, including former President Bill Clinton and Secretary of State Hillary Clinton, Sen. Patty Murray, the highest-ranking woman in the upper chamber, and Sen. Elizabeth Warren, who announced their support for Harris</w:t>
      </w:r>
      <w:r w:rsidRPr="00B119ED">
        <w:t>.</w:t>
      </w:r>
    </w:p>
    <w:p w14:paraId="6D2E0B26" w14:textId="77777777" w:rsidR="000E4D86" w:rsidRDefault="000E4D86" w:rsidP="000E4D86"/>
    <w:p w14:paraId="1A6EA3D2" w14:textId="77777777" w:rsidR="000E4D86" w:rsidRPr="00F7469F" w:rsidRDefault="000E4D86" w:rsidP="000E4D86"/>
    <w:p w14:paraId="218F823D" w14:textId="77777777" w:rsidR="000E4D86" w:rsidRDefault="000E4D86" w:rsidP="000E4D86">
      <w:pPr>
        <w:pStyle w:val="Heading3"/>
      </w:pPr>
      <w:bookmarkStart w:id="15" w:name="_Toc172571015"/>
      <w:r>
        <w:lastRenderedPageBreak/>
        <w:t>AT – GOP Will Block Harris Nomination</w:t>
      </w:r>
      <w:bookmarkEnd w:id="15"/>
    </w:p>
    <w:p w14:paraId="19841490" w14:textId="77777777" w:rsidR="000E4D86" w:rsidRDefault="000E4D86" w:rsidP="000E4D86"/>
    <w:p w14:paraId="7B1586D7" w14:textId="77777777" w:rsidR="000E4D86" w:rsidRDefault="000E4D86" w:rsidP="000E4D86">
      <w:pPr>
        <w:pStyle w:val="Heading4"/>
      </w:pPr>
      <w:r>
        <w:t>No impact – legal challenges will fail they have ZERO chance</w:t>
      </w:r>
    </w:p>
    <w:p w14:paraId="03E2DE98" w14:textId="77777777" w:rsidR="000E4D86" w:rsidRPr="00FA2DB8" w:rsidRDefault="000E4D86" w:rsidP="000E4D86">
      <w:pPr>
        <w:rPr>
          <w:rStyle w:val="Style13ptBold"/>
        </w:rPr>
      </w:pPr>
      <w:r w:rsidRPr="00FA2DB8">
        <w:rPr>
          <w:rStyle w:val="Style13ptBold"/>
        </w:rPr>
        <w:t>Crooked Media, 7-22-24</w:t>
      </w:r>
    </w:p>
    <w:p w14:paraId="318223B1" w14:textId="77777777" w:rsidR="000E4D86" w:rsidRPr="00857418" w:rsidRDefault="000E4D86" w:rsidP="000E4D86">
      <w:r>
        <w:t xml:space="preserve">[Crooked Media, 7-22-24, “What A Day: Kamala &amp; Order”, </w:t>
      </w:r>
      <w:hyperlink r:id="rId12" w:history="1">
        <w:r w:rsidRPr="00C40531">
          <w:rPr>
            <w:rStyle w:val="Hyperlink"/>
          </w:rPr>
          <w:t>https://crooked.com/newsletters/what-a-day-kamala-order/</w:t>
        </w:r>
      </w:hyperlink>
      <w:r w:rsidRPr="00857418">
        <w:t>, accessed 7-22-24, AFB]</w:t>
      </w:r>
    </w:p>
    <w:p w14:paraId="68A01929" w14:textId="77777777" w:rsidR="000E4D86" w:rsidRDefault="000E4D86" w:rsidP="000E4D86"/>
    <w:p w14:paraId="60F22E42" w14:textId="77777777" w:rsidR="000E4D86" w:rsidRPr="00D974A6" w:rsidRDefault="000E4D86" w:rsidP="000E4D86">
      <w:pPr>
        <w:rPr>
          <w:rStyle w:val="StyleUnderline"/>
        </w:rPr>
      </w:pPr>
      <w:r w:rsidRPr="00D974A6">
        <w:rPr>
          <w:rStyle w:val="StyleUnderline"/>
        </w:rPr>
        <w:t>LEGAL SHENANIGANS</w:t>
      </w:r>
    </w:p>
    <w:p w14:paraId="45E57730" w14:textId="77777777" w:rsidR="000E4D86" w:rsidRDefault="000E4D86" w:rsidP="000E4D86">
      <w:r w:rsidRPr="00D974A6">
        <w:rPr>
          <w:rStyle w:val="StyleUnderline"/>
        </w:rPr>
        <w:t xml:space="preserve">Republicans are threatening legal challenges aimed at keeping the new Democratic presidential nominee off state ballots. But such lawsuits have “zero chance,” experts tell What </w:t>
      </w:r>
      <w:proofErr w:type="gramStart"/>
      <w:r w:rsidRPr="00D974A6">
        <w:rPr>
          <w:rStyle w:val="StyleUnderline"/>
        </w:rPr>
        <w:t>A</w:t>
      </w:r>
      <w:proofErr w:type="gramEnd"/>
      <w:r w:rsidRPr="00D974A6">
        <w:rPr>
          <w:rStyle w:val="StyleUnderline"/>
        </w:rPr>
        <w:t xml:space="preserve"> Day</w:t>
      </w:r>
      <w:r>
        <w:t>.</w:t>
      </w:r>
    </w:p>
    <w:p w14:paraId="0F1A44C8" w14:textId="77777777" w:rsidR="000E4D86" w:rsidRDefault="000E4D86" w:rsidP="000E4D86"/>
    <w:p w14:paraId="7DCD660C" w14:textId="77777777" w:rsidR="000E4D86" w:rsidRPr="00D974A6" w:rsidRDefault="000E4D86" w:rsidP="000E4D86">
      <w:pPr>
        <w:rPr>
          <w:rStyle w:val="StyleUnderline"/>
        </w:rPr>
      </w:pPr>
      <w:r>
        <w:t xml:space="preserve">House </w:t>
      </w:r>
      <w:r w:rsidRPr="00D974A6">
        <w:rPr>
          <w:rStyle w:val="StyleUnderline"/>
        </w:rPr>
        <w:t>Speaker</w:t>
      </w:r>
      <w:r>
        <w:t xml:space="preserve"> Mike </w:t>
      </w:r>
      <w:r w:rsidRPr="00D974A6">
        <w:rPr>
          <w:rStyle w:val="StyleUnderline"/>
        </w:rPr>
        <w:t>Johnson</w:t>
      </w:r>
      <w:r>
        <w:t xml:space="preserve"> (R-LA) </w:t>
      </w:r>
      <w:r w:rsidRPr="00D974A6">
        <w:rPr>
          <w:rStyle w:val="StyleUnderline"/>
        </w:rPr>
        <w:t>started warming up the GOP lawsuit machine</w:t>
      </w:r>
      <w:r>
        <w:t xml:space="preserve"> even before President Biden backed away from his campaign on Sunday, </w:t>
      </w:r>
      <w:r w:rsidRPr="00D974A6">
        <w:rPr>
          <w:rStyle w:val="StyleUnderline"/>
        </w:rPr>
        <w:t>raising the prospect of attempting to block Biden’s replacement from on state ballots earlier that morning on ABC’s “This Week.” “Every state has its own system, and in some of these, it’s not possible to simply just switch out a candidate,” Johnson claimed.</w:t>
      </w:r>
    </w:p>
    <w:p w14:paraId="4BD0DFCE" w14:textId="77777777" w:rsidR="000E4D86" w:rsidRDefault="000E4D86" w:rsidP="000E4D86">
      <w:proofErr w:type="gramStart"/>
      <w:r w:rsidRPr="00D974A6">
        <w:rPr>
          <w:rStyle w:val="StyleUnderline"/>
        </w:rPr>
        <w:t>Johnson’s</w:t>
      </w:r>
      <w:proofErr w:type="gramEnd"/>
      <w:r w:rsidRPr="00D974A6">
        <w:rPr>
          <w:rStyle w:val="StyleUnderline"/>
        </w:rPr>
        <w:t xml:space="preserve"> not alone. The Heritage Foundation, the right-wing think tank associated with the infamous Project 2025</w:t>
      </w:r>
      <w:r>
        <w:t xml:space="preserve"> to rapidly reshape the federal government if disgraced former President Trump seizes power, </w:t>
      </w:r>
      <w:r w:rsidRPr="00D974A6">
        <w:rPr>
          <w:rStyle w:val="StyleUnderline"/>
        </w:rPr>
        <w:t>laid out a similar plan back in June.</w:t>
      </w:r>
      <w:r>
        <w:t xml:space="preserve"> That approach put a focus on three battleground states in particular: Georgia, Nevada and Wisconsin.</w:t>
      </w:r>
    </w:p>
    <w:p w14:paraId="2726CF02" w14:textId="77777777" w:rsidR="000E4D86" w:rsidRDefault="000E4D86" w:rsidP="000E4D86">
      <w:r w:rsidRPr="00D974A6">
        <w:rPr>
          <w:rStyle w:val="StyleUnderline"/>
        </w:rPr>
        <w:t>But such threats are</w:t>
      </w:r>
      <w:r>
        <w:t xml:space="preserve"> </w:t>
      </w:r>
      <w:r w:rsidRPr="00D974A6">
        <w:rPr>
          <w:rStyle w:val="Emphasis"/>
        </w:rPr>
        <w:t>wildly overblown,</w:t>
      </w:r>
      <w:r w:rsidRPr="00D974A6">
        <w:t xml:space="preserve"> </w:t>
      </w:r>
      <w:r w:rsidRPr="00D974A6">
        <w:rPr>
          <w:rStyle w:val="StyleUnderline"/>
        </w:rPr>
        <w:t xml:space="preserve">legal experts told What </w:t>
      </w:r>
      <w:proofErr w:type="gramStart"/>
      <w:r w:rsidRPr="00D974A6">
        <w:rPr>
          <w:rStyle w:val="StyleUnderline"/>
        </w:rPr>
        <w:t>A</w:t>
      </w:r>
      <w:proofErr w:type="gramEnd"/>
      <w:r w:rsidRPr="00D974A6">
        <w:rPr>
          <w:rStyle w:val="StyleUnderline"/>
        </w:rPr>
        <w:t xml:space="preserve"> Day. For one thing, Democrats haven’t technically picked a nominee yet</w:t>
      </w:r>
      <w:r>
        <w:t xml:space="preserve"> — not Biden, and not his most likely successor, Vice President Kamala Harris. </w:t>
      </w:r>
      <w:r w:rsidRPr="00D974A6">
        <w:rPr>
          <w:rStyle w:val="StyleUnderline"/>
        </w:rPr>
        <w:t xml:space="preserve">That means there is no switcheroo to even talk about, let alone to challenge in court, according to Rick Hasen, a </w:t>
      </w:r>
      <w:proofErr w:type="gramStart"/>
      <w:r w:rsidRPr="00D974A6">
        <w:rPr>
          <w:rStyle w:val="StyleUnderline"/>
        </w:rPr>
        <w:t>widely-known</w:t>
      </w:r>
      <w:proofErr w:type="gramEnd"/>
      <w:r w:rsidRPr="00D974A6">
        <w:rPr>
          <w:rStyle w:val="StyleUnderline"/>
        </w:rPr>
        <w:t xml:space="preserve"> election law expert at UCLA School of Law</w:t>
      </w:r>
      <w:r>
        <w:t>.</w:t>
      </w:r>
    </w:p>
    <w:p w14:paraId="16E04C28" w14:textId="77777777" w:rsidR="000E4D86" w:rsidRPr="00D974A6" w:rsidRDefault="000E4D86" w:rsidP="000E4D86">
      <w:pPr>
        <w:rPr>
          <w:rStyle w:val="StyleUnderline"/>
        </w:rPr>
      </w:pPr>
      <w:r w:rsidRPr="00D974A6">
        <w:rPr>
          <w:rStyle w:val="StyleUnderline"/>
        </w:rPr>
        <w:t>“There is no nominee yet of the Democratic Party for president,” Hasen said. Biden was the presumptive nominee, not the actual nominee. “</w:t>
      </w:r>
      <w:proofErr w:type="gramStart"/>
      <w:r w:rsidRPr="00D974A6">
        <w:rPr>
          <w:rStyle w:val="StyleUnderline"/>
        </w:rPr>
        <w:t>So</w:t>
      </w:r>
      <w:proofErr w:type="gramEnd"/>
      <w:r w:rsidRPr="00D974A6">
        <w:rPr>
          <w:rStyle w:val="StyleUnderline"/>
        </w:rPr>
        <w:t xml:space="preserve"> the idea that somehow it would be a problem to switch the nominee is based on a false premise,” he added. That means changing the nominee remains “primarily a political question, not a legal question,” according to Hasen, at least at this stage.</w:t>
      </w:r>
    </w:p>
    <w:p w14:paraId="35D6587F" w14:textId="77777777" w:rsidR="000E4D86" w:rsidRPr="0087601A" w:rsidRDefault="000E4D86" w:rsidP="000E4D86">
      <w:pPr>
        <w:rPr>
          <w:b/>
          <w:u w:val="single"/>
        </w:rPr>
      </w:pPr>
      <w:r w:rsidRPr="0087601A">
        <w:rPr>
          <w:rStyle w:val="StyleUnderline"/>
        </w:rPr>
        <w:t>The upshot is that the GOP dream of using lawfare to keep Biden’s successor off the ticket looks doomed, especially if Democrats continue to rally around Harris before their convention.</w:t>
      </w:r>
    </w:p>
    <w:p w14:paraId="7B0DE24A" w14:textId="77777777" w:rsidR="000E4D86" w:rsidRDefault="000E4D86" w:rsidP="000E4D86">
      <w:r w:rsidRPr="0087601A">
        <w:rPr>
          <w:rStyle w:val="StyleUnderline"/>
        </w:rPr>
        <w:t xml:space="preserve">“I wouldn’t be surprised by lawsuits being </w:t>
      </w:r>
      <w:proofErr w:type="spellStart"/>
      <w:r w:rsidRPr="0087601A">
        <w:rPr>
          <w:rStyle w:val="StyleUnderline"/>
        </w:rPr>
        <w:t>filed</w:t>
      </w:r>
      <w:proofErr w:type="gramStart"/>
      <w:r w:rsidRPr="0087601A">
        <w:rPr>
          <w:rStyle w:val="StyleUnderline"/>
        </w:rPr>
        <w:t>,”Justin</w:t>
      </w:r>
      <w:proofErr w:type="spellEnd"/>
      <w:proofErr w:type="gramEnd"/>
      <w:r w:rsidRPr="0087601A">
        <w:rPr>
          <w:rStyle w:val="StyleUnderline"/>
        </w:rPr>
        <w:t xml:space="preserve"> Levitt, a constitutional law professor at Loyola Marymount University, told What A Day</w:t>
      </w:r>
      <w:r>
        <w:t xml:space="preserve">. “Sadly, that’s the world in which we live.  </w:t>
      </w:r>
      <w:r w:rsidRPr="0087601A">
        <w:rPr>
          <w:rStyle w:val="StyleUnderline"/>
        </w:rPr>
        <w:t>But there’s zero chance that they work.”</w:t>
      </w:r>
      <w:r>
        <w:t xml:space="preserve"> </w:t>
      </w:r>
      <w:r w:rsidRPr="0087601A">
        <w:rPr>
          <w:rStyle w:val="StyleUnderline"/>
        </w:rPr>
        <w:t>Technically speaking, the presidential primary process is for voters to choose delegates to the party’s convention, which Democrats will hold in August. The party’s rules for the convention control how the delegates choose the nominee. That means, in short, he said: “There’s no legal basis for any challenge to win,</w:t>
      </w:r>
      <w:r>
        <w:t>” based on how the voters have chosen delegates.</w:t>
      </w:r>
    </w:p>
    <w:p w14:paraId="5EAF2F23" w14:textId="77777777" w:rsidR="000E4D86" w:rsidRDefault="000E4D86" w:rsidP="000E4D86">
      <w:r w:rsidRPr="0087601A">
        <w:rPr>
          <w:rStyle w:val="StyleUnderline"/>
        </w:rPr>
        <w:lastRenderedPageBreak/>
        <w:t>“The parties control the process as to who their nominee is,”</w:t>
      </w:r>
      <w:r>
        <w:t xml:space="preserve"> Edward B. </w:t>
      </w:r>
      <w:r w:rsidRPr="0087601A">
        <w:rPr>
          <w:rStyle w:val="StyleUnderline"/>
        </w:rPr>
        <w:t>Foley, a law professor who leads Ohio State University’s election law program</w:t>
      </w:r>
      <w:r>
        <w:t xml:space="preserve">, told the Associated Press. </w:t>
      </w:r>
      <w:r w:rsidRPr="0087601A">
        <w:rPr>
          <w:rStyle w:val="StyleUnderline"/>
        </w:rPr>
        <w:t>“I just don’t see how the Republican Party or anyone associated with the Republican Party would have any standing</w:t>
      </w:r>
      <w:r>
        <w:t xml:space="preserve"> to bring any litigation in connection with this.”</w:t>
      </w:r>
    </w:p>
    <w:p w14:paraId="01B02E1B" w14:textId="77777777" w:rsidR="000E4D86" w:rsidRPr="002C1E6D" w:rsidRDefault="000E4D86" w:rsidP="000E4D86">
      <w:pPr>
        <w:rPr>
          <w:rStyle w:val="Style13ptBold"/>
        </w:rPr>
      </w:pPr>
    </w:p>
    <w:p w14:paraId="5EE573DC" w14:textId="77777777" w:rsidR="000E4D86" w:rsidRDefault="000E4D86" w:rsidP="000E4D86"/>
    <w:p w14:paraId="239AA5A7" w14:textId="77777777" w:rsidR="000E4D86" w:rsidRDefault="000E4D86" w:rsidP="000E4D86">
      <w:pPr>
        <w:pStyle w:val="Heading3"/>
      </w:pPr>
      <w:bookmarkStart w:id="16" w:name="_Toc172571016"/>
      <w:r>
        <w:lastRenderedPageBreak/>
        <w:t>AT – Not Democratic Process</w:t>
      </w:r>
      <w:bookmarkEnd w:id="16"/>
    </w:p>
    <w:p w14:paraId="7ED1C344" w14:textId="77777777" w:rsidR="000E4D86" w:rsidRDefault="000E4D86" w:rsidP="000E4D86"/>
    <w:p w14:paraId="503D1278" w14:textId="77777777" w:rsidR="000E4D86" w:rsidRDefault="000E4D86" w:rsidP="000E4D86">
      <w:pPr>
        <w:pStyle w:val="Heading4"/>
      </w:pPr>
      <w:r>
        <w:t>Democrats are building unity and Harris momentum is not inconsistent with open process</w:t>
      </w:r>
    </w:p>
    <w:p w14:paraId="51FA6EB8" w14:textId="77777777" w:rsidR="000E4D86" w:rsidRDefault="000E4D86" w:rsidP="000E4D86">
      <w:pPr>
        <w:rPr>
          <w:rStyle w:val="Style13ptBold"/>
        </w:rPr>
      </w:pPr>
      <w:r>
        <w:rPr>
          <w:rStyle w:val="Style13ptBold"/>
        </w:rPr>
        <w:t>Daniels et al, Politico White House Correspondent, 7-21-24</w:t>
      </w:r>
    </w:p>
    <w:p w14:paraId="0F765C9E" w14:textId="77777777" w:rsidR="000E4D86" w:rsidRPr="00B0395C" w:rsidRDefault="000E4D86" w:rsidP="000E4D86">
      <w:r w:rsidRPr="00B0395C">
        <w:t>[</w:t>
      </w:r>
      <w:r>
        <w:t>Eugene, 7-21-2024, Politico, “</w:t>
      </w:r>
      <w:r w:rsidRPr="00B0395C">
        <w:t>Playbook: Biden hands baton to Harris</w:t>
      </w:r>
      <w:r>
        <w:t xml:space="preserve">,” </w:t>
      </w:r>
      <w:r w:rsidRPr="00B0395C">
        <w:t>https://www.politico.com/newsletters/playbook/2024/07/21/special-edition-biden-hands-baton-to-harris-00170151?nname=playbook&amp;nid=0000014f-1646-d88f-a1cf-5f46b7bd0000&amp;nrid=00000156-866e-dfaf-affe-bf7f6dff0000&amp;nlid=630318</w:t>
      </w:r>
      <w:r>
        <w:t>, accessed 7-21-2024, CM</w:t>
      </w:r>
      <w:r w:rsidRPr="00B0395C">
        <w:t>]</w:t>
      </w:r>
    </w:p>
    <w:p w14:paraId="4ACBCFB9" w14:textId="77777777" w:rsidR="000E4D86" w:rsidRDefault="000E4D86" w:rsidP="000E4D86">
      <w:r>
        <w:t xml:space="preserve">“A DNC spokesperson did not immediately respond to questions about whether that means they will proceed with a virtual roll call before the </w:t>
      </w:r>
      <w:proofErr w:type="gramStart"/>
      <w:r>
        <w:t>convention, or</w:t>
      </w:r>
      <w:proofErr w:type="gramEnd"/>
      <w:r>
        <w:t xml:space="preserve"> do it on the convention floor in Chicago — as is customary — the week of Aug. 19.”</w:t>
      </w:r>
    </w:p>
    <w:p w14:paraId="07ECBA23" w14:textId="77777777" w:rsidR="000E4D86" w:rsidRPr="00272AB7" w:rsidRDefault="000E4D86" w:rsidP="000E4D86">
      <w:pPr>
        <w:rPr>
          <w:rStyle w:val="StyleUnderline"/>
        </w:rPr>
      </w:pPr>
      <w:r w:rsidRPr="00272AB7">
        <w:rPr>
          <w:rStyle w:val="StyleUnderline"/>
        </w:rPr>
        <w:t>What is clear is that a broad swath of the party has rallied behind Harris in the past five hours in a bid to build unity and inevitability behind the VP.</w:t>
      </w:r>
    </w:p>
    <w:p w14:paraId="1FAD8099" w14:textId="77777777" w:rsidR="000E4D86" w:rsidRDefault="000E4D86" w:rsidP="000E4D86">
      <w:r>
        <w:t xml:space="preserve">Some of the most </w:t>
      </w:r>
      <w:r w:rsidRPr="00272AB7">
        <w:rPr>
          <w:rStyle w:val="StyleUnderline"/>
        </w:rPr>
        <w:t>notable endorsements have come from BILL and HILLARY CLINTON; Sen. PATTY MURRAY</w:t>
      </w:r>
      <w:r>
        <w:t xml:space="preserve"> (D-Wash.), the highest-ranking woman in the Senate; Rep</w:t>
      </w:r>
      <w:r w:rsidRPr="00272AB7">
        <w:rPr>
          <w:rStyle w:val="StyleUnderline"/>
        </w:rPr>
        <w:t>. JIM CLYBURN</w:t>
      </w:r>
      <w:r>
        <w:t xml:space="preserve"> (D-S.C.); the leaders of the Congressional Hispanic Caucus, Congressional Progressive Caucus and the Congressional Asian and Pacific Islander Caucus; Sens. </w:t>
      </w:r>
      <w:r w:rsidRPr="00272AB7">
        <w:rPr>
          <w:rStyle w:val="StyleUnderline"/>
        </w:rPr>
        <w:t>TAMMY BALDWIN</w:t>
      </w:r>
      <w:r>
        <w:t xml:space="preserve"> (D-Wis.), </w:t>
      </w:r>
      <w:r w:rsidRPr="00272AB7">
        <w:rPr>
          <w:rStyle w:val="StyleUnderline"/>
        </w:rPr>
        <w:t>MARK KELLY</w:t>
      </w:r>
      <w:r>
        <w:t xml:space="preserve"> (D-Ariz.) </w:t>
      </w:r>
      <w:r w:rsidRPr="00272AB7">
        <w:rPr>
          <w:rStyle w:val="StyleUnderline"/>
        </w:rPr>
        <w:t>and ELIZABETH WARREN</w:t>
      </w:r>
      <w:r>
        <w:t xml:space="preserve"> (D-Mass.); Reps. </w:t>
      </w:r>
      <w:r w:rsidRPr="00272AB7">
        <w:rPr>
          <w:rStyle w:val="StyleUnderline"/>
        </w:rPr>
        <w:t>STENY HOYER</w:t>
      </w:r>
      <w:r>
        <w:t xml:space="preserve"> (D-Md.) </w:t>
      </w:r>
      <w:r w:rsidRPr="00272AB7">
        <w:rPr>
          <w:rStyle w:val="StyleUnderline"/>
        </w:rPr>
        <w:t>and ADAM SCHIFF</w:t>
      </w:r>
      <w:r>
        <w:t xml:space="preserve"> (D-Calif.); Pennsylvania Gov. JOSH SHAPIRO; and the powerhouse fundraisers at Emily’s List.</w:t>
      </w:r>
    </w:p>
    <w:p w14:paraId="5E2B23AE" w14:textId="77777777" w:rsidR="000E4D86" w:rsidRDefault="000E4D86" w:rsidP="000E4D86">
      <w:r>
        <w:t xml:space="preserve">But </w:t>
      </w:r>
      <w:r w:rsidRPr="00B0395C">
        <w:rPr>
          <w:rStyle w:val="StyleUnderline"/>
        </w:rPr>
        <w:t>there were those who conspicuously chose not to back Harris in their statements</w:t>
      </w:r>
      <w:r>
        <w:t xml:space="preserve"> — most </w:t>
      </w:r>
      <w:r w:rsidRPr="00B0395C">
        <w:rPr>
          <w:rStyle w:val="StyleUnderline"/>
        </w:rPr>
        <w:t>notably former President BARACK OBAMA</w:t>
      </w:r>
      <w:r>
        <w:t>, who hailed Biden then said, “I have extraordinary confidence that the leaders of our party will be able to create a process from which an outstanding nominee emerges.”</w:t>
      </w:r>
    </w:p>
    <w:p w14:paraId="3804A998" w14:textId="77777777" w:rsidR="000E4D86" w:rsidRPr="00B0395C" w:rsidRDefault="000E4D86" w:rsidP="000E4D86">
      <w:pPr>
        <w:rPr>
          <w:rStyle w:val="StyleUnderline"/>
        </w:rPr>
      </w:pPr>
      <w:r w:rsidRPr="00B0395C">
        <w:rPr>
          <w:rStyle w:val="StyleUnderline"/>
        </w:rPr>
        <w:t>Others who either refrained from naming Harris or outright called for an open nominating process included former Speaker NANCY PELOSI</w:t>
      </w:r>
      <w:r>
        <w:t xml:space="preserve"> (D-Calif.), </w:t>
      </w:r>
      <w:r w:rsidRPr="00B0395C">
        <w:rPr>
          <w:rStyle w:val="StyleUnderline"/>
        </w:rPr>
        <w:t>who praised Biden but said nothing about his successor</w:t>
      </w:r>
      <w:r>
        <w:t xml:space="preserve">; Rep. </w:t>
      </w:r>
      <w:r w:rsidRPr="00B0395C">
        <w:rPr>
          <w:rStyle w:val="StyleUnderline"/>
        </w:rPr>
        <w:t>LLOYD DOGGETT</w:t>
      </w:r>
      <w:r>
        <w:t xml:space="preserve"> (D-Texas), </w:t>
      </w:r>
      <w:r w:rsidRPr="00B0395C">
        <w:rPr>
          <w:rStyle w:val="StyleUnderline"/>
        </w:rPr>
        <w:t>the first lawmaker who called on Biden to step aside</w:t>
      </w:r>
      <w:r>
        <w:t xml:space="preserve">; Rep. </w:t>
      </w:r>
      <w:r w:rsidRPr="00B0395C">
        <w:rPr>
          <w:rStyle w:val="StyleUnderline"/>
        </w:rPr>
        <w:t xml:space="preserve">ELISSA SLOTKIN </w:t>
      </w:r>
      <w:r>
        <w:t xml:space="preserve">(D-Mich.), who is in a tough Senate race of her own; Sen. </w:t>
      </w:r>
      <w:r w:rsidRPr="00B0395C">
        <w:rPr>
          <w:rStyle w:val="StyleUnderline"/>
        </w:rPr>
        <w:t>BERNIE SANDERS</w:t>
      </w:r>
      <w:r>
        <w:t xml:space="preserve"> (I-Vt.), </w:t>
      </w:r>
      <w:r w:rsidRPr="00B0395C">
        <w:rPr>
          <w:rStyle w:val="StyleUnderline"/>
        </w:rPr>
        <w:t xml:space="preserve">who pushed back strongly on calls for Biden to step aside; and Rep. SUZAN </w:t>
      </w:r>
      <w:proofErr w:type="spellStart"/>
      <w:r w:rsidRPr="00B0395C">
        <w:rPr>
          <w:rStyle w:val="StyleUnderline"/>
        </w:rPr>
        <w:t>DelBENE</w:t>
      </w:r>
      <w:proofErr w:type="spellEnd"/>
      <w:r>
        <w:t xml:space="preserve"> (D-Wash.), </w:t>
      </w:r>
      <w:r w:rsidRPr="00B0395C">
        <w:rPr>
          <w:rStyle w:val="StyleUnderline"/>
        </w:rPr>
        <w:t>who is trying to retake the House majority this fall.</w:t>
      </w:r>
    </w:p>
    <w:p w14:paraId="25EB0ED4" w14:textId="77777777" w:rsidR="000E4D86" w:rsidRPr="00B0395C" w:rsidRDefault="000E4D86" w:rsidP="000E4D86">
      <w:pPr>
        <w:rPr>
          <w:rStyle w:val="StyleUnderline"/>
        </w:rPr>
      </w:pPr>
      <w:r>
        <w:t xml:space="preserve">While we’re watching closely who says what, we’ll also note this: </w:t>
      </w:r>
      <w:r w:rsidRPr="00B0395C">
        <w:rPr>
          <w:rStyle w:val="StyleUnderline"/>
        </w:rPr>
        <w:t xml:space="preserve">There’s not necessarily any dissonance between calling for an “open process” and backing Harris — which is a two-step that </w:t>
      </w:r>
      <w:proofErr w:type="gramStart"/>
      <w:r w:rsidRPr="00B0395C">
        <w:rPr>
          <w:rStyle w:val="StyleUnderline"/>
        </w:rPr>
        <w:t>a number of</w:t>
      </w:r>
      <w:proofErr w:type="gramEnd"/>
      <w:r w:rsidRPr="00B0395C">
        <w:rPr>
          <w:rStyle w:val="StyleUnderline"/>
        </w:rPr>
        <w:t xml:space="preserve"> Democrats, such as Sen. RICHARD BLUMENTHAL (D-Conn.), are attempting at the moment.</w:t>
      </w:r>
    </w:p>
    <w:p w14:paraId="45A48FFD" w14:textId="77777777" w:rsidR="000E4D86" w:rsidRDefault="000E4D86" w:rsidP="000E4D86">
      <w:r>
        <w:t xml:space="preserve">And keep in mind that </w:t>
      </w:r>
      <w:r w:rsidRPr="00B0395C">
        <w:rPr>
          <w:rStyle w:val="StyleUnderline"/>
        </w:rPr>
        <w:t xml:space="preserve">the divide between those who endorse Harris and those who don’t might very well amount to a distinction without a difference: No one has yet stepped forward to challenge her for the </w:t>
      </w:r>
      <w:proofErr w:type="gramStart"/>
      <w:r w:rsidRPr="00B0395C">
        <w:rPr>
          <w:rStyle w:val="StyleUnderline"/>
        </w:rPr>
        <w:t>nomination, and</w:t>
      </w:r>
      <w:proofErr w:type="gramEnd"/>
      <w:r w:rsidRPr="00B0395C">
        <w:rPr>
          <w:rStyle w:val="StyleUnderline"/>
        </w:rPr>
        <w:t xml:space="preserve"> given Biden’s endorsement and the rallying of much of the party behind her, it’s entirely possible that no one credible will</w:t>
      </w:r>
      <w:r>
        <w:t>. (Sorry, MARIANNE WILLIAMSON.)</w:t>
      </w:r>
    </w:p>
    <w:p w14:paraId="5534C6DC" w14:textId="77777777" w:rsidR="000E4D86" w:rsidRPr="00C14937" w:rsidRDefault="000E4D86" w:rsidP="000E4D86"/>
    <w:p w14:paraId="64BDB99D" w14:textId="77777777" w:rsidR="000E4D86" w:rsidRDefault="000E4D86" w:rsidP="000E4D86">
      <w:pPr>
        <w:pStyle w:val="Heading3"/>
      </w:pPr>
      <w:bookmarkStart w:id="17" w:name="_Toc172571017"/>
      <w:r>
        <w:lastRenderedPageBreak/>
        <w:t>AT – Biden Withdrawal Hurts Dems</w:t>
      </w:r>
      <w:bookmarkEnd w:id="17"/>
    </w:p>
    <w:p w14:paraId="5D86B81D" w14:textId="77777777" w:rsidR="000E4D86" w:rsidRDefault="000E4D86" w:rsidP="000E4D86"/>
    <w:p w14:paraId="145228F3" w14:textId="77777777" w:rsidR="000E4D86" w:rsidRDefault="000E4D86" w:rsidP="000E4D86">
      <w:pPr>
        <w:pStyle w:val="Heading4"/>
      </w:pPr>
      <w:r>
        <w:t>Biden withdrawal flips the script and restores political hope</w:t>
      </w:r>
    </w:p>
    <w:p w14:paraId="2EF9A1C9" w14:textId="77777777" w:rsidR="000E4D86" w:rsidRPr="00AE26D4" w:rsidRDefault="000E4D86" w:rsidP="000E4D86">
      <w:pPr>
        <w:rPr>
          <w:rStyle w:val="Style13ptBold"/>
        </w:rPr>
      </w:pPr>
      <w:r w:rsidRPr="00C06D6B">
        <w:rPr>
          <w:rStyle w:val="Style13ptBold"/>
        </w:rPr>
        <w:t>Beauchamp</w:t>
      </w:r>
      <w:r w:rsidRPr="00AE26D4">
        <w:rPr>
          <w:rStyle w:val="Style13ptBold"/>
        </w:rPr>
        <w:t xml:space="preserve">, </w:t>
      </w:r>
      <w:r w:rsidRPr="001D6E97">
        <w:rPr>
          <w:rStyle w:val="Style13ptBold"/>
        </w:rPr>
        <w:t>Vox</w:t>
      </w:r>
      <w:r>
        <w:rPr>
          <w:rStyle w:val="Style13ptBold"/>
        </w:rPr>
        <w:t xml:space="preserve"> senior correspondent</w:t>
      </w:r>
      <w:r w:rsidRPr="00AE26D4">
        <w:rPr>
          <w:rStyle w:val="Style13ptBold"/>
        </w:rPr>
        <w:t xml:space="preserve">, </w:t>
      </w:r>
      <w:r>
        <w:rPr>
          <w:rStyle w:val="Style13ptBold"/>
        </w:rPr>
        <w:t>7/21/24</w:t>
      </w:r>
      <w:r w:rsidRPr="00AE26D4">
        <w:rPr>
          <w:rStyle w:val="Style13ptBold"/>
        </w:rPr>
        <w:t xml:space="preserve"> </w:t>
      </w:r>
    </w:p>
    <w:p w14:paraId="39C055A4" w14:textId="77777777" w:rsidR="000E4D86" w:rsidRPr="00AE26D4" w:rsidRDefault="000E4D86" w:rsidP="000E4D86">
      <w:pPr>
        <w:rPr>
          <w:color w:val="000000"/>
        </w:rPr>
      </w:pPr>
      <w:r>
        <w:rPr>
          <w:color w:val="000000"/>
        </w:rPr>
        <w:t>[Zack</w:t>
      </w:r>
      <w:r w:rsidRPr="00AE26D4">
        <w:rPr>
          <w:color w:val="000000"/>
        </w:rPr>
        <w:t xml:space="preserve">, </w:t>
      </w:r>
      <w:r>
        <w:rPr>
          <w:color w:val="000000"/>
        </w:rPr>
        <w:t>7/21/24</w:t>
      </w:r>
      <w:r w:rsidRPr="00AE26D4">
        <w:rPr>
          <w:color w:val="000000"/>
        </w:rPr>
        <w:t xml:space="preserve">, </w:t>
      </w:r>
      <w:r>
        <w:rPr>
          <w:color w:val="000000"/>
        </w:rPr>
        <w:t>Vox</w:t>
      </w:r>
      <w:r w:rsidRPr="00AE26D4">
        <w:rPr>
          <w:color w:val="000000"/>
        </w:rPr>
        <w:t>, “</w:t>
      </w:r>
      <w:r w:rsidRPr="003E0E9A">
        <w:rPr>
          <w:color w:val="000000"/>
        </w:rPr>
        <w:t>This is bigger than Joe Biden</w:t>
      </w:r>
      <w:r w:rsidRPr="00AE26D4">
        <w:rPr>
          <w:color w:val="000000"/>
        </w:rPr>
        <w:t xml:space="preserve">,” </w:t>
      </w:r>
      <w:r w:rsidRPr="00C900D6">
        <w:rPr>
          <w:color w:val="000000"/>
        </w:rPr>
        <w:t>https://www.vox.com/politics/361999/joe-biden-drops-out-kamala-harris-2024-trump-democracy-hope</w:t>
      </w:r>
      <w:r w:rsidRPr="00AE26D4">
        <w:rPr>
          <w:color w:val="000000"/>
        </w:rPr>
        <w:t xml:space="preserve">, </w:t>
      </w:r>
      <w:r>
        <w:rPr>
          <w:color w:val="000000"/>
        </w:rPr>
        <w:t>07/21/2024</w:t>
      </w:r>
      <w:r w:rsidRPr="00AE26D4">
        <w:rPr>
          <w:color w:val="000000"/>
        </w:rPr>
        <w:t xml:space="preserve">, </w:t>
      </w:r>
      <w:r>
        <w:rPr>
          <w:color w:val="000000"/>
        </w:rPr>
        <w:t>LHG]</w:t>
      </w:r>
    </w:p>
    <w:p w14:paraId="22A24235" w14:textId="77777777" w:rsidR="000E4D86" w:rsidRPr="00577231" w:rsidRDefault="000E4D86" w:rsidP="000E4D86"/>
    <w:p w14:paraId="45D2A59F" w14:textId="77777777" w:rsidR="000E4D86" w:rsidRPr="0066149A" w:rsidRDefault="000E4D86" w:rsidP="000E4D86">
      <w:pPr>
        <w:rPr>
          <w:rStyle w:val="StyleUnderline"/>
        </w:rPr>
      </w:pPr>
      <w:r w:rsidRPr="0066149A">
        <w:rPr>
          <w:rStyle w:val="StyleUnderline"/>
        </w:rPr>
        <w:t>By dropping out of the 2024 race, President Joe Biden did what we all want our politicians to do: He put his country over his career</w:t>
      </w:r>
      <w:r>
        <w:t xml:space="preserve">. </w:t>
      </w:r>
      <w:r w:rsidRPr="0066149A">
        <w:rPr>
          <w:rStyle w:val="StyleUnderline"/>
        </w:rPr>
        <w:t>Knowing that his party had lost faith in his capacity to beat Donald Trump and that a second Trump term would threaten democracy itself, he chose to do the right thing and step aside.</w:t>
      </w:r>
    </w:p>
    <w:p w14:paraId="3D28B1B5" w14:textId="77777777" w:rsidR="000E4D86" w:rsidRDefault="000E4D86" w:rsidP="000E4D86">
      <w:r>
        <w:t>Of course, it took him a long time to get here. While it’s only been 24 days since the disastrous debate with Trump, we don’t know how long Biden had been in decline prior to that. The earlier that clock starts, the worse it reflects on Biden and his team.</w:t>
      </w:r>
    </w:p>
    <w:p w14:paraId="5D364AA3" w14:textId="77777777" w:rsidR="000E4D86" w:rsidRPr="0066149A" w:rsidRDefault="000E4D86" w:rsidP="000E4D86">
      <w:pPr>
        <w:rPr>
          <w:rStyle w:val="StyleUnderline"/>
        </w:rPr>
      </w:pPr>
      <w:r w:rsidRPr="0066149A">
        <w:rPr>
          <w:rStyle w:val="StyleUnderline"/>
        </w:rPr>
        <w:t>But ultimately, the story isn’t really about Joe Biden as a person. It’s about what he and his party did — and what their actions tell us about the state of American democracy.</w:t>
      </w:r>
    </w:p>
    <w:p w14:paraId="06DA3FE9" w14:textId="77777777" w:rsidR="000E4D86" w:rsidRDefault="000E4D86" w:rsidP="000E4D86">
      <w:r>
        <w:t>And what they say is surprisingly hopeful.</w:t>
      </w:r>
    </w:p>
    <w:p w14:paraId="7DD2884F" w14:textId="77777777" w:rsidR="000E4D86" w:rsidRDefault="000E4D86" w:rsidP="000E4D86">
      <w:r>
        <w:t>In a country where many think politicians won’t do the right thing, Biden did (even if he exhausted all other options first). In a country where political parties seem to cower in the face of their own leaders, one party managed to challenge and push out a candidate whose campaign served neither party nor country. And in a country where polarization seemingly ground everything to a standstill, democracy showed it’s still capable of surprising us.</w:t>
      </w:r>
    </w:p>
    <w:p w14:paraId="10C44786" w14:textId="77777777" w:rsidR="000E4D86" w:rsidRPr="00C91017" w:rsidRDefault="000E4D86" w:rsidP="000E4D86">
      <w:pPr>
        <w:rPr>
          <w:rStyle w:val="StyleUnderline"/>
        </w:rPr>
      </w:pPr>
      <w:r w:rsidRPr="00C91017">
        <w:rPr>
          <w:rStyle w:val="StyleUnderline"/>
        </w:rPr>
        <w:t>Biden’s announcement, and the Democratic effort to push him into it, shows America’s institutions might not be as broken as many think.</w:t>
      </w:r>
    </w:p>
    <w:p w14:paraId="54F886DE" w14:textId="77777777" w:rsidR="000E4D86" w:rsidRDefault="000E4D86" w:rsidP="000E4D86">
      <w:r>
        <w:t>Biden (ultimately) does the right thing</w:t>
      </w:r>
    </w:p>
    <w:p w14:paraId="5D5ACC69" w14:textId="77777777" w:rsidR="000E4D86" w:rsidRDefault="000E4D86" w:rsidP="000E4D86">
      <w:r>
        <w:t>For years, voters have been telling pollsters that they thought Joe Biden was too old to serve a second term as president. The race remained competitive because voters were similarly wary of Trump, but there was clear unease about Biden’s future.</w:t>
      </w:r>
    </w:p>
    <w:p w14:paraId="7F60C935" w14:textId="77777777" w:rsidR="000E4D86" w:rsidRDefault="000E4D86" w:rsidP="000E4D86">
      <w:r>
        <w:t xml:space="preserve">Biden could have chosen to listen to those fears. He could have stepped aside before the primary </w:t>
      </w:r>
      <w:proofErr w:type="gramStart"/>
      <w:r>
        <w:t>elections, or</w:t>
      </w:r>
      <w:proofErr w:type="gramEnd"/>
      <w:r>
        <w:t xml:space="preserve"> encouraged an open convention back when the New York Times’s Ezra Klein sounded the alarm bell about age in February. But he didn’t.</w:t>
      </w:r>
    </w:p>
    <w:p w14:paraId="3F13FA21" w14:textId="77777777" w:rsidR="000E4D86" w:rsidRDefault="000E4D86" w:rsidP="000E4D86">
      <w:r>
        <w:t xml:space="preserve">And then the disastrous June debate happened, and the chorus became deafening. </w:t>
      </w:r>
      <w:r w:rsidRPr="00AA53E6">
        <w:rPr>
          <w:rStyle w:val="StyleUnderline"/>
        </w:rPr>
        <w:t>Poll after poll found that large majorities of Americans — and even majorities of Democrats — had concluded that Biden wasn’t</w:t>
      </w:r>
      <w:r w:rsidRPr="007D2F49">
        <w:rPr>
          <w:rStyle w:val="StyleUnderline"/>
        </w:rPr>
        <w:t xml:space="preserve"> competent to serve a second term</w:t>
      </w:r>
      <w:r>
        <w:t>. (This speaks to the absurdity of the narrative, popular among some Biden dead-enders and bad faith right-wingers, that the push against Biden is undemocratic or even a kind of coup.)</w:t>
      </w:r>
    </w:p>
    <w:p w14:paraId="7C6F91D6" w14:textId="77777777" w:rsidR="000E4D86" w:rsidRDefault="000E4D86" w:rsidP="000E4D86">
      <w:r>
        <w:lastRenderedPageBreak/>
        <w:t>Biden was not just heading for defeat. He and his party were confirming nearly every negative stereotype the voters had about the political system: Politicians were selfish, aged fools unable to act in the public interest; political parties were creatures of a corrupt elite entirely out of touch with the public.</w:t>
      </w:r>
    </w:p>
    <w:p w14:paraId="5F3AB461" w14:textId="77777777" w:rsidR="000E4D86" w:rsidRDefault="000E4D86" w:rsidP="000E4D86">
      <w:r w:rsidRPr="00CB6E2C">
        <w:rPr>
          <w:rStyle w:val="StyleUnderline"/>
        </w:rPr>
        <w:t>In stepping aside, Biden flips the script</w:t>
      </w:r>
      <w:r>
        <w:t xml:space="preserve">. </w:t>
      </w:r>
      <w:r w:rsidRPr="00AA53E6">
        <w:rPr>
          <w:rStyle w:val="StyleUnderline"/>
        </w:rPr>
        <w:t>He showed that, when push really came to shove, there was something more important to the president than power: the fortunes of the party and the fate of his country.</w:t>
      </w:r>
      <w:r>
        <w:t xml:space="preserve"> Even if the actual sequence of events followed the apocryphal quip that “Americans will always do the right thing, only after they have tried everything else,” </w:t>
      </w:r>
      <w:r w:rsidRPr="00AA53E6">
        <w:rPr>
          <w:rStyle w:val="StyleUnderline"/>
        </w:rPr>
        <w:t>he did, ultimately, come to the right conclusion</w:t>
      </w:r>
      <w:r>
        <w:t>.</w:t>
      </w:r>
    </w:p>
    <w:p w14:paraId="6A26CDF8" w14:textId="77777777" w:rsidR="000E4D86" w:rsidRDefault="000E4D86" w:rsidP="000E4D86">
      <w:r>
        <w:t>It’s enough to make even the most jaded observer a little more optimistic about American democracy — for at least two big reasons.</w:t>
      </w:r>
    </w:p>
    <w:p w14:paraId="6DB89009" w14:textId="77777777" w:rsidR="000E4D86" w:rsidRDefault="000E4D86" w:rsidP="000E4D86">
      <w:r w:rsidRPr="00462116">
        <w:t xml:space="preserve">First, </w:t>
      </w:r>
      <w:r w:rsidRPr="009959EC">
        <w:rPr>
          <w:rStyle w:val="StyleUnderline"/>
        </w:rPr>
        <w:t>it shows that there can still be standards in politics</w:t>
      </w:r>
      <w:r w:rsidRPr="00462116">
        <w:t>.</w:t>
      </w:r>
    </w:p>
    <w:p w14:paraId="5C7AAD84" w14:textId="77777777" w:rsidR="000E4D86" w:rsidRDefault="000E4D86" w:rsidP="000E4D86">
      <w:r>
        <w:t xml:space="preserve">American politics isn’t just made up of two parties, wholly owned by party elites, locked in a mortal and uncompromising struggle to the death. </w:t>
      </w:r>
      <w:r w:rsidRPr="005925D2">
        <w:rPr>
          <w:rStyle w:val="StyleUnderline"/>
        </w:rPr>
        <w:t>At least one of our parties is capable of policing its own</w:t>
      </w:r>
      <w:r>
        <w:t>: challenging an incumbent president and, ultimately, convincing him to step aside. The contrast with the GOP’s behavior after Trump’s many scandals — from the Access Hollywood tape to the January 6 Capitol riot — is unmistakable.</w:t>
      </w:r>
    </w:p>
    <w:p w14:paraId="695F91B8" w14:textId="77777777" w:rsidR="000E4D86" w:rsidRPr="005925D2" w:rsidRDefault="000E4D86" w:rsidP="000E4D86">
      <w:pPr>
        <w:rPr>
          <w:rStyle w:val="StyleUnderline"/>
        </w:rPr>
      </w:pPr>
      <w:r w:rsidRPr="005925D2">
        <w:rPr>
          <w:rStyle w:val="StyleUnderline"/>
        </w:rPr>
        <w:t>Second, Biden’s departure shows that unexpected things can still happen.</w:t>
      </w:r>
    </w:p>
    <w:p w14:paraId="126627D9" w14:textId="77777777" w:rsidR="000E4D86" w:rsidRDefault="000E4D86" w:rsidP="000E4D86">
      <w:r w:rsidRPr="00600E37">
        <w:rPr>
          <w:rStyle w:val="StyleUnderline"/>
        </w:rPr>
        <w:t xml:space="preserve">This is hard to prove, but I think so much of the polling showing public distrust in the American government is rooted in a sense that it’s stuck: that what’s happening right now isn’t working, and that no one </w:t>
      </w:r>
      <w:proofErr w:type="gramStart"/>
      <w:r w:rsidRPr="00600E37">
        <w:rPr>
          <w:rStyle w:val="StyleUnderline"/>
        </w:rPr>
        <w:t>is capable of doing</w:t>
      </w:r>
      <w:proofErr w:type="gramEnd"/>
      <w:r w:rsidRPr="00600E37">
        <w:rPr>
          <w:rStyle w:val="StyleUnderline"/>
        </w:rPr>
        <w:t xml:space="preserve"> anything surprising to right the ship. But a president abandoning a reelection campaign is nothing if not surprising</w:t>
      </w:r>
      <w:r>
        <w:t>.</w:t>
      </w:r>
    </w:p>
    <w:p w14:paraId="741367CD" w14:textId="77777777" w:rsidR="000E4D86" w:rsidRDefault="000E4D86" w:rsidP="000E4D86">
      <w:r>
        <w:t xml:space="preserve">Politicians like Trump, in both the United States and elsewhere, thrive on the notion that the system is </w:t>
      </w:r>
      <w:proofErr w:type="gramStart"/>
      <w:r>
        <w:t>broken</w:t>
      </w:r>
      <w:proofErr w:type="gramEnd"/>
      <w:r>
        <w:t xml:space="preserve"> and nothing can be done to fix it. This is a problem not just because those specific politicians are dangerous, but because distrust rots democracy’s foundations.</w:t>
      </w:r>
    </w:p>
    <w:p w14:paraId="2782179D" w14:textId="77777777" w:rsidR="000E4D86" w:rsidRDefault="000E4D86" w:rsidP="000E4D86">
      <w:r>
        <w:t xml:space="preserve">By showing that the system doesn’t only throw up unappealing options — that politics can be more than just a contest between two unpopular older men — Biden and the Democrats just did real work at repairing those foundations. </w:t>
      </w:r>
      <w:r w:rsidRPr="00FF3B6D">
        <w:rPr>
          <w:rStyle w:val="StyleUnderline"/>
        </w:rPr>
        <w:t>They showed that a central promise of democracy, that it can self-correct after even grievous errors, remains intact.</w:t>
      </w:r>
    </w:p>
    <w:p w14:paraId="44D0AA7E" w14:textId="77777777" w:rsidR="000E4D86" w:rsidRDefault="000E4D86" w:rsidP="000E4D86">
      <w:r>
        <w:t>Fully repairing American democracy will take a lot more work than this, of course. The problems run much deeper than the 2020 election.</w:t>
      </w:r>
    </w:p>
    <w:p w14:paraId="1429700E" w14:textId="77777777" w:rsidR="000E4D86" w:rsidRPr="00FF3B6D" w:rsidRDefault="000E4D86" w:rsidP="000E4D86">
      <w:pPr>
        <w:rPr>
          <w:rStyle w:val="StyleUnderline"/>
        </w:rPr>
      </w:pPr>
      <w:r w:rsidRPr="00FF3B6D">
        <w:rPr>
          <w:rStyle w:val="StyleUnderline"/>
        </w:rPr>
        <w:t xml:space="preserve">But this is a big step in the right direction. And as a result, I’m feeling something that might seem unusual in the oft-gloomy world of American politics: </w:t>
      </w:r>
      <w:r w:rsidRPr="00FF3B6D">
        <w:rPr>
          <w:rStyle w:val="Emphasis"/>
        </w:rPr>
        <w:t>hope</w:t>
      </w:r>
      <w:r w:rsidRPr="00FF3B6D">
        <w:rPr>
          <w:rStyle w:val="StyleUnderline"/>
        </w:rPr>
        <w:t>.</w:t>
      </w:r>
    </w:p>
    <w:p w14:paraId="14BC791E" w14:textId="77777777" w:rsidR="000E4D86" w:rsidRDefault="000E4D86" w:rsidP="000E4D86"/>
    <w:p w14:paraId="1D7F37F0" w14:textId="77777777" w:rsidR="000E4D86" w:rsidRPr="006E4C1D" w:rsidRDefault="000E4D86" w:rsidP="000E4D86"/>
    <w:p w14:paraId="3491A2F8" w14:textId="77777777" w:rsidR="000E4D86" w:rsidRPr="00306F2B" w:rsidRDefault="000E4D86" w:rsidP="000E4D86"/>
    <w:p w14:paraId="5225C116" w14:textId="77777777" w:rsidR="000E4D86" w:rsidRDefault="000E4D86" w:rsidP="000E4D86">
      <w:pPr>
        <w:pStyle w:val="Heading3"/>
      </w:pPr>
      <w:bookmarkStart w:id="18" w:name="_Toc172571018"/>
      <w:r>
        <w:lastRenderedPageBreak/>
        <w:t>Now Key</w:t>
      </w:r>
      <w:bookmarkEnd w:id="18"/>
    </w:p>
    <w:p w14:paraId="0D6D3D4A" w14:textId="77777777" w:rsidR="000E4D86" w:rsidRDefault="000E4D86" w:rsidP="000E4D86"/>
    <w:p w14:paraId="32D5009F" w14:textId="77777777" w:rsidR="000E4D86" w:rsidRDefault="000E4D86" w:rsidP="000E4D86">
      <w:pPr>
        <w:pStyle w:val="Heading4"/>
      </w:pPr>
      <w:r>
        <w:t>Now key time – strong DNC key to momentum</w:t>
      </w:r>
    </w:p>
    <w:p w14:paraId="3085AB34" w14:textId="77777777" w:rsidR="000E4D86" w:rsidRPr="00CF71FD" w:rsidRDefault="000E4D86" w:rsidP="000E4D86">
      <w:pPr>
        <w:rPr>
          <w:rStyle w:val="Style13ptBold"/>
        </w:rPr>
      </w:pPr>
      <w:r w:rsidRPr="00CF71FD">
        <w:rPr>
          <w:rStyle w:val="Style13ptBold"/>
        </w:rPr>
        <w:t>CHAREN, The Bulwark syndicated columnist and policy editor, 7-21-24</w:t>
      </w:r>
    </w:p>
    <w:p w14:paraId="1305C2C2" w14:textId="77777777" w:rsidR="000E4D86" w:rsidRPr="00CF71FD" w:rsidRDefault="000E4D86" w:rsidP="000E4D86">
      <w:r>
        <w:t>[Mona, 7/21/2024, Politico, “15 Experts Predict What Biden’s Dropout Means for the 2024 Election”, https://www.politico.com/news/magazine/2024/07/21/biden-dropout-expert-predictions-00170164, accessed 7/21/2024, LR]</w:t>
      </w:r>
    </w:p>
    <w:p w14:paraId="5F0D5049" w14:textId="77777777" w:rsidR="000E4D86" w:rsidRDefault="000E4D86" w:rsidP="000E4D86">
      <w:r>
        <w:t xml:space="preserve">President </w:t>
      </w:r>
      <w:r w:rsidRPr="00CF71FD">
        <w:rPr>
          <w:rStyle w:val="StyleUnderline"/>
        </w:rPr>
        <w:t>Biden’s withdrawal from the 2024 contest ratifies the wisdom</w:t>
      </w:r>
      <w:r>
        <w:t xml:space="preserve"> of Abba </w:t>
      </w:r>
      <w:proofErr w:type="spellStart"/>
      <w:r>
        <w:t>Eban’s</w:t>
      </w:r>
      <w:proofErr w:type="spellEnd"/>
      <w:r>
        <w:t xml:space="preserve"> observation </w:t>
      </w:r>
      <w:r w:rsidRPr="00CF71FD">
        <w:rPr>
          <w:rStyle w:val="StyleUnderline"/>
        </w:rPr>
        <w:t>that “Men and nations do act wisely when they have exhausted all the other possibilities.”</w:t>
      </w:r>
    </w:p>
    <w:p w14:paraId="1CCDE91F" w14:textId="77777777" w:rsidR="000E4D86" w:rsidRPr="00CF71FD" w:rsidRDefault="000E4D86" w:rsidP="000E4D86">
      <w:pPr>
        <w:rPr>
          <w:rStyle w:val="StyleUnderline"/>
        </w:rPr>
      </w:pPr>
      <w:r w:rsidRPr="00CF71FD">
        <w:rPr>
          <w:rStyle w:val="StyleUnderline"/>
        </w:rPr>
        <w:t>Democrats</w:t>
      </w:r>
      <w:r>
        <w:t xml:space="preserve"> are now </w:t>
      </w:r>
      <w:r w:rsidRPr="00CF71FD">
        <w:rPr>
          <w:rStyle w:val="StyleUnderline"/>
        </w:rPr>
        <w:t>lining up to endorse</w:t>
      </w:r>
      <w:r>
        <w:t xml:space="preserve"> Vice President </w:t>
      </w:r>
      <w:r w:rsidRPr="00CF71FD">
        <w:rPr>
          <w:rStyle w:val="StyleUnderline"/>
        </w:rPr>
        <w:t xml:space="preserve">Harris </w:t>
      </w:r>
      <w:proofErr w:type="gramStart"/>
      <w:r w:rsidRPr="00CF71FD">
        <w:rPr>
          <w:rStyle w:val="StyleUnderline"/>
        </w:rPr>
        <w:t>so as to</w:t>
      </w:r>
      <w:proofErr w:type="gramEnd"/>
      <w:r w:rsidRPr="00CF71FD">
        <w:rPr>
          <w:rStyle w:val="StyleUnderline"/>
        </w:rPr>
        <w:t xml:space="preserve"> avoid “chaos” at the Democratic Convention next month. Many still carry the memory of Chicago</w:t>
      </w:r>
      <w:r>
        <w:t xml:space="preserve"> in </w:t>
      </w:r>
      <w:r w:rsidRPr="00CF71FD">
        <w:rPr>
          <w:rStyle w:val="StyleUnderline"/>
        </w:rPr>
        <w:t xml:space="preserve">1968, </w:t>
      </w:r>
      <w:r w:rsidRPr="00CF71FD">
        <w:t>the</w:t>
      </w:r>
      <w:r>
        <w:t xml:space="preserve"> last time the Democrats held an open convention. </w:t>
      </w:r>
      <w:r w:rsidRPr="00CF71FD">
        <w:rPr>
          <w:rStyle w:val="StyleUnderline"/>
        </w:rPr>
        <w:t>It was a disaster, with dueling rioters in the streets</w:t>
      </w:r>
      <w:r>
        <w:t xml:space="preserve"> — </w:t>
      </w:r>
      <w:r w:rsidRPr="00CF71FD">
        <w:rPr>
          <w:rStyle w:val="StyleUnderline"/>
        </w:rPr>
        <w:t>protesters and police. But fear of 1968 is overdone</w:t>
      </w:r>
      <w:r>
        <w:t xml:space="preserve">. Arguably, </w:t>
      </w:r>
      <w:r w:rsidRPr="00CF71FD">
        <w:rPr>
          <w:rStyle w:val="StyleUnderline"/>
        </w:rPr>
        <w:t>many Americans feel that the Democratic Party withheld important information about Biden’s condition during the primaries. If the party now imposes a nominee without competition, voters may feel disenfranchised again.</w:t>
      </w:r>
    </w:p>
    <w:p w14:paraId="2275139E" w14:textId="77777777" w:rsidR="000E4D86" w:rsidRPr="00CF71FD" w:rsidRDefault="000E4D86" w:rsidP="000E4D86">
      <w:pPr>
        <w:rPr>
          <w:rStyle w:val="StyleUnderline"/>
        </w:rPr>
      </w:pPr>
      <w:r w:rsidRPr="00CF71FD">
        <w:rPr>
          <w:rStyle w:val="StyleUnderline"/>
        </w:rPr>
        <w:t>An open process will be the hottest ticket in American politics in decades. What an opportunity for the Democrats to strut their stuff and show off their bench. It will give Harris an opportunity to shine if she’s going to rise to the occasion. And if she wins the nod, she will do with the full embrace of a party that had a say.</w:t>
      </w:r>
    </w:p>
    <w:p w14:paraId="007E6793" w14:textId="77777777" w:rsidR="000E4D86" w:rsidRDefault="000E4D86" w:rsidP="000E4D86">
      <w:pPr>
        <w:rPr>
          <w:rStyle w:val="StyleUnderline"/>
        </w:rPr>
      </w:pPr>
      <w:r w:rsidRPr="00CF71FD">
        <w:rPr>
          <w:rStyle w:val="StyleUnderline"/>
        </w:rPr>
        <w:t>What some call chaos can also be called competition. Democrats should welcome it.</w:t>
      </w:r>
    </w:p>
    <w:p w14:paraId="0C581758" w14:textId="77777777" w:rsidR="000E4D86" w:rsidRPr="00FD01D9" w:rsidRDefault="000E4D86" w:rsidP="000E4D86"/>
    <w:p w14:paraId="2A845381" w14:textId="77777777" w:rsidR="000E4D86" w:rsidRDefault="000E4D86" w:rsidP="000E4D86">
      <w:pPr>
        <w:pStyle w:val="Heading3"/>
      </w:pPr>
      <w:bookmarkStart w:id="19" w:name="_Toc172571019"/>
      <w:r>
        <w:lastRenderedPageBreak/>
        <w:t>Forward Message Key</w:t>
      </w:r>
      <w:bookmarkEnd w:id="19"/>
    </w:p>
    <w:p w14:paraId="3184343F" w14:textId="77777777" w:rsidR="000E4D86" w:rsidRPr="00EB1CC9" w:rsidRDefault="000E4D86" w:rsidP="000E4D86"/>
    <w:p w14:paraId="37D535CF" w14:textId="77777777" w:rsidR="000E4D86" w:rsidRDefault="000E4D86" w:rsidP="000E4D86">
      <w:pPr>
        <w:pStyle w:val="Heading4"/>
      </w:pPr>
      <w:r>
        <w:t>Forward-looking message key to Dem win</w:t>
      </w:r>
    </w:p>
    <w:p w14:paraId="097E0B06" w14:textId="77777777" w:rsidR="000E4D86" w:rsidRPr="00824709" w:rsidRDefault="000E4D86" w:rsidP="000E4D86">
      <w:pPr>
        <w:rPr>
          <w:rStyle w:val="Style13ptBold"/>
        </w:rPr>
      </w:pPr>
      <w:r>
        <w:rPr>
          <w:rStyle w:val="Style13ptBold"/>
        </w:rPr>
        <w:t>Gillespie, Emory political science professor, 7-21-24</w:t>
      </w:r>
    </w:p>
    <w:p w14:paraId="4379A59E" w14:textId="77777777" w:rsidR="000E4D86" w:rsidRDefault="000E4D86" w:rsidP="000E4D86">
      <w:r>
        <w:t>[Andra, 7-21-24, Politico Magazine, “</w:t>
      </w:r>
      <w:r w:rsidRPr="002D6A7D">
        <w:rPr>
          <w:color w:val="000000" w:themeColor="text1"/>
        </w:rPr>
        <w:t xml:space="preserve">15 Experts Predict What Biden’s Dropout Means for the 2024 Election”, </w:t>
      </w:r>
      <w:hyperlink r:id="rId13"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2CD38055" w14:textId="77777777" w:rsidR="000E4D86" w:rsidRDefault="000E4D86" w:rsidP="000E4D86">
      <w:pPr>
        <w:rPr>
          <w:u w:val="single"/>
        </w:rPr>
      </w:pPr>
    </w:p>
    <w:p w14:paraId="48EEFFDD" w14:textId="77777777" w:rsidR="000E4D86" w:rsidRPr="00792283" w:rsidRDefault="000E4D86" w:rsidP="000E4D86">
      <w:pPr>
        <w:rPr>
          <w:u w:val="single"/>
        </w:rPr>
      </w:pPr>
      <w:r w:rsidRPr="00925255">
        <w:t xml:space="preserve">Joe Biden’s withdrawal from the 2024 presidential election removes one attack arrow from the Republican quiver. But regardless of whom the </w:t>
      </w:r>
      <w:r w:rsidRPr="00925255">
        <w:rPr>
          <w:rStyle w:val="StyleUnderline"/>
        </w:rPr>
        <w:t>Democrats</w:t>
      </w:r>
      <w:r w:rsidRPr="00925255">
        <w:t xml:space="preserve"> select as their nominee, they </w:t>
      </w:r>
      <w:r w:rsidRPr="00925255">
        <w:rPr>
          <w:rStyle w:val="StyleUnderline"/>
        </w:rPr>
        <w:t>will need to craft a compelling, forward-looking message and respond deftly to the dissatisfaction among a significant segment of the electorate that made Biden vulnerable long before his disastrous debate</w:t>
      </w:r>
      <w:r w:rsidRPr="00925255">
        <w:t xml:space="preserve"> performance on June 27. </w:t>
      </w:r>
      <w:r w:rsidRPr="00925255">
        <w:rPr>
          <w:rStyle w:val="StyleUnderline"/>
        </w:rPr>
        <w:t>If they don’t, those who pushed Biden out of this race will probably still feel unsettled in a month or two</w:t>
      </w:r>
      <w:r w:rsidRPr="00925255">
        <w:t>.</w:t>
      </w:r>
    </w:p>
    <w:p w14:paraId="13DAA9F7" w14:textId="77777777" w:rsidR="000E4D86" w:rsidRDefault="000E4D86" w:rsidP="000E4D86">
      <w:r>
        <w:t>Whether Kamala Harris or another Democrat is chosen as the nominee</w:t>
      </w:r>
      <w:r w:rsidRPr="00925255">
        <w:t>, Donald</w:t>
      </w:r>
      <w:r w:rsidRPr="00792283">
        <w:rPr>
          <w:u w:val="single"/>
        </w:rPr>
        <w:t xml:space="preserve"> </w:t>
      </w:r>
      <w:r w:rsidRPr="00925255">
        <w:rPr>
          <w:rStyle w:val="StyleUnderline"/>
        </w:rPr>
        <w:t xml:space="preserve">Trump and his allies will tie every perceived failure of the Biden Administration to them. </w:t>
      </w:r>
      <w:r>
        <w:t xml:space="preserve">As such, it is incumbent on the new nominee to be ready from Day 1 to correct the record when Trump engages in policy mischaracterizations, hyperbole and outright lies. </w:t>
      </w:r>
      <w:r w:rsidRPr="00A004CD">
        <w:rPr>
          <w:rStyle w:val="StyleUnderline"/>
        </w:rPr>
        <w:t xml:space="preserve">They will also have to present a truthful, coherent, compelling and prospective vision for what they want to achieve and why. While contrasting a Democratic vision with Trump’s record, character, and the plans of his allies is certainly part of that contrast, it will take more than outlining existential threats or </w:t>
      </w:r>
      <w:proofErr w:type="gramStart"/>
      <w:r w:rsidRPr="00A004CD">
        <w:rPr>
          <w:rStyle w:val="StyleUnderline"/>
        </w:rPr>
        <w:t>honing in</w:t>
      </w:r>
      <w:proofErr w:type="gramEnd"/>
      <w:r w:rsidRPr="00A004CD">
        <w:rPr>
          <w:rStyle w:val="StyleUnderline"/>
        </w:rPr>
        <w:t xml:space="preserve"> on a few issues for Democrats to create a winning coalition. They are going to have to convince a diverse coalition of voters to support them because even if those voters disagree with Democrats on a few issues, on balance, Democratic policies would be in their general best interest</w:t>
      </w:r>
      <w:r>
        <w:t>.</w:t>
      </w:r>
    </w:p>
    <w:p w14:paraId="46B712B1" w14:textId="77777777" w:rsidR="000E4D86" w:rsidRDefault="000E4D86" w:rsidP="000E4D86">
      <w:r>
        <w:t>Biden’s arguments to this end were floundering before June 27</w:t>
      </w:r>
      <w:r w:rsidRPr="00A004CD">
        <w:rPr>
          <w:rStyle w:val="StyleUnderline"/>
        </w:rPr>
        <w:t>. If the new nominee runs with the old playbook, they risk being equally vulnerable</w:t>
      </w:r>
      <w:r w:rsidRPr="00A004CD">
        <w:t>. Moreover, this risk will be compounded by the fact that Biden’s departure already introduces the logistical challenges of retooling a complex, national campaign.</w:t>
      </w:r>
      <w:r w:rsidRPr="00BD3F12">
        <w:rPr>
          <w:u w:val="single"/>
        </w:rPr>
        <w:t xml:space="preserve"> </w:t>
      </w:r>
      <w:r w:rsidRPr="00E43881">
        <w:t xml:space="preserve">In a </w:t>
      </w:r>
      <w:proofErr w:type="gramStart"/>
      <w:r w:rsidRPr="00E43881">
        <w:t>best case</w:t>
      </w:r>
      <w:proofErr w:type="gramEnd"/>
      <w:r w:rsidRPr="00E43881">
        <w:t xml:space="preserve"> scenario, voters may be more receptive to Biden’s original message because the new candidate will not be dogged with questions of acuity. But the new campaign would do well to prepare for the toughest attacks that an emboldened Trump could possibly make because that’s what is likely to happen next.</w:t>
      </w:r>
    </w:p>
    <w:p w14:paraId="7854DF59" w14:textId="77777777" w:rsidR="000E4D86" w:rsidRDefault="000E4D86" w:rsidP="000E4D86"/>
    <w:p w14:paraId="6B094B5F" w14:textId="77777777" w:rsidR="000E4D86" w:rsidRDefault="000E4D86" w:rsidP="000E4D86">
      <w:pPr>
        <w:pStyle w:val="Heading3"/>
      </w:pPr>
      <w:bookmarkStart w:id="20" w:name="_Toc172571020"/>
      <w:r>
        <w:lastRenderedPageBreak/>
        <w:t>Dem Agenda Key</w:t>
      </w:r>
      <w:bookmarkEnd w:id="20"/>
    </w:p>
    <w:p w14:paraId="5E9D6708" w14:textId="77777777" w:rsidR="000E4D86" w:rsidRPr="00EF530B" w:rsidRDefault="000E4D86" w:rsidP="000E4D86"/>
    <w:p w14:paraId="578690EC" w14:textId="77777777" w:rsidR="000E4D86" w:rsidRDefault="000E4D86" w:rsidP="000E4D86">
      <w:pPr>
        <w:pStyle w:val="Heading4"/>
      </w:pPr>
      <w:r>
        <w:t>Harris will energize the base – focus on fundamental Democratic agenda key</w:t>
      </w:r>
    </w:p>
    <w:p w14:paraId="6072809A" w14:textId="77777777" w:rsidR="000E4D86" w:rsidRPr="00824709" w:rsidRDefault="000E4D86" w:rsidP="000E4D86">
      <w:pPr>
        <w:rPr>
          <w:rStyle w:val="Style13ptBold"/>
        </w:rPr>
      </w:pPr>
      <w:r>
        <w:rPr>
          <w:rStyle w:val="Style13ptBold"/>
        </w:rPr>
        <w:t>Hopkins, Northern Starr Strategies CEO, 7-21-24</w:t>
      </w:r>
    </w:p>
    <w:p w14:paraId="23BC901B" w14:textId="77777777" w:rsidR="000E4D86" w:rsidRPr="00387272" w:rsidRDefault="000E4D86" w:rsidP="000E4D86">
      <w:r>
        <w:t>[Michael Starr, 7-21-24, Politico Magazine, “</w:t>
      </w:r>
      <w:r w:rsidRPr="002D6A7D">
        <w:rPr>
          <w:color w:val="000000" w:themeColor="text1"/>
        </w:rPr>
        <w:t xml:space="preserve">15 Experts Predict What Biden’s Dropout Means for the 2024 Election”, </w:t>
      </w:r>
      <w:hyperlink r:id="rId14"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13F10E77" w14:textId="77777777" w:rsidR="000E4D86" w:rsidRDefault="000E4D86" w:rsidP="000E4D86"/>
    <w:p w14:paraId="21C4969E" w14:textId="77777777" w:rsidR="000E4D86" w:rsidRPr="0002533F" w:rsidRDefault="000E4D86" w:rsidP="000E4D86">
      <w:pPr>
        <w:rPr>
          <w:rStyle w:val="StyleUnderline"/>
        </w:rPr>
      </w:pPr>
      <w:r w:rsidRPr="0002533F">
        <w:t xml:space="preserve">Kamala </w:t>
      </w:r>
      <w:r w:rsidRPr="0002533F">
        <w:rPr>
          <w:rStyle w:val="StyleUnderline"/>
        </w:rPr>
        <w:t>Harris is ready to energize our base. She has the prosecutor’s grit and the charisma to go head-to-head with Trump. Young people, women and communities of color will see themselves in her fight. Don’t buy the tough talk from Trump’s camp. They know they’re in for a real battle. This is an entirely new race with an entirely new tone.</w:t>
      </w:r>
    </w:p>
    <w:p w14:paraId="0DD2E565" w14:textId="77777777" w:rsidR="000E4D86" w:rsidRDefault="000E4D86" w:rsidP="000E4D86">
      <w:r w:rsidRPr="0002533F">
        <w:rPr>
          <w:rStyle w:val="StyleUnderline"/>
        </w:rPr>
        <w:t>The singular focus for Democrats now is about getting voters off their couches and into voting booths. We have a golden opportunity here. While the GOP is trying to drag us backwards — banning abortions, attacking birth control and undoing basic civil rights — we can rally around what really matters: defeating</w:t>
      </w:r>
      <w:r w:rsidRPr="00387272">
        <w:rPr>
          <w:u w:val="single"/>
        </w:rPr>
        <w:t xml:space="preserve"> </w:t>
      </w:r>
      <w:r w:rsidRPr="0002533F">
        <w:t xml:space="preserve">Donald </w:t>
      </w:r>
      <w:r w:rsidRPr="0002533F">
        <w:rPr>
          <w:rStyle w:val="StyleUnderline"/>
        </w:rPr>
        <w:t xml:space="preserve">Trump. </w:t>
      </w:r>
      <w:r w:rsidRPr="0002533F">
        <w:t>This is not about finding a perfect candidate or getting everything we want. It’s about protecting our nation and every American who calls it home. Fear and timidity in the face of autocratic ambitions only emboldens those who would undermine our republic.</w:t>
      </w:r>
    </w:p>
    <w:p w14:paraId="6EB71DCB" w14:textId="77777777" w:rsidR="000E4D86" w:rsidRDefault="000E4D86" w:rsidP="000E4D86"/>
    <w:p w14:paraId="01FEE73E" w14:textId="77777777" w:rsidR="000E4D86" w:rsidRDefault="000E4D86" w:rsidP="000E4D86">
      <w:pPr>
        <w:pStyle w:val="Heading4"/>
      </w:pPr>
      <w:r>
        <w:t>Focus on Dem agenda fundamentals key to Dem win in November</w:t>
      </w:r>
    </w:p>
    <w:p w14:paraId="2AF9D79E" w14:textId="77777777" w:rsidR="000E4D86" w:rsidRPr="00824709" w:rsidRDefault="000E4D86" w:rsidP="000E4D86">
      <w:pPr>
        <w:rPr>
          <w:rStyle w:val="Style13ptBold"/>
        </w:rPr>
      </w:pPr>
      <w:r>
        <w:rPr>
          <w:rStyle w:val="Style13ptBold"/>
        </w:rPr>
        <w:t>Scher, Washington Monthly politics editor &amp; Politico Magazine contributing writer, 7-21-24</w:t>
      </w:r>
    </w:p>
    <w:p w14:paraId="4DD194AD" w14:textId="77777777" w:rsidR="000E4D86" w:rsidRDefault="000E4D86" w:rsidP="000E4D86">
      <w:r>
        <w:t>[Bill, 7-21-24, Politico Magazine, “</w:t>
      </w:r>
      <w:r w:rsidRPr="002D6A7D">
        <w:rPr>
          <w:color w:val="000000" w:themeColor="text1"/>
        </w:rPr>
        <w:t xml:space="preserve">15 Experts Predict What Biden’s Dropout Means for the 2024 Election”, </w:t>
      </w:r>
      <w:hyperlink r:id="rId15"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7C419E3D" w14:textId="77777777" w:rsidR="000E4D86" w:rsidRDefault="000E4D86" w:rsidP="000E4D86">
      <w:r w:rsidRPr="009A17E1">
        <w:rPr>
          <w:rStyle w:val="StyleUnderline"/>
        </w:rPr>
        <w:t>Incumbent presidents who preside over growing economies with low unemployment and wages rising faster than inflation,</w:t>
      </w:r>
      <w:r>
        <w:t xml:space="preserve"> and who have not sent American ground troops to fight and die in unpopular wars,</w:t>
      </w:r>
      <w:r w:rsidRPr="009A17E1">
        <w:rPr>
          <w:rStyle w:val="StyleUnderline"/>
        </w:rPr>
        <w:t xml:space="preserve"> consistently win reelection</w:t>
      </w:r>
      <w:r>
        <w:t xml:space="preserve">. </w:t>
      </w:r>
      <w:r w:rsidRPr="009A17E1">
        <w:rPr>
          <w:rStyle w:val="StyleUnderline"/>
        </w:rPr>
        <w:t>Economic improvement fosters confidence that the existing administration can ably address any remaining problems. All evidence suggests that</w:t>
      </w:r>
      <w:r w:rsidRPr="000776E7">
        <w:rPr>
          <w:u w:val="single"/>
        </w:rPr>
        <w:t xml:space="preserve"> </w:t>
      </w:r>
      <w:r w:rsidRPr="009A17E1">
        <w:t xml:space="preserve">Joe </w:t>
      </w:r>
      <w:r w:rsidRPr="009A17E1">
        <w:rPr>
          <w:rStyle w:val="StyleUnderline"/>
        </w:rPr>
        <w:t>Biden was on track to lose reelection largely because of concerns about cognitive decline</w:t>
      </w:r>
      <w:r w:rsidRPr="000776E7">
        <w:rPr>
          <w:u w:val="single"/>
        </w:rPr>
        <w:t xml:space="preserve">. </w:t>
      </w:r>
      <w:r w:rsidRPr="009A17E1">
        <w:rPr>
          <w:rStyle w:val="StyleUnderline"/>
        </w:rPr>
        <w:t>Now that Biden will not be the nominee, Democrats have a fantastic opportunity to return the race to traditional fundamentals</w:t>
      </w:r>
      <w:r>
        <w:t>.</w:t>
      </w:r>
    </w:p>
    <w:p w14:paraId="7C6091DA" w14:textId="77777777" w:rsidR="000E4D86" w:rsidRDefault="000E4D86" w:rsidP="000E4D86">
      <w:r w:rsidRPr="00AB5822">
        <w:rPr>
          <w:rStyle w:val="StyleUnderline"/>
        </w:rPr>
        <w:t>For the next four months</w:t>
      </w:r>
      <w:r>
        <w:t xml:space="preserve">, I certainly </w:t>
      </w:r>
      <w:r w:rsidRPr="00AB5822">
        <w:rPr>
          <w:rStyle w:val="StyleUnderline"/>
        </w:rPr>
        <w:t>expect Trump and his running mate Senator JD Vance to try to detach the race from traditional fundamentals with race-baiting, misogyny and immigrant-bashing</w:t>
      </w:r>
      <w:r w:rsidRPr="000776E7">
        <w:rPr>
          <w:u w:val="single"/>
        </w:rPr>
        <w:t>. It’s already started.</w:t>
      </w:r>
    </w:p>
    <w:p w14:paraId="1FC8569A" w14:textId="77777777" w:rsidR="000E4D86" w:rsidRPr="00AF5F56" w:rsidRDefault="000E4D86" w:rsidP="000E4D86">
      <w:r w:rsidRPr="00AF5F56">
        <w:t xml:space="preserve">On Saturday Vance said of Harris, “What the hell have you done other than collect a check?” Vance has barely served in government, while Harris has been a city district attorney, state Attorney General, U.S. Senator and vice president who has represented the administration on more than 15 foreign visits. Yet Vance is talking about Harris like she’s on welfare. Trump responded to Biden’s withdrawal by accusing </w:t>
      </w:r>
      <w:r w:rsidRPr="00AF5F56">
        <w:lastRenderedPageBreak/>
        <w:t>him of welcoming “millions of people coming across our border” including “many from prisons, mental institutions, and record numbers of terrorists,” completely ignoring the success of the recent border crackdown.</w:t>
      </w:r>
    </w:p>
    <w:p w14:paraId="63AF15E7" w14:textId="77777777" w:rsidR="000E4D86" w:rsidRDefault="000E4D86" w:rsidP="000E4D86">
      <w:r w:rsidRPr="00AF5F56">
        <w:rPr>
          <w:rStyle w:val="StyleUnderline"/>
        </w:rPr>
        <w:t>Biden’s increasingly garbled speech allowed age and health to overshadow his record. Harris’s recent appearances on the campaign trail have been far sharper.</w:t>
      </w:r>
      <w:r>
        <w:t xml:space="preserve"> I can’t predict with certainty how well she will hold up to vicious attacks over the next four months, but </w:t>
      </w:r>
      <w:r w:rsidRPr="00AF5F56">
        <w:rPr>
          <w:rStyle w:val="StyleUnderline"/>
        </w:rPr>
        <w:t>she is better equipped to neutralize such distractions and return the focus to the subject areas where reelection efforts are typically won.</w:t>
      </w:r>
    </w:p>
    <w:p w14:paraId="4EE83574" w14:textId="77777777" w:rsidR="000E4D86" w:rsidRDefault="000E4D86" w:rsidP="000E4D86"/>
    <w:p w14:paraId="3D578A9E" w14:textId="77777777" w:rsidR="000E4D86" w:rsidRDefault="000E4D86" w:rsidP="000E4D86">
      <w:pPr>
        <w:pStyle w:val="Heading3"/>
      </w:pPr>
      <w:bookmarkStart w:id="21" w:name="_Toc172571021"/>
      <w:r>
        <w:lastRenderedPageBreak/>
        <w:t>Centrism Key</w:t>
      </w:r>
      <w:bookmarkEnd w:id="21"/>
    </w:p>
    <w:p w14:paraId="626DA351" w14:textId="77777777" w:rsidR="000E4D86" w:rsidRDefault="000E4D86" w:rsidP="000E4D86"/>
    <w:p w14:paraId="231F450D" w14:textId="77777777" w:rsidR="000E4D86" w:rsidRPr="00E225A6" w:rsidRDefault="000E4D86" w:rsidP="000E4D86">
      <w:pPr>
        <w:pStyle w:val="Heading4"/>
      </w:pPr>
      <w:r w:rsidRPr="00E225A6">
        <w:t>Harris will win by pulling voters from the middle – Trump’s lead will evaporate</w:t>
      </w:r>
    </w:p>
    <w:p w14:paraId="01A8C969" w14:textId="77777777" w:rsidR="000E4D86" w:rsidRPr="00E225A6" w:rsidRDefault="000E4D86" w:rsidP="000E4D86">
      <w:pPr>
        <w:rPr>
          <w:rStyle w:val="Style13ptBold"/>
        </w:rPr>
      </w:pPr>
      <w:r w:rsidRPr="00E225A6">
        <w:rPr>
          <w:rStyle w:val="Style13ptBold"/>
        </w:rPr>
        <w:t>Epley, Sacramento Bee opinion writer, 7-21-24</w:t>
      </w:r>
    </w:p>
    <w:p w14:paraId="434371C6" w14:textId="77777777" w:rsidR="000E4D86" w:rsidRPr="00E225A6" w:rsidRDefault="000E4D86" w:rsidP="000E4D86">
      <w:r w:rsidRPr="00E225A6">
        <w:t>[Robin, 7-21-24, Sacramento Bee,</w:t>
      </w:r>
      <w:r w:rsidRPr="00E225A6">
        <w:rPr>
          <w:rStyle w:val="Style13ptBold"/>
        </w:rPr>
        <w:t xml:space="preserve"> </w:t>
      </w:r>
      <w:r w:rsidRPr="00E225A6">
        <w:t>“Kamala Harris can beat Donald Trump and prove America is ready for a female president | Opinion,” THE SACRAMENTO BEE, accessed July 21, 2024, https://www.sacbee.com/opinion/article290253104.html</w:t>
      </w:r>
    </w:p>
    <w:p w14:paraId="0D708E5A" w14:textId="77777777" w:rsidR="000E4D86" w:rsidRPr="00E225A6" w:rsidRDefault="000E4D86" w:rsidP="000E4D86">
      <w:r w:rsidRPr="00E225A6">
        <w:rPr>
          <w:rStyle w:val="StyleUnderline"/>
        </w:rPr>
        <w:t>Harris’ sudden candidacy represents hope that is desperately needed among the centrist and left-leaning American electorate, many of whom could not imagine President Joe Biden beating Trump</w:t>
      </w:r>
      <w:r w:rsidRPr="00E225A6">
        <w:t xml:space="preserve">. Now that the party has listened to voters and Biden has been convinced to step aside, </w:t>
      </w:r>
      <w:r w:rsidRPr="00E225A6">
        <w:rPr>
          <w:rStyle w:val="StyleUnderline"/>
        </w:rPr>
        <w:t>it’s time</w:t>
      </w:r>
      <w:r w:rsidRPr="00E225A6">
        <w:t xml:space="preserve"> for us </w:t>
      </w:r>
      <w:r w:rsidRPr="00E225A6">
        <w:rPr>
          <w:rStyle w:val="StyleUnderline"/>
        </w:rPr>
        <w:t>to line up behind Harris</w:t>
      </w:r>
      <w:r w:rsidRPr="00E225A6">
        <w:t>.</w:t>
      </w:r>
    </w:p>
    <w:p w14:paraId="3211D455" w14:textId="77777777" w:rsidR="000E4D86" w:rsidRPr="00E225A6" w:rsidRDefault="000E4D86" w:rsidP="000E4D86">
      <w:r w:rsidRPr="00E225A6">
        <w:t xml:space="preserve">But as much as </w:t>
      </w:r>
      <w:r w:rsidRPr="00E6367D">
        <w:rPr>
          <w:rStyle w:val="StyleUnderline"/>
        </w:rPr>
        <w:t>centrists and progressives alike would love to see a woman of color in the Oval Office,</w:t>
      </w:r>
      <w:r w:rsidRPr="00E225A6">
        <w:t xml:space="preserve"> it’s going to be a tough campaign over the next few months for 59-year-old Harris, whose vice presidency has been marred with embarrassing political missteps as much as there’s been rampant racism and misogyny to block her way. </w:t>
      </w:r>
      <w:r w:rsidRPr="00E225A6">
        <w:rPr>
          <w:rStyle w:val="StyleUnderline"/>
        </w:rPr>
        <w:t>Harris’s approval rating slumped drastically in the first year, making her one of the least popular vice presidents in history. But partially, at least, that narrative comes from one bad poll conducted in 2021, in the depths of the early pandemic and during a downturn in the economy</w:t>
      </w:r>
      <w:r w:rsidRPr="00E225A6">
        <w:t>. The title of the first female vice president was always going to make it tough for the person breaking that barrier. And historically, the possibility of a female president hasn’t gone well for the candidate. (See: Shirley Chisholm, Michele Bachmann, Jill Stein and Hillary Clinton.)</w:t>
      </w:r>
    </w:p>
    <w:p w14:paraId="710B9F36" w14:textId="77777777" w:rsidR="000E4D86" w:rsidRPr="00B9001A" w:rsidRDefault="000E4D86" w:rsidP="000E4D86">
      <w:pPr>
        <w:rPr>
          <w:rStyle w:val="StyleUnderline"/>
        </w:rPr>
      </w:pPr>
      <w:r w:rsidRPr="00B9001A">
        <w:rPr>
          <w:rStyle w:val="StyleUnderline"/>
        </w:rPr>
        <w:t>But do Americans share enough disgust over Trump this year to forget their traditional misogyny when it comes to the top job? Harris may be the right candidate to overcome it</w:t>
      </w:r>
      <w:r w:rsidRPr="00E225A6">
        <w:rPr>
          <w:rStyle w:val="StyleUnderline"/>
        </w:rPr>
        <w:t xml:space="preserve">. Important </w:t>
      </w:r>
      <w:r w:rsidRPr="00B9001A">
        <w:rPr>
          <w:rStyle w:val="StyleUnderline"/>
        </w:rPr>
        <w:t xml:space="preserve">swing states like North Carolina, Pennsylvania, Michigan and Nevada have large Black communities, who may </w:t>
      </w:r>
      <w:proofErr w:type="gramStart"/>
      <w:r w:rsidRPr="00B9001A">
        <w:rPr>
          <w:rStyle w:val="StyleUnderline"/>
        </w:rPr>
        <w:t>energized</w:t>
      </w:r>
      <w:proofErr w:type="gramEnd"/>
      <w:r w:rsidRPr="00B9001A">
        <w:rPr>
          <w:rStyle w:val="StyleUnderline"/>
        </w:rPr>
        <w:t xml:space="preserve"> to put the first Black female president in office. And women, pregnant people and those who love them of every gender may also see an ally in Harris to help reinstate the protections Roe v. Wade once offered. Trump is leading in the polls, but his lead can be overcome.</w:t>
      </w:r>
    </w:p>
    <w:p w14:paraId="65E7CEC1" w14:textId="77777777" w:rsidR="000E4D86" w:rsidRPr="008371CD" w:rsidRDefault="000E4D86" w:rsidP="000E4D86"/>
    <w:p w14:paraId="08F3B0F0" w14:textId="77777777" w:rsidR="000E4D86" w:rsidRPr="00E225A6" w:rsidRDefault="000E4D86" w:rsidP="000E4D86">
      <w:pPr>
        <w:pStyle w:val="Heading4"/>
      </w:pPr>
      <w:r w:rsidRPr="00E225A6">
        <w:t>Kamala can win – unites the party, inherits donors, “fresh air” polling bounce especially among swing voters</w:t>
      </w:r>
    </w:p>
    <w:p w14:paraId="07D78D1B" w14:textId="77777777" w:rsidR="000E4D86" w:rsidRPr="00E225A6" w:rsidRDefault="000E4D86" w:rsidP="000E4D86">
      <w:pPr>
        <w:rPr>
          <w:rStyle w:val="Style13ptBold"/>
        </w:rPr>
      </w:pPr>
      <w:r w:rsidRPr="00E225A6">
        <w:rPr>
          <w:rStyle w:val="Style13ptBold"/>
        </w:rPr>
        <w:t>Kilgore, Intelligencer political columnist, 7-21-24</w:t>
      </w:r>
    </w:p>
    <w:p w14:paraId="734CF4D6" w14:textId="77777777" w:rsidR="000E4D86" w:rsidRPr="00E225A6" w:rsidRDefault="000E4D86" w:rsidP="000E4D86">
      <w:r w:rsidRPr="00E225A6">
        <w:t xml:space="preserve">[Ed, 7-21-24, Intelligencer, “Kamala Harris Needs to Move Fast for the Nomination, But Not Too Fast,” INTELLIGENCER, NEW YORK MAG, accessed July 21, 2024, </w:t>
      </w:r>
      <w:hyperlink r:id="rId16" w:history="1">
        <w:r w:rsidRPr="00E225A6">
          <w:rPr>
            <w:rStyle w:val="Hyperlink"/>
          </w:rPr>
          <w:t>https://nymag.com/intelligencer/article/kamala-harris-democratic-nomination.html</w:t>
        </w:r>
      </w:hyperlink>
      <w:r w:rsidRPr="00E225A6">
        <w:t>, accessed 7-21-14]</w:t>
      </w:r>
    </w:p>
    <w:p w14:paraId="6A59A023" w14:textId="77777777" w:rsidR="000E4D86" w:rsidRPr="00E225A6" w:rsidRDefault="000E4D86" w:rsidP="000E4D86">
      <w:r w:rsidRPr="00E225A6">
        <w:rPr>
          <w:rStyle w:val="Emphasis"/>
        </w:rPr>
        <w:t>It’s Kamala Harris’s moment</w:t>
      </w:r>
      <w:r w:rsidRPr="00E225A6">
        <w:t>.</w:t>
      </w:r>
    </w:p>
    <w:p w14:paraId="0B615C39" w14:textId="77777777" w:rsidR="000E4D86" w:rsidRPr="00E225A6" w:rsidRDefault="000E4D86" w:rsidP="000E4D86">
      <w:r w:rsidRPr="00E225A6">
        <w:rPr>
          <w:rStyle w:val="StyleUnderline"/>
        </w:rPr>
        <w:t xml:space="preserve">The fact that Joe Biden didn’t dillydally too long once concluding he needed to fold his campaign </w:t>
      </w:r>
      <w:r w:rsidRPr="00E225A6">
        <w:rPr>
          <w:rStyle w:val="Emphasis"/>
        </w:rPr>
        <w:t>was a big gift to Democrats</w:t>
      </w:r>
      <w:r w:rsidRPr="00E225A6">
        <w:rPr>
          <w:rStyle w:val="StyleUnderline"/>
        </w:rPr>
        <w:t xml:space="preserve">, who now have a bit </w:t>
      </w:r>
      <w:r w:rsidRPr="00F75EF4">
        <w:rPr>
          <w:rStyle w:val="StyleUnderline"/>
        </w:rPr>
        <w:t>more time to adjust to</w:t>
      </w:r>
      <w:r w:rsidRPr="00E225A6">
        <w:rPr>
          <w:rStyle w:val="StyleUnderline"/>
        </w:rPr>
        <w:t xml:space="preserve"> the new reality. And obviously his quick endorsement of Kamala Harris was a huge gift to his vice-president</w:t>
      </w:r>
      <w:r w:rsidRPr="00E225A6">
        <w:t>. But she now has some tricky straits to navigate in a short period of time.</w:t>
      </w:r>
    </w:p>
    <w:p w14:paraId="311BB3B3" w14:textId="77777777" w:rsidR="000E4D86" w:rsidRPr="00E225A6" w:rsidRDefault="000E4D86" w:rsidP="000E4D86">
      <w:r w:rsidRPr="00E225A6">
        <w:rPr>
          <w:rStyle w:val="StyleUnderline"/>
        </w:rPr>
        <w:lastRenderedPageBreak/>
        <w:t xml:space="preserve">Her first move was a smart one: announcing in response to Biden’s endorsement that she intended “to earn and win this nomination.” The earlier talk of her being “anointed” or benefiting from a “coronation” did her </w:t>
      </w:r>
      <w:proofErr w:type="gramStart"/>
      <w:r w:rsidRPr="00E225A6">
        <w:rPr>
          <w:rStyle w:val="StyleUnderline"/>
        </w:rPr>
        <w:t>absolutely no</w:t>
      </w:r>
      <w:proofErr w:type="gramEnd"/>
      <w:r w:rsidRPr="00E225A6">
        <w:rPr>
          <w:rStyle w:val="StyleUnderline"/>
        </w:rPr>
        <w:t xml:space="preserve"> good</w:t>
      </w:r>
      <w:r w:rsidRPr="00E225A6">
        <w:t xml:space="preserve">; nor did the common assumption that a handoff from the president meant there would be no “open convention.” As I have tried to explain, Biden has no power to transfer pledged delegates (who were not legally bound to him in any event) to Harris or anyone else, so the convention will be “open” even if there’s virtual unanimity. </w:t>
      </w:r>
      <w:r w:rsidRPr="00E225A6">
        <w:rPr>
          <w:rStyle w:val="StyleUnderline"/>
        </w:rPr>
        <w:t xml:space="preserve">The </w:t>
      </w:r>
      <w:proofErr w:type="spellStart"/>
      <w:r w:rsidRPr="00E225A6">
        <w:rPr>
          <w:rStyle w:val="StyleUnderline"/>
        </w:rPr>
        <w:t>veep</w:t>
      </w:r>
      <w:proofErr w:type="spellEnd"/>
      <w:r w:rsidRPr="00E225A6">
        <w:rPr>
          <w:rStyle w:val="StyleUnderline"/>
        </w:rPr>
        <w:t xml:space="preserve"> has everything to gain from respecting the power of the convention and the party it represents to choose her without compulsion from Biden or anyone else</w:t>
      </w:r>
      <w:r w:rsidRPr="00E225A6">
        <w:t>. You’re already hearing some misguided talk of a “split” between the Clintons and Barack Obama because the former endorsed Harris right away while the latter expressed support for an “open” process. She needs both of those sentiments to dominate the conversation.</w:t>
      </w:r>
    </w:p>
    <w:p w14:paraId="0EC9AE53" w14:textId="77777777" w:rsidR="000E4D86" w:rsidRPr="00E225A6" w:rsidRDefault="000E4D86" w:rsidP="000E4D86">
      <w:r w:rsidRPr="00E225A6">
        <w:t xml:space="preserve">On the other hand, </w:t>
      </w:r>
      <w:r w:rsidRPr="00E225A6">
        <w:rPr>
          <w:rStyle w:val="StyleUnderline"/>
        </w:rPr>
        <w:t>you can expect Harris’s backers to put steady pressure on potential rivals to take themselves out of the running by endorsing Biden’s choice</w:t>
      </w:r>
      <w:r w:rsidRPr="00E225A6">
        <w:t xml:space="preserve">. Under the convention rules, there can be no true “draft”: To be placed into nomination, a candidate must announce willingness to compete and obtain pledges of support from at least 300 delegates. </w:t>
      </w:r>
      <w:proofErr w:type="gramStart"/>
      <w:r w:rsidRPr="00E225A6">
        <w:t>So</w:t>
      </w:r>
      <w:proofErr w:type="gramEnd"/>
      <w:r w:rsidRPr="00E225A6">
        <w:t xml:space="preserve"> the </w:t>
      </w:r>
      <w:proofErr w:type="spellStart"/>
      <w:r w:rsidRPr="00E225A6">
        <w:t>Whitmers</w:t>
      </w:r>
      <w:proofErr w:type="spellEnd"/>
      <w:r w:rsidRPr="00E225A6">
        <w:t xml:space="preserve"> and the </w:t>
      </w:r>
      <w:proofErr w:type="spellStart"/>
      <w:r w:rsidRPr="00E225A6">
        <w:t>Newsoms</w:t>
      </w:r>
      <w:proofErr w:type="spellEnd"/>
      <w:r w:rsidRPr="00E225A6">
        <w:t xml:space="preserve"> and the Shapiros and so forth will have to make a reasonably quick decision given the DNC plan to hold a “virtual roll call” the week after August 1. </w:t>
      </w:r>
      <w:r w:rsidRPr="00E225A6">
        <w:rPr>
          <w:rStyle w:val="StyleUnderline"/>
        </w:rPr>
        <w:t xml:space="preserve">The fact that some of these same names are circulating as potential Harris running mates could </w:t>
      </w:r>
      <w:r w:rsidRPr="00E225A6">
        <w:rPr>
          <w:rStyle w:val="Emphasis"/>
        </w:rPr>
        <w:t>oil the engines of a partywide consensus</w:t>
      </w:r>
      <w:r w:rsidRPr="00E225A6">
        <w:rPr>
          <w:rStyle w:val="StyleUnderline"/>
        </w:rPr>
        <w:t xml:space="preserve"> behind the heir apparent, as will the likely inheritance of support from the Biden-Harris organization (not to mention donors!) that’s been built up all year</w:t>
      </w:r>
      <w:r w:rsidRPr="00E225A6">
        <w:t>.</w:t>
      </w:r>
    </w:p>
    <w:p w14:paraId="6A3166E3" w14:textId="77777777" w:rsidR="000E4D86" w:rsidRPr="00E225A6" w:rsidRDefault="000E4D86" w:rsidP="000E4D86">
      <w:r w:rsidRPr="00E225A6">
        <w:t xml:space="preserve">But while she needs to carefully consolidate Democratic support, Harris also needs to manage her overall national profile and strike while the iron is hot. </w:t>
      </w:r>
      <w:r w:rsidRPr="00E225A6">
        <w:rPr>
          <w:rStyle w:val="StyleUnderline"/>
        </w:rPr>
        <w:t xml:space="preserve">She will likely get a short-term </w:t>
      </w:r>
      <w:r w:rsidRPr="00E225A6">
        <w:rPr>
          <w:rStyle w:val="Emphasis"/>
        </w:rPr>
        <w:t>polling bounce</w:t>
      </w:r>
      <w:r w:rsidRPr="00E225A6">
        <w:rPr>
          <w:rStyle w:val="StyleUnderline"/>
        </w:rPr>
        <w:t xml:space="preserve"> fed by Democrats relieved over the merciful end of the Biden post-debate saga and </w:t>
      </w:r>
      <w:r w:rsidRPr="00E225A6">
        <w:rPr>
          <w:rStyle w:val="Emphasis"/>
        </w:rPr>
        <w:t>swing voters</w:t>
      </w:r>
      <w:r w:rsidRPr="00E225A6">
        <w:rPr>
          <w:rStyle w:val="StyleUnderline"/>
        </w:rPr>
        <w:t xml:space="preserve"> surprisingly given a respite from the much-dreaded Biden-Trump rematch</w:t>
      </w:r>
      <w:r w:rsidRPr="00E225A6">
        <w:t>. Soon enough, though, the GOP and MAGA movement will be training every weapon that have against her, and any honeymoon phase in the polls won’t last long. She will also have to plan a convention that is very likely to have a different tone from the one planned for months now.</w:t>
      </w:r>
    </w:p>
    <w:p w14:paraId="04451046" w14:textId="77777777" w:rsidR="000E4D86" w:rsidRPr="00E225A6" w:rsidRDefault="000E4D86" w:rsidP="000E4D86">
      <w:r w:rsidRPr="00E225A6">
        <w:t xml:space="preserve">We have no way of knowing whether </w:t>
      </w:r>
      <w:r w:rsidRPr="00E225A6">
        <w:rPr>
          <w:rStyle w:val="StyleUnderline"/>
        </w:rPr>
        <w:t>Harris got</w:t>
      </w:r>
      <w:r w:rsidRPr="00E225A6">
        <w:t xml:space="preserve"> any sort of advance notice of Biden’s statement of withdrawal. But without question, she has been liberated from the horrible position she had just yesterday of being simultaneously the biggest Biden loyalist in America and the object of massive speculation about </w:t>
      </w:r>
      <w:r w:rsidRPr="00E225A6">
        <w:rPr>
          <w:rStyle w:val="Emphasis"/>
        </w:rPr>
        <w:t>an alternative path forward. She must now take full advantage of a unique opportunity</w:t>
      </w:r>
      <w:r w:rsidRPr="00E225A6">
        <w:t>.</w:t>
      </w:r>
    </w:p>
    <w:p w14:paraId="688DFFEE" w14:textId="77777777" w:rsidR="000E4D86" w:rsidRPr="00E225A6" w:rsidRDefault="000E4D86" w:rsidP="000E4D86"/>
    <w:p w14:paraId="2AA037A3" w14:textId="77777777" w:rsidR="000E4D86" w:rsidRDefault="000E4D86" w:rsidP="000E4D86">
      <w:pPr>
        <w:pStyle w:val="Heading3"/>
      </w:pPr>
      <w:bookmarkStart w:id="22" w:name="_Toc172571022"/>
      <w:r>
        <w:lastRenderedPageBreak/>
        <w:t>Trump Focus Uniqueness &amp; Link</w:t>
      </w:r>
      <w:bookmarkEnd w:id="22"/>
    </w:p>
    <w:p w14:paraId="5F832A73" w14:textId="77777777" w:rsidR="000E4D86" w:rsidRDefault="000E4D86" w:rsidP="000E4D86"/>
    <w:p w14:paraId="46006D7F" w14:textId="77777777" w:rsidR="000E4D86" w:rsidRDefault="000E4D86" w:rsidP="000E4D86">
      <w:pPr>
        <w:pStyle w:val="Heading4"/>
      </w:pPr>
      <w:r>
        <w:t xml:space="preserve">Biden dropping out </w:t>
      </w:r>
      <w:proofErr w:type="gramStart"/>
      <w:r>
        <w:t>gifts</w:t>
      </w:r>
      <w:proofErr w:type="gramEnd"/>
      <w:r>
        <w:t xml:space="preserve"> democrats a path to victory by refocusing the election on Trump. </w:t>
      </w:r>
    </w:p>
    <w:p w14:paraId="1975744F" w14:textId="77777777" w:rsidR="000E4D86" w:rsidRPr="00A67A92" w:rsidRDefault="000E4D86" w:rsidP="000E4D86">
      <w:pPr>
        <w:rPr>
          <w:rStyle w:val="Style13ptBold"/>
        </w:rPr>
      </w:pPr>
      <w:r w:rsidRPr="00A67A92">
        <w:rPr>
          <w:rStyle w:val="Style13ptBold"/>
        </w:rPr>
        <w:t>Villalobos, USA Today Opinion Editor, 7-21</w:t>
      </w:r>
      <w:r>
        <w:rPr>
          <w:rStyle w:val="Style13ptBold"/>
        </w:rPr>
        <w:t>-24</w:t>
      </w:r>
    </w:p>
    <w:p w14:paraId="49FBC600" w14:textId="77777777" w:rsidR="000E4D86" w:rsidRDefault="000E4D86" w:rsidP="000E4D86">
      <w:r>
        <w:t>(Louie, 7-21-2024, USA Today, “Biden drops out. Democrats can finally focus on beating Trump”, https://www.usatoday.com/story/opinion/columnist/2024/07/21/biden-stand-down-2024-election/74483782007/)</w:t>
      </w:r>
    </w:p>
    <w:p w14:paraId="5AE7DCE4" w14:textId="77777777" w:rsidR="000E4D86" w:rsidRDefault="000E4D86" w:rsidP="000E4D86">
      <w:r>
        <w:t xml:space="preserve">President Joe </w:t>
      </w:r>
      <w:r w:rsidRPr="0078420D">
        <w:rPr>
          <w:rStyle w:val="StyleUnderline"/>
        </w:rPr>
        <w:t>Biden finally dropped out</w:t>
      </w:r>
      <w:r>
        <w:t xml:space="preserve">. The angst and guessing are finally over. </w:t>
      </w:r>
      <w:r w:rsidRPr="0078420D">
        <w:rPr>
          <w:rStyle w:val="StyleUnderline"/>
        </w:rPr>
        <w:t xml:space="preserve">Democrats can finally focus on beating </w:t>
      </w:r>
      <w:r w:rsidRPr="0078420D">
        <w:t>Republican presidential</w:t>
      </w:r>
      <w:r>
        <w:t xml:space="preserve"> nominee </w:t>
      </w:r>
      <w:r w:rsidRPr="0078420D">
        <w:rPr>
          <w:rStyle w:val="StyleUnderline"/>
        </w:rPr>
        <w:t>Donald Trump and rallying voters who have been waiting</w:t>
      </w:r>
      <w:r>
        <w:t>.</w:t>
      </w:r>
    </w:p>
    <w:p w14:paraId="0C121071" w14:textId="77777777" w:rsidR="000E4D86" w:rsidRDefault="000E4D86" w:rsidP="000E4D86">
      <w:r>
        <w:t>First, let’s not speed past this historic moment. An incumbent president has decided not to seek reelection as the nation watches his candidacy and health deteriorate.</w:t>
      </w:r>
    </w:p>
    <w:p w14:paraId="2C0D6AF6" w14:textId="77777777" w:rsidR="000E4D86" w:rsidRDefault="000E4D86" w:rsidP="000E4D86">
      <w:r>
        <w:t>This is not a small moment. It is a time to acknowledge and reflect on what it means for the state of American politics and our entire government. Historians will study this era and find us broken.</w:t>
      </w:r>
    </w:p>
    <w:p w14:paraId="19CD23C8" w14:textId="77777777" w:rsidR="000E4D86" w:rsidRPr="0078420D" w:rsidRDefault="000E4D86" w:rsidP="000E4D86">
      <w:pPr>
        <w:rPr>
          <w:rStyle w:val="StyleUnderline"/>
        </w:rPr>
      </w:pPr>
      <w:r>
        <w:t xml:space="preserve">Today, though, we can realize that </w:t>
      </w:r>
      <w:r w:rsidRPr="0078420D">
        <w:rPr>
          <w:rStyle w:val="StyleUnderline"/>
        </w:rPr>
        <w:t>Biden has gifted us the opportunity to wake up and decide what we want for this country.</w:t>
      </w:r>
    </w:p>
    <w:p w14:paraId="6DE25CE9" w14:textId="77777777" w:rsidR="000E4D86" w:rsidRDefault="000E4D86" w:rsidP="000E4D86">
      <w:r>
        <w:t>Biden dropping out is part of a historic moment we can’t ignore</w:t>
      </w:r>
    </w:p>
    <w:p w14:paraId="20134BC2" w14:textId="77777777" w:rsidR="000E4D86" w:rsidRDefault="000E4D86" w:rsidP="000E4D86">
      <w:r>
        <w:t>Biden’s decision comes after three weeks of his campaign fighting off a mounting effort to unseat him.</w:t>
      </w:r>
    </w:p>
    <w:p w14:paraId="1F4E27B9" w14:textId="77777777" w:rsidR="000E4D86" w:rsidRDefault="000E4D86" w:rsidP="000E4D86">
      <w:r>
        <w:t>His failed debate performance, the failed attempt to fix it, the polls that became overwhelming and, honestly, the iconic photo of Trump triumphantly raising his fist after literally dodging an assassin’s bullet was all too much for a Biden campaign.</w:t>
      </w:r>
    </w:p>
    <w:p w14:paraId="14569A4F" w14:textId="77777777" w:rsidR="000E4D86" w:rsidRDefault="000E4D86" w:rsidP="000E4D86">
      <w:r>
        <w:t>Biden is the oldest president in our history who now joins a small list of incumbents who decided not to seek a second term.</w:t>
      </w:r>
    </w:p>
    <w:p w14:paraId="596A81B8" w14:textId="77777777" w:rsidR="000E4D86" w:rsidRDefault="000E4D86" w:rsidP="000E4D86">
      <w:r w:rsidRPr="0078420D">
        <w:t>Trump</w:t>
      </w:r>
      <w:r>
        <w:t>, the second oldest president</w:t>
      </w:r>
      <w:r w:rsidRPr="0078420D">
        <w:t>, is a convicted felon</w:t>
      </w:r>
      <w:r>
        <w:t xml:space="preserve"> who survived an assassination attempt and is leading a reimagining of the Republican Party that for decades has presented itself as the “Party of Reagan.” President Ronald Reagan also survived an assassination attempt</w:t>
      </w:r>
      <w:proofErr w:type="gramStart"/>
      <w:r>
        <w:t>, by the way, on</w:t>
      </w:r>
      <w:proofErr w:type="gramEnd"/>
      <w:r>
        <w:t xml:space="preserve"> the way to changing the party.</w:t>
      </w:r>
    </w:p>
    <w:p w14:paraId="65FF5273" w14:textId="77777777" w:rsidR="000E4D86" w:rsidRDefault="000E4D86" w:rsidP="000E4D86">
      <w:r>
        <w:t>We’re living through history.</w:t>
      </w:r>
    </w:p>
    <w:p w14:paraId="0F0AE11E" w14:textId="77777777" w:rsidR="000E4D86" w:rsidRPr="0078420D" w:rsidRDefault="000E4D86" w:rsidP="000E4D86">
      <w:pPr>
        <w:rPr>
          <w:rStyle w:val="StyleUnderline"/>
        </w:rPr>
      </w:pPr>
      <w:r w:rsidRPr="0078420D">
        <w:rPr>
          <w:rStyle w:val="StyleUnderline"/>
        </w:rPr>
        <w:t>Biden dropping out lets liberals change their future</w:t>
      </w:r>
    </w:p>
    <w:p w14:paraId="2F6AFF7C" w14:textId="77777777" w:rsidR="000E4D86" w:rsidRDefault="000E4D86" w:rsidP="000E4D86">
      <w:r w:rsidRPr="0078420D">
        <w:rPr>
          <w:rStyle w:val="StyleUnderline"/>
        </w:rPr>
        <w:t>Democrats</w:t>
      </w:r>
      <w:r>
        <w:t xml:space="preserve"> still </w:t>
      </w:r>
      <w:r w:rsidRPr="0078420D">
        <w:rPr>
          <w:rStyle w:val="StyleUnderline"/>
        </w:rPr>
        <w:t>have a chance to write how they’re remembered and prevent losing to one of the most divisive presidents in modern history</w:t>
      </w:r>
      <w:r>
        <w:t xml:space="preserve"> who has made election lies and fear the core of his party’s movement. </w:t>
      </w:r>
    </w:p>
    <w:p w14:paraId="36D80BBE" w14:textId="77777777" w:rsidR="000E4D86" w:rsidRDefault="000E4D86" w:rsidP="000E4D86">
      <w:r w:rsidRPr="0078420D">
        <w:rPr>
          <w:rStyle w:val="StyleUnderline"/>
        </w:rPr>
        <w:t>Biden exiting the election stage gives Democrats what they’ve been asking for so loudly, a chance to course-correct at the back end of the race.</w:t>
      </w:r>
      <w:r>
        <w:t xml:space="preserve"> Despite Biden's endorsement of her, I don't know if that should include Vice President Kamala Harris. She spent most of Biden's presidency relegated to obscurity.</w:t>
      </w:r>
    </w:p>
    <w:p w14:paraId="19474DBE" w14:textId="77777777" w:rsidR="000E4D86" w:rsidRDefault="000E4D86" w:rsidP="000E4D86">
      <w:r>
        <w:lastRenderedPageBreak/>
        <w:t>Nonetheless, Harris has begun publicly growing her influence and appears ready to take control.</w:t>
      </w:r>
    </w:p>
    <w:p w14:paraId="5F7E4411" w14:textId="77777777" w:rsidR="000E4D86" w:rsidRDefault="000E4D86" w:rsidP="000E4D86">
      <w:r>
        <w:t>Harris can lead Democrats: It's time. Democrats can run a historic two-woman ticket.</w:t>
      </w:r>
    </w:p>
    <w:p w14:paraId="0A063C69" w14:textId="77777777" w:rsidR="000E4D86" w:rsidRDefault="000E4D86" w:rsidP="000E4D86">
      <w:r>
        <w:t xml:space="preserve">What I do know is that Democrats </w:t>
      </w:r>
      <w:proofErr w:type="gramStart"/>
      <w:r>
        <w:t>have to</w:t>
      </w:r>
      <w:proofErr w:type="gramEnd"/>
      <w:r>
        <w:t xml:space="preserve"> handle the swap with a level of campaign savvy that has eluded them to this point.</w:t>
      </w:r>
    </w:p>
    <w:p w14:paraId="2C4841C4" w14:textId="77777777" w:rsidR="000E4D86" w:rsidRDefault="000E4D86" w:rsidP="000E4D86">
      <w:r>
        <w:t xml:space="preserve">Liberals </w:t>
      </w:r>
      <w:proofErr w:type="gramStart"/>
      <w:r>
        <w:t>have to</w:t>
      </w:r>
      <w:proofErr w:type="gramEnd"/>
      <w:r>
        <w:t xml:space="preserve"> see this as an opportunity. </w:t>
      </w:r>
      <w:r w:rsidRPr="0078420D">
        <w:rPr>
          <w:rStyle w:val="StyleUnderline"/>
        </w:rPr>
        <w:t xml:space="preserve">With one name change, they can inject their base with the </w:t>
      </w:r>
      <w:r w:rsidRPr="0078420D">
        <w:rPr>
          <w:rStyle w:val="Emphasis"/>
        </w:rPr>
        <w:t>renewed energy</w:t>
      </w:r>
      <w:r w:rsidRPr="0078420D">
        <w:rPr>
          <w:rStyle w:val="StyleUnderline"/>
        </w:rPr>
        <w:t xml:space="preserve"> the campaign desperately needs. They can introduce a new focus on </w:t>
      </w:r>
      <w:r w:rsidRPr="0078420D">
        <w:rPr>
          <w:rStyle w:val="Emphasis"/>
        </w:rPr>
        <w:t>policy</w:t>
      </w:r>
      <w:r>
        <w:t xml:space="preserve"> and messaging.</w:t>
      </w:r>
    </w:p>
    <w:p w14:paraId="6B0FC9D4" w14:textId="77777777" w:rsidR="000E4D86" w:rsidRPr="0078420D" w:rsidRDefault="000E4D86" w:rsidP="000E4D86">
      <w:pPr>
        <w:rPr>
          <w:rStyle w:val="StyleUnderline"/>
        </w:rPr>
      </w:pPr>
      <w:r>
        <w:t xml:space="preserve">But more important, </w:t>
      </w:r>
      <w:r w:rsidRPr="0078420D">
        <w:rPr>
          <w:rStyle w:val="StyleUnderline"/>
        </w:rPr>
        <w:t xml:space="preserve">Biden stepping away lets Democrats deflect the age debate </w:t>
      </w:r>
      <w:r w:rsidRPr="0078420D">
        <w:rPr>
          <w:rStyle w:val="Emphasis"/>
        </w:rPr>
        <w:t>back on Trump</w:t>
      </w:r>
      <w:r w:rsidRPr="0078420D">
        <w:rPr>
          <w:rStyle w:val="StyleUnderline"/>
        </w:rPr>
        <w:t xml:space="preserve"> and his stammering speeches.</w:t>
      </w:r>
    </w:p>
    <w:p w14:paraId="57BEAABF" w14:textId="77777777" w:rsidR="000E4D86" w:rsidRDefault="000E4D86" w:rsidP="000E4D86">
      <w:r w:rsidRPr="0078420D">
        <w:rPr>
          <w:rStyle w:val="StyleUnderline"/>
        </w:rPr>
        <w:t>Republicans</w:t>
      </w:r>
      <w:r>
        <w:t xml:space="preserve"> who </w:t>
      </w:r>
      <w:r w:rsidRPr="0078420D">
        <w:rPr>
          <w:rStyle w:val="StyleUnderline"/>
        </w:rPr>
        <w:t>have wrapped themselves in criticizing Biden’s age</w:t>
      </w:r>
      <w:r>
        <w:t xml:space="preserve"> no longer have the protection of those few extra years when talking about Trump. Now they will need to reflect on the aging of their own candidate, who would turn 80 in office if reelected.</w:t>
      </w:r>
    </w:p>
    <w:p w14:paraId="48A94E68" w14:textId="77777777" w:rsidR="000E4D86" w:rsidRDefault="000E4D86" w:rsidP="000E4D86">
      <w:r w:rsidRPr="0078420D">
        <w:rPr>
          <w:rStyle w:val="StyleUnderline"/>
        </w:rPr>
        <w:t>Republicans</w:t>
      </w:r>
      <w:r>
        <w:t xml:space="preserve">, you see, </w:t>
      </w:r>
      <w:r w:rsidRPr="0078420D">
        <w:rPr>
          <w:rStyle w:val="StyleUnderline"/>
        </w:rPr>
        <w:t xml:space="preserve">now </w:t>
      </w:r>
      <w:proofErr w:type="gramStart"/>
      <w:r w:rsidRPr="0078420D">
        <w:rPr>
          <w:rStyle w:val="StyleUnderline"/>
        </w:rPr>
        <w:t>have to</w:t>
      </w:r>
      <w:proofErr w:type="gramEnd"/>
      <w:r w:rsidRPr="0078420D">
        <w:rPr>
          <w:rStyle w:val="StyleUnderline"/>
        </w:rPr>
        <w:t xml:space="preserve"> hear about how electing Trump is really just electing their younger vice president, JD Vance, for when Trump leaves office</w:t>
      </w:r>
      <w:r>
        <w:t xml:space="preserve">. And they </w:t>
      </w:r>
      <w:proofErr w:type="gramStart"/>
      <w:r>
        <w:t>have to</w:t>
      </w:r>
      <w:proofErr w:type="gramEnd"/>
      <w:r>
        <w:t xml:space="preserve"> realize that Democrats publicly questioned if Biden is still the future of the party. They publicly decided to put country over party. It wasn’t pretty, and it took too long. But they did what Republicans have been unwilling to do. </w:t>
      </w:r>
    </w:p>
    <w:p w14:paraId="2231D0A3" w14:textId="77777777" w:rsidR="000E4D86" w:rsidRDefault="000E4D86" w:rsidP="000E4D86">
      <w:r>
        <w:t xml:space="preserve">The Republican lie of unity: Trump speech calls for unity. </w:t>
      </w:r>
      <w:proofErr w:type="gramStart"/>
      <w:r>
        <w:t>So</w:t>
      </w:r>
      <w:proofErr w:type="gramEnd"/>
      <w:r>
        <w:t xml:space="preserve"> GOP is now cool with wokeness and drag queens, right?</w:t>
      </w:r>
    </w:p>
    <w:p w14:paraId="6C1DC36C" w14:textId="77777777" w:rsidR="000E4D86" w:rsidRDefault="000E4D86" w:rsidP="000E4D86">
      <w:r>
        <w:t>Democrats will also need to start scoring some messaging wins</w:t>
      </w:r>
    </w:p>
    <w:p w14:paraId="4CDEE7A4" w14:textId="77777777" w:rsidR="000E4D86" w:rsidRDefault="000E4D86" w:rsidP="000E4D86">
      <w:r w:rsidRPr="0078420D">
        <w:rPr>
          <w:rStyle w:val="StyleUnderline"/>
        </w:rPr>
        <w:t>Still, Democrats have</w:t>
      </w:r>
      <w:r>
        <w:t xml:space="preserve"> considerable </w:t>
      </w:r>
      <w:r w:rsidRPr="0078420D">
        <w:rPr>
          <w:rStyle w:val="StyleUnderline"/>
        </w:rPr>
        <w:t>work to do</w:t>
      </w:r>
      <w:r>
        <w:t xml:space="preserve">. They need to improve their campaign strategy and completely rethink the systems they have in place for reaching and communicating with voters. </w:t>
      </w:r>
    </w:p>
    <w:p w14:paraId="1E695D84" w14:textId="77777777" w:rsidR="000E4D86" w:rsidRPr="0078420D" w:rsidRDefault="000E4D86" w:rsidP="000E4D86">
      <w:pPr>
        <w:rPr>
          <w:rStyle w:val="StyleUnderline"/>
        </w:rPr>
      </w:pPr>
      <w:r w:rsidRPr="0078420D">
        <w:rPr>
          <w:rStyle w:val="StyleUnderline"/>
        </w:rPr>
        <w:t>Trump and Republicans have been winning on lies</w:t>
      </w:r>
      <w:r>
        <w:t xml:space="preserve">, and for whatever reason, </w:t>
      </w:r>
      <w:r w:rsidRPr="0078420D">
        <w:rPr>
          <w:rStyle w:val="StyleUnderline"/>
        </w:rPr>
        <w:t>liberals haven’t been able to combat that.</w:t>
      </w:r>
    </w:p>
    <w:p w14:paraId="4B3549C0" w14:textId="77777777" w:rsidR="000E4D86" w:rsidRDefault="000E4D86" w:rsidP="000E4D86">
      <w:r>
        <w:t>Contrary to what you might hear from Republicans, these things are not true:</w:t>
      </w:r>
    </w:p>
    <w:p w14:paraId="565B1873" w14:textId="77777777" w:rsidR="000E4D86" w:rsidRDefault="000E4D86" w:rsidP="000E4D86">
      <w:r w:rsidRPr="00A67A92">
        <w:rPr>
          <w:rStyle w:val="StyleUnderline"/>
        </w:rPr>
        <w:t>There is no spike in violent crime</w:t>
      </w:r>
      <w:r>
        <w:t xml:space="preserve"> despite Trump’s obsession with saying otherwise. </w:t>
      </w:r>
    </w:p>
    <w:p w14:paraId="7FC5DB79" w14:textId="77777777" w:rsidR="000E4D86" w:rsidRDefault="000E4D86" w:rsidP="000E4D86">
      <w:r w:rsidRPr="00A67A92">
        <w:rPr>
          <w:rStyle w:val="StyleUnderline"/>
        </w:rPr>
        <w:t>The economy has been doing well, and there are several signs of growth</w:t>
      </w:r>
      <w:r>
        <w:t>.</w:t>
      </w:r>
    </w:p>
    <w:p w14:paraId="6481C025" w14:textId="77777777" w:rsidR="000E4D86" w:rsidRDefault="000E4D86" w:rsidP="000E4D86">
      <w:r w:rsidRPr="00A67A92">
        <w:rPr>
          <w:rStyle w:val="StyleUnderline"/>
        </w:rPr>
        <w:t>Immigrants are not going on crime sprees</w:t>
      </w:r>
      <w:r>
        <w:t>, even if it’s one of the main Republican talking points right now.</w:t>
      </w:r>
    </w:p>
    <w:p w14:paraId="60B529C6" w14:textId="77777777" w:rsidR="000E4D86" w:rsidRDefault="000E4D86" w:rsidP="000E4D86">
      <w:r w:rsidRPr="00A67A92">
        <w:rPr>
          <w:rStyle w:val="StyleUnderline"/>
        </w:rPr>
        <w:t>The 2020 election</w:t>
      </w:r>
      <w:r>
        <w:t xml:space="preserve"> that sent Trump home </w:t>
      </w:r>
      <w:r w:rsidRPr="00A67A92">
        <w:rPr>
          <w:rStyle w:val="StyleUnderline"/>
        </w:rPr>
        <w:t>was not stolen</w:t>
      </w:r>
      <w:r>
        <w:t>, no matter what leading Republicans keep trying to tell you.</w:t>
      </w:r>
    </w:p>
    <w:p w14:paraId="21108512" w14:textId="77777777" w:rsidR="000E4D86" w:rsidRDefault="000E4D86" w:rsidP="000E4D86">
      <w:r>
        <w:t>The way forward without Biden</w:t>
      </w:r>
    </w:p>
    <w:p w14:paraId="11CDCBD9" w14:textId="77777777" w:rsidR="000E4D86" w:rsidRPr="00A67A92" w:rsidRDefault="000E4D86" w:rsidP="000E4D86">
      <w:pPr>
        <w:rPr>
          <w:rStyle w:val="StyleUnderline"/>
        </w:rPr>
      </w:pPr>
      <w:r w:rsidRPr="00A67A92">
        <w:rPr>
          <w:rStyle w:val="StyleUnderline"/>
        </w:rPr>
        <w:t xml:space="preserve">Biden dropping out could give the political fight against Trump a </w:t>
      </w:r>
      <w:r w:rsidRPr="00A67A92">
        <w:rPr>
          <w:rStyle w:val="Emphasis"/>
        </w:rPr>
        <w:t>burst of energy</w:t>
      </w:r>
      <w:r>
        <w:t xml:space="preserve">. </w:t>
      </w:r>
      <w:r w:rsidRPr="00A67A92">
        <w:rPr>
          <w:rStyle w:val="StyleUnderline"/>
        </w:rPr>
        <w:t xml:space="preserve">It could give Democrats the gift of recalibration behind a new candidate and message. It could help the party reach younger voters who are begging for somebody to believe in. </w:t>
      </w:r>
    </w:p>
    <w:p w14:paraId="1F12022D" w14:textId="77777777" w:rsidR="000E4D86" w:rsidRDefault="000E4D86" w:rsidP="000E4D86">
      <w:r>
        <w:lastRenderedPageBreak/>
        <w:t>All of that will depend on how the party responds and on liberals showing a level of campaign competency we haven't seen from them yet.</w:t>
      </w:r>
    </w:p>
    <w:p w14:paraId="10EA309F" w14:textId="77777777" w:rsidR="000E4D86" w:rsidRDefault="000E4D86" w:rsidP="000E4D86">
      <w:r>
        <w:t xml:space="preserve">In the end, </w:t>
      </w:r>
      <w:r w:rsidRPr="00A67A92">
        <w:rPr>
          <w:rStyle w:val="StyleUnderline"/>
        </w:rPr>
        <w:t>Biden had to leave</w:t>
      </w:r>
      <w:r>
        <w:t xml:space="preserve">, in part because of how poorly his campaign was run and how poorly his people responded. </w:t>
      </w:r>
    </w:p>
    <w:p w14:paraId="0358070D" w14:textId="77777777" w:rsidR="000E4D86" w:rsidRDefault="000E4D86" w:rsidP="000E4D86">
      <w:r w:rsidRPr="00A67A92">
        <w:rPr>
          <w:rStyle w:val="StyleUnderline"/>
        </w:rPr>
        <w:t>Now, that’s all over. Democrats get a fresh start</w:t>
      </w:r>
      <w:r>
        <w:t>. Republicans get to tell a fresh set of lies. And the rest of us get to hope for a calmer campaign as we spiral toward November.</w:t>
      </w:r>
    </w:p>
    <w:p w14:paraId="6313358B" w14:textId="77777777" w:rsidR="000E4D86" w:rsidRDefault="000E4D86" w:rsidP="000E4D86"/>
    <w:p w14:paraId="72F9FBB2" w14:textId="77777777" w:rsidR="000E4D86" w:rsidRDefault="000E4D86" w:rsidP="000E4D86">
      <w:pPr>
        <w:pStyle w:val="Heading4"/>
      </w:pPr>
      <w:r>
        <w:t xml:space="preserve">The link is unique - Biden dropping out enables </w:t>
      </w:r>
      <w:proofErr w:type="spellStart"/>
      <w:r>
        <w:t>dems</w:t>
      </w:r>
      <w:proofErr w:type="spellEnd"/>
      <w:r>
        <w:t xml:space="preserve"> to refocus on </w:t>
      </w:r>
      <w:proofErr w:type="gramStart"/>
      <w:r>
        <w:t>Trump, but</w:t>
      </w:r>
      <w:proofErr w:type="gramEnd"/>
      <w:r>
        <w:t xml:space="preserve"> requires continued commitment towards economic fairness.</w:t>
      </w:r>
    </w:p>
    <w:p w14:paraId="7B39D292" w14:textId="77777777" w:rsidR="000E4D86" w:rsidRPr="00A874F6" w:rsidRDefault="000E4D86" w:rsidP="000E4D86">
      <w:pPr>
        <w:rPr>
          <w:rStyle w:val="Style13ptBold"/>
        </w:rPr>
      </w:pPr>
      <w:r w:rsidRPr="00A874F6">
        <w:rPr>
          <w:rStyle w:val="Style13ptBold"/>
        </w:rPr>
        <w:t xml:space="preserve">Nehamas &amp; Glueck, </w:t>
      </w:r>
      <w:r>
        <w:rPr>
          <w:rStyle w:val="Style13ptBold"/>
        </w:rPr>
        <w:t xml:space="preserve">New York </w:t>
      </w:r>
      <w:r w:rsidRPr="00A874F6">
        <w:rPr>
          <w:rStyle w:val="Style13ptBold"/>
        </w:rPr>
        <w:t>Times political reporters, 7-22</w:t>
      </w:r>
      <w:r>
        <w:rPr>
          <w:rStyle w:val="Style13ptBold"/>
        </w:rPr>
        <w:t>-24</w:t>
      </w:r>
    </w:p>
    <w:p w14:paraId="7450356E" w14:textId="77777777" w:rsidR="000E4D86" w:rsidRPr="00A874F6" w:rsidRDefault="000E4D86" w:rsidP="000E4D86">
      <w:r>
        <w:t>(Nicholas, Katie, 7-22-24, New York Times, “How Kamala Harris Will Try to Put Trump on Defense”, https://www.nytimes.com/2024/07/22/us/politics/kamala-harris-trump-presidential-election.html)</w:t>
      </w:r>
    </w:p>
    <w:p w14:paraId="441EA9AF" w14:textId="77777777" w:rsidR="000E4D86" w:rsidRDefault="000E4D86" w:rsidP="000E4D86">
      <w:r>
        <w:t xml:space="preserve">From the beginning of President Biden’s ill-fated re-election bid, </w:t>
      </w:r>
      <w:r w:rsidRPr="00A67A92">
        <w:rPr>
          <w:rStyle w:val="StyleUnderline"/>
        </w:rPr>
        <w:t xml:space="preserve">Democrats struggled to frame the race as a choice between two radically different visions, rather than a </w:t>
      </w:r>
      <w:r w:rsidRPr="00A67A92">
        <w:rPr>
          <w:rStyle w:val="Emphasis"/>
        </w:rPr>
        <w:t>referendum</w:t>
      </w:r>
      <w:r w:rsidRPr="00A67A92">
        <w:rPr>
          <w:rStyle w:val="StyleUnderline"/>
        </w:rPr>
        <w:t xml:space="preserve"> on </w:t>
      </w:r>
      <w:r w:rsidRPr="00A67A92">
        <w:rPr>
          <w:rStyle w:val="Emphasis"/>
        </w:rPr>
        <w:t>Mr. Biden’s age</w:t>
      </w:r>
      <w:r>
        <w:t xml:space="preserve"> and abilities.</w:t>
      </w:r>
    </w:p>
    <w:p w14:paraId="676067A1" w14:textId="77777777" w:rsidR="000E4D86" w:rsidRPr="00A874F6" w:rsidRDefault="000E4D86" w:rsidP="000E4D86">
      <w:pPr>
        <w:rPr>
          <w:rStyle w:val="Emphasis"/>
          <w:sz w:val="24"/>
        </w:rPr>
      </w:pPr>
      <w:r>
        <w:t xml:space="preserve">But </w:t>
      </w:r>
      <w:r w:rsidRPr="00A67A92">
        <w:rPr>
          <w:rStyle w:val="StyleUnderline"/>
        </w:rPr>
        <w:t>now that he has dropped out and</w:t>
      </w:r>
      <w:r>
        <w:t xml:space="preserve"> Vice President </w:t>
      </w:r>
      <w:r w:rsidRPr="00A67A92">
        <w:rPr>
          <w:rStyle w:val="StyleUnderline"/>
        </w:rPr>
        <w:t>Kamala</w:t>
      </w:r>
      <w:r>
        <w:t xml:space="preserve"> Harris </w:t>
      </w:r>
      <w:r w:rsidRPr="00A67A92">
        <w:rPr>
          <w:rStyle w:val="StyleUnderline"/>
        </w:rPr>
        <w:t xml:space="preserve">is </w:t>
      </w:r>
      <w:r w:rsidRPr="00A67A92">
        <w:rPr>
          <w:rStyle w:val="Emphasis"/>
        </w:rPr>
        <w:t>cruising toward</w:t>
      </w:r>
      <w:r w:rsidRPr="00A67A92">
        <w:rPr>
          <w:rStyle w:val="StyleUnderline"/>
        </w:rPr>
        <w:t xml:space="preserve"> the Democratic nomination, her party sees fresh opportunities to turn the public’s attention back to the vulnerabilities of</w:t>
      </w:r>
      <w:r>
        <w:t xml:space="preserve"> former President Donald J. </w:t>
      </w:r>
      <w:r w:rsidRPr="00A874F6">
        <w:rPr>
          <w:rStyle w:val="StyleUnderline"/>
        </w:rPr>
        <w:t>Trump on key issues for voters, including</w:t>
      </w:r>
      <w:r>
        <w:t xml:space="preserve"> abortion rights, fundamental democratic principles and </w:t>
      </w:r>
      <w:r w:rsidRPr="00A874F6">
        <w:rPr>
          <w:rStyle w:val="Emphasis"/>
          <w:sz w:val="24"/>
        </w:rPr>
        <w:t>questions of economic fairness.</w:t>
      </w:r>
    </w:p>
    <w:p w14:paraId="78746925" w14:textId="77777777" w:rsidR="000E4D86" w:rsidRDefault="000E4D86" w:rsidP="000E4D86">
      <w:r>
        <w:t xml:space="preserve">Democrats hope that Ms. </w:t>
      </w:r>
      <w:r w:rsidRPr="00A874F6">
        <w:rPr>
          <w:rStyle w:val="StyleUnderline"/>
        </w:rPr>
        <w:t>Harris</w:t>
      </w:r>
      <w:r>
        <w:t xml:space="preserve"> — a history-making former prosecutor </w:t>
      </w:r>
      <w:r w:rsidRPr="00A874F6">
        <w:rPr>
          <w:rStyle w:val="StyleUnderline"/>
        </w:rPr>
        <w:t>who is nearly two decades younger than</w:t>
      </w:r>
      <w:r>
        <w:t xml:space="preserve"> Mr. </w:t>
      </w:r>
      <w:r w:rsidRPr="00A874F6">
        <w:rPr>
          <w:rStyle w:val="StyleUnderline"/>
        </w:rPr>
        <w:t>Trump</w:t>
      </w:r>
      <w:r>
        <w:t xml:space="preserve"> — </w:t>
      </w:r>
      <w:r w:rsidRPr="00A874F6">
        <w:rPr>
          <w:rStyle w:val="StyleUnderline"/>
        </w:rPr>
        <w:t>can draw a sharp new set of contrasts and tap into arguments that were out of reach for</w:t>
      </w:r>
      <w:r>
        <w:t xml:space="preserve"> Mr. </w:t>
      </w:r>
      <w:r w:rsidRPr="00A874F6">
        <w:rPr>
          <w:rStyle w:val="StyleUnderline"/>
        </w:rPr>
        <w:t>Biden</w:t>
      </w:r>
      <w:r>
        <w:t xml:space="preserve">, 81, </w:t>
      </w:r>
      <w:r w:rsidRPr="00A874F6">
        <w:rPr>
          <w:rStyle w:val="StyleUnderline"/>
        </w:rPr>
        <w:t xml:space="preserve">starting with the issue of age but extending into matters of policy </w:t>
      </w:r>
      <w:r>
        <w:t>and personality.</w:t>
      </w:r>
    </w:p>
    <w:p w14:paraId="24F2B298" w14:textId="77777777" w:rsidR="000E4D86" w:rsidRDefault="000E4D86" w:rsidP="000E4D86">
      <w:r>
        <w:t>That is especially clear on abortion rights. Mr. Biden, a practicing Catholic, has long been uncomfortable discussing the issue, or even saying the word “abortion.” Ms. Harris, by contrast, speaks easily and openly about reproductive health and has held campaign events alongside women sharing their stories of miscarriages, abortions and challenges with fertility.</w:t>
      </w:r>
    </w:p>
    <w:p w14:paraId="0DBA3854" w14:textId="77777777" w:rsidR="000E4D86" w:rsidRDefault="000E4D86" w:rsidP="000E4D86">
      <w:r>
        <w:t>Republicans, for their part, plan to argue that Ms. Harris still owns the unpopular parts of Mr. Biden’s record, saying that she is also weak on issues like inflation and immigration. Polling has shown Mr. Trump with significant advantages on many of the most important issues for voters, other than abortion rights.</w:t>
      </w:r>
    </w:p>
    <w:p w14:paraId="3C0FB074" w14:textId="77777777" w:rsidR="000E4D86" w:rsidRDefault="000E4D86" w:rsidP="000E4D86">
      <w:r>
        <w:t xml:space="preserve">But in interviews, </w:t>
      </w:r>
      <w:r w:rsidRPr="00A874F6">
        <w:rPr>
          <w:rStyle w:val="StyleUnderline"/>
        </w:rPr>
        <w:t>Democrats were eager to make the race about character and experience</w:t>
      </w:r>
      <w:r>
        <w:t>, noting Ms. Harris’s law enforcement background and Mr. Trump’s litany of legal problems.</w:t>
      </w:r>
    </w:p>
    <w:p w14:paraId="40F125FC" w14:textId="77777777" w:rsidR="000E4D86" w:rsidRDefault="000E4D86" w:rsidP="000E4D86">
      <w:r>
        <w:t>“</w:t>
      </w:r>
      <w:r w:rsidRPr="00A874F6">
        <w:rPr>
          <w:rStyle w:val="StyleUnderline"/>
        </w:rPr>
        <w:t xml:space="preserve">She is a former </w:t>
      </w:r>
      <w:proofErr w:type="gramStart"/>
      <w:r w:rsidRPr="00A874F6">
        <w:rPr>
          <w:rStyle w:val="StyleUnderline"/>
        </w:rPr>
        <w:t>prosecutor</w:t>
      </w:r>
      <w:proofErr w:type="gramEnd"/>
      <w:r w:rsidRPr="00A874F6">
        <w:rPr>
          <w:rStyle w:val="StyleUnderline"/>
        </w:rPr>
        <w:t xml:space="preserve"> and he is a convicted felon</w:t>
      </w:r>
      <w:r>
        <w:t>,” said Marcia L. Fudge, a former housing secretary in the Biden administration who said she had spoken with Ms. Harris on Sunday. “If there ever was a huge choice, this is it.”</w:t>
      </w:r>
    </w:p>
    <w:p w14:paraId="7E4B1833" w14:textId="77777777" w:rsidR="000E4D86" w:rsidRDefault="000E4D86" w:rsidP="000E4D86">
      <w:r>
        <w:t xml:space="preserve">Mr. </w:t>
      </w:r>
      <w:r w:rsidRPr="00A874F6">
        <w:rPr>
          <w:rStyle w:val="StyleUnderline"/>
        </w:rPr>
        <w:t>Biden’s miserable debate performance</w:t>
      </w:r>
      <w:r>
        <w:t xml:space="preserve"> late last month </w:t>
      </w:r>
      <w:r w:rsidRPr="00A874F6">
        <w:rPr>
          <w:rStyle w:val="StyleUnderline"/>
        </w:rPr>
        <w:t>stole the spotlight from</w:t>
      </w:r>
      <w:r>
        <w:t xml:space="preserve"> Mr. </w:t>
      </w:r>
      <w:r w:rsidRPr="00A874F6">
        <w:rPr>
          <w:rStyle w:val="StyleUnderline"/>
        </w:rPr>
        <w:t xml:space="preserve">Trump’s 34-count felony conviction </w:t>
      </w:r>
      <w:r>
        <w:t xml:space="preserve">in Manhattan. Many </w:t>
      </w:r>
      <w:r w:rsidRPr="00A874F6">
        <w:rPr>
          <w:rStyle w:val="StyleUnderline"/>
        </w:rPr>
        <w:t xml:space="preserve">Democrats had hoped Mr. Trump’s criminal status </w:t>
      </w:r>
      <w:r w:rsidRPr="00A874F6">
        <w:rPr>
          <w:rStyle w:val="StyleUnderline"/>
        </w:rPr>
        <w:lastRenderedPageBreak/>
        <w:t>could be used to their advantage, but that line of attack was put on hold as Mr. Biden tried to quell the Democratic revolt against his candidacy.</w:t>
      </w:r>
    </w:p>
    <w:p w14:paraId="21EC4CB2" w14:textId="77777777" w:rsidR="000E4D86" w:rsidRPr="00A874F6" w:rsidRDefault="000E4D86" w:rsidP="000E4D86">
      <w:pPr>
        <w:rPr>
          <w:rStyle w:val="StyleUnderline"/>
        </w:rPr>
      </w:pPr>
      <w:r w:rsidRPr="00A874F6">
        <w:rPr>
          <w:rStyle w:val="StyleUnderline"/>
        </w:rPr>
        <w:t xml:space="preserve">Democrats are now moving to </w:t>
      </w:r>
      <w:r w:rsidRPr="00A874F6">
        <w:rPr>
          <w:rStyle w:val="Emphasis"/>
        </w:rPr>
        <w:t>renew it</w:t>
      </w:r>
      <w:r w:rsidRPr="00A874F6">
        <w:rPr>
          <w:rStyle w:val="StyleUnderline"/>
        </w:rPr>
        <w:t>, casting</w:t>
      </w:r>
      <w:r>
        <w:t xml:space="preserve"> Ms. </w:t>
      </w:r>
      <w:r w:rsidRPr="00A874F6">
        <w:rPr>
          <w:rStyle w:val="StyleUnderline"/>
        </w:rPr>
        <w:t>Harris as the “rule of law” candidate and hammering home the fact that the twice-impeached Mr. Trump sought to overturn the results of a free election.</w:t>
      </w:r>
    </w:p>
    <w:p w14:paraId="01471F5C" w14:textId="77777777" w:rsidR="000E4D86" w:rsidRDefault="000E4D86" w:rsidP="000E4D86">
      <w:r>
        <w:t>“What is particularly important, especially in this case, is her history as a prosecutor — someone who has stood for law and order,” said Representative Veronica Escobar, a Texas Democrat who served as a co-chair of Mr. Biden’s campaign. Mr. Trump, she added, is “a convicted criminal, who not just violates the law, but believes very firmly that the law does not apply to him and his supporters.”</w:t>
      </w:r>
    </w:p>
    <w:p w14:paraId="208AC5F8" w14:textId="77777777" w:rsidR="000E4D86" w:rsidRDefault="000E4D86" w:rsidP="000E4D86">
      <w:r>
        <w:t>Before being elected to the Senate in 2016, Ms. Harris served as the district attorney of San Francisco and the attorney general of California. She sometimes struggled to discuss her history in law enforcement and matters of criminal justice during her 2020 presidential campaign, when many Democrats were pushing to rein in the powers of the police.</w:t>
      </w:r>
    </w:p>
    <w:p w14:paraId="06D981C2" w14:textId="77777777" w:rsidR="000E4D86" w:rsidRDefault="000E4D86" w:rsidP="000E4D86">
      <w:r>
        <w:t xml:space="preserve">But she </w:t>
      </w:r>
      <w:r w:rsidRPr="00A874F6">
        <w:rPr>
          <w:rStyle w:val="StyleUnderline"/>
        </w:rPr>
        <w:t>relishes bringing up those roles on the campaign trail now, and her allies say she will try to wield them against Mr. Trump as she makes the case that he is unfit to return to the White House</w:t>
      </w:r>
      <w:r>
        <w:t>.</w:t>
      </w:r>
    </w:p>
    <w:p w14:paraId="6153931A" w14:textId="77777777" w:rsidR="000E4D86" w:rsidRPr="00A67A92" w:rsidRDefault="000E4D86" w:rsidP="000E4D86"/>
    <w:p w14:paraId="5E3F47AA" w14:textId="77777777" w:rsidR="000E4D86" w:rsidRPr="002F38C4" w:rsidRDefault="000E4D86" w:rsidP="000E4D86"/>
    <w:p w14:paraId="3CAD269D" w14:textId="77777777" w:rsidR="000E4D86" w:rsidRDefault="000E4D86" w:rsidP="000E4D86">
      <w:pPr>
        <w:pStyle w:val="Heading3"/>
      </w:pPr>
      <w:bookmarkStart w:id="23" w:name="_Toc172571023"/>
      <w:r>
        <w:lastRenderedPageBreak/>
        <w:t>Trump Focus/Prosecuting the Case Key</w:t>
      </w:r>
      <w:bookmarkEnd w:id="23"/>
    </w:p>
    <w:p w14:paraId="59AF376A" w14:textId="77777777" w:rsidR="000E4D86" w:rsidRPr="0068555B" w:rsidRDefault="000E4D86" w:rsidP="000E4D86"/>
    <w:p w14:paraId="31EDCA4E" w14:textId="77777777" w:rsidR="000E4D86" w:rsidRDefault="000E4D86" w:rsidP="000E4D86">
      <w:pPr>
        <w:pStyle w:val="Heading4"/>
      </w:pPr>
      <w:r>
        <w:t xml:space="preserve">Prosecuting the case against Trump </w:t>
      </w:r>
    </w:p>
    <w:p w14:paraId="0A76E24A" w14:textId="77777777" w:rsidR="000E4D86" w:rsidRPr="00824709" w:rsidRDefault="000E4D86" w:rsidP="000E4D86">
      <w:pPr>
        <w:rPr>
          <w:rStyle w:val="Style13ptBold"/>
        </w:rPr>
      </w:pPr>
      <w:r>
        <w:rPr>
          <w:rStyle w:val="Style13ptBold"/>
        </w:rPr>
        <w:t>Zeitz, historian and Politico Magazine contributing writer, 7-21-24</w:t>
      </w:r>
    </w:p>
    <w:p w14:paraId="0DD3DD18" w14:textId="77777777" w:rsidR="000E4D86" w:rsidRPr="004051BE" w:rsidRDefault="000E4D86" w:rsidP="000E4D86">
      <w:r>
        <w:t>[Joshua, 7-21-24, Politico Magazine, “</w:t>
      </w:r>
      <w:r w:rsidRPr="002D6A7D">
        <w:rPr>
          <w:color w:val="000000" w:themeColor="text1"/>
        </w:rPr>
        <w:t xml:space="preserve">15 Experts Predict What Biden’s Dropout Means for the 2024 Election”, </w:t>
      </w:r>
      <w:hyperlink r:id="rId17"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13D59BA4" w14:textId="77777777" w:rsidR="000E4D86" w:rsidRPr="00D0585A" w:rsidRDefault="000E4D86" w:rsidP="000E4D86">
      <w:pPr>
        <w:rPr>
          <w:u w:val="single"/>
        </w:rPr>
      </w:pPr>
      <w:r w:rsidRPr="00D0585A">
        <w:rPr>
          <w:u w:val="single"/>
        </w:rPr>
        <w:t>History offers no road map to the next three months. We’re driving off road. But we know a few things.</w:t>
      </w:r>
    </w:p>
    <w:p w14:paraId="04C0A5B8" w14:textId="77777777" w:rsidR="000E4D86" w:rsidRPr="0068555B" w:rsidRDefault="000E4D86" w:rsidP="000E4D86">
      <w:pPr>
        <w:rPr>
          <w:rStyle w:val="StyleUnderline"/>
        </w:rPr>
      </w:pPr>
      <w:r w:rsidRPr="0068555B">
        <w:rPr>
          <w:rStyle w:val="StyleUnderline"/>
        </w:rPr>
        <w:t xml:space="preserve">Voters were unhappy with a choice between two men who would be octogenarians in their second term. </w:t>
      </w:r>
      <w:proofErr w:type="gramStart"/>
      <w:r w:rsidRPr="0068555B">
        <w:rPr>
          <w:rStyle w:val="StyleUnderline"/>
        </w:rPr>
        <w:t>A majority of</w:t>
      </w:r>
      <w:proofErr w:type="gramEnd"/>
      <w:r w:rsidRPr="0068555B">
        <w:rPr>
          <w:rStyle w:val="StyleUnderline"/>
        </w:rPr>
        <w:t xml:space="preserve"> the country loathes the idea of a second Trump administration, fears Project 2025, supports reproductive freedom and embraces democracy over insurrection.</w:t>
      </w:r>
    </w:p>
    <w:p w14:paraId="6DA22DBA" w14:textId="77777777" w:rsidR="000E4D86" w:rsidRPr="0068555B" w:rsidRDefault="000E4D86" w:rsidP="000E4D86">
      <w:r w:rsidRPr="0068555B">
        <w:rPr>
          <w:rStyle w:val="StyleUnderline"/>
        </w:rPr>
        <w:t>It’s now incumbent on Democrats, and presumably</w:t>
      </w:r>
      <w:r w:rsidRPr="0068555B">
        <w:t xml:space="preserve"> Vice President Kamala </w:t>
      </w:r>
      <w:r w:rsidRPr="0068555B">
        <w:rPr>
          <w:rStyle w:val="StyleUnderline"/>
        </w:rPr>
        <w:t>Harris, to prosecute the case.</w:t>
      </w:r>
      <w:r w:rsidRPr="00052833">
        <w:rPr>
          <w:u w:val="single"/>
        </w:rPr>
        <w:t xml:space="preserve"> </w:t>
      </w:r>
      <w:r w:rsidRPr="0068555B">
        <w:t xml:space="preserve">And </w:t>
      </w:r>
      <w:proofErr w:type="gramStart"/>
      <w:r w:rsidRPr="0068555B">
        <w:t>it’s</w:t>
      </w:r>
      <w:proofErr w:type="gramEnd"/>
      <w:r w:rsidRPr="0068555B">
        <w:t xml:space="preserve"> incumbent upon American voters to overcome ancient race and gender prejudices in the service of building a better future for themselves and their families.</w:t>
      </w:r>
    </w:p>
    <w:p w14:paraId="01C12705" w14:textId="77777777" w:rsidR="000E4D86" w:rsidRDefault="000E4D86" w:rsidP="000E4D86">
      <w:pPr>
        <w:rPr>
          <w:u w:val="single"/>
        </w:rPr>
      </w:pPr>
    </w:p>
    <w:p w14:paraId="000405FF" w14:textId="77777777" w:rsidR="000E4D86" w:rsidRDefault="000E4D86" w:rsidP="00FB175B">
      <w:pPr>
        <w:pStyle w:val="Heading1"/>
      </w:pPr>
    </w:p>
    <w:p w14:paraId="48B9934E" w14:textId="6A029466" w:rsidR="0096352A" w:rsidRDefault="0096352A" w:rsidP="00FB175B">
      <w:pPr>
        <w:pStyle w:val="Heading1"/>
      </w:pPr>
      <w:r>
        <w:lastRenderedPageBreak/>
        <w:t>Aff</w:t>
      </w:r>
      <w:r w:rsidR="00FB175B">
        <w:t>irmative Answers</w:t>
      </w:r>
      <w:bookmarkEnd w:id="3"/>
    </w:p>
    <w:p w14:paraId="1C36F484" w14:textId="77777777" w:rsidR="00FB175B" w:rsidRDefault="00FB175B" w:rsidP="00FB175B"/>
    <w:p w14:paraId="111326FE" w14:textId="34C59456" w:rsidR="00FB175B" w:rsidRDefault="00FB175B" w:rsidP="00FB175B">
      <w:pPr>
        <w:pStyle w:val="Heading2"/>
      </w:pPr>
      <w:bookmarkStart w:id="24" w:name="_Toc172570996"/>
      <w:r>
        <w:lastRenderedPageBreak/>
        <w:t>Uniqueness Answers</w:t>
      </w:r>
      <w:bookmarkEnd w:id="24"/>
    </w:p>
    <w:p w14:paraId="7D64453D" w14:textId="77777777" w:rsidR="00FB175B" w:rsidRDefault="00FB175B" w:rsidP="00FB175B"/>
    <w:p w14:paraId="4C172F63" w14:textId="77777777" w:rsidR="00EA1AE3" w:rsidRDefault="00EA1AE3" w:rsidP="00EA1AE3">
      <w:pPr>
        <w:pStyle w:val="Heading3"/>
      </w:pPr>
      <w:bookmarkStart w:id="25" w:name="_Toc172570997"/>
      <w:r>
        <w:lastRenderedPageBreak/>
        <w:t>Trump Win Now</w:t>
      </w:r>
      <w:bookmarkEnd w:id="25"/>
    </w:p>
    <w:p w14:paraId="3081CB0C" w14:textId="77777777" w:rsidR="00EA1AE3" w:rsidRPr="00807599" w:rsidRDefault="00EA1AE3" w:rsidP="00EA1AE3"/>
    <w:p w14:paraId="7E575C47" w14:textId="77777777" w:rsidR="00EA1AE3" w:rsidRDefault="00EA1AE3" w:rsidP="00EA1AE3">
      <w:pPr>
        <w:pStyle w:val="Heading4"/>
      </w:pPr>
      <w:r>
        <w:t>Trump will win – Harris is overmatched – she’s illegitimate and very unpopular</w:t>
      </w:r>
    </w:p>
    <w:p w14:paraId="787C1696" w14:textId="77777777" w:rsidR="00EA1AE3" w:rsidRPr="00824709" w:rsidRDefault="00EA1AE3" w:rsidP="00EA1AE3">
      <w:pPr>
        <w:rPr>
          <w:rStyle w:val="Style13ptBold"/>
        </w:rPr>
      </w:pPr>
      <w:r>
        <w:rPr>
          <w:rStyle w:val="Style13ptBold"/>
        </w:rPr>
        <w:t>Mills, American Conservative Executive Director, 7-21-24</w:t>
      </w:r>
    </w:p>
    <w:p w14:paraId="4B7B7001" w14:textId="77777777" w:rsidR="00EA1AE3" w:rsidRDefault="00EA1AE3" w:rsidP="00EA1AE3">
      <w:r>
        <w:t>[Curt, 7-21-24, Politico Magazine, “</w:t>
      </w:r>
      <w:r w:rsidRPr="002D6A7D">
        <w:rPr>
          <w:color w:val="000000" w:themeColor="text1"/>
        </w:rPr>
        <w:t xml:space="preserve">15 Experts Predict What Biden’s Dropout Means for the 2024 Election”, </w:t>
      </w:r>
      <w:hyperlink r:id="rId18"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5984A569" w14:textId="77777777" w:rsidR="00EA1AE3" w:rsidRDefault="00EA1AE3" w:rsidP="00EA1AE3"/>
    <w:p w14:paraId="50CA9F2F" w14:textId="77777777" w:rsidR="00EA1AE3" w:rsidRPr="00A813BD" w:rsidRDefault="00EA1AE3" w:rsidP="00EA1AE3">
      <w:pPr>
        <w:rPr>
          <w:rStyle w:val="StyleUnderline"/>
        </w:rPr>
      </w:pPr>
      <w:r w:rsidRPr="00D80AA8">
        <w:rPr>
          <w:rStyle w:val="StyleUnderline"/>
        </w:rPr>
        <w:t xml:space="preserve">Congratulations to the Democrats for </w:t>
      </w:r>
      <w:proofErr w:type="spellStart"/>
      <w:r w:rsidRPr="00D80AA8">
        <w:rPr>
          <w:rStyle w:val="StyleUnderline"/>
        </w:rPr>
        <w:t>couping</w:t>
      </w:r>
      <w:proofErr w:type="spellEnd"/>
      <w:r w:rsidRPr="00D80AA8">
        <w:rPr>
          <w:rStyle w:val="StyleUnderline"/>
        </w:rPr>
        <w:t xml:space="preserve"> an incumbent president.</w:t>
      </w:r>
      <w:r w:rsidRPr="00D80AA8">
        <w:t xml:space="preserve"> Donald</w:t>
      </w:r>
      <w:r w:rsidRPr="007A4F2E">
        <w:rPr>
          <w:u w:val="single"/>
        </w:rPr>
        <w:t xml:space="preserve"> </w:t>
      </w:r>
      <w:r w:rsidRPr="00D80AA8">
        <w:rPr>
          <w:rStyle w:val="StyleUnderline"/>
        </w:rPr>
        <w:t>Trump is now the de facto president</w:t>
      </w:r>
      <w:r w:rsidRPr="007A4F2E">
        <w:rPr>
          <w:u w:val="single"/>
        </w:rPr>
        <w:t>.</w:t>
      </w:r>
      <w:r>
        <w:t xml:space="preserve"> The only time, Grover Cleveland in 1892, that a former president has run in the general after leaving office: He won. Explosive powder has now been thrown into that mix. </w:t>
      </w:r>
      <w:r w:rsidRPr="00A813BD">
        <w:rPr>
          <w:rStyle w:val="StyleUnderline"/>
        </w:rPr>
        <w:t>Anyone now sharing the stage with Trump will look much, much smaller.</w:t>
      </w:r>
    </w:p>
    <w:p w14:paraId="0849B973" w14:textId="77777777" w:rsidR="00EA1AE3" w:rsidRDefault="00EA1AE3" w:rsidP="00EA1AE3">
      <w:r w:rsidRPr="00D80AA8">
        <w:t xml:space="preserve">Kamala </w:t>
      </w:r>
      <w:r w:rsidRPr="00D80AA8">
        <w:rPr>
          <w:rStyle w:val="StyleUnderline"/>
        </w:rPr>
        <w:t>Harris is underrated by the right but still likely overmatched.</w:t>
      </w:r>
      <w:r>
        <w:t xml:space="preserve"> The positive narrative wrote itself: the first African American woman vice president from the most important state in the Union, and in Democratic politics. </w:t>
      </w:r>
      <w:r w:rsidRPr="00D80AA8">
        <w:rPr>
          <w:rStyle w:val="StyleUnderline"/>
        </w:rPr>
        <w:t>She had four years to shine and failed woefully. Now she has only four months to deliver at a far bigger stage.</w:t>
      </w:r>
    </w:p>
    <w:p w14:paraId="0F5C2F6C" w14:textId="77777777" w:rsidR="00EA1AE3" w:rsidRDefault="00EA1AE3" w:rsidP="00EA1AE3">
      <w:pPr>
        <w:rPr>
          <w:u w:val="single"/>
        </w:rPr>
      </w:pPr>
      <w:r>
        <w:t xml:space="preserve">Flashback six weeks: </w:t>
      </w:r>
      <w:r w:rsidRPr="00A813BD">
        <w:rPr>
          <w:rStyle w:val="StyleUnderline"/>
        </w:rPr>
        <w:t>Harris was the most unpopular vice president since Dick Cheney. At least he had the excuse of the Iraq War. …This is a vexing, panicked move by the Democrats</w:t>
      </w:r>
      <w:r w:rsidRPr="007A4F2E">
        <w:rPr>
          <w:u w:val="single"/>
        </w:rPr>
        <w:t>.</w:t>
      </w:r>
    </w:p>
    <w:p w14:paraId="5FA31469" w14:textId="551370B9" w:rsidR="00514911" w:rsidRDefault="00514911" w:rsidP="00494823">
      <w:pPr>
        <w:pStyle w:val="Heading3"/>
      </w:pPr>
      <w:bookmarkStart w:id="26" w:name="_Toc172570998"/>
      <w:r>
        <w:lastRenderedPageBreak/>
        <w:t>GOP Bashing Harris Now</w:t>
      </w:r>
      <w:bookmarkEnd w:id="26"/>
    </w:p>
    <w:p w14:paraId="558CD550" w14:textId="77777777" w:rsidR="00494823" w:rsidRPr="00494823" w:rsidRDefault="00494823" w:rsidP="00494823"/>
    <w:p w14:paraId="1189B917" w14:textId="77777777" w:rsidR="00514911" w:rsidRDefault="00514911" w:rsidP="00514911">
      <w:pPr>
        <w:pStyle w:val="Heading4"/>
      </w:pPr>
      <w:r>
        <w:t>Republicans prefer Harris as Trump’s opponent – she’s not much better than Biden and can’t s</w:t>
      </w:r>
      <w:r w:rsidRPr="00F73615">
        <w:t>w</w:t>
      </w:r>
      <w:r>
        <w:t>ing voters</w:t>
      </w:r>
    </w:p>
    <w:p w14:paraId="6B8E659E" w14:textId="77777777" w:rsidR="00514911" w:rsidRPr="008E6D74" w:rsidRDefault="00514911" w:rsidP="00514911">
      <w:pPr>
        <w:rPr>
          <w:rStyle w:val="Style13ptBold"/>
        </w:rPr>
      </w:pPr>
      <w:r w:rsidRPr="008E6D74">
        <w:rPr>
          <w:rStyle w:val="Style13ptBold"/>
        </w:rPr>
        <w:t>Brooks et al, ‘The Hill’ staff writer, 7-21</w:t>
      </w:r>
    </w:p>
    <w:p w14:paraId="50DD5C6D" w14:textId="77777777" w:rsidR="00514911" w:rsidRPr="00F73615" w:rsidRDefault="00514911" w:rsidP="00514911">
      <w:r>
        <w:t>[Emily Brooks</w:t>
      </w:r>
      <w:r w:rsidRPr="008E6D74">
        <w:t>,</w:t>
      </w:r>
      <w:r>
        <w:t xml:space="preserve"> ‘The Hill’ staff </w:t>
      </w:r>
      <w:r w:rsidRPr="008E6D74">
        <w:t>w</w:t>
      </w:r>
      <w:r>
        <w:t xml:space="preserve">riter, </w:t>
      </w:r>
      <w:r w:rsidRPr="008E6D74">
        <w:t>C</w:t>
      </w:r>
      <w:r>
        <w:t>aroline Vakil,</w:t>
      </w:r>
      <w:r w:rsidRPr="008E6D74">
        <w:t xml:space="preserve"> </w:t>
      </w:r>
      <w:r>
        <w:t xml:space="preserve">‘The Hill’ staff </w:t>
      </w:r>
      <w:r w:rsidRPr="008E6D74">
        <w:t>w</w:t>
      </w:r>
      <w:r>
        <w:t xml:space="preserve">riter, </w:t>
      </w:r>
      <w:r w:rsidRPr="008E6D74">
        <w:t>J</w:t>
      </w:r>
      <w:r>
        <w:t xml:space="preserve">ulia Manchester, ‘The Hill’ staff </w:t>
      </w:r>
      <w:r w:rsidRPr="008E6D74">
        <w:t>w</w:t>
      </w:r>
      <w:r>
        <w:t>riter, 7-21-24, “</w:t>
      </w:r>
      <w:r w:rsidRPr="008E6D74">
        <w:t>Republicans see opportunity in Harris presidential run after Biden exit</w:t>
      </w:r>
      <w:r>
        <w:t xml:space="preserve">,” </w:t>
      </w:r>
      <w:r w:rsidRPr="008E6D74">
        <w:t>https://thehill.com/homenews/campaign/4785145-republicans-opportunity-harris-biden</w:t>
      </w:r>
      <w:r>
        <w:t>, 7-21-24, EP]</w:t>
      </w:r>
    </w:p>
    <w:p w14:paraId="572FAF84" w14:textId="77777777" w:rsidR="00514911" w:rsidRDefault="00514911" w:rsidP="00514911">
      <w:r>
        <w:t xml:space="preserve">But the </w:t>
      </w:r>
      <w:r w:rsidRPr="00F73615">
        <w:rPr>
          <w:rStyle w:val="StyleUnderline"/>
        </w:rPr>
        <w:t>overwhelming consensus among Republicans is that if they can’t go up against Biden, Harris is the most favorable of the other options</w:t>
      </w:r>
      <w:r>
        <w:t>.</w:t>
      </w:r>
    </w:p>
    <w:p w14:paraId="5B6D46B3" w14:textId="77777777" w:rsidR="00514911" w:rsidRDefault="00514911" w:rsidP="00514911">
      <w:r>
        <w:t xml:space="preserve">When asked whom he would like to see Trump run against, </w:t>
      </w:r>
      <w:r w:rsidRPr="00F73615">
        <w:rPr>
          <w:rStyle w:val="StyleUnderline"/>
        </w:rPr>
        <w:t>Trump donor</w:t>
      </w:r>
      <w:r>
        <w:t xml:space="preserve"> </w:t>
      </w:r>
      <w:r w:rsidRPr="00F73615">
        <w:rPr>
          <w:rStyle w:val="StyleUnderline"/>
        </w:rPr>
        <w:t>Dan Eberhart said</w:t>
      </w:r>
      <w:r>
        <w:t xml:space="preserve"> </w:t>
      </w:r>
      <w:r w:rsidRPr="00F73615">
        <w:t>Harris</w:t>
      </w:r>
      <w:r>
        <w:t xml:space="preserve">. </w:t>
      </w:r>
    </w:p>
    <w:p w14:paraId="0A3E2283" w14:textId="77777777" w:rsidR="00514911" w:rsidRDefault="00514911" w:rsidP="00514911">
      <w:r>
        <w:t>“</w:t>
      </w:r>
      <w:r w:rsidRPr="00F73615">
        <w:rPr>
          <w:rStyle w:val="StyleUnderline"/>
        </w:rPr>
        <w:t>She carries all of Biden’s baggage and has no record of winning swing states</w:t>
      </w:r>
      <w:r>
        <w:t>,” Eberhart said. “</w:t>
      </w:r>
      <w:r w:rsidRPr="00F73615">
        <w:rPr>
          <w:rStyle w:val="StyleUnderline"/>
        </w:rPr>
        <w:t>I don’t think the Democrats have helped themselves.</w:t>
      </w:r>
      <w:r>
        <w:t>”</w:t>
      </w:r>
    </w:p>
    <w:p w14:paraId="2E2B1506" w14:textId="77777777" w:rsidR="00514911" w:rsidRDefault="00514911" w:rsidP="00514911"/>
    <w:p w14:paraId="0CBEBB22" w14:textId="77777777" w:rsidR="00514911" w:rsidRDefault="00514911" w:rsidP="00514911">
      <w:pPr>
        <w:pStyle w:val="Heading4"/>
      </w:pPr>
      <w:r>
        <w:t>Republicans are rushing to blame Harris for lying about Biden’s mental state</w:t>
      </w:r>
    </w:p>
    <w:p w14:paraId="0C1DBC08" w14:textId="77777777" w:rsidR="00514911" w:rsidRPr="008E6D74" w:rsidRDefault="00514911" w:rsidP="00514911">
      <w:pPr>
        <w:rPr>
          <w:rStyle w:val="Style13ptBold"/>
        </w:rPr>
      </w:pPr>
      <w:r w:rsidRPr="008E6D74">
        <w:rPr>
          <w:rStyle w:val="Style13ptBold"/>
        </w:rPr>
        <w:t>Brooks et al, ‘The Hill’ staff writer, 7-21</w:t>
      </w:r>
    </w:p>
    <w:p w14:paraId="6BC3269E" w14:textId="77777777" w:rsidR="00514911" w:rsidRPr="008E6D74" w:rsidRDefault="00514911" w:rsidP="00514911">
      <w:r>
        <w:t>[Emily Brooks</w:t>
      </w:r>
      <w:r w:rsidRPr="008E6D74">
        <w:t>,</w:t>
      </w:r>
      <w:r>
        <w:t xml:space="preserve"> ‘The Hill’ staff </w:t>
      </w:r>
      <w:r w:rsidRPr="008E6D74">
        <w:t>w</w:t>
      </w:r>
      <w:r>
        <w:t xml:space="preserve">riter, </w:t>
      </w:r>
      <w:r w:rsidRPr="008E6D74">
        <w:t>C</w:t>
      </w:r>
      <w:r>
        <w:t>aroline Vakil,</w:t>
      </w:r>
      <w:r w:rsidRPr="008E6D74">
        <w:t xml:space="preserve"> </w:t>
      </w:r>
      <w:r>
        <w:t xml:space="preserve">‘The Hill’ staff </w:t>
      </w:r>
      <w:r w:rsidRPr="008E6D74">
        <w:t>w</w:t>
      </w:r>
      <w:r>
        <w:t xml:space="preserve">riter, </w:t>
      </w:r>
      <w:r w:rsidRPr="008E6D74">
        <w:t>J</w:t>
      </w:r>
      <w:r>
        <w:t xml:space="preserve">ulia Manchester, ‘The Hill’ staff </w:t>
      </w:r>
      <w:r w:rsidRPr="008E6D74">
        <w:t>w</w:t>
      </w:r>
      <w:r>
        <w:t>riter, 7-21-24, “</w:t>
      </w:r>
      <w:r w:rsidRPr="008E6D74">
        <w:t>Republicans see opportunity in Harris presidential run after Biden exit</w:t>
      </w:r>
      <w:r>
        <w:t xml:space="preserve">,” </w:t>
      </w:r>
      <w:r w:rsidRPr="008E6D74">
        <w:t>https://thehill.com/homenews/campaign/4785145-republicans-opportunity-harris-biden</w:t>
      </w:r>
      <w:r>
        <w:t>, 7-21-24, EP]</w:t>
      </w:r>
    </w:p>
    <w:p w14:paraId="38AD5F94" w14:textId="77777777" w:rsidR="00514911" w:rsidRDefault="00514911" w:rsidP="00514911">
      <w:r>
        <w:t xml:space="preserve">John </w:t>
      </w:r>
      <w:r w:rsidRPr="00176DEF">
        <w:rPr>
          <w:rStyle w:val="StyleUnderline"/>
        </w:rPr>
        <w:t>Ullyot, a Republican operative who was a senior adviser to Trump’s 2016 campaign, said that</w:t>
      </w:r>
      <w:r>
        <w:t xml:space="preserve"> </w:t>
      </w:r>
      <w:r w:rsidRPr="008E6D74">
        <w:rPr>
          <w:rStyle w:val="StyleUnderline"/>
        </w:rPr>
        <w:t>both Biden and Harris are “very weak candidates.”</w:t>
      </w:r>
      <w:r>
        <w:t xml:space="preserve"> </w:t>
      </w:r>
    </w:p>
    <w:p w14:paraId="6E38850F" w14:textId="77777777" w:rsidR="00514911" w:rsidRDefault="00514911" w:rsidP="00514911">
      <w:r>
        <w:t>“</w:t>
      </w:r>
      <w:r w:rsidRPr="008E6D74">
        <w:rPr>
          <w:rStyle w:val="StyleUnderline"/>
        </w:rPr>
        <w:t>But Kamala is</w:t>
      </w:r>
      <w:r>
        <w:t xml:space="preserve"> arguably </w:t>
      </w:r>
      <w:r w:rsidRPr="008E6D74">
        <w:rPr>
          <w:rStyle w:val="StyleUnderline"/>
        </w:rPr>
        <w:t>easier to run against because on the signature issue of immigration she was a complete disaster and she now has to answer for being dishonest with the American people about Biden’s mental state</w:t>
      </w:r>
      <w:r>
        <w:t>,” Ullyot said, referencing her being tasked by Biden to address the root causes of migration from countries in Central America.</w:t>
      </w:r>
    </w:p>
    <w:p w14:paraId="0955778E" w14:textId="77777777" w:rsidR="00514911" w:rsidRPr="008E6D74" w:rsidRDefault="00514911" w:rsidP="00514911">
      <w:pPr>
        <w:rPr>
          <w:rStyle w:val="StyleUnderline"/>
        </w:rPr>
      </w:pPr>
      <w:r w:rsidRPr="008E6D74">
        <w:rPr>
          <w:rStyle w:val="StyleUnderline"/>
        </w:rPr>
        <w:t>Republicans are rushing to tie Harris to Biden and accusing her of misrepresenting the 81-year-old Biden’s mental acuity.</w:t>
      </w:r>
    </w:p>
    <w:p w14:paraId="2ED833AA" w14:textId="77777777" w:rsidR="00514911" w:rsidRDefault="00514911" w:rsidP="00514911">
      <w:r>
        <w:t>“</w:t>
      </w:r>
      <w:r w:rsidRPr="008E6D74">
        <w:rPr>
          <w:rStyle w:val="StyleUnderline"/>
        </w:rPr>
        <w:t>It’s even worse than an old man who’s losing his mental acuity because you can’t really blame him for doing that</w:t>
      </w:r>
      <w:r>
        <w:t xml:space="preserve">. </w:t>
      </w:r>
      <w:r w:rsidRPr="008E6D74">
        <w:rPr>
          <w:rStyle w:val="StyleUnderline"/>
        </w:rPr>
        <w:t>But</w:t>
      </w:r>
      <w:r w:rsidRPr="008E6D74">
        <w:t xml:space="preserve"> if </w:t>
      </w:r>
      <w:r w:rsidRPr="008E6D74">
        <w:rPr>
          <w:rStyle w:val="StyleUnderline"/>
        </w:rPr>
        <w:t>Kamala</w:t>
      </w:r>
      <w:r w:rsidRPr="008E6D74">
        <w:t>, as she did — she</w:t>
      </w:r>
      <w:r w:rsidRPr="008E6D74">
        <w:rPr>
          <w:rStyle w:val="StyleUnderline"/>
        </w:rPr>
        <w:t>’s the one</w:t>
      </w:r>
      <w:r w:rsidRPr="008E6D74">
        <w:t xml:space="preserve"> who’s</w:t>
      </w:r>
      <w:r w:rsidRPr="008E6D74">
        <w:rPr>
          <w:rStyle w:val="StyleUnderline"/>
        </w:rPr>
        <w:t xml:space="preserve"> right next to him every day, and she</w:t>
      </w:r>
      <w:r>
        <w:t xml:space="preserve"> clearly covered that up, </w:t>
      </w:r>
      <w:r w:rsidRPr="008E6D74">
        <w:rPr>
          <w:rStyle w:val="StyleUnderline"/>
        </w:rPr>
        <w:t>covered up his mental state</w:t>
      </w:r>
      <w:r>
        <w:t>,” Ullyot said.</w:t>
      </w:r>
    </w:p>
    <w:p w14:paraId="2FEFB05F" w14:textId="77777777" w:rsidR="00514911" w:rsidRDefault="00514911" w:rsidP="00514911"/>
    <w:p w14:paraId="695E5E46" w14:textId="77777777" w:rsidR="00E807AC" w:rsidRDefault="00EA1AE3" w:rsidP="00FB175B">
      <w:pPr>
        <w:pStyle w:val="Heading3"/>
      </w:pPr>
      <w:bookmarkStart w:id="27" w:name="_Toc172570999"/>
      <w:r>
        <w:lastRenderedPageBreak/>
        <w:t xml:space="preserve">AT – Polls </w:t>
      </w:r>
      <w:r w:rsidR="00E807AC">
        <w:t>Say Harris Win</w:t>
      </w:r>
      <w:bookmarkEnd w:id="27"/>
    </w:p>
    <w:p w14:paraId="73B43DD2" w14:textId="77777777" w:rsidR="00E807AC" w:rsidRDefault="00E807AC" w:rsidP="00E807AC"/>
    <w:p w14:paraId="5FC8C5B9" w14:textId="333B64B3" w:rsidR="00E807AC" w:rsidRPr="00025C1F" w:rsidRDefault="00E807AC" w:rsidP="00E807AC">
      <w:pPr>
        <w:pStyle w:val="Heading4"/>
      </w:pPr>
      <w:r>
        <w:t xml:space="preserve">Polls are all over the place and not conclusive on Harris </w:t>
      </w:r>
    </w:p>
    <w:p w14:paraId="34564384" w14:textId="77777777" w:rsidR="00E807AC" w:rsidRPr="00025C1F" w:rsidRDefault="00E807AC" w:rsidP="00E807AC">
      <w:pPr>
        <w:rPr>
          <w:rStyle w:val="Style13ptBold"/>
        </w:rPr>
      </w:pPr>
      <w:r>
        <w:rPr>
          <w:rStyle w:val="Style13ptBold"/>
        </w:rPr>
        <w:t>Dorn &amp; Bohannon, Forbes Political News Reporters, 7-21-24</w:t>
      </w:r>
    </w:p>
    <w:p w14:paraId="6C68FBB6" w14:textId="77777777" w:rsidR="00E807AC" w:rsidRPr="002332E6" w:rsidRDefault="00E807AC" w:rsidP="00E807AC">
      <w:r>
        <w:t xml:space="preserve">[Sara &amp; Molly, 7-21-24, Forbes, “Here’s How Kamala Harris Performs In Polls Against Trump – As Biden Drops Out And Endorses Harris”, </w:t>
      </w:r>
      <w:hyperlink r:id="rId19" w:history="1">
        <w:r w:rsidRPr="00B759BB">
          <w:rPr>
            <w:rStyle w:val="Hyperlink"/>
          </w:rPr>
          <w:t>https://www.forbes.com/sites/saradorn/2024/07/21/heres-how-kamala-harris-performs-in-polls-against-trump-as-biden-drops-out-and-endorses-harris/m</w:t>
        </w:r>
      </w:hyperlink>
      <w:r>
        <w:t xml:space="preserve">, accessed: 7-21-24, </w:t>
      </w:r>
      <w:proofErr w:type="spellStart"/>
      <w:r>
        <w:t>AngH</w:t>
      </w:r>
      <w:proofErr w:type="spellEnd"/>
      <w:r>
        <w:t>]</w:t>
      </w:r>
    </w:p>
    <w:p w14:paraId="128D7061" w14:textId="77777777" w:rsidR="00E807AC" w:rsidRDefault="00E807AC" w:rsidP="00E807AC">
      <w:r>
        <w:t xml:space="preserve">A </w:t>
      </w:r>
      <w:r w:rsidRPr="002332E6">
        <w:rPr>
          <w:u w:val="single"/>
        </w:rPr>
        <w:t>flurry of polls conducted in the wake of the June 27 presidential debate</w:t>
      </w:r>
      <w:r>
        <w:t xml:space="preserve"> showed </w:t>
      </w:r>
      <w:r w:rsidRPr="002332E6">
        <w:rPr>
          <w:u w:val="single"/>
        </w:rPr>
        <w:t xml:space="preserve">Harris performing roughly the same as Biden against Trump </w:t>
      </w:r>
      <w:r>
        <w:t xml:space="preserve">(who has been leading the president by a slim margin for months), and </w:t>
      </w:r>
      <w:r w:rsidRPr="002332E6">
        <w:rPr>
          <w:u w:val="single"/>
        </w:rPr>
        <w:t>more recent polls after the attempted assassination of Trump show similar trends</w:t>
      </w:r>
      <w:r>
        <w:t>.</w:t>
      </w:r>
    </w:p>
    <w:p w14:paraId="571CE512" w14:textId="77777777" w:rsidR="00E807AC" w:rsidRDefault="00E807AC" w:rsidP="00E807AC">
      <w:r w:rsidRPr="002332E6">
        <w:rPr>
          <w:u w:val="single"/>
        </w:rPr>
        <w:t>Harris has also polled better than other Democrats commonly floated as replacement candidates to Biden</w:t>
      </w:r>
      <w:r>
        <w:t xml:space="preserve">, but the </w:t>
      </w:r>
      <w:r w:rsidRPr="002332E6">
        <w:rPr>
          <w:u w:val="single"/>
        </w:rPr>
        <w:t>polls didn’t factor in how months of campaigning could change voters’ perceptions of many of the lesser-known candidates that don’t have the benefit of national name recognition like Harris does</w:t>
      </w:r>
      <w:r>
        <w:t>.</w:t>
      </w:r>
    </w:p>
    <w:p w14:paraId="0A8CC759" w14:textId="77777777" w:rsidR="00E807AC" w:rsidRDefault="00E807AC" w:rsidP="00E807AC">
      <w:r>
        <w:t xml:space="preserve">One </w:t>
      </w:r>
      <w:r w:rsidRPr="002332E6">
        <w:rPr>
          <w:u w:val="single"/>
        </w:rPr>
        <w:t>CBS News/YouGov poll</w:t>
      </w:r>
      <w:r>
        <w:t xml:space="preserve"> conducted last week </w:t>
      </w:r>
      <w:r w:rsidRPr="002332E6">
        <w:rPr>
          <w:u w:val="single"/>
        </w:rPr>
        <w:t>gave Harris a slight edge</w:t>
      </w:r>
      <w:r>
        <w:t xml:space="preserve">: </w:t>
      </w:r>
      <w:r w:rsidRPr="002332E6">
        <w:rPr>
          <w:u w:val="single"/>
        </w:rPr>
        <w:t>Trump led Harris</w:t>
      </w:r>
      <w:r>
        <w:t xml:space="preserve"> by three points (</w:t>
      </w:r>
      <w:r w:rsidRPr="002332E6">
        <w:rPr>
          <w:u w:val="single"/>
        </w:rPr>
        <w:t>51%-48%),</w:t>
      </w:r>
      <w:r>
        <w:t xml:space="preserve"> while </w:t>
      </w:r>
      <w:r w:rsidRPr="002332E6">
        <w:rPr>
          <w:u w:val="single"/>
        </w:rPr>
        <w:t>leading Biden</w:t>
      </w:r>
      <w:r>
        <w:t xml:space="preserve"> by five (</w:t>
      </w:r>
      <w:r w:rsidRPr="002332E6">
        <w:rPr>
          <w:u w:val="single"/>
        </w:rPr>
        <w:t>52%-47%)</w:t>
      </w:r>
      <w:r>
        <w:t xml:space="preserve"> </w:t>
      </w:r>
      <w:r w:rsidRPr="002332E6">
        <w:rPr>
          <w:u w:val="single"/>
        </w:rPr>
        <w:t>among likely voters</w:t>
      </w:r>
      <w:r>
        <w:t xml:space="preserve"> (the poll’s </w:t>
      </w:r>
      <w:r w:rsidRPr="002332E6">
        <w:rPr>
          <w:u w:val="single"/>
        </w:rPr>
        <w:t xml:space="preserve">margin of error was 2.7 </w:t>
      </w:r>
      <w:r>
        <w:t>points).</w:t>
      </w:r>
    </w:p>
    <w:p w14:paraId="55C852B5" w14:textId="77777777" w:rsidR="00E807AC" w:rsidRDefault="00E807AC" w:rsidP="00E807AC">
      <w:r>
        <w:t xml:space="preserve">However, an </w:t>
      </w:r>
      <w:r w:rsidRPr="002332E6">
        <w:rPr>
          <w:u w:val="single"/>
        </w:rPr>
        <w:t>Economist/YouGov poll</w:t>
      </w:r>
      <w:r>
        <w:t xml:space="preserve"> (</w:t>
      </w:r>
      <w:r w:rsidRPr="002332E6">
        <w:rPr>
          <w:u w:val="single"/>
        </w:rPr>
        <w:t>margin of error 3.1</w:t>
      </w:r>
      <w:r>
        <w:t xml:space="preserve">) </w:t>
      </w:r>
      <w:r w:rsidRPr="002332E6">
        <w:rPr>
          <w:u w:val="single"/>
        </w:rPr>
        <w:t>conducted July 13 - 16</w:t>
      </w:r>
      <w:r>
        <w:t xml:space="preserve"> and </w:t>
      </w:r>
      <w:r w:rsidRPr="002332E6">
        <w:rPr>
          <w:u w:val="single"/>
        </w:rPr>
        <w:t>released Thursday found</w:t>
      </w:r>
      <w:r>
        <w:t xml:space="preserve"> </w:t>
      </w:r>
      <w:r w:rsidRPr="002332E6">
        <w:rPr>
          <w:u w:val="single"/>
        </w:rPr>
        <w:t xml:space="preserve">Biden would lose </w:t>
      </w:r>
      <w:r>
        <w:t xml:space="preserve">to Trump </w:t>
      </w:r>
      <w:r w:rsidRPr="002332E6">
        <w:rPr>
          <w:u w:val="single"/>
        </w:rPr>
        <w:t>41% to 43%,</w:t>
      </w:r>
      <w:r>
        <w:t xml:space="preserve"> while Ha</w:t>
      </w:r>
      <w:r w:rsidRPr="002332E6">
        <w:rPr>
          <w:u w:val="single"/>
        </w:rPr>
        <w:t>rris would perform slightly worse, losing to Trump 39% to 44%</w:t>
      </w:r>
      <w:r>
        <w:t>.</w:t>
      </w:r>
    </w:p>
    <w:p w14:paraId="0119DE7F" w14:textId="77777777" w:rsidR="00E807AC" w:rsidRDefault="00E807AC" w:rsidP="00E807AC">
      <w:r>
        <w:t xml:space="preserve">A </w:t>
      </w:r>
      <w:r w:rsidRPr="002332E6">
        <w:rPr>
          <w:u w:val="single"/>
        </w:rPr>
        <w:t>Reuters/Ipsos poll conducted and released Tuesday</w:t>
      </w:r>
      <w:r>
        <w:t>—</w:t>
      </w:r>
      <w:r w:rsidRPr="002332E6">
        <w:rPr>
          <w:u w:val="single"/>
        </w:rPr>
        <w:t>after the attempted assassination</w:t>
      </w:r>
      <w:r>
        <w:t xml:space="preserve"> of Trump—</w:t>
      </w:r>
      <w:r w:rsidRPr="002332E6">
        <w:rPr>
          <w:u w:val="single"/>
        </w:rPr>
        <w:t>found</w:t>
      </w:r>
      <w:r>
        <w:t xml:space="preserve"> both </w:t>
      </w:r>
      <w:r w:rsidRPr="002332E6">
        <w:rPr>
          <w:u w:val="single"/>
        </w:rPr>
        <w:t>Biden and Harris are virtually statistically tied with Trump</w:t>
      </w:r>
      <w:r>
        <w:t xml:space="preserve">, but </w:t>
      </w:r>
      <w:r w:rsidRPr="002332E6">
        <w:rPr>
          <w:u w:val="single"/>
        </w:rPr>
        <w:t>69% of respondents see Biden as too old to work in government</w:t>
      </w:r>
      <w:r>
        <w:t xml:space="preserve"> (</w:t>
      </w:r>
      <w:r w:rsidRPr="002332E6">
        <w:rPr>
          <w:u w:val="single"/>
        </w:rPr>
        <w:t>margin of error 3.1</w:t>
      </w:r>
      <w:r>
        <w:t>).</w:t>
      </w:r>
    </w:p>
    <w:p w14:paraId="58796176" w14:textId="77777777" w:rsidR="00E807AC" w:rsidRDefault="00E807AC" w:rsidP="00E807AC">
      <w:r>
        <w:t xml:space="preserve">Democratic </w:t>
      </w:r>
      <w:r w:rsidRPr="002332E6">
        <w:rPr>
          <w:u w:val="single"/>
        </w:rPr>
        <w:t>polling firm Bendixen &amp; Amandi found Harris beating the former president 42% to 41%</w:t>
      </w:r>
      <w:r>
        <w:t xml:space="preserve"> (</w:t>
      </w:r>
      <w:r w:rsidRPr="002332E6">
        <w:rPr>
          <w:u w:val="single"/>
        </w:rPr>
        <w:t>margin of error 3.1</w:t>
      </w:r>
      <w:r>
        <w:t xml:space="preserve">) </w:t>
      </w:r>
      <w:r w:rsidRPr="002332E6">
        <w:rPr>
          <w:u w:val="single"/>
        </w:rPr>
        <w:t>in a survey released July 9 and first obtained by Politico, while Biden, Whitmer and Newsom all trail Trump</w:t>
      </w:r>
      <w:r>
        <w:t>.</w:t>
      </w:r>
    </w:p>
    <w:p w14:paraId="439CD5F8" w14:textId="77777777" w:rsidR="00E807AC" w:rsidRDefault="00E807AC" w:rsidP="00E807AC">
      <w:r>
        <w:t xml:space="preserve">A </w:t>
      </w:r>
      <w:r w:rsidRPr="002332E6">
        <w:rPr>
          <w:u w:val="single"/>
        </w:rPr>
        <w:t>YouGov poll conducted July 3-6 found more Democrats and independents who lean Democrat prefer Biden over Harris as the nominee, 47% to 32%, while 21% said they weren’t sure (margin of error 4</w:t>
      </w:r>
      <w:r>
        <w:t>).</w:t>
      </w:r>
    </w:p>
    <w:p w14:paraId="72C951D3" w14:textId="77777777" w:rsidR="00E807AC" w:rsidRDefault="00E807AC" w:rsidP="00E807AC">
      <w:r>
        <w:t xml:space="preserve">A </w:t>
      </w:r>
      <w:r w:rsidRPr="002332E6">
        <w:rPr>
          <w:u w:val="single"/>
        </w:rPr>
        <w:t xml:space="preserve">Five </w:t>
      </w:r>
      <w:proofErr w:type="gramStart"/>
      <w:r w:rsidRPr="002332E6">
        <w:rPr>
          <w:u w:val="single"/>
        </w:rPr>
        <w:t>Thirty Eight</w:t>
      </w:r>
      <w:proofErr w:type="gramEnd"/>
      <w:r w:rsidRPr="002332E6">
        <w:rPr>
          <w:u w:val="single"/>
        </w:rPr>
        <w:t xml:space="preserve"> analysis of polls found Harris’ odds of winning the Electoral College over Trump are slightly better than Biden’s</w:t>
      </w:r>
      <w:r>
        <w:t xml:space="preserve"> (</w:t>
      </w:r>
      <w:r w:rsidRPr="002332E6">
        <w:rPr>
          <w:u w:val="single"/>
        </w:rPr>
        <w:t>38% versus 35%</w:t>
      </w:r>
      <w:r>
        <w:t xml:space="preserve">), but when </w:t>
      </w:r>
      <w:r w:rsidRPr="002332E6">
        <w:rPr>
          <w:u w:val="single"/>
        </w:rPr>
        <w:t>various economic and political factors are incorporated, in addition to polls, Five Thirty Eight found Biden’s odds of winning swing states and the Electoral College against Trump are better than Harris’—48% to 31%.</w:t>
      </w:r>
    </w:p>
    <w:p w14:paraId="3054F77A" w14:textId="77777777" w:rsidR="00E807AC" w:rsidRPr="002332E6" w:rsidRDefault="00E807AC" w:rsidP="00E807AC">
      <w:r>
        <w:t xml:space="preserve">A </w:t>
      </w:r>
      <w:r w:rsidRPr="002332E6">
        <w:rPr>
          <w:u w:val="single"/>
        </w:rPr>
        <w:t>Reuters/Ipsos poll released July 2</w:t>
      </w:r>
      <w:r>
        <w:t xml:space="preserve"> (</w:t>
      </w:r>
      <w:r w:rsidRPr="002332E6">
        <w:rPr>
          <w:u w:val="single"/>
        </w:rPr>
        <w:t>margin of error 3.5</w:t>
      </w:r>
      <w:r>
        <w:t xml:space="preserve">) </w:t>
      </w:r>
      <w:r w:rsidRPr="002332E6">
        <w:rPr>
          <w:u w:val="single"/>
        </w:rPr>
        <w:t>found Harris would lose to Trump by one point, Biden tied Trump, while four governors who have been floated as potential Biden replacements</w:t>
      </w:r>
      <w:r>
        <w:t xml:space="preserve">—Michigan Gov. Gretchen Whitmer, California Gov. Gavin Newsom, Kentucky Gov. </w:t>
      </w:r>
      <w:r w:rsidRPr="002332E6">
        <w:rPr>
          <w:u w:val="single"/>
        </w:rPr>
        <w:t>Andy Beshear and Illinois Gov. J.B. Pritzker—would all perform worse than both Biden and Harris against Trump</w:t>
      </w:r>
      <w:r>
        <w:t>.</w:t>
      </w:r>
    </w:p>
    <w:p w14:paraId="46A6C57B" w14:textId="77777777" w:rsidR="00E807AC" w:rsidRDefault="00E807AC" w:rsidP="00E807AC">
      <w:pPr>
        <w:rPr>
          <w:u w:val="single"/>
        </w:rPr>
      </w:pPr>
      <w:r w:rsidRPr="002332E6">
        <w:rPr>
          <w:u w:val="single"/>
        </w:rPr>
        <w:t>In a CNN/SSRS poll (margin of error 3.5) conducted June 28-30, Harris outperformed Biden, and three other potential candidates commonly floated to replace him, in a hypothetical matchup against Trump—</w:t>
      </w:r>
      <w:r w:rsidRPr="002332E6">
        <w:rPr>
          <w:u w:val="single"/>
        </w:rPr>
        <w:lastRenderedPageBreak/>
        <w:t>but she would still lose to the former president by two points (while Biden would lose to Trump by six points).</w:t>
      </w:r>
    </w:p>
    <w:p w14:paraId="7D73D53F" w14:textId="77777777" w:rsidR="00E807AC" w:rsidRPr="00E807AC" w:rsidRDefault="00E807AC" w:rsidP="00E807AC"/>
    <w:p w14:paraId="066571D4" w14:textId="77777777" w:rsidR="00135C8E" w:rsidRDefault="00135C8E" w:rsidP="00135C8E">
      <w:pPr>
        <w:pStyle w:val="Heading4"/>
      </w:pPr>
      <w:r>
        <w:t>Harris isn’t doing any better than Biden in polls – Trump will win regardless</w:t>
      </w:r>
    </w:p>
    <w:p w14:paraId="7CCC97C5" w14:textId="77777777" w:rsidR="00135C8E" w:rsidRPr="009138CF" w:rsidRDefault="00135C8E" w:rsidP="00135C8E">
      <w:pPr>
        <w:rPr>
          <w:rStyle w:val="Style13ptBold"/>
        </w:rPr>
      </w:pPr>
      <w:r w:rsidRPr="009138CF">
        <w:rPr>
          <w:rStyle w:val="Style13ptBold"/>
        </w:rPr>
        <w:t>Paz, Vox senior politics reporter, 24</w:t>
      </w:r>
    </w:p>
    <w:p w14:paraId="4FE764E4" w14:textId="77777777" w:rsidR="00135C8E" w:rsidRPr="00596294" w:rsidRDefault="00135C8E" w:rsidP="00135C8E">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7B165046" w14:textId="77777777" w:rsidR="00135C8E" w:rsidRDefault="00135C8E" w:rsidP="00135C8E">
      <w:r>
        <w:t xml:space="preserve">What the data says: The major problem in comparing these Harris figures to Biden’s actual standing against Trump is that Biden’s numbers factor in every negative thing that he and his campaign have endured so far. Biden backers would point to the fact that opinions of Harris could still change for the worse as her theoretical campaign becomes not so theoretical anymore, and that </w:t>
      </w:r>
      <w:r w:rsidRPr="00D00CA5">
        <w:rPr>
          <w:rStyle w:val="StyleUnderline"/>
        </w:rPr>
        <w:t>her performing about as evenly as Biden against Trump is not that great of a sign when there is more uncertainty about how Harris would even campaign</w:t>
      </w:r>
      <w:r>
        <w:t>.</w:t>
      </w:r>
    </w:p>
    <w:p w14:paraId="22127848" w14:textId="77777777" w:rsidR="00135C8E" w:rsidRDefault="00135C8E" w:rsidP="00135C8E">
      <w:r>
        <w:t xml:space="preserve">On that front, they point to the fact </w:t>
      </w:r>
      <w:r w:rsidRPr="00D00CA5">
        <w:rPr>
          <w:rStyle w:val="StyleUnderline"/>
        </w:rPr>
        <w:t xml:space="preserve">that Harris’s favorability numbers are not that different from </w:t>
      </w:r>
      <w:proofErr w:type="gramStart"/>
      <w:r w:rsidRPr="00D00CA5">
        <w:rPr>
          <w:rStyle w:val="StyleUnderline"/>
        </w:rPr>
        <w:t>Biden’s, and</w:t>
      </w:r>
      <w:proofErr w:type="gramEnd"/>
      <w:r w:rsidRPr="00D00CA5">
        <w:rPr>
          <w:rStyle w:val="StyleUnderline"/>
        </w:rPr>
        <w:t xml:space="preserve"> could still get worse. In recent polls, she performs worse than Biden in battleground states like Michigan, Arizona, and Nevada — losing those states would likely doom a Democratic candidate.</w:t>
      </w:r>
    </w:p>
    <w:p w14:paraId="399D1688" w14:textId="77777777" w:rsidR="00135C8E" w:rsidRDefault="00135C8E" w:rsidP="00135C8E">
      <w:r>
        <w:t xml:space="preserve">And </w:t>
      </w:r>
      <w:r w:rsidRPr="00404335">
        <w:rPr>
          <w:rStyle w:val="StyleUnderline"/>
        </w:rPr>
        <w:t>she doesn’t</w:t>
      </w:r>
      <w:r>
        <w:t xml:space="preserve"> necessarily </w:t>
      </w:r>
      <w:r w:rsidRPr="00404335">
        <w:rPr>
          <w:rStyle w:val="StyleUnderline"/>
        </w:rPr>
        <w:t>do</w:t>
      </w:r>
      <w:r>
        <w:t xml:space="preserve"> significantly </w:t>
      </w:r>
      <w:r w:rsidRPr="00404335">
        <w:rPr>
          <w:rStyle w:val="StyleUnderline"/>
        </w:rPr>
        <w:t>better than Biden when looking at how subgroups of voters feel: She wins the same share of Black voters as Biden in head-to-head matchups with Trump in battleground states, per Split-</w:t>
      </w:r>
      <w:proofErr w:type="spellStart"/>
      <w:r w:rsidRPr="00404335">
        <w:rPr>
          <w:rStyle w:val="StyleUnderline"/>
        </w:rPr>
        <w:t>Ticket.org’s</w:t>
      </w:r>
      <w:proofErr w:type="spellEnd"/>
      <w:r w:rsidRPr="00404335">
        <w:rPr>
          <w:rStyle w:val="StyleUnderline"/>
        </w:rPr>
        <w:t xml:space="preserve"> polling, and does slightly worse than Biden among white voters, who still make up </w:t>
      </w:r>
      <w:proofErr w:type="gramStart"/>
      <w:r w:rsidRPr="00404335">
        <w:rPr>
          <w:rStyle w:val="StyleUnderline"/>
        </w:rPr>
        <w:t>the majority of</w:t>
      </w:r>
      <w:proofErr w:type="gramEnd"/>
      <w:r w:rsidRPr="00404335">
        <w:rPr>
          <w:rStyle w:val="StyleUnderline"/>
        </w:rPr>
        <w:t xml:space="preserve"> voters in swing states and nationally</w:t>
      </w:r>
      <w:r>
        <w:t>.</w:t>
      </w:r>
    </w:p>
    <w:p w14:paraId="5A7637F8" w14:textId="77777777" w:rsidR="00135C8E" w:rsidRDefault="00135C8E" w:rsidP="00135C8E"/>
    <w:p w14:paraId="31821E99" w14:textId="55FD16BE" w:rsidR="00FB175B" w:rsidRDefault="00FB175B" w:rsidP="00FB175B">
      <w:pPr>
        <w:pStyle w:val="Heading3"/>
      </w:pPr>
      <w:bookmarkStart w:id="28" w:name="_Toc172571000"/>
      <w:r>
        <w:lastRenderedPageBreak/>
        <w:t>Trump Inevitable</w:t>
      </w:r>
      <w:bookmarkEnd w:id="28"/>
    </w:p>
    <w:p w14:paraId="18595DD4" w14:textId="77777777" w:rsidR="00FB175B" w:rsidRPr="00FB175B" w:rsidRDefault="00FB175B" w:rsidP="00FB175B"/>
    <w:p w14:paraId="1254F9A5" w14:textId="3EAFD278" w:rsidR="0096352A" w:rsidRDefault="00FB175B" w:rsidP="0096352A">
      <w:pPr>
        <w:pStyle w:val="Heading4"/>
      </w:pPr>
      <w:r>
        <w:t xml:space="preserve">Non-unique – Trump inevitable </w:t>
      </w:r>
      <w:r w:rsidR="009F5173">
        <w:t>–</w:t>
      </w:r>
      <w:r>
        <w:t xml:space="preserve"> </w:t>
      </w:r>
      <w:r w:rsidR="009F5173">
        <w:t xml:space="preserve">Dems just ruined their best </w:t>
      </w:r>
      <w:proofErr w:type="spellStart"/>
      <w:r w:rsidR="009F5173">
        <w:t>arg</w:t>
      </w:r>
      <w:proofErr w:type="spellEnd"/>
      <w:r w:rsidR="009F5173">
        <w:t xml:space="preserve"> – Democracy – with </w:t>
      </w:r>
      <w:r w:rsidR="0096352A">
        <w:t>No matter who the new nominee is, Trump still wins</w:t>
      </w:r>
    </w:p>
    <w:p w14:paraId="60F9EE67" w14:textId="77777777" w:rsidR="0096352A" w:rsidRPr="00824709" w:rsidRDefault="0096352A" w:rsidP="0096352A">
      <w:pPr>
        <w:rPr>
          <w:rStyle w:val="Style13ptBold"/>
        </w:rPr>
      </w:pPr>
      <w:r>
        <w:rPr>
          <w:rStyle w:val="Style13ptBold"/>
        </w:rPr>
        <w:t>Andrews, American Conservative senior editor, 7-21-24</w:t>
      </w:r>
    </w:p>
    <w:p w14:paraId="6F3BDFD9" w14:textId="77777777" w:rsidR="0096352A" w:rsidRPr="004051BE" w:rsidRDefault="0096352A" w:rsidP="0096352A">
      <w:r>
        <w:t>[Helen, Politico Magazine, 7-21-24, “</w:t>
      </w:r>
      <w:r w:rsidRPr="002D6A7D">
        <w:rPr>
          <w:color w:val="000000" w:themeColor="text1"/>
        </w:rPr>
        <w:t xml:space="preserve">15 Experts Predict What Biden’s Dropout Means for the 2024 Election”, </w:t>
      </w:r>
      <w:hyperlink r:id="rId20"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67078064" w14:textId="77777777" w:rsidR="0096352A" w:rsidRPr="002D6A7D" w:rsidRDefault="0096352A" w:rsidP="0096352A">
      <w:pPr>
        <w:rPr>
          <w:u w:val="single"/>
        </w:rPr>
      </w:pPr>
      <w:r w:rsidRPr="002D6A7D">
        <w:rPr>
          <w:u w:val="single"/>
        </w:rPr>
        <w:t>‘It doesn’t matter whom the Democrats pick. They can’t stop what’s coming.’</w:t>
      </w:r>
    </w:p>
    <w:p w14:paraId="64E360FC" w14:textId="77777777" w:rsidR="0096352A" w:rsidRPr="009F5173" w:rsidRDefault="0096352A" w:rsidP="0096352A">
      <w:pPr>
        <w:rPr>
          <w:rStyle w:val="StyleUnderline"/>
        </w:rPr>
      </w:pPr>
      <w:r w:rsidRPr="009F5173">
        <w:rPr>
          <w:rStyle w:val="StyleUnderline"/>
        </w:rPr>
        <w:t>It doesn’t matter whom the Democrats pick. They can’t stop what’s coming.</w:t>
      </w:r>
      <w:r w:rsidRPr="009F5173">
        <w:t xml:space="preserve"> Donald </w:t>
      </w:r>
      <w:r w:rsidRPr="009F5173">
        <w:rPr>
          <w:rStyle w:val="StyleUnderline"/>
        </w:rPr>
        <w:t>Trump will win in November, because voters remember what life was like during his term and it beats the past three years on every metric, from cheaper groceries to fewer wars. The Democrats thought they could overcome that straightforward pitch by harping on Trump as a threat to democracy. But how can anyone run with that line after the Democrats have thrown out the results of their own primary under pressure from donors and other privileged insiders?</w:t>
      </w:r>
      <w:r>
        <w:t xml:space="preserve"> </w:t>
      </w:r>
      <w:r w:rsidRPr="009F5173">
        <w:rPr>
          <w:rStyle w:val="StyleUnderline"/>
        </w:rPr>
        <w:t>By caving</w:t>
      </w:r>
      <w:r w:rsidRPr="002D6A7D">
        <w:rPr>
          <w:u w:val="single"/>
        </w:rPr>
        <w:t xml:space="preserve"> </w:t>
      </w:r>
      <w:r w:rsidRPr="009F5173">
        <w:t>to their demands,</w:t>
      </w:r>
      <w:r w:rsidRPr="002D6A7D">
        <w:rPr>
          <w:u w:val="single"/>
        </w:rPr>
        <w:t xml:space="preserve"> </w:t>
      </w:r>
      <w:r w:rsidRPr="009F5173">
        <w:rPr>
          <w:rStyle w:val="StyleUnderline"/>
        </w:rPr>
        <w:t>Biden has</w:t>
      </w:r>
      <w:r w:rsidRPr="009F5173">
        <w:rPr>
          <w:rStyle w:val="Emphasis"/>
        </w:rPr>
        <w:t xml:space="preserve"> fatally</w:t>
      </w:r>
      <w:r w:rsidRPr="002D6A7D">
        <w:rPr>
          <w:u w:val="single"/>
        </w:rPr>
        <w:t xml:space="preserve"> </w:t>
      </w:r>
      <w:r w:rsidRPr="009F5173">
        <w:rPr>
          <w:rStyle w:val="StyleUnderline"/>
        </w:rPr>
        <w:t>undermined the central theme</w:t>
      </w:r>
      <w:r w:rsidRPr="002D6A7D">
        <w:rPr>
          <w:u w:val="single"/>
        </w:rPr>
        <w:t xml:space="preserve"> </w:t>
      </w:r>
      <w:r w:rsidRPr="009F5173">
        <w:rPr>
          <w:rStyle w:val="StyleUnderline"/>
        </w:rPr>
        <w:t>of his whole campaign so far — preserving democracy.</w:t>
      </w:r>
    </w:p>
    <w:p w14:paraId="020C7D9D" w14:textId="77777777" w:rsidR="0096352A" w:rsidRDefault="0096352A" w:rsidP="00D80AA8">
      <w:pPr>
        <w:rPr>
          <w:rStyle w:val="StyleUnderline"/>
        </w:rPr>
      </w:pPr>
      <w:r w:rsidRPr="00D80AA8">
        <w:t xml:space="preserve">Kamala </w:t>
      </w:r>
      <w:r w:rsidRPr="00D80AA8">
        <w:rPr>
          <w:rStyle w:val="StyleUnderline"/>
        </w:rPr>
        <w:t>Harris will try to energize supporters by touting the chance to make history as the first woman president. That will fall flat.</w:t>
      </w:r>
      <w:r w:rsidRPr="00D80AA8">
        <w:t xml:space="preserve"> Biden could have resigned his office and allowed Harris to run as the incumbent, but he chose not to, for one simple reason: We all want to see a woman president, but not like this. </w:t>
      </w:r>
      <w:r w:rsidRPr="00D80AA8">
        <w:rPr>
          <w:rStyle w:val="StyleUnderline"/>
        </w:rPr>
        <w:t>If that breakthrough is tarnished by an illegitimate process, whether a forced resignation or a convention coronation, it will forever make feminism’s great political victory hollow.</w:t>
      </w:r>
    </w:p>
    <w:p w14:paraId="3513CB18" w14:textId="77777777" w:rsidR="000E4D86" w:rsidRPr="00D80AA8" w:rsidRDefault="000E4D86" w:rsidP="00D80AA8"/>
    <w:p w14:paraId="0AC472E8" w14:textId="77777777" w:rsidR="00807599" w:rsidRPr="00FA7480" w:rsidRDefault="00807599" w:rsidP="00807599">
      <w:pPr>
        <w:pStyle w:val="Heading4"/>
      </w:pPr>
      <w:r>
        <w:t>No unique link to the plan – Trump is inevitable absent an October Surprise – Dems just squandered their democracy pitch</w:t>
      </w:r>
    </w:p>
    <w:p w14:paraId="2D78D8C4" w14:textId="77777777" w:rsidR="00807599" w:rsidRPr="00824709" w:rsidRDefault="00807599" w:rsidP="00807599">
      <w:pPr>
        <w:rPr>
          <w:rStyle w:val="Style13ptBold"/>
        </w:rPr>
      </w:pPr>
      <w:r>
        <w:rPr>
          <w:rStyle w:val="Style13ptBold"/>
        </w:rPr>
        <w:t>Hammer, Newsweek senior editor-at-large, 7-21-24</w:t>
      </w:r>
    </w:p>
    <w:p w14:paraId="1020B0AC" w14:textId="77777777" w:rsidR="00807599" w:rsidRPr="00182A66" w:rsidRDefault="00807599" w:rsidP="00807599">
      <w:r>
        <w:t>[Josh, 7-21-24, Politico Magazine, “</w:t>
      </w:r>
      <w:r w:rsidRPr="002D6A7D">
        <w:rPr>
          <w:color w:val="000000" w:themeColor="text1"/>
        </w:rPr>
        <w:t xml:space="preserve">15 Experts Predict What Biden’s Dropout Means for the 2024 Election”, </w:t>
      </w:r>
      <w:hyperlink r:id="rId21"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51266550" w14:textId="77777777" w:rsidR="00807599" w:rsidRPr="00182A66" w:rsidRDefault="00807599" w:rsidP="00807599">
      <w:r w:rsidRPr="00430E6A">
        <w:t>I am honestly shocked at how the 2024 Democratic Party coup of President Joe Biden went down. The president has clearly been physically and mentally impaired for years now, as some of us repeatedly pointed out when it was less fashionable to do so.</w:t>
      </w:r>
      <w:r w:rsidRPr="00182A66">
        <w:t xml:space="preserve"> The much-discussed CNN presidential debate revealed precisely no new information for anyone paying even the slightest attention. And </w:t>
      </w:r>
      <w:r w:rsidRPr="00430E6A">
        <w:rPr>
          <w:rStyle w:val="StyleUnderline"/>
        </w:rPr>
        <w:t>in a presidential election that will once again come down to the Rust Belt — and the states of Pennsylvania, Michigan and Wisconsin, in particular — it is bizarre for Democrats to swap out the man who talks ceaselessly about his hardscrabble Scranton upbringing for a left-wing Californian with more baggage than an Acela train</w:t>
      </w:r>
      <w:r w:rsidRPr="00FA7480">
        <w:rPr>
          <w:u w:val="single"/>
        </w:rPr>
        <w:t>.</w:t>
      </w:r>
    </w:p>
    <w:p w14:paraId="49099C0F" w14:textId="77777777" w:rsidR="00807599" w:rsidRPr="00182A66" w:rsidRDefault="00807599" w:rsidP="00807599">
      <w:r w:rsidRPr="007D040C">
        <w:rPr>
          <w:rStyle w:val="StyleUnderline"/>
        </w:rPr>
        <w:t xml:space="preserve">This coup is not going to work out well for the Democrats. The purported party of “democracy” is now so committed to ignoring a near-presidential assassination and depicting their opponent as an </w:t>
      </w:r>
      <w:r w:rsidRPr="007D040C">
        <w:rPr>
          <w:rStyle w:val="StyleUnderline"/>
        </w:rPr>
        <w:lastRenderedPageBreak/>
        <w:t>existential threat to “democracy” that they are deposing their very own democratically elected nominee</w:t>
      </w:r>
      <w:r w:rsidRPr="00182A66">
        <w:t xml:space="preserve"> — after shutting down their presidential primary process from all even semi-plausible competition.</w:t>
      </w:r>
    </w:p>
    <w:p w14:paraId="10B4B7CE" w14:textId="77777777" w:rsidR="00807599" w:rsidRDefault="00807599" w:rsidP="00807599">
      <w:r w:rsidRPr="00182A66">
        <w:t xml:space="preserve">All of this is, to put it gently, farcical beyond belief. </w:t>
      </w:r>
      <w:r w:rsidRPr="007D040C">
        <w:rPr>
          <w:rStyle w:val="StyleUnderline"/>
        </w:rPr>
        <w:t>No reasonably independent-minded voter can possibly look at this</w:t>
      </w:r>
      <w:r w:rsidRPr="007D040C">
        <w:t xml:space="preserve"> shitshow of a</w:t>
      </w:r>
      <w:r w:rsidRPr="00FA7480">
        <w:rPr>
          <w:u w:val="single"/>
        </w:rPr>
        <w:t xml:space="preserve"> </w:t>
      </w:r>
      <w:r w:rsidRPr="007D040C">
        <w:rPr>
          <w:rStyle w:val="StyleUnderline"/>
        </w:rPr>
        <w:t xml:space="preserve">situation and conclude that the Democratic Party is, at this moment, anything but a hypocritical laughingstock. Nothing is a given, we are still a </w:t>
      </w:r>
      <w:proofErr w:type="gramStart"/>
      <w:r w:rsidRPr="007D040C">
        <w:rPr>
          <w:rStyle w:val="StyleUnderline"/>
        </w:rPr>
        <w:t>long ways</w:t>
      </w:r>
      <w:proofErr w:type="gramEnd"/>
      <w:r w:rsidRPr="007D040C">
        <w:rPr>
          <w:rStyle w:val="StyleUnderline"/>
        </w:rPr>
        <w:t xml:space="preserve"> out from November, and it is impossible to know what kind of “October surprise” Democrats have up their sleeves, but Donald Trump and JD Vance remain in good shape to be sworn in</w:t>
      </w:r>
      <w:r w:rsidRPr="00182A66">
        <w:t xml:space="preserve"> as POTUS and VPOTUS come January 2025.</w:t>
      </w:r>
    </w:p>
    <w:p w14:paraId="7FFC10D4" w14:textId="77777777" w:rsidR="00807599" w:rsidRDefault="00807599" w:rsidP="00807599"/>
    <w:p w14:paraId="02DDBE47" w14:textId="77777777" w:rsidR="00DE2DEC" w:rsidRDefault="00DE2DEC" w:rsidP="00DE2DEC">
      <w:pPr>
        <w:pStyle w:val="Heading4"/>
      </w:pPr>
      <w:r>
        <w:t>Trump wins now – Biden dug a deep hole for Dems – public nostalgic for Trump era</w:t>
      </w:r>
    </w:p>
    <w:p w14:paraId="0FD96ECE" w14:textId="77777777" w:rsidR="00DE2DEC" w:rsidRDefault="00DE2DEC" w:rsidP="00DE2DEC">
      <w:pPr>
        <w:rPr>
          <w:rStyle w:val="Style13ptBold"/>
        </w:rPr>
      </w:pPr>
      <w:r>
        <w:rPr>
          <w:rStyle w:val="Style13ptBold"/>
        </w:rPr>
        <w:t>Donovan, Bracewell LLP principal, Politico Magazine, 7-21-24</w:t>
      </w:r>
    </w:p>
    <w:p w14:paraId="237C937B" w14:textId="77777777" w:rsidR="00DE2DEC" w:rsidRPr="001E22AE" w:rsidRDefault="00DE2DEC" w:rsidP="00DE2DEC">
      <w:r>
        <w:t>[Liam, principal at Bracewell LLP and a former National Republican Senatorial Committee aide, 7-21-24, Politico Magazine, “</w:t>
      </w:r>
      <w:r w:rsidRPr="002D6A7D">
        <w:rPr>
          <w:color w:val="000000" w:themeColor="text1"/>
        </w:rPr>
        <w:t xml:space="preserve">15 Experts Predict What Biden’s Dropout Means for the 2024 Election”, </w:t>
      </w:r>
      <w:hyperlink r:id="rId22"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7D329A77" w14:textId="77777777" w:rsidR="00DE2DEC" w:rsidRPr="00DF4826" w:rsidRDefault="00DE2DEC" w:rsidP="00DE2DEC">
      <w:pPr>
        <w:rPr>
          <w:rStyle w:val="StyleUnderline"/>
        </w:rPr>
      </w:pPr>
      <w:r w:rsidRPr="001E22AE">
        <w:t xml:space="preserve">After three weeks of gazing into the political abyss, Democrats have cycled through the stages of grief, accepted the inherent risk of a presidential shake-up, and euphorically embraced a candidate they would have feared leading their ticket just a month ago. </w:t>
      </w:r>
      <w:r w:rsidRPr="00DF4826">
        <w:rPr>
          <w:rStyle w:val="StyleUnderline"/>
        </w:rPr>
        <w:t>The swap leaves them with four months to climb out of the deep hole Biden dug over the past three and a half years.</w:t>
      </w:r>
    </w:p>
    <w:p w14:paraId="195CBDB2" w14:textId="77777777" w:rsidR="00DE2DEC" w:rsidRPr="001E22AE" w:rsidRDefault="00DE2DEC" w:rsidP="00DE2DEC">
      <w:r w:rsidRPr="00897C2F">
        <w:rPr>
          <w:rStyle w:val="StyleUnderline"/>
        </w:rPr>
        <w:t>The fundamental challenge for Harris is the same as it was for Biden: irrespective of age or acuity,</w:t>
      </w:r>
      <w:r w:rsidRPr="001E22AE">
        <w:t xml:space="preserve"> </w:t>
      </w:r>
      <w:r w:rsidRPr="00897C2F">
        <w:rPr>
          <w:rStyle w:val="StyleUnderline"/>
        </w:rPr>
        <w:t>American voters tell pollsters they remember the Trump era more fondly than the Biden years, and they believe that Trump’s policies helped them more than Biden’s have. So long as this is the case, victory will remain out of reach</w:t>
      </w:r>
      <w:r w:rsidRPr="003027E5">
        <w:rPr>
          <w:u w:val="single"/>
        </w:rPr>
        <w:t>.</w:t>
      </w:r>
      <w:r w:rsidRPr="001E22AE">
        <w:t xml:space="preserve"> Harris and her running mate will need to dispel the Trump nostalgia, camp out in battleground states, and contrast their vision for the next four years with the dark future they promise under Republican rule. The battle has already begun to define her among an ambivalent electorate, with Republicans seeking to reinforce a lightweight image while Democrats showcase a tough-minded prosecutor and foil to Trump.</w:t>
      </w:r>
    </w:p>
    <w:p w14:paraId="15E60FE3" w14:textId="77777777" w:rsidR="00DE2DEC" w:rsidRPr="001E22AE" w:rsidRDefault="00DE2DEC" w:rsidP="00DE2DEC">
      <w:r w:rsidRPr="001E22AE">
        <w:t xml:space="preserve">For his part, </w:t>
      </w:r>
      <w:r w:rsidRPr="002E4260">
        <w:rPr>
          <w:rStyle w:val="StyleUnderline"/>
        </w:rPr>
        <w:t>Trump finds himself in the</w:t>
      </w:r>
      <w:r w:rsidRPr="001E22AE">
        <w:t xml:space="preserve"> unfamiliar </w:t>
      </w:r>
      <w:r w:rsidRPr="002E4260">
        <w:rPr>
          <w:rStyle w:val="StyleUnderline"/>
        </w:rPr>
        <w:t xml:space="preserve">position of the front-runner. One hundred days out, the former president is on a winning trajectory, one that hasn’t wavered for the past nine months. </w:t>
      </w:r>
      <w:r w:rsidRPr="001E22AE">
        <w:t xml:space="preserve">For the first time in his political career, it is the other side that stands to benefit from injecting variance and uncertainty. </w:t>
      </w:r>
      <w:r w:rsidRPr="002E4260">
        <w:rPr>
          <w:rStyle w:val="StyleUnderline"/>
        </w:rPr>
        <w:t>That Trump is in this position at all is a testament to uncharacteristic discipline and poise, both by the candidate and the campaign;</w:t>
      </w:r>
      <w:r w:rsidRPr="001E22AE">
        <w:t xml:space="preserve"> the White House vs. jailhouse dichotomy seems to have focused the mind. But Trump is a guerilla candidate at heart, and he must take care to avoid the many unforced errors imaginable against a history-making nominee.</w:t>
      </w:r>
    </w:p>
    <w:p w14:paraId="35FC301D" w14:textId="77777777" w:rsidR="00DE2DEC" w:rsidRDefault="00DE2DEC" w:rsidP="00DE2DEC"/>
    <w:p w14:paraId="3DC005BF" w14:textId="77777777" w:rsidR="00135C8E" w:rsidRDefault="00135C8E" w:rsidP="00135C8E">
      <w:pPr>
        <w:pStyle w:val="Heading3"/>
      </w:pPr>
      <w:bookmarkStart w:id="29" w:name="_Toc172571001"/>
      <w:r>
        <w:lastRenderedPageBreak/>
        <w:t>AT – Harris Popular Now</w:t>
      </w:r>
      <w:bookmarkEnd w:id="29"/>
    </w:p>
    <w:p w14:paraId="0AA9474F" w14:textId="77777777" w:rsidR="00135C8E" w:rsidRPr="00CF4892" w:rsidRDefault="00135C8E" w:rsidP="00135C8E"/>
    <w:p w14:paraId="1B2149CA" w14:textId="77777777" w:rsidR="00135C8E" w:rsidRDefault="00135C8E" w:rsidP="00135C8E">
      <w:pPr>
        <w:pStyle w:val="Heading4"/>
      </w:pPr>
      <w:r>
        <w:t>Harris is unpopular with the public</w:t>
      </w:r>
    </w:p>
    <w:p w14:paraId="671884AD" w14:textId="77777777" w:rsidR="00135C8E" w:rsidRPr="009138CF" w:rsidRDefault="00135C8E" w:rsidP="00135C8E">
      <w:pPr>
        <w:rPr>
          <w:rStyle w:val="Style13ptBold"/>
        </w:rPr>
      </w:pPr>
      <w:r w:rsidRPr="009138CF">
        <w:rPr>
          <w:rStyle w:val="Style13ptBold"/>
        </w:rPr>
        <w:t>Paz, Vox senior politics reporter, 24</w:t>
      </w:r>
    </w:p>
    <w:p w14:paraId="32A6C6D4" w14:textId="77777777" w:rsidR="00135C8E" w:rsidRPr="00596294" w:rsidRDefault="00135C8E" w:rsidP="00135C8E">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43266EA9" w14:textId="77777777" w:rsidR="00135C8E" w:rsidRPr="00D00CA5" w:rsidRDefault="00135C8E" w:rsidP="00135C8E">
      <w:pPr>
        <w:rPr>
          <w:rStyle w:val="StyleUnderline"/>
        </w:rPr>
      </w:pPr>
      <w:r>
        <w:t xml:space="preserve">Critics of the </w:t>
      </w:r>
      <w:proofErr w:type="spellStart"/>
      <w:r>
        <w:t>KHive</w:t>
      </w:r>
      <w:proofErr w:type="spellEnd"/>
      <w:r>
        <w:t xml:space="preserve"> — as the online superfans of the vice president call themselves — and the VP argue that </w:t>
      </w:r>
      <w:r w:rsidRPr="00D00CA5">
        <w:rPr>
          <w:rStyle w:val="StyleUnderline"/>
        </w:rPr>
        <w:t xml:space="preserve">Harris is still </w:t>
      </w:r>
      <w:proofErr w:type="gramStart"/>
      <w:r w:rsidRPr="00D00CA5">
        <w:rPr>
          <w:rStyle w:val="StyleUnderline"/>
        </w:rPr>
        <w:t>really unpopular</w:t>
      </w:r>
      <w:proofErr w:type="gramEnd"/>
      <w:r w:rsidRPr="00D00CA5">
        <w:rPr>
          <w:rStyle w:val="StyleUnderline"/>
        </w:rPr>
        <w:t xml:space="preserve"> with the American public. They argue that the polls don’t actually show that much of an advantage for Harris in battleground states or with the popular vote; they point to her failed 2019 presidential campaign and her tepid </w:t>
      </w:r>
      <w:proofErr w:type="gramStart"/>
      <w:r w:rsidRPr="00D00CA5">
        <w:rPr>
          <w:rStyle w:val="StyleUnderline"/>
        </w:rPr>
        <w:t>vice presidential</w:t>
      </w:r>
      <w:proofErr w:type="gramEnd"/>
      <w:r w:rsidRPr="00D00CA5">
        <w:rPr>
          <w:rStyle w:val="StyleUnderline"/>
        </w:rPr>
        <w:t xml:space="preserve"> tenure as proof she’s not a particularly good candidate or politician and would likely run an uneven campaign.</w:t>
      </w:r>
    </w:p>
    <w:p w14:paraId="3470135A" w14:textId="77777777" w:rsidR="00135C8E" w:rsidRDefault="00135C8E" w:rsidP="00135C8E">
      <w:r w:rsidRPr="00D00CA5">
        <w:rPr>
          <w:rStyle w:val="StyleUnderline"/>
        </w:rPr>
        <w:t>They also argue that Biden’s flaws and foibles are already built into the electorate’s mind, while the chaos and uncertainty of swapping in Harris would expose the Democrats to even more risks (like how voters react to a woman of color as a nominee</w:t>
      </w:r>
      <w:r>
        <w:t>).</w:t>
      </w:r>
    </w:p>
    <w:p w14:paraId="4AA321E3" w14:textId="77777777" w:rsidR="00135C8E" w:rsidRDefault="00135C8E" w:rsidP="00135C8E"/>
    <w:p w14:paraId="197FD237" w14:textId="77777777" w:rsidR="008E340C" w:rsidRDefault="008E340C" w:rsidP="008E340C">
      <w:pPr>
        <w:pStyle w:val="Heading4"/>
      </w:pPr>
      <w:r>
        <w:t>Harris tied to Biden legacy now – undermines her chances</w:t>
      </w:r>
    </w:p>
    <w:p w14:paraId="57B058C1" w14:textId="77777777" w:rsidR="008E340C" w:rsidRPr="009138CF" w:rsidRDefault="008E340C" w:rsidP="008E340C">
      <w:pPr>
        <w:rPr>
          <w:rStyle w:val="Style13ptBold"/>
        </w:rPr>
      </w:pPr>
      <w:r w:rsidRPr="009138CF">
        <w:rPr>
          <w:rStyle w:val="Style13ptBold"/>
        </w:rPr>
        <w:t>Paz, Vox senior politics reporter, 24</w:t>
      </w:r>
    </w:p>
    <w:p w14:paraId="2349B69D" w14:textId="77777777" w:rsidR="008E340C" w:rsidRPr="009B17F1" w:rsidRDefault="008E340C" w:rsidP="008E340C">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5DEF57FC" w14:textId="77777777" w:rsidR="008E340C" w:rsidRPr="00C3423B" w:rsidRDefault="008E340C" w:rsidP="008E340C">
      <w:r w:rsidRPr="00C3423B">
        <w:t xml:space="preserve">That’s one edge the governors and senators who have been talked about as </w:t>
      </w:r>
      <w:r w:rsidRPr="008E340C">
        <w:rPr>
          <w:rStyle w:val="StyleUnderline"/>
        </w:rPr>
        <w:t>potent</w:t>
      </w:r>
      <w:r w:rsidRPr="009138CF">
        <w:rPr>
          <w:rStyle w:val="StyleUnderline"/>
        </w:rPr>
        <w:t>ial alternatives to Biden</w:t>
      </w:r>
      <w:r w:rsidRPr="00C3423B">
        <w:t xml:space="preserve"> have: They </w:t>
      </w:r>
      <w:r w:rsidRPr="009138CF">
        <w:rPr>
          <w:rStyle w:val="StyleUnderline"/>
        </w:rPr>
        <w:t>wouldn’t carry the same baggage from the Biden administration. Harris will likely be seen as tied to Biden’s legacy</w:t>
      </w:r>
      <w:r w:rsidRPr="00C3423B">
        <w:t>, which stands as another reason to look elsewhere.</w:t>
      </w:r>
    </w:p>
    <w:p w14:paraId="420F4C2B" w14:textId="77777777" w:rsidR="008E340C" w:rsidRDefault="008E340C" w:rsidP="008E340C"/>
    <w:p w14:paraId="66A03E13" w14:textId="77777777" w:rsidR="00135C8E" w:rsidRDefault="00135C8E" w:rsidP="00135C8E">
      <w:pPr>
        <w:pStyle w:val="Heading4"/>
      </w:pPr>
      <w:r>
        <w:t>Harris is not in the loop on White House policy and she’s gaffe prone</w:t>
      </w:r>
    </w:p>
    <w:p w14:paraId="2C7A4D59" w14:textId="77777777" w:rsidR="00135C8E" w:rsidRPr="009138CF" w:rsidRDefault="00135C8E" w:rsidP="00135C8E">
      <w:pPr>
        <w:rPr>
          <w:rStyle w:val="Style13ptBold"/>
        </w:rPr>
      </w:pPr>
      <w:r w:rsidRPr="009138CF">
        <w:rPr>
          <w:rStyle w:val="Style13ptBold"/>
        </w:rPr>
        <w:t>Paz, Vox senior politics reporter, 24</w:t>
      </w:r>
    </w:p>
    <w:p w14:paraId="6AF61F21" w14:textId="77777777" w:rsidR="00135C8E" w:rsidRPr="00596294" w:rsidRDefault="00135C8E" w:rsidP="00135C8E">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7F151FFB" w14:textId="77777777" w:rsidR="00135C8E" w:rsidRDefault="00135C8E" w:rsidP="00135C8E">
      <w:r w:rsidRPr="00404335">
        <w:rPr>
          <w:rStyle w:val="StyleUnderline"/>
        </w:rPr>
        <w:t>Reporters who have been covering her tenure point out that she seems most at home when she’s having more roundtable-style conversations, not necessarily in one-on-one interviews or while giving stump speeches</w:t>
      </w:r>
      <w:r>
        <w:t>.</w:t>
      </w:r>
    </w:p>
    <w:p w14:paraId="6878EF12" w14:textId="77777777" w:rsidR="00135C8E" w:rsidRDefault="00135C8E" w:rsidP="00135C8E">
      <w:r w:rsidRPr="00404335">
        <w:rPr>
          <w:rStyle w:val="StyleUnderline"/>
        </w:rPr>
        <w:t>Harris</w:t>
      </w:r>
      <w:r>
        <w:t xml:space="preserve"> critics also point out that she </w:t>
      </w:r>
      <w:r w:rsidRPr="00404335">
        <w:rPr>
          <w:rStyle w:val="StyleUnderline"/>
        </w:rPr>
        <w:t>will struggle to convince voters to see her as a legitimate candidate given biases against her because of her race, her gender, and the general idea that she’s not that plugged into the White House inner circle or aware of the day-to-day business of running the country</w:t>
      </w:r>
      <w:r>
        <w:t>.</w:t>
      </w:r>
    </w:p>
    <w:p w14:paraId="02786E5E" w14:textId="77777777" w:rsidR="00135C8E" w:rsidRDefault="00135C8E" w:rsidP="00135C8E">
      <w:r>
        <w:lastRenderedPageBreak/>
        <w:t xml:space="preserve">And then come the memes. While the genre of Kamala Harris memes has been exploding in popularity recently because of the chaos over Biden’s own candidacy, those jokes start from a kernel of truth: </w:t>
      </w:r>
      <w:r w:rsidRPr="00404335">
        <w:rPr>
          <w:rStyle w:val="StyleUnderline"/>
        </w:rPr>
        <w:t>Harris is an awkward communicator. She’s prone to gaffes, to awkward jokes, to tortured analogies or stories, and is generally perceived as easy to mock</w:t>
      </w:r>
      <w:r>
        <w:t>.</w:t>
      </w:r>
    </w:p>
    <w:p w14:paraId="612EC40B" w14:textId="77777777" w:rsidR="00135C8E" w:rsidRDefault="00135C8E" w:rsidP="00135C8E"/>
    <w:p w14:paraId="5A23C72B" w14:textId="77777777" w:rsidR="00135C8E" w:rsidRDefault="00135C8E" w:rsidP="00135C8E">
      <w:pPr>
        <w:pStyle w:val="Heading4"/>
      </w:pPr>
      <w:r>
        <w:t>Harris would not be able to make a strong case against Trump – history shows</w:t>
      </w:r>
    </w:p>
    <w:p w14:paraId="299CA00D" w14:textId="77777777" w:rsidR="00135C8E" w:rsidRPr="009138CF" w:rsidRDefault="00135C8E" w:rsidP="00135C8E">
      <w:pPr>
        <w:rPr>
          <w:rStyle w:val="Style13ptBold"/>
        </w:rPr>
      </w:pPr>
      <w:r w:rsidRPr="009138CF">
        <w:rPr>
          <w:rStyle w:val="Style13ptBold"/>
        </w:rPr>
        <w:t>Paz, Vox senior politics reporter, 24</w:t>
      </w:r>
    </w:p>
    <w:p w14:paraId="78B4EDFB" w14:textId="77777777" w:rsidR="00135C8E" w:rsidRPr="009138CF" w:rsidRDefault="00135C8E" w:rsidP="00135C8E">
      <w:r>
        <w:t xml:space="preserve">[Christian Paz, Vox </w:t>
      </w:r>
      <w:r w:rsidRPr="009B17F1">
        <w:t>senior politics reporter</w:t>
      </w:r>
      <w:r>
        <w:t>, 7-21-24, Vox, “</w:t>
      </w:r>
      <w:r w:rsidRPr="009B17F1">
        <w:t xml:space="preserve">Does Kamala Harris give Democrats a better chance to </w:t>
      </w:r>
      <w:proofErr w:type="gramStart"/>
      <w:r w:rsidRPr="009B17F1">
        <w:t>win?</w:t>
      </w:r>
      <w:r>
        <w:t>,</w:t>
      </w:r>
      <w:proofErr w:type="gramEnd"/>
      <w:r>
        <w:t xml:space="preserve">” </w:t>
      </w:r>
      <w:r w:rsidRPr="009B17F1">
        <w:t>https://www.vox.com/2024-elections/361750/biden-drop-out-harris-endorse-polls-against-trump-democrats-dnc</w:t>
      </w:r>
      <w:r>
        <w:t>, accessed: 7-21-24, ES]</w:t>
      </w:r>
    </w:p>
    <w:p w14:paraId="501ABF87" w14:textId="77777777" w:rsidR="00135C8E" w:rsidRDefault="00135C8E" w:rsidP="00135C8E">
      <w:r>
        <w:t xml:space="preserve">What history tells us: Harris critics also have plenty to point to when criticizing her electoral history. Her toughest race was </w:t>
      </w:r>
      <w:r w:rsidRPr="00404335">
        <w:t xml:space="preserve">her first </w:t>
      </w:r>
      <w:proofErr w:type="gramStart"/>
      <w:r w:rsidRPr="00404335">
        <w:t>race,</w:t>
      </w:r>
      <w:proofErr w:type="gramEnd"/>
      <w:r w:rsidRPr="009138CF">
        <w:rPr>
          <w:rStyle w:val="StyleUnderline"/>
        </w:rPr>
        <w:t xml:space="preserve"> for California attorney general</w:t>
      </w:r>
      <w:r>
        <w:t xml:space="preserve">, when </w:t>
      </w:r>
      <w:r w:rsidRPr="00404335">
        <w:rPr>
          <w:rStyle w:val="StyleUnderline"/>
        </w:rPr>
        <w:t xml:space="preserve">she was the worst-performing statewide Democratic candidate on the ballot, winning her seat by about 1 percentage </w:t>
      </w:r>
      <w:proofErr w:type="spellStart"/>
      <w:proofErr w:type="gramStart"/>
      <w:r w:rsidRPr="00404335">
        <w:rPr>
          <w:rStyle w:val="StyleUnderline"/>
        </w:rPr>
        <w:t>point</w:t>
      </w:r>
      <w:r>
        <w:t>.Read</w:t>
      </w:r>
      <w:proofErr w:type="spellEnd"/>
      <w:proofErr w:type="gramEnd"/>
      <w:r>
        <w:t xml:space="preserve"> that again. </w:t>
      </w:r>
      <w:r w:rsidRPr="00404335">
        <w:rPr>
          <w:rStyle w:val="StyleUnderline"/>
        </w:rPr>
        <w:t>She nearly lost to a Republican in California</w:t>
      </w:r>
      <w:r>
        <w:t>.</w:t>
      </w:r>
    </w:p>
    <w:p w14:paraId="2D3275EF" w14:textId="77777777" w:rsidR="00135C8E" w:rsidRDefault="00135C8E" w:rsidP="00135C8E">
      <w:r>
        <w:t>There’s the context that this was a red-wave year — the 2020 midterm elections were terrible for Democrats. But in California, she essentially had united Democratic support for her campaign, and still came close to failure — while every other Democratic candidate on the ticket performed significantly better.</w:t>
      </w:r>
    </w:p>
    <w:p w14:paraId="03E32E24" w14:textId="77777777" w:rsidR="00135C8E" w:rsidRPr="00404335" w:rsidRDefault="00135C8E" w:rsidP="00135C8E">
      <w:pPr>
        <w:rPr>
          <w:rStyle w:val="StyleUnderline"/>
        </w:rPr>
      </w:pPr>
      <w:r w:rsidRPr="00404335">
        <w:rPr>
          <w:rStyle w:val="StyleUnderline"/>
        </w:rPr>
        <w:t>She cruised to victory during the 2016 Senate race in part because the whole contest was “uninspiring,” and neither Harris nor her opponent were able to excite voters during most of the campaign because Harris’s victory was assumed from the start. She also faced an easy, flawed candidate in that race: a wacky US representative who famously “dabbed” on stage during a debate.</w:t>
      </w:r>
    </w:p>
    <w:p w14:paraId="3D6DC62A" w14:textId="77777777" w:rsidR="00135C8E" w:rsidRDefault="00135C8E" w:rsidP="00135C8E">
      <w:r w:rsidRPr="00404335">
        <w:rPr>
          <w:rStyle w:val="StyleUnderline"/>
        </w:rPr>
        <w:t xml:space="preserve">And her 2020 presidential contest showed what happens when a candidate lacks clarity about her campaign and reasons for running. She struggled to define herself, and her position on the ideological spectrum, relative to her Democratic rivals. She could not run a disciplined campaign </w:t>
      </w:r>
      <w:r>
        <w:t>— two rival camps within her operation pulled the campaign in different directions for much of the primary.</w:t>
      </w:r>
    </w:p>
    <w:p w14:paraId="3757FDBE" w14:textId="77777777" w:rsidR="00135C8E" w:rsidRPr="00404335" w:rsidRDefault="00135C8E" w:rsidP="00135C8E">
      <w:pPr>
        <w:rPr>
          <w:rStyle w:val="StyleUnderline"/>
        </w:rPr>
      </w:pPr>
      <w:r w:rsidRPr="00404335">
        <w:rPr>
          <w:rStyle w:val="StyleUnderline"/>
        </w:rPr>
        <w:t>This record shows the legitimate reasons to question whether Harris would be able to make a proactive case for herself — not just a negative case against Trump. She faces the struggle of convincing voters not to blame her for the unpopular results of the Biden-Harris administration, while still thinking of her as presidential material.</w:t>
      </w:r>
    </w:p>
    <w:p w14:paraId="45AE3C9D" w14:textId="77777777" w:rsidR="00135C8E" w:rsidRDefault="00135C8E" w:rsidP="00135C8E"/>
    <w:p w14:paraId="75BC7D21" w14:textId="7CDE6548" w:rsidR="0096352A" w:rsidRDefault="004F1C3E" w:rsidP="004F1C3E">
      <w:pPr>
        <w:pStyle w:val="Heading3"/>
      </w:pPr>
      <w:bookmarkStart w:id="30" w:name="_Toc172571002"/>
      <w:r>
        <w:lastRenderedPageBreak/>
        <w:t>AT – Dem Messaging Wins the Election</w:t>
      </w:r>
      <w:bookmarkEnd w:id="30"/>
    </w:p>
    <w:p w14:paraId="0E1AAA81" w14:textId="77777777" w:rsidR="004F1C3E" w:rsidRPr="004F1C3E" w:rsidRDefault="004F1C3E" w:rsidP="004F1C3E"/>
    <w:p w14:paraId="6169D910" w14:textId="77777777" w:rsidR="004F1C3E" w:rsidRDefault="004F1C3E" w:rsidP="004F1C3E">
      <w:pPr>
        <w:pStyle w:val="Heading4"/>
      </w:pPr>
      <w:r>
        <w:t>Dem nominee’s economic messaging is already doomed – it’s been unpopular, and new candidate won’t have a coherent take</w:t>
      </w:r>
    </w:p>
    <w:p w14:paraId="34B92C1B" w14:textId="77777777" w:rsidR="004F1C3E" w:rsidRPr="00824709" w:rsidRDefault="004F1C3E" w:rsidP="004F1C3E">
      <w:pPr>
        <w:rPr>
          <w:rStyle w:val="Style13ptBold"/>
        </w:rPr>
      </w:pPr>
      <w:r>
        <w:rPr>
          <w:rStyle w:val="Style13ptBold"/>
        </w:rPr>
        <w:t>Cass, American Compass founder and chief economist, 7-21-24</w:t>
      </w:r>
    </w:p>
    <w:p w14:paraId="3EDDD3DC" w14:textId="77777777" w:rsidR="004F1C3E" w:rsidRDefault="004F1C3E" w:rsidP="004F1C3E">
      <w:r>
        <w:t>[Oren, 7-21-24, Politico Magazine, “</w:t>
      </w:r>
      <w:r w:rsidRPr="002D6A7D">
        <w:rPr>
          <w:color w:val="000000" w:themeColor="text1"/>
        </w:rPr>
        <w:t xml:space="preserve">15 Experts Predict What Biden’s Dropout Means for the 2024 Election”, </w:t>
      </w:r>
      <w:hyperlink r:id="rId23" w:history="1">
        <w:r w:rsidRPr="002D6A7D">
          <w:rPr>
            <w:rStyle w:val="Hyperlink"/>
            <w:color w:val="000000" w:themeColor="text1"/>
          </w:rPr>
          <w:t>https://www.politico.com/news/magazine/2024/07/21/biden-dropout-expert-predictions-00170164</w:t>
        </w:r>
      </w:hyperlink>
      <w:r w:rsidRPr="002D6A7D">
        <w:rPr>
          <w:color w:val="000000" w:themeColor="text1"/>
        </w:rPr>
        <w:t>,</w:t>
      </w:r>
      <w:r>
        <w:t xml:space="preserve"> Accessed 7-21-24, AMH]</w:t>
      </w:r>
    </w:p>
    <w:p w14:paraId="5F1586C5" w14:textId="77777777" w:rsidR="004F1C3E" w:rsidRDefault="004F1C3E" w:rsidP="004F1C3E"/>
    <w:p w14:paraId="57E02A54" w14:textId="77777777" w:rsidR="004F1C3E" w:rsidRPr="00BD3F12" w:rsidRDefault="004F1C3E" w:rsidP="004F1C3E">
      <w:pPr>
        <w:rPr>
          <w:u w:val="single"/>
        </w:rPr>
      </w:pPr>
      <w:r w:rsidRPr="0004371D">
        <w:rPr>
          <w:rStyle w:val="StyleUnderline"/>
        </w:rPr>
        <w:t>The Republican Party’s transformation into one focused on workers and their families, skeptical of Wall Street and free trade, and committed to rebuilding American industry has received more attention, but the Democratic Party’s agenda has been in flux</w:t>
      </w:r>
      <w:r>
        <w:t xml:space="preserve"> as well. </w:t>
      </w:r>
      <w:r w:rsidRPr="0004371D">
        <w:t>The Biden administration’s embrace of industrial policy, for instance, remains deeply unpopular with the economic advisers of the Obama era</w:t>
      </w:r>
      <w:r w:rsidRPr="00BD3F12">
        <w:rPr>
          <w:u w:val="single"/>
        </w:rPr>
        <w:t xml:space="preserve"> </w:t>
      </w:r>
      <w:r w:rsidRPr="0004371D">
        <w:t>like Larry Summers and Jason Furman. Even</w:t>
      </w:r>
      <w:r>
        <w:t xml:space="preserve"> </w:t>
      </w:r>
      <w:r w:rsidRPr="0004371D">
        <w:rPr>
          <w:rStyle w:val="StyleUnderline"/>
        </w:rPr>
        <w:t>within the administration, long-running battles have raged between free traders</w:t>
      </w:r>
      <w:r w:rsidRPr="00BD3F12">
        <w:rPr>
          <w:u w:val="single"/>
        </w:rPr>
        <w:t xml:space="preserve"> </w:t>
      </w:r>
      <w:r w:rsidRPr="0004371D">
        <w:t>like Janet Yellen who sought closer ties with China</w:t>
      </w:r>
      <w:r w:rsidRPr="00BD3F12">
        <w:rPr>
          <w:u w:val="single"/>
        </w:rPr>
        <w:t xml:space="preserve"> </w:t>
      </w:r>
      <w:r w:rsidRPr="0004371D">
        <w:rPr>
          <w:rStyle w:val="StyleUnderline"/>
        </w:rPr>
        <w:t>and economic realists</w:t>
      </w:r>
      <w:r w:rsidRPr="00BD3F12">
        <w:rPr>
          <w:u w:val="single"/>
        </w:rPr>
        <w:t xml:space="preserve"> </w:t>
      </w:r>
      <w:r w:rsidRPr="0004371D">
        <w:t>like Katherine Tai who recognized globalization’s failures.</w:t>
      </w:r>
      <w:r w:rsidRPr="00BD3F12">
        <w:rPr>
          <w:u w:val="single"/>
        </w:rPr>
        <w:t xml:space="preserve"> </w:t>
      </w:r>
      <w:r w:rsidRPr="0004371D">
        <w:rPr>
          <w:rStyle w:val="StyleUnderline"/>
        </w:rPr>
        <w:t>Are Democrats prepared to take seriously the importance of immigration enforcement to tight labor markets that raise wages at the low end</w:t>
      </w:r>
      <w:r w:rsidRPr="00BD3F12">
        <w:rPr>
          <w:u w:val="single"/>
        </w:rPr>
        <w:t xml:space="preserve">? </w:t>
      </w:r>
      <w:r w:rsidRPr="0004371D">
        <w:t>Is Big Tech the keystone in their coalition or do they agree with FTC Chair Lina Khan’s indictment of it?</w:t>
      </w:r>
    </w:p>
    <w:p w14:paraId="4DC4AE88" w14:textId="77777777" w:rsidR="004F1C3E" w:rsidRPr="00EE71C1" w:rsidRDefault="004F1C3E" w:rsidP="004F1C3E">
      <w:pPr>
        <w:rPr>
          <w:rStyle w:val="StyleUnderline"/>
        </w:rPr>
      </w:pPr>
      <w:r w:rsidRPr="0004371D">
        <w:rPr>
          <w:rStyle w:val="StyleUnderline"/>
        </w:rPr>
        <w:t>In a competitive primary process, these issues would have been litigated in public and the views of whoever emerged victorious would have earned legitimacy as the party’s path forward. Instead, the next Democratic nominee for president</w:t>
      </w:r>
      <w:r>
        <w:t xml:space="preserve"> — whether Kamala Harris or one of the many governors earning </w:t>
      </w:r>
      <w:proofErr w:type="gramStart"/>
      <w:r>
        <w:t>mention</w:t>
      </w:r>
      <w:proofErr w:type="gramEnd"/>
      <w:r>
        <w:t xml:space="preserve"> — </w:t>
      </w:r>
      <w:r w:rsidRPr="0004371D">
        <w:rPr>
          <w:rStyle w:val="StyleUnderline"/>
        </w:rPr>
        <w:t>is likely to assume that title without having given any indication of his or her vision (if he or she has a vision at all), and without reference to the different set of experts who would advise each of them</w:t>
      </w:r>
      <w:r>
        <w:t xml:space="preserve">. </w:t>
      </w:r>
      <w:r w:rsidRPr="00EE71C1">
        <w:rPr>
          <w:rStyle w:val="StyleUnderline"/>
        </w:rPr>
        <w:t>Perhaps the Democrats will luck into a compelling and coherent ideology to carry them forward. More likely, they will find themselves tied to a half-baked and untested set of ideas for which they are ill-equipped to make the public case.</w:t>
      </w:r>
    </w:p>
    <w:p w14:paraId="0D688554" w14:textId="77777777" w:rsidR="004F1C3E" w:rsidRDefault="004F1C3E" w:rsidP="004F1C3E">
      <w:pPr>
        <w:rPr>
          <w:u w:val="single"/>
        </w:rPr>
      </w:pPr>
    </w:p>
    <w:sectPr w:rsidR="004F1C3E">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688F6" w14:textId="77777777" w:rsidR="000F72C2" w:rsidRDefault="000F72C2" w:rsidP="00066D2C">
      <w:pPr>
        <w:spacing w:after="0" w:line="240" w:lineRule="auto"/>
      </w:pPr>
      <w:r>
        <w:separator/>
      </w:r>
    </w:p>
  </w:endnote>
  <w:endnote w:type="continuationSeparator" w:id="0">
    <w:p w14:paraId="10AEED2C" w14:textId="77777777" w:rsidR="000F72C2" w:rsidRDefault="000F72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82E29" w14:textId="77777777" w:rsidR="00FB175B" w:rsidRDefault="00FB1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CC882" w14:textId="77777777" w:rsidR="00FB175B" w:rsidRDefault="00FB1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34AD" w14:textId="77777777" w:rsidR="00FB175B" w:rsidRDefault="00FB1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44B1B" w14:textId="77777777" w:rsidR="000F72C2" w:rsidRDefault="000F72C2" w:rsidP="00066D2C">
      <w:pPr>
        <w:spacing w:after="0" w:line="240" w:lineRule="auto"/>
      </w:pPr>
      <w:r>
        <w:separator/>
      </w:r>
    </w:p>
  </w:footnote>
  <w:footnote w:type="continuationSeparator" w:id="0">
    <w:p w14:paraId="2BE12DAA" w14:textId="77777777" w:rsidR="000F72C2" w:rsidRDefault="000F72C2"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752B5" w14:textId="77777777" w:rsidR="00FB175B" w:rsidRDefault="00FB1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5945C" w14:textId="6BDA8BA4" w:rsidR="00FB175B" w:rsidRPr="00FB175B" w:rsidRDefault="00FB175B">
    <w:pPr>
      <w:pStyle w:val="Header"/>
      <w:rPr>
        <w:b/>
        <w:bCs/>
      </w:rPr>
    </w:pPr>
    <w:r w:rsidRPr="00FB175B">
      <w:rPr>
        <w:b/>
        <w:bCs/>
      </w:rPr>
      <w:fldChar w:fldCharType="begin"/>
    </w:r>
    <w:r w:rsidRPr="00FB175B">
      <w:rPr>
        <w:b/>
        <w:bCs/>
      </w:rPr>
      <w:instrText xml:space="preserve"> FILENAME   \* MERGEFORMAT </w:instrText>
    </w:r>
    <w:r w:rsidRPr="00FB175B">
      <w:rPr>
        <w:b/>
        <w:bCs/>
      </w:rPr>
      <w:fldChar w:fldCharType="separate"/>
    </w:r>
    <w:r w:rsidR="00B536DF">
      <w:rPr>
        <w:b/>
        <w:bCs/>
        <w:noProof/>
      </w:rPr>
      <w:t>GDI2024-Elections Harris Good DA Supplement</w:t>
    </w:r>
    <w:r w:rsidRPr="00FB175B">
      <w:rPr>
        <w:b/>
        <w:bCs/>
      </w:rPr>
      <w:fldChar w:fldCharType="end"/>
    </w:r>
    <w:r w:rsidRPr="00FB175B">
      <w:rPr>
        <w:b/>
        <w:bCs/>
      </w:rPr>
      <w:tab/>
    </w:r>
    <w:r w:rsidRPr="00FB175B">
      <w:rPr>
        <w:b/>
        <w:bCs/>
      </w:rPr>
      <w:tab/>
      <w:t xml:space="preserve">Page </w:t>
    </w:r>
    <w:r w:rsidRPr="00FB175B">
      <w:rPr>
        <w:b/>
        <w:bCs/>
      </w:rPr>
      <w:fldChar w:fldCharType="begin"/>
    </w:r>
    <w:r w:rsidRPr="00FB175B">
      <w:rPr>
        <w:b/>
        <w:bCs/>
      </w:rPr>
      <w:instrText xml:space="preserve"> PAGE  \* Arabic  \* MERGEFORMAT </w:instrText>
    </w:r>
    <w:r w:rsidRPr="00FB175B">
      <w:rPr>
        <w:b/>
        <w:bCs/>
      </w:rPr>
      <w:fldChar w:fldCharType="separate"/>
    </w:r>
    <w:r w:rsidRPr="00FB175B">
      <w:rPr>
        <w:b/>
        <w:bCs/>
        <w:noProof/>
      </w:rPr>
      <w:t>1</w:t>
    </w:r>
    <w:r w:rsidRPr="00FB175B">
      <w:rPr>
        <w:b/>
        <w:bCs/>
      </w:rPr>
      <w:fldChar w:fldCharType="end"/>
    </w:r>
    <w:r w:rsidRPr="00FB175B">
      <w:rPr>
        <w:b/>
        <w:bCs/>
      </w:rPr>
      <w:t xml:space="preserve"> of </w:t>
    </w:r>
    <w:r w:rsidRPr="00FB175B">
      <w:rPr>
        <w:b/>
        <w:bCs/>
      </w:rPr>
      <w:fldChar w:fldCharType="begin"/>
    </w:r>
    <w:r w:rsidRPr="00FB175B">
      <w:rPr>
        <w:b/>
        <w:bCs/>
      </w:rPr>
      <w:instrText xml:space="preserve"> NUMPAGES  \* Arabic  \* MERGEFORMAT </w:instrText>
    </w:r>
    <w:r w:rsidRPr="00FB175B">
      <w:rPr>
        <w:b/>
        <w:bCs/>
      </w:rPr>
      <w:fldChar w:fldCharType="separate"/>
    </w:r>
    <w:r w:rsidRPr="00FB175B">
      <w:rPr>
        <w:b/>
        <w:bCs/>
        <w:noProof/>
      </w:rPr>
      <w:t>2</w:t>
    </w:r>
    <w:r w:rsidRPr="00FB175B">
      <w:rPr>
        <w:b/>
        <w:bCs/>
      </w:rPr>
      <w:fldChar w:fldCharType="end"/>
    </w:r>
  </w:p>
  <w:p w14:paraId="20A48276" w14:textId="77777777" w:rsidR="00FB175B" w:rsidRPr="00FB175B" w:rsidRDefault="00FB175B">
    <w:pPr>
      <w:pStyle w:val="Heade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D46D9" w14:textId="77777777" w:rsidR="00FB175B" w:rsidRDefault="00FB1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321688408"/>
    <w:docVar w:name="Team" w:val="University of Kentucky"/>
    <w:docVar w:name="VerbatimVersion" w:val="6.0.0"/>
    <w:docVar w:name="WordVersion" w:val="16.0"/>
  </w:docVars>
  <w:rsids>
    <w:rsidRoot w:val="0096352A"/>
    <w:rsid w:val="00001C7E"/>
    <w:rsid w:val="0000487C"/>
    <w:rsid w:val="00011FEF"/>
    <w:rsid w:val="00013C8B"/>
    <w:rsid w:val="00023AEF"/>
    <w:rsid w:val="000250CA"/>
    <w:rsid w:val="0002533F"/>
    <w:rsid w:val="00032119"/>
    <w:rsid w:val="000427BD"/>
    <w:rsid w:val="0004371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78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D86"/>
    <w:rsid w:val="000F3FDD"/>
    <w:rsid w:val="000F5C68"/>
    <w:rsid w:val="000F6390"/>
    <w:rsid w:val="000F6530"/>
    <w:rsid w:val="000F72C2"/>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C8E"/>
    <w:rsid w:val="001378C8"/>
    <w:rsid w:val="00140A6B"/>
    <w:rsid w:val="00144AD4"/>
    <w:rsid w:val="00146731"/>
    <w:rsid w:val="00146F2E"/>
    <w:rsid w:val="00150A2E"/>
    <w:rsid w:val="00152BF7"/>
    <w:rsid w:val="00163574"/>
    <w:rsid w:val="001645D4"/>
    <w:rsid w:val="0016567B"/>
    <w:rsid w:val="0016568A"/>
    <w:rsid w:val="00170980"/>
    <w:rsid w:val="00170A72"/>
    <w:rsid w:val="00171A2A"/>
    <w:rsid w:val="001723BA"/>
    <w:rsid w:val="0017503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B52"/>
    <w:rsid w:val="001D1994"/>
    <w:rsid w:val="001D3991"/>
    <w:rsid w:val="001D6D5C"/>
    <w:rsid w:val="001D7A6D"/>
    <w:rsid w:val="001E4A64"/>
    <w:rsid w:val="001E61F5"/>
    <w:rsid w:val="001F0C01"/>
    <w:rsid w:val="001F1F4D"/>
    <w:rsid w:val="002005AF"/>
    <w:rsid w:val="00200C1A"/>
    <w:rsid w:val="002052E3"/>
    <w:rsid w:val="00210DC2"/>
    <w:rsid w:val="002110D6"/>
    <w:rsid w:val="00211518"/>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9F6"/>
    <w:rsid w:val="002A3018"/>
    <w:rsid w:val="002A4DA5"/>
    <w:rsid w:val="002A57B1"/>
    <w:rsid w:val="002B2116"/>
    <w:rsid w:val="002B3050"/>
    <w:rsid w:val="002B5F0C"/>
    <w:rsid w:val="002C0731"/>
    <w:rsid w:val="002C0B33"/>
    <w:rsid w:val="002C1E6D"/>
    <w:rsid w:val="002C30D9"/>
    <w:rsid w:val="002C6C7D"/>
    <w:rsid w:val="002C769C"/>
    <w:rsid w:val="002D2594"/>
    <w:rsid w:val="002D3647"/>
    <w:rsid w:val="002D418C"/>
    <w:rsid w:val="002E4260"/>
    <w:rsid w:val="002E663F"/>
    <w:rsid w:val="002F0384"/>
    <w:rsid w:val="002F276B"/>
    <w:rsid w:val="002F28CE"/>
    <w:rsid w:val="002F2CFC"/>
    <w:rsid w:val="002F37D1"/>
    <w:rsid w:val="002F38C4"/>
    <w:rsid w:val="002F5A47"/>
    <w:rsid w:val="002F636E"/>
    <w:rsid w:val="00300F2F"/>
    <w:rsid w:val="00303A62"/>
    <w:rsid w:val="00304257"/>
    <w:rsid w:val="00304A78"/>
    <w:rsid w:val="00306F2B"/>
    <w:rsid w:val="00306FDE"/>
    <w:rsid w:val="00307FBA"/>
    <w:rsid w:val="003106D9"/>
    <w:rsid w:val="00311112"/>
    <w:rsid w:val="00311C1F"/>
    <w:rsid w:val="0031266A"/>
    <w:rsid w:val="0031761F"/>
    <w:rsid w:val="00323E50"/>
    <w:rsid w:val="003264E7"/>
    <w:rsid w:val="00332820"/>
    <w:rsid w:val="00333A69"/>
    <w:rsid w:val="003352D6"/>
    <w:rsid w:val="00345BF2"/>
    <w:rsid w:val="00347131"/>
    <w:rsid w:val="003479B5"/>
    <w:rsid w:val="003500B6"/>
    <w:rsid w:val="00350DA9"/>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506"/>
    <w:rsid w:val="00405AD7"/>
    <w:rsid w:val="00411795"/>
    <w:rsid w:val="004127EF"/>
    <w:rsid w:val="00414EB4"/>
    <w:rsid w:val="0041591D"/>
    <w:rsid w:val="00415F86"/>
    <w:rsid w:val="004208C6"/>
    <w:rsid w:val="00425531"/>
    <w:rsid w:val="00425A83"/>
    <w:rsid w:val="00426CC6"/>
    <w:rsid w:val="004275C3"/>
    <w:rsid w:val="00430E6A"/>
    <w:rsid w:val="00431905"/>
    <w:rsid w:val="004326E6"/>
    <w:rsid w:val="00432F5F"/>
    <w:rsid w:val="0043419E"/>
    <w:rsid w:val="0043450D"/>
    <w:rsid w:val="004348C6"/>
    <w:rsid w:val="00434BCC"/>
    <w:rsid w:val="004350BF"/>
    <w:rsid w:val="00435588"/>
    <w:rsid w:val="00440DA9"/>
    <w:rsid w:val="004433A0"/>
    <w:rsid w:val="004436F8"/>
    <w:rsid w:val="00447BAE"/>
    <w:rsid w:val="00450DA4"/>
    <w:rsid w:val="00451206"/>
    <w:rsid w:val="00456FC6"/>
    <w:rsid w:val="00457F13"/>
    <w:rsid w:val="004604DA"/>
    <w:rsid w:val="00462267"/>
    <w:rsid w:val="00462B60"/>
    <w:rsid w:val="0047419E"/>
    <w:rsid w:val="00474720"/>
    <w:rsid w:val="00480A40"/>
    <w:rsid w:val="004827C9"/>
    <w:rsid w:val="004832A7"/>
    <w:rsid w:val="00486F5E"/>
    <w:rsid w:val="004875B9"/>
    <w:rsid w:val="00491C5F"/>
    <w:rsid w:val="0049341D"/>
    <w:rsid w:val="00493AA8"/>
    <w:rsid w:val="00494823"/>
    <w:rsid w:val="00496902"/>
    <w:rsid w:val="004A2B4E"/>
    <w:rsid w:val="004A3F3F"/>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C3E"/>
    <w:rsid w:val="004F4139"/>
    <w:rsid w:val="004F682B"/>
    <w:rsid w:val="00500F93"/>
    <w:rsid w:val="005015BF"/>
    <w:rsid w:val="00503593"/>
    <w:rsid w:val="005036B1"/>
    <w:rsid w:val="00511177"/>
    <w:rsid w:val="005125C9"/>
    <w:rsid w:val="00514911"/>
    <w:rsid w:val="00515BDD"/>
    <w:rsid w:val="00521B9F"/>
    <w:rsid w:val="005268F8"/>
    <w:rsid w:val="0053626E"/>
    <w:rsid w:val="00544936"/>
    <w:rsid w:val="005449A8"/>
    <w:rsid w:val="005511DD"/>
    <w:rsid w:val="0055242A"/>
    <w:rsid w:val="005525AE"/>
    <w:rsid w:val="005546C5"/>
    <w:rsid w:val="005558FC"/>
    <w:rsid w:val="00557B59"/>
    <w:rsid w:val="0056271D"/>
    <w:rsid w:val="00565142"/>
    <w:rsid w:val="00567D6A"/>
    <w:rsid w:val="00567D90"/>
    <w:rsid w:val="00575723"/>
    <w:rsid w:val="00583644"/>
    <w:rsid w:val="00583DBD"/>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118"/>
    <w:rsid w:val="00622773"/>
    <w:rsid w:val="00622C58"/>
    <w:rsid w:val="0062614B"/>
    <w:rsid w:val="006266E2"/>
    <w:rsid w:val="0063037B"/>
    <w:rsid w:val="00632C54"/>
    <w:rsid w:val="00635616"/>
    <w:rsid w:val="0063625E"/>
    <w:rsid w:val="00641E99"/>
    <w:rsid w:val="006463F8"/>
    <w:rsid w:val="00647946"/>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55B"/>
    <w:rsid w:val="00687555"/>
    <w:rsid w:val="00690E39"/>
    <w:rsid w:val="00691FF9"/>
    <w:rsid w:val="0069285F"/>
    <w:rsid w:val="0069752C"/>
    <w:rsid w:val="006A0DE5"/>
    <w:rsid w:val="006A0F5C"/>
    <w:rsid w:val="006A3677"/>
    <w:rsid w:val="006A5B27"/>
    <w:rsid w:val="006B1653"/>
    <w:rsid w:val="006B3A5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53D"/>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812"/>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5BD"/>
    <w:rsid w:val="00792AD8"/>
    <w:rsid w:val="00792D84"/>
    <w:rsid w:val="00795030"/>
    <w:rsid w:val="00795A26"/>
    <w:rsid w:val="007A00CB"/>
    <w:rsid w:val="007A312F"/>
    <w:rsid w:val="007A7EAB"/>
    <w:rsid w:val="007B5238"/>
    <w:rsid w:val="007B5917"/>
    <w:rsid w:val="007C0AED"/>
    <w:rsid w:val="007C0BEE"/>
    <w:rsid w:val="007C42F3"/>
    <w:rsid w:val="007C4FA7"/>
    <w:rsid w:val="007C5531"/>
    <w:rsid w:val="007C63A0"/>
    <w:rsid w:val="007C6D52"/>
    <w:rsid w:val="007C6F91"/>
    <w:rsid w:val="007C72C0"/>
    <w:rsid w:val="007D034D"/>
    <w:rsid w:val="007D040C"/>
    <w:rsid w:val="007D12ED"/>
    <w:rsid w:val="007D2F9C"/>
    <w:rsid w:val="007D6B57"/>
    <w:rsid w:val="007E1757"/>
    <w:rsid w:val="007E18CC"/>
    <w:rsid w:val="007E1E34"/>
    <w:rsid w:val="007F1998"/>
    <w:rsid w:val="007F2034"/>
    <w:rsid w:val="007F4683"/>
    <w:rsid w:val="007F55A4"/>
    <w:rsid w:val="007F7C5E"/>
    <w:rsid w:val="00800BF1"/>
    <w:rsid w:val="008012C5"/>
    <w:rsid w:val="008040F7"/>
    <w:rsid w:val="0080587F"/>
    <w:rsid w:val="00806B14"/>
    <w:rsid w:val="00807599"/>
    <w:rsid w:val="008114D4"/>
    <w:rsid w:val="0081234D"/>
    <w:rsid w:val="00812D2D"/>
    <w:rsid w:val="00817A64"/>
    <w:rsid w:val="008202F7"/>
    <w:rsid w:val="008247A4"/>
    <w:rsid w:val="00825D47"/>
    <w:rsid w:val="008272A6"/>
    <w:rsid w:val="0083258C"/>
    <w:rsid w:val="00833D6C"/>
    <w:rsid w:val="008371CD"/>
    <w:rsid w:val="00841328"/>
    <w:rsid w:val="00841CCC"/>
    <w:rsid w:val="00844377"/>
    <w:rsid w:val="008443EF"/>
    <w:rsid w:val="00846F90"/>
    <w:rsid w:val="00852FB9"/>
    <w:rsid w:val="008536B7"/>
    <w:rsid w:val="00857418"/>
    <w:rsid w:val="00860F34"/>
    <w:rsid w:val="00862AC4"/>
    <w:rsid w:val="0086319B"/>
    <w:rsid w:val="00866D2D"/>
    <w:rsid w:val="008674A6"/>
    <w:rsid w:val="0087210F"/>
    <w:rsid w:val="0087564D"/>
    <w:rsid w:val="00876000"/>
    <w:rsid w:val="0087601A"/>
    <w:rsid w:val="0089108B"/>
    <w:rsid w:val="00892164"/>
    <w:rsid w:val="00892EE6"/>
    <w:rsid w:val="008931B4"/>
    <w:rsid w:val="00895005"/>
    <w:rsid w:val="008973A2"/>
    <w:rsid w:val="00897C2F"/>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40C"/>
    <w:rsid w:val="008E447C"/>
    <w:rsid w:val="008E596E"/>
    <w:rsid w:val="008E6741"/>
    <w:rsid w:val="008F04C5"/>
    <w:rsid w:val="008F125D"/>
    <w:rsid w:val="008F651D"/>
    <w:rsid w:val="00901E9C"/>
    <w:rsid w:val="00906F79"/>
    <w:rsid w:val="00907369"/>
    <w:rsid w:val="00910B12"/>
    <w:rsid w:val="00912404"/>
    <w:rsid w:val="00920B9A"/>
    <w:rsid w:val="009249C5"/>
    <w:rsid w:val="0092525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52A"/>
    <w:rsid w:val="0096718B"/>
    <w:rsid w:val="00973D8A"/>
    <w:rsid w:val="009804B4"/>
    <w:rsid w:val="00980709"/>
    <w:rsid w:val="0098278C"/>
    <w:rsid w:val="00991819"/>
    <w:rsid w:val="00992BBB"/>
    <w:rsid w:val="00996667"/>
    <w:rsid w:val="00996B34"/>
    <w:rsid w:val="009A0FC8"/>
    <w:rsid w:val="009A17E1"/>
    <w:rsid w:val="009A2372"/>
    <w:rsid w:val="009A42F1"/>
    <w:rsid w:val="009A5571"/>
    <w:rsid w:val="009A7878"/>
    <w:rsid w:val="009B0776"/>
    <w:rsid w:val="009B0CDC"/>
    <w:rsid w:val="009B1729"/>
    <w:rsid w:val="009C01EF"/>
    <w:rsid w:val="009C050D"/>
    <w:rsid w:val="009C06D3"/>
    <w:rsid w:val="009C1312"/>
    <w:rsid w:val="009C39C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173"/>
    <w:rsid w:val="009F66D9"/>
    <w:rsid w:val="00A004CD"/>
    <w:rsid w:val="00A02756"/>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4E9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3BD"/>
    <w:rsid w:val="00A81524"/>
    <w:rsid w:val="00A81D60"/>
    <w:rsid w:val="00A8220D"/>
    <w:rsid w:val="00A82213"/>
    <w:rsid w:val="00A90163"/>
    <w:rsid w:val="00AA1AC0"/>
    <w:rsid w:val="00AA3B66"/>
    <w:rsid w:val="00AA5803"/>
    <w:rsid w:val="00AA584F"/>
    <w:rsid w:val="00AA7B79"/>
    <w:rsid w:val="00AB2843"/>
    <w:rsid w:val="00AB3118"/>
    <w:rsid w:val="00AB5822"/>
    <w:rsid w:val="00AB6F32"/>
    <w:rsid w:val="00AC46C7"/>
    <w:rsid w:val="00AC5B71"/>
    <w:rsid w:val="00AC5F18"/>
    <w:rsid w:val="00AC6ED5"/>
    <w:rsid w:val="00AE00AE"/>
    <w:rsid w:val="00AE56E1"/>
    <w:rsid w:val="00AE6C9A"/>
    <w:rsid w:val="00AF2207"/>
    <w:rsid w:val="00AF2612"/>
    <w:rsid w:val="00AF2A61"/>
    <w:rsid w:val="00AF30D9"/>
    <w:rsid w:val="00AF5F56"/>
    <w:rsid w:val="00AF63BF"/>
    <w:rsid w:val="00AF6B3B"/>
    <w:rsid w:val="00AF79DD"/>
    <w:rsid w:val="00AF7F2C"/>
    <w:rsid w:val="00AF7F46"/>
    <w:rsid w:val="00B0178C"/>
    <w:rsid w:val="00B019F0"/>
    <w:rsid w:val="00B02885"/>
    <w:rsid w:val="00B04EC7"/>
    <w:rsid w:val="00B06440"/>
    <w:rsid w:val="00B11F7D"/>
    <w:rsid w:val="00B1231F"/>
    <w:rsid w:val="00B17927"/>
    <w:rsid w:val="00B2113E"/>
    <w:rsid w:val="00B2123B"/>
    <w:rsid w:val="00B2410E"/>
    <w:rsid w:val="00B2727D"/>
    <w:rsid w:val="00B301A2"/>
    <w:rsid w:val="00B31350"/>
    <w:rsid w:val="00B315A8"/>
    <w:rsid w:val="00B32C3E"/>
    <w:rsid w:val="00B41D37"/>
    <w:rsid w:val="00B4484F"/>
    <w:rsid w:val="00B45128"/>
    <w:rsid w:val="00B536DF"/>
    <w:rsid w:val="00B53DB3"/>
    <w:rsid w:val="00B66AF2"/>
    <w:rsid w:val="00B72848"/>
    <w:rsid w:val="00B74544"/>
    <w:rsid w:val="00B77754"/>
    <w:rsid w:val="00B80DA1"/>
    <w:rsid w:val="00B81054"/>
    <w:rsid w:val="00B820DB"/>
    <w:rsid w:val="00B837F0"/>
    <w:rsid w:val="00B83896"/>
    <w:rsid w:val="00B860A9"/>
    <w:rsid w:val="00B97264"/>
    <w:rsid w:val="00BA0143"/>
    <w:rsid w:val="00BA227A"/>
    <w:rsid w:val="00BA4C69"/>
    <w:rsid w:val="00BA61AF"/>
    <w:rsid w:val="00BB1630"/>
    <w:rsid w:val="00BB6860"/>
    <w:rsid w:val="00BB70F8"/>
    <w:rsid w:val="00BC3256"/>
    <w:rsid w:val="00BC3592"/>
    <w:rsid w:val="00BC36DF"/>
    <w:rsid w:val="00BC4B41"/>
    <w:rsid w:val="00BC66ED"/>
    <w:rsid w:val="00BD11D3"/>
    <w:rsid w:val="00BD23D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93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868"/>
    <w:rsid w:val="00C9487D"/>
    <w:rsid w:val="00C955CB"/>
    <w:rsid w:val="00C95664"/>
    <w:rsid w:val="00C96E53"/>
    <w:rsid w:val="00CA1597"/>
    <w:rsid w:val="00CA25CC"/>
    <w:rsid w:val="00CA2BA2"/>
    <w:rsid w:val="00CA3ACE"/>
    <w:rsid w:val="00CA5FFF"/>
    <w:rsid w:val="00CA7F86"/>
    <w:rsid w:val="00CB32EF"/>
    <w:rsid w:val="00CB5DA2"/>
    <w:rsid w:val="00CC1BDF"/>
    <w:rsid w:val="00CC21EC"/>
    <w:rsid w:val="00CC482B"/>
    <w:rsid w:val="00CD105E"/>
    <w:rsid w:val="00CD4AE6"/>
    <w:rsid w:val="00CD5211"/>
    <w:rsid w:val="00CD57F9"/>
    <w:rsid w:val="00CD5CD1"/>
    <w:rsid w:val="00CE0BB8"/>
    <w:rsid w:val="00CE4922"/>
    <w:rsid w:val="00CE54E0"/>
    <w:rsid w:val="00CE5835"/>
    <w:rsid w:val="00CE6FA1"/>
    <w:rsid w:val="00CE7598"/>
    <w:rsid w:val="00CF1938"/>
    <w:rsid w:val="00CF24CD"/>
    <w:rsid w:val="00D01F0A"/>
    <w:rsid w:val="00D03B6E"/>
    <w:rsid w:val="00D059EF"/>
    <w:rsid w:val="00D13012"/>
    <w:rsid w:val="00D14159"/>
    <w:rsid w:val="00D14990"/>
    <w:rsid w:val="00D24268"/>
    <w:rsid w:val="00D25BE6"/>
    <w:rsid w:val="00D321DB"/>
    <w:rsid w:val="00D32460"/>
    <w:rsid w:val="00D32EBF"/>
    <w:rsid w:val="00D343B3"/>
    <w:rsid w:val="00D35073"/>
    <w:rsid w:val="00D36085"/>
    <w:rsid w:val="00D421D9"/>
    <w:rsid w:val="00D42D5E"/>
    <w:rsid w:val="00D47529"/>
    <w:rsid w:val="00D47713"/>
    <w:rsid w:val="00D51103"/>
    <w:rsid w:val="00D53B1C"/>
    <w:rsid w:val="00D55A7A"/>
    <w:rsid w:val="00D568D5"/>
    <w:rsid w:val="00D56B6F"/>
    <w:rsid w:val="00D57878"/>
    <w:rsid w:val="00D60AB7"/>
    <w:rsid w:val="00D6226F"/>
    <w:rsid w:val="00D70E15"/>
    <w:rsid w:val="00D714E5"/>
    <w:rsid w:val="00D7546D"/>
    <w:rsid w:val="00D75AC5"/>
    <w:rsid w:val="00D75C54"/>
    <w:rsid w:val="00D80AA8"/>
    <w:rsid w:val="00D839C5"/>
    <w:rsid w:val="00D84043"/>
    <w:rsid w:val="00D91348"/>
    <w:rsid w:val="00D9566D"/>
    <w:rsid w:val="00D974A6"/>
    <w:rsid w:val="00DA0EF7"/>
    <w:rsid w:val="00DA4B3F"/>
    <w:rsid w:val="00DA4EB6"/>
    <w:rsid w:val="00DA5F0C"/>
    <w:rsid w:val="00DB20EB"/>
    <w:rsid w:val="00DB33F6"/>
    <w:rsid w:val="00DB38CC"/>
    <w:rsid w:val="00DC08B6"/>
    <w:rsid w:val="00DC277F"/>
    <w:rsid w:val="00DC5385"/>
    <w:rsid w:val="00DD0950"/>
    <w:rsid w:val="00DD0BFE"/>
    <w:rsid w:val="00DD29B1"/>
    <w:rsid w:val="00DD4AF9"/>
    <w:rsid w:val="00DD5DF4"/>
    <w:rsid w:val="00DD5EE9"/>
    <w:rsid w:val="00DD7497"/>
    <w:rsid w:val="00DD782F"/>
    <w:rsid w:val="00DE0414"/>
    <w:rsid w:val="00DE0982"/>
    <w:rsid w:val="00DE1D11"/>
    <w:rsid w:val="00DE28ED"/>
    <w:rsid w:val="00DE2DEC"/>
    <w:rsid w:val="00DE419E"/>
    <w:rsid w:val="00DE44C3"/>
    <w:rsid w:val="00DE4D5E"/>
    <w:rsid w:val="00DF000A"/>
    <w:rsid w:val="00DF139C"/>
    <w:rsid w:val="00DF4826"/>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88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7AC"/>
    <w:rsid w:val="00E81786"/>
    <w:rsid w:val="00E85DE5"/>
    <w:rsid w:val="00E90EC0"/>
    <w:rsid w:val="00E944C1"/>
    <w:rsid w:val="00E94CB9"/>
    <w:rsid w:val="00E97D8B"/>
    <w:rsid w:val="00EA1AE3"/>
    <w:rsid w:val="00EA5878"/>
    <w:rsid w:val="00EA7F55"/>
    <w:rsid w:val="00EB1CC9"/>
    <w:rsid w:val="00EB1CE6"/>
    <w:rsid w:val="00EB1F19"/>
    <w:rsid w:val="00EB7375"/>
    <w:rsid w:val="00EC06EA"/>
    <w:rsid w:val="00EC2660"/>
    <w:rsid w:val="00EC3057"/>
    <w:rsid w:val="00EC47C5"/>
    <w:rsid w:val="00ED087B"/>
    <w:rsid w:val="00ED5626"/>
    <w:rsid w:val="00ED5EB9"/>
    <w:rsid w:val="00ED6BFE"/>
    <w:rsid w:val="00ED756A"/>
    <w:rsid w:val="00ED7FE5"/>
    <w:rsid w:val="00EE0176"/>
    <w:rsid w:val="00EE17BD"/>
    <w:rsid w:val="00EE27D8"/>
    <w:rsid w:val="00EE32BD"/>
    <w:rsid w:val="00EE5542"/>
    <w:rsid w:val="00EE6872"/>
    <w:rsid w:val="00EE71C1"/>
    <w:rsid w:val="00EF0191"/>
    <w:rsid w:val="00EF09CC"/>
    <w:rsid w:val="00EF0F91"/>
    <w:rsid w:val="00EF530B"/>
    <w:rsid w:val="00F00A14"/>
    <w:rsid w:val="00F0685D"/>
    <w:rsid w:val="00F06A5D"/>
    <w:rsid w:val="00F06DA8"/>
    <w:rsid w:val="00F0700E"/>
    <w:rsid w:val="00F07C3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895"/>
    <w:rsid w:val="00F5306F"/>
    <w:rsid w:val="00F532A6"/>
    <w:rsid w:val="00F569D6"/>
    <w:rsid w:val="00F57FCC"/>
    <w:rsid w:val="00F61907"/>
    <w:rsid w:val="00F61AB2"/>
    <w:rsid w:val="00F6258C"/>
    <w:rsid w:val="00F65464"/>
    <w:rsid w:val="00F70E1C"/>
    <w:rsid w:val="00F72FCE"/>
    <w:rsid w:val="00F734F9"/>
    <w:rsid w:val="00F73F90"/>
    <w:rsid w:val="00F7469F"/>
    <w:rsid w:val="00F74D13"/>
    <w:rsid w:val="00F75EF4"/>
    <w:rsid w:val="00F80FBD"/>
    <w:rsid w:val="00F849FF"/>
    <w:rsid w:val="00F86F58"/>
    <w:rsid w:val="00F936BB"/>
    <w:rsid w:val="00F93BAD"/>
    <w:rsid w:val="00F941DD"/>
    <w:rsid w:val="00F95311"/>
    <w:rsid w:val="00F95F8F"/>
    <w:rsid w:val="00FA0A18"/>
    <w:rsid w:val="00FA1BBD"/>
    <w:rsid w:val="00FA2DB8"/>
    <w:rsid w:val="00FA70EC"/>
    <w:rsid w:val="00FB175B"/>
    <w:rsid w:val="00FC1707"/>
    <w:rsid w:val="00FC1C82"/>
    <w:rsid w:val="00FC1D2F"/>
    <w:rsid w:val="00FC45AC"/>
    <w:rsid w:val="00FC4CFF"/>
    <w:rsid w:val="00FC5DE9"/>
    <w:rsid w:val="00FC7226"/>
    <w:rsid w:val="00FD01D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9BF13"/>
  <w15:chartTrackingRefBased/>
  <w15:docId w15:val="{E84A5857-DBD0-464E-B3A3-FEA8C8892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36DF"/>
    <w:rPr>
      <w:rFonts w:ascii="Times New Roman" w:hAnsi="Times New Roman" w:cs="Times New Roman"/>
    </w:rPr>
  </w:style>
  <w:style w:type="paragraph" w:styleId="Heading1">
    <w:name w:val="heading 1"/>
    <w:aliases w:val="Pocket"/>
    <w:basedOn w:val="Normal"/>
    <w:next w:val="Normal"/>
    <w:link w:val="Heading1Char"/>
    <w:qFormat/>
    <w:rsid w:val="00B536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36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36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2,No Spacing1121,No Spacing4,No Spacing21,CD - Cite,Heading 2 Char2 Char,TAG,Ch,No Spacing211,t,Heading 2 Char1 Char Char,No Spacing12,No Spacing2111,ta,Ta,T"/>
    <w:basedOn w:val="Normal"/>
    <w:next w:val="Normal"/>
    <w:link w:val="Heading4Char"/>
    <w:uiPriority w:val="3"/>
    <w:qFormat/>
    <w:rsid w:val="00B536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36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36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6DF"/>
  </w:style>
  <w:style w:type="character" w:styleId="Emphasis">
    <w:name w:val="Emphasis"/>
    <w:basedOn w:val="DefaultParagraphFont"/>
    <w:uiPriority w:val="8"/>
    <w:qFormat/>
    <w:rsid w:val="00B536D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536DF"/>
    <w:rPr>
      <w:color w:val="auto"/>
      <w:u w:val="none"/>
    </w:rPr>
  </w:style>
  <w:style w:type="character" w:customStyle="1" w:styleId="Heading1Char">
    <w:name w:val="Heading 1 Char"/>
    <w:aliases w:val="Pocket Char"/>
    <w:basedOn w:val="DefaultParagraphFont"/>
    <w:link w:val="Heading1"/>
    <w:rsid w:val="00B536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36D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536DF"/>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2 Char,No Spacing1121 Char,No Spacing4 Char,No Spacing21 Char,CD - Cite Char,Heading 2 Char2 Char Char"/>
    <w:basedOn w:val="DefaultParagraphFont"/>
    <w:link w:val="Heading4"/>
    <w:uiPriority w:val="3"/>
    <w:rsid w:val="00B536D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36D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536DF"/>
    <w:rPr>
      <w:b/>
      <w:sz w:val="22"/>
      <w:u w:val="single"/>
    </w:rPr>
  </w:style>
  <w:style w:type="character" w:styleId="Strong">
    <w:name w:val="Strong"/>
    <w:basedOn w:val="DefaultParagraphFont"/>
    <w:uiPriority w:val="22"/>
    <w:semiHidden/>
    <w:qFormat/>
    <w:rsid w:val="00B536DF"/>
    <w:rPr>
      <w:b/>
      <w:bCs/>
    </w:rPr>
  </w:style>
  <w:style w:type="character" w:styleId="BookTitle">
    <w:name w:val="Book Title"/>
    <w:basedOn w:val="DefaultParagraphFont"/>
    <w:uiPriority w:val="33"/>
    <w:semiHidden/>
    <w:qFormat/>
    <w:rsid w:val="00B536DF"/>
    <w:rPr>
      <w:b/>
      <w:bCs/>
      <w:i/>
      <w:iCs/>
      <w:spacing w:val="5"/>
    </w:rPr>
  </w:style>
  <w:style w:type="character" w:customStyle="1" w:styleId="Heading5Char">
    <w:name w:val="Heading 5 Char"/>
    <w:basedOn w:val="DefaultParagraphFont"/>
    <w:link w:val="Heading5"/>
    <w:uiPriority w:val="9"/>
    <w:semiHidden/>
    <w:rsid w:val="00B536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36DF"/>
  </w:style>
  <w:style w:type="paragraph" w:styleId="Header">
    <w:name w:val="header"/>
    <w:basedOn w:val="Normal"/>
    <w:link w:val="HeaderChar"/>
    <w:uiPriority w:val="99"/>
    <w:rsid w:val="00B5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6DF"/>
    <w:rPr>
      <w:rFonts w:ascii="Times New Roman" w:hAnsi="Times New Roman" w:cs="Times New Roman"/>
    </w:rPr>
  </w:style>
  <w:style w:type="paragraph" w:styleId="Footer">
    <w:name w:val="footer"/>
    <w:basedOn w:val="Normal"/>
    <w:link w:val="FooterChar"/>
    <w:uiPriority w:val="99"/>
    <w:semiHidden/>
    <w:rsid w:val="00B536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36DF"/>
    <w:rPr>
      <w:rFonts w:ascii="Times New Roman" w:hAnsi="Times New Roman" w:cs="Times New Roman"/>
    </w:rPr>
  </w:style>
  <w:style w:type="paragraph" w:styleId="BodyText">
    <w:name w:val="Body Text"/>
    <w:basedOn w:val="Normal"/>
    <w:link w:val="BodyTextChar"/>
    <w:uiPriority w:val="99"/>
    <w:semiHidden/>
    <w:unhideWhenUsed/>
    <w:rsid w:val="00B536DF"/>
    <w:pPr>
      <w:spacing w:after="120"/>
    </w:pPr>
  </w:style>
  <w:style w:type="character" w:customStyle="1" w:styleId="BodyTextChar">
    <w:name w:val="Body Text Char"/>
    <w:basedOn w:val="DefaultParagraphFont"/>
    <w:link w:val="BodyText"/>
    <w:uiPriority w:val="99"/>
    <w:semiHidden/>
    <w:rsid w:val="00B536DF"/>
    <w:rPr>
      <w:rFonts w:ascii="Times New Roman" w:hAnsi="Times New Roman" w:cs="Times New Roman"/>
    </w:rPr>
  </w:style>
  <w:style w:type="paragraph" w:styleId="NoSpacing">
    <w:name w:val="No Spacing"/>
    <w:link w:val="NoSpacingChar"/>
    <w:uiPriority w:val="99"/>
    <w:semiHidden/>
    <w:unhideWhenUsed/>
    <w:qFormat/>
    <w:rsid w:val="00B536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36DF"/>
    <w:rPr>
      <w:rFonts w:ascii="Calibri" w:hAnsi="Calibri" w:cs="Calibri"/>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 w:type="paragraph" w:styleId="TOCHeading">
    <w:name w:val="TOC Heading"/>
    <w:basedOn w:val="Heading1"/>
    <w:next w:val="Normal"/>
    <w:uiPriority w:val="39"/>
    <w:unhideWhenUsed/>
    <w:qFormat/>
    <w:rsid w:val="00FB175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B175B"/>
    <w:pPr>
      <w:spacing w:after="100"/>
    </w:pPr>
  </w:style>
  <w:style w:type="paragraph" w:styleId="TOC2">
    <w:name w:val="toc 2"/>
    <w:basedOn w:val="Normal"/>
    <w:next w:val="Normal"/>
    <w:autoRedefine/>
    <w:uiPriority w:val="39"/>
    <w:unhideWhenUsed/>
    <w:rsid w:val="00FB175B"/>
    <w:pPr>
      <w:spacing w:after="100"/>
      <w:ind w:left="220"/>
    </w:pPr>
  </w:style>
  <w:style w:type="paragraph" w:styleId="TOC3">
    <w:name w:val="toc 3"/>
    <w:basedOn w:val="Normal"/>
    <w:next w:val="Normal"/>
    <w:autoRedefine/>
    <w:uiPriority w:val="39"/>
    <w:unhideWhenUsed/>
    <w:rsid w:val="006F55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4/07/21/biden-dropout-expert-predictions-00170164" TargetMode="External"/><Relationship Id="rId13" Type="http://schemas.openxmlformats.org/officeDocument/2006/relationships/hyperlink" Target="https://www.politico.com/news/magazine/2024/07/21/biden-dropout-expert-predictions-00170164" TargetMode="External"/><Relationship Id="rId18" Type="http://schemas.openxmlformats.org/officeDocument/2006/relationships/hyperlink" Target="https://www.politico.com/news/magazine/2024/07/21/biden-dropout-expert-predictions-0017016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politico.com/news/magazine/2024/07/21/biden-dropout-expert-predictions-00170164" TargetMode="External"/><Relationship Id="rId7" Type="http://schemas.openxmlformats.org/officeDocument/2006/relationships/endnotes" Target="endnotes.xml"/><Relationship Id="rId12" Type="http://schemas.openxmlformats.org/officeDocument/2006/relationships/hyperlink" Target="https://crooked.com/newsletters/what-a-day-kamala-order/" TargetMode="External"/><Relationship Id="rId17" Type="http://schemas.openxmlformats.org/officeDocument/2006/relationships/hyperlink" Target="https://www.politico.com/news/magazine/2024/07/21/biden-dropout-expert-predictions-00170164"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nymag.com/intelligencer/article/kamala-harris-democratic-nomination.html" TargetMode="External"/><Relationship Id="rId20" Type="http://schemas.openxmlformats.org/officeDocument/2006/relationships/hyperlink" Target="https://www.politico.com/news/magazine/2024/07/21/biden-dropout-expert-predictions-00170164"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magazine/2024/07/21/biden-dropout-expert-predictions-00170164"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politico.com/news/magazine/2024/07/21/biden-dropout-expert-predictions-00170164" TargetMode="External"/><Relationship Id="rId23" Type="http://schemas.openxmlformats.org/officeDocument/2006/relationships/hyperlink" Target="https://www.politico.com/news/magazine/2024/07/21/biden-dropout-expert-predictions-00170164" TargetMode="External"/><Relationship Id="rId28" Type="http://schemas.openxmlformats.org/officeDocument/2006/relationships/header" Target="header3.xml"/><Relationship Id="rId10" Type="http://schemas.openxmlformats.org/officeDocument/2006/relationships/hyperlink" Target="https://www.politico.com/news/magazine/2024/07/21/biden-dropout-expert-predictions-00170164" TargetMode="External"/><Relationship Id="rId19" Type="http://schemas.openxmlformats.org/officeDocument/2006/relationships/hyperlink" Target="https://www.forbes.com/sites/saradorn/2024/07/21/heres-how-kamala-harris-performs-in-polls-against-trump-as-biden-drops-out-and-endorses-harris/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tatnews.com/2024/07/21/kamala-harris-health-care-agenda-endorsed-by-abortion-rights-gruops-progressives/" TargetMode="External"/><Relationship Id="rId14" Type="http://schemas.openxmlformats.org/officeDocument/2006/relationships/hyperlink" Target="https://www.politico.com/news/magazine/2024/07/21/biden-dropout-expert-predictions-00170164" TargetMode="External"/><Relationship Id="rId22" Type="http://schemas.openxmlformats.org/officeDocument/2006/relationships/hyperlink" Target="https://www.politico.com/news/magazine/2024/07/21/biden-dropout-expert-predictions-00170164" TargetMode="External"/><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235</TotalTime>
  <Pages>60</Pages>
  <Words>19887</Words>
  <Characters>111247</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Adrienne Brovero</dc:creator>
  <cp:keywords>6.0.0</cp:keywords>
  <dc:description/>
  <cp:lastModifiedBy>Adrienne Brovero</cp:lastModifiedBy>
  <cp:revision>113</cp:revision>
  <dcterms:created xsi:type="dcterms:W3CDTF">2024-07-22T22:08:00Z</dcterms:created>
  <dcterms:modified xsi:type="dcterms:W3CDTF">2024-07-23T03:04:00Z</dcterms:modified>
</cp:coreProperties>
</file>