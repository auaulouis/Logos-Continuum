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45C1D" w14:textId="2D7AA953" w:rsidR="00EF5000" w:rsidRDefault="00EF5000" w:rsidP="00EF5000">
      <w:pPr>
        <w:pStyle w:val="Heading1"/>
      </w:pPr>
      <w:r>
        <w:t>Hegemony Good Impact – CNDI 24</w:t>
      </w:r>
    </w:p>
    <w:p w14:paraId="327D89B8" w14:textId="18B35E3E" w:rsidR="00603FC9" w:rsidRDefault="00603FC9" w:rsidP="00603FC9">
      <w:pPr>
        <w:pStyle w:val="Heading2"/>
      </w:pPr>
      <w:r>
        <w:lastRenderedPageBreak/>
        <w:t>1AC</w:t>
      </w:r>
    </w:p>
    <w:p w14:paraId="5D98D4EC" w14:textId="6AAB85BB" w:rsidR="00945732" w:rsidRDefault="00945732" w:rsidP="00945732">
      <w:pPr>
        <w:pStyle w:val="Heading3"/>
      </w:pPr>
      <w:r>
        <w:lastRenderedPageBreak/>
        <w:t>1AC – New Hege Good Card !</w:t>
      </w:r>
    </w:p>
    <w:p w14:paraId="7B525AB3" w14:textId="77777777" w:rsidR="00945732" w:rsidRPr="00343C25" w:rsidRDefault="00945732" w:rsidP="00945732">
      <w:pPr>
        <w:pStyle w:val="Heading4"/>
      </w:pPr>
      <w:r>
        <w:t xml:space="preserve">Only </w:t>
      </w:r>
      <w:r w:rsidRPr="00776D4C">
        <w:rPr>
          <w:u w:val="single"/>
        </w:rPr>
        <w:t>American</w:t>
      </w:r>
      <w:r>
        <w:t xml:space="preserve"> hegemony </w:t>
      </w:r>
      <w:r w:rsidRPr="00776D4C">
        <w:rPr>
          <w:u w:val="single"/>
        </w:rPr>
        <w:t>deters</w:t>
      </w:r>
      <w:r>
        <w:t xml:space="preserve"> revisionists---otherwise, </w:t>
      </w:r>
      <w:r w:rsidRPr="00776D4C">
        <w:rPr>
          <w:u w:val="single"/>
        </w:rPr>
        <w:t>extinction</w:t>
      </w:r>
      <w:r>
        <w:t xml:space="preserve"> from </w:t>
      </w:r>
      <w:r w:rsidRPr="00776D4C">
        <w:rPr>
          <w:u w:val="single"/>
        </w:rPr>
        <w:t>numerous crises</w:t>
      </w:r>
      <w:r>
        <w:t>.</w:t>
      </w:r>
    </w:p>
    <w:p w14:paraId="216E8FCC" w14:textId="77777777" w:rsidR="00945732" w:rsidRPr="00343C25" w:rsidRDefault="00945732" w:rsidP="00945732">
      <w:r>
        <w:t xml:space="preserve">Dr. Michael </w:t>
      </w:r>
      <w:r w:rsidRPr="00343C25">
        <w:rPr>
          <w:rStyle w:val="Style13ptBold"/>
        </w:rPr>
        <w:t>Ignatieff  ‘24</w:t>
      </w:r>
      <w:r>
        <w:t xml:space="preserve">. PhD in history from Cambridge University, 3-5-24, “The Threat to American Hegemony is Real,” </w:t>
      </w:r>
      <w:r w:rsidRPr="00343C25">
        <w:t>https://www.project-syndicate.org/commentary/us-western-hegemony-vulnerable-to-russian-chinese-coordinated-challenge-by-michael-ignatieff-2024-03</w:t>
      </w:r>
      <w:r>
        <w:t>, acc 7-11-24, aun</w:t>
      </w:r>
    </w:p>
    <w:p w14:paraId="298F47DF" w14:textId="77777777" w:rsidR="00945732" w:rsidRPr="003244A3" w:rsidRDefault="00945732" w:rsidP="00945732">
      <w:pPr>
        <w:rPr>
          <w:sz w:val="16"/>
        </w:rPr>
      </w:pPr>
      <w:r w:rsidRPr="00343C25">
        <w:rPr>
          <w:rStyle w:val="StyleUnderline"/>
        </w:rPr>
        <w:t xml:space="preserve">The post-1945 </w:t>
      </w:r>
      <w:r w:rsidRPr="00343C25">
        <w:rPr>
          <w:rStyle w:val="Emphasis"/>
        </w:rPr>
        <w:t>world order</w:t>
      </w:r>
      <w:r w:rsidRPr="003244A3">
        <w:rPr>
          <w:sz w:val="16"/>
        </w:rPr>
        <w:t xml:space="preserve"> – </w:t>
      </w:r>
      <w:r w:rsidRPr="00343C25">
        <w:rPr>
          <w:rStyle w:val="StyleUnderline"/>
        </w:rPr>
        <w:t xml:space="preserve">written into </w:t>
      </w:r>
      <w:r w:rsidRPr="00343C25">
        <w:rPr>
          <w:rStyle w:val="Emphasis"/>
        </w:rPr>
        <w:t>i</w:t>
      </w:r>
      <w:r w:rsidRPr="00343C25">
        <w:rPr>
          <w:rStyle w:val="StyleUnderline"/>
        </w:rPr>
        <w:t xml:space="preserve">nternational </w:t>
      </w:r>
      <w:r w:rsidRPr="00343C25">
        <w:rPr>
          <w:rStyle w:val="Emphasis"/>
        </w:rPr>
        <w:t>l</w:t>
      </w:r>
      <w:r w:rsidRPr="00343C25">
        <w:rPr>
          <w:rStyle w:val="StyleUnderline"/>
        </w:rPr>
        <w:t>aw</w:t>
      </w:r>
      <w:r w:rsidRPr="003244A3">
        <w:rPr>
          <w:sz w:val="16"/>
        </w:rPr>
        <w:t xml:space="preserve">, </w:t>
      </w:r>
      <w:r w:rsidRPr="00343C25">
        <w:rPr>
          <w:rStyle w:val="StyleUnderline"/>
        </w:rPr>
        <w:t xml:space="preserve">ratified by the </w:t>
      </w:r>
      <w:r w:rsidRPr="00343C25">
        <w:rPr>
          <w:rStyle w:val="Emphasis"/>
        </w:rPr>
        <w:t>U</w:t>
      </w:r>
      <w:r w:rsidRPr="00343C25">
        <w:rPr>
          <w:rStyle w:val="StyleUnderline"/>
        </w:rPr>
        <w:t xml:space="preserve">nited </w:t>
      </w:r>
      <w:r w:rsidRPr="00343C25">
        <w:rPr>
          <w:rStyle w:val="Emphasis"/>
        </w:rPr>
        <w:t>N</w:t>
      </w:r>
      <w:r w:rsidRPr="00343C25">
        <w:rPr>
          <w:rStyle w:val="StyleUnderline"/>
        </w:rPr>
        <w:t>ations</w:t>
      </w:r>
      <w:r w:rsidRPr="003244A3">
        <w:rPr>
          <w:sz w:val="16"/>
        </w:rPr>
        <w:t xml:space="preserve">, </w:t>
      </w:r>
      <w:r w:rsidRPr="00343C25">
        <w:rPr>
          <w:rStyle w:val="StyleUnderline"/>
        </w:rPr>
        <w:t xml:space="preserve">and kept in place by the </w:t>
      </w:r>
      <w:r w:rsidRPr="00343C25">
        <w:rPr>
          <w:rStyle w:val="Emphasis"/>
        </w:rPr>
        <w:t>balance</w:t>
      </w:r>
      <w:r w:rsidRPr="00343C25">
        <w:rPr>
          <w:rStyle w:val="StyleUnderline"/>
        </w:rPr>
        <w:t xml:space="preserve"> of </w:t>
      </w:r>
      <w:r w:rsidRPr="00343C25">
        <w:rPr>
          <w:rStyle w:val="Emphasis"/>
        </w:rPr>
        <w:t>nuclear terror</w:t>
      </w:r>
      <w:r w:rsidRPr="003244A3">
        <w:rPr>
          <w:sz w:val="16"/>
        </w:rPr>
        <w:t xml:space="preserve"> among major powers – </w:t>
      </w:r>
      <w:r w:rsidRPr="00343C25">
        <w:rPr>
          <w:rStyle w:val="StyleUnderline"/>
        </w:rPr>
        <w:t xml:space="preserve">is </w:t>
      </w:r>
      <w:r w:rsidRPr="001118C3">
        <w:rPr>
          <w:rStyle w:val="Emphasis"/>
          <w:sz w:val="32"/>
          <w:szCs w:val="32"/>
        </w:rPr>
        <w:t>hanging</w:t>
      </w:r>
      <w:r w:rsidRPr="001118C3">
        <w:rPr>
          <w:rStyle w:val="StyleUnderline"/>
          <w:sz w:val="32"/>
          <w:szCs w:val="32"/>
        </w:rPr>
        <w:t xml:space="preserve"> by a </w:t>
      </w:r>
      <w:r w:rsidRPr="001118C3">
        <w:rPr>
          <w:rStyle w:val="Emphasis"/>
          <w:sz w:val="32"/>
          <w:szCs w:val="32"/>
        </w:rPr>
        <w:t>thread</w:t>
      </w:r>
      <w:r w:rsidRPr="003244A3">
        <w:rPr>
          <w:sz w:val="16"/>
        </w:rPr>
        <w:t xml:space="preserve">. </w:t>
      </w:r>
      <w:r w:rsidRPr="00343C25">
        <w:rPr>
          <w:rStyle w:val="StyleUnderline"/>
        </w:rPr>
        <w:t xml:space="preserve">The </w:t>
      </w:r>
      <w:r w:rsidRPr="00343C25">
        <w:rPr>
          <w:rStyle w:val="Emphasis"/>
        </w:rPr>
        <w:t>U</w:t>
      </w:r>
      <w:r w:rsidRPr="00343C25">
        <w:rPr>
          <w:rStyle w:val="StyleUnderline"/>
        </w:rPr>
        <w:t xml:space="preserve">nited </w:t>
      </w:r>
      <w:r w:rsidRPr="00343C25">
        <w:rPr>
          <w:rStyle w:val="Emphasis"/>
        </w:rPr>
        <w:t>S</w:t>
      </w:r>
      <w:r w:rsidRPr="00343C25">
        <w:rPr>
          <w:rStyle w:val="StyleUnderline"/>
        </w:rPr>
        <w:t xml:space="preserve">tates is </w:t>
      </w:r>
      <w:r w:rsidRPr="00343C25">
        <w:rPr>
          <w:rStyle w:val="Emphasis"/>
        </w:rPr>
        <w:t>divided</w:t>
      </w:r>
      <w:r w:rsidRPr="00343C25">
        <w:rPr>
          <w:rStyle w:val="StyleUnderline"/>
        </w:rPr>
        <w:t xml:space="preserve"> against </w:t>
      </w:r>
      <w:r w:rsidRPr="00343C25">
        <w:rPr>
          <w:rStyle w:val="Emphasis"/>
        </w:rPr>
        <w:t>itself</w:t>
      </w:r>
      <w:r w:rsidRPr="00343C25">
        <w:rPr>
          <w:rStyle w:val="StyleUnderline"/>
        </w:rPr>
        <w:t xml:space="preserve"> and </w:t>
      </w:r>
      <w:r w:rsidRPr="00343C25">
        <w:rPr>
          <w:rStyle w:val="Emphasis"/>
        </w:rPr>
        <w:t>stretched</w:t>
      </w:r>
      <w:r w:rsidRPr="00343C25">
        <w:rPr>
          <w:rStyle w:val="StyleUnderline"/>
        </w:rPr>
        <w:t xml:space="preserve"> to the </w:t>
      </w:r>
      <w:r w:rsidRPr="00343C25">
        <w:rPr>
          <w:rStyle w:val="Emphasis"/>
        </w:rPr>
        <w:t>limits</w:t>
      </w:r>
      <w:r w:rsidRPr="003244A3">
        <w:rPr>
          <w:sz w:val="16"/>
        </w:rPr>
        <w:t xml:space="preserve"> of its capabilities. </w:t>
      </w:r>
      <w:r w:rsidRPr="00343C25">
        <w:rPr>
          <w:rStyle w:val="StyleUnderline"/>
        </w:rPr>
        <w:t xml:space="preserve">Europe is </w:t>
      </w:r>
      <w:r w:rsidRPr="00343C25">
        <w:rPr>
          <w:rStyle w:val="Emphasis"/>
        </w:rPr>
        <w:t>waking up</w:t>
      </w:r>
      <w:r w:rsidRPr="00343C25">
        <w:rPr>
          <w:rStyle w:val="StyleUnderline"/>
        </w:rPr>
        <w:t xml:space="preserve"> to the possibility</w:t>
      </w:r>
      <w:r w:rsidRPr="003244A3">
        <w:rPr>
          <w:sz w:val="16"/>
        </w:rPr>
        <w:t xml:space="preserve"> that, come November, </w:t>
      </w:r>
      <w:r w:rsidRPr="00343C25">
        <w:rPr>
          <w:rStyle w:val="StyleUnderline"/>
        </w:rPr>
        <w:t xml:space="preserve">America may </w:t>
      </w:r>
      <w:r w:rsidRPr="00343C25">
        <w:rPr>
          <w:rStyle w:val="Emphasis"/>
        </w:rPr>
        <w:t>no longer</w:t>
      </w:r>
      <w:r w:rsidRPr="00343C25">
        <w:rPr>
          <w:rStyle w:val="StyleUnderline"/>
        </w:rPr>
        <w:t xml:space="preserve"> fulfill</w:t>
      </w:r>
      <w:r w:rsidRPr="003244A3">
        <w:rPr>
          <w:sz w:val="16"/>
        </w:rPr>
        <w:t xml:space="preserve"> its collective-defense obligations under </w:t>
      </w:r>
      <w:r w:rsidRPr="00343C25">
        <w:rPr>
          <w:rStyle w:val="Emphasis"/>
        </w:rPr>
        <w:t>Article 5</w:t>
      </w:r>
      <w:r w:rsidRPr="003244A3">
        <w:rPr>
          <w:sz w:val="16"/>
        </w:rPr>
        <w:t xml:space="preserve"> of the NATO treaty. Faced with this new uncertainty, </w:t>
      </w:r>
      <w:r w:rsidRPr="00343C25">
        <w:rPr>
          <w:rStyle w:val="StyleUnderline"/>
        </w:rPr>
        <w:t>Europe is cranking up</w:t>
      </w:r>
      <w:r w:rsidRPr="003244A3">
        <w:rPr>
          <w:sz w:val="16"/>
        </w:rPr>
        <w:t xml:space="preserve"> its </w:t>
      </w:r>
      <w:r w:rsidRPr="00343C25">
        <w:rPr>
          <w:rStyle w:val="StyleUnderline"/>
        </w:rPr>
        <w:t>defense</w:t>
      </w:r>
      <w:r w:rsidRPr="003244A3">
        <w:rPr>
          <w:sz w:val="16"/>
        </w:rPr>
        <w:t xml:space="preserve"> production, and European </w:t>
      </w:r>
      <w:r w:rsidRPr="00343C25">
        <w:rPr>
          <w:rStyle w:val="StyleUnderline"/>
        </w:rPr>
        <w:t xml:space="preserve">politicians are screwing up the </w:t>
      </w:r>
      <w:r w:rsidRPr="00343C25">
        <w:rPr>
          <w:rStyle w:val="Emphasis"/>
        </w:rPr>
        <w:t>courage</w:t>
      </w:r>
      <w:r w:rsidRPr="00343C25">
        <w:rPr>
          <w:rStyle w:val="StyleUnderline"/>
        </w:rPr>
        <w:t xml:space="preserve"> to </w:t>
      </w:r>
      <w:r w:rsidRPr="00343C25">
        <w:rPr>
          <w:rStyle w:val="Emphasis"/>
        </w:rPr>
        <w:t>persuade</w:t>
      </w:r>
      <w:r w:rsidRPr="003244A3">
        <w:rPr>
          <w:sz w:val="16"/>
        </w:rPr>
        <w:t xml:space="preserve"> their </w:t>
      </w:r>
      <w:r w:rsidRPr="00343C25">
        <w:rPr>
          <w:rStyle w:val="StyleUnderline"/>
        </w:rPr>
        <w:t xml:space="preserve">electorates that they will need to </w:t>
      </w:r>
      <w:r w:rsidRPr="001118C3">
        <w:rPr>
          <w:rStyle w:val="Emphasis"/>
        </w:rPr>
        <w:t>ante up</w:t>
      </w:r>
      <w:r w:rsidRPr="003244A3">
        <w:rPr>
          <w:sz w:val="16"/>
        </w:rPr>
        <w:t xml:space="preserve"> 2% of their </w:t>
      </w:r>
      <w:r w:rsidRPr="00343C25">
        <w:rPr>
          <w:rStyle w:val="StyleUnderline"/>
        </w:rPr>
        <w:t xml:space="preserve">GDP to </w:t>
      </w:r>
      <w:r w:rsidRPr="001118C3">
        <w:rPr>
          <w:rStyle w:val="Emphasis"/>
        </w:rPr>
        <w:t>guarantee</w:t>
      </w:r>
      <w:r w:rsidRPr="003244A3">
        <w:rPr>
          <w:sz w:val="16"/>
        </w:rPr>
        <w:t xml:space="preserve"> their own </w:t>
      </w:r>
      <w:r w:rsidRPr="00343C25">
        <w:rPr>
          <w:rStyle w:val="StyleUnderline"/>
        </w:rPr>
        <w:t>safety</w:t>
      </w:r>
      <w:r w:rsidRPr="003244A3">
        <w:rPr>
          <w:sz w:val="16"/>
        </w:rPr>
        <w:t>.</w:t>
      </w:r>
    </w:p>
    <w:p w14:paraId="78C509C7" w14:textId="77777777" w:rsidR="00945732" w:rsidRPr="003244A3" w:rsidRDefault="00945732" w:rsidP="00945732">
      <w:pPr>
        <w:rPr>
          <w:sz w:val="16"/>
        </w:rPr>
      </w:pPr>
      <w:r w:rsidRPr="003244A3">
        <w:rPr>
          <w:sz w:val="16"/>
        </w:rPr>
        <w:t xml:space="preserve">The </w:t>
      </w:r>
      <w:r w:rsidRPr="001118C3">
        <w:rPr>
          <w:rStyle w:val="StyleUnderline"/>
        </w:rPr>
        <w:t>Western alliance</w:t>
      </w:r>
      <w:r w:rsidRPr="003244A3">
        <w:rPr>
          <w:sz w:val="16"/>
        </w:rPr>
        <w:t xml:space="preserve"> doesn’t just face the challenge of doubling down on defense while maintaining unity across the Atlantic. It also now </w:t>
      </w:r>
      <w:r w:rsidRPr="001118C3">
        <w:rPr>
          <w:rStyle w:val="StyleUnderline"/>
        </w:rPr>
        <w:t>faces an “</w:t>
      </w:r>
      <w:r w:rsidRPr="001118C3">
        <w:rPr>
          <w:rStyle w:val="Emphasis"/>
        </w:rPr>
        <w:t>axis</w:t>
      </w:r>
      <w:r w:rsidRPr="001118C3">
        <w:rPr>
          <w:rStyle w:val="StyleUnderline"/>
        </w:rPr>
        <w:t xml:space="preserve"> </w:t>
      </w:r>
      <w:r w:rsidRPr="001118C3">
        <w:rPr>
          <w:rStyle w:val="Emphasis"/>
        </w:rPr>
        <w:t>of resistance</w:t>
      </w:r>
      <w:r w:rsidRPr="001118C3">
        <w:rPr>
          <w:rStyle w:val="StyleUnderline"/>
        </w:rPr>
        <w:t>” that</w:t>
      </w:r>
      <w:r w:rsidRPr="003244A3">
        <w:rPr>
          <w:sz w:val="16"/>
        </w:rPr>
        <w:t xml:space="preserve"> might be tempted to </w:t>
      </w:r>
      <w:r w:rsidRPr="001118C3">
        <w:rPr>
          <w:rStyle w:val="Emphasis"/>
        </w:rPr>
        <w:t>threaten</w:t>
      </w:r>
      <w:r w:rsidRPr="001118C3">
        <w:rPr>
          <w:rStyle w:val="StyleUnderline"/>
        </w:rPr>
        <w:t xml:space="preserve"> Western hegemony with</w:t>
      </w:r>
      <w:r w:rsidRPr="003244A3">
        <w:rPr>
          <w:sz w:val="16"/>
        </w:rPr>
        <w:t xml:space="preserve"> a simultaneous, </w:t>
      </w:r>
      <w:r w:rsidRPr="001118C3">
        <w:rPr>
          <w:rStyle w:val="Emphasis"/>
        </w:rPr>
        <w:t>coordinated challenge</w:t>
      </w:r>
      <w:r w:rsidRPr="003244A3">
        <w:rPr>
          <w:sz w:val="16"/>
        </w:rPr>
        <w:t xml:space="preserve">. </w:t>
      </w:r>
      <w:r w:rsidRPr="001118C3">
        <w:rPr>
          <w:rStyle w:val="StyleUnderline"/>
        </w:rPr>
        <w:t>The lynchpin</w:t>
      </w:r>
      <w:r w:rsidRPr="003244A3">
        <w:rPr>
          <w:sz w:val="16"/>
        </w:rPr>
        <w:t xml:space="preserve"> of this axis </w:t>
      </w:r>
      <w:r w:rsidRPr="001118C3">
        <w:rPr>
          <w:rStyle w:val="StyleUnderline"/>
        </w:rPr>
        <w:t>is</w:t>
      </w:r>
      <w:r w:rsidRPr="003244A3">
        <w:rPr>
          <w:sz w:val="16"/>
        </w:rPr>
        <w:t xml:space="preserve"> the </w:t>
      </w:r>
      <w:r w:rsidRPr="001118C3">
        <w:rPr>
          <w:rStyle w:val="Emphasis"/>
        </w:rPr>
        <w:t>Russia-China</w:t>
      </w:r>
      <w:r w:rsidRPr="003244A3">
        <w:rPr>
          <w:sz w:val="16"/>
        </w:rPr>
        <w:t xml:space="preserve"> “no-limits” partnership. While </w:t>
      </w:r>
      <w:r w:rsidRPr="001118C3">
        <w:rPr>
          <w:rStyle w:val="StyleUnderline"/>
        </w:rPr>
        <w:t xml:space="preserve">the Chinese supply the Russians with </w:t>
      </w:r>
      <w:r w:rsidRPr="001118C3">
        <w:rPr>
          <w:rStyle w:val="Emphasis"/>
        </w:rPr>
        <w:t>advanced</w:t>
      </w:r>
      <w:r w:rsidRPr="003244A3">
        <w:rPr>
          <w:sz w:val="16"/>
        </w:rPr>
        <w:t xml:space="preserve"> circuitry for their </w:t>
      </w:r>
      <w:r w:rsidRPr="001118C3">
        <w:rPr>
          <w:rStyle w:val="StyleUnderline"/>
        </w:rPr>
        <w:t>weapons</w:t>
      </w:r>
      <w:r w:rsidRPr="003244A3">
        <w:rPr>
          <w:sz w:val="16"/>
        </w:rPr>
        <w:t xml:space="preserve"> systems, </w:t>
      </w:r>
      <w:r w:rsidRPr="001118C3">
        <w:rPr>
          <w:rStyle w:val="StyleUnderline"/>
        </w:rPr>
        <w:t>Russia</w:t>
      </w:r>
      <w:r w:rsidRPr="003244A3">
        <w:rPr>
          <w:sz w:val="16"/>
        </w:rPr>
        <w:t xml:space="preserve">n President Vladimir Putin </w:t>
      </w:r>
      <w:r w:rsidRPr="001118C3">
        <w:rPr>
          <w:rStyle w:val="StyleUnderline"/>
        </w:rPr>
        <w:t xml:space="preserve">ships them </w:t>
      </w:r>
      <w:r w:rsidRPr="001118C3">
        <w:rPr>
          <w:rStyle w:val="Emphasis"/>
        </w:rPr>
        <w:t>cheap oil</w:t>
      </w:r>
      <w:r w:rsidRPr="003244A3">
        <w:rPr>
          <w:sz w:val="16"/>
        </w:rPr>
        <w:t xml:space="preserve">. Together </w:t>
      </w:r>
      <w:r w:rsidRPr="001118C3">
        <w:rPr>
          <w:rStyle w:val="StyleUnderline"/>
        </w:rPr>
        <w:t xml:space="preserve">they have imposed </w:t>
      </w:r>
      <w:r w:rsidRPr="001118C3">
        <w:rPr>
          <w:rStyle w:val="Emphasis"/>
        </w:rPr>
        <w:t>autocratic rule</w:t>
      </w:r>
      <w:r w:rsidRPr="001118C3">
        <w:rPr>
          <w:rStyle w:val="StyleUnderline"/>
        </w:rPr>
        <w:t xml:space="preserve"> over</w:t>
      </w:r>
      <w:r w:rsidRPr="003244A3">
        <w:rPr>
          <w:sz w:val="16"/>
        </w:rPr>
        <w:t xml:space="preserve"> most of </w:t>
      </w:r>
      <w:r w:rsidRPr="001118C3">
        <w:rPr>
          <w:rStyle w:val="StyleUnderline"/>
        </w:rPr>
        <w:t>Eurasia</w:t>
      </w:r>
      <w:r w:rsidRPr="003244A3">
        <w:rPr>
          <w:sz w:val="16"/>
        </w:rPr>
        <w:t>.</w:t>
      </w:r>
    </w:p>
    <w:p w14:paraId="3A151A58" w14:textId="77777777" w:rsidR="00945732" w:rsidRPr="003244A3" w:rsidRDefault="00945732" w:rsidP="00945732">
      <w:pPr>
        <w:rPr>
          <w:sz w:val="16"/>
        </w:rPr>
      </w:pPr>
      <w:r w:rsidRPr="001118C3">
        <w:rPr>
          <w:rStyle w:val="StyleUnderline"/>
        </w:rPr>
        <w:t>If Ukraine’s</w:t>
      </w:r>
      <w:r w:rsidRPr="003244A3">
        <w:rPr>
          <w:sz w:val="16"/>
        </w:rPr>
        <w:t xml:space="preserve"> exhausted defenders are </w:t>
      </w:r>
      <w:r w:rsidRPr="001118C3">
        <w:rPr>
          <w:rStyle w:val="StyleUnderline"/>
        </w:rPr>
        <w:t xml:space="preserve">forced to </w:t>
      </w:r>
      <w:r w:rsidRPr="001118C3">
        <w:rPr>
          <w:rStyle w:val="Emphasis"/>
        </w:rPr>
        <w:t>concede</w:t>
      </w:r>
      <w:r w:rsidRPr="001118C3">
        <w:rPr>
          <w:rStyle w:val="StyleUnderline"/>
        </w:rPr>
        <w:t xml:space="preserve"> Russian </w:t>
      </w:r>
      <w:r w:rsidRPr="001118C3">
        <w:rPr>
          <w:rStyle w:val="Emphasis"/>
        </w:rPr>
        <w:t>sovereignty</w:t>
      </w:r>
      <w:r w:rsidRPr="001118C3">
        <w:rPr>
          <w:rStyle w:val="StyleUnderline"/>
        </w:rPr>
        <w:t xml:space="preserve"> over </w:t>
      </w:r>
      <w:r w:rsidRPr="001118C3">
        <w:rPr>
          <w:rStyle w:val="Emphasis"/>
        </w:rPr>
        <w:t>Crimea</w:t>
      </w:r>
      <w:r w:rsidRPr="003244A3">
        <w:rPr>
          <w:sz w:val="16"/>
        </w:rPr>
        <w:t xml:space="preserve"> and the Donbas region, </w:t>
      </w:r>
      <w:r w:rsidRPr="001118C3">
        <w:rPr>
          <w:rStyle w:val="StyleUnderline"/>
        </w:rPr>
        <w:t xml:space="preserve">the </w:t>
      </w:r>
      <w:r w:rsidRPr="001118C3">
        <w:rPr>
          <w:rStyle w:val="Emphasis"/>
        </w:rPr>
        <w:t>Eurasian axis</w:t>
      </w:r>
      <w:r w:rsidRPr="001118C3">
        <w:rPr>
          <w:rStyle w:val="StyleUnderline"/>
        </w:rPr>
        <w:t xml:space="preserve"> of </w:t>
      </w:r>
      <w:r w:rsidRPr="001118C3">
        <w:rPr>
          <w:rStyle w:val="Emphasis"/>
        </w:rPr>
        <w:t>dictators</w:t>
      </w:r>
      <w:r w:rsidRPr="001118C3">
        <w:rPr>
          <w:rStyle w:val="StyleUnderline"/>
        </w:rPr>
        <w:t xml:space="preserve"> will</w:t>
      </w:r>
      <w:r w:rsidRPr="003244A3">
        <w:rPr>
          <w:sz w:val="16"/>
        </w:rPr>
        <w:t xml:space="preserve"> have </w:t>
      </w:r>
      <w:r w:rsidRPr="001118C3">
        <w:rPr>
          <w:rStyle w:val="StyleUnderline"/>
        </w:rPr>
        <w:t>succeed</w:t>
      </w:r>
      <w:r w:rsidRPr="003244A3">
        <w:rPr>
          <w:sz w:val="16"/>
        </w:rPr>
        <w:t xml:space="preserve">ed </w:t>
      </w:r>
      <w:r w:rsidRPr="001118C3">
        <w:rPr>
          <w:rStyle w:val="StyleUnderline"/>
        </w:rPr>
        <w:t xml:space="preserve">in </w:t>
      </w:r>
      <w:r w:rsidRPr="001118C3">
        <w:rPr>
          <w:rStyle w:val="Emphasis"/>
        </w:rPr>
        <w:t>changing</w:t>
      </w:r>
      <w:r w:rsidRPr="001118C3">
        <w:rPr>
          <w:rStyle w:val="StyleUnderline"/>
        </w:rPr>
        <w:t xml:space="preserve"> a </w:t>
      </w:r>
      <w:r w:rsidRPr="001118C3">
        <w:rPr>
          <w:rStyle w:val="Emphasis"/>
        </w:rPr>
        <w:t>European land frontier</w:t>
      </w:r>
      <w:r w:rsidRPr="001118C3">
        <w:rPr>
          <w:rStyle w:val="StyleUnderline"/>
        </w:rPr>
        <w:t xml:space="preserve"> </w:t>
      </w:r>
      <w:r w:rsidRPr="003244A3">
        <w:rPr>
          <w:sz w:val="16"/>
        </w:rPr>
        <w:t xml:space="preserve">by force. </w:t>
      </w:r>
      <w:r w:rsidRPr="001118C3">
        <w:rPr>
          <w:rStyle w:val="StyleUnderline"/>
        </w:rPr>
        <w:t xml:space="preserve">Achieving this will </w:t>
      </w:r>
      <w:r w:rsidRPr="001118C3">
        <w:rPr>
          <w:rStyle w:val="StyleUnderline"/>
          <w:sz w:val="32"/>
          <w:szCs w:val="32"/>
        </w:rPr>
        <w:t xml:space="preserve">threaten </w:t>
      </w:r>
      <w:r w:rsidRPr="001118C3">
        <w:rPr>
          <w:rStyle w:val="Emphasis"/>
          <w:sz w:val="32"/>
          <w:szCs w:val="32"/>
        </w:rPr>
        <w:t>every</w:t>
      </w:r>
      <w:r w:rsidRPr="001118C3">
        <w:rPr>
          <w:rStyle w:val="StyleUnderline"/>
          <w:sz w:val="32"/>
          <w:szCs w:val="32"/>
        </w:rPr>
        <w:t xml:space="preserve"> state</w:t>
      </w:r>
      <w:r w:rsidRPr="003244A3">
        <w:rPr>
          <w:sz w:val="16"/>
          <w:szCs w:val="32"/>
        </w:rPr>
        <w:t xml:space="preserve"> </w:t>
      </w:r>
      <w:r w:rsidRPr="003244A3">
        <w:rPr>
          <w:sz w:val="16"/>
        </w:rPr>
        <w:t xml:space="preserve">on the edge of Eurasia: </w:t>
      </w:r>
      <w:r w:rsidRPr="001118C3">
        <w:rPr>
          <w:rStyle w:val="Emphasis"/>
        </w:rPr>
        <w:t>Taiwan</w:t>
      </w:r>
      <w:r w:rsidRPr="003244A3">
        <w:rPr>
          <w:sz w:val="16"/>
        </w:rPr>
        <w:t xml:space="preserve">, </w:t>
      </w:r>
      <w:r w:rsidRPr="001118C3">
        <w:rPr>
          <w:rStyle w:val="Emphasis"/>
        </w:rPr>
        <w:t xml:space="preserve">the Baltic </w:t>
      </w:r>
      <w:r w:rsidRPr="003244A3">
        <w:rPr>
          <w:sz w:val="16"/>
        </w:rPr>
        <w:t>countrie</w:t>
      </w:r>
      <w:r w:rsidRPr="001118C3">
        <w:rPr>
          <w:rStyle w:val="Emphasis"/>
        </w:rPr>
        <w:t>s</w:t>
      </w:r>
      <w:r w:rsidRPr="003244A3">
        <w:rPr>
          <w:sz w:val="16"/>
        </w:rPr>
        <w:t xml:space="preserve">, </w:t>
      </w:r>
      <w:r w:rsidRPr="001118C3">
        <w:rPr>
          <w:rStyle w:val="StyleUnderline"/>
        </w:rPr>
        <w:t>and</w:t>
      </w:r>
      <w:r w:rsidRPr="003244A3">
        <w:rPr>
          <w:sz w:val="16"/>
        </w:rPr>
        <w:t xml:space="preserve"> even </w:t>
      </w:r>
      <w:r w:rsidRPr="001118C3">
        <w:rPr>
          <w:rStyle w:val="Emphasis"/>
        </w:rPr>
        <w:t>Poland</w:t>
      </w:r>
      <w:r w:rsidRPr="003244A3">
        <w:rPr>
          <w:sz w:val="16"/>
        </w:rPr>
        <w:t xml:space="preserve">. Both dictatorial </w:t>
      </w:r>
      <w:r w:rsidRPr="001118C3">
        <w:rPr>
          <w:rStyle w:val="StyleUnderline"/>
        </w:rPr>
        <w:t xml:space="preserve">regimes will use their </w:t>
      </w:r>
      <w:r w:rsidRPr="001118C3">
        <w:rPr>
          <w:rStyle w:val="Emphasis"/>
        </w:rPr>
        <w:t>vetoes</w:t>
      </w:r>
      <w:r w:rsidRPr="001118C3">
        <w:rPr>
          <w:rStyle w:val="StyleUnderline"/>
        </w:rPr>
        <w:t xml:space="preserve"> on the</w:t>
      </w:r>
      <w:r w:rsidRPr="003244A3">
        <w:rPr>
          <w:sz w:val="16"/>
        </w:rPr>
        <w:t xml:space="preserve"> UN </w:t>
      </w:r>
      <w:r w:rsidRPr="001118C3">
        <w:rPr>
          <w:rStyle w:val="Emphasis"/>
        </w:rPr>
        <w:t>Security Council</w:t>
      </w:r>
      <w:r w:rsidRPr="001118C3">
        <w:rPr>
          <w:rStyle w:val="StyleUnderline"/>
        </w:rPr>
        <w:t xml:space="preserve"> to </w:t>
      </w:r>
      <w:r w:rsidRPr="001118C3">
        <w:rPr>
          <w:rStyle w:val="Emphasis"/>
        </w:rPr>
        <w:t>ratify conquest</w:t>
      </w:r>
      <w:r w:rsidRPr="003244A3">
        <w:rPr>
          <w:sz w:val="16"/>
        </w:rPr>
        <w:t xml:space="preserve">, effectively </w:t>
      </w:r>
      <w:r w:rsidRPr="001118C3">
        <w:rPr>
          <w:rStyle w:val="Emphasis"/>
        </w:rPr>
        <w:t>consigning</w:t>
      </w:r>
      <w:r w:rsidRPr="001118C3">
        <w:rPr>
          <w:rStyle w:val="StyleUnderline"/>
        </w:rPr>
        <w:t xml:space="preserve"> the </w:t>
      </w:r>
      <w:r w:rsidRPr="001118C3">
        <w:rPr>
          <w:rStyle w:val="Emphasis"/>
        </w:rPr>
        <w:t>UN</w:t>
      </w:r>
      <w:r w:rsidRPr="003244A3">
        <w:rPr>
          <w:sz w:val="16"/>
        </w:rPr>
        <w:t xml:space="preserve"> Charter </w:t>
      </w:r>
      <w:r w:rsidRPr="001118C3">
        <w:rPr>
          <w:rStyle w:val="StyleUnderline"/>
        </w:rPr>
        <w:t xml:space="preserve">to </w:t>
      </w:r>
      <w:r w:rsidRPr="001118C3">
        <w:rPr>
          <w:rStyle w:val="Emphasis"/>
          <w:sz w:val="32"/>
          <w:szCs w:val="32"/>
        </w:rPr>
        <w:t>history’s dustbin</w:t>
      </w:r>
      <w:r w:rsidRPr="003244A3">
        <w:rPr>
          <w:sz w:val="16"/>
        </w:rPr>
        <w:t>.</w:t>
      </w:r>
    </w:p>
    <w:p w14:paraId="56A06FF8" w14:textId="77777777" w:rsidR="00945732" w:rsidRPr="003244A3" w:rsidRDefault="00945732" w:rsidP="00945732">
      <w:pPr>
        <w:rPr>
          <w:sz w:val="16"/>
        </w:rPr>
      </w:pPr>
      <w:r w:rsidRPr="001118C3">
        <w:rPr>
          <w:rStyle w:val="StyleUnderline"/>
        </w:rPr>
        <w:t>This partnership</w:t>
      </w:r>
      <w:r w:rsidRPr="003244A3">
        <w:rPr>
          <w:sz w:val="16"/>
        </w:rPr>
        <w:t xml:space="preserve"> of dictators </w:t>
      </w:r>
      <w:r w:rsidRPr="001118C3">
        <w:rPr>
          <w:rStyle w:val="StyleUnderline"/>
        </w:rPr>
        <w:t xml:space="preserve">works </w:t>
      </w:r>
      <w:r w:rsidRPr="001118C3">
        <w:rPr>
          <w:rStyle w:val="Emphasis"/>
        </w:rPr>
        <w:t>in tandem</w:t>
      </w:r>
      <w:r w:rsidRPr="001118C3">
        <w:rPr>
          <w:rStyle w:val="StyleUnderline"/>
        </w:rPr>
        <w:t xml:space="preserve"> with</w:t>
      </w:r>
      <w:r w:rsidRPr="003244A3">
        <w:rPr>
          <w:sz w:val="16"/>
        </w:rPr>
        <w:t xml:space="preserve"> a cluster of rights-abusing renegades, led by </w:t>
      </w:r>
      <w:r w:rsidRPr="001118C3">
        <w:rPr>
          <w:rStyle w:val="Emphasis"/>
        </w:rPr>
        <w:t>Iran</w:t>
      </w:r>
      <w:r w:rsidRPr="001118C3">
        <w:rPr>
          <w:rStyle w:val="StyleUnderline"/>
        </w:rPr>
        <w:t xml:space="preserve"> and </w:t>
      </w:r>
      <w:r w:rsidRPr="001118C3">
        <w:rPr>
          <w:rStyle w:val="Emphasis"/>
        </w:rPr>
        <w:t>No</w:t>
      </w:r>
      <w:r w:rsidRPr="001118C3">
        <w:rPr>
          <w:rStyle w:val="StyleUnderline"/>
        </w:rPr>
        <w:t xml:space="preserve">rth </w:t>
      </w:r>
      <w:r w:rsidRPr="001118C3">
        <w:rPr>
          <w:rStyle w:val="Emphasis"/>
        </w:rPr>
        <w:t>Ko</w:t>
      </w:r>
      <w:r w:rsidRPr="001118C3">
        <w:rPr>
          <w:rStyle w:val="StyleUnderline"/>
        </w:rPr>
        <w:t>rea</w:t>
      </w:r>
      <w:r w:rsidRPr="003244A3">
        <w:rPr>
          <w:sz w:val="16"/>
        </w:rPr>
        <w:t xml:space="preserve">. </w:t>
      </w:r>
      <w:r w:rsidRPr="001118C3">
        <w:rPr>
          <w:rStyle w:val="StyleUnderline"/>
        </w:rPr>
        <w:t xml:space="preserve">The </w:t>
      </w:r>
      <w:r w:rsidRPr="001118C3">
        <w:rPr>
          <w:rStyle w:val="Emphasis"/>
        </w:rPr>
        <w:t>North Koreans</w:t>
      </w:r>
      <w:r w:rsidRPr="001118C3">
        <w:rPr>
          <w:rStyle w:val="StyleUnderline"/>
        </w:rPr>
        <w:t xml:space="preserve"> provide </w:t>
      </w:r>
      <w:r w:rsidRPr="001118C3">
        <w:rPr>
          <w:rStyle w:val="Emphasis"/>
        </w:rPr>
        <w:t>Putin</w:t>
      </w:r>
      <w:r w:rsidRPr="001118C3">
        <w:rPr>
          <w:rStyle w:val="StyleUnderline"/>
        </w:rPr>
        <w:t xml:space="preserve"> with </w:t>
      </w:r>
      <w:r w:rsidRPr="001118C3">
        <w:rPr>
          <w:rStyle w:val="Emphasis"/>
        </w:rPr>
        <w:t>artillery shells</w:t>
      </w:r>
      <w:r w:rsidRPr="001118C3">
        <w:rPr>
          <w:rStyle w:val="StyleUnderline"/>
        </w:rPr>
        <w:t xml:space="preserve"> while </w:t>
      </w:r>
      <w:r w:rsidRPr="001118C3">
        <w:rPr>
          <w:rStyle w:val="Emphasis"/>
        </w:rPr>
        <w:t>plotting</w:t>
      </w:r>
      <w:r w:rsidRPr="001118C3">
        <w:rPr>
          <w:rStyle w:val="StyleUnderline"/>
        </w:rPr>
        <w:t xml:space="preserve"> to </w:t>
      </w:r>
      <w:r w:rsidRPr="001118C3">
        <w:rPr>
          <w:rStyle w:val="Emphasis"/>
        </w:rPr>
        <w:t>invade</w:t>
      </w:r>
      <w:r w:rsidRPr="001118C3">
        <w:rPr>
          <w:rStyle w:val="StyleUnderline"/>
        </w:rPr>
        <w:t xml:space="preserve"> the</w:t>
      </w:r>
      <w:r w:rsidRPr="003244A3">
        <w:rPr>
          <w:sz w:val="16"/>
        </w:rPr>
        <w:t xml:space="preserve"> rest of their </w:t>
      </w:r>
      <w:r w:rsidRPr="001118C3">
        <w:rPr>
          <w:rStyle w:val="Emphasis"/>
        </w:rPr>
        <w:t>peninsula</w:t>
      </w:r>
      <w:r w:rsidRPr="003244A3">
        <w:rPr>
          <w:sz w:val="16"/>
        </w:rPr>
        <w:t xml:space="preserve">. The </w:t>
      </w:r>
      <w:r w:rsidRPr="001118C3">
        <w:rPr>
          <w:rStyle w:val="StyleUnderline"/>
        </w:rPr>
        <w:t xml:space="preserve">Iranians manufacture the drones that </w:t>
      </w:r>
      <w:r w:rsidRPr="001118C3">
        <w:rPr>
          <w:rStyle w:val="Emphasis"/>
        </w:rPr>
        <w:t>terrorize</w:t>
      </w:r>
      <w:r w:rsidRPr="001118C3">
        <w:rPr>
          <w:rStyle w:val="StyleUnderline"/>
        </w:rPr>
        <w:t xml:space="preserve"> Ukrainians</w:t>
      </w:r>
      <w:r w:rsidRPr="003244A3">
        <w:rPr>
          <w:sz w:val="16"/>
        </w:rPr>
        <w:t xml:space="preserve"> in their trenches. Meanwhile, Iran’s proxies – </w:t>
      </w:r>
      <w:r w:rsidRPr="001118C3">
        <w:rPr>
          <w:rStyle w:val="Emphasis"/>
        </w:rPr>
        <w:t>Hamas</w:t>
      </w:r>
      <w:r w:rsidRPr="001118C3">
        <w:rPr>
          <w:rStyle w:val="StyleUnderline"/>
        </w:rPr>
        <w:t xml:space="preserve">, </w:t>
      </w:r>
      <w:r w:rsidRPr="001118C3">
        <w:rPr>
          <w:rStyle w:val="Emphasis"/>
        </w:rPr>
        <w:t>Hezbollah</w:t>
      </w:r>
      <w:r w:rsidRPr="001118C3">
        <w:rPr>
          <w:rStyle w:val="StyleUnderline"/>
        </w:rPr>
        <w:t xml:space="preserve">, and the </w:t>
      </w:r>
      <w:r w:rsidRPr="001118C3">
        <w:rPr>
          <w:rStyle w:val="Emphasis"/>
        </w:rPr>
        <w:t>Houthis</w:t>
      </w:r>
      <w:r w:rsidRPr="003244A3">
        <w:rPr>
          <w:sz w:val="16"/>
        </w:rPr>
        <w:t xml:space="preserve"> – </w:t>
      </w:r>
      <w:r w:rsidRPr="001118C3">
        <w:rPr>
          <w:rStyle w:val="StyleUnderline"/>
        </w:rPr>
        <w:t>are helping</w:t>
      </w:r>
      <w:r w:rsidRPr="001118C3">
        <w:rPr>
          <w:rStyle w:val="Emphasis"/>
        </w:rPr>
        <w:t xml:space="preserve"> Russia</w:t>
      </w:r>
      <w:r w:rsidRPr="001118C3">
        <w:rPr>
          <w:rStyle w:val="StyleUnderline"/>
        </w:rPr>
        <w:t xml:space="preserve"> and </w:t>
      </w:r>
      <w:r w:rsidRPr="001118C3">
        <w:rPr>
          <w:rStyle w:val="Emphasis"/>
        </w:rPr>
        <w:t>China</w:t>
      </w:r>
      <w:r w:rsidRPr="001118C3">
        <w:rPr>
          <w:rStyle w:val="StyleUnderline"/>
        </w:rPr>
        <w:t xml:space="preserve"> by </w:t>
      </w:r>
      <w:r w:rsidRPr="001118C3">
        <w:rPr>
          <w:rStyle w:val="Emphasis"/>
        </w:rPr>
        <w:t>tying down</w:t>
      </w:r>
      <w:r w:rsidRPr="001118C3">
        <w:rPr>
          <w:rStyle w:val="StyleUnderline"/>
        </w:rPr>
        <w:t xml:space="preserve"> America</w:t>
      </w:r>
      <w:r w:rsidRPr="003244A3">
        <w:rPr>
          <w:sz w:val="16"/>
        </w:rPr>
        <w:t xml:space="preserve"> and </w:t>
      </w:r>
      <w:r w:rsidRPr="003244A3">
        <w:rPr>
          <w:strike/>
          <w:sz w:val="16"/>
        </w:rPr>
        <w:t>Israel</w:t>
      </w:r>
      <w:r w:rsidRPr="003244A3">
        <w:rPr>
          <w:sz w:val="16"/>
        </w:rPr>
        <w:t>.</w:t>
      </w:r>
    </w:p>
    <w:p w14:paraId="63F45A4D" w14:textId="77777777" w:rsidR="00945732" w:rsidRPr="003244A3" w:rsidRDefault="00945732" w:rsidP="00945732">
      <w:pPr>
        <w:rPr>
          <w:sz w:val="16"/>
        </w:rPr>
      </w:pPr>
      <w:r w:rsidRPr="003244A3">
        <w:rPr>
          <w:sz w:val="16"/>
        </w:rPr>
        <w:t xml:space="preserve">Unless </w:t>
      </w:r>
      <w:r w:rsidRPr="001118C3">
        <w:rPr>
          <w:rStyle w:val="StyleUnderline"/>
        </w:rPr>
        <w:t>the US</w:t>
      </w:r>
      <w:r w:rsidRPr="003244A3">
        <w:rPr>
          <w:sz w:val="16"/>
        </w:rPr>
        <w:t xml:space="preserve"> can force </w:t>
      </w:r>
      <w:r w:rsidRPr="00B4289E">
        <w:rPr>
          <w:strike/>
          <w:sz w:val="16"/>
        </w:rPr>
        <w:t>Israel</w:t>
      </w:r>
      <w:r w:rsidRPr="003244A3">
        <w:rPr>
          <w:sz w:val="16"/>
        </w:rPr>
        <w:t xml:space="preserve"> into a long-term ceasefire, </w:t>
      </w:r>
      <w:r w:rsidRPr="001118C3">
        <w:rPr>
          <w:rStyle w:val="StyleUnderline"/>
        </w:rPr>
        <w:t xml:space="preserve">it will find itself </w:t>
      </w:r>
      <w:r w:rsidRPr="001118C3">
        <w:rPr>
          <w:rStyle w:val="Emphasis"/>
        </w:rPr>
        <w:t>struggling</w:t>
      </w:r>
      <w:r w:rsidRPr="001118C3">
        <w:rPr>
          <w:rStyle w:val="StyleUnderline"/>
        </w:rPr>
        <w:t xml:space="preserve"> to </w:t>
      </w:r>
      <w:r w:rsidRPr="001118C3">
        <w:rPr>
          <w:rStyle w:val="Emphasis"/>
        </w:rPr>
        <w:t>control conflicts</w:t>
      </w:r>
      <w:r w:rsidRPr="001118C3">
        <w:rPr>
          <w:rStyle w:val="StyleUnderline"/>
        </w:rPr>
        <w:t xml:space="preserve"> </w:t>
      </w:r>
      <w:r w:rsidRPr="003244A3">
        <w:rPr>
          <w:sz w:val="16"/>
        </w:rPr>
        <w:t>on three fronts (</w:t>
      </w:r>
      <w:r w:rsidRPr="001118C3">
        <w:rPr>
          <w:rStyle w:val="Emphasis"/>
        </w:rPr>
        <w:t>Asia</w:t>
      </w:r>
      <w:r w:rsidRPr="003244A3">
        <w:rPr>
          <w:sz w:val="16"/>
        </w:rPr>
        <w:t xml:space="preserve">, </w:t>
      </w:r>
      <w:r w:rsidRPr="001118C3">
        <w:rPr>
          <w:rStyle w:val="Emphasis"/>
        </w:rPr>
        <w:t>Europe</w:t>
      </w:r>
      <w:r w:rsidRPr="003244A3">
        <w:rPr>
          <w:sz w:val="16"/>
        </w:rPr>
        <w:t xml:space="preserve">, and </w:t>
      </w:r>
      <w:r w:rsidRPr="001118C3">
        <w:rPr>
          <w:rStyle w:val="StyleUnderline"/>
        </w:rPr>
        <w:t xml:space="preserve">the </w:t>
      </w:r>
      <w:r w:rsidRPr="001118C3">
        <w:rPr>
          <w:rStyle w:val="Emphasis"/>
        </w:rPr>
        <w:t>Mid</w:t>
      </w:r>
      <w:r w:rsidRPr="001118C3">
        <w:rPr>
          <w:rStyle w:val="StyleUnderline"/>
        </w:rPr>
        <w:t xml:space="preserve">dle </w:t>
      </w:r>
      <w:r w:rsidRPr="001118C3">
        <w:rPr>
          <w:rStyle w:val="Emphasis"/>
        </w:rPr>
        <w:t>East</w:t>
      </w:r>
      <w:r w:rsidRPr="003244A3">
        <w:rPr>
          <w:sz w:val="16"/>
        </w:rPr>
        <w:t xml:space="preserve">). </w:t>
      </w:r>
      <w:r w:rsidRPr="001118C3">
        <w:rPr>
          <w:rStyle w:val="StyleUnderline"/>
        </w:rPr>
        <w:t xml:space="preserve">Not even a country that </w:t>
      </w:r>
      <w:r w:rsidRPr="001118C3">
        <w:rPr>
          <w:rStyle w:val="Emphasis"/>
        </w:rPr>
        <w:t>outspends</w:t>
      </w:r>
      <w:r w:rsidRPr="001118C3">
        <w:rPr>
          <w:rStyle w:val="StyleUnderline"/>
        </w:rPr>
        <w:t xml:space="preserve"> its </w:t>
      </w:r>
      <w:r w:rsidRPr="001118C3">
        <w:rPr>
          <w:rStyle w:val="Emphasis"/>
        </w:rPr>
        <w:t>rivals</w:t>
      </w:r>
      <w:r w:rsidRPr="001118C3">
        <w:rPr>
          <w:rStyle w:val="StyleUnderline"/>
        </w:rPr>
        <w:t xml:space="preserve"> on defense by </w:t>
      </w:r>
      <w:r w:rsidRPr="001118C3">
        <w:rPr>
          <w:rStyle w:val="Emphasis"/>
          <w:sz w:val="32"/>
          <w:szCs w:val="32"/>
        </w:rPr>
        <w:t>two</w:t>
      </w:r>
      <w:r w:rsidRPr="001118C3">
        <w:rPr>
          <w:rStyle w:val="StyleUnderline"/>
          <w:sz w:val="32"/>
          <w:szCs w:val="32"/>
        </w:rPr>
        <w:t xml:space="preserve"> to </w:t>
      </w:r>
      <w:r w:rsidRPr="001118C3">
        <w:rPr>
          <w:rStyle w:val="Emphasis"/>
          <w:sz w:val="32"/>
          <w:szCs w:val="32"/>
        </w:rPr>
        <w:t>one</w:t>
      </w:r>
      <w:r w:rsidRPr="001118C3">
        <w:rPr>
          <w:rStyle w:val="StyleUnderline"/>
        </w:rPr>
        <w:t xml:space="preserve"> can </w:t>
      </w:r>
      <w:r w:rsidRPr="001118C3">
        <w:rPr>
          <w:rStyle w:val="Emphasis"/>
        </w:rPr>
        <w:t>maintain</w:t>
      </w:r>
      <w:r w:rsidRPr="001118C3">
        <w:rPr>
          <w:rStyle w:val="StyleUnderline"/>
        </w:rPr>
        <w:t xml:space="preserve"> a </w:t>
      </w:r>
      <w:r w:rsidRPr="001118C3">
        <w:rPr>
          <w:rStyle w:val="Emphasis"/>
        </w:rPr>
        <w:t>war</w:t>
      </w:r>
      <w:r w:rsidRPr="001118C3">
        <w:rPr>
          <w:rStyle w:val="StyleUnderline"/>
        </w:rPr>
        <w:t xml:space="preserve"> </w:t>
      </w:r>
      <w:r w:rsidRPr="003244A3">
        <w:rPr>
          <w:sz w:val="16"/>
        </w:rPr>
        <w:t xml:space="preserve">footing simultaneously </w:t>
      </w:r>
      <w:r w:rsidRPr="001118C3">
        <w:rPr>
          <w:rStyle w:val="StyleUnderline"/>
        </w:rPr>
        <w:t xml:space="preserve">across </w:t>
      </w:r>
      <w:r w:rsidRPr="001118C3">
        <w:rPr>
          <w:rStyle w:val="Emphasis"/>
        </w:rPr>
        <w:t>so many theaters</w:t>
      </w:r>
      <w:r w:rsidRPr="003244A3">
        <w:rPr>
          <w:sz w:val="16"/>
        </w:rPr>
        <w:t>.</w:t>
      </w:r>
    </w:p>
    <w:p w14:paraId="30393AAD" w14:textId="77777777" w:rsidR="00945732" w:rsidRPr="003244A3" w:rsidRDefault="00945732" w:rsidP="00945732">
      <w:pPr>
        <w:rPr>
          <w:sz w:val="16"/>
        </w:rPr>
      </w:pPr>
      <w:r w:rsidRPr="001118C3">
        <w:rPr>
          <w:rStyle w:val="StyleUnderline"/>
        </w:rPr>
        <w:t xml:space="preserve">The idea that </w:t>
      </w:r>
      <w:r w:rsidRPr="001118C3">
        <w:rPr>
          <w:rStyle w:val="Emphasis"/>
        </w:rPr>
        <w:t>democracies</w:t>
      </w:r>
      <w:r w:rsidRPr="003244A3">
        <w:rPr>
          <w:sz w:val="16"/>
        </w:rPr>
        <w:t xml:space="preserve"> around the world </w:t>
      </w:r>
      <w:r w:rsidRPr="001118C3">
        <w:rPr>
          <w:rStyle w:val="StyleUnderline"/>
        </w:rPr>
        <w:t xml:space="preserve">will </w:t>
      </w:r>
      <w:r w:rsidRPr="001118C3">
        <w:rPr>
          <w:rStyle w:val="Emphasis"/>
        </w:rPr>
        <w:t>join up</w:t>
      </w:r>
      <w:r w:rsidRPr="001118C3">
        <w:rPr>
          <w:rStyle w:val="StyleUnderline"/>
        </w:rPr>
        <w:t xml:space="preserve"> with </w:t>
      </w:r>
      <w:r w:rsidRPr="001118C3">
        <w:rPr>
          <w:rStyle w:val="Emphasis"/>
        </w:rPr>
        <w:t>America</w:t>
      </w:r>
      <w:r w:rsidRPr="001118C3">
        <w:rPr>
          <w:rStyle w:val="StyleUnderline"/>
        </w:rPr>
        <w:t xml:space="preserve"> and </w:t>
      </w:r>
      <w:r w:rsidRPr="001118C3">
        <w:rPr>
          <w:rStyle w:val="Emphasis"/>
        </w:rPr>
        <w:t>Europe</w:t>
      </w:r>
      <w:r w:rsidRPr="001118C3">
        <w:rPr>
          <w:rStyle w:val="StyleUnderline"/>
        </w:rPr>
        <w:t xml:space="preserve"> against the </w:t>
      </w:r>
      <w:r w:rsidRPr="001118C3">
        <w:rPr>
          <w:rStyle w:val="Emphasis"/>
        </w:rPr>
        <w:t>authoritarian threat</w:t>
      </w:r>
      <w:r w:rsidRPr="001118C3">
        <w:rPr>
          <w:rStyle w:val="StyleUnderline"/>
        </w:rPr>
        <w:t xml:space="preserve"> seems like an </w:t>
      </w:r>
      <w:r w:rsidRPr="001118C3">
        <w:rPr>
          <w:rStyle w:val="Emphasis"/>
        </w:rPr>
        <w:t>illusion</w:t>
      </w:r>
      <w:r w:rsidRPr="003244A3">
        <w:rPr>
          <w:sz w:val="16"/>
        </w:rPr>
        <w:t xml:space="preserve">. Instead of joining with the embattled democracies of the Global North, </w:t>
      </w:r>
      <w:r w:rsidRPr="00CA3271">
        <w:rPr>
          <w:rStyle w:val="StyleUnderline"/>
        </w:rPr>
        <w:t xml:space="preserve">the </w:t>
      </w:r>
      <w:r w:rsidRPr="00CA3271">
        <w:rPr>
          <w:rStyle w:val="Emphasis"/>
        </w:rPr>
        <w:t>rising democracies</w:t>
      </w:r>
      <w:r w:rsidRPr="00CA3271">
        <w:rPr>
          <w:rStyle w:val="StyleUnderline"/>
        </w:rPr>
        <w:t xml:space="preserve"> of the </w:t>
      </w:r>
      <w:r w:rsidRPr="00CA3271">
        <w:rPr>
          <w:rStyle w:val="Emphasis"/>
        </w:rPr>
        <w:t>Global South</w:t>
      </w:r>
      <w:r w:rsidRPr="003244A3">
        <w:rPr>
          <w:sz w:val="16"/>
        </w:rPr>
        <w:t xml:space="preserve"> – </w:t>
      </w:r>
      <w:r w:rsidRPr="00CA3271">
        <w:rPr>
          <w:rStyle w:val="Emphasis"/>
        </w:rPr>
        <w:t>Brazil</w:t>
      </w:r>
      <w:r w:rsidRPr="00CA3271">
        <w:rPr>
          <w:rStyle w:val="StyleUnderline"/>
        </w:rPr>
        <w:t xml:space="preserve">, </w:t>
      </w:r>
      <w:r w:rsidRPr="00CA3271">
        <w:rPr>
          <w:rStyle w:val="Emphasis"/>
        </w:rPr>
        <w:t>India</w:t>
      </w:r>
      <w:r w:rsidRPr="00CA3271">
        <w:rPr>
          <w:rStyle w:val="StyleUnderline"/>
        </w:rPr>
        <w:t xml:space="preserve">, and </w:t>
      </w:r>
      <w:r w:rsidRPr="00CA3271">
        <w:rPr>
          <w:rStyle w:val="Emphasis"/>
        </w:rPr>
        <w:t>South Africa</w:t>
      </w:r>
      <w:r w:rsidRPr="003244A3">
        <w:rPr>
          <w:sz w:val="16"/>
        </w:rPr>
        <w:t xml:space="preserve"> – </w:t>
      </w:r>
      <w:r w:rsidRPr="00CA3271">
        <w:rPr>
          <w:rStyle w:val="StyleUnderline"/>
        </w:rPr>
        <w:t xml:space="preserve">seem </w:t>
      </w:r>
      <w:r w:rsidRPr="00CA3271">
        <w:rPr>
          <w:rStyle w:val="Emphasis"/>
        </w:rPr>
        <w:t>unembarrassed</w:t>
      </w:r>
      <w:r w:rsidRPr="00CA3271">
        <w:rPr>
          <w:rStyle w:val="StyleUnderline"/>
        </w:rPr>
        <w:t xml:space="preserve"> to be </w:t>
      </w:r>
      <w:r w:rsidRPr="00CA3271">
        <w:rPr>
          <w:rStyle w:val="Emphasis"/>
        </w:rPr>
        <w:t>aligning</w:t>
      </w:r>
      <w:r w:rsidRPr="00CA3271">
        <w:rPr>
          <w:rStyle w:val="StyleUnderline"/>
        </w:rPr>
        <w:t xml:space="preserve"> with regimes that rely on </w:t>
      </w:r>
      <w:r w:rsidRPr="00CA3271">
        <w:rPr>
          <w:rStyle w:val="Emphasis"/>
          <w:sz w:val="32"/>
          <w:szCs w:val="32"/>
        </w:rPr>
        <w:t>mass repression</w:t>
      </w:r>
      <w:r w:rsidRPr="00CA3271">
        <w:rPr>
          <w:rStyle w:val="StyleUnderline"/>
          <w:sz w:val="32"/>
          <w:szCs w:val="32"/>
        </w:rPr>
        <w:t xml:space="preserve">, the </w:t>
      </w:r>
      <w:r w:rsidRPr="00CA3271">
        <w:rPr>
          <w:rStyle w:val="Emphasis"/>
          <w:sz w:val="32"/>
          <w:szCs w:val="32"/>
        </w:rPr>
        <w:t xml:space="preserve">cantonment </w:t>
      </w:r>
      <w:r w:rsidRPr="00CA3271">
        <w:rPr>
          <w:rStyle w:val="StyleUnderline"/>
          <w:sz w:val="32"/>
          <w:szCs w:val="32"/>
        </w:rPr>
        <w:t xml:space="preserve">of </w:t>
      </w:r>
      <w:r w:rsidRPr="00CA3271">
        <w:rPr>
          <w:rStyle w:val="Emphasis"/>
          <w:sz w:val="32"/>
          <w:szCs w:val="32"/>
        </w:rPr>
        <w:t>entire populations</w:t>
      </w:r>
      <w:r w:rsidRPr="00CA3271">
        <w:rPr>
          <w:rStyle w:val="Emphasis"/>
        </w:rPr>
        <w:t xml:space="preserve"> </w:t>
      </w:r>
      <w:r w:rsidRPr="003244A3">
        <w:rPr>
          <w:sz w:val="16"/>
        </w:rPr>
        <w:t xml:space="preserve">(the </w:t>
      </w:r>
      <w:r w:rsidRPr="00CA3271">
        <w:rPr>
          <w:rStyle w:val="Emphasis"/>
        </w:rPr>
        <w:t>Uighurs in China</w:t>
      </w:r>
      <w:r w:rsidRPr="003244A3">
        <w:rPr>
          <w:sz w:val="16"/>
        </w:rPr>
        <w:t xml:space="preserve">), </w:t>
      </w:r>
      <w:r w:rsidRPr="00CA3271">
        <w:rPr>
          <w:rStyle w:val="StyleUnderline"/>
          <w:sz w:val="32"/>
          <w:szCs w:val="32"/>
        </w:rPr>
        <w:t xml:space="preserve">and </w:t>
      </w:r>
      <w:r w:rsidRPr="00CA3271">
        <w:rPr>
          <w:rStyle w:val="Emphasis"/>
          <w:sz w:val="32"/>
          <w:szCs w:val="32"/>
        </w:rPr>
        <w:t>shameless murder</w:t>
      </w:r>
      <w:r w:rsidRPr="003244A3">
        <w:rPr>
          <w:sz w:val="16"/>
        </w:rPr>
        <w:t xml:space="preserve"> (Navalny being only the most recent example).</w:t>
      </w:r>
    </w:p>
    <w:p w14:paraId="1E8CDE9C" w14:textId="77777777" w:rsidR="00945732" w:rsidRPr="003244A3" w:rsidRDefault="00945732" w:rsidP="00945732">
      <w:pPr>
        <w:rPr>
          <w:sz w:val="16"/>
        </w:rPr>
      </w:pPr>
      <w:r w:rsidRPr="003244A3">
        <w:rPr>
          <w:sz w:val="16"/>
        </w:rPr>
        <w:lastRenderedPageBreak/>
        <w:t>To be sure, the authoritarian axis currently is united only by what it opposes: American power. It is otherwise divided by its ultimate interests. The Chinese, for example, cannot be overjoyed that the Houthis are blocking freight traffic through the Red Sea. The world’s second most powerful economy doesn’t have all that much in common with an impoverished Muslim resistance army or with theocratic Iran.</w:t>
      </w:r>
    </w:p>
    <w:p w14:paraId="1D44BF65" w14:textId="77777777" w:rsidR="00945732" w:rsidRPr="003244A3" w:rsidRDefault="00945732" w:rsidP="00945732">
      <w:pPr>
        <w:rPr>
          <w:sz w:val="16"/>
        </w:rPr>
      </w:pPr>
      <w:r w:rsidRPr="003244A3">
        <w:rPr>
          <w:sz w:val="16"/>
        </w:rPr>
        <w:t xml:space="preserve">Moreover, both </w:t>
      </w:r>
      <w:r w:rsidRPr="00CA3271">
        <w:rPr>
          <w:rStyle w:val="Emphasis"/>
        </w:rPr>
        <w:t>Russia</w:t>
      </w:r>
      <w:r w:rsidRPr="00CA3271">
        <w:rPr>
          <w:rStyle w:val="StyleUnderline"/>
        </w:rPr>
        <w:t xml:space="preserve"> and </w:t>
      </w:r>
      <w:r w:rsidRPr="00CA3271">
        <w:rPr>
          <w:rStyle w:val="Emphasis"/>
        </w:rPr>
        <w:t>China</w:t>
      </w:r>
      <w:r w:rsidRPr="00CA3271">
        <w:rPr>
          <w:rStyle w:val="StyleUnderline"/>
        </w:rPr>
        <w:t xml:space="preserve"> remain </w:t>
      </w:r>
      <w:r w:rsidRPr="00CA3271">
        <w:rPr>
          <w:rStyle w:val="Emphasis"/>
        </w:rPr>
        <w:t>parasitic beneficiaries</w:t>
      </w:r>
      <w:r w:rsidRPr="00CA3271">
        <w:rPr>
          <w:rStyle w:val="StyleUnderline"/>
        </w:rPr>
        <w:t xml:space="preserve"> of a </w:t>
      </w:r>
      <w:r w:rsidRPr="00CA3271">
        <w:rPr>
          <w:rStyle w:val="Emphasis"/>
        </w:rPr>
        <w:t>global econ</w:t>
      </w:r>
      <w:r w:rsidRPr="00CA3271">
        <w:rPr>
          <w:rStyle w:val="StyleUnderline"/>
        </w:rPr>
        <w:t xml:space="preserve">omy that is </w:t>
      </w:r>
      <w:r w:rsidRPr="00CA3271">
        <w:rPr>
          <w:rStyle w:val="Emphasis"/>
        </w:rPr>
        <w:t>sustained</w:t>
      </w:r>
      <w:r w:rsidRPr="00CA3271">
        <w:rPr>
          <w:rStyle w:val="StyleUnderline"/>
        </w:rPr>
        <w:t xml:space="preserve"> by </w:t>
      </w:r>
      <w:r w:rsidRPr="00CA3271">
        <w:rPr>
          <w:rStyle w:val="Emphasis"/>
        </w:rPr>
        <w:t>US</w:t>
      </w:r>
      <w:r w:rsidRPr="003244A3">
        <w:rPr>
          <w:sz w:val="16"/>
        </w:rPr>
        <w:t xml:space="preserve"> alliances and </w:t>
      </w:r>
      <w:r w:rsidRPr="00CA3271">
        <w:rPr>
          <w:rStyle w:val="StyleUnderline"/>
        </w:rPr>
        <w:t>deterrence</w:t>
      </w:r>
      <w:r w:rsidRPr="003244A3">
        <w:rPr>
          <w:sz w:val="16"/>
        </w:rPr>
        <w:t xml:space="preserve">. </w:t>
      </w:r>
      <w:r w:rsidRPr="00CA3271">
        <w:rPr>
          <w:rStyle w:val="StyleUnderline"/>
        </w:rPr>
        <w:t xml:space="preserve">That is why they still </w:t>
      </w:r>
      <w:r w:rsidRPr="00CA3271">
        <w:rPr>
          <w:rStyle w:val="Emphasis"/>
        </w:rPr>
        <w:t>hesitate</w:t>
      </w:r>
      <w:r w:rsidRPr="00CA3271">
        <w:rPr>
          <w:rStyle w:val="StyleUnderline"/>
        </w:rPr>
        <w:t xml:space="preserve"> to </w:t>
      </w:r>
      <w:r w:rsidRPr="00CA3271">
        <w:rPr>
          <w:rStyle w:val="Emphasis"/>
        </w:rPr>
        <w:t>challenge</w:t>
      </w:r>
      <w:r w:rsidRPr="003244A3">
        <w:rPr>
          <w:sz w:val="16"/>
        </w:rPr>
        <w:t xml:space="preserve"> the hegemon too </w:t>
      </w:r>
      <w:r w:rsidRPr="00CA3271">
        <w:rPr>
          <w:rStyle w:val="Emphasis"/>
        </w:rPr>
        <w:t>directly</w:t>
      </w:r>
      <w:r w:rsidRPr="003244A3">
        <w:rPr>
          <w:sz w:val="16"/>
        </w:rPr>
        <w:t xml:space="preserve">. However, like sharks, </w:t>
      </w:r>
      <w:r w:rsidRPr="00CA3271">
        <w:rPr>
          <w:rStyle w:val="StyleUnderline"/>
          <w:sz w:val="32"/>
          <w:szCs w:val="32"/>
        </w:rPr>
        <w:t xml:space="preserve">they smell </w:t>
      </w:r>
      <w:r w:rsidRPr="00CA3271">
        <w:rPr>
          <w:rStyle w:val="Emphasis"/>
          <w:sz w:val="32"/>
          <w:szCs w:val="32"/>
        </w:rPr>
        <w:t>blood</w:t>
      </w:r>
      <w:r w:rsidRPr="00CA3271">
        <w:rPr>
          <w:rStyle w:val="StyleUnderline"/>
          <w:sz w:val="32"/>
          <w:szCs w:val="32"/>
        </w:rPr>
        <w:t xml:space="preserve"> in the </w:t>
      </w:r>
      <w:r w:rsidRPr="00CA3271">
        <w:rPr>
          <w:rStyle w:val="Emphasis"/>
          <w:sz w:val="32"/>
          <w:szCs w:val="32"/>
        </w:rPr>
        <w:t>water</w:t>
      </w:r>
      <w:r w:rsidRPr="003244A3">
        <w:rPr>
          <w:sz w:val="16"/>
        </w:rPr>
        <w:t xml:space="preserve">. </w:t>
      </w:r>
      <w:r w:rsidRPr="00CA3271">
        <w:rPr>
          <w:rStyle w:val="StyleUnderline"/>
        </w:rPr>
        <w:t>They have</w:t>
      </w:r>
      <w:r w:rsidRPr="003244A3">
        <w:rPr>
          <w:sz w:val="16"/>
        </w:rPr>
        <w:t xml:space="preserve"> not only </w:t>
      </w:r>
      <w:r w:rsidRPr="00CA3271">
        <w:rPr>
          <w:rStyle w:val="Emphasis"/>
        </w:rPr>
        <w:t>survived</w:t>
      </w:r>
      <w:r w:rsidRPr="003244A3">
        <w:rPr>
          <w:sz w:val="16"/>
        </w:rPr>
        <w:t xml:space="preserve"> US </w:t>
      </w:r>
      <w:r w:rsidRPr="00CA3271">
        <w:rPr>
          <w:rStyle w:val="StyleUnderline"/>
        </w:rPr>
        <w:t>sanctions</w:t>
      </w:r>
      <w:r w:rsidRPr="003244A3">
        <w:rPr>
          <w:sz w:val="16"/>
        </w:rPr>
        <w:t xml:space="preserve"> but </w:t>
      </w:r>
      <w:r w:rsidRPr="00CA3271">
        <w:rPr>
          <w:rStyle w:val="StyleUnderline"/>
        </w:rPr>
        <w:t>continue</w:t>
      </w:r>
      <w:r w:rsidRPr="003244A3">
        <w:rPr>
          <w:sz w:val="16"/>
        </w:rPr>
        <w:t xml:space="preserve">d </w:t>
      </w:r>
      <w:r w:rsidRPr="00CA3271">
        <w:rPr>
          <w:rStyle w:val="StyleUnderline"/>
        </w:rPr>
        <w:t xml:space="preserve">to </w:t>
      </w:r>
      <w:r w:rsidRPr="00CA3271">
        <w:rPr>
          <w:rStyle w:val="Emphasis"/>
        </w:rPr>
        <w:t>prosper</w:t>
      </w:r>
      <w:r w:rsidRPr="003244A3">
        <w:rPr>
          <w:sz w:val="16"/>
        </w:rPr>
        <w:t xml:space="preserve">, </w:t>
      </w:r>
      <w:r w:rsidRPr="00CA3271">
        <w:rPr>
          <w:rStyle w:val="StyleUnderline"/>
        </w:rPr>
        <w:t>replac</w:t>
      </w:r>
      <w:r w:rsidRPr="003244A3">
        <w:rPr>
          <w:sz w:val="16"/>
        </w:rPr>
        <w:t xml:space="preserve">ing their </w:t>
      </w:r>
      <w:r w:rsidRPr="00CA3271">
        <w:rPr>
          <w:rStyle w:val="StyleUnderline"/>
        </w:rPr>
        <w:t>dependence</w:t>
      </w:r>
      <w:r w:rsidRPr="003244A3">
        <w:rPr>
          <w:sz w:val="16"/>
        </w:rPr>
        <w:t xml:space="preserve"> on embargoed markets </w:t>
      </w:r>
      <w:r w:rsidRPr="00CA3271">
        <w:rPr>
          <w:rStyle w:val="StyleUnderline"/>
        </w:rPr>
        <w:t xml:space="preserve">with </w:t>
      </w:r>
      <w:r w:rsidRPr="00CA3271">
        <w:rPr>
          <w:rStyle w:val="Emphasis"/>
        </w:rPr>
        <w:t>new</w:t>
      </w:r>
      <w:r w:rsidRPr="00CA3271">
        <w:rPr>
          <w:rStyle w:val="StyleUnderline"/>
        </w:rPr>
        <w:t xml:space="preserve"> markets in </w:t>
      </w:r>
      <w:r w:rsidRPr="00CA3271">
        <w:rPr>
          <w:rStyle w:val="Emphasis"/>
        </w:rPr>
        <w:t>Latin America</w:t>
      </w:r>
      <w:r w:rsidRPr="00CA3271">
        <w:rPr>
          <w:rStyle w:val="StyleUnderline"/>
        </w:rPr>
        <w:t xml:space="preserve">, </w:t>
      </w:r>
      <w:r w:rsidRPr="00CA3271">
        <w:rPr>
          <w:rStyle w:val="Emphasis"/>
        </w:rPr>
        <w:t>Asia</w:t>
      </w:r>
      <w:r w:rsidRPr="00CA3271">
        <w:rPr>
          <w:rStyle w:val="StyleUnderline"/>
        </w:rPr>
        <w:t xml:space="preserve">, and </w:t>
      </w:r>
      <w:r w:rsidRPr="00CA3271">
        <w:rPr>
          <w:rStyle w:val="Emphasis"/>
        </w:rPr>
        <w:t>India</w:t>
      </w:r>
      <w:r w:rsidRPr="00CA3271">
        <w:rPr>
          <w:rStyle w:val="StyleUnderline"/>
        </w:rPr>
        <w:t>.</w:t>
      </w:r>
      <w:r w:rsidRPr="003244A3">
        <w:rPr>
          <w:sz w:val="16"/>
        </w:rPr>
        <w:t xml:space="preserve"> Both </w:t>
      </w:r>
      <w:r w:rsidRPr="00CA3271">
        <w:rPr>
          <w:rStyle w:val="Emphasis"/>
        </w:rPr>
        <w:t>Russia</w:t>
      </w:r>
      <w:r w:rsidRPr="00CA3271">
        <w:rPr>
          <w:rStyle w:val="StyleUnderline"/>
        </w:rPr>
        <w:t xml:space="preserve"> and </w:t>
      </w:r>
      <w:r w:rsidRPr="00CA3271">
        <w:rPr>
          <w:rStyle w:val="Emphasis"/>
        </w:rPr>
        <w:t>China</w:t>
      </w:r>
      <w:r w:rsidRPr="00CA3271">
        <w:rPr>
          <w:rStyle w:val="StyleUnderline"/>
        </w:rPr>
        <w:t xml:space="preserve"> have discovered</w:t>
      </w:r>
      <w:r w:rsidRPr="003244A3">
        <w:rPr>
          <w:sz w:val="16"/>
        </w:rPr>
        <w:t xml:space="preserve"> that </w:t>
      </w:r>
      <w:r w:rsidRPr="00CA3271">
        <w:rPr>
          <w:rStyle w:val="Emphasis"/>
        </w:rPr>
        <w:t>American</w:t>
      </w:r>
      <w:r w:rsidRPr="00CA3271">
        <w:rPr>
          <w:rStyle w:val="StyleUnderline"/>
        </w:rPr>
        <w:t xml:space="preserve"> control </w:t>
      </w:r>
      <w:r w:rsidRPr="003244A3">
        <w:rPr>
          <w:sz w:val="16"/>
        </w:rPr>
        <w:t xml:space="preserve">of the global economy </w:t>
      </w:r>
      <w:r w:rsidRPr="00CA3271">
        <w:rPr>
          <w:rStyle w:val="StyleUnderline"/>
        </w:rPr>
        <w:t xml:space="preserve">is </w:t>
      </w:r>
      <w:r w:rsidRPr="00CA3271">
        <w:rPr>
          <w:rStyle w:val="Emphasis"/>
        </w:rPr>
        <w:t>not</w:t>
      </w:r>
      <w:r w:rsidRPr="00CA3271">
        <w:rPr>
          <w:rStyle w:val="StyleUnderline"/>
        </w:rPr>
        <w:t xml:space="preserve"> what it </w:t>
      </w:r>
      <w:r w:rsidRPr="00CA3271">
        <w:rPr>
          <w:rStyle w:val="Emphasis"/>
        </w:rPr>
        <w:t>once was</w:t>
      </w:r>
      <w:r w:rsidRPr="00CA3271">
        <w:rPr>
          <w:rStyle w:val="StyleUnderline"/>
        </w:rPr>
        <w:t>.</w:t>
      </w:r>
    </w:p>
    <w:p w14:paraId="716F4C6C" w14:textId="77777777" w:rsidR="00945732" w:rsidRPr="003244A3" w:rsidRDefault="00945732" w:rsidP="00945732">
      <w:pPr>
        <w:rPr>
          <w:sz w:val="16"/>
        </w:rPr>
      </w:pPr>
      <w:r w:rsidRPr="00CA3271">
        <w:rPr>
          <w:rStyle w:val="StyleUnderline"/>
        </w:rPr>
        <w:t>This discovery</w:t>
      </w:r>
      <w:r w:rsidRPr="003244A3">
        <w:rPr>
          <w:sz w:val="16"/>
        </w:rPr>
        <w:t xml:space="preserve"> of American weakness might </w:t>
      </w:r>
      <w:r w:rsidRPr="00CA3271">
        <w:rPr>
          <w:rStyle w:val="StyleUnderline"/>
        </w:rPr>
        <w:t xml:space="preserve">tempt them to </w:t>
      </w:r>
      <w:r w:rsidRPr="00CA3271">
        <w:rPr>
          <w:rStyle w:val="Emphasis"/>
        </w:rPr>
        <w:t>risk</w:t>
      </w:r>
      <w:r w:rsidRPr="00CA3271">
        <w:rPr>
          <w:rStyle w:val="StyleUnderline"/>
        </w:rPr>
        <w:t xml:space="preserve"> a</w:t>
      </w:r>
      <w:r w:rsidRPr="003244A3">
        <w:rPr>
          <w:sz w:val="16"/>
        </w:rPr>
        <w:t xml:space="preserve"> joint </w:t>
      </w:r>
      <w:r w:rsidRPr="00CA3271">
        <w:rPr>
          <w:rStyle w:val="Emphasis"/>
        </w:rPr>
        <w:t>military challenge</w:t>
      </w:r>
      <w:r w:rsidRPr="003244A3">
        <w:rPr>
          <w:sz w:val="16"/>
        </w:rPr>
        <w:t>. As matters stand, US diplomacy and deterrence have successfully kept the axis divided. CIA Director William Burns and National Security Adviser Jake Sullivan are keeping the channels open to China. Blowback American strikes against Iran have apparently convinced the theocrats to rein in Hezbollah and the militias in Iraq – though not the Houthis, whom nobody seems able to control.</w:t>
      </w:r>
    </w:p>
    <w:p w14:paraId="55D3B70E" w14:textId="77777777" w:rsidR="00945732" w:rsidRPr="003244A3" w:rsidRDefault="00945732" w:rsidP="00945732">
      <w:pPr>
        <w:rPr>
          <w:sz w:val="16"/>
        </w:rPr>
      </w:pPr>
      <w:r w:rsidRPr="00CA3271">
        <w:rPr>
          <w:rStyle w:val="StyleUnderline"/>
        </w:rPr>
        <w:t xml:space="preserve">It </w:t>
      </w:r>
      <w:r w:rsidRPr="00CA3271">
        <w:rPr>
          <w:rStyle w:val="Emphasis"/>
        </w:rPr>
        <w:t>doesn’t</w:t>
      </w:r>
      <w:r w:rsidRPr="00CA3271">
        <w:rPr>
          <w:rStyle w:val="StyleUnderline"/>
        </w:rPr>
        <w:t xml:space="preserve"> take </w:t>
      </w:r>
      <w:r w:rsidRPr="00CA3271">
        <w:rPr>
          <w:rStyle w:val="Emphasis"/>
        </w:rPr>
        <w:t>strategic genius</w:t>
      </w:r>
      <w:r w:rsidRPr="00CA3271">
        <w:rPr>
          <w:rStyle w:val="StyleUnderline"/>
        </w:rPr>
        <w:t xml:space="preserve"> to see the opportunity </w:t>
      </w:r>
      <w:r w:rsidRPr="00CA3271">
        <w:rPr>
          <w:rStyle w:val="Emphasis"/>
        </w:rPr>
        <w:t>China</w:t>
      </w:r>
      <w:r w:rsidRPr="00CA3271">
        <w:rPr>
          <w:rStyle w:val="StyleUnderline"/>
        </w:rPr>
        <w:t xml:space="preserve"> and </w:t>
      </w:r>
      <w:r w:rsidRPr="00CA3271">
        <w:rPr>
          <w:rStyle w:val="Emphasis"/>
        </w:rPr>
        <w:t>Russia</w:t>
      </w:r>
      <w:r w:rsidRPr="00CA3271">
        <w:rPr>
          <w:rStyle w:val="StyleUnderline"/>
        </w:rPr>
        <w:t xml:space="preserve"> might be </w:t>
      </w:r>
      <w:r w:rsidRPr="00CA3271">
        <w:rPr>
          <w:rStyle w:val="Emphasis"/>
        </w:rPr>
        <w:t>contemplating</w:t>
      </w:r>
      <w:r w:rsidRPr="003244A3">
        <w:rPr>
          <w:sz w:val="16"/>
        </w:rPr>
        <w:t xml:space="preserve">. </w:t>
      </w:r>
      <w:r w:rsidRPr="00CA3271">
        <w:rPr>
          <w:rStyle w:val="StyleUnderline"/>
        </w:rPr>
        <w:t xml:space="preserve">If they decided to </w:t>
      </w:r>
      <w:r w:rsidRPr="00CA3271">
        <w:rPr>
          <w:rStyle w:val="Emphasis"/>
        </w:rPr>
        <w:t>mount</w:t>
      </w:r>
      <w:r w:rsidRPr="00CA3271">
        <w:rPr>
          <w:rStyle w:val="StyleUnderline"/>
        </w:rPr>
        <w:t xml:space="preserve"> an </w:t>
      </w:r>
      <w:r w:rsidRPr="00CA3271">
        <w:rPr>
          <w:rStyle w:val="Emphasis"/>
        </w:rPr>
        <w:t>overt challenge</w:t>
      </w:r>
      <w:r w:rsidRPr="003244A3">
        <w:rPr>
          <w:sz w:val="16"/>
        </w:rPr>
        <w:t xml:space="preserve"> to the American order – </w:t>
      </w:r>
      <w:r w:rsidRPr="00CA3271">
        <w:rPr>
          <w:rStyle w:val="StyleUnderline"/>
        </w:rPr>
        <w:t>for example</w:t>
      </w:r>
      <w:r w:rsidRPr="003244A3">
        <w:rPr>
          <w:sz w:val="16"/>
        </w:rPr>
        <w:t xml:space="preserve">, with a coordinated, simultaneous offensive against </w:t>
      </w:r>
      <w:r w:rsidRPr="00CA3271">
        <w:rPr>
          <w:rStyle w:val="Emphasis"/>
        </w:rPr>
        <w:t>Ukraine</w:t>
      </w:r>
      <w:r w:rsidRPr="00CA3271">
        <w:rPr>
          <w:rStyle w:val="StyleUnderline"/>
        </w:rPr>
        <w:t xml:space="preserve"> and </w:t>
      </w:r>
      <w:r w:rsidRPr="00CA3271">
        <w:rPr>
          <w:rStyle w:val="Emphasis"/>
        </w:rPr>
        <w:t>Taiwan</w:t>
      </w:r>
      <w:r w:rsidRPr="003244A3">
        <w:rPr>
          <w:sz w:val="16"/>
        </w:rPr>
        <w:t xml:space="preserve"> – the</w:t>
      </w:r>
      <w:r w:rsidRPr="00CA3271">
        <w:rPr>
          <w:rStyle w:val="StyleUnderline"/>
        </w:rPr>
        <w:t xml:space="preserve"> US would struggle to rush </w:t>
      </w:r>
      <w:r w:rsidRPr="00CA3271">
        <w:rPr>
          <w:rStyle w:val="Emphasis"/>
        </w:rPr>
        <w:t>weapons</w:t>
      </w:r>
      <w:r w:rsidRPr="00CA3271">
        <w:rPr>
          <w:rStyle w:val="StyleUnderline"/>
        </w:rPr>
        <w:t xml:space="preserve"> and </w:t>
      </w:r>
      <w:r w:rsidRPr="00CA3271">
        <w:rPr>
          <w:rStyle w:val="Emphasis"/>
        </w:rPr>
        <w:t>tech</w:t>
      </w:r>
      <w:r w:rsidRPr="00CA3271">
        <w:rPr>
          <w:rStyle w:val="StyleUnderline"/>
        </w:rPr>
        <w:t>nology</w:t>
      </w:r>
      <w:r w:rsidRPr="003244A3">
        <w:rPr>
          <w:sz w:val="16"/>
        </w:rPr>
        <w:t xml:space="preserve"> into the breach.</w:t>
      </w:r>
    </w:p>
    <w:p w14:paraId="36227C9D" w14:textId="77777777" w:rsidR="00945732" w:rsidRPr="003244A3" w:rsidRDefault="00945732" w:rsidP="00945732">
      <w:pPr>
        <w:rPr>
          <w:sz w:val="16"/>
        </w:rPr>
      </w:pPr>
      <w:r w:rsidRPr="00CA3271">
        <w:rPr>
          <w:rStyle w:val="Emphasis"/>
        </w:rPr>
        <w:t>Nuc</w:t>
      </w:r>
      <w:r w:rsidRPr="00CA3271">
        <w:rPr>
          <w:rStyle w:val="StyleUnderline"/>
        </w:rPr>
        <w:t>lear weapon</w:t>
      </w:r>
      <w:r w:rsidRPr="00CA3271">
        <w:rPr>
          <w:rStyle w:val="Emphasis"/>
        </w:rPr>
        <w:t xml:space="preserve">s </w:t>
      </w:r>
      <w:r w:rsidRPr="00CA3271">
        <w:rPr>
          <w:rStyle w:val="StyleUnderline"/>
        </w:rPr>
        <w:t>would not</w:t>
      </w:r>
      <w:r w:rsidRPr="003244A3">
        <w:rPr>
          <w:sz w:val="16"/>
        </w:rPr>
        <w:t xml:space="preserve"> necessarily </w:t>
      </w:r>
      <w:r w:rsidRPr="00CA3271">
        <w:rPr>
          <w:rStyle w:val="StyleUnderline"/>
        </w:rPr>
        <w:t xml:space="preserve">deter </w:t>
      </w:r>
      <w:r w:rsidRPr="00CA3271">
        <w:rPr>
          <w:rStyle w:val="Emphasis"/>
        </w:rPr>
        <w:t>China</w:t>
      </w:r>
      <w:r w:rsidRPr="00CA3271">
        <w:rPr>
          <w:rStyle w:val="StyleUnderline"/>
        </w:rPr>
        <w:t xml:space="preserve"> and </w:t>
      </w:r>
      <w:r w:rsidRPr="00CA3271">
        <w:rPr>
          <w:rStyle w:val="Emphasis"/>
        </w:rPr>
        <w:t>Russia</w:t>
      </w:r>
      <w:r w:rsidRPr="00CA3271">
        <w:rPr>
          <w:rStyle w:val="StyleUnderline"/>
        </w:rPr>
        <w:t xml:space="preserve"> from risking a </w:t>
      </w:r>
      <w:r w:rsidRPr="00CA3271">
        <w:rPr>
          <w:rStyle w:val="Emphasis"/>
        </w:rPr>
        <w:t>coordinated attempt</w:t>
      </w:r>
      <w:r w:rsidRPr="00CA3271">
        <w:rPr>
          <w:rStyle w:val="StyleUnderline"/>
        </w:rPr>
        <w:t xml:space="preserve"> to take </w:t>
      </w:r>
      <w:r w:rsidRPr="00CA3271">
        <w:rPr>
          <w:rStyle w:val="Emphasis"/>
        </w:rPr>
        <w:t>Taiwan</w:t>
      </w:r>
      <w:r w:rsidRPr="00CA3271">
        <w:rPr>
          <w:rStyle w:val="StyleUnderline"/>
        </w:rPr>
        <w:t xml:space="preserve"> and</w:t>
      </w:r>
      <w:r w:rsidRPr="003244A3">
        <w:rPr>
          <w:sz w:val="16"/>
        </w:rPr>
        <w:t xml:space="preserve"> the rest of </w:t>
      </w:r>
      <w:r w:rsidRPr="00CA3271">
        <w:rPr>
          <w:rStyle w:val="Emphasis"/>
        </w:rPr>
        <w:t>Ukraine</w:t>
      </w:r>
      <w:r w:rsidRPr="003244A3">
        <w:rPr>
          <w:sz w:val="16"/>
        </w:rPr>
        <w:t xml:space="preserve">. </w:t>
      </w:r>
      <w:r w:rsidRPr="00CA3271">
        <w:rPr>
          <w:rStyle w:val="Emphasis"/>
        </w:rPr>
        <w:t>All</w:t>
      </w:r>
      <w:r w:rsidRPr="00CA3271">
        <w:rPr>
          <w:rStyle w:val="StyleUnderline"/>
        </w:rPr>
        <w:t xml:space="preserve"> parties would pay a </w:t>
      </w:r>
      <w:r w:rsidRPr="00CA3271">
        <w:rPr>
          <w:rStyle w:val="Emphasis"/>
        </w:rPr>
        <w:t>horrendous</w:t>
      </w:r>
      <w:r w:rsidRPr="00CA3271">
        <w:rPr>
          <w:rStyle w:val="StyleUnderline"/>
        </w:rPr>
        <w:t xml:space="preserve"> price, but Russia has </w:t>
      </w:r>
      <w:r w:rsidRPr="00CA3271">
        <w:rPr>
          <w:rStyle w:val="Emphasis"/>
        </w:rPr>
        <w:t>shown</w:t>
      </w:r>
      <w:r w:rsidRPr="00CA3271">
        <w:rPr>
          <w:rStyle w:val="StyleUnderline"/>
        </w:rPr>
        <w:t xml:space="preserve"> what it is </w:t>
      </w:r>
      <w:r w:rsidRPr="00CA3271">
        <w:rPr>
          <w:rStyle w:val="Emphasis"/>
        </w:rPr>
        <w:t>willing to expend</w:t>
      </w:r>
      <w:r w:rsidRPr="003244A3">
        <w:rPr>
          <w:sz w:val="16"/>
        </w:rPr>
        <w:t xml:space="preserve"> in Ukraine, </w:t>
      </w:r>
      <w:r w:rsidRPr="00CA3271">
        <w:rPr>
          <w:rStyle w:val="StyleUnderline"/>
        </w:rPr>
        <w:t xml:space="preserve">and </w:t>
      </w:r>
      <w:r w:rsidRPr="00CA3271">
        <w:rPr>
          <w:rStyle w:val="Emphasis"/>
        </w:rPr>
        <w:t>both</w:t>
      </w:r>
      <w:r w:rsidRPr="003244A3">
        <w:rPr>
          <w:sz w:val="16"/>
        </w:rPr>
        <w:t xml:space="preserve"> China and Russia may </w:t>
      </w:r>
      <w:r w:rsidRPr="00CA3271">
        <w:rPr>
          <w:rStyle w:val="StyleUnderline"/>
        </w:rPr>
        <w:t>believe</w:t>
      </w:r>
      <w:r w:rsidRPr="003244A3">
        <w:rPr>
          <w:sz w:val="16"/>
        </w:rPr>
        <w:t xml:space="preserve"> that </w:t>
      </w:r>
      <w:r w:rsidRPr="00CA3271">
        <w:rPr>
          <w:rStyle w:val="StyleUnderline"/>
        </w:rPr>
        <w:t xml:space="preserve">there will never be a </w:t>
      </w:r>
      <w:r w:rsidRPr="00CA3271">
        <w:rPr>
          <w:rStyle w:val="Emphasis"/>
        </w:rPr>
        <w:t>more opportune</w:t>
      </w:r>
      <w:r w:rsidRPr="00CA3271">
        <w:rPr>
          <w:rStyle w:val="StyleUnderline"/>
        </w:rPr>
        <w:t xml:space="preserve"> moment</w:t>
      </w:r>
      <w:r w:rsidRPr="003244A3">
        <w:rPr>
          <w:sz w:val="16"/>
        </w:rPr>
        <w:t xml:space="preserve"> to overthrow American hegemony. </w:t>
      </w:r>
      <w:r w:rsidRPr="00CA3271">
        <w:rPr>
          <w:rStyle w:val="StyleUnderline"/>
        </w:rPr>
        <w:t xml:space="preserve">If they were to </w:t>
      </w:r>
      <w:r w:rsidRPr="00CA3271">
        <w:rPr>
          <w:rStyle w:val="Emphasis"/>
        </w:rPr>
        <w:t>combine</w:t>
      </w:r>
      <w:r w:rsidRPr="003244A3">
        <w:rPr>
          <w:sz w:val="16"/>
        </w:rPr>
        <w:t xml:space="preserve"> forces, </w:t>
      </w:r>
      <w:r w:rsidRPr="00CA3271">
        <w:rPr>
          <w:rStyle w:val="StyleUnderline"/>
        </w:rPr>
        <w:t xml:space="preserve">we would face the </w:t>
      </w:r>
      <w:r w:rsidRPr="00CA3271">
        <w:rPr>
          <w:rStyle w:val="Emphasis"/>
        </w:rPr>
        <w:t>most serious</w:t>
      </w:r>
      <w:r w:rsidRPr="00CA3271">
        <w:rPr>
          <w:rStyle w:val="StyleUnderline"/>
        </w:rPr>
        <w:t xml:space="preserve"> challenge</w:t>
      </w:r>
      <w:r w:rsidRPr="003244A3">
        <w:rPr>
          <w:sz w:val="16"/>
        </w:rPr>
        <w:t xml:space="preserve"> to the global economic and strategic order </w:t>
      </w:r>
      <w:r w:rsidRPr="00CA3271">
        <w:rPr>
          <w:rStyle w:val="StyleUnderline"/>
        </w:rPr>
        <w:t xml:space="preserve">since </w:t>
      </w:r>
      <w:r w:rsidRPr="00CA3271">
        <w:rPr>
          <w:rStyle w:val="Emphasis"/>
        </w:rPr>
        <w:t>1945</w:t>
      </w:r>
      <w:r w:rsidRPr="003244A3">
        <w:rPr>
          <w:sz w:val="16"/>
        </w:rPr>
        <w:t>.</w:t>
      </w:r>
    </w:p>
    <w:p w14:paraId="6413556B" w14:textId="77777777" w:rsidR="00945732" w:rsidRPr="003244A3" w:rsidRDefault="00945732" w:rsidP="00945732">
      <w:pPr>
        <w:rPr>
          <w:sz w:val="16"/>
          <w:szCs w:val="32"/>
        </w:rPr>
      </w:pPr>
      <w:r w:rsidRPr="003244A3">
        <w:rPr>
          <w:sz w:val="16"/>
        </w:rPr>
        <w:t xml:space="preserve">Nobody has any idea what the world would be like on the other side of such a confrontation. We cannot even assume, as we have always done, that America would prevail if faced with a simultaneous challenge from two formidable powers. If a pessimist is someone who imagines the worst in order to forestall it, we should all be pessimists. </w:t>
      </w:r>
      <w:r w:rsidRPr="00776D4C">
        <w:rPr>
          <w:rStyle w:val="StyleUnderline"/>
          <w:sz w:val="32"/>
          <w:szCs w:val="32"/>
        </w:rPr>
        <w:t xml:space="preserve">Keeping the </w:t>
      </w:r>
      <w:r w:rsidRPr="00776D4C">
        <w:rPr>
          <w:rStyle w:val="Emphasis"/>
          <w:sz w:val="32"/>
          <w:szCs w:val="32"/>
        </w:rPr>
        <w:t>authoritarian axis</w:t>
      </w:r>
      <w:r w:rsidRPr="00776D4C">
        <w:rPr>
          <w:rStyle w:val="StyleUnderline"/>
          <w:sz w:val="32"/>
          <w:szCs w:val="32"/>
        </w:rPr>
        <w:t xml:space="preserve"> from becoming a </w:t>
      </w:r>
      <w:r w:rsidRPr="00776D4C">
        <w:rPr>
          <w:rStyle w:val="Emphasis"/>
          <w:sz w:val="32"/>
          <w:szCs w:val="32"/>
        </w:rPr>
        <w:t>full-fledged alliance</w:t>
      </w:r>
      <w:r w:rsidRPr="00776D4C">
        <w:rPr>
          <w:rStyle w:val="StyleUnderline"/>
          <w:sz w:val="32"/>
          <w:szCs w:val="32"/>
        </w:rPr>
        <w:t xml:space="preserve"> should be America’s </w:t>
      </w:r>
      <w:r w:rsidRPr="00776D4C">
        <w:rPr>
          <w:rStyle w:val="Emphasis"/>
          <w:sz w:val="32"/>
          <w:szCs w:val="32"/>
        </w:rPr>
        <w:t>first-order priority</w:t>
      </w:r>
      <w:r w:rsidRPr="003244A3">
        <w:rPr>
          <w:sz w:val="16"/>
          <w:szCs w:val="32"/>
        </w:rPr>
        <w:t>.</w:t>
      </w:r>
    </w:p>
    <w:p w14:paraId="18D949EA" w14:textId="77777777" w:rsidR="00945732" w:rsidRPr="00945732" w:rsidRDefault="00945732" w:rsidP="00945732"/>
    <w:p w14:paraId="64F4FA00" w14:textId="77FC49DA" w:rsidR="00603FC9" w:rsidRPr="00603FC9" w:rsidRDefault="00603FC9" w:rsidP="00603FC9">
      <w:pPr>
        <w:pStyle w:val="Heading3"/>
      </w:pPr>
      <w:r>
        <w:lastRenderedPageBreak/>
        <w:t>1AC – Impact Filter</w:t>
      </w:r>
    </w:p>
    <w:p w14:paraId="7380D140" w14:textId="77777777" w:rsidR="00603FC9" w:rsidRPr="0008784D" w:rsidRDefault="00603FC9" w:rsidP="00603FC9">
      <w:pPr>
        <w:keepNext/>
        <w:keepLines/>
        <w:spacing w:before="40" w:after="0"/>
        <w:outlineLvl w:val="3"/>
        <w:rPr>
          <w:rFonts w:eastAsiaTheme="majorEastAsia" w:cstheme="majorBidi"/>
          <w:b/>
          <w:iCs/>
          <w:sz w:val="26"/>
        </w:rPr>
      </w:pPr>
      <w:r w:rsidRPr="0008784D">
        <w:rPr>
          <w:rFonts w:eastAsiaTheme="majorEastAsia" w:cstheme="majorBidi"/>
          <w:b/>
          <w:iCs/>
          <w:sz w:val="26"/>
        </w:rPr>
        <w:t>US heg promotes nonproliferation of nukes, biosecurity, democracy, human rights, responsible AI norms, and alternatives to combat climate change</w:t>
      </w:r>
    </w:p>
    <w:p w14:paraId="2FE8789D" w14:textId="77777777" w:rsidR="00603FC9" w:rsidRPr="0008784D" w:rsidRDefault="00603FC9" w:rsidP="00603FC9">
      <w:r w:rsidRPr="0008784D">
        <w:t xml:space="preserve">Denise </w:t>
      </w:r>
      <w:r w:rsidRPr="0008784D">
        <w:rPr>
          <w:b/>
          <w:bCs/>
        </w:rPr>
        <w:t>Jenkins 22</w:t>
      </w:r>
      <w:r w:rsidRPr="0008784D">
        <w:t xml:space="preserve">, Ambassador, Ph.D. in International Relations from UVA, MPA from State University of New York at Albany, JD from Albany Law School, BA from Amherst, graduate from The Hague Academy for International Law, retired US Naval Reserve Office, member of the New York State Bar, adjunct professor at adjunct professor at Georgetown University Law School, Georgetown University School of Foreign Service and George Washington Elliott School of International Affairs, special envoy and coordinator for threat reduction programs under Obama,   5/26/2022, "Priorities Regarding the New and Emerging Challenges to International Security," United States Department of State, </w:t>
      </w:r>
      <w:hyperlink r:id="rId8" w:history="1">
        <w:r w:rsidRPr="0008784D">
          <w:rPr>
            <w:color w:val="0563C1" w:themeColor="hyperlink"/>
            <w:u w:val="single"/>
          </w:rPr>
          <w:t>https://www.state.gov/priorities-regarding-the-new-and-emerging-challenges-to-international-security/</w:t>
        </w:r>
      </w:hyperlink>
      <w:r w:rsidRPr="0008784D">
        <w:t>,  kav</w:t>
      </w:r>
    </w:p>
    <w:p w14:paraId="0467FC53" w14:textId="77777777" w:rsidR="00603FC9" w:rsidRPr="0008784D" w:rsidRDefault="00603FC9" w:rsidP="00603FC9">
      <w:pPr>
        <w:rPr>
          <w:sz w:val="14"/>
        </w:rPr>
      </w:pPr>
      <w:r w:rsidRPr="0008784D">
        <w:rPr>
          <w:sz w:val="14"/>
        </w:rPr>
        <w:t>Welcome and good afternoon.</w:t>
      </w:r>
    </w:p>
    <w:p w14:paraId="2447B51A" w14:textId="77777777" w:rsidR="00603FC9" w:rsidRPr="0008784D" w:rsidRDefault="00603FC9" w:rsidP="00603FC9">
      <w:pPr>
        <w:rPr>
          <w:sz w:val="14"/>
        </w:rPr>
      </w:pPr>
      <w:r w:rsidRPr="0008784D">
        <w:rPr>
          <w:sz w:val="14"/>
        </w:rPr>
        <w:t>I want to thank all of you for joining me here today when I know how very busy all of you are.</w:t>
      </w:r>
    </w:p>
    <w:p w14:paraId="6DFB5BB8" w14:textId="77777777" w:rsidR="00603FC9" w:rsidRPr="0008784D" w:rsidRDefault="00603FC9" w:rsidP="00603FC9">
      <w:pPr>
        <w:rPr>
          <w:sz w:val="14"/>
        </w:rPr>
      </w:pPr>
      <w:r w:rsidRPr="0008784D">
        <w:rPr>
          <w:u w:val="single"/>
        </w:rPr>
        <w:t xml:space="preserve">Last Spring, Secretary Blinken set out the </w:t>
      </w:r>
      <w:r w:rsidRPr="00603FC9">
        <w:rPr>
          <w:b/>
          <w:iCs/>
          <w:sz w:val="28"/>
          <w:highlight w:val="cyan"/>
          <w:u w:val="single"/>
          <w:bdr w:val="single" w:sz="8" w:space="0" w:color="auto"/>
        </w:rPr>
        <w:t>Biden</w:t>
      </w:r>
      <w:r w:rsidRPr="0008784D">
        <w:rPr>
          <w:b/>
          <w:iCs/>
          <w:sz w:val="28"/>
          <w:u w:val="single"/>
          <w:bdr w:val="single" w:sz="8" w:space="0" w:color="auto"/>
        </w:rPr>
        <w:t>-Harris Administration</w:t>
      </w:r>
      <w:r w:rsidRPr="00603FC9">
        <w:rPr>
          <w:b/>
          <w:iCs/>
          <w:sz w:val="28"/>
          <w:highlight w:val="cyan"/>
          <w:u w:val="single"/>
          <w:bdr w:val="single" w:sz="8" w:space="0" w:color="auto"/>
        </w:rPr>
        <w:t>’s vision</w:t>
      </w:r>
      <w:r w:rsidRPr="00603FC9">
        <w:rPr>
          <w:highlight w:val="cyan"/>
          <w:u w:val="single"/>
        </w:rPr>
        <w:t xml:space="preserve"> of</w:t>
      </w:r>
      <w:r w:rsidRPr="0008784D">
        <w:rPr>
          <w:u w:val="single"/>
        </w:rPr>
        <w:t xml:space="preserve"> </w:t>
      </w:r>
      <w:r w:rsidRPr="0008784D">
        <w:rPr>
          <w:b/>
          <w:iCs/>
          <w:sz w:val="28"/>
          <w:u w:val="single"/>
          <w:bdr w:val="single" w:sz="8" w:space="0" w:color="auto"/>
        </w:rPr>
        <w:t xml:space="preserve">a foreign </w:t>
      </w:r>
      <w:r w:rsidRPr="00603FC9">
        <w:rPr>
          <w:b/>
          <w:iCs/>
          <w:sz w:val="28"/>
          <w:highlight w:val="cyan"/>
          <w:u w:val="single"/>
          <w:bdr w:val="single" w:sz="8" w:space="0" w:color="auto"/>
        </w:rPr>
        <w:t>policy</w:t>
      </w:r>
      <w:r w:rsidRPr="0008784D">
        <w:rPr>
          <w:u w:val="single"/>
        </w:rPr>
        <w:t xml:space="preserve"> </w:t>
      </w:r>
      <w:r w:rsidRPr="00603FC9">
        <w:rPr>
          <w:highlight w:val="cyan"/>
          <w:u w:val="single"/>
        </w:rPr>
        <w:t xml:space="preserve">that </w:t>
      </w:r>
      <w:r w:rsidRPr="00603FC9">
        <w:rPr>
          <w:b/>
          <w:iCs/>
          <w:sz w:val="28"/>
          <w:highlight w:val="cyan"/>
          <w:u w:val="single"/>
          <w:bdr w:val="single" w:sz="8" w:space="0" w:color="auto"/>
        </w:rPr>
        <w:t>leads with</w:t>
      </w:r>
      <w:r w:rsidRPr="0008784D">
        <w:rPr>
          <w:b/>
          <w:iCs/>
          <w:sz w:val="28"/>
          <w:u w:val="single"/>
          <w:bdr w:val="single" w:sz="8" w:space="0" w:color="auto"/>
        </w:rPr>
        <w:t xml:space="preserve"> </w:t>
      </w:r>
      <w:r w:rsidRPr="00603FC9">
        <w:rPr>
          <w:b/>
          <w:iCs/>
          <w:sz w:val="28"/>
          <w:highlight w:val="cyan"/>
          <w:u w:val="single"/>
          <w:bdr w:val="single" w:sz="8" w:space="0" w:color="auto"/>
        </w:rPr>
        <w:t>diplomacy</w:t>
      </w:r>
      <w:r w:rsidRPr="0008784D">
        <w:rPr>
          <w:b/>
          <w:iCs/>
          <w:sz w:val="28"/>
          <w:u w:val="single"/>
          <w:bdr w:val="single" w:sz="8" w:space="0" w:color="auto"/>
        </w:rPr>
        <w:t xml:space="preserve">, revitalizes our global network of </w:t>
      </w:r>
      <w:r w:rsidRPr="00603FC9">
        <w:rPr>
          <w:b/>
          <w:iCs/>
          <w:sz w:val="28"/>
          <w:highlight w:val="cyan"/>
          <w:u w:val="single"/>
          <w:bdr w:val="single" w:sz="8" w:space="0" w:color="auto"/>
        </w:rPr>
        <w:t>alliances</w:t>
      </w:r>
      <w:r w:rsidRPr="0008784D">
        <w:rPr>
          <w:b/>
          <w:iCs/>
          <w:sz w:val="28"/>
          <w:u w:val="single"/>
          <w:bdr w:val="single" w:sz="8" w:space="0" w:color="auto"/>
        </w:rPr>
        <w:t xml:space="preserve"> to meet emerging global challenges, </w:t>
      </w:r>
      <w:r w:rsidRPr="00603FC9">
        <w:rPr>
          <w:b/>
          <w:iCs/>
          <w:sz w:val="28"/>
          <w:highlight w:val="cyan"/>
          <w:u w:val="single"/>
          <w:bdr w:val="single" w:sz="8" w:space="0" w:color="auto"/>
        </w:rPr>
        <w:t>and delivers for the</w:t>
      </w:r>
      <w:r w:rsidRPr="0008784D">
        <w:rPr>
          <w:b/>
          <w:iCs/>
          <w:sz w:val="28"/>
          <w:u w:val="single"/>
          <w:bdr w:val="single" w:sz="8" w:space="0" w:color="auto"/>
        </w:rPr>
        <w:t xml:space="preserve"> American </w:t>
      </w:r>
      <w:r w:rsidRPr="00603FC9">
        <w:rPr>
          <w:b/>
          <w:iCs/>
          <w:sz w:val="28"/>
          <w:highlight w:val="cyan"/>
          <w:u w:val="single"/>
          <w:bdr w:val="single" w:sz="8" w:space="0" w:color="auto"/>
        </w:rPr>
        <w:t>people</w:t>
      </w:r>
      <w:r w:rsidRPr="0008784D">
        <w:rPr>
          <w:sz w:val="14"/>
        </w:rPr>
        <w:t xml:space="preserve">. It is a vison, as the Secretary noted, that springs from two fundamental principles: </w:t>
      </w:r>
      <w:r w:rsidRPr="0008784D">
        <w:rPr>
          <w:u w:val="single"/>
        </w:rPr>
        <w:t xml:space="preserve">that </w:t>
      </w:r>
      <w:r w:rsidRPr="00603FC9">
        <w:rPr>
          <w:b/>
          <w:iCs/>
          <w:sz w:val="28"/>
          <w:highlight w:val="cyan"/>
          <w:u w:val="single"/>
          <w:bdr w:val="single" w:sz="8" w:space="0" w:color="auto"/>
        </w:rPr>
        <w:t>American leadership</w:t>
      </w:r>
      <w:r w:rsidRPr="0008784D">
        <w:rPr>
          <w:b/>
          <w:iCs/>
          <w:sz w:val="28"/>
          <w:u w:val="single"/>
          <w:bdr w:val="single" w:sz="8" w:space="0" w:color="auto"/>
        </w:rPr>
        <w:t xml:space="preserve"> and engagement</w:t>
      </w:r>
      <w:r w:rsidRPr="0008784D">
        <w:rPr>
          <w:u w:val="single"/>
        </w:rPr>
        <w:t xml:space="preserve"> </w:t>
      </w:r>
      <w:r w:rsidRPr="00603FC9">
        <w:rPr>
          <w:highlight w:val="cyan"/>
          <w:u w:val="single"/>
        </w:rPr>
        <w:t>matters</w:t>
      </w:r>
      <w:r w:rsidRPr="0008784D">
        <w:rPr>
          <w:u w:val="single"/>
        </w:rPr>
        <w:t xml:space="preserve">, and those countries need to engage and cooperate, now </w:t>
      </w:r>
      <w:r w:rsidRPr="00603FC9">
        <w:rPr>
          <w:highlight w:val="cyan"/>
          <w:u w:val="single"/>
        </w:rPr>
        <w:t>more than ever</w:t>
      </w:r>
      <w:r w:rsidRPr="0008784D">
        <w:rPr>
          <w:sz w:val="14"/>
        </w:rPr>
        <w:t>. It is the role of the State Department – and America’s diplomats and development workers – to engage around the world and build that cooperation.</w:t>
      </w:r>
    </w:p>
    <w:p w14:paraId="5EFA814D" w14:textId="77777777" w:rsidR="00603FC9" w:rsidRPr="0008784D" w:rsidRDefault="00603FC9" w:rsidP="00603FC9">
      <w:pPr>
        <w:rPr>
          <w:sz w:val="14"/>
        </w:rPr>
      </w:pPr>
      <w:r w:rsidRPr="0008784D">
        <w:rPr>
          <w:sz w:val="14"/>
        </w:rPr>
        <w:t>Today, I am happy to be here to present my priorities as Under Secretary of Arms Control and International Security; known inside of the State Department as ‘T.’</w:t>
      </w:r>
    </w:p>
    <w:p w14:paraId="4B3F50B2" w14:textId="77777777" w:rsidR="00603FC9" w:rsidRPr="0008784D" w:rsidRDefault="00603FC9" w:rsidP="00603FC9">
      <w:pPr>
        <w:rPr>
          <w:sz w:val="14"/>
        </w:rPr>
      </w:pPr>
      <w:r w:rsidRPr="0008784D">
        <w:rPr>
          <w:sz w:val="14"/>
        </w:rPr>
        <w:t xml:space="preserve">The ideas I list today are in light of the many changes that we see in the international security landscape. I chose today to present my priorities, just as we mark the 50th Anniversary of the signing of the Strategic Arms Limitation Talks (SALT I) in 1972. To me, it is a humbling reminder that </w:t>
      </w:r>
      <w:r w:rsidRPr="0008784D">
        <w:rPr>
          <w:u w:val="single"/>
        </w:rPr>
        <w:t>even as we face monumental international security challenges today, our predecessors prevailed through the power of diplomacy</w:t>
      </w:r>
      <w:r w:rsidRPr="0008784D">
        <w:rPr>
          <w:sz w:val="14"/>
        </w:rPr>
        <w:t>. In everything we do, we will look not only to make progress on short-term problems, but also to address their root causes and lay the groundwork for our long-term strength.</w:t>
      </w:r>
    </w:p>
    <w:p w14:paraId="5707A1D1" w14:textId="77777777" w:rsidR="00603FC9" w:rsidRPr="0008784D" w:rsidRDefault="00603FC9" w:rsidP="00603FC9">
      <w:pPr>
        <w:rPr>
          <w:u w:val="single"/>
        </w:rPr>
      </w:pPr>
      <w:r w:rsidRPr="0008784D">
        <w:rPr>
          <w:sz w:val="14"/>
        </w:rPr>
        <w:t xml:space="preserve">I should note that while I am presenting these ideas, adjustments will be made as we continue to better understand the changes that are taking place and the security environment around us settles. </w:t>
      </w:r>
      <w:r w:rsidRPr="0008784D">
        <w:rPr>
          <w:u w:val="single"/>
        </w:rPr>
        <w:t>Little did we know last year at the beginning of the Biden Administration that Putin would invade Ukraine. Things are continuing to change on a large scale.</w:t>
      </w:r>
    </w:p>
    <w:p w14:paraId="5AD7B101" w14:textId="77777777" w:rsidR="00603FC9" w:rsidRPr="0008784D" w:rsidRDefault="00603FC9" w:rsidP="00603FC9">
      <w:pPr>
        <w:rPr>
          <w:u w:val="single"/>
        </w:rPr>
      </w:pPr>
      <w:r w:rsidRPr="00603FC9">
        <w:rPr>
          <w:highlight w:val="cyan"/>
          <w:u w:val="single"/>
        </w:rPr>
        <w:t xml:space="preserve">Some of today’s </w:t>
      </w:r>
      <w:r w:rsidRPr="00603FC9">
        <w:rPr>
          <w:b/>
          <w:iCs/>
          <w:sz w:val="28"/>
          <w:highlight w:val="cyan"/>
          <w:u w:val="single"/>
          <w:bdr w:val="single" w:sz="8" w:space="0" w:color="auto"/>
        </w:rPr>
        <w:t>arms control and international security landscape</w:t>
      </w:r>
      <w:r w:rsidRPr="00603FC9">
        <w:rPr>
          <w:highlight w:val="cyan"/>
          <w:u w:val="single"/>
        </w:rPr>
        <w:t xml:space="preserve"> remains the same</w:t>
      </w:r>
      <w:r w:rsidRPr="00603FC9">
        <w:rPr>
          <w:sz w:val="14"/>
          <w:highlight w:val="cyan"/>
        </w:rPr>
        <w:t xml:space="preserve">, </w:t>
      </w:r>
      <w:r w:rsidRPr="00603FC9">
        <w:rPr>
          <w:highlight w:val="cyan"/>
          <w:u w:val="single"/>
        </w:rPr>
        <w:t>such as the DPRK</w:t>
      </w:r>
      <w:r w:rsidRPr="0008784D">
        <w:rPr>
          <w:u w:val="single"/>
        </w:rPr>
        <w:t xml:space="preserve">’s insistence on advancing its unlawful </w:t>
      </w:r>
      <w:r w:rsidRPr="0008784D">
        <w:rPr>
          <w:b/>
          <w:iCs/>
          <w:sz w:val="28"/>
          <w:u w:val="single"/>
          <w:bdr w:val="single" w:sz="8" w:space="0" w:color="auto"/>
        </w:rPr>
        <w:t xml:space="preserve">weapons of mass destruction </w:t>
      </w:r>
      <w:r w:rsidRPr="00603FC9">
        <w:rPr>
          <w:b/>
          <w:iCs/>
          <w:sz w:val="28"/>
          <w:highlight w:val="cyan"/>
          <w:u w:val="single"/>
          <w:bdr w:val="single" w:sz="8" w:space="0" w:color="auto"/>
        </w:rPr>
        <w:t>and</w:t>
      </w:r>
      <w:r w:rsidRPr="0008784D">
        <w:rPr>
          <w:b/>
          <w:iCs/>
          <w:sz w:val="28"/>
          <w:u w:val="single"/>
          <w:bdr w:val="single" w:sz="8" w:space="0" w:color="auto"/>
        </w:rPr>
        <w:t xml:space="preserve"> ballistic missile programs</w:t>
      </w:r>
      <w:r w:rsidRPr="0008784D">
        <w:rPr>
          <w:u w:val="single"/>
        </w:rPr>
        <w:t xml:space="preserve"> and refusing to engage in diplomacy. The future of the Joint Comprehensive Plan of Action (JCPOA), still the most viable option to prevent </w:t>
      </w:r>
      <w:r w:rsidRPr="00603FC9">
        <w:rPr>
          <w:highlight w:val="cyan"/>
          <w:u w:val="single"/>
        </w:rPr>
        <w:t>Iran</w:t>
      </w:r>
      <w:r w:rsidRPr="0008784D">
        <w:rPr>
          <w:u w:val="single"/>
        </w:rPr>
        <w:t xml:space="preserve"> from developing a nuclear weapon, remains unclear. We remain strongly committed to our efforts regarding both the DPRK and the JCPOA. In the meantime, there are other changes – like Russia’s brutal and </w:t>
      </w:r>
      <w:r w:rsidRPr="0008784D">
        <w:rPr>
          <w:b/>
          <w:iCs/>
          <w:sz w:val="28"/>
          <w:u w:val="single"/>
          <w:bdr w:val="single" w:sz="8" w:space="0" w:color="auto"/>
        </w:rPr>
        <w:t>unprovoked war in Ukraine</w:t>
      </w:r>
      <w:r w:rsidRPr="0008784D">
        <w:rPr>
          <w:u w:val="single"/>
        </w:rPr>
        <w:t xml:space="preserve"> and the growing challenges posed by the People’s Republic of China (PRC) – that present us with many more questions than answers.</w:t>
      </w:r>
    </w:p>
    <w:p w14:paraId="1FAE6AA7" w14:textId="77777777" w:rsidR="00603FC9" w:rsidRPr="0008784D" w:rsidRDefault="00603FC9" w:rsidP="00603FC9">
      <w:pPr>
        <w:rPr>
          <w:u w:val="single"/>
        </w:rPr>
      </w:pPr>
      <w:r w:rsidRPr="0008784D">
        <w:rPr>
          <w:sz w:val="14"/>
        </w:rPr>
        <w:lastRenderedPageBreak/>
        <w:t xml:space="preserve">Now is the time to consider a new way to address what are new challenges. Russia’s unprovoked invasion has led us to consider what gaps now exist. What does the new landscape mean for us and the issues within T such as arms control, deterrence, nonproliferation, security assistance, and emerging technologies? </w:t>
      </w:r>
      <w:r w:rsidRPr="0008784D">
        <w:rPr>
          <w:u w:val="single"/>
        </w:rPr>
        <w:t xml:space="preserve">The People’s Republic of China is also posing new challenges in many areas of our responsibility. </w:t>
      </w:r>
      <w:r w:rsidRPr="0008784D">
        <w:rPr>
          <w:sz w:val="14"/>
        </w:rPr>
        <w:t xml:space="preserve">How do we address those challenges? </w:t>
      </w:r>
      <w:r w:rsidRPr="0008784D">
        <w:rPr>
          <w:u w:val="single"/>
        </w:rPr>
        <w:t>Technology is advancing, as are the opportunities and challenges posed by an increased interest in space, while at the same time, climate change and resource limitations can lead to conflict if not addressed</w:t>
      </w:r>
      <w:r w:rsidRPr="0008784D">
        <w:rPr>
          <w:sz w:val="14"/>
        </w:rPr>
        <w:t xml:space="preserve">. </w:t>
      </w:r>
      <w:r w:rsidRPr="0008784D">
        <w:rPr>
          <w:u w:val="single"/>
        </w:rPr>
        <w:t>We need to focus on the headlines of today, while keeping an eye on the trendlines for the challenges to come.</w:t>
      </w:r>
    </w:p>
    <w:p w14:paraId="013E42BE" w14:textId="77777777" w:rsidR="00603FC9" w:rsidRPr="0008784D" w:rsidRDefault="00603FC9" w:rsidP="00603FC9">
      <w:pPr>
        <w:rPr>
          <w:sz w:val="14"/>
        </w:rPr>
      </w:pPr>
      <w:r w:rsidRPr="0008784D">
        <w:rPr>
          <w:sz w:val="14"/>
        </w:rPr>
        <w:t>The T Family is comprised of three Bureaus: The Bureau of Arms Control, Verification, and Compliance, the Bureau of International Security and Nonproliferation, and the Bureau of Political-Military Affairs. It is my honor to lead these Bureaus and work closely with their leadership to use our diplomatic engagements and programs and when needed, sanctions and other pressure, working with the interagency, to implement these priorities of mine.</w:t>
      </w:r>
    </w:p>
    <w:p w14:paraId="4C931DBB" w14:textId="77777777" w:rsidR="00603FC9" w:rsidRPr="0008784D" w:rsidRDefault="00603FC9" w:rsidP="00603FC9">
      <w:pPr>
        <w:rPr>
          <w:sz w:val="14"/>
        </w:rPr>
      </w:pPr>
      <w:r w:rsidRPr="0008784D">
        <w:rPr>
          <w:sz w:val="14"/>
        </w:rPr>
        <w:t>Let me give you a preview. I have nine priorities. They are as follows:</w:t>
      </w:r>
    </w:p>
    <w:p w14:paraId="42E87D4E" w14:textId="77777777" w:rsidR="00603FC9" w:rsidRPr="0008784D" w:rsidRDefault="00603FC9" w:rsidP="00603FC9">
      <w:pPr>
        <w:rPr>
          <w:sz w:val="14"/>
        </w:rPr>
      </w:pPr>
      <w:r w:rsidRPr="0008784D">
        <w:rPr>
          <w:sz w:val="14"/>
        </w:rPr>
        <w:t>Fortify Arms Control, Nonproliferation, Disarmament, and Related Activities</w:t>
      </w:r>
    </w:p>
    <w:p w14:paraId="6C1BEDA1" w14:textId="77777777" w:rsidR="00603FC9" w:rsidRPr="0008784D" w:rsidRDefault="00603FC9" w:rsidP="00603FC9">
      <w:pPr>
        <w:rPr>
          <w:sz w:val="14"/>
        </w:rPr>
      </w:pPr>
      <w:r w:rsidRPr="0008784D">
        <w:rPr>
          <w:sz w:val="14"/>
        </w:rPr>
        <w:t>Reimagine Security Sector Governance (SSG) and Security Assistance</w:t>
      </w:r>
    </w:p>
    <w:p w14:paraId="06782098" w14:textId="77777777" w:rsidR="00603FC9" w:rsidRPr="0008784D" w:rsidRDefault="00603FC9" w:rsidP="00603FC9">
      <w:pPr>
        <w:rPr>
          <w:sz w:val="14"/>
        </w:rPr>
      </w:pPr>
      <w:r w:rsidRPr="0008784D">
        <w:rPr>
          <w:sz w:val="14"/>
        </w:rPr>
        <w:t>Address Emerging Technologies from a National Security Perspective</w:t>
      </w:r>
    </w:p>
    <w:p w14:paraId="4987184C" w14:textId="77777777" w:rsidR="00603FC9" w:rsidRPr="0008784D" w:rsidRDefault="00603FC9" w:rsidP="00603FC9">
      <w:pPr>
        <w:rPr>
          <w:sz w:val="14"/>
        </w:rPr>
      </w:pPr>
      <w:r w:rsidRPr="0008784D">
        <w:rPr>
          <w:sz w:val="14"/>
        </w:rPr>
        <w:t>Protect and promote the U.S. and Allies Technological, Military, and Economic Advantages</w:t>
      </w:r>
    </w:p>
    <w:p w14:paraId="5EBBF479" w14:textId="77777777" w:rsidR="00603FC9" w:rsidRPr="0008784D" w:rsidRDefault="00603FC9" w:rsidP="00603FC9">
      <w:pPr>
        <w:rPr>
          <w:sz w:val="14"/>
        </w:rPr>
      </w:pPr>
      <w:r w:rsidRPr="0008784D">
        <w:rPr>
          <w:sz w:val="14"/>
        </w:rPr>
        <w:t>Promote, protect, and advance the U.S. Civil – Nuclear Industry</w:t>
      </w:r>
    </w:p>
    <w:p w14:paraId="6B9EB021" w14:textId="77777777" w:rsidR="00603FC9" w:rsidRPr="0008784D" w:rsidRDefault="00603FC9" w:rsidP="00603FC9">
      <w:pPr>
        <w:rPr>
          <w:sz w:val="14"/>
        </w:rPr>
      </w:pPr>
      <w:r w:rsidRPr="0008784D">
        <w:rPr>
          <w:sz w:val="14"/>
        </w:rPr>
        <w:t>Strengthen Existing Alliances and Partnerships and Establish New Partnerships</w:t>
      </w:r>
    </w:p>
    <w:p w14:paraId="41D7CA97" w14:textId="77777777" w:rsidR="00603FC9" w:rsidRPr="0008784D" w:rsidRDefault="00603FC9" w:rsidP="00603FC9">
      <w:pPr>
        <w:rPr>
          <w:sz w:val="14"/>
        </w:rPr>
      </w:pPr>
      <w:r w:rsidRPr="0008784D">
        <w:rPr>
          <w:sz w:val="14"/>
        </w:rPr>
        <w:t>Building the “T Family Brain Trust” to Address New and Emerging Challenges to International Security</w:t>
      </w:r>
    </w:p>
    <w:p w14:paraId="0E83CC37" w14:textId="77777777" w:rsidR="00603FC9" w:rsidRPr="0008784D" w:rsidRDefault="00603FC9" w:rsidP="00603FC9">
      <w:pPr>
        <w:rPr>
          <w:sz w:val="14"/>
        </w:rPr>
      </w:pPr>
      <w:r w:rsidRPr="0008784D">
        <w:rPr>
          <w:sz w:val="14"/>
        </w:rPr>
        <w:t>Examine “New” Areas of Conflict in International Security</w:t>
      </w:r>
    </w:p>
    <w:p w14:paraId="713E06C9" w14:textId="77777777" w:rsidR="00603FC9" w:rsidRPr="0008784D" w:rsidRDefault="00603FC9" w:rsidP="00603FC9">
      <w:pPr>
        <w:rPr>
          <w:sz w:val="14"/>
        </w:rPr>
      </w:pPr>
      <w:r w:rsidRPr="0008784D">
        <w:rPr>
          <w:sz w:val="14"/>
        </w:rPr>
        <w:t>Strengthen and Amplify the T Bureaus</w:t>
      </w:r>
    </w:p>
    <w:p w14:paraId="73973EAF" w14:textId="77777777" w:rsidR="00603FC9" w:rsidRPr="0008784D" w:rsidRDefault="00603FC9" w:rsidP="00603FC9">
      <w:pPr>
        <w:rPr>
          <w:u w:val="single"/>
        </w:rPr>
      </w:pPr>
      <w:r w:rsidRPr="0008784D">
        <w:rPr>
          <w:sz w:val="14"/>
        </w:rPr>
        <w:t xml:space="preserve">The three T Bureaus are developing or will develop a way forward on these priorities, including new priorities I have asked them to incorporate. While these are my priorities, I note that </w:t>
      </w:r>
      <w:r w:rsidRPr="0008784D">
        <w:rPr>
          <w:u w:val="single"/>
        </w:rPr>
        <w:t xml:space="preserve">all of the work of </w:t>
      </w:r>
      <w:r w:rsidRPr="00603FC9">
        <w:rPr>
          <w:highlight w:val="cyan"/>
          <w:u w:val="single"/>
        </w:rPr>
        <w:t xml:space="preserve">the Bureaus are important </w:t>
      </w:r>
      <w:r w:rsidRPr="0008784D">
        <w:rPr>
          <w:u w:val="single"/>
        </w:rPr>
        <w:t xml:space="preserve">to the </w:t>
      </w:r>
      <w:r w:rsidRPr="0008784D">
        <w:rPr>
          <w:b/>
          <w:iCs/>
          <w:sz w:val="28"/>
          <w:u w:val="single"/>
          <w:bdr w:val="single" w:sz="8" w:space="0" w:color="auto"/>
        </w:rPr>
        <w:t>U.S. and</w:t>
      </w:r>
      <w:r w:rsidRPr="00603FC9">
        <w:rPr>
          <w:b/>
          <w:iCs/>
          <w:sz w:val="28"/>
          <w:highlight w:val="cyan"/>
          <w:u w:val="single"/>
          <w:bdr w:val="single" w:sz="8" w:space="0" w:color="auto"/>
        </w:rPr>
        <w:t xml:space="preserve"> to international security</w:t>
      </w:r>
      <w:r w:rsidRPr="00603FC9">
        <w:rPr>
          <w:highlight w:val="cyan"/>
          <w:u w:val="single"/>
        </w:rPr>
        <w:t>.</w:t>
      </w:r>
    </w:p>
    <w:p w14:paraId="0C4CAE8C" w14:textId="77777777" w:rsidR="00603FC9" w:rsidRPr="0008784D" w:rsidRDefault="00603FC9" w:rsidP="00603FC9">
      <w:pPr>
        <w:rPr>
          <w:sz w:val="14"/>
        </w:rPr>
      </w:pPr>
      <w:r w:rsidRPr="0008784D">
        <w:rPr>
          <w:sz w:val="14"/>
        </w:rPr>
        <w:t>Priority One: Fortify Arms Control, Nonproliferation, Disarmament, and Related Activities</w:t>
      </w:r>
    </w:p>
    <w:p w14:paraId="74D0E4C8" w14:textId="77777777" w:rsidR="00603FC9" w:rsidRPr="0008784D" w:rsidRDefault="00603FC9" w:rsidP="00603FC9">
      <w:pPr>
        <w:rPr>
          <w:u w:val="single"/>
        </w:rPr>
      </w:pPr>
      <w:r w:rsidRPr="00603FC9">
        <w:rPr>
          <w:highlight w:val="cyan"/>
          <w:u w:val="single"/>
        </w:rPr>
        <w:t>The T Family</w:t>
      </w:r>
      <w:r w:rsidRPr="0008784D">
        <w:rPr>
          <w:u w:val="single"/>
        </w:rPr>
        <w:t xml:space="preserve"> </w:t>
      </w:r>
      <w:r w:rsidRPr="00603FC9">
        <w:rPr>
          <w:highlight w:val="cyan"/>
          <w:u w:val="single"/>
        </w:rPr>
        <w:t>will</w:t>
      </w:r>
      <w:r w:rsidRPr="0008784D">
        <w:rPr>
          <w:u w:val="single"/>
        </w:rPr>
        <w:t xml:space="preserve"> continue to </w:t>
      </w:r>
      <w:r w:rsidRPr="00603FC9">
        <w:rPr>
          <w:highlight w:val="cyan"/>
          <w:u w:val="single"/>
        </w:rPr>
        <w:t>engage the international community in</w:t>
      </w:r>
      <w:r w:rsidRPr="0008784D">
        <w:rPr>
          <w:u w:val="single"/>
        </w:rPr>
        <w:t xml:space="preserve"> </w:t>
      </w:r>
      <w:r w:rsidRPr="0008784D">
        <w:rPr>
          <w:b/>
          <w:iCs/>
          <w:sz w:val="28"/>
          <w:u w:val="single"/>
          <w:bdr w:val="single" w:sz="8" w:space="0" w:color="auto"/>
        </w:rPr>
        <w:t xml:space="preserve">strengthening existing </w:t>
      </w:r>
      <w:r w:rsidRPr="00603FC9">
        <w:rPr>
          <w:b/>
          <w:iCs/>
          <w:sz w:val="28"/>
          <w:highlight w:val="cyan"/>
          <w:u w:val="single"/>
          <w:bdr w:val="single" w:sz="8" w:space="0" w:color="auto"/>
        </w:rPr>
        <w:t>arms control</w:t>
      </w:r>
      <w:r w:rsidRPr="0008784D">
        <w:rPr>
          <w:b/>
          <w:iCs/>
          <w:sz w:val="28"/>
          <w:u w:val="single"/>
          <w:bdr w:val="single" w:sz="8" w:space="0" w:color="auto"/>
        </w:rPr>
        <w:t xml:space="preserve">, </w:t>
      </w:r>
      <w:r w:rsidRPr="00603FC9">
        <w:rPr>
          <w:b/>
          <w:iCs/>
          <w:sz w:val="28"/>
          <w:highlight w:val="cyan"/>
          <w:u w:val="single"/>
          <w:bdr w:val="single" w:sz="8" w:space="0" w:color="auto"/>
        </w:rPr>
        <w:t>nonprolif</w:t>
      </w:r>
      <w:r w:rsidRPr="0008784D">
        <w:rPr>
          <w:b/>
          <w:iCs/>
          <w:sz w:val="28"/>
          <w:u w:val="single"/>
          <w:bdr w:val="single" w:sz="8" w:space="0" w:color="auto"/>
        </w:rPr>
        <w:t xml:space="preserve">eration, </w:t>
      </w:r>
      <w:r w:rsidRPr="00603FC9">
        <w:rPr>
          <w:b/>
          <w:iCs/>
          <w:sz w:val="28"/>
          <w:highlight w:val="cyan"/>
          <w:u w:val="single"/>
          <w:bdr w:val="single" w:sz="8" w:space="0" w:color="auto"/>
        </w:rPr>
        <w:t>and</w:t>
      </w:r>
      <w:r w:rsidRPr="0008784D">
        <w:rPr>
          <w:b/>
          <w:iCs/>
          <w:sz w:val="28"/>
          <w:u w:val="single"/>
          <w:bdr w:val="single" w:sz="8" w:space="0" w:color="auto"/>
        </w:rPr>
        <w:t xml:space="preserve"> </w:t>
      </w:r>
      <w:r w:rsidRPr="00603FC9">
        <w:rPr>
          <w:b/>
          <w:iCs/>
          <w:sz w:val="28"/>
          <w:highlight w:val="cyan"/>
          <w:u w:val="single"/>
          <w:bdr w:val="single" w:sz="8" w:space="0" w:color="auto"/>
        </w:rPr>
        <w:t>disarmament</w:t>
      </w:r>
      <w:r w:rsidRPr="0008784D">
        <w:rPr>
          <w:b/>
          <w:iCs/>
          <w:sz w:val="28"/>
          <w:u w:val="single"/>
          <w:bdr w:val="single" w:sz="8" w:space="0" w:color="auto"/>
        </w:rPr>
        <w:t xml:space="preserve"> regimes, and related activities,</w:t>
      </w:r>
      <w:r w:rsidRPr="0008784D">
        <w:rPr>
          <w:u w:val="single"/>
        </w:rPr>
        <w:t xml:space="preserve"> including in light of recent challenges to those regimes. This includes, where possible, meaningful engagements and dialogues with Russia and the People’s Republic of China.</w:t>
      </w:r>
    </w:p>
    <w:p w14:paraId="0CE5C824" w14:textId="77777777" w:rsidR="00603FC9" w:rsidRPr="0008784D" w:rsidRDefault="00603FC9" w:rsidP="00603FC9">
      <w:pPr>
        <w:rPr>
          <w:u w:val="single"/>
        </w:rPr>
      </w:pPr>
      <w:r w:rsidRPr="0008784D">
        <w:rPr>
          <w:sz w:val="14"/>
        </w:rPr>
        <w:t xml:space="preserve">I have worked in the areas of arms control, nonproliferation, and disarmament for 30 years and I can say that </w:t>
      </w:r>
      <w:r w:rsidRPr="0008784D">
        <w:rPr>
          <w:u w:val="single"/>
        </w:rPr>
        <w:t>arms control remains as important today as it ever was</w:t>
      </w:r>
      <w:r w:rsidRPr="0008784D">
        <w:rPr>
          <w:sz w:val="14"/>
        </w:rPr>
        <w:t xml:space="preserve">. While there have certainly been challenges to and violations of international arms control agreements by a handful of countries, arms control is not dead as some would like you to believe. </w:t>
      </w:r>
      <w:r w:rsidRPr="0008784D">
        <w:rPr>
          <w:u w:val="single"/>
        </w:rPr>
        <w:t>Arms control remains an important means to increase allied and global security by reducing risk and enhancing stability.</w:t>
      </w:r>
      <w:r w:rsidRPr="0008784D">
        <w:rPr>
          <w:sz w:val="14"/>
        </w:rPr>
        <w:t xml:space="preserve"> The importance of arms control will also grow as we face competitors pursuing reckless and destabilizing buildups of their nuclear forces combined with opaque, nontransparent nuclear use doctrines. However, progress can only be made in a situation of de-escalation, not escalation. </w:t>
      </w:r>
      <w:r w:rsidRPr="0008784D">
        <w:rPr>
          <w:u w:val="single"/>
        </w:rPr>
        <w:t>In all cases, we need willing partners sitting across and around the table.</w:t>
      </w:r>
    </w:p>
    <w:p w14:paraId="663BCDBD" w14:textId="77777777" w:rsidR="00603FC9" w:rsidRPr="0008784D" w:rsidRDefault="00603FC9" w:rsidP="00603FC9">
      <w:pPr>
        <w:rPr>
          <w:sz w:val="14"/>
        </w:rPr>
      </w:pPr>
      <w:r w:rsidRPr="0008784D">
        <w:rPr>
          <w:sz w:val="14"/>
        </w:rPr>
        <w:t>We remain committed to the implementation of New START and eventually getting back to the table to continue the dialogue on laying the groundwork for future arms control and to the pursuit of follow-on measures to the New START treaty. As you know, following Russia’s unprovoked and brutal war of aggression against Ukraine, we have suspended our Strategic Stability Dialogue (SSD). That said, the issues that have been laid out prior to Russia’s further invasion of Ukraine are even more important now. In that respect, we want to sustain limits on the Russian systems covered under New START beyond 2026, limit the new kinds of nuclear weapons Russia has fielded or is developing, and address all nuclear weapons including Russian non-strategic nuclear weapons.</w:t>
      </w:r>
    </w:p>
    <w:p w14:paraId="1F50C280" w14:textId="77777777" w:rsidR="00603FC9" w:rsidRPr="0008784D" w:rsidRDefault="00603FC9" w:rsidP="00603FC9">
      <w:pPr>
        <w:rPr>
          <w:u w:val="single"/>
        </w:rPr>
      </w:pPr>
      <w:r w:rsidRPr="0008784D">
        <w:rPr>
          <w:sz w:val="14"/>
        </w:rPr>
        <w:lastRenderedPageBreak/>
        <w:t>We must also be flexible as we consider the ways in which we pursue risk reduction and future arms control measures. We will be looking at the different types of forms these efforts can take, including but not be limited to a traditional approach of focusing on negotiating treaties. The way forward in this new international security landscape may be in the form of initiatives like the U.S. voluntary commitment not to conduct destructive direct-ascent anti-satellite (ASAT) missile testing recently announced by Vice President Harris, or codes of conduct, or best practices. We can see from the current crisis that the security environment remains complex and is becoming more complex</w:t>
      </w:r>
      <w:r w:rsidRPr="0008784D">
        <w:rPr>
          <w:u w:val="single"/>
        </w:rPr>
        <w:t xml:space="preserve">. There is no single, elegant solution to managing nuclear or other 21st century risks. </w:t>
      </w:r>
      <w:r w:rsidRPr="00603FC9">
        <w:rPr>
          <w:highlight w:val="cyan"/>
          <w:u w:val="single"/>
        </w:rPr>
        <w:t>The U.S.</w:t>
      </w:r>
      <w:r w:rsidRPr="0008784D">
        <w:rPr>
          <w:u w:val="single"/>
        </w:rPr>
        <w:t xml:space="preserve"> is prepared to be creative in finding ways forward and partnering with others to make the world safer. That is what being a leader in arms control is about.</w:t>
      </w:r>
    </w:p>
    <w:p w14:paraId="78425F1F" w14:textId="77777777" w:rsidR="00603FC9" w:rsidRPr="0008784D" w:rsidRDefault="00603FC9" w:rsidP="00603FC9">
      <w:pPr>
        <w:rPr>
          <w:sz w:val="14"/>
        </w:rPr>
      </w:pPr>
      <w:r w:rsidRPr="0008784D">
        <w:rPr>
          <w:sz w:val="14"/>
        </w:rPr>
        <w:t xml:space="preserve">On nuclear disarmament, </w:t>
      </w:r>
      <w:r w:rsidRPr="0008784D">
        <w:rPr>
          <w:u w:val="single"/>
        </w:rPr>
        <w:t xml:space="preserve">we </w:t>
      </w:r>
      <w:r w:rsidRPr="00603FC9">
        <w:rPr>
          <w:highlight w:val="cyan"/>
          <w:u w:val="single"/>
        </w:rPr>
        <w:t xml:space="preserve">remain committed to a </w:t>
      </w:r>
      <w:r w:rsidRPr="00603FC9">
        <w:rPr>
          <w:b/>
          <w:iCs/>
          <w:sz w:val="28"/>
          <w:highlight w:val="cyan"/>
          <w:u w:val="single"/>
          <w:bdr w:val="single" w:sz="8" w:space="0" w:color="auto"/>
        </w:rPr>
        <w:t>world without nuclear weapons</w:t>
      </w:r>
      <w:r w:rsidRPr="0008784D">
        <w:rPr>
          <w:u w:val="single"/>
        </w:rPr>
        <w:t xml:space="preserve"> in the context of </w:t>
      </w:r>
      <w:r w:rsidRPr="0008784D">
        <w:rPr>
          <w:b/>
          <w:iCs/>
          <w:sz w:val="28"/>
          <w:u w:val="single"/>
          <w:bdr w:val="single" w:sz="8" w:space="0" w:color="auto"/>
        </w:rPr>
        <w:t xml:space="preserve">enhancing international security overall. </w:t>
      </w:r>
      <w:r w:rsidRPr="0008784D">
        <w:rPr>
          <w:sz w:val="14"/>
        </w:rPr>
        <w:t>While our concerns about the ability of the Treaty on the Prohibition of Nuclear Weapons (TPNW) to achieve its goals have not changed, we remain committed to engaging in pragmatic efforts to pursue effective measures related to nuclear disarmament. This includes work conducted by the International Partnership for Nuclear Disarmament Verification (IPNDV), the Creating an Environment for Nuclear Disarmament (CEND), the Stockholm Initiative for Nuclear Disarmament, and the Nonproliferation and Disarmament Initiative (NPDI), with whom we work closely.</w:t>
      </w:r>
    </w:p>
    <w:p w14:paraId="25481210" w14:textId="77777777" w:rsidR="00603FC9" w:rsidRPr="0008784D" w:rsidRDefault="00603FC9" w:rsidP="00603FC9">
      <w:pPr>
        <w:rPr>
          <w:sz w:val="14"/>
        </w:rPr>
      </w:pPr>
      <w:r w:rsidRPr="0008784D">
        <w:rPr>
          <w:sz w:val="14"/>
        </w:rPr>
        <w:t>We support the Comprehensive Nuclear Test Ban Treaty (CTBT) and will work to achieve its entry force while maintaining our moratorium on nuclear explosive testing. We also continue to seek negotiations on a cut-off in the production of fissile material for use in nuclear weapons or other nuclear explosive devices and call on all relevant countries to join us in declaring and maintaining a moratorium on such production. We will also continue to work with our P5 colleagues, circumstances permitting, to strengthen the Nuclear Nonproliferation Treaty (NPT) and its three pillars. The U.S. assumes coordination of the P5 Process in June, and we hope to build on previous efforts. The recent P5 statement on the prevention of nuclear war is a good example of the important work we can do together; we must hold each other to those commitments.</w:t>
      </w:r>
    </w:p>
    <w:p w14:paraId="58E9B592" w14:textId="77777777" w:rsidR="00603FC9" w:rsidRPr="0008784D" w:rsidRDefault="00603FC9" w:rsidP="00603FC9">
      <w:pPr>
        <w:rPr>
          <w:sz w:val="14"/>
        </w:rPr>
      </w:pPr>
      <w:r w:rsidRPr="0008784D">
        <w:rPr>
          <w:sz w:val="14"/>
        </w:rPr>
        <w:t>We will put renewed focus on these efforts and now that travel restrictions have lifted, we are looking at when we can meet face to face with partners in these forums and discuss ways to move ahead, especially taking into account how the Kremlin’s further invasion of Ukraine has impacted the landscape of that work. Indeed, Russia’s nuclear saber-rattling only underscores the importance of preserving the record of non-use of nuclear weapons.</w:t>
      </w:r>
    </w:p>
    <w:p w14:paraId="18E78000" w14:textId="77777777" w:rsidR="00603FC9" w:rsidRPr="0008784D" w:rsidRDefault="00603FC9" w:rsidP="00603FC9">
      <w:pPr>
        <w:rPr>
          <w:sz w:val="14"/>
        </w:rPr>
      </w:pPr>
      <w:r w:rsidRPr="0008784D">
        <w:rPr>
          <w:sz w:val="14"/>
        </w:rPr>
        <w:t xml:space="preserve">Our Bureaus will also continue to lead efforts to maximize support for enhanced verification capabilities throughout </w:t>
      </w:r>
      <w:r w:rsidRPr="0008784D">
        <w:rPr>
          <w:u w:val="single"/>
        </w:rPr>
        <w:t>the U.S. government by partnering with the interagency, academia, the scientific community, non-Governmental Organizations, private industry, and others.</w:t>
      </w:r>
    </w:p>
    <w:p w14:paraId="0426514D" w14:textId="77777777" w:rsidR="00603FC9" w:rsidRPr="0008784D" w:rsidRDefault="00603FC9" w:rsidP="00603FC9">
      <w:pPr>
        <w:rPr>
          <w:u w:val="single"/>
        </w:rPr>
      </w:pPr>
      <w:r w:rsidRPr="0008784D">
        <w:rPr>
          <w:sz w:val="14"/>
        </w:rPr>
        <w:t xml:space="preserve">There are other new challenges that require continued attention. </w:t>
      </w:r>
      <w:r w:rsidRPr="0008784D">
        <w:rPr>
          <w:b/>
          <w:iCs/>
          <w:sz w:val="28"/>
          <w:u w:val="single"/>
          <w:bdr w:val="single" w:sz="8" w:space="0" w:color="auto"/>
        </w:rPr>
        <w:t xml:space="preserve">The People’s Republic of </w:t>
      </w:r>
      <w:r w:rsidRPr="00603FC9">
        <w:rPr>
          <w:b/>
          <w:iCs/>
          <w:sz w:val="28"/>
          <w:highlight w:val="cyan"/>
          <w:u w:val="single"/>
          <w:bdr w:val="single" w:sz="8" w:space="0" w:color="auto"/>
        </w:rPr>
        <w:t>China</w:t>
      </w:r>
      <w:r w:rsidRPr="0008784D">
        <w:rPr>
          <w:b/>
          <w:iCs/>
          <w:sz w:val="28"/>
          <w:u w:val="single"/>
          <w:bdr w:val="single" w:sz="8" w:space="0" w:color="auto"/>
        </w:rPr>
        <w:t xml:space="preserve"> (PRC</w:t>
      </w:r>
      <w:r w:rsidRPr="0008784D">
        <w:rPr>
          <w:u w:val="single"/>
        </w:rPr>
        <w:t xml:space="preserve">) </w:t>
      </w:r>
      <w:r w:rsidRPr="00603FC9">
        <w:rPr>
          <w:highlight w:val="cyan"/>
          <w:u w:val="single"/>
        </w:rPr>
        <w:t>is</w:t>
      </w:r>
      <w:r w:rsidRPr="0008784D">
        <w:rPr>
          <w:u w:val="single"/>
        </w:rPr>
        <w:t xml:space="preserve"> </w:t>
      </w:r>
      <w:r w:rsidRPr="0008784D">
        <w:rPr>
          <w:b/>
          <w:iCs/>
          <w:sz w:val="28"/>
          <w:u w:val="single"/>
          <w:bdr w:val="single" w:sz="8" w:space="0" w:color="auto"/>
        </w:rPr>
        <w:t xml:space="preserve">rapidly </w:t>
      </w:r>
      <w:r w:rsidRPr="00603FC9">
        <w:rPr>
          <w:b/>
          <w:iCs/>
          <w:sz w:val="28"/>
          <w:highlight w:val="cyan"/>
          <w:u w:val="single"/>
          <w:bdr w:val="single" w:sz="8" w:space="0" w:color="auto"/>
        </w:rPr>
        <w:t>building</w:t>
      </w:r>
      <w:r w:rsidRPr="0008784D">
        <w:rPr>
          <w:u w:val="single"/>
        </w:rPr>
        <w:t xml:space="preserve"> up </w:t>
      </w:r>
      <w:r w:rsidRPr="00603FC9">
        <w:rPr>
          <w:highlight w:val="cyan"/>
          <w:u w:val="single"/>
        </w:rPr>
        <w:t xml:space="preserve">a </w:t>
      </w:r>
      <w:r w:rsidRPr="00603FC9">
        <w:rPr>
          <w:b/>
          <w:iCs/>
          <w:sz w:val="28"/>
          <w:highlight w:val="cyan"/>
          <w:u w:val="single"/>
          <w:bdr w:val="single" w:sz="8" w:space="0" w:color="auto"/>
        </w:rPr>
        <w:t>larger</w:t>
      </w:r>
      <w:r w:rsidRPr="0008784D">
        <w:rPr>
          <w:b/>
          <w:iCs/>
          <w:sz w:val="28"/>
          <w:u w:val="single"/>
          <w:bdr w:val="single" w:sz="8" w:space="0" w:color="auto"/>
        </w:rPr>
        <w:t xml:space="preserve">, more diverse </w:t>
      </w:r>
      <w:r w:rsidRPr="00603FC9">
        <w:rPr>
          <w:b/>
          <w:iCs/>
          <w:sz w:val="28"/>
          <w:highlight w:val="cyan"/>
          <w:u w:val="single"/>
          <w:bdr w:val="single" w:sz="8" w:space="0" w:color="auto"/>
        </w:rPr>
        <w:t>nuclear arsenal</w:t>
      </w:r>
      <w:r w:rsidRPr="0008784D">
        <w:rPr>
          <w:b/>
          <w:iCs/>
          <w:sz w:val="28"/>
          <w:u w:val="single"/>
          <w:bdr w:val="single" w:sz="8" w:space="0" w:color="auto"/>
        </w:rPr>
        <w:t>.</w:t>
      </w:r>
      <w:r w:rsidRPr="0008784D">
        <w:rPr>
          <w:u w:val="single"/>
        </w:rPr>
        <w:t xml:space="preserve"> The accelerating pace of the PRC’s nuclear expansion may enable it to have up to </w:t>
      </w:r>
      <w:r w:rsidRPr="0008784D">
        <w:rPr>
          <w:b/>
          <w:iCs/>
          <w:sz w:val="28"/>
          <w:u w:val="single"/>
          <w:bdr w:val="single" w:sz="8" w:space="0" w:color="auto"/>
        </w:rPr>
        <w:t>700 nuclear warheads by 2027</w:t>
      </w:r>
      <w:r w:rsidRPr="0008784D">
        <w:rPr>
          <w:u w:val="single"/>
        </w:rPr>
        <w:t>. The PRC likely intends to have at least 1,</w:t>
      </w:r>
      <w:r w:rsidRPr="0008784D">
        <w:rPr>
          <w:b/>
          <w:iCs/>
          <w:sz w:val="28"/>
          <w:u w:val="single"/>
          <w:bdr w:val="single" w:sz="8" w:space="0" w:color="auto"/>
        </w:rPr>
        <w:t>000 warheads by 2030</w:t>
      </w:r>
      <w:r w:rsidRPr="0008784D">
        <w:rPr>
          <w:u w:val="single"/>
        </w:rPr>
        <w:t>, exceeding the estimated size that the United States projected just two years ago in 2020.</w:t>
      </w:r>
    </w:p>
    <w:p w14:paraId="4D09AD85" w14:textId="77777777" w:rsidR="00603FC9" w:rsidRPr="0008784D" w:rsidRDefault="00603FC9" w:rsidP="00603FC9">
      <w:pPr>
        <w:rPr>
          <w:u w:val="single"/>
        </w:rPr>
      </w:pPr>
      <w:r w:rsidRPr="0008784D">
        <w:rPr>
          <w:sz w:val="14"/>
        </w:rPr>
        <w:t xml:space="preserve">As I noted in my speech last year at the NATO Weapons of Mass Destruction (WMD) Conference, and it remains true to this day, the U.S. continues to request that the PRC be more transparent about the purpose and direction of its nuclear strategy. There is currently no formal dialogue between our governments on this subject, and limited tools are available to mitigate risk and prevent crisis escalation with the PRC. </w:t>
      </w:r>
      <w:r w:rsidRPr="0008784D">
        <w:rPr>
          <w:u w:val="single"/>
        </w:rPr>
        <w:t>We will continue to seek engagement with appropriate PRC officials on risk reduction.</w:t>
      </w:r>
    </w:p>
    <w:p w14:paraId="0752AA27" w14:textId="77777777" w:rsidR="00603FC9" w:rsidRPr="0008784D" w:rsidRDefault="00603FC9" w:rsidP="00603FC9">
      <w:pPr>
        <w:rPr>
          <w:u w:val="single"/>
        </w:rPr>
      </w:pPr>
      <w:r w:rsidRPr="0008784D">
        <w:rPr>
          <w:sz w:val="14"/>
        </w:rPr>
        <w:t xml:space="preserve">As you know, </w:t>
      </w:r>
      <w:r w:rsidRPr="0008784D">
        <w:rPr>
          <w:u w:val="single"/>
        </w:rPr>
        <w:t xml:space="preserve">the </w:t>
      </w:r>
      <w:r w:rsidRPr="0008784D">
        <w:rPr>
          <w:b/>
          <w:iCs/>
          <w:sz w:val="28"/>
          <w:u w:val="single"/>
          <w:bdr w:val="single" w:sz="8" w:space="0" w:color="auto"/>
        </w:rPr>
        <w:t>Nuclear Nonproliferation Treaty Review Conference, or NPT</w:t>
      </w:r>
      <w:r w:rsidRPr="0008784D">
        <w:rPr>
          <w:u w:val="single"/>
        </w:rPr>
        <w:t xml:space="preserve"> RevCon, will at long last take place in August in New York</w:t>
      </w:r>
      <w:r w:rsidRPr="0008784D">
        <w:rPr>
          <w:sz w:val="14"/>
        </w:rPr>
        <w:t xml:space="preserve">. With the Russian government’s reckless and destabilizing rhetoric, it is more important now than ever for all States Parties to reaffirm the importance of the nuclear nonproliferation regime and recommit to its goals. The August NPT RevCon provides an opportunity to do that. </w:t>
      </w:r>
      <w:r w:rsidRPr="0008784D">
        <w:rPr>
          <w:u w:val="single"/>
        </w:rPr>
        <w:t xml:space="preserve">While </w:t>
      </w:r>
      <w:r w:rsidRPr="00603FC9">
        <w:rPr>
          <w:highlight w:val="cyan"/>
          <w:u w:val="single"/>
        </w:rPr>
        <w:t>the U.S.</w:t>
      </w:r>
      <w:r w:rsidRPr="0008784D">
        <w:rPr>
          <w:u w:val="single"/>
        </w:rPr>
        <w:t xml:space="preserve"> recognizes the challenges that Russia’s actions pose to the NPT, we </w:t>
      </w:r>
      <w:r w:rsidRPr="00603FC9">
        <w:rPr>
          <w:highlight w:val="cyan"/>
          <w:u w:val="single"/>
        </w:rPr>
        <w:t>will emphasize</w:t>
      </w:r>
      <w:r w:rsidRPr="0008784D">
        <w:rPr>
          <w:u w:val="single"/>
        </w:rPr>
        <w:t xml:space="preserve"> </w:t>
      </w:r>
      <w:r w:rsidRPr="0008784D">
        <w:rPr>
          <w:b/>
          <w:iCs/>
          <w:sz w:val="28"/>
          <w:u w:val="single"/>
          <w:bdr w:val="single" w:sz="8" w:space="0" w:color="auto"/>
        </w:rPr>
        <w:t xml:space="preserve">practical </w:t>
      </w:r>
      <w:r w:rsidRPr="00603FC9">
        <w:rPr>
          <w:b/>
          <w:iCs/>
          <w:sz w:val="28"/>
          <w:highlight w:val="cyan"/>
          <w:u w:val="single"/>
          <w:bdr w:val="single" w:sz="8" w:space="0" w:color="auto"/>
        </w:rPr>
        <w:t>actions</w:t>
      </w:r>
      <w:r w:rsidRPr="0008784D">
        <w:rPr>
          <w:u w:val="single"/>
        </w:rPr>
        <w:t xml:space="preserve"> responsible nuclear powers can take </w:t>
      </w:r>
      <w:r w:rsidRPr="00603FC9">
        <w:rPr>
          <w:highlight w:val="cyan"/>
          <w:u w:val="single"/>
        </w:rPr>
        <w:t>to reduce nuclear risks and pursue</w:t>
      </w:r>
      <w:r w:rsidRPr="0008784D">
        <w:rPr>
          <w:u w:val="single"/>
        </w:rPr>
        <w:t xml:space="preserve"> a </w:t>
      </w:r>
      <w:r w:rsidRPr="0008784D">
        <w:rPr>
          <w:b/>
          <w:iCs/>
          <w:sz w:val="28"/>
          <w:u w:val="single"/>
          <w:bdr w:val="single" w:sz="8" w:space="0" w:color="auto"/>
        </w:rPr>
        <w:t xml:space="preserve">realistic path on arms control and </w:t>
      </w:r>
      <w:r w:rsidRPr="00603FC9">
        <w:rPr>
          <w:b/>
          <w:iCs/>
          <w:sz w:val="28"/>
          <w:highlight w:val="cyan"/>
          <w:u w:val="single"/>
          <w:bdr w:val="single" w:sz="8" w:space="0" w:color="auto"/>
        </w:rPr>
        <w:t>disarmament</w:t>
      </w:r>
      <w:r w:rsidRPr="0008784D">
        <w:rPr>
          <w:u w:val="single"/>
        </w:rPr>
        <w:t xml:space="preserve">, and to ensure that all NPT Parties can realize its full benefits. </w:t>
      </w:r>
      <w:r w:rsidRPr="0008784D">
        <w:rPr>
          <w:sz w:val="14"/>
        </w:rPr>
        <w:t xml:space="preserve">The RevCon presents an opportunity to reflect both on how much has been accomplished and on what can and must be done to preserve and extend that progress. </w:t>
      </w:r>
      <w:r w:rsidRPr="00603FC9">
        <w:rPr>
          <w:highlight w:val="cyan"/>
          <w:u w:val="single"/>
        </w:rPr>
        <w:t>The NPT remains instrumental in limiting the risk of nuclear war</w:t>
      </w:r>
      <w:r w:rsidRPr="0008784D">
        <w:rPr>
          <w:u w:val="single"/>
        </w:rPr>
        <w:t xml:space="preserve"> by avoiding a cascade of nuclear proliferation and laying the groundwork for progress on disarmament.</w:t>
      </w:r>
    </w:p>
    <w:p w14:paraId="09563DB0" w14:textId="77777777" w:rsidR="00603FC9" w:rsidRPr="0008784D" w:rsidRDefault="00603FC9" w:rsidP="00603FC9">
      <w:pPr>
        <w:rPr>
          <w:sz w:val="14"/>
        </w:rPr>
      </w:pPr>
      <w:r w:rsidRPr="00603FC9">
        <w:rPr>
          <w:highlight w:val="cyan"/>
          <w:u w:val="single"/>
        </w:rPr>
        <w:lastRenderedPageBreak/>
        <w:t>The U.S. will</w:t>
      </w:r>
      <w:r w:rsidRPr="0008784D">
        <w:rPr>
          <w:u w:val="single"/>
        </w:rPr>
        <w:t xml:space="preserve"> use the Review Conference </w:t>
      </w:r>
      <w:r w:rsidRPr="0008784D">
        <w:rPr>
          <w:b/>
          <w:iCs/>
          <w:sz w:val="28"/>
          <w:u w:val="single"/>
          <w:bdr w:val="single" w:sz="8" w:space="0" w:color="auto"/>
        </w:rPr>
        <w:t xml:space="preserve">to </w:t>
      </w:r>
      <w:r w:rsidRPr="00603FC9">
        <w:rPr>
          <w:b/>
          <w:iCs/>
          <w:sz w:val="28"/>
          <w:highlight w:val="cyan"/>
          <w:u w:val="single"/>
          <w:bdr w:val="single" w:sz="8" w:space="0" w:color="auto"/>
        </w:rPr>
        <w:t>promote</w:t>
      </w:r>
      <w:r w:rsidRPr="0008784D">
        <w:rPr>
          <w:b/>
          <w:iCs/>
          <w:sz w:val="28"/>
          <w:u w:val="single"/>
          <w:bdr w:val="single" w:sz="8" w:space="0" w:color="auto"/>
        </w:rPr>
        <w:t xml:space="preserve"> its objectives in all three of the NPT’s pillars</w:t>
      </w:r>
      <w:r w:rsidRPr="0008784D">
        <w:rPr>
          <w:u w:val="single"/>
        </w:rPr>
        <w:t xml:space="preserve"> – the areas of nonproliferation and </w:t>
      </w:r>
      <w:r w:rsidRPr="00603FC9">
        <w:rPr>
          <w:highlight w:val="cyan"/>
          <w:u w:val="single"/>
        </w:rPr>
        <w:t>strengthened safeguards, peaceful uses of nuclear energy, and nuclear disarmament</w:t>
      </w:r>
      <w:r w:rsidRPr="0008784D">
        <w:rPr>
          <w:u w:val="single"/>
        </w:rPr>
        <w:t>.</w:t>
      </w:r>
      <w:r w:rsidRPr="0008784D">
        <w:rPr>
          <w:sz w:val="14"/>
        </w:rPr>
        <w:t xml:space="preserve"> We plan to find areas of common ground on measures to reduce the risks of nuclear war and a positive dialogue among Nuclear Weapons States (NWS) and Non-Nuclear Weapons States (NNWS).</w:t>
      </w:r>
    </w:p>
    <w:p w14:paraId="4C894029" w14:textId="77777777" w:rsidR="00603FC9" w:rsidRPr="0008784D" w:rsidRDefault="00603FC9" w:rsidP="00603FC9">
      <w:pPr>
        <w:rPr>
          <w:sz w:val="14"/>
        </w:rPr>
      </w:pPr>
      <w:r w:rsidRPr="00603FC9">
        <w:rPr>
          <w:highlight w:val="cyan"/>
          <w:u w:val="single"/>
        </w:rPr>
        <w:t>The U.S. is</w:t>
      </w:r>
      <w:r w:rsidRPr="0008784D">
        <w:rPr>
          <w:u w:val="single"/>
        </w:rPr>
        <w:t xml:space="preserve"> also </w:t>
      </w:r>
      <w:r w:rsidRPr="00603FC9">
        <w:rPr>
          <w:highlight w:val="cyan"/>
          <w:u w:val="single"/>
        </w:rPr>
        <w:t xml:space="preserve">committed </w:t>
      </w:r>
      <w:r w:rsidRPr="00603FC9">
        <w:rPr>
          <w:b/>
          <w:iCs/>
          <w:sz w:val="28"/>
          <w:highlight w:val="cyan"/>
          <w:u w:val="single"/>
          <w:bdr w:val="single" w:sz="8" w:space="0" w:color="auto"/>
        </w:rPr>
        <w:t>to</w:t>
      </w:r>
      <w:r w:rsidRPr="0008784D">
        <w:rPr>
          <w:b/>
          <w:iCs/>
          <w:sz w:val="28"/>
          <w:u w:val="single"/>
          <w:bdr w:val="single" w:sz="8" w:space="0" w:color="auto"/>
        </w:rPr>
        <w:t xml:space="preserve"> the third pillar of the NPT – the </w:t>
      </w:r>
      <w:r w:rsidRPr="00603FC9">
        <w:rPr>
          <w:b/>
          <w:iCs/>
          <w:sz w:val="28"/>
          <w:highlight w:val="cyan"/>
          <w:u w:val="single"/>
          <w:bdr w:val="single" w:sz="8" w:space="0" w:color="auto"/>
        </w:rPr>
        <w:t>peaceful uses of nuclear energy, science, and technology</w:t>
      </w:r>
      <w:r w:rsidRPr="0008784D">
        <w:rPr>
          <w:b/>
          <w:iCs/>
          <w:sz w:val="28"/>
          <w:u w:val="single"/>
          <w:bdr w:val="single" w:sz="8" w:space="0" w:color="auto"/>
        </w:rPr>
        <w:t>.</w:t>
      </w:r>
      <w:r w:rsidRPr="0008784D">
        <w:rPr>
          <w:sz w:val="14"/>
        </w:rPr>
        <w:t xml:space="preserve"> In that respect</w:t>
      </w:r>
      <w:r w:rsidRPr="0008784D">
        <w:rPr>
          <w:u w:val="single"/>
        </w:rPr>
        <w:t xml:space="preserve">, </w:t>
      </w:r>
      <w:r w:rsidRPr="00603FC9">
        <w:rPr>
          <w:highlight w:val="cyan"/>
          <w:u w:val="single"/>
        </w:rPr>
        <w:t>the U.S.</w:t>
      </w:r>
      <w:r w:rsidRPr="0008784D">
        <w:rPr>
          <w:sz w:val="14"/>
        </w:rPr>
        <w:t xml:space="preserve"> and the UK have co-led an effort to build a multilateral deliverable, called the “Sustained Dialogue on Peaceful Uses,” to promote peaceful uses of nuclear energy, science, and technology. The Sustained Dialogue aims to integrate non-traditional stakeholders in the NPT process to promote broader acceptance of peaceful uses as a solution to development challenges and to create a lasting framework that better captures peaceful use assistance as a dividend of the NPT. It provides a benefit of the NPT that often gets overshadowed by political debates on nuclear disarmament and nonproliferation.</w:t>
      </w:r>
    </w:p>
    <w:p w14:paraId="486F39B7" w14:textId="77777777" w:rsidR="00603FC9" w:rsidRPr="0008784D" w:rsidRDefault="00603FC9" w:rsidP="00603FC9">
      <w:pPr>
        <w:rPr>
          <w:sz w:val="14"/>
        </w:rPr>
      </w:pPr>
      <w:r w:rsidRPr="0008784D">
        <w:rPr>
          <w:sz w:val="14"/>
        </w:rPr>
        <w:t>Here, I want to thank my colleagues, Ambassador Adam Scheinman, Special Representative of the President for Nuclear Nonproliferation, for his leadership as we prepare for the NPT Review Conference, and for the work that former Assistant Secretary Tom Countryman has accomplished since he agreed to return to us and assist in this process.</w:t>
      </w:r>
    </w:p>
    <w:p w14:paraId="6E05ECA2" w14:textId="77777777" w:rsidR="00603FC9" w:rsidRPr="0008784D" w:rsidRDefault="00603FC9" w:rsidP="00603FC9">
      <w:pPr>
        <w:rPr>
          <w:u w:val="single"/>
        </w:rPr>
      </w:pPr>
      <w:r w:rsidRPr="0008784D">
        <w:rPr>
          <w:sz w:val="14"/>
        </w:rPr>
        <w:t xml:space="preserve">We also see the Review Conference as an opportunity to recognize the continued need for a strong International Atomic Energy Agency (IAEA) and its work on safeguards, safety, and security. </w:t>
      </w:r>
      <w:r w:rsidRPr="0008784D">
        <w:rPr>
          <w:u w:val="single"/>
        </w:rPr>
        <w:t xml:space="preserve">The IAEA has been doing significant work in the area of peaceful uses as well as in other areas of concern, including convening the recent first Review Conference of the Amended Convention on the Physical Protection of Nuclear Materials, its work on </w:t>
      </w:r>
      <w:r w:rsidRPr="0008784D">
        <w:rPr>
          <w:b/>
          <w:iCs/>
          <w:sz w:val="28"/>
          <w:u w:val="single"/>
          <w:bdr w:val="single" w:sz="8" w:space="0" w:color="auto"/>
        </w:rPr>
        <w:t>cybersecurity, on nuclear law, and in other areas.</w:t>
      </w:r>
      <w:r w:rsidRPr="0008784D">
        <w:rPr>
          <w:sz w:val="14"/>
        </w:rPr>
        <w:t xml:space="preserve"> Strong U.S. leadership on nonproliferation will also involve continuing to promote the combination of an IAEA Comprehensive Safeguards Agreement and an Additional Protocol (AP) as the de facto international standard for verifying that nuclear material is not diverted from peaceful uses. This year marks the 25th anniversary of the AP, and so now is the time to reinvigorate our efforts in support of its universal adoption. </w:t>
      </w:r>
      <w:r w:rsidRPr="0008784D">
        <w:rPr>
          <w:u w:val="single"/>
        </w:rPr>
        <w:t>We will also reiterate our support for the negotiation of a Fissile Material Cut-Off Treaty (FMCT) and for all states to halt production of fissile material for use in nuclear weapons.</w:t>
      </w:r>
    </w:p>
    <w:p w14:paraId="7453E3CE" w14:textId="77777777" w:rsidR="00603FC9" w:rsidRPr="0008784D" w:rsidRDefault="00603FC9" w:rsidP="00603FC9">
      <w:pPr>
        <w:rPr>
          <w:sz w:val="14"/>
        </w:rPr>
      </w:pPr>
      <w:r w:rsidRPr="0008784D">
        <w:rPr>
          <w:sz w:val="14"/>
        </w:rPr>
        <w:t>Moving on to the other important areas in priority one, there is a renewed focus on the Biological Weapons Convention (BWC). As I noted at the Conference on Disarmament (CD) in Geneva last year, for the past two decades, efforts to strengthen the Convention have been treading water. States Parties have been unable to agree to significant action. We face a biological weapons threat that is real and, in many respects, growing. Some states continue to possess sophisticated, well-established biological weapons programs, while non-state actors have shown continuing interest in acquiring biological weapons capabilities. Additionally, the widespread availability of sophisticated scientific and technological tools and methods is gradually eroding barriers to the development of biological weapons.</w:t>
      </w:r>
    </w:p>
    <w:p w14:paraId="515757D6" w14:textId="77777777" w:rsidR="00603FC9" w:rsidRPr="0008784D" w:rsidRDefault="00603FC9" w:rsidP="00603FC9">
      <w:pPr>
        <w:rPr>
          <w:sz w:val="14"/>
        </w:rPr>
      </w:pPr>
      <w:r w:rsidRPr="0008784D">
        <w:rPr>
          <w:sz w:val="14"/>
        </w:rPr>
        <w:t>COVID-19 is a wake-up call for all of us. The astonishing human toll of the pandemic has illustrated our shared vulnerability to novel pathogens.</w:t>
      </w:r>
    </w:p>
    <w:p w14:paraId="1ED18C47" w14:textId="77777777" w:rsidR="00603FC9" w:rsidRPr="0008784D" w:rsidRDefault="00603FC9" w:rsidP="00603FC9">
      <w:pPr>
        <w:rPr>
          <w:sz w:val="14"/>
        </w:rPr>
      </w:pPr>
      <w:r w:rsidRPr="0008784D">
        <w:rPr>
          <w:sz w:val="14"/>
        </w:rPr>
        <w:t>In Geneva, I noted a two-pronged approach. The Review Conference should take near-term, concrete action to strengthen the Convention and benefit States Parties. These actions include further operationalizing assistance under Article VII; establishing a voluntary fund for technical cooperation; creating a mechanism to review advances in science and technology; deepening collaborations on biosafety and biosecurity; staffing the Implementation Support Unit to carry out these roles; and enabling more agile decision making. The second way forward is for the Review Conference to take steps to address the harder issues. It should establish a new expert working group to examine possible measures to strengthen implementation of the Convention, increase transparency, and enhance assurance of compliance.</w:t>
      </w:r>
    </w:p>
    <w:p w14:paraId="67FF49F8" w14:textId="77777777" w:rsidR="00603FC9" w:rsidRPr="0008784D" w:rsidRDefault="00603FC9" w:rsidP="00603FC9">
      <w:pPr>
        <w:rPr>
          <w:sz w:val="14"/>
        </w:rPr>
      </w:pPr>
      <w:r w:rsidRPr="0008784D">
        <w:rPr>
          <w:sz w:val="14"/>
        </w:rPr>
        <w:t>I was very happy this year to appoint a new BWC Special Representative and Deputy Special Representative to lead the government’s engagements on the BWC. I am pleased that the States Parties reached consensus to delay the Review Conference until November, which allows time for the newly nominated RevCon President to prepare for the meeting. Our Special Representative Ken Ward will spend the next few months working closely with allies and like-minded countries as we turn our broad concepts into specific proposals.</w:t>
      </w:r>
    </w:p>
    <w:p w14:paraId="47C5A88D" w14:textId="77777777" w:rsidR="00603FC9" w:rsidRPr="0008784D" w:rsidRDefault="00603FC9" w:rsidP="00603FC9">
      <w:pPr>
        <w:rPr>
          <w:u w:val="single"/>
        </w:rPr>
      </w:pPr>
      <w:r w:rsidRPr="0008784D">
        <w:rPr>
          <w:u w:val="single"/>
        </w:rPr>
        <w:t xml:space="preserve">Along with this effort is work by my team to </w:t>
      </w:r>
      <w:r w:rsidRPr="00603FC9">
        <w:rPr>
          <w:highlight w:val="cyan"/>
          <w:u w:val="single"/>
        </w:rPr>
        <w:t>enhance[s] biosafety and biosecurity norms, practices, tools, and resources to bolster cooperation</w:t>
      </w:r>
      <w:r w:rsidRPr="0008784D">
        <w:rPr>
          <w:u w:val="single"/>
        </w:rPr>
        <w:t xml:space="preserve"> in forums such as the </w:t>
      </w:r>
      <w:r w:rsidRPr="0008784D">
        <w:rPr>
          <w:b/>
          <w:iCs/>
          <w:sz w:val="28"/>
          <w:u w:val="single"/>
          <w:bdr w:val="single" w:sz="8" w:space="0" w:color="auto"/>
        </w:rPr>
        <w:t>BWC, Global Partnership, and the Global Health Security Agenda</w:t>
      </w:r>
      <w:r w:rsidRPr="0008784D">
        <w:rPr>
          <w:u w:val="single"/>
        </w:rPr>
        <w:t>. We will work to ensure the tools needed to address these challenges have the attention and resources needed to confront biological challenges. We will work to build national capacity to mitigate biological threats.</w:t>
      </w:r>
    </w:p>
    <w:p w14:paraId="04E013ED" w14:textId="77777777" w:rsidR="00603FC9" w:rsidRPr="0008784D" w:rsidRDefault="00603FC9" w:rsidP="00603FC9">
      <w:pPr>
        <w:rPr>
          <w:sz w:val="14"/>
        </w:rPr>
      </w:pPr>
      <w:r w:rsidRPr="0008784D">
        <w:rPr>
          <w:sz w:val="14"/>
        </w:rPr>
        <w:t xml:space="preserve">Regarding the Chemical Weapons Convention or CWC, the United States is on track to complete destruction of its chemical weapons by September 2023, and we have destroyed over 97 percent of our fully declared stockpile. </w:t>
      </w:r>
      <w:r w:rsidRPr="0008784D">
        <w:rPr>
          <w:u w:val="single"/>
        </w:rPr>
        <w:t>Given the potential chemical weapons threat to Ukraine, the United States is again leading and working closely with allies and partners.</w:t>
      </w:r>
      <w:r w:rsidRPr="0008784D">
        <w:rPr>
          <w:sz w:val="14"/>
        </w:rPr>
        <w:t xml:space="preserve"> I am proud of the bilateral security assistance </w:t>
      </w:r>
      <w:r w:rsidRPr="0008784D">
        <w:rPr>
          <w:sz w:val="14"/>
        </w:rPr>
        <w:lastRenderedPageBreak/>
        <w:t>that the United States has provided to Ukraine, including over $100 million in life-saving protective and detection equipment and related medical countermeasures, in addition to funds provided to the Organization for the Prohibition of Chemical Weapons (OPCW) that will be used to assist Ukraine to protect against the threat of chemical weapons.</w:t>
      </w:r>
    </w:p>
    <w:p w14:paraId="23691163" w14:textId="77777777" w:rsidR="00603FC9" w:rsidRPr="0008784D" w:rsidRDefault="00603FC9" w:rsidP="00603FC9">
      <w:pPr>
        <w:rPr>
          <w:sz w:val="14"/>
        </w:rPr>
      </w:pPr>
      <w:r w:rsidRPr="0008784D">
        <w:rPr>
          <w:sz w:val="14"/>
        </w:rPr>
        <w:t>The Bureau of Arms Control, Verification, and Compliance is also continuing to work with the OPCW to hold Russia and Syria accountable for their past chemical weapons use and to deter further use. We look forward to additional OPCW reports this summer from its Investigation and Identification Team that will identify those responsible for chemical weapons attacks in Syria. The Bureau will continue to make advances in chemical forensics to improve the ability of the United States, allies, partners, and the OPCW to attribute the use of chemical weapons. The CWC States Parties Review Conference in 2023 is another opportunity for States Parties to reaffirm their commitment to the CWC and its implementation. We are now considering our goals for the Review Conference to advance its work.</w:t>
      </w:r>
    </w:p>
    <w:p w14:paraId="10CCD5D7" w14:textId="77777777" w:rsidR="00603FC9" w:rsidRPr="0008784D" w:rsidRDefault="00603FC9" w:rsidP="00603FC9">
      <w:pPr>
        <w:rPr>
          <w:sz w:val="14"/>
        </w:rPr>
      </w:pPr>
      <w:r w:rsidRPr="0008784D">
        <w:rPr>
          <w:sz w:val="14"/>
        </w:rPr>
        <w:t>In all our work, we will continue to combat disinformation against U.S. activities and engagements.</w:t>
      </w:r>
    </w:p>
    <w:p w14:paraId="1D34488A" w14:textId="77777777" w:rsidR="00603FC9" w:rsidRPr="0008784D" w:rsidRDefault="00603FC9" w:rsidP="00603FC9">
      <w:pPr>
        <w:rPr>
          <w:sz w:val="14"/>
        </w:rPr>
      </w:pPr>
      <w:r w:rsidRPr="00603FC9">
        <w:rPr>
          <w:highlight w:val="cyan"/>
          <w:u w:val="single"/>
        </w:rPr>
        <w:t>The U.S. has been a leader in</w:t>
      </w:r>
      <w:r w:rsidRPr="0008784D">
        <w:rPr>
          <w:u w:val="single"/>
        </w:rPr>
        <w:t xml:space="preserve"> the development of </w:t>
      </w:r>
      <w:r w:rsidRPr="0008784D">
        <w:rPr>
          <w:b/>
          <w:iCs/>
          <w:sz w:val="28"/>
          <w:u w:val="single"/>
          <w:bdr w:val="single" w:sz="8" w:space="0" w:color="auto"/>
        </w:rPr>
        <w:t xml:space="preserve">conventional </w:t>
      </w:r>
      <w:r w:rsidRPr="00603FC9">
        <w:rPr>
          <w:b/>
          <w:iCs/>
          <w:sz w:val="28"/>
          <w:highlight w:val="cyan"/>
          <w:u w:val="single"/>
          <w:bdr w:val="single" w:sz="8" w:space="0" w:color="auto"/>
        </w:rPr>
        <w:t>arms control instruments</w:t>
      </w:r>
      <w:r w:rsidRPr="0008784D">
        <w:rPr>
          <w:u w:val="single"/>
        </w:rPr>
        <w:t>, including the Treaty on Conventional Armed Forces in Europe and the Vienna Document on Confidence- and Security-Building Measures</w:t>
      </w:r>
      <w:r w:rsidRPr="0008784D">
        <w:rPr>
          <w:sz w:val="14"/>
        </w:rPr>
        <w:t>. Despite Russia’s war on Ukraine, we continue to see a role for conventional arms control in the Euro-Atlantic region and beyond. This kind of arms control can enhance mutual confidence and transparency among states and reduce the risk of conflict. The Bureau of Arms Control, Verification, and Compliance continues to support full compliance with existing conventional arms control agreements and the development of new ideas for future confidence- and security-building mechanisms, including the modernization of the Vienna Document to reflect the new political-military realities in Europe. It is important to have a base of existing conventional arms control instruments that we can build on to restore a more enduring peace.</w:t>
      </w:r>
    </w:p>
    <w:p w14:paraId="79CF88C8" w14:textId="77777777" w:rsidR="00603FC9" w:rsidRPr="0008784D" w:rsidRDefault="00603FC9" w:rsidP="00603FC9">
      <w:pPr>
        <w:rPr>
          <w:sz w:val="14"/>
        </w:rPr>
      </w:pPr>
      <w:r w:rsidRPr="0008784D">
        <w:rPr>
          <w:u w:val="single"/>
        </w:rPr>
        <w:t>Moving on to fortifying related activities as I also noted in this priority, we will enhance the role of export controls and counter proliferation measures in preventing the proliferation of weapons of mass destruction and their delivery systems, destabilizing advanced conventional weapons, and related technologies.</w:t>
      </w:r>
      <w:r w:rsidRPr="0008784D">
        <w:rPr>
          <w:sz w:val="14"/>
        </w:rPr>
        <w:t xml:space="preserve"> </w:t>
      </w:r>
      <w:r w:rsidRPr="0008784D">
        <w:rPr>
          <w:u w:val="single"/>
        </w:rPr>
        <w:t>The multilateral export control regimes</w:t>
      </w:r>
      <w:r w:rsidRPr="0008784D">
        <w:rPr>
          <w:sz w:val="14"/>
        </w:rPr>
        <w:t xml:space="preserve"> – Missile Technology Control Regime, Nuclear Suppliers Group, Wassenaar Arrangement, and Australia Group – </w:t>
      </w:r>
      <w:r w:rsidRPr="0008784D">
        <w:rPr>
          <w:u w:val="single"/>
        </w:rPr>
        <w:t xml:space="preserve">remain important bodies through which we work with our allies and partners to address proliferation challenges. The regimes protect nonproliferation imperatives while providing predictability for exporters and are the basis for preventing advanced technologies from falling into adversarial competitors. These regimes and institutions must adjust to the challenges in the international security landscape. We will enhance </w:t>
      </w:r>
      <w:r w:rsidRPr="00603FC9">
        <w:rPr>
          <w:highlight w:val="cyan"/>
          <w:u w:val="single"/>
        </w:rPr>
        <w:t>U.S. leadership</w:t>
      </w:r>
      <w:r w:rsidRPr="0008784D">
        <w:rPr>
          <w:u w:val="single"/>
        </w:rPr>
        <w:t xml:space="preserve"> in these regimes and institutions and advance novel approaches to the challenges each regime face.</w:t>
      </w:r>
      <w:r w:rsidRPr="0008784D">
        <w:rPr>
          <w:sz w:val="14"/>
        </w:rPr>
        <w:t xml:space="preserve"> We will also support the important work of the Bureau of International Security and Nonproliferation’s programmatic offices that promote adherence to the regimes’ guidance and updates to the control lists among non-member countries, thereby expanding the reach of nonproliferation norms. In that respect, I commend you to go online and learn more about the extensive programmatic work of the T Bureaus.</w:t>
      </w:r>
    </w:p>
    <w:p w14:paraId="29BF58C5" w14:textId="77777777" w:rsidR="00603FC9" w:rsidRPr="0008784D" w:rsidRDefault="00603FC9" w:rsidP="00603FC9">
      <w:pPr>
        <w:rPr>
          <w:sz w:val="14"/>
        </w:rPr>
      </w:pPr>
      <w:r w:rsidRPr="0008784D">
        <w:rPr>
          <w:sz w:val="14"/>
        </w:rPr>
        <w:t>Priority Two: Reimagine Security Sector Governance (SSG) and Security Assistance</w:t>
      </w:r>
    </w:p>
    <w:p w14:paraId="2CBD37A3" w14:textId="77777777" w:rsidR="00603FC9" w:rsidRPr="0008784D" w:rsidRDefault="00603FC9" w:rsidP="00603FC9">
      <w:pPr>
        <w:rPr>
          <w:sz w:val="14"/>
        </w:rPr>
      </w:pPr>
      <w:r w:rsidRPr="0008784D">
        <w:rPr>
          <w:u w:val="single"/>
        </w:rPr>
        <w:t xml:space="preserve">The T Family </w:t>
      </w:r>
      <w:r w:rsidRPr="00603FC9">
        <w:rPr>
          <w:highlight w:val="cyan"/>
          <w:u w:val="single"/>
        </w:rPr>
        <w:t xml:space="preserve">will continue to promote </w:t>
      </w:r>
      <w:r w:rsidRPr="00603FC9">
        <w:rPr>
          <w:b/>
          <w:iCs/>
          <w:sz w:val="28"/>
          <w:highlight w:val="cyan"/>
          <w:u w:val="single"/>
          <w:bdr w:val="single" w:sz="8" w:space="0" w:color="auto"/>
        </w:rPr>
        <w:t>democracy</w:t>
      </w:r>
      <w:r w:rsidRPr="0008784D">
        <w:rPr>
          <w:b/>
          <w:iCs/>
          <w:sz w:val="28"/>
          <w:u w:val="single"/>
          <w:bdr w:val="single" w:sz="8" w:space="0" w:color="auto"/>
        </w:rPr>
        <w:t>, transparency, and accountability</w:t>
      </w:r>
      <w:r w:rsidRPr="0008784D">
        <w:rPr>
          <w:u w:val="single"/>
        </w:rPr>
        <w:t xml:space="preserve"> among our </w:t>
      </w:r>
      <w:r w:rsidRPr="0008784D">
        <w:rPr>
          <w:b/>
          <w:iCs/>
          <w:sz w:val="28"/>
          <w:u w:val="single"/>
          <w:bdr w:val="single" w:sz="8" w:space="0" w:color="auto"/>
        </w:rPr>
        <w:t>allies and partners</w:t>
      </w:r>
      <w:r w:rsidRPr="0008784D">
        <w:rPr>
          <w:u w:val="single"/>
        </w:rPr>
        <w:t xml:space="preserve"> as we lead the Department’s Security Sector Governance (SSG) efforts</w:t>
      </w:r>
      <w:r w:rsidRPr="0008784D">
        <w:rPr>
          <w:sz w:val="14"/>
        </w:rPr>
        <w:t xml:space="preserve">. </w:t>
      </w:r>
      <w:r w:rsidRPr="0008784D">
        <w:rPr>
          <w:u w:val="single"/>
        </w:rPr>
        <w:t xml:space="preserve">This includes ensuring SSG is accounted for in a methodical, transparent way in our arms transfer and </w:t>
      </w:r>
      <w:r w:rsidRPr="0008784D">
        <w:rPr>
          <w:b/>
          <w:iCs/>
          <w:sz w:val="28"/>
          <w:u w:val="single"/>
          <w:bdr w:val="single" w:sz="8" w:space="0" w:color="auto"/>
        </w:rPr>
        <w:t>security assistance decision-making</w:t>
      </w:r>
      <w:r w:rsidRPr="0008784D">
        <w:rPr>
          <w:u w:val="single"/>
        </w:rPr>
        <w:t xml:space="preserve">, </w:t>
      </w:r>
      <w:r w:rsidRPr="0008784D">
        <w:rPr>
          <w:b/>
          <w:iCs/>
          <w:sz w:val="28"/>
          <w:u w:val="single"/>
          <w:bdr w:val="single" w:sz="8" w:space="0" w:color="auto"/>
        </w:rPr>
        <w:t>supported by holistic diplomatic engagement</w:t>
      </w:r>
      <w:r w:rsidRPr="0008784D">
        <w:rPr>
          <w:u w:val="single"/>
        </w:rPr>
        <w:t xml:space="preserve">, </w:t>
      </w:r>
      <w:r w:rsidRPr="00603FC9">
        <w:rPr>
          <w:b/>
          <w:iCs/>
          <w:sz w:val="28"/>
          <w:highlight w:val="cyan"/>
          <w:u w:val="single"/>
          <w:bdr w:val="single" w:sz="8" w:space="0" w:color="auto"/>
        </w:rPr>
        <w:t>and</w:t>
      </w:r>
      <w:r w:rsidRPr="0008784D">
        <w:rPr>
          <w:b/>
          <w:iCs/>
          <w:sz w:val="28"/>
          <w:u w:val="single"/>
          <w:bdr w:val="single" w:sz="8" w:space="0" w:color="auto"/>
        </w:rPr>
        <w:t xml:space="preserve"> </w:t>
      </w:r>
      <w:r w:rsidRPr="00603FC9">
        <w:rPr>
          <w:b/>
          <w:iCs/>
          <w:sz w:val="28"/>
          <w:highlight w:val="cyan"/>
          <w:u w:val="single"/>
          <w:bdr w:val="single" w:sz="8" w:space="0" w:color="auto"/>
        </w:rPr>
        <w:t>protecting human rights</w:t>
      </w:r>
      <w:r w:rsidRPr="0008784D">
        <w:rPr>
          <w:b/>
          <w:iCs/>
          <w:sz w:val="28"/>
          <w:u w:val="single"/>
          <w:bdr w:val="single" w:sz="8" w:space="0" w:color="auto"/>
        </w:rPr>
        <w:t xml:space="preserve"> and civilian security</w:t>
      </w:r>
      <w:r w:rsidRPr="0008784D">
        <w:rPr>
          <w:u w:val="single"/>
        </w:rPr>
        <w:t xml:space="preserve">. </w:t>
      </w:r>
      <w:r w:rsidRPr="0008784D">
        <w:rPr>
          <w:sz w:val="14"/>
        </w:rPr>
        <w:t>SSG is about encouraging the leadership and security institutions we partner with to provide security to their people as a public good, rather than leveraging their power to further the narrow interests of the elite. The T Family will reassert the imperative of democratic principles and human rights at the center of our nation’s security assistance programs.</w:t>
      </w:r>
    </w:p>
    <w:p w14:paraId="720C3949" w14:textId="77777777" w:rsidR="00603FC9" w:rsidRPr="0008784D" w:rsidRDefault="00603FC9" w:rsidP="00603FC9">
      <w:pPr>
        <w:rPr>
          <w:sz w:val="14"/>
        </w:rPr>
      </w:pPr>
      <w:r w:rsidRPr="0008784D">
        <w:rPr>
          <w:sz w:val="14"/>
        </w:rPr>
        <w:t>A fundamental aspect of this future work is to ensure that we integrate SSG into larger issues of foreign policy. Assistance should be an integral part of a longer, holistic, diplomatic strategy for our foreign policy goals and approach with countries rather than be transactional. We seek SSG integrated in a methodical, transparent way in our arms transfer and security assistance decision-making with diplomatic engagement.</w:t>
      </w:r>
    </w:p>
    <w:p w14:paraId="59FE93E3" w14:textId="77777777" w:rsidR="00603FC9" w:rsidRPr="0008784D" w:rsidRDefault="00603FC9" w:rsidP="00603FC9">
      <w:pPr>
        <w:rPr>
          <w:sz w:val="14"/>
        </w:rPr>
      </w:pPr>
      <w:r w:rsidRPr="0008784D">
        <w:rPr>
          <w:sz w:val="14"/>
        </w:rPr>
        <w:t>For example, the Bureau of Political-Military Affairs will continue providing advisory assistance through the Global Defense Reform Program (GDRP), which seeks to improve security sector governance and institutional capacity of select partners at the service, ministerial, and national levels. By focusing on systems and processes, GDRP projects aim to build the resilience of U.S. partners and their security institutions, enhance effectiveness and accountability, and better align the security sector to the needs and challenges of the partner nation and its citizens.</w:t>
      </w:r>
    </w:p>
    <w:p w14:paraId="167C5ABC" w14:textId="77777777" w:rsidR="00603FC9" w:rsidRPr="0008784D" w:rsidRDefault="00603FC9" w:rsidP="00603FC9">
      <w:pPr>
        <w:rPr>
          <w:sz w:val="14"/>
        </w:rPr>
      </w:pPr>
      <w:r w:rsidRPr="0008784D">
        <w:rPr>
          <w:sz w:val="14"/>
        </w:rPr>
        <w:t xml:space="preserve">SSG is shaped by hard lessons learned. </w:t>
      </w:r>
      <w:r w:rsidRPr="0008784D">
        <w:rPr>
          <w:u w:val="single"/>
        </w:rPr>
        <w:t xml:space="preserve">Americans are rightly wary of prolonged </w:t>
      </w:r>
      <w:r w:rsidRPr="00603FC9">
        <w:rPr>
          <w:highlight w:val="cyan"/>
          <w:u w:val="single"/>
        </w:rPr>
        <w:t>U.S.</w:t>
      </w:r>
      <w:r w:rsidRPr="0008784D">
        <w:rPr>
          <w:u w:val="single"/>
        </w:rPr>
        <w:t xml:space="preserve"> military interventions abroad</w:t>
      </w:r>
      <w:r w:rsidRPr="0008784D">
        <w:rPr>
          <w:sz w:val="14"/>
        </w:rPr>
        <w:t xml:space="preserve">. We have seen how they have often come at far too high a cost, both to us and to others. When we look back at the past decades of our military involvement in the world, we must remember what we have learned about the limits of force alone to build a durable peace; that the day after a major military intervention is always harder than we imagine; and how critical it is to pursue every possible avenue to a diplomatic solution. Security sector assistance cannot overcome or ‘fix’ </w:t>
      </w:r>
      <w:r w:rsidRPr="0008784D">
        <w:rPr>
          <w:sz w:val="14"/>
        </w:rPr>
        <w:lastRenderedPageBreak/>
        <w:t>underlying structural or political challenges. Rather, it must be part of a broader effort alongside lines of effort in the areas of justice, democratization, economic growth, countering corruption, and addressing stakeholder equities and concerns across the political spectrum. It is not enough to build defense institutions in tandem with “train and equip” missions; security sector governance must be the pacesetter.</w:t>
      </w:r>
    </w:p>
    <w:p w14:paraId="3BB1AE05" w14:textId="77777777" w:rsidR="00603FC9" w:rsidRPr="0008784D" w:rsidRDefault="00603FC9" w:rsidP="00603FC9">
      <w:pPr>
        <w:rPr>
          <w:sz w:val="14"/>
        </w:rPr>
      </w:pPr>
      <w:r w:rsidRPr="0008784D">
        <w:rPr>
          <w:sz w:val="14"/>
        </w:rPr>
        <w:t>Priority Three: Address Emerging Technologies from a National Security Perspective</w:t>
      </w:r>
    </w:p>
    <w:p w14:paraId="2A6DD9D9" w14:textId="77777777" w:rsidR="00603FC9" w:rsidRPr="0008784D" w:rsidRDefault="00603FC9" w:rsidP="00603FC9">
      <w:pPr>
        <w:rPr>
          <w:sz w:val="14"/>
        </w:rPr>
      </w:pPr>
      <w:r w:rsidRPr="0008784D">
        <w:rPr>
          <w:sz w:val="14"/>
        </w:rPr>
        <w:t xml:space="preserve">As part of the Secretary’s modernization efforts to address 21st Century threats, </w:t>
      </w:r>
      <w:r w:rsidRPr="0008784D">
        <w:rPr>
          <w:u w:val="single"/>
        </w:rPr>
        <w:t xml:space="preserve">the T Family is important to the Department’s </w:t>
      </w:r>
      <w:r w:rsidRPr="00603FC9">
        <w:rPr>
          <w:highlight w:val="cyan"/>
          <w:u w:val="single"/>
        </w:rPr>
        <w:t xml:space="preserve">efforts to address </w:t>
      </w:r>
      <w:r w:rsidRPr="00603FC9">
        <w:rPr>
          <w:b/>
          <w:iCs/>
          <w:sz w:val="28"/>
          <w:highlight w:val="cyan"/>
          <w:u w:val="single"/>
          <w:bdr w:val="single" w:sz="8" w:space="0" w:color="auto"/>
        </w:rPr>
        <w:t>emerging technologies</w:t>
      </w:r>
      <w:r w:rsidRPr="0008784D">
        <w:rPr>
          <w:b/>
          <w:iCs/>
          <w:sz w:val="28"/>
          <w:u w:val="single"/>
          <w:bdr w:val="single" w:sz="8" w:space="0" w:color="auto"/>
        </w:rPr>
        <w:t xml:space="preserve"> from a national security perspective</w:t>
      </w:r>
      <w:r w:rsidRPr="0008784D">
        <w:rPr>
          <w:u w:val="single"/>
        </w:rPr>
        <w:t xml:space="preserve">. </w:t>
      </w:r>
      <w:r w:rsidRPr="00603FC9">
        <w:rPr>
          <w:highlight w:val="cyan"/>
          <w:u w:val="single"/>
        </w:rPr>
        <w:t>That includes leading efforts to prevent</w:t>
      </w:r>
      <w:r w:rsidRPr="0008784D">
        <w:rPr>
          <w:u w:val="single"/>
        </w:rPr>
        <w:t xml:space="preserve"> the </w:t>
      </w:r>
      <w:r w:rsidRPr="00603FC9">
        <w:rPr>
          <w:highlight w:val="cyan"/>
          <w:u w:val="single"/>
        </w:rPr>
        <w:t>prolif</w:t>
      </w:r>
      <w:r w:rsidRPr="0008784D">
        <w:rPr>
          <w:u w:val="single"/>
        </w:rPr>
        <w:t xml:space="preserve">eration </w:t>
      </w:r>
      <w:r w:rsidRPr="00603FC9">
        <w:rPr>
          <w:highlight w:val="cyan"/>
          <w:u w:val="single"/>
        </w:rPr>
        <w:t>of</w:t>
      </w:r>
      <w:r w:rsidRPr="0008784D">
        <w:rPr>
          <w:u w:val="single"/>
        </w:rPr>
        <w:t xml:space="preserve"> these technologies for purposes related to </w:t>
      </w:r>
      <w:r w:rsidRPr="00603FC9">
        <w:rPr>
          <w:b/>
          <w:iCs/>
          <w:sz w:val="28"/>
          <w:highlight w:val="cyan"/>
          <w:u w:val="single"/>
          <w:bdr w:val="single" w:sz="8" w:space="0" w:color="auto"/>
        </w:rPr>
        <w:t>w</w:t>
      </w:r>
      <w:r w:rsidRPr="0008784D">
        <w:rPr>
          <w:b/>
          <w:iCs/>
          <w:sz w:val="28"/>
          <w:u w:val="single"/>
          <w:bdr w:val="single" w:sz="8" w:space="0" w:color="auto"/>
        </w:rPr>
        <w:t xml:space="preserve">eapons of </w:t>
      </w:r>
      <w:r w:rsidRPr="00603FC9">
        <w:rPr>
          <w:b/>
          <w:iCs/>
          <w:sz w:val="28"/>
          <w:highlight w:val="cyan"/>
          <w:u w:val="single"/>
          <w:bdr w:val="single" w:sz="8" w:space="0" w:color="auto"/>
        </w:rPr>
        <w:t>m</w:t>
      </w:r>
      <w:r w:rsidRPr="0008784D">
        <w:rPr>
          <w:b/>
          <w:iCs/>
          <w:sz w:val="28"/>
          <w:u w:val="single"/>
          <w:bdr w:val="single" w:sz="8" w:space="0" w:color="auto"/>
        </w:rPr>
        <w:t xml:space="preserve">ass </w:t>
      </w:r>
      <w:r w:rsidRPr="00603FC9">
        <w:rPr>
          <w:b/>
          <w:iCs/>
          <w:sz w:val="28"/>
          <w:highlight w:val="cyan"/>
          <w:u w:val="single"/>
          <w:bdr w:val="single" w:sz="8" w:space="0" w:color="auto"/>
        </w:rPr>
        <w:t>d</w:t>
      </w:r>
      <w:r w:rsidRPr="0008784D">
        <w:rPr>
          <w:b/>
          <w:iCs/>
          <w:sz w:val="28"/>
          <w:u w:val="single"/>
          <w:bdr w:val="single" w:sz="8" w:space="0" w:color="auto"/>
        </w:rPr>
        <w:t>estruction, delivery system</w:t>
      </w:r>
      <w:r w:rsidRPr="00603FC9">
        <w:rPr>
          <w:b/>
          <w:iCs/>
          <w:sz w:val="28"/>
          <w:highlight w:val="cyan"/>
          <w:u w:val="single"/>
          <w:bdr w:val="single" w:sz="8" w:space="0" w:color="auto"/>
        </w:rPr>
        <w:t>s</w:t>
      </w:r>
      <w:r w:rsidRPr="0008784D">
        <w:rPr>
          <w:b/>
          <w:iCs/>
          <w:sz w:val="28"/>
          <w:u w:val="single"/>
          <w:bdr w:val="single" w:sz="8" w:space="0" w:color="auto"/>
        </w:rPr>
        <w:t xml:space="preserve">, </w:t>
      </w:r>
      <w:r w:rsidRPr="00603FC9">
        <w:rPr>
          <w:b/>
          <w:iCs/>
          <w:sz w:val="28"/>
          <w:highlight w:val="cyan"/>
          <w:u w:val="single"/>
          <w:bdr w:val="single" w:sz="8" w:space="0" w:color="auto"/>
        </w:rPr>
        <w:t>and</w:t>
      </w:r>
      <w:r w:rsidRPr="0008784D">
        <w:rPr>
          <w:b/>
          <w:iCs/>
          <w:sz w:val="28"/>
          <w:u w:val="single"/>
          <w:bdr w:val="single" w:sz="8" w:space="0" w:color="auto"/>
        </w:rPr>
        <w:t xml:space="preserve"> destabilizing advanced conventional weapons</w:t>
      </w:r>
      <w:r w:rsidRPr="0008784D">
        <w:rPr>
          <w:u w:val="single"/>
        </w:rPr>
        <w:t xml:space="preserve">, </w:t>
      </w:r>
      <w:r w:rsidRPr="0008784D">
        <w:rPr>
          <w:b/>
          <w:iCs/>
          <w:sz w:val="28"/>
          <w:u w:val="single"/>
          <w:bdr w:val="single" w:sz="8" w:space="0" w:color="auto"/>
        </w:rPr>
        <w:t xml:space="preserve">to enhance alliance military </w:t>
      </w:r>
      <w:r w:rsidRPr="00603FC9">
        <w:rPr>
          <w:b/>
          <w:iCs/>
          <w:sz w:val="28"/>
          <w:highlight w:val="cyan"/>
          <w:u w:val="single"/>
          <w:bdr w:val="single" w:sz="8" w:space="0" w:color="auto"/>
        </w:rPr>
        <w:t>cooperation on these technologies</w:t>
      </w:r>
      <w:r w:rsidRPr="0008784D">
        <w:rPr>
          <w:u w:val="single"/>
        </w:rPr>
        <w:t xml:space="preserve">, and </w:t>
      </w:r>
      <w:r w:rsidRPr="0008784D">
        <w:rPr>
          <w:b/>
          <w:iCs/>
          <w:sz w:val="28"/>
          <w:u w:val="single"/>
          <w:bdr w:val="single" w:sz="8" w:space="0" w:color="auto"/>
        </w:rPr>
        <w:t>to develop appropriate norms of responsible behavior regarding their use.</w:t>
      </w:r>
      <w:r w:rsidRPr="0008784D">
        <w:rPr>
          <w:sz w:val="14"/>
        </w:rPr>
        <w:t xml:space="preserve"> T Bureaus will enhance their work on emerging technology with new offices and expertise.</w:t>
      </w:r>
    </w:p>
    <w:p w14:paraId="534B201D" w14:textId="77777777" w:rsidR="00603FC9" w:rsidRPr="0008784D" w:rsidRDefault="00603FC9" w:rsidP="00603FC9">
      <w:pPr>
        <w:rPr>
          <w:sz w:val="14"/>
        </w:rPr>
      </w:pPr>
      <w:r w:rsidRPr="0008784D">
        <w:rPr>
          <w:sz w:val="14"/>
        </w:rPr>
        <w:t xml:space="preserve">Our Bureaus are also engaged in discussions on other threats posed by emerging national security challenges presented by new technologies such as artificial intelligence (AI), quantum information sciences, and biotechnology, among others. We are looking at ways in which these challenges can be addressed considering the changing nature of the technology and threats posed by adversarial uses. The PRC’s Military-Civil Fusion strategy, which blurs the lines between civil and military development, further compounds these challenges. </w:t>
      </w:r>
      <w:r w:rsidRPr="00603FC9">
        <w:rPr>
          <w:highlight w:val="cyan"/>
          <w:u w:val="single"/>
        </w:rPr>
        <w:t>The</w:t>
      </w:r>
      <w:r w:rsidRPr="0008784D">
        <w:rPr>
          <w:sz w:val="14"/>
        </w:rPr>
        <w:t xml:space="preserve"> risk that sensitive technologies can be transferred via intangible means make it critical to conduct outreach to academia and industry and ensure proper vetting of foreign visitors and students, so they do not contribute to programs of concern.</w:t>
      </w:r>
    </w:p>
    <w:p w14:paraId="041BE0EA" w14:textId="77777777" w:rsidR="00603FC9" w:rsidRPr="0008784D" w:rsidRDefault="00603FC9" w:rsidP="00603FC9">
      <w:pPr>
        <w:rPr>
          <w:sz w:val="12"/>
        </w:rPr>
      </w:pPr>
      <w:r w:rsidRPr="0008784D">
        <w:rPr>
          <w:sz w:val="14"/>
        </w:rPr>
        <w:t xml:space="preserve">We will work to implement related national security-focused strategies developed by the T Bureaus and including by supporting related Department efforts in the United Nations. </w:t>
      </w:r>
      <w:r w:rsidRPr="0008784D">
        <w:rPr>
          <w:u w:val="single"/>
        </w:rPr>
        <w:t xml:space="preserve">This work will focus on how new technologies could present opportunities and risks to the security of </w:t>
      </w:r>
      <w:r w:rsidRPr="00603FC9">
        <w:rPr>
          <w:highlight w:val="cyan"/>
          <w:u w:val="single"/>
        </w:rPr>
        <w:t>U.S.</w:t>
      </w:r>
      <w:r w:rsidRPr="0008784D">
        <w:rPr>
          <w:u w:val="single"/>
        </w:rPr>
        <w:t xml:space="preserve"> allies and partners</w:t>
      </w:r>
      <w:r w:rsidRPr="0008784D">
        <w:rPr>
          <w:sz w:val="12"/>
        </w:rPr>
        <w:t>.</w:t>
      </w:r>
    </w:p>
    <w:p w14:paraId="3C902575" w14:textId="77777777" w:rsidR="00603FC9" w:rsidRPr="0008784D" w:rsidRDefault="00603FC9" w:rsidP="00603FC9">
      <w:pPr>
        <w:rPr>
          <w:u w:val="single"/>
        </w:rPr>
      </w:pPr>
      <w:r w:rsidRPr="0008784D">
        <w:rPr>
          <w:sz w:val="12"/>
        </w:rPr>
        <w:t>The T Bureaus and I will also promote the use of norms of responsible behavior or codes of conduct when promoting risk reduction in areas of emerging technologies such as space. AVC’s Office of Emerging Security Challenges</w:t>
      </w:r>
      <w:r w:rsidRPr="0008784D">
        <w:rPr>
          <w:u w:val="single"/>
        </w:rPr>
        <w:t xml:space="preserve"> </w:t>
      </w:r>
      <w:r w:rsidRPr="00603FC9">
        <w:rPr>
          <w:highlight w:val="cyan"/>
          <w:u w:val="single"/>
        </w:rPr>
        <w:t xml:space="preserve">has been consulting with </w:t>
      </w:r>
      <w:r w:rsidRPr="00603FC9">
        <w:rPr>
          <w:b/>
          <w:iCs/>
          <w:sz w:val="28"/>
          <w:highlight w:val="cyan"/>
          <w:u w:val="single"/>
          <w:bdr w:val="single" w:sz="8" w:space="0" w:color="auto"/>
        </w:rPr>
        <w:t>allies</w:t>
      </w:r>
      <w:r w:rsidRPr="0008784D">
        <w:rPr>
          <w:b/>
          <w:iCs/>
          <w:sz w:val="28"/>
          <w:u w:val="single"/>
          <w:bdr w:val="single" w:sz="8" w:space="0" w:color="auto"/>
        </w:rPr>
        <w:t xml:space="preserve"> and partners at multilateral forums</w:t>
      </w:r>
      <w:r w:rsidRPr="0008784D">
        <w:rPr>
          <w:u w:val="single"/>
        </w:rPr>
        <w:t xml:space="preserve"> and there is broad support for this approach. Other areas where we will seek </w:t>
      </w:r>
      <w:r w:rsidRPr="00603FC9">
        <w:rPr>
          <w:highlight w:val="cyan"/>
          <w:u w:val="single"/>
        </w:rPr>
        <w:t>to advance efforts to develop norms of responsible behavior include</w:t>
      </w:r>
      <w:r w:rsidRPr="0008784D">
        <w:rPr>
          <w:u w:val="single"/>
        </w:rPr>
        <w:t xml:space="preserve"> </w:t>
      </w:r>
      <w:r w:rsidRPr="00603FC9">
        <w:rPr>
          <w:highlight w:val="cyan"/>
          <w:u w:val="single"/>
        </w:rPr>
        <w:t>a</w:t>
      </w:r>
      <w:r w:rsidRPr="0008784D">
        <w:rPr>
          <w:u w:val="single"/>
        </w:rPr>
        <w:t xml:space="preserve">rtificial </w:t>
      </w:r>
      <w:r w:rsidRPr="00603FC9">
        <w:rPr>
          <w:highlight w:val="cyan"/>
          <w:u w:val="single"/>
        </w:rPr>
        <w:t>i</w:t>
      </w:r>
      <w:r w:rsidRPr="0008784D">
        <w:rPr>
          <w:u w:val="single"/>
        </w:rPr>
        <w:t xml:space="preserve">ntelligence, </w:t>
      </w:r>
      <w:r w:rsidRPr="00603FC9">
        <w:rPr>
          <w:highlight w:val="cyan"/>
          <w:u w:val="single"/>
        </w:rPr>
        <w:t>biotech</w:t>
      </w:r>
      <w:r w:rsidRPr="0008784D">
        <w:rPr>
          <w:u w:val="single"/>
        </w:rPr>
        <w:t xml:space="preserve">nology, </w:t>
      </w:r>
      <w:r w:rsidRPr="00603FC9">
        <w:rPr>
          <w:highlight w:val="cyan"/>
          <w:u w:val="single"/>
        </w:rPr>
        <w:t>and quantum computing</w:t>
      </w:r>
      <w:r w:rsidRPr="0008784D">
        <w:rPr>
          <w:u w:val="single"/>
        </w:rPr>
        <w:t>.</w:t>
      </w:r>
    </w:p>
    <w:p w14:paraId="00F9D90B" w14:textId="77777777" w:rsidR="00603FC9" w:rsidRPr="0008784D" w:rsidRDefault="00603FC9" w:rsidP="00603FC9">
      <w:pPr>
        <w:rPr>
          <w:sz w:val="14"/>
        </w:rPr>
      </w:pPr>
      <w:r w:rsidRPr="0008784D">
        <w:rPr>
          <w:u w:val="single"/>
        </w:rPr>
        <w:t>The U.S. is also part of the Group of Governmental Experts (GGE) on emerging technologies in the area of Lethal Autonomous Weapons (LAWS) under the auspices of the Convention on Certain Conventional Weapons (CCW).</w:t>
      </w:r>
      <w:r w:rsidRPr="0008784D">
        <w:rPr>
          <w:sz w:val="14"/>
        </w:rPr>
        <w:t xml:space="preserve"> In March 2022, the U.S. Delegation submitted a proposal for consideration by the GGE titled “Principles and Good Practices on Emerging Technologies in the Area of Lethal Autonomous Weapons Systems” cosponsored by delegations from a number of other countries. This document builds on how International Humanitarian Law applies to LAWS and proposes additional measures that will be discussed by the GGE in July 2022. I will continue to support this effort.</w:t>
      </w:r>
    </w:p>
    <w:p w14:paraId="0C081ED1" w14:textId="77777777" w:rsidR="00603FC9" w:rsidRPr="0008784D" w:rsidRDefault="00603FC9" w:rsidP="00603FC9">
      <w:pPr>
        <w:rPr>
          <w:sz w:val="14"/>
        </w:rPr>
      </w:pPr>
      <w:r w:rsidRPr="0008784D">
        <w:rPr>
          <w:sz w:val="14"/>
        </w:rPr>
        <w:t>Priority Four: Protect and promote the US and Allies Technological, Military, and Economic Advantages</w:t>
      </w:r>
    </w:p>
    <w:p w14:paraId="2E92E4A9" w14:textId="77777777" w:rsidR="00603FC9" w:rsidRPr="0008784D" w:rsidRDefault="00603FC9" w:rsidP="00603FC9">
      <w:pPr>
        <w:rPr>
          <w:sz w:val="14"/>
        </w:rPr>
      </w:pPr>
      <w:r w:rsidRPr="0008784D">
        <w:rPr>
          <w:u w:val="single"/>
        </w:rPr>
        <w:t>American and allied technological advancements are core elements of the U.S. industrial strategy and President Biden’s key priorities, and the T Family will continue efforts to keep such technology and advancements from illegal acquisition.</w:t>
      </w:r>
      <w:r w:rsidRPr="0008784D">
        <w:rPr>
          <w:sz w:val="14"/>
        </w:rPr>
        <w:t xml:space="preserve"> As noted, we are particularly concerned with threats posed by the PRC’s Military-Civil Fusion Strategy that will fuse together its civilian economy and defense establishment so that advanced and emerging technologies drive economic and military modernization simultaneously.</w:t>
      </w:r>
    </w:p>
    <w:p w14:paraId="545AF73B" w14:textId="77777777" w:rsidR="00603FC9" w:rsidRPr="0008784D" w:rsidRDefault="00603FC9" w:rsidP="00603FC9">
      <w:pPr>
        <w:rPr>
          <w:sz w:val="14"/>
        </w:rPr>
      </w:pPr>
      <w:r w:rsidRPr="0008784D">
        <w:rPr>
          <w:sz w:val="14"/>
        </w:rPr>
        <w:t>The T Family has led U.S. participation in the four nonproliferation export control regimes for over 30 years and is partnering with allies and partners in other regional and bilateral efforts as we further build on these coalitions to protect sensitive technologies from adversarial acquisition and exploitation.</w:t>
      </w:r>
    </w:p>
    <w:p w14:paraId="40CB6DBC" w14:textId="77777777" w:rsidR="00603FC9" w:rsidRPr="0008784D" w:rsidRDefault="00603FC9" w:rsidP="00603FC9">
      <w:pPr>
        <w:rPr>
          <w:sz w:val="14"/>
        </w:rPr>
      </w:pPr>
      <w:r w:rsidRPr="0008784D">
        <w:rPr>
          <w:sz w:val="14"/>
        </w:rPr>
        <w:t>The T Family will also continue its updates to the U.S. Munitions List, engaging foreign governments as well as industry and university partners at home and at abroad to bolster their understanding on how to comply with applicable U.S. export control regulations, and strengthen allies and partners’ end-use monitoring programs for U.S. defense articles and services.</w:t>
      </w:r>
    </w:p>
    <w:p w14:paraId="573D989E" w14:textId="77777777" w:rsidR="00603FC9" w:rsidRPr="0008784D" w:rsidRDefault="00603FC9" w:rsidP="00603FC9">
      <w:pPr>
        <w:rPr>
          <w:sz w:val="14"/>
        </w:rPr>
      </w:pPr>
      <w:r w:rsidRPr="0008784D">
        <w:rPr>
          <w:sz w:val="14"/>
        </w:rPr>
        <w:t>Priority Five: Promote, protect, and advance the US Civil – Nuclear Industry</w:t>
      </w:r>
    </w:p>
    <w:p w14:paraId="7114BEA3" w14:textId="77777777" w:rsidR="00603FC9" w:rsidRPr="0008784D" w:rsidRDefault="00603FC9" w:rsidP="00603FC9">
      <w:pPr>
        <w:rPr>
          <w:sz w:val="14"/>
        </w:rPr>
      </w:pPr>
      <w:r w:rsidRPr="00603FC9">
        <w:rPr>
          <w:highlight w:val="cyan"/>
          <w:u w:val="single"/>
        </w:rPr>
        <w:t>The T Family</w:t>
      </w:r>
      <w:r w:rsidRPr="0008784D">
        <w:rPr>
          <w:u w:val="single"/>
        </w:rPr>
        <w:t xml:space="preserve"> [The Bureau of Arms Control, Verification, and Compliance, the Bureau of International Security and Nonproliferation, and the Bureau of Political-Military Affairs] </w:t>
      </w:r>
      <w:r w:rsidRPr="00603FC9">
        <w:rPr>
          <w:highlight w:val="cyan"/>
          <w:u w:val="single"/>
        </w:rPr>
        <w:t>supports</w:t>
      </w:r>
      <w:r w:rsidRPr="0008784D">
        <w:rPr>
          <w:u w:val="single"/>
        </w:rPr>
        <w:t xml:space="preserve"> the Department’s </w:t>
      </w:r>
      <w:r w:rsidRPr="0008784D">
        <w:rPr>
          <w:u w:val="single"/>
        </w:rPr>
        <w:lastRenderedPageBreak/>
        <w:t xml:space="preserve">efforts to promote </w:t>
      </w:r>
      <w:r w:rsidRPr="0008784D">
        <w:rPr>
          <w:b/>
          <w:iCs/>
          <w:sz w:val="28"/>
          <w:u w:val="single"/>
          <w:bdr w:val="single" w:sz="8" w:space="0" w:color="auto"/>
        </w:rPr>
        <w:t xml:space="preserve">U.S. nuclear power </w:t>
      </w:r>
      <w:r w:rsidRPr="00603FC9">
        <w:rPr>
          <w:b/>
          <w:iCs/>
          <w:sz w:val="28"/>
          <w:highlight w:val="cyan"/>
          <w:u w:val="single"/>
          <w:bdr w:val="single" w:sz="8" w:space="0" w:color="auto"/>
        </w:rPr>
        <w:t>alternatives</w:t>
      </w:r>
      <w:r w:rsidRPr="0008784D">
        <w:rPr>
          <w:u w:val="single"/>
        </w:rPr>
        <w:t xml:space="preserve"> that support global norms of nonproliferation, safety, and security, including traditional large nuclear power plants and new, innovative small modular reactors, </w:t>
      </w:r>
      <w:r w:rsidRPr="00603FC9">
        <w:rPr>
          <w:highlight w:val="cyan"/>
          <w:u w:val="single"/>
        </w:rPr>
        <w:t>as part of</w:t>
      </w:r>
      <w:r w:rsidRPr="0008784D">
        <w:rPr>
          <w:u w:val="single"/>
        </w:rPr>
        <w:t xml:space="preserve"> </w:t>
      </w:r>
      <w:r w:rsidRPr="0008784D">
        <w:rPr>
          <w:b/>
          <w:iCs/>
          <w:sz w:val="28"/>
          <w:u w:val="single"/>
          <w:bdr w:val="single" w:sz="8" w:space="0" w:color="auto"/>
        </w:rPr>
        <w:t xml:space="preserve">the solution to global </w:t>
      </w:r>
      <w:r w:rsidRPr="00603FC9">
        <w:rPr>
          <w:b/>
          <w:iCs/>
          <w:sz w:val="28"/>
          <w:highlight w:val="cyan"/>
          <w:u w:val="single"/>
          <w:bdr w:val="single" w:sz="8" w:space="0" w:color="auto"/>
        </w:rPr>
        <w:t>climate change</w:t>
      </w:r>
      <w:r w:rsidRPr="0008784D">
        <w:rPr>
          <w:u w:val="single"/>
        </w:rPr>
        <w:t>.</w:t>
      </w:r>
      <w:r w:rsidRPr="0008784D">
        <w:rPr>
          <w:sz w:val="14"/>
        </w:rPr>
        <w:t xml:space="preserve"> The U.S. will also continue to promote and support global norms of nonproliferation, safety, and security, and help to protect allies and partners’ critical energy infrastructure.</w:t>
      </w:r>
    </w:p>
    <w:p w14:paraId="43E259DE" w14:textId="77777777" w:rsidR="00603FC9" w:rsidRPr="0008784D" w:rsidRDefault="00603FC9" w:rsidP="00603FC9">
      <w:pPr>
        <w:rPr>
          <w:sz w:val="14"/>
        </w:rPr>
      </w:pPr>
      <w:r w:rsidRPr="0008784D">
        <w:rPr>
          <w:sz w:val="14"/>
        </w:rPr>
        <w:t>The Foundational Infrastructure for the Responsible Use of Small Modular Reactor Technology (FIRST) is one such endeavor.</w:t>
      </w:r>
    </w:p>
    <w:p w14:paraId="5D9E6DCB" w14:textId="77777777" w:rsidR="00603FC9" w:rsidRPr="0008784D" w:rsidRDefault="00603FC9" w:rsidP="00603FC9">
      <w:pPr>
        <w:rPr>
          <w:u w:val="single"/>
        </w:rPr>
      </w:pPr>
      <w:r w:rsidRPr="0008784D">
        <w:rPr>
          <w:u w:val="single"/>
        </w:rPr>
        <w:t>The FIRST program provides capacity-building support consistent with the IAEA’s Milestones Approach to enable partner countries to benefit from advanced nuclear technologies and meet their clean energy goals under the highest standards of nuclear safety, security, and nonproliferation.</w:t>
      </w:r>
    </w:p>
    <w:p w14:paraId="21E6DDEA" w14:textId="77777777" w:rsidR="00603FC9" w:rsidRPr="0008784D" w:rsidRDefault="00603FC9" w:rsidP="00603FC9">
      <w:pPr>
        <w:rPr>
          <w:sz w:val="14"/>
        </w:rPr>
      </w:pPr>
      <w:r w:rsidRPr="0008784D">
        <w:rPr>
          <w:sz w:val="14"/>
        </w:rPr>
        <w:t>We will continue to seek engagements with countries through FIRST and other efforts that build capacity under the highest international standards and meet their energy needs.</w:t>
      </w:r>
    </w:p>
    <w:p w14:paraId="30DC1354" w14:textId="77777777" w:rsidR="00603FC9" w:rsidRPr="0008784D" w:rsidRDefault="00603FC9" w:rsidP="00603FC9">
      <w:pPr>
        <w:rPr>
          <w:sz w:val="14"/>
        </w:rPr>
      </w:pPr>
      <w:r w:rsidRPr="0008784D">
        <w:rPr>
          <w:u w:val="single"/>
        </w:rPr>
        <w:t xml:space="preserve">FIRST was one of the Presidential deliverables for the April 2021 Leaders’ Summit on Climate and at the COP26 Climate Change Conference. </w:t>
      </w:r>
      <w:r w:rsidRPr="0008784D">
        <w:rPr>
          <w:sz w:val="14"/>
        </w:rPr>
        <w:t>We spearheaded an announcement by Special Presidential Envoy for Climate John Kerry and Romanian President Klaus Iohannis on cooperation to build a first of a kind small modular reactor in Romania. We have begun engagements under FIRST in recent months with the Philippines and Ghana, and we continue to seek engagement with other countries considering nuclear power for their clean energy needs. We have also recently signed two Memorandum Of Understandings on nuclear cooperation with the Philippines and Armenia.</w:t>
      </w:r>
    </w:p>
    <w:p w14:paraId="05DE55A3" w14:textId="77777777" w:rsidR="00603FC9" w:rsidRPr="0008784D" w:rsidRDefault="00603FC9" w:rsidP="00603FC9">
      <w:pPr>
        <w:rPr>
          <w:sz w:val="14"/>
        </w:rPr>
      </w:pPr>
      <w:r w:rsidRPr="0008784D">
        <w:rPr>
          <w:sz w:val="14"/>
        </w:rPr>
        <w:t>We will also continue to engage all who are looking to take advantage of nuclear energy’s benefits to carefully consider the larger political, economic, and strategic consequences of their choices for peaceful nuclear energy cooperation partners, and—as countries are reminded of the urgent security risks posed by Russia and others’ energy diplomacy—we will aim to greatly deepen cooperation and coordination among like-minded allied and partner nuclear suppliers.</w:t>
      </w:r>
    </w:p>
    <w:p w14:paraId="3D87F2B5" w14:textId="77777777" w:rsidR="00603FC9" w:rsidRPr="0008784D" w:rsidRDefault="00603FC9" w:rsidP="00603FC9">
      <w:pPr>
        <w:rPr>
          <w:sz w:val="14"/>
        </w:rPr>
      </w:pPr>
      <w:r w:rsidRPr="0008784D">
        <w:rPr>
          <w:sz w:val="14"/>
        </w:rPr>
        <w:t>Priority Six: Strengthen Existing Alliances and Partnerships and Establish New Partnerships</w:t>
      </w:r>
    </w:p>
    <w:p w14:paraId="2376CED7" w14:textId="77777777" w:rsidR="00603FC9" w:rsidRPr="0008784D" w:rsidRDefault="00603FC9" w:rsidP="00603FC9">
      <w:pPr>
        <w:rPr>
          <w:sz w:val="14"/>
        </w:rPr>
      </w:pPr>
      <w:r w:rsidRPr="0008784D">
        <w:rPr>
          <w:sz w:val="14"/>
        </w:rPr>
        <w:t>This goal connects all the other priorities. While it remains important to strengthen our relationship with traditional allies and partners, it is also important that we build new relationships with other countries who also are within our national security interests. In that respect, the T Family will enhance consultations with allies and partners and establish dialogues with new partners to develop and deepen a shared understanding of the changing international security environment and thereby further national goals and objectives. We will also negotiate security agreements to support closer cooperation.</w:t>
      </w:r>
    </w:p>
    <w:p w14:paraId="1FE9D3B7" w14:textId="77777777" w:rsidR="00603FC9" w:rsidRPr="0008784D" w:rsidRDefault="00603FC9" w:rsidP="00603FC9">
      <w:pPr>
        <w:rPr>
          <w:sz w:val="16"/>
        </w:rPr>
      </w:pPr>
      <w:r w:rsidRPr="0008784D">
        <w:rPr>
          <w:sz w:val="14"/>
        </w:rPr>
        <w:t xml:space="preserve">For example, where appropriate, arms transfers and defense trade offer a key tool to strengthening alliances and establishing new partnerships. In the wake of Russia’s brutal invasion of Ukraine, many of Russia’s traditional security partners express concern on their own dependance on Moscow in terms of the demonstrated performance of Russian systems in their inventories as well as potential future difficulties obtaining future support and sustainment. </w:t>
      </w:r>
      <w:r w:rsidRPr="00603FC9">
        <w:rPr>
          <w:highlight w:val="cyan"/>
          <w:u w:val="single"/>
        </w:rPr>
        <w:t>We will work</w:t>
      </w:r>
      <w:r w:rsidRPr="0008784D">
        <w:rPr>
          <w:u w:val="single"/>
        </w:rPr>
        <w:t xml:space="preserve"> with industry to encourage countries </w:t>
      </w:r>
      <w:r w:rsidRPr="00603FC9">
        <w:rPr>
          <w:highlight w:val="cyan"/>
          <w:u w:val="single"/>
        </w:rPr>
        <w:t xml:space="preserve">to diversify away from </w:t>
      </w:r>
      <w:r w:rsidRPr="00603FC9">
        <w:rPr>
          <w:b/>
          <w:iCs/>
          <w:sz w:val="28"/>
          <w:highlight w:val="cyan"/>
          <w:u w:val="single"/>
          <w:bdr w:val="single" w:sz="8" w:space="0" w:color="auto"/>
        </w:rPr>
        <w:t>Russia</w:t>
      </w:r>
      <w:r w:rsidRPr="0008784D">
        <w:rPr>
          <w:b/>
          <w:iCs/>
          <w:sz w:val="28"/>
          <w:u w:val="single"/>
          <w:bdr w:val="single" w:sz="8" w:space="0" w:color="auto"/>
        </w:rPr>
        <w:t>n dependance</w:t>
      </w:r>
    </w:p>
    <w:p w14:paraId="686BE380" w14:textId="77777777" w:rsidR="00603FC9" w:rsidRDefault="00603FC9" w:rsidP="00603FC9"/>
    <w:p w14:paraId="0C3BD410" w14:textId="77777777" w:rsidR="00603FC9" w:rsidRPr="00C02988" w:rsidRDefault="00603FC9" w:rsidP="00603FC9">
      <w:pPr>
        <w:pStyle w:val="Heading4"/>
      </w:pPr>
      <w:r w:rsidRPr="00C02988">
        <w:t xml:space="preserve">And hegemony is an impact filter for all great power wars- deterrence prevents conflict </w:t>
      </w:r>
    </w:p>
    <w:p w14:paraId="6E432740" w14:textId="77777777" w:rsidR="00603FC9" w:rsidRPr="00B87838" w:rsidRDefault="00603FC9" w:rsidP="00603FC9">
      <w:r w:rsidRPr="00B87838">
        <w:t xml:space="preserve">Zalmay </w:t>
      </w:r>
      <w:r w:rsidRPr="00B87838">
        <w:rPr>
          <w:b/>
          <w:bCs/>
        </w:rPr>
        <w:t>Khalilzad 16</w:t>
      </w:r>
      <w:r w:rsidRPr="00B87838">
        <w:t xml:space="preserve">, former U.S. ambassador to the United Nations, counselor at the CSIS, 3/23/16, “4 Lessons about America's Role in the World,” http://nationalinterest.org/feature/4-lessons-about-americas-role-the-world-15574?page=show </w:t>
      </w:r>
    </w:p>
    <w:p w14:paraId="2145C05B" w14:textId="77777777" w:rsidR="00603FC9" w:rsidRPr="00B87838" w:rsidRDefault="00603FC9" w:rsidP="00603FC9">
      <w:pPr>
        <w:rPr>
          <w:sz w:val="16"/>
          <w:szCs w:val="16"/>
        </w:rPr>
      </w:pPr>
      <w:r w:rsidRPr="00B87838">
        <w:rPr>
          <w:sz w:val="16"/>
          <w:szCs w:val="16"/>
        </w:rPr>
        <w:t xml:space="preserve">Ultimately, however, we concluded that </w:t>
      </w:r>
      <w:r w:rsidRPr="00603FC9">
        <w:rPr>
          <w:highlight w:val="cyan"/>
          <w:u w:val="single"/>
        </w:rPr>
        <w:t>the U</w:t>
      </w:r>
      <w:r w:rsidRPr="00B87838">
        <w:rPr>
          <w:sz w:val="16"/>
          <w:szCs w:val="16"/>
        </w:rPr>
        <w:t xml:space="preserve">nited </w:t>
      </w:r>
      <w:r w:rsidRPr="00603FC9">
        <w:rPr>
          <w:highlight w:val="cyan"/>
          <w:u w:val="single"/>
        </w:rPr>
        <w:t>S</w:t>
      </w:r>
      <w:r w:rsidRPr="00B87838">
        <w:rPr>
          <w:sz w:val="16"/>
          <w:szCs w:val="16"/>
        </w:rPr>
        <w:t xml:space="preserve">tates </w:t>
      </w:r>
      <w:r w:rsidRPr="00603FC9">
        <w:rPr>
          <w:highlight w:val="cyan"/>
          <w:u w:val="single"/>
        </w:rPr>
        <w:t xml:space="preserve">has a strong interest in </w:t>
      </w:r>
      <w:r w:rsidRPr="00603FC9">
        <w:rPr>
          <w:b/>
          <w:iCs/>
          <w:highlight w:val="cyan"/>
          <w:u w:val="single"/>
        </w:rPr>
        <w:t>precluding</w:t>
      </w:r>
      <w:r w:rsidRPr="00B87838">
        <w:rPr>
          <w:b/>
          <w:iCs/>
          <w:u w:val="single"/>
        </w:rPr>
        <w:t xml:space="preserve"> the emergence of </w:t>
      </w:r>
      <w:r w:rsidRPr="00603FC9">
        <w:rPr>
          <w:b/>
          <w:iCs/>
          <w:highlight w:val="cyan"/>
          <w:u w:val="single"/>
        </w:rPr>
        <w:t>another bipolar world</w:t>
      </w:r>
      <w:r w:rsidRPr="00B87838">
        <w:rPr>
          <w:sz w:val="16"/>
          <w:szCs w:val="16"/>
        </w:rPr>
        <w:t>—as in the Cold War—</w:t>
      </w:r>
      <w:r w:rsidRPr="00603FC9">
        <w:rPr>
          <w:highlight w:val="cyan"/>
          <w:u w:val="single"/>
        </w:rPr>
        <w:t>or</w:t>
      </w:r>
      <w:r w:rsidRPr="00B87838">
        <w:rPr>
          <w:u w:val="single"/>
        </w:rPr>
        <w:t xml:space="preserve"> a world of </w:t>
      </w:r>
      <w:r w:rsidRPr="00603FC9">
        <w:rPr>
          <w:b/>
          <w:iCs/>
          <w:highlight w:val="cyan"/>
          <w:u w:val="single"/>
        </w:rPr>
        <w:t>many</w:t>
      </w:r>
      <w:r w:rsidRPr="00B87838">
        <w:rPr>
          <w:b/>
          <w:iCs/>
          <w:u w:val="single"/>
        </w:rPr>
        <w:t xml:space="preserve"> great </w:t>
      </w:r>
      <w:r w:rsidRPr="00603FC9">
        <w:rPr>
          <w:b/>
          <w:iCs/>
          <w:highlight w:val="cyan"/>
          <w:u w:val="single"/>
        </w:rPr>
        <w:t>powers</w:t>
      </w:r>
      <w:r w:rsidRPr="00B87838">
        <w:rPr>
          <w:sz w:val="16"/>
          <w:szCs w:val="16"/>
        </w:rPr>
        <w:t xml:space="preserve">, as existed before the two world wars. </w:t>
      </w:r>
      <w:r w:rsidRPr="00603FC9">
        <w:rPr>
          <w:highlight w:val="cyan"/>
          <w:u w:val="single"/>
        </w:rPr>
        <w:t>Multipolarity led to</w:t>
      </w:r>
      <w:r w:rsidRPr="00B87838">
        <w:rPr>
          <w:u w:val="single"/>
        </w:rPr>
        <w:t xml:space="preserve"> two </w:t>
      </w:r>
      <w:r w:rsidRPr="00603FC9">
        <w:rPr>
          <w:highlight w:val="cyan"/>
          <w:u w:val="single"/>
        </w:rPr>
        <w:t>world wars</w:t>
      </w:r>
      <w:r w:rsidRPr="00B87838">
        <w:rPr>
          <w:u w:val="single"/>
        </w:rPr>
        <w:t xml:space="preserve"> and </w:t>
      </w:r>
      <w:r w:rsidRPr="00603FC9">
        <w:rPr>
          <w:highlight w:val="cyan"/>
          <w:u w:val="single"/>
        </w:rPr>
        <w:t>bipolarity resulted in</w:t>
      </w:r>
      <w:r w:rsidRPr="00B87838">
        <w:rPr>
          <w:u w:val="single"/>
        </w:rPr>
        <w:t xml:space="preserve"> a</w:t>
      </w:r>
      <w:r w:rsidRPr="00B87838">
        <w:rPr>
          <w:sz w:val="16"/>
          <w:szCs w:val="16"/>
        </w:rPr>
        <w:t xml:space="preserve"> protracted </w:t>
      </w:r>
      <w:r w:rsidRPr="00B87838">
        <w:rPr>
          <w:u w:val="single"/>
        </w:rPr>
        <w:t xml:space="preserve">worldwide struggle with the </w:t>
      </w:r>
      <w:r w:rsidRPr="00603FC9">
        <w:rPr>
          <w:b/>
          <w:iCs/>
          <w:highlight w:val="cyan"/>
          <w:u w:val="single"/>
        </w:rPr>
        <w:t>risk of nuclear annihilation</w:t>
      </w:r>
      <w:r w:rsidRPr="00603FC9">
        <w:rPr>
          <w:highlight w:val="cyan"/>
          <w:u w:val="single"/>
        </w:rPr>
        <w:t>. To avoid a return</w:t>
      </w:r>
      <w:r w:rsidRPr="00B87838">
        <w:rPr>
          <w:u w:val="single"/>
        </w:rPr>
        <w:t xml:space="preserve"> such circumstances</w:t>
      </w:r>
      <w:r w:rsidRPr="00B87838">
        <w:rPr>
          <w:sz w:val="16"/>
          <w:szCs w:val="16"/>
        </w:rPr>
        <w:t xml:space="preserve">, Secretary of Defense Dick Cheney ultimately agreed that </w:t>
      </w:r>
      <w:r w:rsidRPr="00603FC9">
        <w:rPr>
          <w:highlight w:val="cyan"/>
          <w:u w:val="single"/>
        </w:rPr>
        <w:t>our objective must be to prevent a hostile power to dominate a “critical region</w:t>
      </w:r>
      <w:r w:rsidRPr="00B87838">
        <w:rPr>
          <w:u w:val="single"/>
        </w:rPr>
        <w:t>,” which would</w:t>
      </w:r>
      <w:r w:rsidRPr="00B87838">
        <w:rPr>
          <w:sz w:val="16"/>
          <w:szCs w:val="16"/>
        </w:rPr>
        <w:t xml:space="preserve"> give it the resources, industrial capabilities and population to </w:t>
      </w:r>
      <w:r w:rsidRPr="00B87838">
        <w:rPr>
          <w:b/>
          <w:iCs/>
          <w:u w:val="single"/>
        </w:rPr>
        <w:t>pose a global challenge</w:t>
      </w:r>
      <w:r w:rsidRPr="00B87838">
        <w:rPr>
          <w:sz w:val="16"/>
          <w:szCs w:val="16"/>
        </w:rPr>
        <w:t xml:space="preserve">. This insight has guided U.S. defense policy throughout the post–Cold War era. </w:t>
      </w:r>
    </w:p>
    <w:p w14:paraId="0BF13183" w14:textId="77777777" w:rsidR="00603FC9" w:rsidRPr="00B87838" w:rsidRDefault="00603FC9" w:rsidP="00603FC9">
      <w:pPr>
        <w:rPr>
          <w:sz w:val="16"/>
          <w:szCs w:val="16"/>
        </w:rPr>
      </w:pPr>
      <w:r w:rsidRPr="00603FC9">
        <w:rPr>
          <w:highlight w:val="cyan"/>
          <w:u w:val="single"/>
        </w:rPr>
        <w:t>Giving major powers the green light</w:t>
      </w:r>
      <w:r w:rsidRPr="00B87838">
        <w:rPr>
          <w:u w:val="single"/>
        </w:rPr>
        <w:t xml:space="preserve"> to establish spheres of influence </w:t>
      </w:r>
      <w:r w:rsidRPr="00603FC9">
        <w:rPr>
          <w:highlight w:val="cyan"/>
          <w:u w:val="single"/>
        </w:rPr>
        <w:t xml:space="preserve">would produce a multipolar world and </w:t>
      </w:r>
      <w:r w:rsidRPr="00603FC9">
        <w:rPr>
          <w:b/>
          <w:iCs/>
          <w:highlight w:val="cyan"/>
          <w:u w:val="single"/>
        </w:rPr>
        <w:t>risk</w:t>
      </w:r>
      <w:r w:rsidRPr="00B87838">
        <w:rPr>
          <w:sz w:val="16"/>
          <w:szCs w:val="16"/>
        </w:rPr>
        <w:t xml:space="preserve"> the return of </w:t>
      </w:r>
      <w:r w:rsidRPr="00603FC9">
        <w:rPr>
          <w:b/>
          <w:iCs/>
          <w:highlight w:val="cyan"/>
          <w:u w:val="single"/>
        </w:rPr>
        <w:t>war between</w:t>
      </w:r>
      <w:r w:rsidRPr="00B87838">
        <w:rPr>
          <w:b/>
          <w:iCs/>
          <w:u w:val="single"/>
        </w:rPr>
        <w:t xml:space="preserve"> the </w:t>
      </w:r>
      <w:r w:rsidRPr="00603FC9">
        <w:rPr>
          <w:b/>
          <w:iCs/>
          <w:highlight w:val="cyan"/>
          <w:u w:val="single"/>
        </w:rPr>
        <w:t>major powers</w:t>
      </w:r>
      <w:r w:rsidRPr="00B87838">
        <w:rPr>
          <w:sz w:val="16"/>
          <w:szCs w:val="16"/>
        </w:rPr>
        <w:t xml:space="preserve">. Without a stabilizing U.S. presence in the Persian Gulf and U.S. relationships with Jordan and the Gulf States, Iran could shut down oil shipments in its supposed sphere of influence. A similar scenario in fact </w:t>
      </w:r>
      <w:r w:rsidRPr="00B87838">
        <w:rPr>
          <w:sz w:val="16"/>
          <w:szCs w:val="16"/>
        </w:rPr>
        <w:lastRenderedPageBreak/>
        <w:t xml:space="preserve">played out during the 1987 “tanker war” of the Iran-Iraq war, which eventually escalated into a direct military conflict between the United States and Iran. Iran’s nuclear program makes these scenarios even more dangerous. </w:t>
      </w:r>
    </w:p>
    <w:p w14:paraId="3F0528E2" w14:textId="77777777" w:rsidR="00603FC9" w:rsidRDefault="00603FC9" w:rsidP="00603FC9">
      <w:r w:rsidRPr="00603FC9">
        <w:rPr>
          <w:highlight w:val="cyan"/>
          <w:u w:val="single"/>
        </w:rPr>
        <w:t>The U</w:t>
      </w:r>
      <w:r w:rsidRPr="00B87838">
        <w:rPr>
          <w:sz w:val="16"/>
          <w:szCs w:val="16"/>
        </w:rPr>
        <w:t xml:space="preserve">nited </w:t>
      </w:r>
      <w:r w:rsidRPr="00603FC9">
        <w:rPr>
          <w:highlight w:val="cyan"/>
          <w:u w:val="single"/>
        </w:rPr>
        <w:t>S</w:t>
      </w:r>
      <w:r w:rsidRPr="00B87838">
        <w:rPr>
          <w:sz w:val="16"/>
          <w:szCs w:val="16"/>
        </w:rPr>
        <w:t xml:space="preserve">tates </w:t>
      </w:r>
      <w:r w:rsidRPr="00603FC9">
        <w:rPr>
          <w:highlight w:val="cyan"/>
          <w:u w:val="single"/>
        </w:rPr>
        <w:t>can manage the rise</w:t>
      </w:r>
      <w:r w:rsidRPr="00B87838">
        <w:rPr>
          <w:u w:val="single"/>
        </w:rPr>
        <w:t xml:space="preserve"> and resurgence </w:t>
      </w:r>
      <w:r w:rsidRPr="00603FC9">
        <w:rPr>
          <w:highlight w:val="cyan"/>
          <w:u w:val="single"/>
        </w:rPr>
        <w:t xml:space="preserve">of great powers like </w:t>
      </w:r>
      <w:r w:rsidRPr="00603FC9">
        <w:rPr>
          <w:b/>
          <w:iCs/>
          <w:highlight w:val="cyan"/>
          <w:u w:val="single"/>
        </w:rPr>
        <w:t>China, Russia and Iran</w:t>
      </w:r>
      <w:r w:rsidRPr="00B87838">
        <w:rPr>
          <w:u w:val="single"/>
        </w:rPr>
        <w:t xml:space="preserve"> at an acceptable cost </w:t>
      </w:r>
      <w:r w:rsidRPr="00603FC9">
        <w:rPr>
          <w:highlight w:val="cyan"/>
          <w:u w:val="single"/>
        </w:rPr>
        <w:t>without ceding</w:t>
      </w:r>
      <w:r w:rsidRPr="00B87838">
        <w:rPr>
          <w:u w:val="single"/>
        </w:rPr>
        <w:t xml:space="preserve"> entire </w:t>
      </w:r>
      <w:r w:rsidRPr="00603FC9">
        <w:rPr>
          <w:highlight w:val="cyan"/>
          <w:u w:val="single"/>
        </w:rPr>
        <w:t>spheres of influence</w:t>
      </w:r>
      <w:r w:rsidRPr="00B87838">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B87838">
        <w:rPr>
          <w:u w:val="single"/>
        </w:rPr>
        <w:t>The U</w:t>
      </w:r>
      <w:r w:rsidRPr="00B87838">
        <w:rPr>
          <w:sz w:val="16"/>
          <w:szCs w:val="16"/>
        </w:rPr>
        <w:t xml:space="preserve">nited </w:t>
      </w:r>
      <w:r w:rsidRPr="00B87838">
        <w:rPr>
          <w:u w:val="single"/>
        </w:rPr>
        <w:t>S</w:t>
      </w:r>
      <w:r w:rsidRPr="00B87838">
        <w:rPr>
          <w:sz w:val="16"/>
          <w:szCs w:val="16"/>
        </w:rPr>
        <w:t xml:space="preserve">tates </w:t>
      </w:r>
      <w:r w:rsidRPr="00B87838">
        <w:rPr>
          <w:u w:val="single"/>
        </w:rPr>
        <w:t>should promote a balance of power in key regions while seeking opportunities to reconcile differences among major actors</w:t>
      </w:r>
      <w:r w:rsidRPr="00B87838">
        <w:t>.</w:t>
      </w:r>
    </w:p>
    <w:p w14:paraId="7439E3A3" w14:textId="77777777" w:rsidR="00603FC9" w:rsidRPr="003E339F" w:rsidRDefault="00603FC9" w:rsidP="00603FC9">
      <w:pPr>
        <w:pStyle w:val="Heading4"/>
        <w:rPr>
          <w:rFonts w:cs="Times New Roman"/>
        </w:rPr>
      </w:pPr>
      <w:r w:rsidRPr="003E339F">
        <w:rPr>
          <w:rFonts w:cs="Times New Roman"/>
        </w:rPr>
        <w:t xml:space="preserve">A technologically advanced US is an impact filter – it deters conflicts from escalating before they even </w:t>
      </w:r>
      <w:r>
        <w:rPr>
          <w:rFonts w:cs="Times New Roman"/>
        </w:rPr>
        <w:t>start.</w:t>
      </w:r>
    </w:p>
    <w:p w14:paraId="6BDED74D" w14:textId="77777777" w:rsidR="00603FC9" w:rsidRPr="003E339F" w:rsidRDefault="00603FC9" w:rsidP="00603FC9">
      <w:r w:rsidRPr="003E339F">
        <w:rPr>
          <w:rStyle w:val="Style13ptBold"/>
        </w:rPr>
        <w:t>Dowd 15</w:t>
      </w:r>
      <w:r w:rsidRPr="003E339F">
        <w:t>, senior fellow with the Sagamore Institute Center for America's Purpose (Alan, “Shield &amp; Sword: The Case for Military Deterrence”, https://providencemag.com/2015/12/shield-sword-the-case-for-military-deterrence/)</w:t>
      </w:r>
    </w:p>
    <w:p w14:paraId="5EF6A52C" w14:textId="77777777" w:rsidR="00603FC9" w:rsidRPr="003E339F" w:rsidRDefault="00603FC9" w:rsidP="00603FC9">
      <w:pPr>
        <w:rPr>
          <w:sz w:val="14"/>
        </w:rPr>
      </w:pPr>
      <w:r w:rsidRPr="003E339F">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603FC9">
        <w:rPr>
          <w:rStyle w:val="Emphasis"/>
          <w:highlight w:val="cyan"/>
        </w:rPr>
        <w:t>the only thing that keeps the peace</w:t>
      </w:r>
      <w:r w:rsidRPr="003E339F">
        <w:rPr>
          <w:sz w:val="14"/>
        </w:rPr>
        <w:t xml:space="preserve">, defends our sovereignty and liberty, and upholds civilization </w:t>
      </w:r>
      <w:r w:rsidRPr="00603FC9">
        <w:rPr>
          <w:rStyle w:val="Emphasis"/>
          <w:highlight w:val="cyan"/>
        </w:rPr>
        <w:t>is</w:t>
      </w:r>
      <w:r w:rsidRPr="003E339F">
        <w:rPr>
          <w:sz w:val="14"/>
        </w:rPr>
        <w:t xml:space="preserve"> the willingness to use our resources to keep the dangers at bay. Yet too many policymakers disregard the wisdom of </w:t>
      </w:r>
      <w:r w:rsidRPr="003E339F">
        <w:rPr>
          <w:rStyle w:val="Emphasis"/>
        </w:rPr>
        <w:t xml:space="preserve">military </w:t>
      </w:r>
      <w:r w:rsidRPr="00603FC9">
        <w:rPr>
          <w:rStyle w:val="Emphasis"/>
          <w:highlight w:val="cyan"/>
        </w:rPr>
        <w:t>deterrence</w:t>
      </w:r>
      <w:r w:rsidRPr="003E339F">
        <w:rPr>
          <w:sz w:val="14"/>
        </w:rPr>
        <w:t xml:space="preserve">, and too many people of faith forget that </w:t>
      </w:r>
      <w:r w:rsidRPr="003E339F">
        <w:rPr>
          <w:rStyle w:val="StyleUnderline"/>
        </w:rPr>
        <w:t xml:space="preserve">the aim of deterrence is, by definition, to prevent wars, not start them. </w:t>
      </w:r>
      <w:r w:rsidRPr="003E339F">
        <w:rPr>
          <w:sz w:val="14"/>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603FC9">
        <w:rPr>
          <w:rStyle w:val="Emphasis"/>
          <w:highlight w:val="cyan"/>
        </w:rPr>
        <w:t>we live in</w:t>
      </w:r>
      <w:r w:rsidRPr="003E339F">
        <w:rPr>
          <w:sz w:val="14"/>
        </w:rPr>
        <w:t xml:space="preserve"> such </w:t>
      </w:r>
      <w:r w:rsidRPr="00603FC9">
        <w:rPr>
          <w:rStyle w:val="Emphasis"/>
          <w:highlight w:val="cyan"/>
        </w:rPr>
        <w:t>a violent world</w:t>
      </w:r>
      <w:r w:rsidRPr="003E339F">
        <w:rPr>
          <w:sz w:val="14"/>
        </w:rPr>
        <w:t xml:space="preserve">,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It’s a paradoxical truth that </w:t>
      </w:r>
      <w:r w:rsidRPr="003E339F">
        <w:rPr>
          <w:rStyle w:val="Emphasis"/>
        </w:rPr>
        <w:t xml:space="preserve">military </w:t>
      </w:r>
      <w:r w:rsidRPr="00603FC9">
        <w:rPr>
          <w:rStyle w:val="Emphasis"/>
          <w:highlight w:val="cyan"/>
        </w:rPr>
        <w:t>readiness can keep the peace</w:t>
      </w:r>
      <w:r w:rsidRPr="003E339F">
        <w:rPr>
          <w:sz w:val="14"/>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3E339F">
        <w:rPr>
          <w:rStyle w:val="StyleUnderline"/>
        </w:rPr>
        <w:t>After the West gambled civilization’s very existence in the 1920s and 1930s on hopes that war could somehow be outlawed, the men who crafted the blueprint for waging the Cold War returned to peace through strength</w:t>
      </w:r>
      <w:r w:rsidRPr="003E339F">
        <w:rPr>
          <w:sz w:val="14"/>
        </w:rPr>
        <w:t xml:space="preserve">.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 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3E339F">
        <w:rPr>
          <w:rStyle w:val="Emphasis"/>
        </w:rPr>
        <w:t xml:space="preserve">In order </w:t>
      </w:r>
      <w:r w:rsidRPr="00603FC9">
        <w:rPr>
          <w:rStyle w:val="Emphasis"/>
          <w:highlight w:val="cyan"/>
        </w:rPr>
        <w:t>for the adversary not to miscalculate</w:t>
      </w:r>
      <w:r w:rsidRPr="003E339F">
        <w:rPr>
          <w:sz w:val="14"/>
        </w:rPr>
        <w:t xml:space="preserve">, a few </w:t>
      </w:r>
      <w:r w:rsidRPr="003E339F">
        <w:rPr>
          <w:rStyle w:val="Emphasis"/>
        </w:rPr>
        <w:t>factors must hold</w:t>
      </w:r>
      <w:r w:rsidRPr="003E339F">
        <w:rPr>
          <w:sz w:val="14"/>
        </w:rPr>
        <w:t xml:space="preserve">. First, </w:t>
      </w:r>
      <w:r w:rsidRPr="003E339F">
        <w:rPr>
          <w:rStyle w:val="Emphasis"/>
        </w:rPr>
        <w:t>consequences must be clear</w:t>
      </w:r>
      <w:r w:rsidRPr="003E339F">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w:t>
      </w:r>
      <w:r w:rsidRPr="003E339F">
        <w:rPr>
          <w:rStyle w:val="StyleUnderline"/>
        </w:rPr>
        <w:t>Fear is an essential ingredient of deterrence</w:t>
      </w:r>
      <w:r w:rsidRPr="003E339F">
        <w:rPr>
          <w:sz w:val="14"/>
        </w:rPr>
        <w:t xml:space="preserv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603FC9">
        <w:rPr>
          <w:rStyle w:val="Emphasis"/>
          <w:highlight w:val="cyan"/>
        </w:rPr>
        <w:t>the consequences of</w:t>
      </w:r>
      <w:r w:rsidRPr="003E339F">
        <w:rPr>
          <w:rStyle w:val="Emphasis"/>
        </w:rPr>
        <w:t xml:space="preserve"> military </w:t>
      </w:r>
      <w:r w:rsidRPr="00603FC9">
        <w:rPr>
          <w:rStyle w:val="Emphasis"/>
          <w:highlight w:val="cyan"/>
        </w:rPr>
        <w:lastRenderedPageBreak/>
        <w:t>confrontation must be credible and tangible</w:t>
      </w:r>
      <w:r w:rsidRPr="003E339F">
        <w:rPr>
          <w:sz w:val="14"/>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3E339F">
        <w:rPr>
          <w:rStyle w:val="StyleUnderline"/>
        </w:rPr>
        <w:t>deterrence is not just a matter of GDPs and geopolitics</w:t>
      </w:r>
      <w:r w:rsidRPr="003E339F">
        <w:rPr>
          <w:sz w:val="14"/>
        </w:rP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3E339F">
        <w:rPr>
          <w:rStyle w:val="Emphasis"/>
        </w:rPr>
        <w:t xml:space="preserve">we understand military </w:t>
      </w:r>
      <w:r w:rsidRPr="00603FC9">
        <w:rPr>
          <w:rStyle w:val="Emphasis"/>
          <w:highlight w:val="cyan"/>
        </w:rPr>
        <w:t>deterrence</w:t>
      </w:r>
      <w:r w:rsidRPr="003E339F">
        <w:rPr>
          <w:rStyle w:val="Emphasis"/>
        </w:rPr>
        <w:t xml:space="preserve"> as a means to </w:t>
      </w:r>
      <w:r w:rsidRPr="00603FC9">
        <w:rPr>
          <w:rStyle w:val="Emphasis"/>
          <w:highlight w:val="cyan"/>
        </w:rPr>
        <w:t>prevent great-power war</w:t>
      </w:r>
      <w:r w:rsidRPr="003E339F">
        <w:rPr>
          <w:sz w:val="14"/>
        </w:rPr>
        <w:t>—</w:t>
      </w:r>
      <w:r w:rsidRPr="00603FC9">
        <w:rPr>
          <w:rStyle w:val="Emphasis"/>
          <w:highlight w:val="cyan"/>
        </w:rPr>
        <w:t>the kind that kills by the millions</w:t>
      </w:r>
      <w:r w:rsidRPr="003E339F">
        <w:rPr>
          <w:sz w:val="14"/>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603FC9">
        <w:rPr>
          <w:rStyle w:val="Emphasis"/>
          <w:highlight w:val="cyan"/>
        </w:rPr>
        <w:t>the next great-power war would involve multiple nuclear-weapons states</w:t>
      </w:r>
      <w:r w:rsidRPr="003E339F">
        <w:rPr>
          <w:rStyle w:val="Emphasis"/>
        </w:rPr>
        <w:t xml:space="preserve"> means that </w:t>
      </w:r>
      <w:r w:rsidRPr="00603FC9">
        <w:rPr>
          <w:rStyle w:val="Emphasis"/>
          <w:highlight w:val="cyan"/>
        </w:rPr>
        <w:t>it could end civilization</w:t>
      </w:r>
      <w:r w:rsidRPr="003E339F">
        <w:rPr>
          <w:sz w:val="14"/>
        </w:rPr>
        <w:t xml:space="preserve">. </w:t>
      </w:r>
      <w:r w:rsidRPr="003E339F">
        <w:rPr>
          <w:rStyle w:val="StyleUnderline"/>
        </w:rPr>
        <w:t>Therefore</w:t>
      </w:r>
      <w:r w:rsidRPr="003E339F">
        <w:rPr>
          <w:sz w:val="14"/>
        </w:rPr>
        <w:t xml:space="preserve">, </w:t>
      </w:r>
      <w:r w:rsidRPr="00603FC9">
        <w:rPr>
          <w:rStyle w:val="Emphasis"/>
          <w:highlight w:val="cyan"/>
        </w:rPr>
        <w:t>a posture that leaves peer adversaries doubting the West’s</w:t>
      </w:r>
      <w:r w:rsidRPr="003E339F">
        <w:rPr>
          <w:rStyle w:val="Emphasis"/>
        </w:rPr>
        <w:t xml:space="preserve"> capabilities and </w:t>
      </w:r>
      <w:r w:rsidRPr="00603FC9">
        <w:rPr>
          <w:rStyle w:val="Emphasis"/>
          <w:highlight w:val="cyan"/>
        </w:rPr>
        <w:t>resolve</w:t>
      </w:r>
      <w:r w:rsidRPr="003E339F">
        <w:rPr>
          <w:sz w:val="14"/>
        </w:rPr>
        <w:t>—</w:t>
      </w:r>
      <w:r w:rsidRPr="003E339F">
        <w:rPr>
          <w:rStyle w:val="Emphasis"/>
        </w:rPr>
        <w:t xml:space="preserve">thus </w:t>
      </w:r>
      <w:r w:rsidRPr="00603FC9">
        <w:rPr>
          <w:rStyle w:val="Emphasis"/>
          <w:highlight w:val="cyan"/>
        </w:rPr>
        <w:t>inviting miscalculation</w:t>
      </w:r>
      <w:r w:rsidRPr="003E339F">
        <w:rPr>
          <w:sz w:val="14"/>
        </w:rPr>
        <w:t>—</w:t>
      </w:r>
      <w:r w:rsidRPr="00603FC9">
        <w:rPr>
          <w:rStyle w:val="Emphasis"/>
          <w:highlight w:val="cyan"/>
        </w:rPr>
        <w:t>is</w:t>
      </w:r>
      <w:r w:rsidRPr="003E339F">
        <w:rPr>
          <w:rStyle w:val="Emphasis"/>
        </w:rPr>
        <w:t xml:space="preserve"> not only unsound, but immoral and </w:t>
      </w:r>
      <w:r w:rsidRPr="00603FC9">
        <w:rPr>
          <w:rStyle w:val="Emphasis"/>
          <w:highlight w:val="cyan"/>
        </w:rPr>
        <w:t>inhumane</w:t>
      </w:r>
      <w:r w:rsidRPr="003E339F">
        <w:rPr>
          <w:sz w:val="14"/>
        </w:rPr>
        <w:t>—unchristian. “Deterrence of war is more humanitarian than anything,” Gen. Park Yong Ok, a longtime South Korean military official, argues. “</w:t>
      </w:r>
      <w:r w:rsidRPr="003E339F">
        <w:rPr>
          <w:rStyle w:val="Emphasis"/>
        </w:rPr>
        <w:t>If we fail to deter war, a tremendous number of civilians will be killed</w:t>
      </w:r>
      <w:r w:rsidRPr="003E339F">
        <w:rPr>
          <w:sz w:val="14"/>
        </w:rPr>
        <w:t>.”[ix]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603FC9">
        <w:rPr>
          <w:rStyle w:val="StyleUnderline"/>
          <w:highlight w:val="cyan"/>
        </w:rPr>
        <w:t>America’s most important role has been to dampen</w:t>
      </w:r>
      <w:r w:rsidRPr="003E339F">
        <w:rPr>
          <w:rStyle w:val="StyleUnderline"/>
        </w:rPr>
        <w:t xml:space="preserve"> and deter the normal tendencies of other </w:t>
      </w:r>
      <w:r w:rsidRPr="00603FC9">
        <w:rPr>
          <w:rStyle w:val="StyleUnderline"/>
          <w:highlight w:val="cyan"/>
        </w:rPr>
        <w:t>great powers</w:t>
      </w:r>
      <w:r w:rsidRPr="003E339F">
        <w:rPr>
          <w:rStyle w:val="StyleUnderline"/>
        </w:rPr>
        <w:t xml:space="preserve"> to compete and jostle with one another in ways that historically have led to war</w:t>
      </w:r>
      <w:r w:rsidRPr="003E339F">
        <w:rPr>
          <w:sz w:val="14"/>
        </w:rPr>
        <w:t xml:space="preserve">.” </w:t>
      </w:r>
      <w:r w:rsidRPr="00603FC9">
        <w:rPr>
          <w:rStyle w:val="Emphasis"/>
          <w:highlight w:val="cyan"/>
        </w:rPr>
        <w:t>This</w:t>
      </w:r>
      <w:r w:rsidRPr="003E339F">
        <w:rPr>
          <w:rStyle w:val="Emphasis"/>
        </w:rPr>
        <w:t xml:space="preserve"> role </w:t>
      </w:r>
      <w:r w:rsidRPr="00603FC9">
        <w:rPr>
          <w:rStyle w:val="Emphasis"/>
          <w:highlight w:val="cyan"/>
        </w:rPr>
        <w:t>has depended on America’s military might</w:t>
      </w:r>
      <w:r w:rsidRPr="003E339F">
        <w:rPr>
          <w:sz w:val="14"/>
        </w:rPr>
        <w:t>. “</w:t>
      </w:r>
      <w:r w:rsidRPr="00603FC9">
        <w:rPr>
          <w:rStyle w:val="Emphasis"/>
          <w:highlight w:val="cyan"/>
        </w:rPr>
        <w:t>There is no better recipe for great-power peace</w:t>
      </w:r>
      <w:r w:rsidRPr="003E339F">
        <w:rPr>
          <w:sz w:val="14"/>
        </w:rPr>
        <w:t>,” Kagan concludes, “</w:t>
      </w:r>
      <w:r w:rsidRPr="003E339F">
        <w:rPr>
          <w:rStyle w:val="Emphasis"/>
        </w:rPr>
        <w:t>than certainty about who holds the upper hand</w:t>
      </w:r>
      <w:r w:rsidRPr="003E339F">
        <w:rPr>
          <w:sz w:val="14"/>
        </w:rPr>
        <w:t>.”[xvii]</w:t>
      </w:r>
    </w:p>
    <w:p w14:paraId="372B8118" w14:textId="77777777" w:rsidR="00603FC9" w:rsidRDefault="00603FC9" w:rsidP="00603FC9"/>
    <w:p w14:paraId="1B045614" w14:textId="77777777" w:rsidR="00603FC9" w:rsidRDefault="00603FC9" w:rsidP="00603FC9"/>
    <w:p w14:paraId="1067075F" w14:textId="77777777" w:rsidR="00603FC9" w:rsidRDefault="00603FC9" w:rsidP="00603FC9">
      <w:pPr>
        <w:pStyle w:val="Heading4"/>
      </w:pPr>
      <w:r>
        <w:t>Heg maintains peace – key to global economic stability and preventing war</w:t>
      </w:r>
    </w:p>
    <w:p w14:paraId="5B9293A3" w14:textId="77777777" w:rsidR="00603FC9" w:rsidRDefault="00603FC9" w:rsidP="00603FC9">
      <w:r>
        <w:rPr>
          <w:b/>
          <w:bCs/>
          <w:sz w:val="26"/>
          <w:szCs w:val="26"/>
        </w:rPr>
        <w:t xml:space="preserve">Paudel 20 </w:t>
      </w:r>
      <w:r>
        <w:t>Sirish Paudel is currently pursuing his Master's degree in International Relations from SIPA, Jilin University, “Decline in US Hegemony: Will this Result in Hegemonic War or not?”, Modern Diplomacy, September 3, 2020, https://moderndiplomacy.eu/2020/09/03/decline-in-us-hegemony-will-this-result-in-hegemonic-war-or-not/</w:t>
      </w:r>
    </w:p>
    <w:p w14:paraId="2136C309" w14:textId="77777777" w:rsidR="00603FC9" w:rsidRPr="00E52917" w:rsidRDefault="00603FC9" w:rsidP="00603FC9">
      <w:pPr>
        <w:rPr>
          <w:u w:val="single"/>
        </w:rPr>
      </w:pPr>
      <w:r w:rsidRPr="005D31AF">
        <w:rPr>
          <w:sz w:val="16"/>
        </w:rPr>
        <w:t xml:space="preserve">norm to its former allies and enemies aftermath the second world war that led to the formation of the current liberal economic world order provides an explanation as to why in spite of US’ relative decline there is continuity for America’s liberal economic order. </w:t>
      </w:r>
      <w:r w:rsidRPr="00603FC9">
        <w:rPr>
          <w:rStyle w:val="StyleUnderline"/>
          <w:highlight w:val="cyan"/>
        </w:rPr>
        <w:t>The rising challenger China</w:t>
      </w:r>
      <w:r w:rsidRPr="005D31AF">
        <w:rPr>
          <w:sz w:val="16"/>
        </w:rPr>
        <w:t xml:space="preserve"> can be considered to have been socialized – </w:t>
      </w:r>
      <w:r w:rsidRPr="00603FC9">
        <w:rPr>
          <w:rStyle w:val="StyleUnderline"/>
          <w:highlight w:val="cyan"/>
        </w:rPr>
        <w:t>it has accepted US led international norms,</w:t>
      </w:r>
      <w:r w:rsidRPr="005D31AF">
        <w:rPr>
          <w:sz w:val="16"/>
        </w:rPr>
        <w:t xml:space="preserve"> and participates in various International Organizations. Thus</w:t>
      </w:r>
      <w:r w:rsidRPr="00603FC9">
        <w:rPr>
          <w:rStyle w:val="StyleUnderline"/>
          <w:highlight w:val="cyan"/>
        </w:rPr>
        <w:t>, it makes less sense for China to wage war against the hegemon whose ideals it has internalized.</w:t>
      </w:r>
      <w:r w:rsidRPr="005D31AF">
        <w:rPr>
          <w:sz w:val="16"/>
        </w:rPr>
        <w:t xml:space="preserve"> According to this theory, </w:t>
      </w:r>
      <w:r w:rsidRPr="00603FC9">
        <w:rPr>
          <w:rStyle w:val="StyleUnderline"/>
          <w:highlight w:val="cyan"/>
        </w:rPr>
        <w:t>a hegemon creates a stable international economic order characterized by market openness but its decline results in global instability.</w:t>
      </w:r>
      <w:r w:rsidRPr="005D31AF">
        <w:rPr>
          <w:sz w:val="16"/>
        </w:rPr>
        <w:t xml:space="preserve"> This hegemonic effect of open trade benefits all participants, especially, weaker states that do not have any burden of public goods. In this sense</w:t>
      </w:r>
      <w:r>
        <w:rPr>
          <w:rStyle w:val="StyleUnderline"/>
        </w:rPr>
        <w:t xml:space="preserve">, </w:t>
      </w:r>
      <w:r w:rsidRPr="00603FC9">
        <w:rPr>
          <w:rStyle w:val="StyleUnderline"/>
          <w:highlight w:val="cyan"/>
        </w:rPr>
        <w:t>global economic stability is born out of hegemony and provides provision of collective public goods and</w:t>
      </w:r>
      <w:r>
        <w:rPr>
          <w:rStyle w:val="StyleUnderline"/>
        </w:rPr>
        <w:t xml:space="preserve"> in doing so </w:t>
      </w:r>
      <w:r w:rsidRPr="00603FC9">
        <w:rPr>
          <w:rStyle w:val="StyleUnderline"/>
          <w:highlight w:val="cyan"/>
        </w:rPr>
        <w:t>facilitates a stable international system</w:t>
      </w:r>
      <w:r w:rsidRPr="005D31AF">
        <w:rPr>
          <w:sz w:val="16"/>
        </w:rPr>
        <w:t xml:space="preserve">. The motivation to create an economic openness lie in the interest of the hegemon – it has the largest economy and so benefits most from open markets. In addition, </w:t>
      </w:r>
      <w:r w:rsidRPr="00603FC9">
        <w:rPr>
          <w:rStyle w:val="StyleUnderline"/>
          <w:highlight w:val="cyan"/>
        </w:rPr>
        <w:t>only hegemons have the material capability</w:t>
      </w:r>
      <w:r>
        <w:rPr>
          <w:rStyle w:val="StyleUnderline"/>
        </w:rPr>
        <w:t xml:space="preserve"> (political and military) </w:t>
      </w:r>
      <w:r w:rsidRPr="00603FC9">
        <w:rPr>
          <w:rStyle w:val="StyleUnderline"/>
          <w:highlight w:val="cyan"/>
        </w:rPr>
        <w:t xml:space="preserve">to provide public goods and </w:t>
      </w:r>
      <w:r>
        <w:rPr>
          <w:rStyle w:val="StyleUnderline"/>
        </w:rPr>
        <w:t xml:space="preserve">induce other states to </w:t>
      </w:r>
      <w:r w:rsidRPr="00603FC9">
        <w:rPr>
          <w:rStyle w:val="StyleUnderline"/>
          <w:highlight w:val="cyan"/>
        </w:rPr>
        <w:t>embrace open trade.</w:t>
      </w:r>
      <w:r w:rsidRPr="005D31AF">
        <w:rPr>
          <w:sz w:val="16"/>
        </w:rPr>
        <w:t xml:space="preserve"> By virtue of the Hegemonic Stability Theory</w:t>
      </w:r>
      <w:r w:rsidRPr="00603FC9">
        <w:rPr>
          <w:rStyle w:val="Emphasis"/>
          <w:highlight w:val="cyan"/>
        </w:rPr>
        <w:t>, the hegemon is an important element in creation and maintenance of the international system.</w:t>
      </w:r>
      <w:r w:rsidRPr="005D31AF">
        <w:rPr>
          <w:sz w:val="16"/>
        </w:rPr>
        <w:t xml:space="preserve"> As stated earlier, open trade benefits all participants, even the rising challengers that are accommodated in the system. In contemporary world politics, </w:t>
      </w:r>
      <w:r w:rsidRPr="00603FC9">
        <w:rPr>
          <w:rStyle w:val="StyleUnderline"/>
          <w:highlight w:val="cyan"/>
        </w:rPr>
        <w:t>China is</w:t>
      </w:r>
      <w:r w:rsidRPr="005D31AF">
        <w:rPr>
          <w:sz w:val="16"/>
        </w:rPr>
        <w:t xml:space="preserve"> the fastest rising power and it is also </w:t>
      </w:r>
      <w:r w:rsidRPr="00603FC9">
        <w:rPr>
          <w:rStyle w:val="StyleUnderline"/>
          <w:highlight w:val="cyan"/>
        </w:rPr>
        <w:t>reaping the benefits of the open economic order created by the US.</w:t>
      </w:r>
      <w:r w:rsidRPr="005D31AF">
        <w:rPr>
          <w:sz w:val="16"/>
        </w:rPr>
        <w:t xml:space="preserve"> By participating in the globalized economy, China has earned a comparative advantage in labor-market and its economy has been growing. On top of that China is an export-based economy </w:t>
      </w:r>
      <w:r w:rsidRPr="00603FC9">
        <w:rPr>
          <w:rStyle w:val="StyleUnderline"/>
          <w:highlight w:val="cyan"/>
        </w:rPr>
        <w:t>and</w:t>
      </w:r>
      <w:r w:rsidRPr="005D31AF">
        <w:rPr>
          <w:sz w:val="16"/>
        </w:rPr>
        <w:t xml:space="preserve"> thus, it </w:t>
      </w:r>
      <w:r w:rsidRPr="00603FC9">
        <w:rPr>
          <w:rStyle w:val="StyleUnderline"/>
          <w:highlight w:val="cyan"/>
        </w:rPr>
        <w:t xml:space="preserve">has very little incentive to jeopardize this benefit by engaging with the hegemon and thereby </w:t>
      </w:r>
      <w:r w:rsidRPr="00603FC9">
        <w:rPr>
          <w:rStyle w:val="Emphasis"/>
          <w:highlight w:val="cyan"/>
        </w:rPr>
        <w:t>disrupting the order</w:t>
      </w:r>
      <w:r w:rsidRPr="005D31AF">
        <w:rPr>
          <w:sz w:val="16"/>
        </w:rPr>
        <w:t xml:space="preserve">. In his article, Artur Stein has argued that decline in hegemony does not bring about a complete collapse of the trade regime as long as hegemonic power is committed to economic openness. Taking these two points in consideration, it can be argued that </w:t>
      </w:r>
      <w:r w:rsidRPr="00603FC9">
        <w:rPr>
          <w:rStyle w:val="StyleUnderline"/>
          <w:highlight w:val="cyan"/>
        </w:rPr>
        <w:t>it is not in the interest of China to challenge US hegemony. On account, likelihood of war is averted.</w:t>
      </w:r>
      <w:r>
        <w:rPr>
          <w:rStyle w:val="StyleUnderline"/>
        </w:rPr>
        <w:t xml:space="preserve"> </w:t>
      </w:r>
    </w:p>
    <w:p w14:paraId="3CED3C95" w14:textId="77777777" w:rsidR="00603FC9" w:rsidRDefault="00603FC9" w:rsidP="00603FC9"/>
    <w:p w14:paraId="0DB97D46" w14:textId="764D1243" w:rsidR="00603FC9" w:rsidRDefault="00603FC9" w:rsidP="00603FC9">
      <w:pPr>
        <w:pStyle w:val="Heading3"/>
      </w:pPr>
      <w:r>
        <w:lastRenderedPageBreak/>
        <w:t>1AC - China</w:t>
      </w:r>
    </w:p>
    <w:p w14:paraId="1447A4FF" w14:textId="08424381" w:rsidR="00EF5000" w:rsidRPr="00490EE4" w:rsidRDefault="00EF5000" w:rsidP="00EF5000">
      <w:pPr>
        <w:pStyle w:val="Heading4"/>
        <w:rPr>
          <w:rFonts w:cs="Calibri"/>
        </w:rPr>
      </w:pPr>
      <w:r w:rsidRPr="00490EE4">
        <w:rPr>
          <w:rFonts w:cs="Calibri"/>
        </w:rPr>
        <w:t>US Power checks Chinese revisionism – without it, China will invade Taiwan and take over the Pacific</w:t>
      </w:r>
    </w:p>
    <w:p w14:paraId="1B917580" w14:textId="77777777" w:rsidR="00EF5000" w:rsidRPr="00490EE4" w:rsidRDefault="00EF5000" w:rsidP="00EF5000">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10-1-21; "The End of China’s Rise”; https://www.foreignaffairs.com/articles/china/2021-10-01/end-chinas-rise; Foreign Affairs; accessed 6-23-2022; AH]</w:t>
      </w:r>
    </w:p>
    <w:p w14:paraId="36555F15" w14:textId="77777777" w:rsidR="00EF5000" w:rsidRDefault="00EF5000" w:rsidP="00EF5000">
      <w:pPr>
        <w:rPr>
          <w:u w:val="single"/>
        </w:rPr>
      </w:pPr>
      <w:r w:rsidRPr="00490EE4">
        <w:rPr>
          <w:sz w:val="16"/>
        </w:rPr>
        <w:t xml:space="preserve">RING OF FIRE </w:t>
      </w:r>
      <w:r w:rsidRPr="00490EE4">
        <w:rPr>
          <w:u w:val="single"/>
        </w:rPr>
        <w:t>Eurasia has often been a deathtrap for aspiring hegemons: there are too many nearby enemies that can make common cause with offshore superpowers.</w:t>
      </w:r>
      <w:r w:rsidRPr="00490EE4">
        <w:rPr>
          <w:sz w:val="16"/>
        </w:rPr>
        <w:t xml:space="preserve"> For almost 40 years, a rising China avoided strategic encirclement by downplaying its global ambitions and maintaining friendly relations with the United States. But that period is over. </w:t>
      </w:r>
      <w:r w:rsidRPr="00490EE4">
        <w:rPr>
          <w:u w:val="single"/>
        </w:rPr>
        <w:t xml:space="preserve">As Beijing has become more </w:t>
      </w:r>
      <w:r w:rsidRPr="00490EE4">
        <w:rPr>
          <w:b/>
          <w:bCs/>
          <w:u w:val="single"/>
        </w:rPr>
        <w:t>aggressive</w:t>
      </w:r>
      <w:r w:rsidRPr="00490EE4">
        <w:rPr>
          <w:u w:val="single"/>
        </w:rPr>
        <w:t xml:space="preserve"> in the South China Sea, the Taiwan Strait, and elsewhere, it has engendered hostility nearly all around. Over the past five years, the </w:t>
      </w:r>
      <w:r w:rsidRPr="00490EE4">
        <w:rPr>
          <w:b/>
          <w:bCs/>
          <w:u w:val="single"/>
        </w:rPr>
        <w:t>United States</w:t>
      </w:r>
      <w:r w:rsidRPr="00490EE4">
        <w:rPr>
          <w:u w:val="single"/>
        </w:rPr>
        <w:t xml:space="preserve"> has abandoned engagement and </w:t>
      </w:r>
      <w:r w:rsidRPr="00490EE4">
        <w:rPr>
          <w:b/>
          <w:bCs/>
          <w:u w:val="single"/>
        </w:rPr>
        <w:t>embraced neo-containment</w:t>
      </w:r>
      <w:r w:rsidRPr="00490EE4">
        <w:rPr>
          <w:u w:val="single"/>
        </w:rPr>
        <w:t xml:space="preserve">. Washington has carried out its largest naval and missile expansion in a generation, imposed its most aggressive tariffs since World War II, and implemented its tightest restrictions on foreign investment since the Cold War—all directed at China. Arms sales and military support to frontline states have increased; U.S. technological sanctions are </w:t>
      </w:r>
      <w:r w:rsidRPr="00490EE4">
        <w:rPr>
          <w:b/>
          <w:bCs/>
          <w:u w:val="single"/>
        </w:rPr>
        <w:t>threatening to destroy</w:t>
      </w:r>
      <w:r w:rsidRPr="00490EE4">
        <w:rPr>
          <w:u w:val="single"/>
        </w:rPr>
        <w:t xml:space="preserve"> Huawei and other Chinese firms.</w:t>
      </w:r>
      <w:r w:rsidRPr="00490EE4">
        <w:rPr>
          <w:sz w:val="16"/>
        </w:rPr>
        <w:t xml:space="preserve"> In 2021, China’s deputy foreign minister complained that “a whole-of-government and whole-of-society campaign is being waged to bring China down.” </w:t>
      </w:r>
      <w:r w:rsidRPr="00490EE4">
        <w:rPr>
          <w:u w:val="single"/>
        </w:rPr>
        <w:t xml:space="preserve">The United States’ </w:t>
      </w:r>
      <w:r w:rsidRPr="00490EE4">
        <w:rPr>
          <w:b/>
          <w:bCs/>
          <w:u w:val="single"/>
        </w:rPr>
        <w:t>turn against China</w:t>
      </w:r>
      <w:r w:rsidRPr="00490EE4">
        <w:rPr>
          <w:u w:val="single"/>
        </w:rPr>
        <w:t xml:space="preserve"> has contributed to a broader backlash against Beijing’s power. In Northeast Asia, Taiwan has become more determined than ever to maintain its de facto independence, and the government has approved a bold new defense strategy that could make the island extremely hard to conquer. Japan has agreed to cooperate closely with the United States to fend off Chinese aggression in the region. Through its own belligerence, Beijing has given the U.S.-Japanese alliance an explicitly anti-China cast. </w:t>
      </w:r>
      <w:r w:rsidRPr="00490EE4">
        <w:rPr>
          <w:sz w:val="16"/>
        </w:rPr>
        <w:t xml:space="preserve">The countries around the South China Sea are also starting to hedge against China. Vietnam is acquiring mobile shore-based missiles, Russian attack submarines, new fighter aircraft, and surface ships armed with advanced cruise missiles. Singapore has quietly become a significant U.S. military partner. Indonesia increased its defense spending 20 percent in 2020 and another 21 percent in 2021. Even the Philippines, which courted China for most of President Rodrigo Duterte’s term, is now reiterating its claims in the South China Sea and ramping up air and naval patrols. China’s ambitions are provoking a response beyond East Asia, too, from Australia to India to Europe. Everywhere Beijing is pushing, a growing cast of rivals is pushing back. The Quadrilateral Security Dialogue—a strategic partnership that includes Australia, India, Japan, and the United States—has emerged as a focal point of anti-China cooperation among the most powerful democracies in the Indo-Pacific. The new AUKUS (Australia–United Kingdom–United States) alliance unites the core of the Anglosphere against Beijing. </w:t>
      </w:r>
      <w:r w:rsidRPr="00490EE4">
        <w:rPr>
          <w:u w:val="single"/>
        </w:rPr>
        <w:t xml:space="preserve">The </w:t>
      </w:r>
      <w:r w:rsidRPr="00490EE4">
        <w:rPr>
          <w:b/>
          <w:bCs/>
          <w:u w:val="single"/>
        </w:rPr>
        <w:t>United States</w:t>
      </w:r>
      <w:r w:rsidRPr="00490EE4">
        <w:rPr>
          <w:u w:val="single"/>
        </w:rPr>
        <w:t xml:space="preserve"> is forging overlapping mini-coalitions to ensure that advanced democracies stay ahead in key technologies, while the G-7 and NATO are staking out tougher positions on Taiwan and other issues.</w:t>
      </w:r>
      <w:r w:rsidRPr="00490EE4">
        <w:rPr>
          <w:sz w:val="16"/>
        </w:rPr>
        <w:t xml:space="preserve"> To be sure, counter-China cooperation remains a work in progress, because many countries still rely on trade with Beijing. </w:t>
      </w:r>
      <w:r w:rsidRPr="00490EE4">
        <w:rPr>
          <w:u w:val="single"/>
        </w:rPr>
        <w:t>But these interlocking partnerships could eventually form a noose around Beijing’s neck.</w:t>
      </w:r>
      <w:r w:rsidRPr="00490EE4">
        <w:rPr>
          <w:sz w:val="16"/>
        </w:rPr>
        <w:t xml:space="preserve"> FLAMING OUT </w:t>
      </w:r>
      <w:r w:rsidRPr="00490EE4">
        <w:rPr>
          <w:u w:val="single"/>
        </w:rPr>
        <w:t xml:space="preserve">China is a risen power, </w:t>
      </w:r>
      <w:r w:rsidRPr="00490EE4">
        <w:rPr>
          <w:b/>
          <w:bCs/>
          <w:u w:val="single"/>
        </w:rPr>
        <w:t>not a rising one</w:t>
      </w:r>
      <w:r w:rsidRPr="00490EE4">
        <w:rPr>
          <w:sz w:val="16"/>
        </w:rPr>
        <w:t xml:space="preserve">: it has acquired formidable geopolitical capabilities, but its best days are behind it. That distinction matters, because China has staked out vaulting ambitions and now may not be able to achieve them without drastic action. </w:t>
      </w:r>
      <w:r w:rsidRPr="00490EE4">
        <w:rPr>
          <w:u w:val="single"/>
        </w:rPr>
        <w:t xml:space="preserve">The CCP aims to </w:t>
      </w:r>
      <w:r w:rsidRPr="00490EE4">
        <w:rPr>
          <w:b/>
          <w:bCs/>
          <w:u w:val="single"/>
        </w:rPr>
        <w:t>reclaim Taiwan</w:t>
      </w:r>
      <w:r w:rsidRPr="00490EE4">
        <w:rPr>
          <w:u w:val="single"/>
        </w:rPr>
        <w:t xml:space="preserve">, dominate the western Pacific, and </w:t>
      </w:r>
      <w:r w:rsidRPr="00490EE4">
        <w:rPr>
          <w:b/>
          <w:bCs/>
          <w:u w:val="single"/>
        </w:rPr>
        <w:t>spread its influence</w:t>
      </w:r>
      <w:r w:rsidRPr="00490EE4">
        <w:rPr>
          <w:u w:val="single"/>
        </w:rPr>
        <w:t xml:space="preserve"> around the globe. Xi has declared that China seeks a “future where we will win the initiative and have the dominant position.” Yet that dream is starting to slip away, as growth slows and China faces an increasingly hostile world.</w:t>
      </w:r>
    </w:p>
    <w:p w14:paraId="042D6939" w14:textId="77777777" w:rsidR="00EF5000" w:rsidRDefault="00EF5000" w:rsidP="00EF5000"/>
    <w:p w14:paraId="6DCD6138" w14:textId="77777777" w:rsidR="00603FC9" w:rsidRPr="00490EE4" w:rsidRDefault="00603FC9" w:rsidP="00603FC9">
      <w:pPr>
        <w:pStyle w:val="Heading4"/>
        <w:rPr>
          <w:rFonts w:cs="Calibri"/>
        </w:rPr>
      </w:pPr>
      <w:r w:rsidRPr="00490EE4">
        <w:rPr>
          <w:rFonts w:cs="Calibri"/>
        </w:rPr>
        <w:lastRenderedPageBreak/>
        <w:t>Heg prevents Chinese military expansion and nuclear war through containment</w:t>
      </w:r>
    </w:p>
    <w:p w14:paraId="7B179029" w14:textId="77777777" w:rsidR="00603FC9" w:rsidRPr="00490EE4" w:rsidRDefault="00603FC9" w:rsidP="00603FC9">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4-20-20; " Don’t Let Great Powers Carve Up the World”; https://www.foreignaffairs.com/articles/china/2020-04-20/dont-let-great-powers-carve-world; Foreign Affairs; accessed 6-22-2022; AH]</w:t>
      </w:r>
    </w:p>
    <w:p w14:paraId="5202679C" w14:textId="77777777" w:rsidR="00603FC9" w:rsidRPr="00490EE4" w:rsidRDefault="00603FC9" w:rsidP="00603FC9">
      <w:r w:rsidRPr="00490EE4">
        <w:rPr>
          <w:sz w:val="16"/>
        </w:rPr>
        <w:t xml:space="preserve">Such costs might be acceptable in exchange for peace and security. </w:t>
      </w:r>
      <w:r w:rsidRPr="00490EE4">
        <w:rPr>
          <w:u w:val="single"/>
        </w:rPr>
        <w:t xml:space="preserve">But spheres of influence during the </w:t>
      </w:r>
      <w:r w:rsidRPr="00490EE4">
        <w:rPr>
          <w:sz w:val="16"/>
        </w:rPr>
        <w:t xml:space="preserve">Cold War did not prevent the Soviets from repeatedly testing American redlines in Berlin, </w:t>
      </w:r>
      <w:r w:rsidRPr="00490EE4">
        <w:rPr>
          <w:u w:val="single"/>
        </w:rPr>
        <w:t xml:space="preserve">causing high-stakes crises in which </w:t>
      </w:r>
      <w:r w:rsidRPr="00490EE4">
        <w:rPr>
          <w:b/>
          <w:bCs/>
          <w:u w:val="single"/>
        </w:rPr>
        <w:t>nuclear war</w:t>
      </w:r>
      <w:r w:rsidRPr="00490EE4">
        <w:rPr>
          <w:u w:val="single"/>
        </w:rPr>
        <w:t xml:space="preserve"> was a real possibility.</w:t>
      </w:r>
      <w:r w:rsidRPr="00490EE4">
        <w:rPr>
          <w:sz w:val="16"/>
        </w:rPr>
        <w:t xml:space="preserve"> </w:t>
      </w:r>
      <w:r w:rsidRPr="00490EE4">
        <w:rPr>
          <w:u w:val="single"/>
        </w:rPr>
        <w:t>Nor did those spheres prevent the two sides from competing sharply, and sometimes violently</w:t>
      </w:r>
      <w:r w:rsidRPr="00490EE4">
        <w:rPr>
          <w:sz w:val="16"/>
        </w:rPr>
        <w:t xml:space="preserve">, throughout the “Third World.” Throughout history, </w:t>
      </w:r>
      <w:r w:rsidRPr="00490EE4">
        <w:rPr>
          <w:u w:val="single"/>
        </w:rPr>
        <w:t>spheres-of-influence settlements</w:t>
      </w:r>
      <w:r w:rsidRPr="00490EE4">
        <w:rPr>
          <w:sz w:val="16"/>
        </w:rPr>
        <w:t xml:space="preserve">, from the Thirty Years’ Peace between Athens and Sparta to the Peace of Amiens between the United Kingdom and Napoleonic France have often </w:t>
      </w:r>
      <w:r w:rsidRPr="00490EE4">
        <w:rPr>
          <w:u w:val="single"/>
        </w:rPr>
        <w:t>ended, sooner or later, in war. The idea that spheres of influence are a formula for peace rests on assumptions that often go unexamined</w:t>
      </w:r>
      <w:r w:rsidRPr="00490EE4">
        <w:rPr>
          <w:sz w:val="16"/>
        </w:rPr>
        <w:t xml:space="preserve">: that revisionist powers are driven primarily by insecurity, that their grievances are limited and can be easily satisfied, that the truly vital interests of competing powers do not conflict, and that creative statecraft can therefore fashion an enduring, mutually acceptable equilibrium. </w:t>
      </w:r>
      <w:r w:rsidRPr="00490EE4">
        <w:rPr>
          <w:u w:val="single"/>
        </w:rPr>
        <w:t xml:space="preserve">The trouble is that these premises don’t always hold. Ideology and the quest for greatness—not simply insecurity—often drive great powers. </w:t>
      </w:r>
      <w:r w:rsidRPr="00490EE4">
        <w:rPr>
          <w:sz w:val="16"/>
        </w:rPr>
        <w:t xml:space="preserve">Rising states are continually tempted to renegotiate previous bargains once they have the power to do so. </w:t>
      </w:r>
      <w:r w:rsidRPr="00490EE4">
        <w:rPr>
          <w:u w:val="single"/>
        </w:rPr>
        <w:t xml:space="preserve">Offering concessions to a revisionist state may simply convince it that the existing order is fragile and can be tested further. Conceding a sphere of influence to a great-power challenger might not produce stability but simply give that challenger a better position from which to realize its ambitions. </w:t>
      </w:r>
      <w:r w:rsidRPr="00490EE4">
        <w:rPr>
          <w:sz w:val="16"/>
        </w:rPr>
        <w:t xml:space="preserve">Consider the situation in the western Pacific. The most minimal </w:t>
      </w:r>
      <w:r w:rsidRPr="00490EE4">
        <w:rPr>
          <w:u w:val="single"/>
        </w:rPr>
        <w:t>Chinese sphere of influence would surely include Taiwan. Yet if Taiwan became a platform for Chinese military capabilities, the defense of other U.S. allies in the region, such as Japan and the Philippines, would become vastly more difficult</w:t>
      </w:r>
      <w:r w:rsidRPr="00490EE4">
        <w:rPr>
          <w:sz w:val="16"/>
        </w:rPr>
        <w:t xml:space="preserve">. Nor would such a concession likely satisfy Chinese ambitions. </w:t>
      </w:r>
      <w:r w:rsidRPr="00490EE4">
        <w:rPr>
          <w:u w:val="single"/>
        </w:rPr>
        <w:t>A growing body of literature by scholars such as Toshi Yoshihara, James Holmes, Liza Tobin, and Elizabeth Economy suggests that China desires at the very least to push the United States beyond the chain of islands running from Japan to Taiwan to the Philippines. Even a limited Chinese sphere in the western Pacific would serve as a springboard to this larger objective.</w:t>
      </w:r>
      <w:r w:rsidRPr="00490EE4">
        <w:rPr>
          <w:sz w:val="16"/>
        </w:rPr>
        <w:t xml:space="preserve"> Meanwhile, the </w:t>
      </w:r>
      <w:r w:rsidRPr="00490EE4">
        <w:rPr>
          <w:u w:val="single"/>
        </w:rPr>
        <w:t xml:space="preserve">United States will have sacrificed a </w:t>
      </w:r>
      <w:r w:rsidRPr="00490EE4">
        <w:rPr>
          <w:sz w:val="16"/>
        </w:rPr>
        <w:t xml:space="preserve">number of critical advantages by pulling out. A free Taiwan offers proof that Chinese culture and democracy are not incompatible; </w:t>
      </w:r>
      <w:r w:rsidRPr="00490EE4">
        <w:rPr>
          <w:u w:val="single"/>
        </w:rPr>
        <w:t>subjugating Taiwan would also allow Beijing to remove this ideological threat. Worse still, the United States would lose the edge that comes from being the only great power without significant security hazards near its borders.</w:t>
      </w:r>
      <w:r w:rsidRPr="00490EE4">
        <w:rPr>
          <w:sz w:val="16"/>
        </w:rPr>
        <w:t xml:space="preserve"> It was only after the </w:t>
      </w:r>
      <w:r w:rsidRPr="00490EE4">
        <w:rPr>
          <w:u w:val="single"/>
        </w:rPr>
        <w:t xml:space="preserve">United States achieved dominance in the Western Hemisphere that it could project power globally. Russia and China, by contrast, still have to deal with </w:t>
      </w:r>
      <w:r w:rsidRPr="00490EE4">
        <w:rPr>
          <w:b/>
          <w:bCs/>
          <w:u w:val="single"/>
        </w:rPr>
        <w:t>U.S. allies, partners, and military presences in their own backyards</w:t>
      </w:r>
      <w:r w:rsidRPr="00490EE4">
        <w:rPr>
          <w:u w:val="single"/>
        </w:rPr>
        <w:t>—a circumstance that diverts resources they might otherwise use to pursue more distant ambitions and compete with the United States at a truly global scale.</w:t>
      </w:r>
      <w:r w:rsidRPr="00490EE4">
        <w:t xml:space="preserve"> </w:t>
      </w:r>
    </w:p>
    <w:p w14:paraId="414DA91C" w14:textId="77777777" w:rsidR="00603FC9" w:rsidRDefault="00603FC9" w:rsidP="00603FC9"/>
    <w:p w14:paraId="2C85A84F" w14:textId="77777777" w:rsidR="00945732" w:rsidRDefault="00945732" w:rsidP="00945732">
      <w:pPr>
        <w:pStyle w:val="Heading2"/>
      </w:pPr>
      <w:r>
        <w:lastRenderedPageBreak/>
        <w:t>Generic</w:t>
      </w:r>
    </w:p>
    <w:p w14:paraId="7B5DE202" w14:textId="6B2532FB" w:rsidR="00945732" w:rsidRDefault="00945732" w:rsidP="00945732">
      <w:pPr>
        <w:pStyle w:val="Heading3"/>
      </w:pPr>
      <w:r>
        <w:lastRenderedPageBreak/>
        <w:t>GPW !</w:t>
      </w:r>
    </w:p>
    <w:p w14:paraId="5BB4647E" w14:textId="77777777" w:rsidR="00945732" w:rsidRPr="006E7784" w:rsidRDefault="00945732" w:rsidP="00945732">
      <w:pPr>
        <w:pStyle w:val="Heading4"/>
        <w:spacing w:before="0"/>
        <w:rPr>
          <w:rFonts w:cs="Calibri"/>
        </w:rPr>
      </w:pPr>
      <w:r w:rsidRPr="006E7784">
        <w:rPr>
          <w:rFonts w:cs="Calibri"/>
        </w:rPr>
        <w:t>Renewed US leadership counters Russia and reinvigorates US hegemony</w:t>
      </w:r>
      <w:r w:rsidRPr="006E7784">
        <w:rPr>
          <w:rFonts w:cs="Calibri"/>
        </w:rPr>
        <w:tab/>
      </w:r>
    </w:p>
    <w:p w14:paraId="32801E4D" w14:textId="77777777" w:rsidR="00945732" w:rsidRPr="006E7784" w:rsidRDefault="00945732" w:rsidP="00945732">
      <w:pPr>
        <w:pStyle w:val="NormalWeb"/>
        <w:spacing w:before="15" w:beforeAutospacing="0" w:after="180" w:afterAutospacing="0"/>
        <w:rPr>
          <w:rFonts w:ascii="Calibri" w:hAnsi="Calibri" w:cs="Calibri"/>
        </w:rPr>
      </w:pPr>
      <w:r w:rsidRPr="006E7784">
        <w:rPr>
          <w:rFonts w:ascii="Calibri" w:hAnsi="Calibri" w:cs="Calibri"/>
          <w:b/>
          <w:bCs/>
          <w:sz w:val="26"/>
          <w:szCs w:val="26"/>
        </w:rPr>
        <w:t>Brands and Beckley, 22</w:t>
      </w:r>
      <w:r w:rsidRPr="006E7784">
        <w:rPr>
          <w:rFonts w:ascii="Calibri" w:hAnsi="Calibri" w:cs="Calibri"/>
        </w:rPr>
        <w:t> (made the, 3-14-2022, accessed on 6-18-2022, American Enterprise Institute - AEI, "The Return of Pax Americana? | AEI", https://www.aei.org/articles/the-return-of-pax-americana/)</w:t>
      </w:r>
    </w:p>
    <w:p w14:paraId="7817325B" w14:textId="77777777" w:rsidR="00945732" w:rsidRPr="006E7784" w:rsidRDefault="00945732" w:rsidP="00945732">
      <w:pPr>
        <w:pStyle w:val="cardbody"/>
        <w:spacing w:before="15" w:beforeAutospacing="0" w:after="180" w:afterAutospacing="0" w:line="300" w:lineRule="atLeast"/>
        <w:rPr>
          <w:rFonts w:ascii="Calibri" w:hAnsi="Calibri" w:cs="Calibri"/>
          <w:u w:val="single"/>
        </w:rPr>
      </w:pPr>
      <w:r w:rsidRPr="006E7784">
        <w:rPr>
          <w:rFonts w:ascii="Calibri" w:hAnsi="Calibri" w:cs="Calibri"/>
          <w:u w:val="single"/>
        </w:rPr>
        <w:t>The United States and its allies have failed to prevent Russia from brutalizing Ukraine, but they can still win the larger struggle to save the international order. Russia’s savage invasion has exposed the gap between Western countries’ soaring liberal aspirations and the paltry resources they have devoted to defend them.</w:t>
      </w:r>
      <w:r w:rsidRPr="006E7784">
        <w:rPr>
          <w:rFonts w:ascii="Calibri" w:hAnsi="Calibri" w:cs="Calibri"/>
        </w:rPr>
        <w:t xml:space="preserve"> The United States has declared great-power competition on Moscow and Beijing but has so far failed to summon the money, the creativity, or the urgency necessary to prevail in those rivalries. </w:t>
      </w:r>
      <w:r w:rsidRPr="006E7784">
        <w:rPr>
          <w:rFonts w:ascii="Calibri" w:hAnsi="Calibri" w:cs="Calibri"/>
          <w:u w:val="single"/>
        </w:rPr>
        <w:t xml:space="preserve">Yet Russian President Vladimir Putin has now inadvertently done the United States and its allies a tremendous favor. In shocking them out of their complacency, he has given them a historic opportunity to regroup and reload for an era of intense competition—not just with Russia but also with China—and, ultimately, to rebuild an international order that just recently looked to be headed for collapse. </w:t>
      </w:r>
    </w:p>
    <w:p w14:paraId="2CF3CAB7" w14:textId="77777777" w:rsidR="00945732" w:rsidRPr="006E7784" w:rsidRDefault="00945732" w:rsidP="00945732">
      <w:pPr>
        <w:pStyle w:val="cardbody"/>
        <w:spacing w:before="15" w:beforeAutospacing="0" w:after="180" w:afterAutospacing="0" w:line="300" w:lineRule="atLeast"/>
        <w:rPr>
          <w:rFonts w:ascii="Calibri" w:hAnsi="Calibri" w:cs="Calibri"/>
          <w:u w:val="single"/>
        </w:rPr>
      </w:pPr>
      <w:r w:rsidRPr="006E7784">
        <w:rPr>
          <w:rFonts w:ascii="Calibri" w:hAnsi="Calibri" w:cs="Calibri"/>
          <w:u w:val="single"/>
        </w:rPr>
        <w:t xml:space="preserve">This isn’t fantasy: it has happened before. In the late 1940s, the West was entering a previous period of great-power competition but had not made the investments or initiatives needed to win it. U.S. defense spending was pathetically inadequate, NATO existed only on paper, and neither Japan nor West Germany had been reintegrated into the free world. The Communist bloc seemed to have the momentum. Then, in June 1950, an instance of unprovoked authoritarian aggression—the Korean War—revolutionized Western politics and laid the foundation for a successful containment strategy. The policies that won the Cold War and thereby made the modern liberal international order were products of an unexpected hot war. The catastrophe in Ukraine could play a similar role today. </w:t>
      </w:r>
    </w:p>
    <w:p w14:paraId="1FB4997C" w14:textId="77777777" w:rsidR="00945732" w:rsidRDefault="00945732" w:rsidP="00945732"/>
    <w:p w14:paraId="6E70FD11" w14:textId="77777777" w:rsidR="00945732" w:rsidRPr="007672AD" w:rsidRDefault="00945732" w:rsidP="00945732">
      <w:pPr>
        <w:pStyle w:val="Heading4"/>
      </w:pPr>
      <w:r w:rsidRPr="007672AD">
        <w:t xml:space="preserve">Primacy prevents </w:t>
      </w:r>
      <w:r w:rsidRPr="007672AD">
        <w:rPr>
          <w:u w:val="single"/>
        </w:rPr>
        <w:t>great-power conflict</w:t>
      </w:r>
      <w:r w:rsidRPr="007672AD">
        <w:t xml:space="preserve"> — multipolar revisionism </w:t>
      </w:r>
      <w:r w:rsidRPr="007672AD">
        <w:rPr>
          <w:u w:val="single"/>
        </w:rPr>
        <w:t>fragments</w:t>
      </w:r>
      <w:r w:rsidRPr="007672AD">
        <w:t xml:space="preserve"> the </w:t>
      </w:r>
      <w:r w:rsidRPr="007672AD">
        <w:rPr>
          <w:u w:val="single"/>
        </w:rPr>
        <w:t>global order</w:t>
      </w:r>
      <w:r w:rsidRPr="007672AD">
        <w:t xml:space="preserve"> and causes </w:t>
      </w:r>
      <w:r w:rsidRPr="007672AD">
        <w:rPr>
          <w:u w:val="single"/>
        </w:rPr>
        <w:t>nuclear war</w:t>
      </w:r>
      <w:r w:rsidRPr="007672AD">
        <w:t xml:space="preserve">.  </w:t>
      </w:r>
    </w:p>
    <w:p w14:paraId="7FA958E7" w14:textId="77777777" w:rsidR="00945732" w:rsidRPr="007672AD" w:rsidRDefault="00945732" w:rsidP="00945732">
      <w:pPr>
        <w:rPr>
          <w:rFonts w:ascii="Cambria" w:hAnsi="Cambria"/>
        </w:rPr>
      </w:pPr>
      <w:r w:rsidRPr="007672AD">
        <w:rPr>
          <w:rStyle w:val="Style13ptBold"/>
          <w:rFonts w:ascii="Cambria" w:hAnsi="Cambria"/>
        </w:rPr>
        <w:t>Brands &amp; Edel, 19</w:t>
      </w:r>
      <w:r w:rsidRPr="007672AD">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6: Darkening Horizon; Published by </w:t>
      </w:r>
      <w:r w:rsidRPr="007672AD">
        <w:rPr>
          <w:rFonts w:ascii="Cambria" w:hAnsi="Cambria"/>
          <w:i/>
          <w:iCs/>
          <w:sz w:val="16"/>
          <w:szCs w:val="16"/>
        </w:rPr>
        <w:t>Yale University Press</w:t>
      </w:r>
      <w:r w:rsidRPr="007672AD">
        <w:rPr>
          <w:rFonts w:ascii="Cambria" w:hAnsi="Cambria"/>
          <w:sz w:val="16"/>
          <w:szCs w:val="16"/>
        </w:rPr>
        <w:t>; //GrRv)</w:t>
      </w:r>
    </w:p>
    <w:p w14:paraId="1EC48D22" w14:textId="77777777" w:rsidR="00945732" w:rsidRPr="007672AD" w:rsidRDefault="00945732" w:rsidP="00945732">
      <w:pPr>
        <w:rPr>
          <w:rStyle w:val="StyleUnderline"/>
        </w:rPr>
      </w:pPr>
      <w:r w:rsidRPr="007672AD">
        <w:rPr>
          <w:rFonts w:ascii="Cambria" w:hAnsi="Cambria"/>
          <w:sz w:val="16"/>
        </w:rPr>
        <w:t xml:space="preserve">Each of these geopolitical challenges is different, and each reflects the distinctive interests, ambitions, and history of the country undertaking it. Yet </w:t>
      </w:r>
      <w:r w:rsidRPr="007672AD">
        <w:rPr>
          <w:rStyle w:val="StyleUnderline"/>
          <w:rFonts w:ascii="Cambria" w:hAnsi="Cambria"/>
        </w:rPr>
        <w:t xml:space="preserve">there is </w:t>
      </w:r>
      <w:r w:rsidRPr="007672AD">
        <w:rPr>
          <w:rStyle w:val="Emphasis"/>
          <w:rFonts w:ascii="Cambria" w:hAnsi="Cambria"/>
        </w:rPr>
        <w:t>growing cooperation</w:t>
      </w:r>
      <w:r w:rsidRPr="007672AD">
        <w:rPr>
          <w:rStyle w:val="StyleUnderline"/>
          <w:rFonts w:ascii="Cambria" w:hAnsi="Cambria"/>
        </w:rPr>
        <w:t xml:space="preserve"> between the countries that are </w:t>
      </w:r>
      <w:r w:rsidRPr="007672AD">
        <w:rPr>
          <w:rStyle w:val="Emphasis"/>
          <w:rFonts w:ascii="Cambria" w:hAnsi="Cambria"/>
        </w:rPr>
        <w:t>challenging</w:t>
      </w:r>
      <w:r w:rsidRPr="007672AD">
        <w:rPr>
          <w:rStyle w:val="StyleUnderline"/>
          <w:rFonts w:ascii="Cambria" w:hAnsi="Cambria"/>
        </w:rPr>
        <w:t xml:space="preserve"> the </w:t>
      </w:r>
      <w:r w:rsidRPr="007672AD">
        <w:rPr>
          <w:rStyle w:val="Emphasis"/>
          <w:rFonts w:ascii="Cambria" w:hAnsi="Cambria"/>
        </w:rPr>
        <w:t>regional pillars of the U.S.-led order.</w:t>
      </w:r>
      <w:r w:rsidRPr="007672AD">
        <w:rPr>
          <w:rStyle w:val="StyleUnderline"/>
          <w:rFonts w:ascii="Cambria" w:hAnsi="Cambria"/>
        </w:rPr>
        <w:t xml:space="preserve"> </w:t>
      </w:r>
      <w:r w:rsidRPr="007672AD">
        <w:rPr>
          <w:rStyle w:val="Emphasis"/>
          <w:rFonts w:ascii="Cambria" w:hAnsi="Cambria"/>
        </w:rPr>
        <w:t>Russia</w:t>
      </w:r>
      <w:r w:rsidRPr="007672AD">
        <w:rPr>
          <w:rStyle w:val="StyleUnderline"/>
          <w:rFonts w:ascii="Cambria" w:hAnsi="Cambria"/>
        </w:rPr>
        <w:t xml:space="preserve"> and </w:t>
      </w:r>
      <w:r w:rsidRPr="007672AD">
        <w:rPr>
          <w:rStyle w:val="Emphasis"/>
          <w:rFonts w:ascii="Cambria" w:hAnsi="Cambria"/>
        </w:rPr>
        <w:t>China</w:t>
      </w:r>
      <w:r w:rsidRPr="007672AD">
        <w:rPr>
          <w:rStyle w:val="StyleUnderline"/>
          <w:rFonts w:ascii="Cambria" w:hAnsi="Cambria"/>
        </w:rPr>
        <w:t xml:space="preserve"> have </w:t>
      </w:r>
      <w:r w:rsidRPr="007672AD">
        <w:rPr>
          <w:rStyle w:val="Emphasis"/>
          <w:rFonts w:ascii="Cambria" w:hAnsi="Cambria"/>
        </w:rPr>
        <w:t>collaborated</w:t>
      </w:r>
      <w:r w:rsidRPr="007672AD">
        <w:rPr>
          <w:rStyle w:val="StyleUnderline"/>
          <w:rFonts w:ascii="Cambria" w:hAnsi="Cambria"/>
        </w:rPr>
        <w:t xml:space="preserve"> on</w:t>
      </w:r>
      <w:r w:rsidRPr="007672AD">
        <w:rPr>
          <w:rFonts w:ascii="Cambria" w:hAnsi="Cambria"/>
          <w:sz w:val="16"/>
        </w:rPr>
        <w:t xml:space="preserve"> issues such as energy, sales and development of </w:t>
      </w:r>
      <w:r w:rsidRPr="007672AD">
        <w:rPr>
          <w:rStyle w:val="Emphasis"/>
          <w:rFonts w:ascii="Cambria" w:hAnsi="Cambria"/>
        </w:rPr>
        <w:t>military technology</w:t>
      </w:r>
      <w:r w:rsidRPr="007672AD">
        <w:rPr>
          <w:rFonts w:ascii="Cambria" w:hAnsi="Cambria"/>
          <w:sz w:val="16"/>
        </w:rPr>
        <w:t xml:space="preserve">, opposition to additional U.S. military deployments on the Korean peninsula, and naval exercises from the South China Sea to the Baltic. In Syria, </w:t>
      </w:r>
      <w:r w:rsidRPr="007672AD">
        <w:rPr>
          <w:rStyle w:val="StyleUnderline"/>
          <w:rFonts w:ascii="Cambria" w:hAnsi="Cambria"/>
        </w:rPr>
        <w:t xml:space="preserve">Iran provided the </w:t>
      </w:r>
      <w:r w:rsidRPr="007672AD">
        <w:rPr>
          <w:rStyle w:val="Emphasis"/>
          <w:rFonts w:ascii="Cambria" w:hAnsi="Cambria"/>
        </w:rPr>
        <w:t>shock troops</w:t>
      </w:r>
      <w:r w:rsidRPr="007672AD">
        <w:rPr>
          <w:rStyle w:val="StyleUnderline"/>
          <w:rFonts w:ascii="Cambria" w:hAnsi="Cambria"/>
        </w:rPr>
        <w:t xml:space="preserve"> that helped keep Russia’s ally</w:t>
      </w:r>
      <w:r w:rsidRPr="007672AD">
        <w:rPr>
          <w:rFonts w:ascii="Cambria" w:hAnsi="Cambria"/>
          <w:sz w:val="16"/>
        </w:rPr>
        <w:t xml:space="preserve">, Bashar </w:t>
      </w:r>
      <w:r w:rsidRPr="007672AD">
        <w:rPr>
          <w:rStyle w:val="StyleUnderline"/>
          <w:rFonts w:ascii="Cambria" w:hAnsi="Cambria"/>
        </w:rPr>
        <w:t>al-Assad, in power</w:t>
      </w:r>
      <w:r w:rsidRPr="007672AD">
        <w:rPr>
          <w:rFonts w:ascii="Cambria" w:hAnsi="Cambria"/>
          <w:sz w:val="16"/>
        </w:rPr>
        <w:t>, as Moscow provided the air power and the diplomatic cover. “</w:t>
      </w:r>
      <w:r w:rsidRPr="007672AD">
        <w:rPr>
          <w:rStyle w:val="StyleUnderline"/>
          <w:rFonts w:ascii="Cambria" w:hAnsi="Cambria"/>
        </w:rPr>
        <w:t xml:space="preserve">Our </w:t>
      </w:r>
      <w:r w:rsidRPr="007672AD">
        <w:rPr>
          <w:rStyle w:val="Emphasis"/>
          <w:rFonts w:ascii="Cambria" w:hAnsi="Cambria"/>
        </w:rPr>
        <w:t>cooperation</w:t>
      </w:r>
      <w:r w:rsidRPr="007672AD">
        <w:rPr>
          <w:rStyle w:val="StyleUnderline"/>
          <w:rFonts w:ascii="Cambria" w:hAnsi="Cambria"/>
        </w:rPr>
        <w:t xml:space="preserve"> can </w:t>
      </w:r>
      <w:r w:rsidRPr="007672AD">
        <w:rPr>
          <w:rStyle w:val="Emphasis"/>
          <w:rFonts w:ascii="Cambria" w:hAnsi="Cambria"/>
        </w:rPr>
        <w:t>isolate America</w:t>
      </w:r>
      <w:r w:rsidRPr="007672AD">
        <w:rPr>
          <w:rFonts w:ascii="Cambria" w:hAnsi="Cambria"/>
          <w:sz w:val="16"/>
        </w:rPr>
        <w:t xml:space="preserve">,” supreme leader Ali Khamenei told Putin in 2017. More broadly, </w:t>
      </w:r>
      <w:r w:rsidRPr="007672AD">
        <w:rPr>
          <w:rStyle w:val="StyleUnderline"/>
          <w:rFonts w:ascii="Cambria" w:hAnsi="Cambria"/>
        </w:rPr>
        <w:t xml:space="preserve">what links these challenges together is their </w:t>
      </w:r>
      <w:r w:rsidRPr="007672AD">
        <w:rPr>
          <w:rStyle w:val="Emphasis"/>
          <w:rFonts w:ascii="Cambria" w:hAnsi="Cambria"/>
        </w:rPr>
        <w:t>opposition</w:t>
      </w:r>
      <w:r w:rsidRPr="007672AD">
        <w:rPr>
          <w:rStyle w:val="StyleUnderline"/>
          <w:rFonts w:ascii="Cambria" w:hAnsi="Cambria"/>
        </w:rPr>
        <w:t xml:space="preserve"> to the constellation of </w:t>
      </w:r>
      <w:r w:rsidRPr="007672AD">
        <w:rPr>
          <w:rStyle w:val="Emphasis"/>
          <w:rFonts w:ascii="Cambria" w:hAnsi="Cambria"/>
        </w:rPr>
        <w:t>power, norms, and relationships</w:t>
      </w:r>
      <w:r w:rsidRPr="007672AD">
        <w:rPr>
          <w:rStyle w:val="StyleUnderline"/>
          <w:rFonts w:ascii="Cambria" w:hAnsi="Cambria"/>
        </w:rPr>
        <w:t xml:space="preserve"> that the U.S.-led order entails, and in their propensity to use </w:t>
      </w:r>
      <w:r w:rsidRPr="007672AD">
        <w:rPr>
          <w:rStyle w:val="Emphasis"/>
          <w:rFonts w:ascii="Cambria" w:hAnsi="Cambria"/>
        </w:rPr>
        <w:t>violence</w:t>
      </w:r>
      <w:r w:rsidRPr="007672AD">
        <w:rPr>
          <w:rFonts w:ascii="Cambria" w:hAnsi="Cambria"/>
          <w:sz w:val="16"/>
        </w:rPr>
        <w:t xml:space="preserve">, coercion, and intimidation </w:t>
      </w:r>
      <w:r w:rsidRPr="007672AD">
        <w:rPr>
          <w:rStyle w:val="StyleUnderline"/>
          <w:rFonts w:ascii="Cambria" w:hAnsi="Cambria"/>
        </w:rPr>
        <w:t xml:space="preserve">as means of making that opposition </w:t>
      </w:r>
      <w:r w:rsidRPr="007672AD">
        <w:rPr>
          <w:rStyle w:val="Emphasis"/>
          <w:rFonts w:ascii="Cambria" w:hAnsi="Cambria"/>
        </w:rPr>
        <w:t>effective</w:t>
      </w:r>
      <w:r w:rsidRPr="007672AD">
        <w:rPr>
          <w:rFonts w:ascii="Cambria" w:hAnsi="Cambria"/>
          <w:sz w:val="16"/>
        </w:rPr>
        <w:t xml:space="preserve">. Taken collectively, </w:t>
      </w:r>
      <w:r w:rsidRPr="007672AD">
        <w:rPr>
          <w:rStyle w:val="StyleUnderline"/>
          <w:rFonts w:ascii="Cambria" w:hAnsi="Cambria"/>
        </w:rPr>
        <w:t xml:space="preserve">these challenges constitute a </w:t>
      </w:r>
      <w:r w:rsidRPr="007672AD">
        <w:rPr>
          <w:rStyle w:val="Emphasis"/>
          <w:rFonts w:ascii="Cambria" w:hAnsi="Cambria"/>
        </w:rPr>
        <w:t>geopolitical sea change</w:t>
      </w:r>
      <w:r w:rsidRPr="007672AD">
        <w:rPr>
          <w:rFonts w:ascii="Cambria" w:hAnsi="Cambria"/>
          <w:sz w:val="16"/>
        </w:rPr>
        <w:t xml:space="preserve"> from the post-Cold War era.</w:t>
      </w:r>
      <w:r w:rsidRPr="00B11FEC">
        <w:rPr>
          <w:rFonts w:ascii="Cambria" w:hAnsi="Cambria"/>
          <w:sz w:val="12"/>
        </w:rPr>
        <w:t>¶</w:t>
      </w:r>
      <w:r w:rsidRPr="007672AD">
        <w:rPr>
          <w:rFonts w:ascii="Cambria" w:hAnsi="Cambria"/>
          <w:sz w:val="12"/>
        </w:rPr>
        <w:t xml:space="preserve"> </w:t>
      </w:r>
      <w:r w:rsidRPr="007672AD">
        <w:rPr>
          <w:rStyle w:val="StyleUnderline"/>
          <w:rFonts w:ascii="Cambria" w:hAnsi="Cambria"/>
        </w:rPr>
        <w:t xml:space="preserve">The revival of </w:t>
      </w:r>
      <w:r w:rsidRPr="007672AD">
        <w:rPr>
          <w:rStyle w:val="Emphasis"/>
          <w:rFonts w:ascii="Cambria" w:hAnsi="Cambria"/>
        </w:rPr>
        <w:t>great-power competition</w:t>
      </w:r>
      <w:r w:rsidRPr="007672AD">
        <w:rPr>
          <w:rStyle w:val="StyleUnderline"/>
          <w:rFonts w:ascii="Cambria" w:hAnsi="Cambria"/>
        </w:rPr>
        <w:t xml:space="preserve"> entails</w:t>
      </w:r>
      <w:r w:rsidRPr="007672AD">
        <w:rPr>
          <w:rFonts w:ascii="Cambria" w:hAnsi="Cambria"/>
          <w:sz w:val="16"/>
        </w:rPr>
        <w:t xml:space="preserve"> higher international tensions than the world has known for decades, and the revival of </w:t>
      </w:r>
      <w:r w:rsidRPr="007672AD">
        <w:rPr>
          <w:rStyle w:val="Emphasis"/>
          <w:rFonts w:ascii="Cambria" w:hAnsi="Cambria"/>
        </w:rPr>
        <w:t>arms races, security dilemmas</w:t>
      </w:r>
      <w:r w:rsidRPr="007672AD">
        <w:rPr>
          <w:rStyle w:val="StyleUnderline"/>
          <w:rFonts w:ascii="Cambria" w:hAnsi="Cambria"/>
        </w:rPr>
        <w:t xml:space="preserve">, and </w:t>
      </w:r>
      <w:r w:rsidRPr="007672AD">
        <w:rPr>
          <w:rStyle w:val="Emphasis"/>
          <w:rFonts w:ascii="Cambria" w:hAnsi="Cambria"/>
        </w:rPr>
        <w:t>other artifacts</w:t>
      </w:r>
      <w:r w:rsidRPr="007672AD">
        <w:rPr>
          <w:rStyle w:val="StyleUnderline"/>
          <w:rFonts w:ascii="Cambria" w:hAnsi="Cambria"/>
        </w:rPr>
        <w:t xml:space="preserve"> of a </w:t>
      </w:r>
      <w:r w:rsidRPr="007672AD">
        <w:rPr>
          <w:rStyle w:val="StyleUnderline"/>
          <w:rFonts w:ascii="Cambria" w:hAnsi="Cambria"/>
        </w:rPr>
        <w:lastRenderedPageBreak/>
        <w:t xml:space="preserve">more </w:t>
      </w:r>
      <w:r w:rsidRPr="007672AD">
        <w:rPr>
          <w:rStyle w:val="Emphasis"/>
          <w:rFonts w:ascii="Cambria" w:hAnsi="Cambria"/>
        </w:rPr>
        <w:t>dangerous past</w:t>
      </w:r>
      <w:r w:rsidRPr="007672AD">
        <w:rPr>
          <w:rStyle w:val="StyleUnderline"/>
          <w:rFonts w:ascii="Cambria" w:hAnsi="Cambria"/>
        </w:rPr>
        <w:t xml:space="preserve">. It entails </w:t>
      </w:r>
      <w:r w:rsidRPr="007672AD">
        <w:rPr>
          <w:rStyle w:val="Emphasis"/>
          <w:rFonts w:ascii="Cambria" w:hAnsi="Cambria"/>
        </w:rPr>
        <w:t>sharper conflicts</w:t>
      </w:r>
      <w:r w:rsidRPr="007672AD">
        <w:rPr>
          <w:rStyle w:val="StyleUnderline"/>
          <w:rFonts w:ascii="Cambria" w:hAnsi="Cambria"/>
        </w:rPr>
        <w:t xml:space="preserve"> over the international rules</w:t>
      </w:r>
      <w:r w:rsidRPr="007672AD">
        <w:rPr>
          <w:rFonts w:ascii="Cambria" w:hAnsi="Cambria"/>
          <w:sz w:val="16"/>
        </w:rPr>
        <w:t xml:space="preserve"> of the road on issues ranging from freedom of navigation to the illegitimacy of altering borders by force, </w:t>
      </w:r>
      <w:r w:rsidRPr="007672AD">
        <w:rPr>
          <w:rStyle w:val="StyleUnderline"/>
          <w:rFonts w:ascii="Cambria" w:hAnsi="Cambria"/>
        </w:rPr>
        <w:t xml:space="preserve">and </w:t>
      </w:r>
      <w:r w:rsidRPr="007672AD">
        <w:rPr>
          <w:rStyle w:val="Emphasis"/>
          <w:rFonts w:ascii="Cambria" w:hAnsi="Cambria"/>
        </w:rPr>
        <w:t>intensifying competitions</w:t>
      </w:r>
      <w:r w:rsidRPr="007672AD">
        <w:rPr>
          <w:rStyle w:val="StyleUnderline"/>
          <w:rFonts w:ascii="Cambria" w:hAnsi="Cambria"/>
        </w:rPr>
        <w:t xml:space="preserve"> over states that reside at the intersection of rival powers’ </w:t>
      </w:r>
      <w:r w:rsidRPr="007672AD">
        <w:rPr>
          <w:rStyle w:val="Emphasis"/>
          <w:rFonts w:ascii="Cambria" w:hAnsi="Cambria"/>
        </w:rPr>
        <w:t>areas of interest</w:t>
      </w:r>
      <w:r w:rsidRPr="007672AD">
        <w:rPr>
          <w:rFonts w:ascii="Cambria" w:hAnsi="Cambria"/>
          <w:sz w:val="16"/>
        </w:rPr>
        <w:t xml:space="preserve">. It requires confronting the prospect that </w:t>
      </w:r>
      <w:r w:rsidRPr="007672AD">
        <w:rPr>
          <w:rStyle w:val="Emphasis"/>
          <w:rFonts w:ascii="Cambria" w:hAnsi="Cambria"/>
        </w:rPr>
        <w:t>rival powers</w:t>
      </w:r>
      <w:r w:rsidRPr="007672AD">
        <w:rPr>
          <w:rStyle w:val="StyleUnderline"/>
          <w:rFonts w:ascii="Cambria" w:hAnsi="Cambria"/>
        </w:rPr>
        <w:t xml:space="preserve"> could </w:t>
      </w:r>
      <w:r w:rsidRPr="007672AD">
        <w:rPr>
          <w:rStyle w:val="Emphasis"/>
          <w:rFonts w:ascii="Cambria" w:hAnsi="Cambria"/>
        </w:rPr>
        <w:t>overturn</w:t>
      </w:r>
      <w:r w:rsidRPr="007672AD">
        <w:rPr>
          <w:rStyle w:val="StyleUnderline"/>
          <w:rFonts w:ascii="Cambria" w:hAnsi="Cambria"/>
        </w:rPr>
        <w:t xml:space="preserve"> the </w:t>
      </w:r>
      <w:r w:rsidRPr="007672AD">
        <w:rPr>
          <w:rStyle w:val="Emphasis"/>
          <w:rFonts w:ascii="Cambria" w:hAnsi="Cambria"/>
        </w:rPr>
        <w:t>favorable regional balances</w:t>
      </w:r>
      <w:r w:rsidRPr="007672AD">
        <w:rPr>
          <w:rStyle w:val="StyleUnderline"/>
          <w:rFonts w:ascii="Cambria" w:hAnsi="Cambria"/>
        </w:rPr>
        <w:t xml:space="preserve"> that have </w:t>
      </w:r>
      <w:r w:rsidRPr="007672AD">
        <w:rPr>
          <w:rStyle w:val="Emphasis"/>
          <w:rFonts w:ascii="Cambria" w:hAnsi="Cambria"/>
        </w:rPr>
        <w:t>underpinned</w:t>
      </w:r>
      <w:r w:rsidRPr="007672AD">
        <w:rPr>
          <w:rStyle w:val="StyleUnderline"/>
          <w:rFonts w:ascii="Cambria" w:hAnsi="Cambria"/>
        </w:rPr>
        <w:t xml:space="preserve"> the U.S.-led order for decades, and that they might construct </w:t>
      </w:r>
      <w:r w:rsidRPr="007672AD">
        <w:rPr>
          <w:rStyle w:val="Emphasis"/>
          <w:rFonts w:ascii="Cambria" w:hAnsi="Cambria"/>
        </w:rPr>
        <w:t>rival spheres of influence</w:t>
      </w:r>
      <w:r w:rsidRPr="007672AD">
        <w:rPr>
          <w:rFonts w:ascii="Cambria" w:hAnsi="Cambria"/>
          <w:sz w:val="16"/>
        </w:rPr>
        <w:t xml:space="preserve"> from which America and the liberal ideas it has long promoted would be excluded. Finally, it necessitates recognizing that </w:t>
      </w:r>
      <w:r w:rsidRPr="007672AD">
        <w:rPr>
          <w:rStyle w:val="StyleUnderline"/>
          <w:rFonts w:ascii="Cambria" w:hAnsi="Cambria"/>
        </w:rPr>
        <w:t xml:space="preserve">great-power rivalry could lead to </w:t>
      </w:r>
      <w:r w:rsidRPr="007672AD">
        <w:rPr>
          <w:rStyle w:val="Emphasis"/>
          <w:rFonts w:ascii="Cambria" w:hAnsi="Cambria"/>
        </w:rPr>
        <w:t>great-power war</w:t>
      </w:r>
      <w:r w:rsidRPr="007672AD">
        <w:rPr>
          <w:rFonts w:ascii="Cambria" w:hAnsi="Cambria"/>
          <w:sz w:val="16"/>
        </w:rPr>
        <w:t>, a prospect that seemed to have followed the Soviet empire onto the ash heap of history.</w:t>
      </w:r>
      <w:r w:rsidRPr="00B11FEC">
        <w:rPr>
          <w:rFonts w:ascii="Cambria" w:hAnsi="Cambria"/>
          <w:sz w:val="12"/>
        </w:rPr>
        <w:t>¶</w:t>
      </w:r>
      <w:r w:rsidRPr="007672AD">
        <w:rPr>
          <w:rFonts w:ascii="Cambria" w:hAnsi="Cambria"/>
          <w:sz w:val="12"/>
        </w:rPr>
        <w:t xml:space="preserve"> </w:t>
      </w:r>
      <w:r w:rsidRPr="007672AD">
        <w:rPr>
          <w:rFonts w:ascii="Cambria" w:hAnsi="Cambria"/>
          <w:sz w:val="16"/>
        </w:rPr>
        <w:t xml:space="preserve">Both </w:t>
      </w:r>
      <w:r w:rsidRPr="007672AD">
        <w:rPr>
          <w:rStyle w:val="Emphasis"/>
          <w:rFonts w:ascii="Cambria" w:hAnsi="Cambria"/>
        </w:rPr>
        <w:t>Beijing</w:t>
      </w:r>
      <w:r w:rsidRPr="007672AD">
        <w:rPr>
          <w:rStyle w:val="StyleUnderline"/>
          <w:rFonts w:ascii="Cambria" w:hAnsi="Cambria"/>
        </w:rPr>
        <w:t xml:space="preserve"> and </w:t>
      </w:r>
      <w:r w:rsidRPr="007672AD">
        <w:rPr>
          <w:rStyle w:val="Emphasis"/>
          <w:rFonts w:ascii="Cambria" w:hAnsi="Cambria"/>
        </w:rPr>
        <w:t>Moscow</w:t>
      </w:r>
      <w:r w:rsidRPr="007672AD">
        <w:rPr>
          <w:rStyle w:val="StyleUnderline"/>
          <w:rFonts w:ascii="Cambria" w:hAnsi="Cambria"/>
        </w:rPr>
        <w:t xml:space="preserve"> are</w:t>
      </w:r>
      <w:r w:rsidRPr="007672AD">
        <w:rPr>
          <w:rFonts w:ascii="Cambria" w:hAnsi="Cambria"/>
          <w:sz w:val="16"/>
        </w:rPr>
        <w:t xml:space="preserve">, after all, </w:t>
      </w:r>
      <w:r w:rsidRPr="007672AD">
        <w:rPr>
          <w:rStyle w:val="Emphasis"/>
          <w:rFonts w:ascii="Cambria" w:hAnsi="Cambria"/>
        </w:rPr>
        <w:t>optimizing their forces</w:t>
      </w:r>
      <w:r w:rsidRPr="007672AD">
        <w:rPr>
          <w:rStyle w:val="StyleUnderline"/>
          <w:rFonts w:ascii="Cambria" w:hAnsi="Cambria"/>
        </w:rPr>
        <w:t xml:space="preserve"> and </w:t>
      </w:r>
      <w:r w:rsidRPr="007672AD">
        <w:rPr>
          <w:rStyle w:val="Emphasis"/>
          <w:rFonts w:ascii="Cambria" w:hAnsi="Cambria"/>
        </w:rPr>
        <w:t>exercising aggressively</w:t>
      </w:r>
      <w:r w:rsidRPr="007672AD">
        <w:rPr>
          <w:rStyle w:val="StyleUnderline"/>
          <w:rFonts w:ascii="Cambria" w:hAnsi="Cambria"/>
        </w:rPr>
        <w:t xml:space="preserve"> in preparation for potential </w:t>
      </w:r>
      <w:r w:rsidRPr="007672AD">
        <w:rPr>
          <w:rStyle w:val="Emphasis"/>
          <w:rFonts w:ascii="Cambria" w:hAnsi="Cambria"/>
        </w:rPr>
        <w:t>conflicts</w:t>
      </w:r>
      <w:r w:rsidRPr="007672AD">
        <w:rPr>
          <w:rStyle w:val="StyleUnderline"/>
          <w:rFonts w:ascii="Cambria" w:hAnsi="Cambria"/>
        </w:rPr>
        <w:t xml:space="preserve"> with the U</w:t>
      </w:r>
      <w:r w:rsidRPr="007672AD">
        <w:rPr>
          <w:rFonts w:ascii="Cambria" w:hAnsi="Cambria"/>
          <w:sz w:val="16"/>
        </w:rPr>
        <w:t xml:space="preserve">nited </w:t>
      </w:r>
      <w:r w:rsidRPr="007672AD">
        <w:rPr>
          <w:rStyle w:val="StyleUnderline"/>
          <w:rFonts w:ascii="Cambria" w:hAnsi="Cambria"/>
        </w:rPr>
        <w:t>S</w:t>
      </w:r>
      <w:r w:rsidRPr="007672AD">
        <w:rPr>
          <w:rFonts w:ascii="Cambria" w:hAnsi="Cambria"/>
          <w:sz w:val="16"/>
        </w:rPr>
        <w:t xml:space="preserve">tates and its allies; </w:t>
      </w:r>
      <w:r w:rsidRPr="007672AD">
        <w:rPr>
          <w:rStyle w:val="StyleUnderline"/>
          <w:rFonts w:ascii="Cambria" w:hAnsi="Cambria"/>
        </w:rPr>
        <w:t>Russian doctrine explicitly emphasizes the</w:t>
      </w:r>
      <w:r w:rsidRPr="007672AD">
        <w:rPr>
          <w:rFonts w:ascii="Cambria" w:hAnsi="Cambria"/>
          <w:sz w:val="16"/>
        </w:rPr>
        <w:t xml:space="preserve"> limited </w:t>
      </w:r>
      <w:r w:rsidRPr="007672AD">
        <w:rPr>
          <w:rStyle w:val="StyleUnderline"/>
          <w:rFonts w:ascii="Cambria" w:hAnsi="Cambria"/>
        </w:rPr>
        <w:t xml:space="preserve">use of </w:t>
      </w:r>
      <w:r w:rsidRPr="007672AD">
        <w:rPr>
          <w:rStyle w:val="Emphasis"/>
          <w:rFonts w:ascii="Cambria" w:hAnsi="Cambria"/>
        </w:rPr>
        <w:t>nuclear weapons</w:t>
      </w:r>
      <w:r w:rsidRPr="007672AD">
        <w:rPr>
          <w:rFonts w:ascii="Cambria" w:hAnsi="Cambria"/>
          <w:sz w:val="16"/>
        </w:rPr>
        <w:t xml:space="preserve"> to achieve escalation dominance in a war with Washington. In Syria, </w:t>
      </w:r>
      <w:r w:rsidRPr="007672AD">
        <w:rPr>
          <w:rStyle w:val="StyleUnderline"/>
          <w:rFonts w:ascii="Cambria" w:hAnsi="Cambria"/>
        </w:rPr>
        <w:t xml:space="preserve">U.S. and Russian forces even came into </w:t>
      </w:r>
      <w:r w:rsidRPr="007672AD">
        <w:rPr>
          <w:rStyle w:val="Emphasis"/>
          <w:rFonts w:ascii="Cambria" w:hAnsi="Cambria"/>
        </w:rPr>
        <w:t>deadly contact</w:t>
      </w:r>
      <w:r w:rsidRPr="007672AD">
        <w:rPr>
          <w:rFonts w:ascii="Cambria" w:hAnsi="Cambria"/>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7672AD">
        <w:rPr>
          <w:rStyle w:val="StyleUnderline"/>
          <w:rFonts w:ascii="Cambria" w:hAnsi="Cambria"/>
        </w:rPr>
        <w:t>The world</w:t>
      </w:r>
      <w:r w:rsidRPr="007672AD">
        <w:rPr>
          <w:rFonts w:ascii="Cambria" w:hAnsi="Cambria"/>
          <w:sz w:val="16"/>
        </w:rPr>
        <w:t xml:space="preserve"> has not yet returned to the epic clashes for global dominance that characterized the twentieth century, but it </w:t>
      </w:r>
      <w:r w:rsidRPr="007672AD">
        <w:rPr>
          <w:rStyle w:val="StyleUnderline"/>
          <w:rFonts w:ascii="Cambria" w:hAnsi="Cambria"/>
        </w:rPr>
        <w:t xml:space="preserve">has returned to the </w:t>
      </w:r>
      <w:r w:rsidRPr="007672AD">
        <w:rPr>
          <w:rStyle w:val="Emphasis"/>
          <w:rFonts w:ascii="Cambria" w:hAnsi="Cambria"/>
        </w:rPr>
        <w:t>historical norm</w:t>
      </w:r>
      <w:r w:rsidRPr="007672AD">
        <w:rPr>
          <w:rStyle w:val="StyleUnderline"/>
          <w:rFonts w:ascii="Cambria" w:hAnsi="Cambria"/>
        </w:rPr>
        <w:t xml:space="preserve"> of </w:t>
      </w:r>
      <w:r w:rsidRPr="007672AD">
        <w:rPr>
          <w:rStyle w:val="Emphasis"/>
          <w:rFonts w:ascii="Cambria" w:hAnsi="Cambria"/>
        </w:rPr>
        <w:t>great-power struggle</w:t>
      </w:r>
      <w:r w:rsidRPr="007672AD">
        <w:rPr>
          <w:rFonts w:ascii="Cambria" w:hAnsi="Cambria"/>
          <w:sz w:val="16"/>
        </w:rPr>
        <w:t>, with all the associated dangers.</w:t>
      </w:r>
      <w:r w:rsidRPr="00B11FEC">
        <w:rPr>
          <w:rFonts w:ascii="Cambria" w:hAnsi="Cambria"/>
          <w:sz w:val="12"/>
        </w:rPr>
        <w:t>¶</w:t>
      </w:r>
      <w:r w:rsidRPr="007672AD">
        <w:rPr>
          <w:rFonts w:ascii="Cambria" w:hAnsi="Cambria"/>
          <w:sz w:val="12"/>
        </w:rPr>
        <w:t xml:space="preserve"> </w:t>
      </w:r>
      <w:r w:rsidRPr="007672AD">
        <w:rPr>
          <w:rFonts w:ascii="Cambria" w:hAnsi="Cambria"/>
          <w:sz w:val="16"/>
        </w:rPr>
        <w:t xml:space="preserve">Those dangers may be even greater than most observers appreciate, because if today’s great-power competitions are still most intense at the regional level, who is to say where these competitions will end? By all appearances, </w:t>
      </w:r>
      <w:r w:rsidRPr="007672AD">
        <w:rPr>
          <w:rStyle w:val="StyleUnderline"/>
        </w:rPr>
        <w:t xml:space="preserve">Russia </w:t>
      </w:r>
      <w:r w:rsidRPr="007672AD">
        <w:rPr>
          <w:rStyle w:val="Emphasis"/>
        </w:rPr>
        <w:t>does not simply want to be</w:t>
      </w:r>
      <w:r w:rsidRPr="007672AD">
        <w:rPr>
          <w:rStyle w:val="StyleUnderline"/>
        </w:rPr>
        <w:t xml:space="preserve"> a “</w:t>
      </w:r>
      <w:r w:rsidRPr="007672AD">
        <w:rPr>
          <w:rStyle w:val="Emphasis"/>
        </w:rPr>
        <w:t>regional power</w:t>
      </w:r>
      <w:r w:rsidRPr="007672AD">
        <w:rPr>
          <w:rStyle w:val="StyleUnderline"/>
        </w:rPr>
        <w:t>”</w:t>
      </w:r>
      <w:r w:rsidRPr="007672AD">
        <w:rPr>
          <w:rFonts w:ascii="Cambria" w:hAnsi="Cambria"/>
          <w:sz w:val="16"/>
        </w:rPr>
        <w:t xml:space="preserve"> (as Obama cuttingly described it) that dominates South Ossetia and Crimea.37 </w:t>
      </w:r>
      <w:r w:rsidRPr="007672AD">
        <w:rPr>
          <w:rStyle w:val="StyleUnderline"/>
        </w:rPr>
        <w:t xml:space="preserve">It </w:t>
      </w:r>
      <w:r w:rsidRPr="007672AD">
        <w:rPr>
          <w:rStyle w:val="Emphasis"/>
        </w:rPr>
        <w:t>aspires</w:t>
      </w:r>
      <w:r w:rsidRPr="007672AD">
        <w:rPr>
          <w:rStyle w:val="StyleUnderline"/>
        </w:rPr>
        <w:t xml:space="preserve"> to the </w:t>
      </w:r>
      <w:r w:rsidRPr="007672AD">
        <w:rPr>
          <w:rStyle w:val="Emphasis"/>
        </w:rPr>
        <w:t>deep European</w:t>
      </w:r>
      <w:r w:rsidRPr="007672AD">
        <w:rPr>
          <w:rStyle w:val="StyleUnderline"/>
        </w:rPr>
        <w:t xml:space="preserve"> and </w:t>
      </w:r>
      <w:r w:rsidRPr="007672AD">
        <w:rPr>
          <w:rStyle w:val="Emphasis"/>
        </w:rPr>
        <w:t>extra-regional impact</w:t>
      </w:r>
      <w:r w:rsidRPr="007672AD">
        <w:rPr>
          <w:rStyle w:val="StyleUnderline"/>
        </w:rPr>
        <w:t xml:space="preserve"> that </w:t>
      </w:r>
      <w:r w:rsidRPr="007672AD">
        <w:rPr>
          <w:rStyle w:val="Emphasis"/>
        </w:rPr>
        <w:t>previous incarnations</w:t>
      </w:r>
      <w:r w:rsidRPr="007672AD">
        <w:rPr>
          <w:rStyle w:val="StyleUnderline"/>
        </w:rPr>
        <w:t xml:space="preserve"> of the Russian state enjoyed</w:t>
      </w:r>
      <w:r w:rsidRPr="007672AD">
        <w:rPr>
          <w:rFonts w:ascii="Cambria" w:hAnsi="Cambria"/>
          <w:sz w:val="16"/>
        </w:rPr>
        <w:t xml:space="preserve">. Why else would Putin boast about how far his troops can drive into Eastern Europe? </w:t>
      </w:r>
      <w:r w:rsidRPr="007672AD">
        <w:rPr>
          <w:rStyle w:val="Emphasis"/>
        </w:rPr>
        <w:t>Why else</w:t>
      </w:r>
      <w:r w:rsidRPr="007672AD">
        <w:rPr>
          <w:rStyle w:val="StyleUnderline"/>
        </w:rPr>
        <w:t xml:space="preserve"> would Moscow</w:t>
      </w:r>
      <w:r w:rsidRPr="007672AD">
        <w:rPr>
          <w:rFonts w:ascii="Cambria" w:hAnsi="Cambria"/>
          <w:sz w:val="16"/>
        </w:rPr>
        <w:t xml:space="preserve"> be </w:t>
      </w:r>
      <w:r w:rsidRPr="007672AD">
        <w:rPr>
          <w:rStyle w:val="Emphasis"/>
        </w:rPr>
        <w:t>deploy</w:t>
      </w:r>
      <w:r w:rsidRPr="007672AD">
        <w:rPr>
          <w:sz w:val="16"/>
          <w:szCs w:val="16"/>
        </w:rPr>
        <w:t>ing</w:t>
      </w:r>
      <w:r w:rsidRPr="007672AD">
        <w:rPr>
          <w:rFonts w:ascii="Cambria" w:hAnsi="Cambria"/>
          <w:sz w:val="16"/>
        </w:rPr>
        <w:t xml:space="preserve"> military power </w:t>
      </w:r>
      <w:r w:rsidRPr="007672AD">
        <w:rPr>
          <w:rStyle w:val="StyleUnderline"/>
        </w:rPr>
        <w:t xml:space="preserve">into the </w:t>
      </w:r>
      <w:r w:rsidRPr="007672AD">
        <w:rPr>
          <w:rStyle w:val="Emphasis"/>
        </w:rPr>
        <w:t>Middle East?</w:t>
      </w:r>
      <w:r w:rsidRPr="007672AD">
        <w:rPr>
          <w:rFonts w:ascii="Cambria" w:hAnsi="Cambria"/>
          <w:sz w:val="16"/>
        </w:rPr>
        <w:t xml:space="preserve"> </w:t>
      </w:r>
      <w:r w:rsidRPr="007672AD">
        <w:rPr>
          <w:rStyle w:val="Emphasis"/>
        </w:rPr>
        <w:t>Why else</w:t>
      </w:r>
      <w:r w:rsidRPr="007672AD">
        <w:rPr>
          <w:rStyle w:val="StyleUnderline"/>
        </w:rPr>
        <w:t xml:space="preserve"> would it be continuing to cultivate</w:t>
      </w:r>
      <w:r w:rsidRPr="007672AD">
        <w:rPr>
          <w:rFonts w:ascii="Cambria" w:hAnsi="Cambria"/>
          <w:sz w:val="16"/>
        </w:rPr>
        <w:t xml:space="preserve"> intelligence and </w:t>
      </w:r>
      <w:r w:rsidRPr="007672AD">
        <w:rPr>
          <w:rStyle w:val="Emphasis"/>
        </w:rPr>
        <w:t>military relationships</w:t>
      </w:r>
      <w:r w:rsidRPr="007672AD">
        <w:rPr>
          <w:rStyle w:val="StyleUnderline"/>
        </w:rPr>
        <w:t xml:space="preserve"> in regions as remote as </w:t>
      </w:r>
      <w:r w:rsidRPr="007672AD">
        <w:rPr>
          <w:rStyle w:val="Emphasis"/>
        </w:rPr>
        <w:t>Latin America?</w:t>
      </w:r>
      <w:r w:rsidRPr="00B11FEC">
        <w:rPr>
          <w:rStyle w:val="Emphasis"/>
          <w:b w:val="0"/>
          <w:sz w:val="12"/>
        </w:rPr>
        <w:t>¶</w:t>
      </w:r>
      <w:r w:rsidRPr="007672AD">
        <w:rPr>
          <w:rStyle w:val="Emphasis"/>
          <w:sz w:val="12"/>
        </w:rPr>
        <w:t xml:space="preserve"> </w:t>
      </w:r>
      <w:r w:rsidRPr="007672AD">
        <w:rPr>
          <w:rFonts w:ascii="Cambria" w:hAnsi="Cambria"/>
          <w:sz w:val="16"/>
        </w:rPr>
        <w:t xml:space="preserve">Likewise, </w:t>
      </w:r>
      <w:r w:rsidRPr="007672AD">
        <w:rPr>
          <w:rStyle w:val="StyleUnderline"/>
        </w:rPr>
        <w:t xml:space="preserve">China is </w:t>
      </w:r>
      <w:r w:rsidRPr="007672AD">
        <w:rPr>
          <w:rStyle w:val="Emphasis"/>
        </w:rPr>
        <w:t>today</w:t>
      </w:r>
      <w:r w:rsidRPr="007672AD">
        <w:rPr>
          <w:rStyle w:val="StyleUnderline"/>
        </w:rPr>
        <w:t xml:space="preserve"> focused primarily on securing its own </w:t>
      </w:r>
      <w:r w:rsidRPr="007672AD">
        <w:rPr>
          <w:rStyle w:val="Emphasis"/>
        </w:rPr>
        <w:t>geopolitical neighborhood</w:t>
      </w:r>
      <w:r w:rsidRPr="007672AD">
        <w:rPr>
          <w:rStyle w:val="StyleUnderline"/>
        </w:rPr>
        <w:t xml:space="preserve">, but its ambitions for </w:t>
      </w:r>
      <w:r w:rsidRPr="007672AD">
        <w:rPr>
          <w:rStyle w:val="Emphasis"/>
        </w:rPr>
        <w:t>tomorrow</w:t>
      </w:r>
      <w:r w:rsidRPr="007672AD">
        <w:rPr>
          <w:rStyle w:val="StyleUnderline"/>
        </w:rPr>
        <w:t xml:space="preserve"> are </w:t>
      </w:r>
      <w:r w:rsidRPr="007672AD">
        <w:rPr>
          <w:rStyle w:val="Emphasis"/>
        </w:rPr>
        <w:t xml:space="preserve">clearly much bolder. </w:t>
      </w:r>
      <w:r w:rsidRPr="007672AD">
        <w:rPr>
          <w:rFonts w:ascii="Cambria" w:hAnsi="Cambria"/>
          <w:sz w:val="16"/>
        </w:rPr>
        <w:t xml:space="preserve">Beijing probably does not </w:t>
      </w:r>
      <w:r w:rsidRPr="007672AD">
        <w:rPr>
          <w:sz w:val="16"/>
        </w:rPr>
        <w:t xml:space="preserve">envision itself fully overthrowing the international order, simply because it has profited far too much from the U.S.-anchored global economy. Yet </w:t>
      </w:r>
      <w:r w:rsidRPr="007672AD">
        <w:rPr>
          <w:rStyle w:val="StyleUnderline"/>
        </w:rPr>
        <w:t xml:space="preserve">China has nonetheless positioned itself for a </w:t>
      </w:r>
      <w:r w:rsidRPr="007672AD">
        <w:rPr>
          <w:rStyle w:val="Emphasis"/>
        </w:rPr>
        <w:t>global challenge</w:t>
      </w:r>
      <w:r w:rsidRPr="007672AD">
        <w:rPr>
          <w:rStyle w:val="StyleUnderline"/>
        </w:rPr>
        <w:t xml:space="preserve"> to </w:t>
      </w:r>
      <w:r w:rsidRPr="007672AD">
        <w:rPr>
          <w:rStyle w:val="Emphasis"/>
        </w:rPr>
        <w:t>U.S. influence</w:t>
      </w:r>
      <w:r w:rsidRPr="007672AD">
        <w:rPr>
          <w:sz w:val="16"/>
        </w:rPr>
        <w:t xml:space="preserve">. </w:t>
      </w:r>
      <w:r w:rsidRPr="007672AD">
        <w:rPr>
          <w:rStyle w:val="StyleUnderline"/>
        </w:rPr>
        <w:t xml:space="preserve">Chinese military forces are deploying </w:t>
      </w:r>
      <w:r w:rsidRPr="007672AD">
        <w:rPr>
          <w:rStyle w:val="Emphasis"/>
        </w:rPr>
        <w:t>ever farther</w:t>
      </w:r>
      <w:r w:rsidRPr="007672AD">
        <w:rPr>
          <w:rStyle w:val="StyleUnderline"/>
        </w:rPr>
        <w:t xml:space="preserve"> from China’s immediate periphery; Beijing has </w:t>
      </w:r>
      <w:r w:rsidRPr="007672AD">
        <w:rPr>
          <w:rStyle w:val="Emphasis"/>
        </w:rPr>
        <w:t>projected power</w:t>
      </w:r>
      <w:r w:rsidRPr="007672AD">
        <w:rPr>
          <w:rStyle w:val="StyleUnderline"/>
        </w:rPr>
        <w:t xml:space="preserve"> into the </w:t>
      </w:r>
      <w:r w:rsidRPr="007672AD">
        <w:rPr>
          <w:rStyle w:val="Emphasis"/>
        </w:rPr>
        <w:t>Arctic</w:t>
      </w:r>
      <w:r w:rsidRPr="007672AD">
        <w:rPr>
          <w:rStyle w:val="StyleUnderline"/>
        </w:rPr>
        <w:t xml:space="preserve"> and </w:t>
      </w:r>
      <w:r w:rsidRPr="007672AD">
        <w:rPr>
          <w:rStyle w:val="Emphasis"/>
        </w:rPr>
        <w:t>established bases</w:t>
      </w:r>
      <w:r w:rsidRPr="007672AD">
        <w:rPr>
          <w:rStyle w:val="StyleUnderline"/>
        </w:rPr>
        <w:t xml:space="preserve"> and </w:t>
      </w:r>
      <w:r w:rsidRPr="007672AD">
        <w:rPr>
          <w:rStyle w:val="Emphasis"/>
        </w:rPr>
        <w:t>logistical points</w:t>
      </w:r>
      <w:r w:rsidRPr="007672AD">
        <w:rPr>
          <w:rStyle w:val="StyleUnderline"/>
        </w:rPr>
        <w:t xml:space="preserve"> in the </w:t>
      </w:r>
      <w:r w:rsidRPr="007672AD">
        <w:rPr>
          <w:rStyle w:val="Emphasis"/>
        </w:rPr>
        <w:t>Indian Ocean</w:t>
      </w:r>
      <w:r w:rsidRPr="007672AD">
        <w:rPr>
          <w:rStyle w:val="StyleUnderline"/>
        </w:rPr>
        <w:t xml:space="preserve"> and </w:t>
      </w:r>
      <w:r w:rsidRPr="007672AD">
        <w:rPr>
          <w:rStyle w:val="Emphasis"/>
        </w:rPr>
        <w:t>Horn of Africa</w:t>
      </w:r>
      <w:r w:rsidRPr="007672AD">
        <w:rPr>
          <w:rFonts w:ascii="Cambria" w:hAnsi="Cambria"/>
          <w:sz w:val="16"/>
        </w:rPr>
        <w:t xml:space="preserve">. Popular Chinese movies depict Beijing replacing Washington as the dominant actor in sub-Saharan Africa—a fictional representation of a real-life effort long under way. </w:t>
      </w:r>
      <w:r w:rsidRPr="007672AD">
        <w:rPr>
          <w:rStyle w:val="StyleUnderline"/>
        </w:rPr>
        <w:t xml:space="preserve">The </w:t>
      </w:r>
      <w:r w:rsidRPr="007672AD">
        <w:rPr>
          <w:rStyle w:val="Emphasis"/>
        </w:rPr>
        <w:t>Belt and Road Initiative</w:t>
      </w:r>
      <w:r w:rsidRPr="007672AD">
        <w:rPr>
          <w:rStyle w:val="StyleUnderline"/>
        </w:rPr>
        <w:t xml:space="preserve"> bespeaks an aspiration to </w:t>
      </w:r>
      <w:r w:rsidRPr="007672AD">
        <w:rPr>
          <w:rStyle w:val="Emphasis"/>
        </w:rPr>
        <w:t>link</w:t>
      </w:r>
      <w:r w:rsidRPr="007672AD">
        <w:rPr>
          <w:rStyle w:val="StyleUnderline"/>
        </w:rPr>
        <w:t xml:space="preserve"> China to countries throughout </w:t>
      </w:r>
      <w:r w:rsidRPr="007672AD">
        <w:rPr>
          <w:rStyle w:val="Emphasis"/>
        </w:rPr>
        <w:t>Central Asia, the Middle East, and Europe</w:t>
      </w:r>
      <w:r w:rsidRPr="007672AD">
        <w:rPr>
          <w:rFonts w:ascii="Cambria" w:hAnsi="Cambria"/>
          <w:sz w:val="16"/>
        </w:rPr>
        <w:t xml:space="preserve">; BRI, AIIB, and RCEP look like the beginning of an alternative institutional architecture to rival Washington’s. In 2017, </w:t>
      </w:r>
      <w:r w:rsidRPr="007672AD">
        <w:rPr>
          <w:rStyle w:val="StyleUnderline"/>
        </w:rPr>
        <w:t>Xi</w:t>
      </w:r>
      <w:r w:rsidRPr="007672AD">
        <w:rPr>
          <w:rFonts w:ascii="Cambria" w:hAnsi="Cambria"/>
          <w:sz w:val="16"/>
        </w:rPr>
        <w:t xml:space="preserve"> Jinping </w:t>
      </w:r>
      <w:r w:rsidRPr="007672AD">
        <w:rPr>
          <w:rStyle w:val="StyleUnderline"/>
        </w:rPr>
        <w:t>told the</w:t>
      </w:r>
      <w:r w:rsidRPr="007672AD">
        <w:rPr>
          <w:rFonts w:ascii="Cambria" w:hAnsi="Cambria"/>
          <w:sz w:val="16"/>
        </w:rPr>
        <w:t xml:space="preserve"> </w:t>
      </w:r>
      <w:r w:rsidRPr="007672AD">
        <w:rPr>
          <w:rStyle w:val="StyleUnderline"/>
        </w:rPr>
        <w:t>Nineteenth National Congress of the Chinese Communist Party that Beijing could</w:t>
      </w:r>
      <w:r w:rsidRPr="007672AD">
        <w:rPr>
          <w:rFonts w:ascii="Cambria" w:hAnsi="Cambria"/>
          <w:sz w:val="16"/>
        </w:rPr>
        <w:t xml:space="preserve"> now “</w:t>
      </w:r>
      <w:r w:rsidRPr="007672AD">
        <w:rPr>
          <w:rStyle w:val="Emphasis"/>
        </w:rPr>
        <w:t>take center stage in the world</w:t>
      </w:r>
      <w:r w:rsidRPr="007672AD">
        <w:rPr>
          <w:rFonts w:ascii="Cambria" w:hAnsi="Cambria"/>
          <w:sz w:val="16"/>
        </w:rPr>
        <w:t xml:space="preserve">” </w:t>
      </w:r>
      <w:r w:rsidRPr="007672AD">
        <w:rPr>
          <w:rStyle w:val="StyleUnderline"/>
        </w:rPr>
        <w:t xml:space="preserve">and act as an </w:t>
      </w:r>
      <w:r w:rsidRPr="007672AD">
        <w:rPr>
          <w:rStyle w:val="Emphasis"/>
        </w:rPr>
        <w:t>alternative</w:t>
      </w:r>
      <w:r w:rsidRPr="007672AD">
        <w:rPr>
          <w:rStyle w:val="StyleUnderline"/>
        </w:rPr>
        <w:t xml:space="preserve"> to </w:t>
      </w:r>
      <w:r w:rsidRPr="007672AD">
        <w:rPr>
          <w:rStyle w:val="Emphasis"/>
        </w:rPr>
        <w:t>U.S. leadership</w:t>
      </w:r>
      <w:r w:rsidRPr="007672AD">
        <w:rPr>
          <w:rFonts w:ascii="Cambria" w:hAnsi="Cambria"/>
          <w:sz w:val="16"/>
        </w:rPr>
        <w:t>.38</w:t>
      </w:r>
      <w:r w:rsidRPr="00B11FEC">
        <w:rPr>
          <w:rFonts w:ascii="Cambria" w:hAnsi="Cambria"/>
          <w:sz w:val="12"/>
        </w:rPr>
        <w:t>¶</w:t>
      </w:r>
      <w:r w:rsidRPr="007672AD">
        <w:rPr>
          <w:rFonts w:ascii="Cambria" w:hAnsi="Cambria"/>
          <w:sz w:val="12"/>
        </w:rPr>
        <w:t xml:space="preserve"> </w:t>
      </w:r>
      <w:r w:rsidRPr="007672AD">
        <w:rPr>
          <w:rFonts w:ascii="Cambria" w:hAnsi="Cambria"/>
          <w:sz w:val="16"/>
        </w:rPr>
        <w:t xml:space="preserve">These ambitions may or may not be realistic. But they demonstrate just how significantly the world’s leading authoritarian powers desire to shift the global environment over time. The </w:t>
      </w:r>
      <w:r w:rsidRPr="007672AD">
        <w:rPr>
          <w:rStyle w:val="Emphasis"/>
        </w:rPr>
        <w:t>revisionism</w:t>
      </w:r>
      <w:r w:rsidRPr="007672AD">
        <w:rPr>
          <w:rFonts w:ascii="Cambria" w:hAnsi="Cambria"/>
          <w:sz w:val="16"/>
        </w:rPr>
        <w:t xml:space="preserve"> we are seeing today </w:t>
      </w:r>
      <w:r w:rsidRPr="007672AD">
        <w:rPr>
          <w:rStyle w:val="StyleUnderline"/>
        </w:rPr>
        <w:t xml:space="preserve">may therefore be </w:t>
      </w:r>
      <w:r w:rsidRPr="007672AD">
        <w:rPr>
          <w:rStyle w:val="Emphasis"/>
        </w:rPr>
        <w:t>only the beginning</w:t>
      </w:r>
      <w:r w:rsidRPr="007672AD">
        <w:rPr>
          <w:rFonts w:ascii="Cambria" w:hAnsi="Cambria"/>
          <w:sz w:val="16"/>
        </w:rPr>
        <w:t xml:space="preserve">. As </w:t>
      </w:r>
      <w:r w:rsidRPr="007672AD">
        <w:rPr>
          <w:rStyle w:val="StyleUnderline"/>
        </w:rPr>
        <w:t xml:space="preserve">China’s power </w:t>
      </w:r>
      <w:r w:rsidRPr="007672AD">
        <w:rPr>
          <w:rStyle w:val="Emphasis"/>
        </w:rPr>
        <w:t>continues to grow,</w:t>
      </w:r>
      <w:r w:rsidRPr="007672AD">
        <w:rPr>
          <w:rStyle w:val="StyleUnderline"/>
        </w:rPr>
        <w:t xml:space="preserve"> or if it is successful in </w:t>
      </w:r>
      <w:r w:rsidRPr="007672AD">
        <w:rPr>
          <w:rStyle w:val="Emphasis"/>
        </w:rPr>
        <w:t>dominating the Western Pacific</w:t>
      </w:r>
      <w:r w:rsidRPr="007672AD">
        <w:rPr>
          <w:rStyle w:val="StyleUnderline"/>
        </w:rPr>
        <w:t xml:space="preserve">, it will </w:t>
      </w:r>
      <w:r w:rsidRPr="007672AD">
        <w:rPr>
          <w:rStyle w:val="Emphasis"/>
        </w:rPr>
        <w:t>surely move on</w:t>
      </w:r>
      <w:r w:rsidRPr="007672AD">
        <w:rPr>
          <w:rStyle w:val="StyleUnderline"/>
        </w:rPr>
        <w:t xml:space="preserve"> to </w:t>
      </w:r>
      <w:r w:rsidRPr="007672AD">
        <w:rPr>
          <w:rStyle w:val="Emphasis"/>
        </w:rPr>
        <w:t>grander endeavors</w:t>
      </w:r>
      <w:r w:rsidRPr="007672AD">
        <w:rPr>
          <w:rFonts w:ascii="Cambria" w:hAnsi="Cambria"/>
          <w:sz w:val="16"/>
        </w:rPr>
        <w:t xml:space="preserve">. If Russia reconsolidates control over the former Soviet space, it may seek to bring parts of the former Warsaw Pact to heel. Historically, </w:t>
      </w:r>
      <w:r w:rsidRPr="007672AD">
        <w:rPr>
          <w:rStyle w:val="StyleUnderline"/>
        </w:rPr>
        <w:t xml:space="preserve">this has been a recurring pattern of </w:t>
      </w:r>
      <w:r w:rsidRPr="007672AD">
        <w:rPr>
          <w:rStyle w:val="Emphasis"/>
        </w:rPr>
        <w:t>great-power behavior</w:t>
      </w:r>
      <w:r w:rsidRPr="007672AD">
        <w:rPr>
          <w:rStyle w:val="StyleUnderline"/>
        </w:rPr>
        <w:t xml:space="preserve">—interests </w:t>
      </w:r>
      <w:r w:rsidRPr="007672AD">
        <w:rPr>
          <w:rStyle w:val="Emphasis"/>
        </w:rPr>
        <w:t>expand with power</w:t>
      </w:r>
      <w:r w:rsidRPr="007672AD">
        <w:rPr>
          <w:rStyle w:val="StyleUnderline"/>
        </w:rPr>
        <w:t xml:space="preserve">, the appetite </w:t>
      </w:r>
      <w:r w:rsidRPr="007672AD">
        <w:rPr>
          <w:rStyle w:val="Emphasis"/>
        </w:rPr>
        <w:t>grows</w:t>
      </w:r>
      <w:r w:rsidRPr="007672AD">
        <w:rPr>
          <w:rStyle w:val="StyleUnderline"/>
        </w:rPr>
        <w:t xml:space="preserve"> with the eating, </w:t>
      </w:r>
      <w:r w:rsidRPr="007672AD">
        <w:rPr>
          <w:rStyle w:val="Emphasis"/>
        </w:rPr>
        <w:t xml:space="preserve">risk-taking </w:t>
      </w:r>
      <w:r w:rsidRPr="007672AD">
        <w:rPr>
          <w:rStyle w:val="StyleUnderline"/>
        </w:rPr>
        <w:t xml:space="preserve">increases as </w:t>
      </w:r>
      <w:r w:rsidRPr="007672AD">
        <w:rPr>
          <w:rStyle w:val="Emphasis"/>
        </w:rPr>
        <w:t>early gambles</w:t>
      </w:r>
      <w:r w:rsidRPr="007672AD">
        <w:rPr>
          <w:rStyle w:val="StyleUnderline"/>
        </w:rPr>
        <w:t xml:space="preserve"> are seen to </w:t>
      </w:r>
      <w:r w:rsidRPr="007672AD">
        <w:rPr>
          <w:rStyle w:val="Emphasis"/>
        </w:rPr>
        <w:t>pay off</w:t>
      </w:r>
      <w:r w:rsidRPr="007672AD">
        <w:rPr>
          <w:rFonts w:ascii="Cambria" w:hAnsi="Cambria"/>
          <w:sz w:val="16"/>
        </w:rPr>
        <w:t xml:space="preserve">.39 This pattern is precisely why the revival of great-power competition is so concerning—because </w:t>
      </w:r>
      <w:r w:rsidRPr="007672AD">
        <w:rPr>
          <w:rStyle w:val="Emphasis"/>
        </w:rPr>
        <w:t>geopolitical revisionism</w:t>
      </w:r>
      <w:r w:rsidRPr="007672AD">
        <w:rPr>
          <w:rStyle w:val="StyleUnderline"/>
        </w:rPr>
        <w:t xml:space="preserve"> by </w:t>
      </w:r>
      <w:r w:rsidRPr="007672AD">
        <w:rPr>
          <w:rStyle w:val="Emphasis"/>
        </w:rPr>
        <w:t>unsatisfied major powers</w:t>
      </w:r>
      <w:r w:rsidRPr="007672AD">
        <w:rPr>
          <w:rStyle w:val="StyleUnderline"/>
        </w:rPr>
        <w:t xml:space="preserve"> has so often presaged </w:t>
      </w:r>
      <w:r w:rsidRPr="007672AD">
        <w:rPr>
          <w:rStyle w:val="Emphasis"/>
        </w:rPr>
        <w:t>intensifying international conflict</w:t>
      </w:r>
      <w:r w:rsidRPr="007672AD">
        <w:rPr>
          <w:rStyle w:val="StyleUnderline"/>
        </w:rPr>
        <w:t>,</w:t>
      </w:r>
      <w:r w:rsidRPr="007672AD">
        <w:rPr>
          <w:rFonts w:ascii="Cambria" w:hAnsi="Cambria"/>
          <w:sz w:val="16"/>
        </w:rPr>
        <w:t xml:space="preserve"> confrontation, </w:t>
      </w:r>
      <w:r w:rsidRPr="007672AD">
        <w:rPr>
          <w:rStyle w:val="StyleUnderline"/>
        </w:rPr>
        <w:t xml:space="preserve">and </w:t>
      </w:r>
      <w:r w:rsidRPr="007672AD">
        <w:rPr>
          <w:sz w:val="16"/>
        </w:rPr>
        <w:t>even</w:t>
      </w:r>
      <w:r w:rsidRPr="007672AD">
        <w:rPr>
          <w:rStyle w:val="StyleUnderline"/>
        </w:rPr>
        <w:t xml:space="preserve"> </w:t>
      </w:r>
      <w:r w:rsidRPr="007672AD">
        <w:rPr>
          <w:rStyle w:val="Emphasis"/>
        </w:rPr>
        <w:t>war</w:t>
      </w:r>
      <w:r w:rsidRPr="007672AD">
        <w:rPr>
          <w:rFonts w:ascii="Cambria" w:hAnsi="Cambria"/>
          <w:sz w:val="16"/>
        </w:rPr>
        <w:t>. The great-power behavior occurring today represents the warning light flashing on the dashboard. It tells us there may be still-greater traumas to come.</w:t>
      </w:r>
      <w:r w:rsidRPr="00B11FEC">
        <w:rPr>
          <w:rFonts w:ascii="Cambria" w:hAnsi="Cambria"/>
          <w:sz w:val="12"/>
        </w:rPr>
        <w:t>¶</w:t>
      </w:r>
      <w:r w:rsidRPr="007672AD">
        <w:rPr>
          <w:rFonts w:ascii="Cambria" w:hAnsi="Cambria"/>
          <w:sz w:val="12"/>
        </w:rPr>
        <w:t xml:space="preserve"> </w:t>
      </w:r>
      <w:r w:rsidRPr="007672AD">
        <w:rPr>
          <w:rFonts w:ascii="Cambria" w:hAnsi="Cambria"/>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7672AD">
        <w:rPr>
          <w:rStyle w:val="StyleUnderline"/>
        </w:rPr>
        <w:t xml:space="preserve">than simply </w:t>
      </w:r>
      <w:r w:rsidRPr="007672AD">
        <w:rPr>
          <w:rStyle w:val="Emphasis"/>
        </w:rPr>
        <w:t>acquiescing</w:t>
      </w:r>
      <w:r w:rsidRPr="007672AD">
        <w:rPr>
          <w:rFonts w:ascii="Cambria" w:hAnsi="Cambria"/>
          <w:sz w:val="16"/>
        </w:rPr>
        <w:t xml:space="preserve"> </w:t>
      </w:r>
      <w:r w:rsidRPr="007672AD">
        <w:rPr>
          <w:rStyle w:val="StyleUnderline"/>
        </w:rPr>
        <w:t>in</w:t>
      </w:r>
      <w:r w:rsidRPr="007672AD">
        <w:rPr>
          <w:rFonts w:ascii="Cambria" w:hAnsi="Cambria"/>
          <w:sz w:val="16"/>
        </w:rPr>
        <w:t xml:space="preserve"> the </w:t>
      </w:r>
      <w:r w:rsidRPr="007672AD">
        <w:rPr>
          <w:rStyle w:val="Emphasis"/>
        </w:rPr>
        <w:t>decline</w:t>
      </w:r>
      <w:r w:rsidRPr="007672AD">
        <w:rPr>
          <w:rFonts w:ascii="Cambria" w:hAnsi="Cambria"/>
          <w:sz w:val="16"/>
        </w:rPr>
        <w:t xml:space="preserve"> of a world it spent generations building, </w:t>
      </w:r>
      <w:r w:rsidRPr="007672AD">
        <w:rPr>
          <w:rStyle w:val="StyleUnderline"/>
        </w:rPr>
        <w:t xml:space="preserve">America should </w:t>
      </w:r>
      <w:r w:rsidRPr="007672AD">
        <w:rPr>
          <w:rStyle w:val="Emphasis"/>
        </w:rPr>
        <w:t>aggressively bolster its defenses</w:t>
      </w:r>
      <w:r w:rsidRPr="007672AD">
        <w:rPr>
          <w:rStyle w:val="StyleUnderline"/>
        </w:rPr>
        <w:t xml:space="preserve">, with an eye to </w:t>
      </w:r>
      <w:r w:rsidRPr="007672AD">
        <w:rPr>
          <w:rStyle w:val="Emphasis"/>
        </w:rPr>
        <w:t>preserving</w:t>
      </w:r>
      <w:r w:rsidRPr="007672AD">
        <w:rPr>
          <w:rStyle w:val="StyleUnderline"/>
        </w:rPr>
        <w:t xml:space="preserve"> and perhaps even selectively </w:t>
      </w:r>
      <w:r w:rsidRPr="007672AD">
        <w:rPr>
          <w:rStyle w:val="Emphasis"/>
        </w:rPr>
        <w:t>advancing</w:t>
      </w:r>
      <w:r w:rsidRPr="007672AD">
        <w:rPr>
          <w:rStyle w:val="StyleUnderline"/>
        </w:rPr>
        <w:t xml:space="preserve"> its remarkable achievements.</w:t>
      </w:r>
    </w:p>
    <w:p w14:paraId="75670486" w14:textId="77777777" w:rsidR="00945732" w:rsidRPr="007672AD" w:rsidRDefault="00945732" w:rsidP="00945732">
      <w:pPr>
        <w:pStyle w:val="Heading4"/>
        <w:rPr>
          <w:rFonts w:ascii="Cambria" w:hAnsi="Cambria"/>
        </w:rPr>
      </w:pPr>
      <w:r w:rsidRPr="007672AD">
        <w:rPr>
          <w:rFonts w:ascii="Cambria" w:hAnsi="Cambria"/>
        </w:rPr>
        <w:lastRenderedPageBreak/>
        <w:t xml:space="preserve">Military primacy solves </w:t>
      </w:r>
      <w:r w:rsidRPr="007672AD">
        <w:rPr>
          <w:rFonts w:ascii="Cambria" w:hAnsi="Cambria"/>
          <w:u w:val="single"/>
        </w:rPr>
        <w:t>economic growth</w:t>
      </w:r>
      <w:r w:rsidRPr="007672AD">
        <w:rPr>
          <w:rFonts w:ascii="Cambria" w:hAnsi="Cambria"/>
        </w:rPr>
        <w:t xml:space="preserve">, </w:t>
      </w:r>
      <w:r w:rsidRPr="007672AD">
        <w:rPr>
          <w:rFonts w:ascii="Cambria" w:hAnsi="Cambria"/>
          <w:u w:val="single"/>
        </w:rPr>
        <w:t>prolif</w:t>
      </w:r>
      <w:r w:rsidRPr="007672AD">
        <w:rPr>
          <w:rFonts w:ascii="Cambria" w:hAnsi="Cambria"/>
        </w:rPr>
        <w:t xml:space="preserve">, and </w:t>
      </w:r>
      <w:r w:rsidRPr="007672AD">
        <w:rPr>
          <w:rFonts w:ascii="Cambria" w:hAnsi="Cambria"/>
          <w:u w:val="single"/>
        </w:rPr>
        <w:t>great-power war</w:t>
      </w:r>
      <w:r w:rsidRPr="007672AD">
        <w:rPr>
          <w:rFonts w:ascii="Cambria" w:hAnsi="Cambria"/>
        </w:rPr>
        <w:t xml:space="preserve">.   </w:t>
      </w:r>
    </w:p>
    <w:p w14:paraId="0C258B35" w14:textId="77777777" w:rsidR="00945732" w:rsidRPr="007672AD" w:rsidRDefault="00945732" w:rsidP="00945732">
      <w:pPr>
        <w:rPr>
          <w:rFonts w:ascii="Cambria" w:hAnsi="Cambria"/>
        </w:rPr>
      </w:pPr>
      <w:r w:rsidRPr="007672AD">
        <w:rPr>
          <w:rStyle w:val="Style13ptBold"/>
          <w:rFonts w:ascii="Cambria" w:hAnsi="Cambria"/>
        </w:rPr>
        <w:t>Brands &amp; Edel, 19</w:t>
      </w:r>
      <w:r w:rsidRPr="007672AD">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(“The Lessons of Tragedy: Statecraft and World Order;” Ch. 5: The Contemporary Amnesia; Published by </w:t>
      </w:r>
      <w:r w:rsidRPr="007672AD">
        <w:rPr>
          <w:rFonts w:ascii="Cambria" w:hAnsi="Cambria"/>
          <w:i/>
          <w:iCs/>
          <w:sz w:val="16"/>
          <w:szCs w:val="16"/>
        </w:rPr>
        <w:t>Yale University Press</w:t>
      </w:r>
      <w:r w:rsidRPr="007672AD">
        <w:rPr>
          <w:rFonts w:ascii="Cambria" w:hAnsi="Cambria"/>
          <w:sz w:val="16"/>
          <w:szCs w:val="16"/>
        </w:rPr>
        <w:t>; //GrRv)</w:t>
      </w:r>
    </w:p>
    <w:p w14:paraId="175A33C4" w14:textId="77777777" w:rsidR="00945732" w:rsidRPr="007672AD" w:rsidRDefault="00945732" w:rsidP="00945732">
      <w:pPr>
        <w:rPr>
          <w:rFonts w:ascii="Cambria" w:hAnsi="Cambria"/>
          <w:sz w:val="16"/>
        </w:rPr>
      </w:pPr>
      <w:r w:rsidRPr="007672AD">
        <w:rPr>
          <w:rFonts w:ascii="Cambria" w:hAnsi="Cambria"/>
          <w:sz w:val="16"/>
        </w:rPr>
        <w:t xml:space="preserve">As William Wohlforth has noted, </w:t>
      </w:r>
      <w:r w:rsidRPr="007672AD">
        <w:rPr>
          <w:rStyle w:val="Emphasis"/>
        </w:rPr>
        <w:t>American primacy</w:t>
      </w:r>
      <w:r w:rsidRPr="007672AD">
        <w:rPr>
          <w:rFonts w:ascii="Cambria" w:hAnsi="Cambria"/>
          <w:sz w:val="16"/>
        </w:rPr>
        <w:t xml:space="preserve"> and activism </w:t>
      </w:r>
      <w:r w:rsidRPr="007672AD">
        <w:rPr>
          <w:rStyle w:val="StyleUnderline"/>
        </w:rPr>
        <w:t xml:space="preserve">acted as a </w:t>
      </w:r>
      <w:r w:rsidRPr="007672AD">
        <w:rPr>
          <w:rStyle w:val="Emphasis"/>
        </w:rPr>
        <w:t>powerful deterrent to great-power conflict</w:t>
      </w:r>
      <w:r w:rsidRPr="007672AD">
        <w:rPr>
          <w:rStyle w:val="StyleUnderline"/>
        </w:rPr>
        <w:t xml:space="preserve"> by creating </w:t>
      </w:r>
      <w:r w:rsidRPr="007672AD">
        <w:rPr>
          <w:rStyle w:val="Emphasis"/>
        </w:rPr>
        <w:t>enormous disincentives</w:t>
      </w:r>
      <w:r w:rsidRPr="007672AD">
        <w:rPr>
          <w:rStyle w:val="StyleUnderline"/>
        </w:rPr>
        <w:t xml:space="preserve"> for Russia, China, or other actors to incur the “focused enmity” of the </w:t>
      </w:r>
      <w:r w:rsidRPr="007672AD">
        <w:rPr>
          <w:rStyle w:val="Emphasis"/>
        </w:rPr>
        <w:t>United States</w:t>
      </w:r>
      <w:r w:rsidRPr="007672AD">
        <w:rPr>
          <w:rFonts w:ascii="Cambria" w:hAnsi="Cambria"/>
          <w:sz w:val="16"/>
        </w:rPr>
        <w:t xml:space="preserve">.11 The persistence and even extension of </w:t>
      </w:r>
      <w:r w:rsidRPr="007672AD">
        <w:rPr>
          <w:rStyle w:val="StyleUnderline"/>
        </w:rPr>
        <w:t>the U.S. security blanket</w:t>
      </w:r>
      <w:r w:rsidRPr="007672AD">
        <w:rPr>
          <w:rStyle w:val="Emphasis"/>
        </w:rPr>
        <w:t xml:space="preserve"> smothered potential instability</w:t>
      </w:r>
      <w:r w:rsidRPr="007672AD">
        <w:rPr>
          <w:rStyle w:val="StyleUnderline"/>
        </w:rPr>
        <w:t xml:space="preserve"> in </w:t>
      </w:r>
      <w:r w:rsidRPr="007672AD">
        <w:rPr>
          <w:sz w:val="16"/>
        </w:rPr>
        <w:t>unsettled</w:t>
      </w:r>
      <w:r w:rsidRPr="007672AD">
        <w:rPr>
          <w:rStyle w:val="StyleUnderline"/>
        </w:rPr>
        <w:t xml:space="preserve"> regions such as </w:t>
      </w:r>
      <w:r w:rsidRPr="007672AD">
        <w:rPr>
          <w:rStyle w:val="Emphasis"/>
        </w:rPr>
        <w:t>Eastern Europe</w:t>
      </w:r>
      <w:r w:rsidRPr="007672AD">
        <w:rPr>
          <w:rStyle w:val="StyleUnderline"/>
        </w:rPr>
        <w:t>, while removing any possibility of</w:t>
      </w:r>
      <w:r w:rsidRPr="007672AD">
        <w:rPr>
          <w:rFonts w:ascii="Cambria" w:hAnsi="Cambria"/>
          <w:sz w:val="16"/>
        </w:rPr>
        <w:t xml:space="preserve"> German or Japanese </w:t>
      </w:r>
      <w:r w:rsidRPr="007672AD">
        <w:rPr>
          <w:rStyle w:val="Emphasis"/>
        </w:rPr>
        <w:t>revanchism</w:t>
      </w:r>
      <w:r w:rsidRPr="007672AD">
        <w:rPr>
          <w:rFonts w:ascii="Cambria" w:hAnsi="Cambria"/>
          <w:sz w:val="16"/>
        </w:rPr>
        <w:t>—a prospect much feared in the early 1990s—</w:t>
      </w:r>
      <w:r w:rsidRPr="007672AD">
        <w:rPr>
          <w:rStyle w:val="StyleUnderline"/>
        </w:rPr>
        <w:t>by keeping</w:t>
      </w:r>
      <w:r w:rsidRPr="007672AD">
        <w:rPr>
          <w:rFonts w:ascii="Cambria" w:hAnsi="Cambria"/>
          <w:sz w:val="16"/>
        </w:rPr>
        <w:t xml:space="preserve"> those </w:t>
      </w:r>
      <w:r w:rsidRPr="007672AD">
        <w:rPr>
          <w:rStyle w:val="StyleUnderline"/>
        </w:rPr>
        <w:t>countries</w:t>
      </w:r>
      <w:r w:rsidRPr="007672AD">
        <w:rPr>
          <w:rFonts w:ascii="Cambria" w:hAnsi="Cambria"/>
          <w:sz w:val="16"/>
        </w:rPr>
        <w:t xml:space="preserve"> </w:t>
      </w:r>
      <w:r w:rsidRPr="007672AD">
        <w:rPr>
          <w:rStyle w:val="Emphasis"/>
        </w:rPr>
        <w:t>tightly lashed</w:t>
      </w:r>
      <w:r w:rsidRPr="007672AD">
        <w:rPr>
          <w:rFonts w:ascii="Cambria" w:hAnsi="Cambria"/>
          <w:sz w:val="16"/>
        </w:rPr>
        <w:t xml:space="preserve"> </w:t>
      </w:r>
      <w:r w:rsidRPr="007672AD">
        <w:rPr>
          <w:rStyle w:val="StyleUnderline"/>
        </w:rPr>
        <w:t>to Washington</w:t>
      </w:r>
      <w:r w:rsidRPr="007672AD">
        <w:rPr>
          <w:rFonts w:ascii="Cambria" w:hAnsi="Cambria"/>
          <w:sz w:val="16"/>
        </w:rPr>
        <w:t xml:space="preserve">. </w:t>
      </w:r>
      <w:r w:rsidRPr="007672AD">
        <w:rPr>
          <w:rStyle w:val="StyleUnderline"/>
        </w:rPr>
        <w:t xml:space="preserve">American intervention helped </w:t>
      </w:r>
      <w:r w:rsidRPr="007672AD">
        <w:rPr>
          <w:rStyle w:val="Emphasis"/>
        </w:rPr>
        <w:t>extinguish bloody conflicts</w:t>
      </w:r>
      <w:r w:rsidRPr="007672AD">
        <w:rPr>
          <w:rStyle w:val="StyleUnderline"/>
        </w:rPr>
        <w:t xml:space="preserve"> in the </w:t>
      </w:r>
      <w:r w:rsidRPr="007672AD">
        <w:rPr>
          <w:rStyle w:val="Emphasis"/>
        </w:rPr>
        <w:t>Balkans</w:t>
      </w:r>
      <w:r w:rsidRPr="007672AD">
        <w:rPr>
          <w:rFonts w:ascii="Cambria" w:hAnsi="Cambria"/>
          <w:sz w:val="16"/>
        </w:rPr>
        <w:t xml:space="preserve"> before they could spread to neighboring countries; </w:t>
      </w:r>
      <w:r w:rsidRPr="007672AD">
        <w:rPr>
          <w:rStyle w:val="StyleUnderline"/>
        </w:rPr>
        <w:t>U.S.</w:t>
      </w:r>
      <w:r w:rsidRPr="007672AD">
        <w:rPr>
          <w:rFonts w:ascii="Cambria" w:hAnsi="Cambria"/>
          <w:sz w:val="16"/>
        </w:rPr>
        <w:t xml:space="preserve"> diplomatic and </w:t>
      </w:r>
      <w:r w:rsidRPr="007672AD">
        <w:rPr>
          <w:rStyle w:val="Emphasis"/>
        </w:rPr>
        <w:t>military pressure</w:t>
      </w:r>
      <w:r w:rsidRPr="007672AD">
        <w:rPr>
          <w:rFonts w:ascii="Cambria" w:hAnsi="Cambria"/>
          <w:sz w:val="16"/>
        </w:rPr>
        <w:t xml:space="preserve"> </w:t>
      </w:r>
      <w:r w:rsidRPr="007672AD">
        <w:rPr>
          <w:rStyle w:val="StyleUnderline"/>
        </w:rPr>
        <w:t xml:space="preserve">kept </w:t>
      </w:r>
      <w:r w:rsidRPr="007672AD">
        <w:rPr>
          <w:rStyle w:val="Emphasis"/>
        </w:rPr>
        <w:t>aggressive tyrannies</w:t>
      </w:r>
      <w:r w:rsidRPr="007672AD">
        <w:rPr>
          <w:rStyle w:val="StyleUnderline"/>
        </w:rPr>
        <w:t xml:space="preserve"> such as </w:t>
      </w:r>
      <w:r w:rsidRPr="007672AD">
        <w:rPr>
          <w:rStyle w:val="Emphasis"/>
        </w:rPr>
        <w:t>Iraq, Iran</w:t>
      </w:r>
      <w:r w:rsidRPr="007672AD">
        <w:rPr>
          <w:rStyle w:val="StyleUnderline"/>
        </w:rPr>
        <w:t xml:space="preserve">, and </w:t>
      </w:r>
      <w:r w:rsidRPr="007672AD">
        <w:rPr>
          <w:rStyle w:val="Emphasis"/>
        </w:rPr>
        <w:t>North Korea bottled up a</w:t>
      </w:r>
      <w:r w:rsidRPr="007672AD">
        <w:rPr>
          <w:rStyle w:val="StyleUnderline"/>
        </w:rPr>
        <w:t xml:space="preserve">nd helped </w:t>
      </w:r>
      <w:r w:rsidRPr="007672AD">
        <w:rPr>
          <w:rStyle w:val="Emphasis"/>
        </w:rPr>
        <w:t>slow the spread</w:t>
      </w:r>
      <w:r w:rsidRPr="007672AD">
        <w:rPr>
          <w:rStyle w:val="StyleUnderline"/>
        </w:rPr>
        <w:t xml:space="preserve"> of </w:t>
      </w:r>
      <w:r w:rsidRPr="007672AD">
        <w:rPr>
          <w:rStyle w:val="Emphasis"/>
        </w:rPr>
        <w:t>nuclear weapons</w:t>
      </w:r>
      <w:r w:rsidRPr="007672AD">
        <w:rPr>
          <w:rFonts w:ascii="Cambria" w:hAnsi="Cambria"/>
          <w:sz w:val="16"/>
        </w:rPr>
        <w:t>. U.S. support helped democratic forces triumph in countries from Haiti to Poland, as the number of democracies rose from 76 in 1990 to 120 in 2000;</w:t>
      </w:r>
    </w:p>
    <w:p w14:paraId="7A80B2ED" w14:textId="77777777" w:rsidR="00945732" w:rsidRPr="00924EFE" w:rsidRDefault="00945732" w:rsidP="00945732"/>
    <w:p w14:paraId="164F4D87" w14:textId="77777777" w:rsidR="00945732" w:rsidRPr="00945732" w:rsidRDefault="00945732" w:rsidP="00945732"/>
    <w:p w14:paraId="2C0A5347" w14:textId="013D6CDA" w:rsidR="00945732" w:rsidRPr="00490EE4" w:rsidRDefault="00945732" w:rsidP="00945732">
      <w:pPr>
        <w:pStyle w:val="Heading2"/>
      </w:pPr>
      <w:r>
        <w:lastRenderedPageBreak/>
        <w:t>China</w:t>
      </w:r>
    </w:p>
    <w:p w14:paraId="4ED5B20F" w14:textId="77777777" w:rsidR="00EF5000" w:rsidRDefault="00EF5000" w:rsidP="00EF5000">
      <w:pPr>
        <w:pStyle w:val="Heading3"/>
      </w:pPr>
      <w:r>
        <w:lastRenderedPageBreak/>
        <w:t>US-China War- Nuclear</w:t>
      </w:r>
    </w:p>
    <w:p w14:paraId="771CBEDE" w14:textId="77777777" w:rsidR="00EF5000" w:rsidRDefault="00EF5000" w:rsidP="00EF5000"/>
    <w:p w14:paraId="24D332A7" w14:textId="77777777" w:rsidR="00EF5000" w:rsidRPr="00BA14F3" w:rsidRDefault="00EF5000" w:rsidP="00EF5000">
      <w:pPr>
        <w:pStyle w:val="Heading4"/>
        <w:rPr>
          <w:rFonts w:cs="Calibri"/>
        </w:rPr>
      </w:pPr>
      <w:r w:rsidRPr="00BA14F3">
        <w:rPr>
          <w:rFonts w:cs="Calibri"/>
        </w:rPr>
        <w:t>War over Taiwan goes nuclear.</w:t>
      </w:r>
    </w:p>
    <w:p w14:paraId="554AE8A3" w14:textId="77777777" w:rsidR="00EF5000" w:rsidRPr="00BA14F3" w:rsidRDefault="00EF5000" w:rsidP="00EF5000">
      <w:r w:rsidRPr="00BA14F3">
        <w:t xml:space="preserve">Michael T. </w:t>
      </w:r>
      <w:r w:rsidRPr="00BA14F3">
        <w:rPr>
          <w:rStyle w:val="Style13ptBold"/>
        </w:rPr>
        <w:t>Klare 22</w:t>
      </w:r>
      <w:r w:rsidRPr="00BA14F3">
        <w:t>, The Nation’s defense correspondent, professor emeritus at Hampshire College, senior visiting fellow at the Arms Control Association, 10/13/22, “Could the Fight Over Taiwan Trigger Nuclear War?” https://www.thenation.com/article/world/china-taiwan-nuclear-war/ \\am</w:t>
      </w:r>
    </w:p>
    <w:p w14:paraId="35CBA95B" w14:textId="77777777" w:rsidR="00EF5000" w:rsidRPr="0078319A" w:rsidRDefault="00EF5000" w:rsidP="00EF5000">
      <w:pPr>
        <w:rPr>
          <w:sz w:val="12"/>
        </w:rPr>
      </w:pPr>
      <w:r w:rsidRPr="0078319A">
        <w:rPr>
          <w:sz w:val="12"/>
        </w:rPr>
        <w:t xml:space="preserve">In the days that followed, </w:t>
      </w:r>
      <w:r w:rsidRPr="00603FC9">
        <w:rPr>
          <w:highlight w:val="cyan"/>
          <w:u w:val="single"/>
        </w:rPr>
        <w:t>China</w:t>
      </w:r>
      <w:r w:rsidRPr="00744ECB">
        <w:rPr>
          <w:u w:val="single"/>
        </w:rPr>
        <w:t xml:space="preserve"> also</w:t>
      </w:r>
      <w:r w:rsidRPr="00BA14F3">
        <w:rPr>
          <w:u w:val="single"/>
        </w:rPr>
        <w:t xml:space="preserve"> </w:t>
      </w:r>
      <w:r w:rsidRPr="00603FC9">
        <w:rPr>
          <w:rFonts w:eastAsiaTheme="majorEastAsia"/>
          <w:highlight w:val="cyan"/>
          <w:u w:val="single"/>
        </w:rPr>
        <w:t>sent</w:t>
      </w:r>
      <w:r w:rsidRPr="00603FC9">
        <w:rPr>
          <w:highlight w:val="cyan"/>
          <w:u w:val="single"/>
        </w:rPr>
        <w:t xml:space="preserve"> nuclear-capable</w:t>
      </w:r>
      <w:r w:rsidRPr="00744ECB">
        <w:rPr>
          <w:u w:val="single"/>
        </w:rPr>
        <w:t xml:space="preserve"> H-6 </w:t>
      </w:r>
      <w:r w:rsidRPr="00603FC9">
        <w:rPr>
          <w:highlight w:val="cyan"/>
          <w:u w:val="single"/>
        </w:rPr>
        <w:t>heavy bombers across the median</w:t>
      </w:r>
      <w:r w:rsidRPr="00744ECB">
        <w:rPr>
          <w:u w:val="single"/>
        </w:rPr>
        <w:t xml:space="preserve"> line </w:t>
      </w:r>
      <w:r w:rsidRPr="00603FC9">
        <w:rPr>
          <w:highlight w:val="cyan"/>
          <w:u w:val="single"/>
        </w:rPr>
        <w:t>in</w:t>
      </w:r>
      <w:r w:rsidRPr="00744ECB">
        <w:rPr>
          <w:u w:val="single"/>
        </w:rPr>
        <w:t xml:space="preserve"> the </w:t>
      </w:r>
      <w:r w:rsidRPr="00603FC9">
        <w:rPr>
          <w:highlight w:val="cyan"/>
          <w:u w:val="single"/>
        </w:rPr>
        <w:t>Taiwan</w:t>
      </w:r>
      <w:r w:rsidRPr="00744ECB">
        <w:rPr>
          <w:u w:val="single"/>
        </w:rPr>
        <w:t xml:space="preserve"> Strait, a previously respected informal boundary between China and that island</w:t>
      </w:r>
      <w:r w:rsidRPr="0078319A">
        <w:rPr>
          <w:sz w:val="12"/>
        </w:rPr>
        <w:t xml:space="preserve">. Worse yet, </w:t>
      </w:r>
      <w:r w:rsidRPr="00603FC9">
        <w:rPr>
          <w:rStyle w:val="Emphasis"/>
          <w:sz w:val="24"/>
          <w:highlight w:val="cyan"/>
        </w:rPr>
        <w:t>state-owned media</w:t>
      </w:r>
      <w:r w:rsidRPr="00603FC9">
        <w:rPr>
          <w:highlight w:val="cyan"/>
          <w:u w:val="single"/>
        </w:rPr>
        <w:t xml:space="preserve"> displayed</w:t>
      </w:r>
      <w:r w:rsidRPr="00744ECB">
        <w:rPr>
          <w:u w:val="single"/>
        </w:rPr>
        <w:t xml:space="preserve"> images of</w:t>
      </w:r>
      <w:r w:rsidRPr="00BA14F3">
        <w:rPr>
          <w:u w:val="single"/>
        </w:rPr>
        <w:t xml:space="preserve"> </w:t>
      </w:r>
      <w:r w:rsidRPr="00744ECB">
        <w:rPr>
          <w:rFonts w:eastAsiaTheme="majorEastAsia"/>
          <w:u w:val="single"/>
        </w:rPr>
        <w:t>Dongfeng-17</w:t>
      </w:r>
      <w:r w:rsidRPr="00BA14F3">
        <w:rPr>
          <w:u w:val="single"/>
        </w:rPr>
        <w:t xml:space="preserve"> </w:t>
      </w:r>
      <w:r w:rsidRPr="00744ECB">
        <w:rPr>
          <w:u w:val="single"/>
        </w:rPr>
        <w:t xml:space="preserve">(DF-17) </w:t>
      </w:r>
      <w:r w:rsidRPr="00603FC9">
        <w:rPr>
          <w:highlight w:val="cyan"/>
          <w:u w:val="single"/>
        </w:rPr>
        <w:t>hypersonic ballistic missiles</w:t>
      </w:r>
      <w:r w:rsidRPr="00744ECB">
        <w:rPr>
          <w:u w:val="single"/>
        </w:rPr>
        <w:t xml:space="preserve">, also believed </w:t>
      </w:r>
      <w:r w:rsidRPr="00603FC9">
        <w:rPr>
          <w:rStyle w:val="StyleUnderline"/>
          <w:highlight w:val="cyan"/>
        </w:rPr>
        <w:t xml:space="preserve">capable of </w:t>
      </w:r>
      <w:r w:rsidRPr="00603FC9">
        <w:rPr>
          <w:rStyle w:val="Emphasis"/>
          <w:sz w:val="24"/>
          <w:highlight w:val="cyan"/>
        </w:rPr>
        <w:t>carrying</w:t>
      </w:r>
      <w:r w:rsidRPr="00744ECB">
        <w:rPr>
          <w:rStyle w:val="Emphasis"/>
          <w:sz w:val="24"/>
        </w:rPr>
        <w:t xml:space="preserve"> </w:t>
      </w:r>
      <w:r w:rsidRPr="00603FC9">
        <w:rPr>
          <w:rStyle w:val="Emphasis"/>
          <w:sz w:val="24"/>
          <w:highlight w:val="cyan"/>
        </w:rPr>
        <w:t>nuc</w:t>
      </w:r>
      <w:r w:rsidRPr="00744ECB">
        <w:rPr>
          <w:rStyle w:val="Emphasis"/>
          <w:sz w:val="24"/>
        </w:rPr>
        <w:t>lear weapon</w:t>
      </w:r>
      <w:r w:rsidRPr="00603FC9">
        <w:rPr>
          <w:rStyle w:val="Emphasis"/>
          <w:sz w:val="24"/>
          <w:highlight w:val="cyan"/>
        </w:rPr>
        <w:t>s</w:t>
      </w:r>
      <w:r w:rsidRPr="0078319A">
        <w:rPr>
          <w:sz w:val="12"/>
        </w:rPr>
        <w:t xml:space="preserve">, being </w:t>
      </w:r>
      <w:r w:rsidRPr="0078319A">
        <w:rPr>
          <w:rFonts w:eastAsiaTheme="majorEastAsia"/>
          <w:sz w:val="12"/>
        </w:rPr>
        <w:t>moved into positions</w:t>
      </w:r>
      <w:r w:rsidRPr="0078319A">
        <w:rPr>
          <w:sz w:val="12"/>
        </w:rPr>
        <w:t xml:space="preserve"> off Taiwan.</w:t>
      </w:r>
    </w:p>
    <w:p w14:paraId="612CD05D" w14:textId="77777777" w:rsidR="00EF5000" w:rsidRDefault="00EF5000" w:rsidP="00EF5000">
      <w:pPr>
        <w:rPr>
          <w:u w:val="single"/>
        </w:rPr>
      </w:pPr>
      <w:r w:rsidRPr="00603FC9">
        <w:rPr>
          <w:highlight w:val="cyan"/>
          <w:u w:val="single"/>
        </w:rPr>
        <w:t>Washington</w:t>
      </w:r>
      <w:r w:rsidRPr="00744ECB">
        <w:rPr>
          <w:u w:val="single"/>
        </w:rPr>
        <w:t xml:space="preserve"> has not overtly deployed nuclear-capable weaponry</w:t>
      </w:r>
      <w:r w:rsidRPr="0078319A">
        <w:rPr>
          <w:sz w:val="12"/>
        </w:rPr>
        <w:t xml:space="preserve"> in such a brazen fashion near Chinese territory, but it </w:t>
      </w:r>
      <w:r w:rsidRPr="00744ECB">
        <w:rPr>
          <w:rStyle w:val="StyleUnderline"/>
        </w:rPr>
        <w:t xml:space="preserve">certainly has </w:t>
      </w:r>
      <w:r w:rsidRPr="00603FC9">
        <w:rPr>
          <w:rStyle w:val="StyleUnderline"/>
          <w:highlight w:val="cyan"/>
        </w:rPr>
        <w:t>sent aircraft carriers and</w:t>
      </w:r>
      <w:r w:rsidRPr="00744ECB">
        <w:rPr>
          <w:rStyle w:val="StyleUnderline"/>
        </w:rPr>
        <w:t xml:space="preserve"> guided-</w:t>
      </w:r>
      <w:r w:rsidRPr="00603FC9">
        <w:rPr>
          <w:rStyle w:val="StyleUnderline"/>
          <w:highlight w:val="cyan"/>
        </w:rPr>
        <w:t>missile warships</w:t>
      </w:r>
      <w:r w:rsidRPr="00744ECB">
        <w:rPr>
          <w:rStyle w:val="StyleUnderline"/>
        </w:rPr>
        <w:t xml:space="preserve"> into the area, </w:t>
      </w:r>
      <w:r w:rsidRPr="00603FC9">
        <w:rPr>
          <w:rStyle w:val="StyleUnderline"/>
          <w:highlight w:val="cyan"/>
        </w:rPr>
        <w:t>signaling</w:t>
      </w:r>
      <w:r w:rsidRPr="00744ECB">
        <w:rPr>
          <w:rStyle w:val="StyleUnderline"/>
        </w:rPr>
        <w:t xml:space="preserve"> its </w:t>
      </w:r>
      <w:r w:rsidRPr="00603FC9">
        <w:rPr>
          <w:rStyle w:val="StyleUnderline"/>
          <w:highlight w:val="cyan"/>
        </w:rPr>
        <w:t>ability to launch attacks</w:t>
      </w:r>
      <w:r w:rsidRPr="00744ECB">
        <w:rPr>
          <w:rStyle w:val="StyleUnderline"/>
        </w:rPr>
        <w:t xml:space="preserve"> on the mainland should a war break out</w:t>
      </w:r>
      <w:r w:rsidRPr="0078319A">
        <w:rPr>
          <w:sz w:val="12"/>
        </w:rPr>
        <w:t xml:space="preserve">. While Pelosi was in Taiwan, for example, the Navy </w:t>
      </w:r>
      <w:r w:rsidRPr="0078319A">
        <w:rPr>
          <w:rFonts w:eastAsiaTheme="majorEastAsia"/>
          <w:sz w:val="12"/>
        </w:rPr>
        <w:t>deployed</w:t>
      </w:r>
      <w:r w:rsidRPr="0078319A">
        <w:rPr>
          <w:sz w:val="12"/>
        </w:rPr>
        <w:t xml:space="preserve"> the carrier USS </w:t>
      </w:r>
      <w:r w:rsidRPr="0078319A">
        <w:rPr>
          <w:rFonts w:eastAsiaTheme="majorEastAsia"/>
          <w:sz w:val="12"/>
        </w:rPr>
        <w:t>Ronald Reagan</w:t>
      </w:r>
      <w:r w:rsidRPr="0078319A">
        <w:rPr>
          <w:sz w:val="12"/>
        </w:rPr>
        <w:t xml:space="preserve"> with its flotilla of escort vessels in nearby waters. </w:t>
      </w:r>
      <w:r w:rsidRPr="00744ECB">
        <w:rPr>
          <w:u w:val="single"/>
        </w:rPr>
        <w:t xml:space="preserve">Military </w:t>
      </w:r>
      <w:r w:rsidRPr="00603FC9">
        <w:rPr>
          <w:highlight w:val="cyan"/>
          <w:u w:val="single"/>
        </w:rPr>
        <w:t>officials in both countries are</w:t>
      </w:r>
      <w:r w:rsidRPr="00744ECB">
        <w:rPr>
          <w:u w:val="single"/>
        </w:rPr>
        <w:t xml:space="preserve"> all too </w:t>
      </w:r>
      <w:r w:rsidRPr="00603FC9">
        <w:rPr>
          <w:highlight w:val="cyan"/>
          <w:u w:val="single"/>
        </w:rPr>
        <w:t>aware</w:t>
      </w:r>
      <w:r w:rsidRPr="00744ECB">
        <w:rPr>
          <w:u w:val="single"/>
        </w:rPr>
        <w:t xml:space="preserve"> that </w:t>
      </w:r>
      <w:r w:rsidRPr="00603FC9">
        <w:rPr>
          <w:highlight w:val="cyan"/>
          <w:u w:val="single"/>
        </w:rPr>
        <w:t>should</w:t>
      </w:r>
      <w:r w:rsidRPr="00744ECB">
        <w:rPr>
          <w:u w:val="single"/>
        </w:rPr>
        <w:t xml:space="preserve"> such ships </w:t>
      </w:r>
      <w:r w:rsidRPr="00603FC9">
        <w:rPr>
          <w:highlight w:val="cyan"/>
          <w:u w:val="single"/>
        </w:rPr>
        <w:t>ever attack Chinese territory</w:t>
      </w:r>
      <w:r w:rsidRPr="00744ECB">
        <w:rPr>
          <w:u w:val="single"/>
        </w:rPr>
        <w:t xml:space="preserve">, those DF-15s and DF-17s would be let loose against them—and, if armed with nuclear warheads, </w:t>
      </w:r>
      <w:r w:rsidRPr="00603FC9">
        <w:rPr>
          <w:highlight w:val="cyan"/>
          <w:u w:val="single"/>
        </w:rPr>
        <w:t>would</w:t>
      </w:r>
      <w:r w:rsidRPr="00744ECB">
        <w:rPr>
          <w:u w:val="single"/>
        </w:rPr>
        <w:t xml:space="preserve"> </w:t>
      </w:r>
      <w:r w:rsidRPr="0078319A">
        <w:rPr>
          <w:sz w:val="12"/>
        </w:rPr>
        <w:t>likely</w:t>
      </w:r>
      <w:r w:rsidRPr="00744ECB">
        <w:rPr>
          <w:u w:val="single"/>
        </w:rPr>
        <w:t xml:space="preserve"> </w:t>
      </w:r>
      <w:r w:rsidRPr="00603FC9">
        <w:rPr>
          <w:highlight w:val="cyan"/>
          <w:u w:val="single"/>
        </w:rPr>
        <w:t>provoke</w:t>
      </w:r>
      <w:r w:rsidRPr="00744ECB">
        <w:rPr>
          <w:u w:val="single"/>
        </w:rPr>
        <w:t xml:space="preserve"> a US </w:t>
      </w:r>
      <w:r w:rsidRPr="00603FC9">
        <w:rPr>
          <w:highlight w:val="cyan"/>
          <w:u w:val="single"/>
        </w:rPr>
        <w:t>nuclear response</w:t>
      </w:r>
      <w:r w:rsidRPr="00744ECB">
        <w:rPr>
          <w:u w:val="single"/>
        </w:rPr>
        <w:t>.</w:t>
      </w:r>
    </w:p>
    <w:p w14:paraId="0F42647E" w14:textId="77777777" w:rsidR="00EF5000" w:rsidRDefault="00EF5000" w:rsidP="00EF5000"/>
    <w:p w14:paraId="0115EE0C" w14:textId="77777777" w:rsidR="00EF5000" w:rsidRPr="00E45557" w:rsidRDefault="00EF5000" w:rsidP="00EF5000"/>
    <w:p w14:paraId="415A05A5" w14:textId="77777777" w:rsidR="00EF5000" w:rsidRPr="00490EE4" w:rsidRDefault="00EF5000" w:rsidP="00EF5000">
      <w:pPr>
        <w:pStyle w:val="Heading4"/>
        <w:rPr>
          <w:rFonts w:cs="Arial"/>
        </w:rPr>
      </w:pPr>
      <w:r w:rsidRPr="00490EE4">
        <w:rPr>
          <w:rFonts w:cs="Arial"/>
        </w:rPr>
        <w:t xml:space="preserve">U.S.-China war goes </w:t>
      </w:r>
      <w:r w:rsidRPr="00490EE4">
        <w:rPr>
          <w:rFonts w:cs="Arial"/>
          <w:u w:val="single"/>
        </w:rPr>
        <w:t>nuclear</w:t>
      </w:r>
      <w:r w:rsidRPr="00490EE4">
        <w:rPr>
          <w:rFonts w:cs="Arial"/>
        </w:rPr>
        <w:t xml:space="preserve">. </w:t>
      </w:r>
    </w:p>
    <w:p w14:paraId="35976921" w14:textId="77777777" w:rsidR="00EF5000" w:rsidRPr="00490EE4" w:rsidRDefault="00EF5000" w:rsidP="00EF5000">
      <w:r w:rsidRPr="00490EE4">
        <w:rPr>
          <w:rStyle w:val="Style13ptBold"/>
        </w:rPr>
        <w:t>Talmadge 18</w:t>
      </w:r>
      <w:r w:rsidRPr="00490EE4">
        <w:t xml:space="preserve">, Associate Professor of Security Studies at the Edmund A. Walsh School of Foreign Service at Georgetown University. (Caitlin, 10/15/18, "Beijing’s Nuclear Option: Why a U.S.-Chinese War Could Spiral Out of Control", </w:t>
      </w:r>
      <w:r w:rsidRPr="00490EE4">
        <w:rPr>
          <w:i/>
          <w:iCs/>
        </w:rPr>
        <w:t>Foreign Affairs</w:t>
      </w:r>
      <w:r w:rsidRPr="00490EE4">
        <w:t>, https://www.foreignaffairs.com/articles/china/2018-10-15/beijings-nuclear-option)</w:t>
      </w:r>
    </w:p>
    <w:p w14:paraId="0CA8E24B" w14:textId="77777777" w:rsidR="00EF5000" w:rsidRPr="00490EE4" w:rsidRDefault="00EF5000" w:rsidP="00EF5000">
      <w:pPr>
        <w:rPr>
          <w:b/>
          <w:iCs/>
          <w:u w:val="single"/>
          <w:bdr w:val="single" w:sz="8" w:space="0" w:color="auto"/>
        </w:rPr>
      </w:pPr>
      <w:r w:rsidRPr="00490EE4">
        <w:rPr>
          <w:sz w:val="16"/>
        </w:rPr>
        <w:t xml:space="preserve">As China’s power has grown in recent years, so, too, has the risk of war with the United States. Under President Xi Jinping, </w:t>
      </w:r>
      <w:r w:rsidRPr="00490EE4">
        <w:rPr>
          <w:rStyle w:val="StyleUnderline"/>
        </w:rPr>
        <w:t xml:space="preserve">China has </w:t>
      </w:r>
      <w:r w:rsidRPr="00490EE4">
        <w:rPr>
          <w:rStyle w:val="Emphasis"/>
        </w:rPr>
        <w:t>increased</w:t>
      </w:r>
      <w:r w:rsidRPr="00490EE4">
        <w:rPr>
          <w:rStyle w:val="StyleUnderline"/>
        </w:rPr>
        <w:t xml:space="preserve"> its</w:t>
      </w:r>
      <w:r w:rsidRPr="00490EE4">
        <w:rPr>
          <w:sz w:val="16"/>
        </w:rPr>
        <w:t xml:space="preserve"> political and economic </w:t>
      </w:r>
      <w:r w:rsidRPr="00490EE4">
        <w:rPr>
          <w:rStyle w:val="StyleUnderline"/>
        </w:rPr>
        <w:t xml:space="preserve">pressure on Taiwan and built </w:t>
      </w:r>
      <w:r w:rsidRPr="00490EE4">
        <w:rPr>
          <w:rStyle w:val="Emphasis"/>
        </w:rPr>
        <w:t>military installations</w:t>
      </w:r>
      <w:r w:rsidRPr="00490EE4">
        <w:rPr>
          <w:rStyle w:val="StyleUnderline"/>
        </w:rPr>
        <w:t xml:space="preserve"> on coral reefs in the </w:t>
      </w:r>
      <w:r w:rsidRPr="00490EE4">
        <w:rPr>
          <w:rStyle w:val="Emphasis"/>
        </w:rPr>
        <w:t>S</w:t>
      </w:r>
      <w:r w:rsidRPr="00490EE4">
        <w:rPr>
          <w:sz w:val="16"/>
        </w:rPr>
        <w:t xml:space="preserve">outh </w:t>
      </w:r>
      <w:r w:rsidRPr="00490EE4">
        <w:rPr>
          <w:rStyle w:val="Emphasis"/>
        </w:rPr>
        <w:t>C</w:t>
      </w:r>
      <w:r w:rsidRPr="00490EE4">
        <w:rPr>
          <w:sz w:val="16"/>
        </w:rPr>
        <w:t xml:space="preserve">hina </w:t>
      </w:r>
      <w:r w:rsidRPr="00490EE4">
        <w:rPr>
          <w:rStyle w:val="Emphasis"/>
        </w:rPr>
        <w:t>S</w:t>
      </w:r>
      <w:r w:rsidRPr="00490EE4">
        <w:rPr>
          <w:sz w:val="16"/>
        </w:rPr>
        <w:t xml:space="preserve">ea, fueling Washington’s fears that </w:t>
      </w:r>
      <w:r w:rsidRPr="00490EE4">
        <w:rPr>
          <w:rStyle w:val="StyleUnderline"/>
        </w:rPr>
        <w:t xml:space="preserve">Chinese expansionism will </w:t>
      </w:r>
      <w:r w:rsidRPr="00490EE4">
        <w:rPr>
          <w:rStyle w:val="Emphasis"/>
        </w:rPr>
        <w:t>threaten U.S. allies</w:t>
      </w:r>
      <w:r w:rsidRPr="00490EE4">
        <w:rPr>
          <w:rStyle w:val="StyleUnderline"/>
        </w:rPr>
        <w:t xml:space="preserve"> and </w:t>
      </w:r>
      <w:r w:rsidRPr="00490EE4">
        <w:rPr>
          <w:rStyle w:val="Emphasis"/>
        </w:rPr>
        <w:t>influence</w:t>
      </w:r>
      <w:r w:rsidRPr="00490EE4">
        <w:rPr>
          <w:rStyle w:val="StyleUnderline"/>
        </w:rPr>
        <w:t xml:space="preserve"> in the region</w:t>
      </w:r>
      <w:r w:rsidRPr="00490EE4">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RPr="00490EE4">
        <w:rPr>
          <w:rStyle w:val="StyleUnderline"/>
        </w:rPr>
        <w:t xml:space="preserve">a </w:t>
      </w:r>
      <w:r w:rsidRPr="00490EE4">
        <w:rPr>
          <w:rStyle w:val="Emphasis"/>
        </w:rPr>
        <w:t>military confrontation</w:t>
      </w:r>
      <w:r w:rsidRPr="00490EE4">
        <w:rPr>
          <w:rStyle w:val="StyleUnderline"/>
        </w:rPr>
        <w:t>—resulting, for example, from a Chinese campaign against Taiwan—</w:t>
      </w:r>
      <w:r w:rsidRPr="00490EE4">
        <w:rPr>
          <w:rStyle w:val="Emphasis"/>
        </w:rPr>
        <w:t>no longer seems</w:t>
      </w:r>
      <w:r w:rsidRPr="00490EE4">
        <w:rPr>
          <w:rStyle w:val="StyleUnderline"/>
        </w:rPr>
        <w:t xml:space="preserve"> as </w:t>
      </w:r>
      <w:r w:rsidRPr="00490EE4">
        <w:rPr>
          <w:rStyle w:val="Emphasis"/>
        </w:rPr>
        <w:t>implausible</w:t>
      </w:r>
      <w:r w:rsidRPr="00490EE4">
        <w:rPr>
          <w:sz w:val="16"/>
        </w:rPr>
        <w:t xml:space="preserve"> as it once did. And </w:t>
      </w:r>
      <w:r w:rsidRPr="00490EE4">
        <w:rPr>
          <w:rStyle w:val="StyleUnderline"/>
        </w:rPr>
        <w:t xml:space="preserve">the odds of such a confrontation </w:t>
      </w:r>
      <w:r w:rsidRPr="00490EE4">
        <w:rPr>
          <w:rStyle w:val="Emphasis"/>
        </w:rPr>
        <w:t>going nuclear</w:t>
      </w:r>
      <w:r w:rsidRPr="00490EE4">
        <w:rPr>
          <w:rStyle w:val="StyleUnderline"/>
        </w:rPr>
        <w:t xml:space="preserve"> are </w:t>
      </w:r>
      <w:r w:rsidRPr="00490EE4">
        <w:rPr>
          <w:rStyle w:val="Emphasis"/>
        </w:rPr>
        <w:t>higher</w:t>
      </w:r>
      <w:r w:rsidRPr="00490EE4">
        <w:rPr>
          <w:rStyle w:val="StyleUnderline"/>
        </w:rPr>
        <w:t xml:space="preserve"> than most policymakers and analysts </w:t>
      </w:r>
      <w:r w:rsidRPr="00490EE4">
        <w:rPr>
          <w:rStyle w:val="Emphasis"/>
        </w:rPr>
        <w:t>think</w:t>
      </w:r>
      <w:r w:rsidRPr="00490EE4">
        <w:rPr>
          <w:rStyle w:val="StyleUnderline"/>
        </w:rPr>
        <w:t xml:space="preserve">. </w:t>
      </w:r>
      <w:r w:rsidRPr="00490EE4">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490EE4">
        <w:rPr>
          <w:rStyle w:val="StyleUnderline"/>
        </w:rPr>
        <w:t xml:space="preserve">This assurance is </w:t>
      </w:r>
      <w:r w:rsidRPr="00490EE4">
        <w:rPr>
          <w:rStyle w:val="Emphasis"/>
        </w:rPr>
        <w:t>misguided</w:t>
      </w:r>
      <w:r w:rsidRPr="00490EE4">
        <w:rPr>
          <w:sz w:val="16"/>
        </w:rPr>
        <w:t xml:space="preserve">. If deployed against China, </w:t>
      </w:r>
      <w:r w:rsidRPr="00490EE4">
        <w:rPr>
          <w:rStyle w:val="StyleUnderline"/>
        </w:rPr>
        <w:t xml:space="preserve">the Pentagon’s preferred style of </w:t>
      </w:r>
      <w:r w:rsidRPr="00490EE4">
        <w:rPr>
          <w:sz w:val="16"/>
        </w:rPr>
        <w:t xml:space="preserve">conventional </w:t>
      </w:r>
      <w:r w:rsidRPr="00490EE4">
        <w:rPr>
          <w:rStyle w:val="StyleUnderline"/>
        </w:rPr>
        <w:t>warfare would be a</w:t>
      </w:r>
      <w:r w:rsidRPr="00490EE4">
        <w:rPr>
          <w:sz w:val="16"/>
        </w:rPr>
        <w:t xml:space="preserve"> potential </w:t>
      </w:r>
      <w:r w:rsidRPr="00490EE4">
        <w:rPr>
          <w:rStyle w:val="Emphasis"/>
        </w:rPr>
        <w:t>recipe for nuclear escalation</w:t>
      </w:r>
      <w:r w:rsidRPr="00490EE4">
        <w:rPr>
          <w:sz w:val="16"/>
        </w:rPr>
        <w:t xml:space="preserve">. Since the end of the Cold War, </w:t>
      </w:r>
      <w:r w:rsidRPr="00490EE4">
        <w:rPr>
          <w:rStyle w:val="StyleUnderline"/>
        </w:rPr>
        <w:t>the U</w:t>
      </w:r>
      <w:r w:rsidRPr="00490EE4">
        <w:rPr>
          <w:sz w:val="16"/>
        </w:rPr>
        <w:t xml:space="preserve">nited </w:t>
      </w:r>
      <w:r w:rsidRPr="00490EE4">
        <w:rPr>
          <w:rStyle w:val="StyleUnderline"/>
        </w:rPr>
        <w:t>S</w:t>
      </w:r>
      <w:r w:rsidRPr="00490EE4">
        <w:rPr>
          <w:sz w:val="16"/>
        </w:rPr>
        <w:t xml:space="preserve">tates’ </w:t>
      </w:r>
      <w:r w:rsidRPr="00490EE4">
        <w:rPr>
          <w:rStyle w:val="StyleUnderline"/>
        </w:rPr>
        <w:t>signature approach to war has been simple: punch deep into enemy territory in order to rapidly knock out the opponent’s key military assets</w:t>
      </w:r>
      <w:r w:rsidRPr="00490EE4">
        <w:rPr>
          <w:sz w:val="16"/>
        </w:rPr>
        <w:t xml:space="preserve"> at minimal cost. But the Pentagon developed this formula in wars against Afghanistan, Iraq, Libya, and Serbia, none of which was a nuclear power. </w:t>
      </w:r>
      <w:r w:rsidRPr="00490EE4">
        <w:rPr>
          <w:rStyle w:val="StyleUnderline"/>
        </w:rPr>
        <w:t>China</w:t>
      </w:r>
      <w:r w:rsidRPr="00490EE4">
        <w:rPr>
          <w:sz w:val="16"/>
        </w:rPr>
        <w:t xml:space="preserve">, by contrast, not only </w:t>
      </w:r>
      <w:r w:rsidRPr="00490EE4">
        <w:rPr>
          <w:rStyle w:val="StyleUnderline"/>
        </w:rPr>
        <w:t>has nuclear weapons</w:t>
      </w:r>
      <w:r w:rsidRPr="00490EE4">
        <w:rPr>
          <w:sz w:val="16"/>
        </w:rPr>
        <w:t xml:space="preserve">; it has also </w:t>
      </w:r>
      <w:r w:rsidRPr="00490EE4">
        <w:rPr>
          <w:rStyle w:val="Emphasis"/>
        </w:rPr>
        <w:t>intermingled</w:t>
      </w:r>
      <w:r w:rsidRPr="00490EE4">
        <w:rPr>
          <w:sz w:val="16"/>
        </w:rPr>
        <w:t xml:space="preserve"> them </w:t>
      </w:r>
      <w:r w:rsidRPr="00490EE4">
        <w:rPr>
          <w:rStyle w:val="StyleUnderline"/>
        </w:rPr>
        <w:t>with</w:t>
      </w:r>
      <w:r w:rsidRPr="00490EE4">
        <w:rPr>
          <w:sz w:val="16"/>
        </w:rPr>
        <w:t xml:space="preserve"> its </w:t>
      </w:r>
      <w:r w:rsidRPr="00490EE4">
        <w:rPr>
          <w:rStyle w:val="Emphasis"/>
        </w:rPr>
        <w:t>conventional</w:t>
      </w:r>
      <w:r w:rsidRPr="00490EE4">
        <w:rPr>
          <w:sz w:val="16"/>
        </w:rPr>
        <w:t xml:space="preserve"> military </w:t>
      </w:r>
      <w:r w:rsidRPr="00490EE4">
        <w:rPr>
          <w:rStyle w:val="Emphasis"/>
        </w:rPr>
        <w:t>forces</w:t>
      </w:r>
      <w:r w:rsidRPr="00490EE4">
        <w:rPr>
          <w:rStyle w:val="StyleUnderline"/>
        </w:rPr>
        <w:t xml:space="preserve">, making it difficult to </w:t>
      </w:r>
      <w:r w:rsidRPr="00490EE4">
        <w:rPr>
          <w:rStyle w:val="Emphasis"/>
        </w:rPr>
        <w:t>attack one</w:t>
      </w:r>
      <w:r w:rsidRPr="00490EE4">
        <w:rPr>
          <w:rStyle w:val="StyleUnderline"/>
        </w:rPr>
        <w:t xml:space="preserve"> without </w:t>
      </w:r>
      <w:r w:rsidRPr="00490EE4">
        <w:rPr>
          <w:rStyle w:val="Emphasis"/>
        </w:rPr>
        <w:t>attacking the other</w:t>
      </w:r>
      <w:r w:rsidRPr="00490EE4">
        <w:rPr>
          <w:sz w:val="16"/>
        </w:rPr>
        <w:t xml:space="preserve">. This means </w:t>
      </w:r>
      <w:r w:rsidRPr="00490EE4">
        <w:rPr>
          <w:sz w:val="16"/>
        </w:rPr>
        <w:lastRenderedPageBreak/>
        <w:t xml:space="preserve">that </w:t>
      </w:r>
      <w:r w:rsidRPr="00490EE4">
        <w:rPr>
          <w:rStyle w:val="StyleUnderline"/>
        </w:rPr>
        <w:t xml:space="preserve">a </w:t>
      </w:r>
      <w:r w:rsidRPr="00490EE4">
        <w:rPr>
          <w:rStyle w:val="Emphasis"/>
        </w:rPr>
        <w:t>major</w:t>
      </w:r>
      <w:r w:rsidRPr="00490EE4">
        <w:rPr>
          <w:sz w:val="16"/>
        </w:rPr>
        <w:t xml:space="preserve"> U.S. military </w:t>
      </w:r>
      <w:r w:rsidRPr="00490EE4">
        <w:rPr>
          <w:rStyle w:val="Emphasis"/>
        </w:rPr>
        <w:t>campaign</w:t>
      </w:r>
      <w:r w:rsidRPr="00490EE4">
        <w:rPr>
          <w:sz w:val="16"/>
        </w:rPr>
        <w:t xml:space="preserve"> </w:t>
      </w:r>
      <w:r w:rsidRPr="00490EE4">
        <w:rPr>
          <w:rStyle w:val="StyleUnderline"/>
        </w:rPr>
        <w:t xml:space="preserve">targeting China’s conventional forces would likely also </w:t>
      </w:r>
      <w:r w:rsidRPr="00490EE4">
        <w:rPr>
          <w:rStyle w:val="Emphasis"/>
        </w:rPr>
        <w:t>threaten its nuclear arsenal</w:t>
      </w:r>
      <w:r w:rsidRPr="00490EE4">
        <w:rPr>
          <w:sz w:val="16"/>
        </w:rPr>
        <w:t xml:space="preserve">. Faced with such a threat, </w:t>
      </w:r>
      <w:r w:rsidRPr="00490EE4">
        <w:rPr>
          <w:rStyle w:val="StyleUnderline"/>
        </w:rPr>
        <w:t xml:space="preserve">Chinese leaders could decide to </w:t>
      </w:r>
      <w:r w:rsidRPr="00490EE4">
        <w:rPr>
          <w:rStyle w:val="Emphasis"/>
        </w:rPr>
        <w:t>use their nuc</w:t>
      </w:r>
      <w:r w:rsidRPr="00490EE4">
        <w:rPr>
          <w:rStyle w:val="StyleUnderline"/>
        </w:rPr>
        <w:t>lear weapon</w:t>
      </w:r>
      <w:r w:rsidRPr="00490EE4">
        <w:rPr>
          <w:rStyle w:val="Emphasis"/>
        </w:rPr>
        <w:t>s</w:t>
      </w:r>
      <w:r w:rsidRPr="00490EE4">
        <w:rPr>
          <w:rStyle w:val="StyleUnderline"/>
        </w:rPr>
        <w:t xml:space="preserve"> while they were </w:t>
      </w:r>
      <w:r w:rsidRPr="00490EE4">
        <w:rPr>
          <w:rStyle w:val="Emphasis"/>
        </w:rPr>
        <w:t>still able to.</w:t>
      </w:r>
      <w:r w:rsidRPr="00490EE4">
        <w:rPr>
          <w:b/>
          <w:iCs/>
          <w:u w:val="single"/>
          <w:bdr w:val="single" w:sz="8" w:space="0" w:color="auto"/>
        </w:rPr>
        <w:t xml:space="preserve"> </w:t>
      </w:r>
      <w:r w:rsidRPr="00490EE4">
        <w:rPr>
          <w:sz w:val="16"/>
        </w:rPr>
        <w:t xml:space="preserve">As U.S. and Chinese leaders navigate a relationship fraught with mutual suspicion, they must come to grips with the fact that </w:t>
      </w:r>
      <w:r w:rsidRPr="00490EE4">
        <w:rPr>
          <w:rStyle w:val="StyleUnderline"/>
        </w:rPr>
        <w:t xml:space="preserve">a conventional war could </w:t>
      </w:r>
      <w:r w:rsidRPr="00490EE4">
        <w:rPr>
          <w:rStyle w:val="Emphasis"/>
        </w:rPr>
        <w:t>skid into a nuclear confrontation</w:t>
      </w:r>
      <w:r w:rsidRPr="00490EE4">
        <w:rPr>
          <w:sz w:val="16"/>
        </w:rPr>
        <w:t xml:space="preserve">. Although this risk is not high in absolute terms, its consequences for the region and the world would be devastating. As long as the United States and China continue to pursue their current grand strategies, </w:t>
      </w:r>
      <w:r w:rsidRPr="00490EE4">
        <w:rPr>
          <w:rStyle w:val="StyleUnderline"/>
        </w:rPr>
        <w:t xml:space="preserve">the risk is </w:t>
      </w:r>
      <w:r w:rsidRPr="00490EE4">
        <w:rPr>
          <w:rStyle w:val="Emphasis"/>
        </w:rPr>
        <w:t>likely to endure</w:t>
      </w:r>
      <w:r w:rsidRPr="00490EE4">
        <w:rPr>
          <w:sz w:val="16"/>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490EE4">
        <w:rPr>
          <w:rStyle w:val="StyleUnderline"/>
        </w:rPr>
        <w:t xml:space="preserve">one other trigger remains: a </w:t>
      </w:r>
      <w:r w:rsidRPr="00490EE4">
        <w:rPr>
          <w:rStyle w:val="Emphasis"/>
        </w:rPr>
        <w:t>conventional war</w:t>
      </w:r>
      <w:r w:rsidRPr="00490EE4">
        <w:rPr>
          <w:rStyle w:val="StyleUnderline"/>
        </w:rPr>
        <w:t xml:space="preserve"> that </w:t>
      </w:r>
      <w:r w:rsidRPr="00490EE4">
        <w:rPr>
          <w:rStyle w:val="Emphasis"/>
        </w:rPr>
        <w:t>threatens China’s nuclear arsenal</w:t>
      </w:r>
      <w:r w:rsidRPr="00490EE4">
        <w:rPr>
          <w:sz w:val="16"/>
        </w:rPr>
        <w:t xml:space="preserve">. </w:t>
      </w:r>
      <w:r w:rsidRPr="00490EE4">
        <w:rPr>
          <w:rStyle w:val="Emphasis"/>
        </w:rPr>
        <w:t>Conventional forces</w:t>
      </w:r>
      <w:r w:rsidRPr="00490EE4">
        <w:rPr>
          <w:rStyle w:val="StyleUnderline"/>
        </w:rPr>
        <w:t xml:space="preserve"> can threaten nuclear forces in ways that </w:t>
      </w:r>
      <w:r w:rsidRPr="00490EE4">
        <w:rPr>
          <w:rStyle w:val="Emphasis"/>
        </w:rPr>
        <w:t>generate pressures to escalate</w:t>
      </w:r>
      <w:r w:rsidRPr="00490EE4">
        <w:rPr>
          <w:rStyle w:val="StyleUnderline"/>
        </w:rPr>
        <w:t>—</w:t>
      </w:r>
      <w:r w:rsidRPr="00490EE4">
        <w:rPr>
          <w:rStyle w:val="Emphasis"/>
        </w:rPr>
        <w:t>especially</w:t>
      </w:r>
      <w:r w:rsidRPr="00490EE4">
        <w:rPr>
          <w:rStyle w:val="StyleUnderline"/>
        </w:rPr>
        <w:t xml:space="preserve"> when ever more capable U.S. conventional forces face adversaries with relatively </w:t>
      </w:r>
      <w:r w:rsidRPr="00490EE4">
        <w:rPr>
          <w:rStyle w:val="Emphasis"/>
        </w:rPr>
        <w:t>small</w:t>
      </w:r>
      <w:r w:rsidRPr="00490EE4">
        <w:rPr>
          <w:rStyle w:val="StyleUnderline"/>
        </w:rPr>
        <w:t xml:space="preserve"> and </w:t>
      </w:r>
      <w:r w:rsidRPr="00490EE4">
        <w:rPr>
          <w:rStyle w:val="Emphasis"/>
        </w:rPr>
        <w:t>fragile nuclear arsenals</w:t>
      </w:r>
      <w:r w:rsidRPr="00490EE4">
        <w:rPr>
          <w:rStyle w:val="StyleUnderline"/>
        </w:rPr>
        <w:t xml:space="preserve">, such as China. If U.S. operations </w:t>
      </w:r>
      <w:r w:rsidRPr="00490EE4">
        <w:rPr>
          <w:rStyle w:val="Emphasis"/>
        </w:rPr>
        <w:t>endangered</w:t>
      </w:r>
      <w:r w:rsidRPr="00490EE4">
        <w:rPr>
          <w:rStyle w:val="StyleUnderline"/>
        </w:rPr>
        <w:t xml:space="preserve"> or </w:t>
      </w:r>
      <w:r w:rsidRPr="00490EE4">
        <w:rPr>
          <w:rStyle w:val="Emphasis"/>
        </w:rPr>
        <w:t>damaged</w:t>
      </w:r>
      <w:r w:rsidRPr="00490EE4">
        <w:rPr>
          <w:rStyle w:val="StyleUnderline"/>
        </w:rPr>
        <w:t xml:space="preserve"> China’s nuclear forces, Chinese leaders might come to think that Washington had aims </w:t>
      </w:r>
      <w:r w:rsidRPr="00490EE4">
        <w:rPr>
          <w:rStyle w:val="Emphasis"/>
        </w:rPr>
        <w:t>beyond</w:t>
      </w:r>
      <w:r w:rsidRPr="00490EE4">
        <w:rPr>
          <w:rStyle w:val="StyleUnderline"/>
        </w:rPr>
        <w:t xml:space="preserve"> winning the </w:t>
      </w:r>
      <w:r w:rsidRPr="00490EE4">
        <w:rPr>
          <w:rStyle w:val="Emphasis"/>
        </w:rPr>
        <w:t>conventional war</w:t>
      </w:r>
      <w:r w:rsidRPr="00490EE4">
        <w:rPr>
          <w:sz w:val="16"/>
        </w:rPr>
        <w:t>—</w:t>
      </w:r>
      <w:r w:rsidRPr="00490EE4">
        <w:rPr>
          <w:rStyle w:val="StyleUnderline"/>
        </w:rPr>
        <w:t xml:space="preserve">that it might be seeking to </w:t>
      </w:r>
      <w:r w:rsidRPr="00490EE4">
        <w:rPr>
          <w:strike/>
          <w:sz w:val="16"/>
        </w:rPr>
        <w:t>disable</w:t>
      </w:r>
      <w:r w:rsidRPr="00490EE4">
        <w:rPr>
          <w:sz w:val="16"/>
        </w:rPr>
        <w:t xml:space="preserve"> or </w:t>
      </w:r>
      <w:r w:rsidRPr="00490EE4">
        <w:rPr>
          <w:rStyle w:val="Emphasis"/>
        </w:rPr>
        <w:t>destroy China’s nuclear arsenal outright</w:t>
      </w:r>
      <w:r w:rsidRPr="00490EE4">
        <w:rPr>
          <w:rStyle w:val="StyleUnderline"/>
        </w:rPr>
        <w:t xml:space="preserve">, perhaps as a </w:t>
      </w:r>
      <w:r w:rsidRPr="00490EE4">
        <w:rPr>
          <w:rStyle w:val="Emphasis"/>
        </w:rPr>
        <w:t>prelude to regime change</w:t>
      </w:r>
      <w:r w:rsidRPr="00490EE4">
        <w:rPr>
          <w:rStyle w:val="StyleUnderline"/>
        </w:rPr>
        <w:t xml:space="preserve">. In the </w:t>
      </w:r>
      <w:r w:rsidRPr="00490EE4">
        <w:rPr>
          <w:rStyle w:val="Emphasis"/>
        </w:rPr>
        <w:t>fog of war</w:t>
      </w:r>
      <w:r w:rsidRPr="00490EE4">
        <w:rPr>
          <w:rStyle w:val="StyleUnderline"/>
        </w:rPr>
        <w:t xml:space="preserve">, Beijing might reluctantly conclude that </w:t>
      </w:r>
      <w:r w:rsidRPr="00490EE4">
        <w:rPr>
          <w:rStyle w:val="Emphasis"/>
        </w:rPr>
        <w:t>limited nuclear escalation</w:t>
      </w:r>
      <w:r w:rsidRPr="00490EE4">
        <w:rPr>
          <w:sz w:val="16"/>
        </w:rPr>
        <w:t>—an initial strike small enough that it could avoid full-scale U.S. retaliation—</w:t>
      </w:r>
      <w:r w:rsidRPr="00490EE4">
        <w:rPr>
          <w:rStyle w:val="StyleUnderline"/>
        </w:rPr>
        <w:t>was</w:t>
      </w:r>
      <w:r w:rsidRPr="00490EE4">
        <w:rPr>
          <w:sz w:val="16"/>
        </w:rPr>
        <w:t xml:space="preserve"> a </w:t>
      </w:r>
      <w:r w:rsidRPr="00490EE4">
        <w:rPr>
          <w:rStyle w:val="Emphasis"/>
        </w:rPr>
        <w:t>viable</w:t>
      </w:r>
      <w:r w:rsidRPr="00490EE4">
        <w:rPr>
          <w:sz w:val="16"/>
        </w:rPr>
        <w:t xml:space="preserve"> option to defend itself. STRAIT SHOOTERS </w:t>
      </w:r>
      <w:r w:rsidRPr="00490EE4">
        <w:rPr>
          <w:rStyle w:val="StyleUnderline"/>
        </w:rPr>
        <w:t xml:space="preserve">The most worrisome flash point for a U.S.-Chinese war is </w:t>
      </w:r>
      <w:r w:rsidRPr="00490EE4">
        <w:rPr>
          <w:rStyle w:val="Emphasis"/>
        </w:rPr>
        <w:t>Taiwan</w:t>
      </w:r>
      <w:r w:rsidRPr="00490EE4">
        <w:rPr>
          <w:rStyle w:val="StyleUnderline"/>
        </w:rPr>
        <w:t>.</w:t>
      </w:r>
      <w:r w:rsidRPr="00490EE4">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490EE4">
        <w:rPr>
          <w:rStyle w:val="StyleUnderline"/>
        </w:rPr>
        <w:t xml:space="preserve">China could decide that the political or military window for regaining control over the island was closing and </w:t>
      </w:r>
      <w:r w:rsidRPr="00490EE4">
        <w:rPr>
          <w:rStyle w:val="Emphasis"/>
        </w:rPr>
        <w:t>launch an attack</w:t>
      </w:r>
      <w:r w:rsidRPr="00490EE4">
        <w:rPr>
          <w:sz w:val="16"/>
        </w:rPr>
        <w:t xml:space="preserve">,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In the course of such a war, </w:t>
      </w:r>
      <w:r w:rsidRPr="00490EE4">
        <w:rPr>
          <w:rStyle w:val="StyleUnderline"/>
        </w:rPr>
        <w:t xml:space="preserve">U.S. conventional military operations would likely </w:t>
      </w:r>
      <w:r w:rsidRPr="00490EE4">
        <w:rPr>
          <w:rStyle w:val="Emphasis"/>
        </w:rPr>
        <w:t>threaten</w:t>
      </w:r>
      <w:r w:rsidRPr="00490EE4">
        <w:rPr>
          <w:sz w:val="16"/>
        </w:rPr>
        <w:t xml:space="preserve">, </w:t>
      </w:r>
      <w:r w:rsidRPr="00490EE4">
        <w:rPr>
          <w:strike/>
          <w:sz w:val="16"/>
        </w:rPr>
        <w:t>disable</w:t>
      </w:r>
      <w:r w:rsidRPr="00490EE4">
        <w:rPr>
          <w:sz w:val="16"/>
        </w:rPr>
        <w:t xml:space="preserve">, or outright eliminate some </w:t>
      </w:r>
      <w:r w:rsidRPr="00490EE4">
        <w:rPr>
          <w:rStyle w:val="StyleUnderline"/>
        </w:rPr>
        <w:t xml:space="preserve">Chinese </w:t>
      </w:r>
      <w:r w:rsidRPr="00490EE4">
        <w:rPr>
          <w:rStyle w:val="Emphasis"/>
        </w:rPr>
        <w:t>nuclear capabilities</w:t>
      </w:r>
      <w:r w:rsidRPr="00490EE4">
        <w:rPr>
          <w:sz w:val="16"/>
        </w:rPr>
        <w:t xml:space="preserve">—whether doing so was Washington’s stated objective or not. In fact, if the United States engaged in the style of warfare it has practiced over the last 30 years, </w:t>
      </w:r>
      <w:r w:rsidRPr="00490EE4">
        <w:rPr>
          <w:rStyle w:val="StyleUnderline"/>
        </w:rPr>
        <w:t xml:space="preserve">this outcome would be </w:t>
      </w:r>
      <w:r w:rsidRPr="00490EE4">
        <w:rPr>
          <w:rStyle w:val="Emphasis"/>
        </w:rPr>
        <w:t>all but guaranteed</w:t>
      </w:r>
      <w:r w:rsidRPr="00490EE4">
        <w:rPr>
          <w:sz w:val="16"/>
        </w:rPr>
        <w:t xml:space="preserve">. Consider submarine warfare. China could use its conventionally armed attack submarines to blockade Taiwanese harbors or bomb the island, or to attack U.S. and allied forces in the region. If that happened, </w:t>
      </w:r>
      <w:r w:rsidRPr="00490EE4">
        <w:rPr>
          <w:rStyle w:val="StyleUnderline"/>
        </w:rPr>
        <w:t xml:space="preserve">the U.S. Navy would almost certainly undertake an </w:t>
      </w:r>
      <w:r w:rsidRPr="00490EE4">
        <w:rPr>
          <w:rStyle w:val="Emphasis"/>
        </w:rPr>
        <w:t>antisubmarine campaign</w:t>
      </w:r>
      <w:r w:rsidRPr="00490EE4">
        <w:rPr>
          <w:rStyle w:val="StyleUnderline"/>
        </w:rPr>
        <w:t>, which would likely threaten China’s</w:t>
      </w:r>
      <w:r w:rsidRPr="00490EE4">
        <w:rPr>
          <w:sz w:val="16"/>
        </w:rPr>
        <w:t xml:space="preserve"> “boomers,” the four </w:t>
      </w:r>
      <w:r w:rsidRPr="00490EE4">
        <w:rPr>
          <w:rStyle w:val="Emphasis"/>
        </w:rPr>
        <w:t>nuclear</w:t>
      </w:r>
      <w:r w:rsidRPr="00490EE4">
        <w:rPr>
          <w:sz w:val="16"/>
        </w:rPr>
        <w:t xml:space="preserve">-armed </w:t>
      </w:r>
      <w:r w:rsidRPr="00490EE4">
        <w:rPr>
          <w:rStyle w:val="Emphasis"/>
        </w:rPr>
        <w:t>ballistic missile submarines</w:t>
      </w:r>
      <w:r w:rsidRPr="00490EE4">
        <w:rPr>
          <w:sz w:val="16"/>
        </w:rPr>
        <w:t xml:space="preserve"> that form its naval nuclear deterrent. China’s conventionally armed and nuclear-armed submarines share the same shore-based communications system; </w:t>
      </w:r>
      <w:r w:rsidRPr="00490EE4">
        <w:rPr>
          <w:rStyle w:val="StyleUnderline"/>
        </w:rPr>
        <w:t xml:space="preserve">a U.S. attack on these transmitters would thus not only disrupt the activities of China’s attack submarine force but also cut off its boomers from </w:t>
      </w:r>
      <w:r w:rsidRPr="00490EE4">
        <w:rPr>
          <w:rStyle w:val="Emphasis"/>
        </w:rPr>
        <w:t>contact with Beijing</w:t>
      </w:r>
      <w:r w:rsidRPr="00490EE4">
        <w:rPr>
          <w:sz w:val="16"/>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dangerous, </w:t>
      </w:r>
      <w:r w:rsidRPr="00490EE4">
        <w:rPr>
          <w:rStyle w:val="StyleUnderline"/>
        </w:rPr>
        <w:t xml:space="preserve">U.S. forces hunting Chinese attack submarines could </w:t>
      </w:r>
      <w:r w:rsidRPr="00490EE4">
        <w:rPr>
          <w:rStyle w:val="Emphasis"/>
        </w:rPr>
        <w:t>inadvertently</w:t>
      </w:r>
      <w:r w:rsidRPr="00490EE4">
        <w:rPr>
          <w:rStyle w:val="StyleUnderline"/>
        </w:rPr>
        <w:t xml:space="preserve"> sink a Chinese boomer </w:t>
      </w:r>
      <w:r w:rsidRPr="00490EE4">
        <w:rPr>
          <w:rStyle w:val="StyleUnderline"/>
        </w:rPr>
        <w:lastRenderedPageBreak/>
        <w:t>instead</w:t>
      </w:r>
      <w:r w:rsidRPr="00490EE4">
        <w:rPr>
          <w:sz w:val="16"/>
        </w:rPr>
        <w:t xml:space="preserve">.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w:t>
      </w:r>
      <w:r w:rsidRPr="00490EE4">
        <w:rPr>
          <w:rStyle w:val="StyleUnderline"/>
        </w:rPr>
        <w:t xml:space="preserve">Platitudes about caution are </w:t>
      </w:r>
      <w:r w:rsidRPr="00490EE4">
        <w:rPr>
          <w:rStyle w:val="Emphasis"/>
        </w:rPr>
        <w:t>easy in peacetime</w:t>
      </w:r>
      <w:r w:rsidRPr="00490EE4">
        <w:rPr>
          <w:rStyle w:val="StyleUnderline"/>
        </w:rPr>
        <w:t xml:space="preserve">. In wartime, when Chinese attack submarines might already have launched </w:t>
      </w:r>
      <w:r w:rsidRPr="00490EE4">
        <w:rPr>
          <w:rStyle w:val="Emphasis"/>
        </w:rPr>
        <w:t>deadly strikes</w:t>
      </w:r>
      <w:r w:rsidRPr="00490EE4">
        <w:rPr>
          <w:rStyle w:val="StyleUnderline"/>
        </w:rPr>
        <w:t xml:space="preserve">, the U.S. crew might decide to </w:t>
      </w:r>
      <w:r w:rsidRPr="00490EE4">
        <w:rPr>
          <w:rStyle w:val="Emphasis"/>
        </w:rPr>
        <w:t>shoot first</w:t>
      </w:r>
      <w:r w:rsidRPr="00490EE4">
        <w:rPr>
          <w:rStyle w:val="StyleUnderline"/>
        </w:rPr>
        <w:t xml:space="preserve"> and </w:t>
      </w:r>
      <w:r w:rsidRPr="00490EE4">
        <w:rPr>
          <w:rStyle w:val="Emphasis"/>
        </w:rPr>
        <w:t>ask questions later.</w:t>
      </w:r>
      <w:r w:rsidRPr="00490EE4">
        <w:rPr>
          <w:sz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sidRPr="00490EE4">
        <w:rPr>
          <w:rStyle w:val="StyleUnderline"/>
        </w:rPr>
        <w:t xml:space="preserve">The situation is similar onshore, where any U.S. military campaign would have to contend with China’s growing land-based conventional ballistic missile force. Much of this force is </w:t>
      </w:r>
      <w:r w:rsidRPr="00490EE4">
        <w:rPr>
          <w:rStyle w:val="Emphasis"/>
        </w:rPr>
        <w:t>within range of Taiwan</w:t>
      </w:r>
      <w:r w:rsidRPr="00490EE4">
        <w:rPr>
          <w:sz w:val="16"/>
        </w:rPr>
        <w:t xml:space="preserve">,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490EE4">
        <w:rPr>
          <w:rStyle w:val="StyleUnderline"/>
        </w:rPr>
        <w:t xml:space="preserve">Chinese conventional and nuclear ballistic missiles are often </w:t>
      </w:r>
      <w:r w:rsidRPr="00490EE4">
        <w:rPr>
          <w:rStyle w:val="Emphasis"/>
        </w:rPr>
        <w:t>attached to the same base headquarters</w:t>
      </w:r>
      <w:r w:rsidRPr="00490EE4">
        <w:rPr>
          <w:rStyle w:val="StyleUnderline"/>
        </w:rPr>
        <w:t xml:space="preserve">, meaning that they likely share </w:t>
      </w:r>
      <w:r w:rsidRPr="00490EE4">
        <w:rPr>
          <w:rStyle w:val="Emphasis"/>
        </w:rPr>
        <w:t>transportation</w:t>
      </w:r>
      <w:r w:rsidRPr="00490EE4">
        <w:rPr>
          <w:rStyle w:val="StyleUnderline"/>
        </w:rPr>
        <w:t xml:space="preserve"> and </w:t>
      </w:r>
      <w:r w:rsidRPr="00490EE4">
        <w:rPr>
          <w:rStyle w:val="Emphasis"/>
        </w:rPr>
        <w:t>supply networks</w:t>
      </w:r>
      <w:r w:rsidRPr="00490EE4">
        <w:rPr>
          <w:rStyle w:val="StyleUnderline"/>
        </w:rPr>
        <w:t xml:space="preserve">, </w:t>
      </w:r>
      <w:r w:rsidRPr="00490EE4">
        <w:rPr>
          <w:rStyle w:val="Emphasis"/>
        </w:rPr>
        <w:t>patrol routes</w:t>
      </w:r>
      <w:r w:rsidRPr="00490EE4">
        <w:rPr>
          <w:rStyle w:val="StyleUnderline"/>
        </w:rPr>
        <w:t xml:space="preserve">, and other </w:t>
      </w:r>
      <w:r w:rsidRPr="00490EE4">
        <w:rPr>
          <w:rStyle w:val="Emphasis"/>
        </w:rPr>
        <w:t>supporting infrastructure</w:t>
      </w:r>
      <w:r w:rsidRPr="00490EE4">
        <w:rPr>
          <w:sz w:val="16"/>
        </w:rPr>
        <w:t xml:space="preserve">. </w:t>
      </w:r>
      <w:r w:rsidRPr="00490EE4">
        <w:rPr>
          <w:rStyle w:val="StyleUnderline"/>
        </w:rPr>
        <w:t>It is</w:t>
      </w:r>
      <w:r w:rsidRPr="00490EE4">
        <w:rPr>
          <w:sz w:val="16"/>
        </w:rPr>
        <w:t xml:space="preserve"> also </w:t>
      </w:r>
      <w:r w:rsidRPr="00490EE4">
        <w:rPr>
          <w:rStyle w:val="StyleUnderline"/>
        </w:rPr>
        <w:t xml:space="preserve">possible that they </w:t>
      </w:r>
      <w:r w:rsidRPr="00490EE4">
        <w:rPr>
          <w:rStyle w:val="Emphasis"/>
        </w:rPr>
        <w:t>share</w:t>
      </w:r>
      <w:r w:rsidRPr="00490EE4">
        <w:rPr>
          <w:rStyle w:val="StyleUnderline"/>
        </w:rPr>
        <w:t xml:space="preserve"> some </w:t>
      </w:r>
      <w:r w:rsidRPr="00490EE4">
        <w:rPr>
          <w:rStyle w:val="Emphasis"/>
        </w:rPr>
        <w:t>c</w:t>
      </w:r>
      <w:r w:rsidRPr="00490EE4">
        <w:rPr>
          <w:rStyle w:val="StyleUnderline"/>
        </w:rPr>
        <w:t>ommand-and-</w:t>
      </w:r>
      <w:r w:rsidRPr="00490EE4">
        <w:rPr>
          <w:rStyle w:val="Emphasis"/>
        </w:rPr>
        <w:t>c</w:t>
      </w:r>
      <w:r w:rsidRPr="00490EE4">
        <w:rPr>
          <w:rStyle w:val="StyleUnderline"/>
        </w:rPr>
        <w:t xml:space="preserve">ontrol </w:t>
      </w:r>
      <w:r w:rsidRPr="00490EE4">
        <w:rPr>
          <w:rStyle w:val="Emphasis"/>
        </w:rPr>
        <w:t>networks</w:t>
      </w:r>
      <w:r w:rsidRPr="00490EE4">
        <w:rPr>
          <w:sz w:val="16"/>
        </w:rPr>
        <w:t xml:space="preserve">, </w:t>
      </w:r>
      <w:r w:rsidRPr="00490EE4">
        <w:rPr>
          <w:rStyle w:val="StyleUnderline"/>
        </w:rPr>
        <w:t>or that the U</w:t>
      </w:r>
      <w:r w:rsidRPr="00490EE4">
        <w:rPr>
          <w:sz w:val="16"/>
        </w:rPr>
        <w:t xml:space="preserve">nited </w:t>
      </w:r>
      <w:r w:rsidRPr="00490EE4">
        <w:rPr>
          <w:rStyle w:val="StyleUnderline"/>
        </w:rPr>
        <w:t>S</w:t>
      </w:r>
      <w:r w:rsidRPr="00490EE4">
        <w:rPr>
          <w:sz w:val="16"/>
        </w:rPr>
        <w:t xml:space="preserve">tates would </w:t>
      </w:r>
      <w:r w:rsidRPr="00490EE4">
        <w:rPr>
          <w:rStyle w:val="StyleUnderline"/>
        </w:rPr>
        <w:t xml:space="preserve">be </w:t>
      </w:r>
      <w:r w:rsidRPr="00490EE4">
        <w:rPr>
          <w:rStyle w:val="Emphasis"/>
        </w:rPr>
        <w:t>unable to distinguish</w:t>
      </w:r>
      <w:r w:rsidRPr="00490EE4">
        <w:rPr>
          <w:rStyle w:val="StyleUnderline"/>
        </w:rPr>
        <w:t xml:space="preserve"> between the conventional and nuclear networks even if they were physically separate.</w:t>
      </w:r>
      <w:r w:rsidRPr="00490EE4">
        <w:rPr>
          <w:u w:val="single"/>
        </w:rPr>
        <w:t xml:space="preserve"> </w:t>
      </w:r>
      <w:r w:rsidRPr="00490EE4">
        <w:rPr>
          <w:sz w:val="16"/>
        </w:rPr>
        <w:t xml:space="preserve">To add to the challenge, </w:t>
      </w:r>
      <w:r w:rsidRPr="00490EE4">
        <w:rPr>
          <w:rStyle w:val="StyleUnderline"/>
        </w:rPr>
        <w:t xml:space="preserve">some of China’s ballistic missiles can carry either a conventional or a nuclear warhead, and the two versions are virtually </w:t>
      </w:r>
      <w:r w:rsidRPr="00490EE4">
        <w:rPr>
          <w:rStyle w:val="Emphasis"/>
        </w:rPr>
        <w:t>indistinguishable to U.S. aerial surveillance</w:t>
      </w:r>
      <w:r w:rsidRPr="00490EE4">
        <w:rPr>
          <w:sz w:val="16"/>
        </w:rPr>
        <w:t xml:space="preserve">. In a war, </w:t>
      </w:r>
      <w:r w:rsidRPr="00490EE4">
        <w:rPr>
          <w:rStyle w:val="StyleUnderline"/>
        </w:rPr>
        <w:t xml:space="preserve">targeting the conventional variants would likely mean </w:t>
      </w:r>
      <w:r w:rsidRPr="00490EE4">
        <w:rPr>
          <w:rStyle w:val="Emphasis"/>
        </w:rPr>
        <w:t>destroying</w:t>
      </w:r>
      <w:r w:rsidRPr="00490EE4">
        <w:rPr>
          <w:rStyle w:val="StyleUnderline"/>
        </w:rPr>
        <w:t xml:space="preserve"> some </w:t>
      </w:r>
      <w:r w:rsidRPr="00490EE4">
        <w:rPr>
          <w:rStyle w:val="Emphasis"/>
        </w:rPr>
        <w:t>nuclear ones in the process</w:t>
      </w:r>
      <w:r w:rsidRPr="00490EE4">
        <w:rPr>
          <w:rStyle w:val="StyleUnderline"/>
        </w:rPr>
        <w:t>.</w:t>
      </w:r>
      <w:r w:rsidRPr="00490EE4">
        <w:rPr>
          <w:sz w:val="16"/>
        </w:rPr>
        <w:t xml:space="preserve">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490EE4">
        <w:rPr>
          <w:rStyle w:val="StyleUnderline"/>
        </w:rPr>
        <w:t xml:space="preserve">Put simply, the favored U.S. strategy to </w:t>
      </w:r>
      <w:r w:rsidRPr="00490EE4">
        <w:rPr>
          <w:rStyle w:val="Emphasis"/>
        </w:rPr>
        <w:t>ensure a conventional victory</w:t>
      </w:r>
      <w:r w:rsidRPr="00490EE4">
        <w:rPr>
          <w:rStyle w:val="StyleUnderline"/>
        </w:rPr>
        <w:t xml:space="preserve"> would likely </w:t>
      </w:r>
      <w:r w:rsidRPr="00490EE4">
        <w:rPr>
          <w:rStyle w:val="Emphasis"/>
        </w:rPr>
        <w:t>endanger</w:t>
      </w:r>
      <w:r w:rsidRPr="00490EE4">
        <w:rPr>
          <w:rStyle w:val="StyleUnderline"/>
        </w:rPr>
        <w:t xml:space="preserve"> much of China’s nuclear arsenal </w:t>
      </w:r>
      <w:r w:rsidRPr="00490EE4">
        <w:rPr>
          <w:rStyle w:val="Emphasis"/>
        </w:rPr>
        <w:t>in the process</w:t>
      </w:r>
      <w:r w:rsidRPr="00490EE4">
        <w:rPr>
          <w:rStyle w:val="StyleUnderline"/>
        </w:rPr>
        <w:t>, at sea and on la</w:t>
      </w:r>
      <w:r w:rsidRPr="00490EE4">
        <w:rPr>
          <w:sz w:val="16"/>
        </w:rPr>
        <w:t xml:space="preserve">nd. </w:t>
      </w:r>
      <w:r w:rsidRPr="00490EE4">
        <w:rPr>
          <w:rStyle w:val="StyleUnderline"/>
        </w:rPr>
        <w:t>Whether the U</w:t>
      </w:r>
      <w:r w:rsidRPr="00490EE4">
        <w:rPr>
          <w:sz w:val="16"/>
        </w:rPr>
        <w:t xml:space="preserve">nited </w:t>
      </w:r>
      <w:r w:rsidRPr="00490EE4">
        <w:rPr>
          <w:rStyle w:val="StyleUnderline"/>
        </w:rPr>
        <w:t>S</w:t>
      </w:r>
      <w:r w:rsidRPr="00490EE4">
        <w:rPr>
          <w:sz w:val="16"/>
        </w:rPr>
        <w:t xml:space="preserve">tates </w:t>
      </w:r>
      <w:r w:rsidRPr="00490EE4">
        <w:rPr>
          <w:rStyle w:val="Emphasis"/>
        </w:rPr>
        <w:t>actually intended</w:t>
      </w:r>
      <w:r w:rsidRPr="00490EE4">
        <w:rPr>
          <w:rStyle w:val="StyleUnderline"/>
        </w:rPr>
        <w:t xml:space="preserve"> to target all of China’s nuclear weapons would be </w:t>
      </w:r>
      <w:r w:rsidRPr="00490EE4">
        <w:rPr>
          <w:rStyle w:val="Emphasis"/>
        </w:rPr>
        <w:t>incidental</w:t>
      </w:r>
      <w:r w:rsidRPr="00490EE4">
        <w:rPr>
          <w:rStyle w:val="StyleUnderline"/>
        </w:rPr>
        <w:t xml:space="preserve">. </w:t>
      </w:r>
      <w:r w:rsidRPr="00490EE4">
        <w:rPr>
          <w:rStyle w:val="Emphasis"/>
        </w:rPr>
        <w:t>All that would matter</w:t>
      </w:r>
      <w:r w:rsidRPr="00490EE4">
        <w:rPr>
          <w:rStyle w:val="StyleUnderline"/>
        </w:rPr>
        <w:t xml:space="preserve"> is that Chinese leaders would </w:t>
      </w:r>
      <w:r w:rsidRPr="00490EE4">
        <w:rPr>
          <w:rStyle w:val="Emphasis"/>
        </w:rPr>
        <w:t xml:space="preserve">consider them threatened. </w:t>
      </w:r>
      <w:r w:rsidRPr="00490EE4">
        <w:rPr>
          <w:sz w:val="16"/>
        </w:rPr>
        <w:t xml:space="preserve">LESSONS FROM THE PAST At that point, the question becomes, </w:t>
      </w:r>
      <w:r w:rsidRPr="00490EE4">
        <w:rPr>
          <w:rStyle w:val="StyleUnderline"/>
        </w:rPr>
        <w:t>How will China react? Will it practice restraint and uphold the “no first use” pledge once its nuclear forces appear to be under attack?</w:t>
      </w:r>
      <w:r w:rsidRPr="00490EE4">
        <w:rPr>
          <w:sz w:val="16"/>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t>
      </w:r>
      <w:r w:rsidRPr="00490EE4">
        <w:rPr>
          <w:rStyle w:val="StyleUnderline"/>
        </w:rPr>
        <w:t xml:space="preserve">wartime developments that could </w:t>
      </w:r>
      <w:r w:rsidRPr="00490EE4">
        <w:rPr>
          <w:rStyle w:val="Emphasis"/>
        </w:rPr>
        <w:t>shift China’s assumptions</w:t>
      </w:r>
      <w:r w:rsidRPr="00490EE4">
        <w:rPr>
          <w:rStyle w:val="StyleUnderline"/>
        </w:rPr>
        <w:t xml:space="preserve"> about U.S. intentions. If Beijing interprets the </w:t>
      </w:r>
      <w:r w:rsidRPr="00490EE4">
        <w:rPr>
          <w:rStyle w:val="Emphasis"/>
        </w:rPr>
        <w:t>erosion</w:t>
      </w:r>
      <w:r w:rsidRPr="00490EE4">
        <w:rPr>
          <w:sz w:val="16"/>
        </w:rPr>
        <w:t xml:space="preserve"> </w:t>
      </w:r>
      <w:r w:rsidRPr="00490EE4">
        <w:rPr>
          <w:rStyle w:val="StyleUnderline"/>
        </w:rPr>
        <w:t>of its</w:t>
      </w:r>
      <w:r w:rsidRPr="00490EE4">
        <w:rPr>
          <w:sz w:val="16"/>
        </w:rPr>
        <w:t xml:space="preserve"> sea- and land-based </w:t>
      </w:r>
      <w:r w:rsidRPr="00490EE4">
        <w:rPr>
          <w:rStyle w:val="StyleUnderline"/>
        </w:rPr>
        <w:t xml:space="preserve">nuclear forces as a deliberate effort to destroy its nuclear deterrent, or perhaps even as a </w:t>
      </w:r>
      <w:r w:rsidRPr="00490EE4">
        <w:rPr>
          <w:rStyle w:val="Emphasis"/>
        </w:rPr>
        <w:t>prelude to a nuclear attack</w:t>
      </w:r>
      <w:r w:rsidRPr="00490EE4">
        <w:rPr>
          <w:rStyle w:val="StyleUnderline"/>
        </w:rPr>
        <w:t xml:space="preserve">, it might see limited nuclear escalation as a way to </w:t>
      </w:r>
      <w:r w:rsidRPr="00490EE4">
        <w:rPr>
          <w:rStyle w:val="Emphasis"/>
        </w:rPr>
        <w:t>force an end to the conflict</w:t>
      </w:r>
      <w:r w:rsidRPr="00490EE4">
        <w:rPr>
          <w:sz w:val="16"/>
        </w:rPr>
        <w:t xml:space="preserve">. For example, </w:t>
      </w:r>
      <w:r w:rsidRPr="00490EE4">
        <w:rPr>
          <w:rStyle w:val="StyleUnderline"/>
        </w:rPr>
        <w:t xml:space="preserve">China could use nuclear weapons to instantaneously destroy the U.S. air bases that posed the </w:t>
      </w:r>
      <w:r w:rsidRPr="00490EE4">
        <w:rPr>
          <w:rStyle w:val="Emphasis"/>
        </w:rPr>
        <w:t>biggest threat to its arsenal</w:t>
      </w:r>
      <w:r w:rsidRPr="00490EE4">
        <w:rPr>
          <w:sz w:val="16"/>
        </w:rPr>
        <w:t xml:space="preserve">. </w:t>
      </w:r>
      <w:r w:rsidRPr="00490EE4">
        <w:rPr>
          <w:rStyle w:val="StyleUnderline"/>
        </w:rPr>
        <w:t xml:space="preserve">It could also launch a nuclear strike </w:t>
      </w:r>
      <w:r w:rsidRPr="00490EE4">
        <w:rPr>
          <w:rStyle w:val="Emphasis"/>
        </w:rPr>
        <w:t>with no direct military purpose</w:t>
      </w:r>
      <w:r w:rsidRPr="00490EE4">
        <w:rPr>
          <w:sz w:val="16"/>
        </w:rPr>
        <w:t>—on an unpopulated area or at sea—</w:t>
      </w:r>
      <w:r w:rsidRPr="00490EE4">
        <w:rPr>
          <w:rStyle w:val="StyleUnderline"/>
        </w:rPr>
        <w:t xml:space="preserve">as a way to </w:t>
      </w:r>
      <w:r w:rsidRPr="00490EE4">
        <w:rPr>
          <w:rStyle w:val="Emphasis"/>
        </w:rPr>
        <w:t>signal</w:t>
      </w:r>
      <w:r w:rsidRPr="00490EE4">
        <w:rPr>
          <w:rStyle w:val="StyleUnderline"/>
        </w:rPr>
        <w:t xml:space="preserve"> that the United States had </w:t>
      </w:r>
      <w:r w:rsidRPr="00490EE4">
        <w:rPr>
          <w:rStyle w:val="Emphasis"/>
        </w:rPr>
        <w:t>crossed a redline.</w:t>
      </w:r>
    </w:p>
    <w:p w14:paraId="45FE1FC7" w14:textId="77777777" w:rsidR="00EF5000" w:rsidRDefault="00EF5000" w:rsidP="00EF5000">
      <w:pPr>
        <w:rPr>
          <w:sz w:val="16"/>
        </w:rPr>
      </w:pPr>
    </w:p>
    <w:p w14:paraId="0086C869" w14:textId="5B5D5E0D" w:rsidR="00EF5000" w:rsidRDefault="00EF5000" w:rsidP="00603FC9">
      <w:pPr>
        <w:pStyle w:val="Heading3"/>
      </w:pPr>
      <w:r>
        <w:lastRenderedPageBreak/>
        <w:t>At: China Rise Peaceful</w:t>
      </w:r>
    </w:p>
    <w:p w14:paraId="4DC30231" w14:textId="77777777" w:rsidR="00EF5000" w:rsidRPr="007672AD" w:rsidRDefault="00EF5000" w:rsidP="00EF5000">
      <w:pPr>
        <w:pStyle w:val="Heading4"/>
      </w:pPr>
      <w:r w:rsidRPr="007672AD">
        <w:t xml:space="preserve">Letting China surpass the US ensures </w:t>
      </w:r>
      <w:r w:rsidRPr="007672AD">
        <w:rPr>
          <w:u w:val="single"/>
        </w:rPr>
        <w:t>geopolitical chaos</w:t>
      </w:r>
      <w:r w:rsidRPr="007672AD">
        <w:t xml:space="preserve"> and </w:t>
      </w:r>
      <w:r w:rsidRPr="007672AD">
        <w:rPr>
          <w:u w:val="single"/>
        </w:rPr>
        <w:t>great-power war</w:t>
      </w:r>
      <w:r w:rsidRPr="007672AD">
        <w:t xml:space="preserve">. </w:t>
      </w:r>
    </w:p>
    <w:p w14:paraId="4D37E56C" w14:textId="77777777" w:rsidR="00EF5000" w:rsidRPr="007672AD" w:rsidRDefault="00EF5000" w:rsidP="00EF5000">
      <w:pPr>
        <w:rPr>
          <w:rFonts w:ascii="Cambria" w:hAnsi="Cambria"/>
          <w:sz w:val="16"/>
        </w:rPr>
      </w:pPr>
      <w:r w:rsidRPr="007672AD">
        <w:rPr>
          <w:rStyle w:val="Style13ptBold"/>
          <w:rFonts w:ascii="Cambria" w:hAnsi="Cambria"/>
        </w:rPr>
        <w:t>Glickman, 18</w:t>
      </w:r>
      <w:r w:rsidRPr="007672AD">
        <w:rPr>
          <w:rFonts w:ascii="Cambria" w:hAnsi="Cambria"/>
        </w:rPr>
        <w:t xml:space="preserve"> </w:t>
      </w:r>
      <w:r w:rsidRPr="007672AD">
        <w:rPr>
          <w:rFonts w:ascii="Cambria" w:hAnsi="Cambria"/>
          <w:sz w:val="16"/>
        </w:rPr>
        <w:t xml:space="preserve">— Gabriel Glickman is a nonresident associate fellow at the Begin-Sadat Center for Strategic Studies, Bar-Ilan University. (2-12-2018; "Back to the Future: The Potential of Great-Power Conflict;" </w:t>
      </w:r>
      <w:r w:rsidRPr="007672AD">
        <w:rPr>
          <w:rFonts w:ascii="Cambria" w:hAnsi="Cambria"/>
          <w:i/>
          <w:iCs/>
          <w:sz w:val="16"/>
        </w:rPr>
        <w:t>National Interest</w:t>
      </w:r>
      <w:r w:rsidRPr="007672AD">
        <w:rPr>
          <w:rFonts w:ascii="Cambria" w:hAnsi="Cambria"/>
          <w:sz w:val="16"/>
        </w:rPr>
        <w:t>; https://nationalinterest.org/feature/back-the-future-the-potential-great-power-conflict-24464; //GrRv)</w:t>
      </w:r>
    </w:p>
    <w:p w14:paraId="74693A72" w14:textId="77777777" w:rsidR="00EF5000" w:rsidRPr="007672AD" w:rsidRDefault="00EF5000" w:rsidP="00EF5000">
      <w:pPr>
        <w:rPr>
          <w:rStyle w:val="Emphasis"/>
          <w:rFonts w:ascii="Cambria" w:hAnsi="Cambria"/>
        </w:rPr>
      </w:pPr>
      <w:r w:rsidRPr="007672AD">
        <w:rPr>
          <w:rFonts w:ascii="Cambria" w:hAnsi="Cambria"/>
          <w:sz w:val="16"/>
        </w:rPr>
        <w:t xml:space="preserve">What does the DOD mean by “order?” In the field of international relations, the terms “revisionist state” and “status-quo state” are used to describe, respectively, countries that seek to change the current international system and those that uphold it. In the twentieth and twenty-first centuries, </w:t>
      </w:r>
      <w:r w:rsidRPr="007672AD">
        <w:rPr>
          <w:rStyle w:val="StyleUnderline"/>
          <w:rFonts w:ascii="Cambria" w:hAnsi="Cambria"/>
        </w:rPr>
        <w:t xml:space="preserve">the international system has been defined by </w:t>
      </w:r>
      <w:r w:rsidRPr="007672AD">
        <w:rPr>
          <w:rStyle w:val="Emphasis"/>
          <w:rFonts w:ascii="Cambria" w:hAnsi="Cambria"/>
        </w:rPr>
        <w:t>American hegemony</w:t>
      </w:r>
      <w:r w:rsidRPr="007672AD">
        <w:rPr>
          <w:rStyle w:val="StyleUnderline"/>
          <w:rFonts w:ascii="Cambria" w:hAnsi="Cambria"/>
        </w:rPr>
        <w:t xml:space="preserve"> and the </w:t>
      </w:r>
      <w:r w:rsidRPr="007672AD">
        <w:rPr>
          <w:rStyle w:val="Emphasis"/>
          <w:rFonts w:ascii="Cambria" w:hAnsi="Cambria"/>
        </w:rPr>
        <w:t>spread</w:t>
      </w:r>
      <w:r w:rsidRPr="007672AD">
        <w:rPr>
          <w:rStyle w:val="StyleUnderline"/>
          <w:rFonts w:ascii="Cambria" w:hAnsi="Cambria"/>
        </w:rPr>
        <w:t xml:space="preserve"> of</w:t>
      </w:r>
      <w:r w:rsidRPr="007672AD">
        <w:rPr>
          <w:rFonts w:ascii="Cambria" w:hAnsi="Cambria"/>
          <w:sz w:val="16"/>
        </w:rPr>
        <w:t xml:space="preserve"> Western liberal </w:t>
      </w:r>
      <w:r w:rsidRPr="007672AD">
        <w:rPr>
          <w:rStyle w:val="Emphasis"/>
          <w:rFonts w:ascii="Cambria" w:hAnsi="Cambria"/>
        </w:rPr>
        <w:t>democracy</w:t>
      </w:r>
      <w:r w:rsidRPr="007672AD">
        <w:rPr>
          <w:rFonts w:ascii="Cambria" w:hAnsi="Cambria"/>
          <w:sz w:val="16"/>
        </w:rPr>
        <w:t xml:space="preserve"> rather than its challengers—notably, fascism and socialism. </w:t>
      </w:r>
      <w:r w:rsidRPr="007672AD">
        <w:rPr>
          <w:rStyle w:val="StyleUnderline"/>
          <w:rFonts w:ascii="Cambria" w:hAnsi="Cambria"/>
        </w:rPr>
        <w:t>This is</w:t>
      </w:r>
      <w:r w:rsidRPr="007672AD">
        <w:rPr>
          <w:rFonts w:ascii="Cambria" w:hAnsi="Cambria"/>
          <w:sz w:val="16"/>
        </w:rPr>
        <w:t xml:space="preserve"> commonly referred to as </w:t>
      </w:r>
      <w:r w:rsidRPr="007672AD">
        <w:rPr>
          <w:rStyle w:val="StyleUnderline"/>
          <w:rFonts w:ascii="Cambria" w:hAnsi="Cambria"/>
        </w:rPr>
        <w:t xml:space="preserve">the </w:t>
      </w:r>
      <w:r w:rsidRPr="007672AD">
        <w:rPr>
          <w:rStyle w:val="Emphasis"/>
          <w:rFonts w:ascii="Cambria" w:hAnsi="Cambria"/>
        </w:rPr>
        <w:t>liberal world order.</w:t>
      </w:r>
    </w:p>
    <w:p w14:paraId="03F41BEE" w14:textId="77777777" w:rsidR="00EF5000" w:rsidRPr="007672AD" w:rsidRDefault="00EF5000" w:rsidP="00EF5000">
      <w:pPr>
        <w:rPr>
          <w:rFonts w:ascii="Cambria" w:hAnsi="Cambria"/>
          <w:sz w:val="16"/>
        </w:rPr>
      </w:pPr>
      <w:r w:rsidRPr="007672AD">
        <w:rPr>
          <w:rFonts w:ascii="Cambria" w:hAnsi="Cambria"/>
          <w:sz w:val="16"/>
        </w:rPr>
        <w:t xml:space="preserve">Under that world order, </w:t>
      </w:r>
      <w:r w:rsidRPr="007672AD">
        <w:rPr>
          <w:rStyle w:val="StyleUnderline"/>
          <w:rFonts w:ascii="Cambria" w:hAnsi="Cambria"/>
        </w:rPr>
        <w:t>the United States</w:t>
      </w:r>
      <w:r w:rsidRPr="007672AD">
        <w:rPr>
          <w:rFonts w:ascii="Cambria" w:hAnsi="Cambria"/>
          <w:sz w:val="16"/>
        </w:rPr>
        <w:t xml:space="preserve"> is the most powerful country in the world. It often intervenes in international conflicts at a high cost, thus </w:t>
      </w:r>
      <w:r w:rsidRPr="007672AD">
        <w:rPr>
          <w:rStyle w:val="StyleUnderline"/>
          <w:rFonts w:ascii="Cambria" w:hAnsi="Cambria"/>
        </w:rPr>
        <w:t>keep</w:t>
      </w:r>
      <w:r w:rsidRPr="007672AD">
        <w:rPr>
          <w:rFonts w:ascii="Cambria" w:hAnsi="Cambria"/>
          <w:sz w:val="16"/>
        </w:rPr>
        <w:t xml:space="preserve">ing </w:t>
      </w:r>
      <w:r w:rsidRPr="007672AD">
        <w:rPr>
          <w:rStyle w:val="Emphasis"/>
          <w:rFonts w:ascii="Cambria" w:hAnsi="Cambria"/>
        </w:rPr>
        <w:t>dissatisfied nations</w:t>
      </w:r>
      <w:r w:rsidRPr="007672AD">
        <w:rPr>
          <w:rStyle w:val="StyleUnderline"/>
          <w:rFonts w:ascii="Cambria" w:hAnsi="Cambria"/>
        </w:rPr>
        <w:t xml:space="preserve"> from </w:t>
      </w:r>
      <w:r w:rsidRPr="007672AD">
        <w:rPr>
          <w:rStyle w:val="Emphasis"/>
          <w:rFonts w:ascii="Cambria" w:hAnsi="Cambria"/>
        </w:rPr>
        <w:t>overturning the system</w:t>
      </w:r>
      <w:r w:rsidRPr="007672AD">
        <w:rPr>
          <w:rFonts w:ascii="Cambria" w:hAnsi="Cambria"/>
          <w:sz w:val="16"/>
        </w:rPr>
        <w:t>. The NDS, however, refers to a recent shift in the current world order with an observation that, “</w:t>
      </w:r>
      <w:r w:rsidRPr="007672AD">
        <w:rPr>
          <w:rStyle w:val="StyleUnderline"/>
          <w:rFonts w:ascii="Cambria" w:hAnsi="Cambria"/>
        </w:rPr>
        <w:t xml:space="preserve">We are facing </w:t>
      </w:r>
      <w:r w:rsidRPr="007672AD">
        <w:rPr>
          <w:rStyle w:val="Emphasis"/>
          <w:rFonts w:ascii="Cambria" w:hAnsi="Cambria"/>
        </w:rPr>
        <w:t>global disorder</w:t>
      </w:r>
      <w:r w:rsidRPr="007672AD">
        <w:rPr>
          <w:rStyle w:val="StyleUnderline"/>
          <w:rFonts w:ascii="Cambria" w:hAnsi="Cambria"/>
        </w:rPr>
        <w:t xml:space="preserve">, characterized by </w:t>
      </w:r>
      <w:r w:rsidRPr="007672AD">
        <w:rPr>
          <w:rStyle w:val="Emphasis"/>
          <w:rFonts w:ascii="Cambria" w:hAnsi="Cambria"/>
        </w:rPr>
        <w:t>decline</w:t>
      </w:r>
      <w:r w:rsidRPr="007672AD">
        <w:rPr>
          <w:rStyle w:val="StyleUnderline"/>
          <w:rFonts w:ascii="Cambria" w:hAnsi="Cambria"/>
        </w:rPr>
        <w:t xml:space="preserve"> in the</w:t>
      </w:r>
      <w:r w:rsidRPr="007672AD">
        <w:rPr>
          <w:rFonts w:ascii="Cambria" w:hAnsi="Cambria"/>
          <w:sz w:val="16"/>
        </w:rPr>
        <w:t xml:space="preserve"> long-standing rules-based </w:t>
      </w:r>
      <w:r w:rsidRPr="007672AD">
        <w:rPr>
          <w:rStyle w:val="StyleUnderline"/>
          <w:rFonts w:ascii="Cambria" w:hAnsi="Cambria"/>
        </w:rPr>
        <w:t>international order</w:t>
      </w:r>
      <w:r w:rsidRPr="007672AD">
        <w:rPr>
          <w:rFonts w:ascii="Cambria" w:hAnsi="Cambria"/>
          <w:sz w:val="16"/>
        </w:rPr>
        <w:t>.”</w:t>
      </w:r>
    </w:p>
    <w:p w14:paraId="46E03E52" w14:textId="77777777" w:rsidR="00EF5000" w:rsidRPr="007672AD" w:rsidRDefault="00EF5000" w:rsidP="00EF5000">
      <w:pPr>
        <w:rPr>
          <w:rFonts w:ascii="Cambria" w:hAnsi="Cambria"/>
          <w:sz w:val="16"/>
        </w:rPr>
      </w:pPr>
      <w:r w:rsidRPr="007672AD">
        <w:rPr>
          <w:rFonts w:ascii="Cambria" w:hAnsi="Cambria"/>
          <w:sz w:val="16"/>
        </w:rPr>
        <w:t xml:space="preserve">The basis for that observation is the argument that the United States under the Obama administration took a brief, but arguably consequential, step back from the job of world-order maintenance. As proof of this, foreign-policy pundits often refer to Obama’s favorite quote (which he got from Martin Luther King Jr., who in turn got it from a nineteenth-century clergyman named Theodore Parker): “[T]he arc of the moral universe is long, but it bends toward justice.” The implication of this quote is that history is ultimately on the side of good rather than evil (e.g., dictatorships), and therefore the United States needn’t concern itself with great power competition or world order strategy. Critics point out that the president’s faith in that sentiment was put to poor use, however, because it led him to apologize for American power and to enact </w:t>
      </w:r>
      <w:r w:rsidRPr="007672AD">
        <w:rPr>
          <w:rStyle w:val="StyleUnderline"/>
          <w:rFonts w:ascii="Cambria" w:hAnsi="Cambria"/>
        </w:rPr>
        <w:t xml:space="preserve">a more </w:t>
      </w:r>
      <w:r w:rsidRPr="007672AD">
        <w:rPr>
          <w:rStyle w:val="Emphasis"/>
          <w:rFonts w:ascii="Cambria" w:hAnsi="Cambria"/>
        </w:rPr>
        <w:t>restrained foreign policy</w:t>
      </w:r>
      <w:r w:rsidRPr="007672AD">
        <w:rPr>
          <w:rStyle w:val="StyleUnderline"/>
          <w:rFonts w:ascii="Cambria" w:hAnsi="Cambria"/>
        </w:rPr>
        <w:t xml:space="preserve"> that in turn allowed </w:t>
      </w:r>
      <w:r w:rsidRPr="007672AD">
        <w:rPr>
          <w:rStyle w:val="Emphasis"/>
          <w:rFonts w:ascii="Cambria" w:hAnsi="Cambria"/>
        </w:rPr>
        <w:t>revisionist states</w:t>
      </w:r>
      <w:r w:rsidRPr="007672AD">
        <w:rPr>
          <w:rStyle w:val="StyleUnderline"/>
          <w:rFonts w:ascii="Cambria" w:hAnsi="Cambria"/>
        </w:rPr>
        <w:t xml:space="preserve"> like Russia, China and Iran to </w:t>
      </w:r>
      <w:r w:rsidRPr="007672AD">
        <w:rPr>
          <w:rStyle w:val="Emphasis"/>
          <w:rFonts w:ascii="Cambria" w:hAnsi="Cambria"/>
        </w:rPr>
        <w:t>flourish</w:t>
      </w:r>
      <w:r w:rsidRPr="007672AD">
        <w:rPr>
          <w:rStyle w:val="StyleUnderline"/>
          <w:rFonts w:ascii="Cambria" w:hAnsi="Cambria"/>
        </w:rPr>
        <w:t xml:space="preserve"> at the expense of their respective regions’ security</w:t>
      </w:r>
      <w:r w:rsidRPr="007672AD">
        <w:rPr>
          <w:rFonts w:ascii="Cambria" w:hAnsi="Cambria"/>
          <w:sz w:val="16"/>
        </w:rPr>
        <w:t>. As Charles Krauthammer harshly wrote in the final months of the administration: “</w:t>
      </w:r>
      <w:r w:rsidRPr="007672AD">
        <w:rPr>
          <w:rStyle w:val="StyleUnderline"/>
          <w:rFonts w:ascii="Cambria" w:hAnsi="Cambria"/>
        </w:rPr>
        <w:t>The</w:t>
      </w:r>
      <w:r w:rsidRPr="007672AD">
        <w:rPr>
          <w:rFonts w:ascii="Cambria" w:hAnsi="Cambria"/>
          <w:sz w:val="16"/>
        </w:rPr>
        <w:t xml:space="preserve"> consequent </w:t>
      </w:r>
      <w:r w:rsidRPr="007672AD">
        <w:rPr>
          <w:rStyle w:val="Emphasis"/>
          <w:rFonts w:ascii="Cambria" w:hAnsi="Cambria"/>
        </w:rPr>
        <w:t>withdrawal of American power</w:t>
      </w:r>
      <w:r w:rsidRPr="007672AD">
        <w:rPr>
          <w:rFonts w:ascii="Cambria" w:hAnsi="Cambria"/>
          <w:sz w:val="16"/>
        </w:rPr>
        <w:t xml:space="preserve"> … </w:t>
      </w:r>
      <w:r w:rsidRPr="007672AD">
        <w:rPr>
          <w:rStyle w:val="StyleUnderline"/>
          <w:rFonts w:ascii="Cambria" w:hAnsi="Cambria"/>
        </w:rPr>
        <w:t>has yielded</w:t>
      </w:r>
      <w:r w:rsidRPr="007672AD">
        <w:rPr>
          <w:rFonts w:ascii="Cambria" w:hAnsi="Cambria"/>
          <w:sz w:val="16"/>
        </w:rPr>
        <w:t xml:space="preserve"> nothing but </w:t>
      </w:r>
      <w:r w:rsidRPr="007672AD">
        <w:rPr>
          <w:rStyle w:val="Emphasis"/>
          <w:rFonts w:ascii="Cambria" w:hAnsi="Cambria"/>
        </w:rPr>
        <w:t>geopolitical chaos</w:t>
      </w:r>
      <w:r w:rsidRPr="007672AD">
        <w:rPr>
          <w:rStyle w:val="StyleUnderline"/>
          <w:rFonts w:ascii="Cambria" w:hAnsi="Cambria"/>
        </w:rPr>
        <w:t xml:space="preserve"> and </w:t>
      </w:r>
      <w:r w:rsidRPr="007672AD">
        <w:rPr>
          <w:rStyle w:val="Emphasis"/>
          <w:rFonts w:ascii="Cambria" w:hAnsi="Cambria"/>
        </w:rPr>
        <w:t>immense human suffering</w:t>
      </w:r>
      <w:r w:rsidRPr="007672AD">
        <w:rPr>
          <w:rFonts w:ascii="Cambria" w:hAnsi="Cambria"/>
          <w:sz w:val="16"/>
        </w:rPr>
        <w:t>. (See Syria.).”</w:t>
      </w:r>
    </w:p>
    <w:p w14:paraId="23C3A6DC" w14:textId="77777777" w:rsidR="00EF5000" w:rsidRPr="007672AD" w:rsidRDefault="00EF5000" w:rsidP="00EF5000">
      <w:pPr>
        <w:rPr>
          <w:rFonts w:ascii="Cambria" w:hAnsi="Cambria"/>
          <w:sz w:val="16"/>
        </w:rPr>
      </w:pPr>
      <w:r w:rsidRPr="007672AD">
        <w:rPr>
          <w:rFonts w:ascii="Cambria" w:hAnsi="Cambria"/>
          <w:sz w:val="16"/>
        </w:rPr>
        <w:t>And that's not exactly a partisan argument either. In addition to conservative critics like Krauthammer, left-leaning foreign policy scholars, like Shadi Hamid of the Brookings Institute, also have been critical of the results of the Obama administration's well-intentioned foreign policy.</w:t>
      </w:r>
    </w:p>
    <w:p w14:paraId="23E4FBF2" w14:textId="77777777" w:rsidR="00EF5000" w:rsidRPr="007672AD" w:rsidRDefault="00EF5000" w:rsidP="00EF5000">
      <w:pPr>
        <w:rPr>
          <w:rFonts w:ascii="Cambria" w:hAnsi="Cambria"/>
          <w:sz w:val="16"/>
        </w:rPr>
      </w:pPr>
      <w:r w:rsidRPr="007672AD">
        <w:rPr>
          <w:rFonts w:ascii="Cambria" w:hAnsi="Cambria"/>
          <w:sz w:val="16"/>
        </w:rPr>
        <w:t>The NDS promises to reverse the “arc of history” approach to security policy with a three-tiered approach that prioritizes the “revisionist powers” of China and Russia, then “rogue regimes” like Iran and North Korea, and finally “nonstate actors” such as ISIS.</w:t>
      </w:r>
    </w:p>
    <w:p w14:paraId="22A24B55" w14:textId="77777777" w:rsidR="00EF5000" w:rsidRPr="007672AD" w:rsidRDefault="00EF5000" w:rsidP="00EF5000">
      <w:pPr>
        <w:rPr>
          <w:rFonts w:ascii="Cambria" w:hAnsi="Cambria"/>
          <w:sz w:val="16"/>
        </w:rPr>
      </w:pPr>
      <w:r w:rsidRPr="007672AD">
        <w:rPr>
          <w:rFonts w:ascii="Cambria" w:hAnsi="Cambria"/>
          <w:sz w:val="16"/>
        </w:rPr>
        <w:t xml:space="preserve">Of course, this new approach may alleviate serious concerns about the NSS—including my own—that the United States government no longer cares about global security. But policy will only follow well-written sentiment if President Trump himself can accept that </w:t>
      </w:r>
      <w:r w:rsidRPr="007672AD">
        <w:rPr>
          <w:rStyle w:val="StyleUnderline"/>
          <w:rFonts w:ascii="Cambria" w:hAnsi="Cambria"/>
        </w:rPr>
        <w:t xml:space="preserve">America is the </w:t>
      </w:r>
      <w:r w:rsidRPr="007672AD">
        <w:rPr>
          <w:rStyle w:val="Emphasis"/>
          <w:rFonts w:ascii="Cambria" w:hAnsi="Cambria"/>
        </w:rPr>
        <w:t>glue</w:t>
      </w:r>
      <w:r w:rsidRPr="007672AD">
        <w:rPr>
          <w:rStyle w:val="StyleUnderline"/>
          <w:rFonts w:ascii="Cambria" w:hAnsi="Cambria"/>
        </w:rPr>
        <w:t xml:space="preserve"> holding together an </w:t>
      </w:r>
      <w:r w:rsidRPr="007672AD">
        <w:rPr>
          <w:rStyle w:val="Emphasis"/>
          <w:rFonts w:ascii="Cambria" w:hAnsi="Cambria"/>
        </w:rPr>
        <w:t>entire world order</w:t>
      </w:r>
      <w:r w:rsidRPr="007672AD">
        <w:rPr>
          <w:rFonts w:ascii="Cambria" w:hAnsi="Cambria"/>
          <w:sz w:val="16"/>
        </w:rPr>
        <w:t>.</w:t>
      </w:r>
    </w:p>
    <w:p w14:paraId="4730BC3E" w14:textId="77777777" w:rsidR="00EF5000" w:rsidRPr="007672AD" w:rsidRDefault="00EF5000" w:rsidP="00EF5000">
      <w:pPr>
        <w:rPr>
          <w:rFonts w:ascii="Cambria" w:hAnsi="Cambria"/>
          <w:sz w:val="16"/>
        </w:rPr>
      </w:pPr>
      <w:r w:rsidRPr="007672AD">
        <w:rPr>
          <w:rStyle w:val="StyleUnderline"/>
          <w:rFonts w:ascii="Cambria" w:hAnsi="Cambria"/>
        </w:rPr>
        <w:t xml:space="preserve">With China </w:t>
      </w:r>
      <w:r w:rsidRPr="007672AD">
        <w:rPr>
          <w:rStyle w:val="Emphasis"/>
          <w:rFonts w:ascii="Cambria" w:hAnsi="Cambria"/>
        </w:rPr>
        <w:t>now poised</w:t>
      </w:r>
      <w:r w:rsidRPr="007672AD">
        <w:rPr>
          <w:rStyle w:val="StyleUnderline"/>
          <w:rFonts w:ascii="Cambria" w:hAnsi="Cambria"/>
        </w:rPr>
        <w:t xml:space="preserve"> to </w:t>
      </w:r>
      <w:r w:rsidRPr="007672AD">
        <w:rPr>
          <w:rStyle w:val="Emphasis"/>
          <w:rFonts w:ascii="Cambria" w:hAnsi="Cambria"/>
        </w:rPr>
        <w:t>reclaim its previous spot</w:t>
      </w:r>
      <w:r w:rsidRPr="007672AD">
        <w:rPr>
          <w:rStyle w:val="StyleUnderline"/>
          <w:rFonts w:ascii="Cambria" w:hAnsi="Cambria"/>
        </w:rPr>
        <w:t xml:space="preserve"> in world history as a global hegemon, the proverbial clock is turning back</w:t>
      </w:r>
      <w:r w:rsidRPr="007672AD">
        <w:rPr>
          <w:rFonts w:ascii="Cambria" w:hAnsi="Cambria"/>
          <w:sz w:val="16"/>
        </w:rPr>
        <w:t>. And that appears to be the reason why the DOD is serious about America being in the business of world order maintenance. As stated in the NDS: “Inter-state strategic competition, not terrorism, is now the primary concern in U.S. national security.”</w:t>
      </w:r>
    </w:p>
    <w:p w14:paraId="33B2717D" w14:textId="77777777" w:rsidR="00EF5000" w:rsidRPr="007672AD" w:rsidRDefault="00EF5000" w:rsidP="00EF5000">
      <w:pPr>
        <w:rPr>
          <w:rFonts w:ascii="Cambria" w:hAnsi="Cambria"/>
          <w:b/>
          <w:iCs/>
          <w:u w:val="single"/>
        </w:rPr>
      </w:pPr>
      <w:r w:rsidRPr="007672AD">
        <w:rPr>
          <w:rFonts w:ascii="Cambria" w:hAnsi="Cambria"/>
          <w:sz w:val="16"/>
        </w:rPr>
        <w:t xml:space="preserve">Indeed, </w:t>
      </w:r>
      <w:r w:rsidRPr="007672AD">
        <w:rPr>
          <w:rStyle w:val="StyleUnderline"/>
          <w:rFonts w:ascii="Cambria" w:hAnsi="Cambria"/>
        </w:rPr>
        <w:t xml:space="preserve">China already has a </w:t>
      </w:r>
      <w:r w:rsidRPr="007672AD">
        <w:rPr>
          <w:rStyle w:val="Emphasis"/>
          <w:rFonts w:ascii="Cambria" w:hAnsi="Cambria"/>
        </w:rPr>
        <w:t>strong economy</w:t>
      </w:r>
      <w:r w:rsidRPr="007672AD">
        <w:rPr>
          <w:rStyle w:val="StyleUnderline"/>
          <w:rFonts w:ascii="Cambria" w:hAnsi="Cambria"/>
        </w:rPr>
        <w:t xml:space="preserve">. It represents almost </w:t>
      </w:r>
      <w:r w:rsidRPr="007672AD">
        <w:rPr>
          <w:rStyle w:val="Emphasis"/>
          <w:rFonts w:ascii="Cambria" w:hAnsi="Cambria"/>
        </w:rPr>
        <w:t>15 percent</w:t>
      </w:r>
      <w:r w:rsidRPr="007672AD">
        <w:rPr>
          <w:rStyle w:val="StyleUnderline"/>
          <w:rFonts w:ascii="Cambria" w:hAnsi="Cambria"/>
        </w:rPr>
        <w:t xml:space="preserve"> of the </w:t>
      </w:r>
      <w:r w:rsidRPr="007672AD">
        <w:rPr>
          <w:rStyle w:val="Emphasis"/>
          <w:rFonts w:ascii="Cambria" w:hAnsi="Cambria"/>
        </w:rPr>
        <w:t>global GDP</w:t>
      </w:r>
      <w:r w:rsidRPr="007672AD">
        <w:rPr>
          <w:rFonts w:ascii="Cambria" w:hAnsi="Cambria"/>
          <w:sz w:val="16"/>
        </w:rPr>
        <w:t xml:space="preserve"> to America’s roughly 24 percent. But, to put that in a slightly different perspective, China has grown astronomically in the last decade to overtake Japan as the second largest global economy. </w:t>
      </w:r>
      <w:r w:rsidRPr="007672AD">
        <w:rPr>
          <w:rStyle w:val="StyleUnderline"/>
          <w:rFonts w:ascii="Cambria" w:hAnsi="Cambria"/>
        </w:rPr>
        <w:t xml:space="preserve">Thus, there is a real possibility that in the near future </w:t>
      </w:r>
      <w:r w:rsidRPr="007672AD">
        <w:rPr>
          <w:rFonts w:ascii="Cambria" w:hAnsi="Cambria"/>
          <w:sz w:val="16"/>
        </w:rPr>
        <w:t xml:space="preserve">(likely decades) </w:t>
      </w:r>
      <w:r w:rsidRPr="007672AD">
        <w:rPr>
          <w:rStyle w:val="StyleUnderline"/>
          <w:rFonts w:ascii="Cambria" w:hAnsi="Cambria"/>
        </w:rPr>
        <w:t xml:space="preserve">it may be able to surpass even the United States and then harness its capital to develop </w:t>
      </w:r>
      <w:r w:rsidRPr="007672AD">
        <w:rPr>
          <w:rStyle w:val="Emphasis"/>
          <w:rFonts w:ascii="Cambria" w:hAnsi="Cambria"/>
        </w:rPr>
        <w:t>superior military technology</w:t>
      </w:r>
      <w:r w:rsidRPr="007672AD">
        <w:rPr>
          <w:rFonts w:ascii="Cambria" w:hAnsi="Cambria"/>
          <w:sz w:val="16"/>
        </w:rPr>
        <w:t xml:space="preserve">. </w:t>
      </w:r>
      <w:r w:rsidRPr="007672AD">
        <w:rPr>
          <w:rStyle w:val="StyleUnderline"/>
          <w:rFonts w:ascii="Cambria" w:hAnsi="Cambria"/>
        </w:rPr>
        <w:t xml:space="preserve">At </w:t>
      </w:r>
      <w:r w:rsidRPr="007672AD">
        <w:rPr>
          <w:rStyle w:val="Emphasis"/>
          <w:rFonts w:ascii="Cambria" w:hAnsi="Cambria"/>
        </w:rPr>
        <w:t>that point,</w:t>
      </w:r>
      <w:r w:rsidRPr="007672AD">
        <w:rPr>
          <w:rStyle w:val="StyleUnderline"/>
          <w:rFonts w:ascii="Cambria" w:hAnsi="Cambria"/>
        </w:rPr>
        <w:t xml:space="preserve"> China would be capable of </w:t>
      </w:r>
      <w:r w:rsidRPr="007672AD">
        <w:rPr>
          <w:rStyle w:val="Emphasis"/>
          <w:rFonts w:ascii="Cambria" w:hAnsi="Cambria"/>
        </w:rPr>
        <w:t>overthrowing the current international system.</w:t>
      </w:r>
    </w:p>
    <w:p w14:paraId="5FB88F84" w14:textId="77777777" w:rsidR="00EF5000" w:rsidRPr="00CA6D7A" w:rsidRDefault="00EF5000" w:rsidP="00EF5000">
      <w:pPr>
        <w:rPr>
          <w:rStyle w:val="StyleUnderline"/>
          <w:rFonts w:ascii="Cambria" w:hAnsi="Cambria"/>
        </w:rPr>
      </w:pPr>
      <w:r w:rsidRPr="007672AD">
        <w:rPr>
          <w:rStyle w:val="StyleUnderline"/>
          <w:rFonts w:ascii="Cambria" w:hAnsi="Cambria"/>
        </w:rPr>
        <w:t xml:space="preserve">The world has </w:t>
      </w:r>
      <w:r w:rsidRPr="007672AD">
        <w:rPr>
          <w:rStyle w:val="Emphasis"/>
          <w:rFonts w:ascii="Cambria" w:hAnsi="Cambria"/>
        </w:rPr>
        <w:t>not seen global conflict</w:t>
      </w:r>
      <w:r w:rsidRPr="007672AD">
        <w:rPr>
          <w:rFonts w:ascii="Cambria" w:hAnsi="Cambria"/>
          <w:sz w:val="16"/>
        </w:rPr>
        <w:t xml:space="preserve"> the likes of World War I and II </w:t>
      </w:r>
      <w:r w:rsidRPr="007672AD">
        <w:rPr>
          <w:rStyle w:val="StyleUnderline"/>
          <w:rFonts w:ascii="Cambria" w:hAnsi="Cambria"/>
        </w:rPr>
        <w:t xml:space="preserve">since the United States became the </w:t>
      </w:r>
      <w:r w:rsidRPr="007672AD">
        <w:rPr>
          <w:rStyle w:val="Emphasis"/>
          <w:rFonts w:ascii="Cambria" w:hAnsi="Cambria"/>
        </w:rPr>
        <w:t>dominant power</w:t>
      </w:r>
      <w:r w:rsidRPr="007672AD">
        <w:rPr>
          <w:rFonts w:ascii="Cambria" w:hAnsi="Cambria"/>
          <w:sz w:val="16"/>
        </w:rPr>
        <w:t xml:space="preserve">. Nor, for that matter, has it seen a recurrence of the great power conflicts of the eighteenth and nineteenth </w:t>
      </w:r>
      <w:r w:rsidRPr="007672AD">
        <w:rPr>
          <w:rFonts w:ascii="Cambria" w:hAnsi="Cambria"/>
          <w:sz w:val="16"/>
        </w:rPr>
        <w:lastRenderedPageBreak/>
        <w:t xml:space="preserve">centuries. As the new defense strategy implies, </w:t>
      </w:r>
      <w:r w:rsidRPr="007672AD">
        <w:rPr>
          <w:rStyle w:val="StyleUnderline"/>
          <w:rFonts w:ascii="Cambria" w:hAnsi="Cambria"/>
        </w:rPr>
        <w:t xml:space="preserve">take </w:t>
      </w:r>
      <w:r w:rsidRPr="007672AD">
        <w:rPr>
          <w:rStyle w:val="Emphasis"/>
          <w:rFonts w:ascii="Cambria" w:hAnsi="Cambria"/>
        </w:rPr>
        <w:t>U.S. hegemony</w:t>
      </w:r>
      <w:r w:rsidRPr="007672AD">
        <w:rPr>
          <w:rStyle w:val="StyleUnderline"/>
          <w:rFonts w:ascii="Cambria" w:hAnsi="Cambria"/>
        </w:rPr>
        <w:t xml:space="preserve"> out of that equation and </w:t>
      </w:r>
      <w:r w:rsidRPr="007672AD">
        <w:rPr>
          <w:rStyle w:val="Emphasis"/>
          <w:rFonts w:ascii="Cambria" w:hAnsi="Cambria"/>
        </w:rPr>
        <w:t xml:space="preserve">great powers </w:t>
      </w:r>
      <w:r w:rsidRPr="007672AD">
        <w:rPr>
          <w:rStyle w:val="StyleUnderline"/>
          <w:rFonts w:ascii="Cambria" w:hAnsi="Cambria"/>
        </w:rPr>
        <w:t xml:space="preserve">may </w:t>
      </w:r>
      <w:r w:rsidRPr="007672AD">
        <w:rPr>
          <w:rStyle w:val="Emphasis"/>
          <w:rFonts w:ascii="Cambria" w:hAnsi="Cambria"/>
        </w:rPr>
        <w:t>clash once again</w:t>
      </w:r>
      <w:r w:rsidRPr="007672AD">
        <w:rPr>
          <w:rStyle w:val="StyleUnderline"/>
          <w:rFonts w:ascii="Cambria" w:hAnsi="Cambria"/>
        </w:rPr>
        <w:t xml:space="preserve"> to the detriment of a cherished world order.</w:t>
      </w:r>
    </w:p>
    <w:p w14:paraId="34296F35" w14:textId="7231AA85" w:rsidR="00603FC9" w:rsidRDefault="00603FC9" w:rsidP="00603FC9">
      <w:pPr>
        <w:pStyle w:val="Heading3"/>
      </w:pPr>
      <w:r>
        <w:lastRenderedPageBreak/>
        <w:t>! – Chaiwan now</w:t>
      </w:r>
    </w:p>
    <w:p w14:paraId="349C0F1C" w14:textId="77777777" w:rsidR="00603FC9" w:rsidRDefault="00603FC9" w:rsidP="00603FC9"/>
    <w:p w14:paraId="61FC6A41" w14:textId="77777777" w:rsidR="00603FC9" w:rsidRDefault="00603FC9" w:rsidP="00603FC9">
      <w:pPr>
        <w:pStyle w:val="Heading4"/>
      </w:pPr>
      <w:r>
        <w:t>China-Taiwan war is going to happen in the next years, US intelligence confirms</w:t>
      </w:r>
    </w:p>
    <w:p w14:paraId="2B852B96" w14:textId="77777777" w:rsidR="00603FC9" w:rsidRPr="00015626" w:rsidRDefault="00603FC9" w:rsidP="00603FC9">
      <w:r w:rsidRPr="00015626">
        <w:rPr>
          <w:b/>
          <w:bCs/>
          <w:sz w:val="26"/>
          <w:szCs w:val="26"/>
        </w:rPr>
        <w:t>Rai 24</w:t>
      </w:r>
      <w:r>
        <w:t xml:space="preserve"> (Arpan Rai, journalist for The Independent, covers </w:t>
      </w:r>
      <w:r w:rsidRPr="00015626">
        <w:t>human rights issues, political affairs and wildlife conservation efforts and tracks other big stories from Asia</w:t>
      </w:r>
      <w:r>
        <w:t>, “</w:t>
      </w:r>
      <w:r w:rsidRPr="00015626">
        <w:t>China-Taiwan conflict explained: What happens if Beijing tries to invade?</w:t>
      </w:r>
      <w:r>
        <w:t xml:space="preserve">”, article for The Independent, May 24, 2024, </w:t>
      </w:r>
      <w:r w:rsidRPr="00015626">
        <w:t>https://www.independent.co.uk/asia/east-asia/china-taiwan-war-invasion-latest-conflict-b2550985.html</w:t>
      </w:r>
      <w:r>
        <w:t xml:space="preserve">) </w:t>
      </w:r>
    </w:p>
    <w:p w14:paraId="2EE5E984" w14:textId="77777777" w:rsidR="00603FC9" w:rsidRDefault="00603FC9" w:rsidP="00603FC9">
      <w:pPr>
        <w:rPr>
          <w:sz w:val="12"/>
          <w:szCs w:val="12"/>
        </w:rPr>
      </w:pPr>
      <w:r w:rsidRPr="00015626">
        <w:rPr>
          <w:rStyle w:val="Emphasis"/>
        </w:rPr>
        <w:t xml:space="preserve">Tensions between </w:t>
      </w:r>
      <w:r w:rsidRPr="00603FC9">
        <w:rPr>
          <w:rStyle w:val="Emphasis"/>
          <w:highlight w:val="cyan"/>
        </w:rPr>
        <w:t>China and Taiwan</w:t>
      </w:r>
      <w:r w:rsidRPr="00015626">
        <w:rPr>
          <w:rStyle w:val="Emphasis"/>
        </w:rPr>
        <w:t xml:space="preserve"> </w:t>
      </w:r>
      <w:r w:rsidRPr="00603FC9">
        <w:rPr>
          <w:rStyle w:val="Emphasis"/>
          <w:highlight w:val="cyan"/>
        </w:rPr>
        <w:t>soared to new heights</w:t>
      </w:r>
      <w:r w:rsidRPr="00015626">
        <w:rPr>
          <w:rStyle w:val="StyleUnderline"/>
        </w:rPr>
        <w:t xml:space="preserve"> this week as </w:t>
      </w:r>
      <w:r w:rsidRPr="00603FC9">
        <w:rPr>
          <w:rStyle w:val="StyleUnderline"/>
          <w:highlight w:val="cyan"/>
        </w:rPr>
        <w:t>Beijing deployed</w:t>
      </w:r>
      <w:r w:rsidRPr="00015626">
        <w:rPr>
          <w:rStyle w:val="StyleUnderline"/>
        </w:rPr>
        <w:t xml:space="preserve"> warplanes and naval vessels </w:t>
      </w:r>
      <w:r w:rsidRPr="00603FC9">
        <w:rPr>
          <w:rStyle w:val="StyleUnderline"/>
          <w:highlight w:val="cyan"/>
        </w:rPr>
        <w:t>in a mock invasion</w:t>
      </w:r>
      <w:r w:rsidRPr="00015626">
        <w:rPr>
          <w:rStyle w:val="StyleUnderline"/>
        </w:rPr>
        <w:t xml:space="preserve"> of the island </w:t>
      </w:r>
      <w:r w:rsidRPr="00015626">
        <w:rPr>
          <w:rStyle w:val="StyleUnderline"/>
          <w:sz w:val="12"/>
          <w:szCs w:val="12"/>
        </w:rPr>
        <w:t>to demonstrate its anger and towards the new president in Taipei</w:t>
      </w:r>
      <w:r w:rsidRPr="00015626">
        <w:rPr>
          <w:rStyle w:val="StyleUnderline"/>
        </w:rPr>
        <w:t xml:space="preserve">. The </w:t>
      </w:r>
      <w:r w:rsidRPr="00603FC9">
        <w:rPr>
          <w:rStyle w:val="StyleUnderline"/>
          <w:highlight w:val="cyan"/>
        </w:rPr>
        <w:t>Chinese</w:t>
      </w:r>
      <w:r w:rsidRPr="00015626">
        <w:rPr>
          <w:rStyle w:val="StyleUnderline"/>
        </w:rPr>
        <w:t xml:space="preserve"> military openly said its </w:t>
      </w:r>
      <w:r w:rsidRPr="00603FC9">
        <w:rPr>
          <w:rStyle w:val="StyleUnderline"/>
          <w:highlight w:val="cyan"/>
        </w:rPr>
        <w:t>two-day war</w:t>
      </w:r>
      <w:r w:rsidRPr="00015626">
        <w:rPr>
          <w:rStyle w:val="StyleUnderline"/>
        </w:rPr>
        <w:t xml:space="preserve"> </w:t>
      </w:r>
      <w:r w:rsidRPr="00603FC9">
        <w:rPr>
          <w:rStyle w:val="StyleUnderline"/>
          <w:highlight w:val="cyan"/>
        </w:rPr>
        <w:t>games</w:t>
      </w:r>
      <w:r w:rsidRPr="00015626">
        <w:rPr>
          <w:rStyle w:val="StyleUnderline"/>
        </w:rPr>
        <w:t xml:space="preserve"> are </w:t>
      </w:r>
      <w:r w:rsidRPr="00603FC9">
        <w:rPr>
          <w:rStyle w:val="StyleUnderline"/>
          <w:highlight w:val="cyan"/>
        </w:rPr>
        <w:t>designed to “test the [armed forces’</w:t>
      </w:r>
      <w:r w:rsidRPr="00015626">
        <w:rPr>
          <w:rStyle w:val="StyleUnderline"/>
        </w:rPr>
        <w:t>]</w:t>
      </w:r>
      <w:r w:rsidRPr="00015626">
        <w:rPr>
          <w:sz w:val="16"/>
        </w:rPr>
        <w:t xml:space="preserve"> </w:t>
      </w:r>
      <w:r w:rsidRPr="00015626">
        <w:rPr>
          <w:sz w:val="12"/>
          <w:szCs w:val="12"/>
        </w:rPr>
        <w:t>ability jointly seize power... and occupy key areas” around Taiwan and the island chains it controls</w:t>
      </w:r>
      <w:r w:rsidRPr="00015626">
        <w:rPr>
          <w:sz w:val="16"/>
        </w:rPr>
        <w:t xml:space="preserve">. </w:t>
      </w:r>
      <w:r w:rsidRPr="00015626">
        <w:rPr>
          <w:rStyle w:val="StyleUnderline"/>
        </w:rPr>
        <w:t xml:space="preserve">Xi Jinping is flexing his military muscles in an effort to intimidate the new Taiwanese leader Lai Ching-te, </w:t>
      </w:r>
      <w:r w:rsidRPr="00015626">
        <w:rPr>
          <w:rStyle w:val="StyleUnderline"/>
          <w:sz w:val="12"/>
          <w:szCs w:val="12"/>
        </w:rPr>
        <w:t>who used his first speech after being inaugurated on Monday to urge China to “accept the reality”</w:t>
      </w:r>
      <w:r w:rsidRPr="00015626">
        <w:rPr>
          <w:rStyle w:val="StyleUnderline"/>
        </w:rPr>
        <w:t xml:space="preserve"> </w:t>
      </w:r>
      <w:r w:rsidRPr="00015626">
        <w:rPr>
          <w:rStyle w:val="StyleUnderline"/>
          <w:sz w:val="12"/>
          <w:szCs w:val="12"/>
        </w:rPr>
        <w:t>of the self-governed island’s de facto independence</w:t>
      </w:r>
      <w:r w:rsidRPr="00015626">
        <w:rPr>
          <w:sz w:val="12"/>
          <w:szCs w:val="12"/>
        </w:rPr>
        <w:t>. China views democratically-governed Taiwan as a breakaway province, while Mr Lai says only the Taiwanese people can decide their future.</w:t>
      </w:r>
      <w:r w:rsidRPr="00015626">
        <w:rPr>
          <w:sz w:val="16"/>
        </w:rPr>
        <w:t xml:space="preserve"> </w:t>
      </w:r>
      <w:r w:rsidRPr="00015626">
        <w:rPr>
          <w:rStyle w:val="Emphasis"/>
        </w:rPr>
        <w:t xml:space="preserve">The </w:t>
      </w:r>
      <w:r w:rsidRPr="00603FC9">
        <w:rPr>
          <w:rStyle w:val="Emphasis"/>
          <w:highlight w:val="cyan"/>
        </w:rPr>
        <w:t>escalation of China’s</w:t>
      </w:r>
      <w:r w:rsidRPr="00015626">
        <w:rPr>
          <w:rStyle w:val="Emphasis"/>
        </w:rPr>
        <w:t xml:space="preserve"> military </w:t>
      </w:r>
      <w:r w:rsidRPr="00603FC9">
        <w:rPr>
          <w:rStyle w:val="Emphasis"/>
          <w:highlight w:val="cyan"/>
        </w:rPr>
        <w:t>activity around Taiwan</w:t>
      </w:r>
      <w:r w:rsidRPr="00015626">
        <w:rPr>
          <w:rStyle w:val="Emphasis"/>
        </w:rPr>
        <w:t xml:space="preserve"> is being </w:t>
      </w:r>
      <w:r w:rsidRPr="00603FC9">
        <w:rPr>
          <w:rStyle w:val="Emphasis"/>
          <w:highlight w:val="cyan"/>
        </w:rPr>
        <w:t>watched with</w:t>
      </w:r>
      <w:r w:rsidRPr="00015626">
        <w:rPr>
          <w:rStyle w:val="Emphasis"/>
        </w:rPr>
        <w:t xml:space="preserve"> growing </w:t>
      </w:r>
      <w:r w:rsidRPr="00603FC9">
        <w:rPr>
          <w:rStyle w:val="Emphasis"/>
          <w:highlight w:val="cyan"/>
        </w:rPr>
        <w:t>alarm from</w:t>
      </w:r>
      <w:r w:rsidRPr="00015626">
        <w:rPr>
          <w:rStyle w:val="Emphasis"/>
        </w:rPr>
        <w:t xml:space="preserve"> around </w:t>
      </w:r>
      <w:r w:rsidRPr="00603FC9">
        <w:rPr>
          <w:rStyle w:val="Emphasis"/>
          <w:highlight w:val="cyan"/>
        </w:rPr>
        <w:t>the world</w:t>
      </w:r>
      <w:r w:rsidRPr="00015626">
        <w:rPr>
          <w:u w:val="single"/>
        </w:rPr>
        <w:t xml:space="preserve">, with neighbouring powers in the Asia-Pacific urging the two to maintain peace and stability. According to US intelligence, </w:t>
      </w:r>
      <w:r w:rsidRPr="00603FC9">
        <w:rPr>
          <w:highlight w:val="cyan"/>
          <w:u w:val="single"/>
        </w:rPr>
        <w:t>Chinese president Xi Jinping</w:t>
      </w:r>
      <w:r w:rsidRPr="00015626">
        <w:rPr>
          <w:u w:val="single"/>
        </w:rPr>
        <w:t xml:space="preserve"> has instructed his country’s military </w:t>
      </w:r>
      <w:r w:rsidRPr="00603FC9">
        <w:rPr>
          <w:highlight w:val="cyan"/>
          <w:u w:val="single"/>
        </w:rPr>
        <w:t>to “be ready by 2027" to</w:t>
      </w:r>
      <w:r w:rsidRPr="00015626">
        <w:rPr>
          <w:u w:val="single"/>
        </w:rPr>
        <w:t xml:space="preserve"> </w:t>
      </w:r>
      <w:r w:rsidRPr="00603FC9">
        <w:rPr>
          <w:highlight w:val="cyan"/>
          <w:u w:val="single"/>
        </w:rPr>
        <w:t>invade Taiwan</w:t>
      </w:r>
      <w:r w:rsidRPr="00015626">
        <w:rPr>
          <w:u w:val="single"/>
        </w:rPr>
        <w:t>.</w:t>
      </w:r>
      <w:r w:rsidRPr="00015626">
        <w:rPr>
          <w:sz w:val="16"/>
        </w:rPr>
        <w:t xml:space="preserve"> </w:t>
      </w:r>
      <w:r w:rsidRPr="00015626">
        <w:rPr>
          <w:sz w:val="12"/>
          <w:szCs w:val="12"/>
        </w:rPr>
        <w:t>The 70-year-old autocrat has previously vowed to ensure Taiwan is “reunited” with the mainland during his time in power, and has also said the matter of the island’s future “cannot be passed on from generation to generation”.</w:t>
      </w:r>
      <w:r w:rsidRPr="00015626">
        <w:rPr>
          <w:rStyle w:val="StyleUnderline"/>
        </w:rPr>
        <w:t xml:space="preserve"> The </w:t>
      </w:r>
      <w:r w:rsidRPr="00603FC9">
        <w:rPr>
          <w:rStyle w:val="StyleUnderline"/>
          <w:highlight w:val="cyan"/>
        </w:rPr>
        <w:t>CIA director</w:t>
      </w:r>
      <w:r w:rsidRPr="00015626">
        <w:rPr>
          <w:rStyle w:val="StyleUnderline"/>
        </w:rPr>
        <w:t xml:space="preserve"> William Burns has </w:t>
      </w:r>
      <w:r w:rsidRPr="00603FC9">
        <w:rPr>
          <w:rStyle w:val="StyleUnderline"/>
          <w:highlight w:val="cyan"/>
        </w:rPr>
        <w:t>said</w:t>
      </w:r>
      <w:r w:rsidRPr="00015626">
        <w:rPr>
          <w:rStyle w:val="StyleUnderline"/>
        </w:rPr>
        <w:t xml:space="preserve"> the US must take </w:t>
      </w:r>
      <w:r w:rsidRPr="00603FC9">
        <w:rPr>
          <w:rStyle w:val="StyleUnderline"/>
          <w:highlight w:val="cyan"/>
        </w:rPr>
        <w:t>Mr Xi’s desire to</w:t>
      </w:r>
      <w:r w:rsidRPr="00015626">
        <w:rPr>
          <w:rStyle w:val="StyleUnderline"/>
        </w:rPr>
        <w:t xml:space="preserve"> seize </w:t>
      </w:r>
      <w:r w:rsidRPr="00603FC9">
        <w:rPr>
          <w:rStyle w:val="StyleUnderline"/>
          <w:highlight w:val="cyan"/>
        </w:rPr>
        <w:t>control</w:t>
      </w:r>
      <w:r w:rsidRPr="00015626">
        <w:rPr>
          <w:rStyle w:val="StyleUnderline"/>
        </w:rPr>
        <w:t xml:space="preserve"> of </w:t>
      </w:r>
      <w:r w:rsidRPr="00603FC9">
        <w:rPr>
          <w:rStyle w:val="StyleUnderline"/>
          <w:highlight w:val="cyan"/>
        </w:rPr>
        <w:t>Taiwan</w:t>
      </w:r>
      <w:r w:rsidRPr="00015626">
        <w:rPr>
          <w:rStyle w:val="StyleUnderline"/>
        </w:rPr>
        <w:t xml:space="preserve"> “</w:t>
      </w:r>
      <w:r w:rsidRPr="00603FC9">
        <w:rPr>
          <w:rStyle w:val="StyleUnderline"/>
          <w:highlight w:val="cyan"/>
        </w:rPr>
        <w:t>very seriously”,</w:t>
      </w:r>
      <w:r w:rsidRPr="00015626">
        <w:rPr>
          <w:rStyle w:val="StyleUnderline"/>
        </w:rPr>
        <w:t xml:space="preserve"> even if military conflict is not inevitable. “We do know, as has been made public, that president Xi has instructed the PLA, the </w:t>
      </w:r>
      <w:r w:rsidRPr="00603FC9">
        <w:rPr>
          <w:rStyle w:val="StyleUnderline"/>
          <w:highlight w:val="cyan"/>
        </w:rPr>
        <w:t>Chinese military l</w:t>
      </w:r>
      <w:r w:rsidRPr="00015626">
        <w:rPr>
          <w:rStyle w:val="StyleUnderline"/>
        </w:rPr>
        <w:t xml:space="preserve">eadership, </w:t>
      </w:r>
      <w:r w:rsidRPr="00603FC9">
        <w:rPr>
          <w:rStyle w:val="StyleUnderline"/>
          <w:highlight w:val="cyan"/>
        </w:rPr>
        <w:t>to be ready by 2027</w:t>
      </w:r>
      <w:r w:rsidRPr="00015626">
        <w:rPr>
          <w:rStyle w:val="StyleUnderline"/>
        </w:rPr>
        <w:t xml:space="preserve"> to invade Taiwan</w:t>
      </w:r>
      <w:r w:rsidRPr="00015626">
        <w:rPr>
          <w:sz w:val="12"/>
          <w:szCs w:val="12"/>
        </w:rPr>
        <w:t>, but that doesn’t mean that he’s decided to invade in 2027 or any other year as well,” Mr Burns said last year. Many analysts have drawn parallels between Vladimir Putin’s invasion of Ukraine and Mr Xi’s aspirations with Taiwan. For now, Mr Burns argued, Russia’s struggle to make meaningful headway in the war in Europe despite its numerical superiority may be acting as a deterrent to Beijing.</w:t>
      </w:r>
    </w:p>
    <w:p w14:paraId="453C467E" w14:textId="77777777" w:rsidR="00603FC9" w:rsidRDefault="00603FC9" w:rsidP="00603FC9">
      <w:pPr>
        <w:rPr>
          <w:sz w:val="12"/>
          <w:szCs w:val="12"/>
        </w:rPr>
      </w:pPr>
    </w:p>
    <w:p w14:paraId="34692BF0" w14:textId="77777777" w:rsidR="00603FC9" w:rsidRDefault="00603FC9" w:rsidP="00603FC9">
      <w:pPr>
        <w:pStyle w:val="Heading4"/>
      </w:pPr>
      <w:r>
        <w:t>China is going to invade Taiwan now</w:t>
      </w:r>
    </w:p>
    <w:p w14:paraId="41C759B3" w14:textId="77777777" w:rsidR="00603FC9" w:rsidRPr="00197D5A" w:rsidRDefault="00603FC9" w:rsidP="00603FC9">
      <w:r w:rsidRPr="00197D5A">
        <w:rPr>
          <w:b/>
          <w:bCs/>
          <w:sz w:val="26"/>
          <w:szCs w:val="26"/>
        </w:rPr>
        <w:t>Fanell and Thayer</w:t>
      </w:r>
      <w:r>
        <w:rPr>
          <w:b/>
          <w:bCs/>
          <w:sz w:val="26"/>
          <w:szCs w:val="26"/>
        </w:rPr>
        <w:t xml:space="preserve"> 24 </w:t>
      </w:r>
      <w:r w:rsidRPr="00197D5A">
        <w:t>(James E. Fanel</w:t>
      </w:r>
      <w:r>
        <w:t xml:space="preserve">l, </w:t>
      </w:r>
      <w:r w:rsidRPr="00197D5A">
        <w:t>career naval intelligence officer whose positions included the senior intelligence officer for China at the Office of Naval Intelligence and the chief of intelligence for CTF-70</w:t>
      </w:r>
      <w:r>
        <w:t xml:space="preserve"> </w:t>
      </w:r>
      <w:r w:rsidRPr="00197D5A">
        <w:t>and Bradley A. Thayer</w:t>
      </w:r>
      <w:r>
        <w:t>, a</w:t>
      </w:r>
      <w:r w:rsidRPr="00197D5A">
        <w:t>ssociate professor of political science at the University of Minnesota-Duluth</w:t>
      </w:r>
      <w:r>
        <w:t>,</w:t>
      </w:r>
      <w:r>
        <w:rPr>
          <w:i/>
          <w:iCs/>
        </w:rPr>
        <w:t xml:space="preserve"> “War is coming over Taiwan”, article for Washington Times, May 29, 2024 </w:t>
      </w:r>
      <w:r w:rsidRPr="00197D5A">
        <w:rPr>
          <w:i/>
          <w:iCs/>
        </w:rPr>
        <w:t>https://www.washingtontimes.com/news/2024/may/29/war-is-coming-over-taiwan/</w:t>
      </w:r>
      <w:r>
        <w:t>)</w:t>
      </w:r>
    </w:p>
    <w:p w14:paraId="17C8F4C2" w14:textId="77777777" w:rsidR="00603FC9" w:rsidRPr="00015626" w:rsidRDefault="00603FC9" w:rsidP="00603FC9">
      <w:pPr>
        <w:rPr>
          <w:sz w:val="16"/>
        </w:rPr>
      </w:pPr>
      <w:r w:rsidRPr="00603FC9">
        <w:rPr>
          <w:rStyle w:val="Emphasis"/>
          <w:highlight w:val="cyan"/>
        </w:rPr>
        <w:t>China’s</w:t>
      </w:r>
      <w:r w:rsidRPr="00197D5A">
        <w:rPr>
          <w:rStyle w:val="Emphasis"/>
        </w:rPr>
        <w:t xml:space="preserve"> preparatory</w:t>
      </w:r>
      <w:r w:rsidRPr="00603FC9">
        <w:rPr>
          <w:rStyle w:val="Emphasis"/>
          <w:highlight w:val="cyan"/>
        </w:rPr>
        <w:t xml:space="preserve"> efforts</w:t>
      </w:r>
      <w:r w:rsidRPr="00197D5A">
        <w:rPr>
          <w:rStyle w:val="Emphasis"/>
        </w:rPr>
        <w:t xml:space="preserve"> </w:t>
      </w:r>
      <w:r w:rsidRPr="00603FC9">
        <w:rPr>
          <w:rStyle w:val="Emphasis"/>
          <w:highlight w:val="cyan"/>
        </w:rPr>
        <w:t>to invade Taiwan</w:t>
      </w:r>
      <w:r w:rsidRPr="00197D5A">
        <w:rPr>
          <w:rStyle w:val="Emphasis"/>
        </w:rPr>
        <w:t xml:space="preserve"> </w:t>
      </w:r>
      <w:r w:rsidRPr="00603FC9">
        <w:rPr>
          <w:rStyle w:val="Emphasis"/>
          <w:highlight w:val="cyan"/>
        </w:rPr>
        <w:t>are accelerating</w:t>
      </w:r>
      <w:r w:rsidRPr="00197D5A">
        <w:rPr>
          <w:rStyle w:val="StyleUnderline"/>
        </w:rPr>
        <w:t xml:space="preserve">. </w:t>
      </w:r>
      <w:r w:rsidRPr="00197D5A">
        <w:rPr>
          <w:sz w:val="16"/>
        </w:rPr>
        <w:t>The exercise for attacks on Taiwan, termed Joint Sword 2024A, is significant for the following reasons.</w:t>
      </w:r>
      <w:r>
        <w:rPr>
          <w:sz w:val="16"/>
        </w:rPr>
        <w:t xml:space="preserve"> </w:t>
      </w:r>
      <w:r w:rsidRPr="00197D5A">
        <w:rPr>
          <w:sz w:val="16"/>
        </w:rPr>
        <w:t>First, the naming convention suggests there will be follow-on exercises such as Joint Sword 2024 B and C, which corresponds to the three elements of the Chinese military’s doctrine for an invasion of Taiwan, the Joint Fire Strike Campaign, or JFSC, Joint Anti-Air Raid Campaign, or JAARC, and the Joint Island Landing Campaign, known as JILC. The idea of follow-on exercises was also suggested by a Global Times commentator on May 23 to include a fourth, part D. This means that the pace of exercises is quickening in order to mask Beijing’s intentions and preparations for war.</w:t>
      </w:r>
      <w:r>
        <w:rPr>
          <w:sz w:val="16"/>
        </w:rPr>
        <w:t xml:space="preserve"> </w:t>
      </w:r>
      <w:r w:rsidRPr="00197D5A">
        <w:rPr>
          <w:sz w:val="16"/>
        </w:rPr>
        <w:t xml:space="preserve">Second, unlike the previous Joint Sword in April 2023, which was four days in duration, 2024A is just two days, an indicator that the Central Military Commission and People’s Liberation Army are honing their skills and sharpening their command and control to bring all their power to bear in a shorter, more concentrated time frame. </w:t>
      </w:r>
      <w:r w:rsidRPr="00197D5A">
        <w:rPr>
          <w:rStyle w:val="Emphasis"/>
        </w:rPr>
        <w:t>In essence</w:t>
      </w:r>
      <w:r w:rsidRPr="00603FC9">
        <w:rPr>
          <w:rStyle w:val="Emphasis"/>
          <w:highlight w:val="cyan"/>
        </w:rPr>
        <w:t>, fulfilling</w:t>
      </w:r>
      <w:r w:rsidRPr="00197D5A">
        <w:rPr>
          <w:rStyle w:val="Emphasis"/>
        </w:rPr>
        <w:t xml:space="preserve"> this iteration of </w:t>
      </w:r>
      <w:r w:rsidRPr="00603FC9">
        <w:rPr>
          <w:rStyle w:val="Emphasis"/>
          <w:highlight w:val="cyan"/>
        </w:rPr>
        <w:t>exercises will</w:t>
      </w:r>
      <w:r w:rsidRPr="00197D5A">
        <w:rPr>
          <w:rStyle w:val="Emphasis"/>
        </w:rPr>
        <w:t xml:space="preserve"> </w:t>
      </w:r>
      <w:r w:rsidRPr="00603FC9">
        <w:rPr>
          <w:rStyle w:val="Emphasis"/>
          <w:highlight w:val="cyan"/>
        </w:rPr>
        <w:t>fulfill their</w:t>
      </w:r>
      <w:r w:rsidRPr="00197D5A">
        <w:rPr>
          <w:rStyle w:val="Emphasis"/>
        </w:rPr>
        <w:t xml:space="preserve"> stated </w:t>
      </w:r>
      <w:r w:rsidRPr="00603FC9">
        <w:rPr>
          <w:rStyle w:val="Emphasis"/>
          <w:highlight w:val="cyan"/>
        </w:rPr>
        <w:t xml:space="preserve">goal </w:t>
      </w:r>
      <w:r w:rsidRPr="00197D5A">
        <w:rPr>
          <w:rStyle w:val="Emphasis"/>
        </w:rPr>
        <w:t xml:space="preserve">of being able </w:t>
      </w:r>
      <w:r w:rsidRPr="00603FC9">
        <w:rPr>
          <w:rStyle w:val="Emphasis"/>
          <w:highlight w:val="cyan"/>
        </w:rPr>
        <w:t>to conduct a “short, sharp war</w:t>
      </w:r>
      <w:r w:rsidRPr="00603FC9">
        <w:rPr>
          <w:rStyle w:val="StyleUnderline"/>
          <w:highlight w:val="cyan"/>
        </w:rPr>
        <w:t>.</w:t>
      </w:r>
      <w:r w:rsidRPr="00197D5A">
        <w:rPr>
          <w:rStyle w:val="StyleUnderline"/>
        </w:rPr>
        <w:t xml:space="preserve">” That matters, because </w:t>
      </w:r>
      <w:r w:rsidRPr="00603FC9">
        <w:rPr>
          <w:rStyle w:val="StyleUnderline"/>
          <w:highlight w:val="cyan"/>
        </w:rPr>
        <w:t>if</w:t>
      </w:r>
      <w:r w:rsidRPr="00197D5A">
        <w:rPr>
          <w:rStyle w:val="StyleUnderline"/>
        </w:rPr>
        <w:t xml:space="preserve"> </w:t>
      </w:r>
      <w:r w:rsidRPr="00603FC9">
        <w:rPr>
          <w:rStyle w:val="Emphasis"/>
          <w:highlight w:val="cyan"/>
        </w:rPr>
        <w:t>China</w:t>
      </w:r>
      <w:r w:rsidRPr="00197D5A">
        <w:rPr>
          <w:rStyle w:val="Emphasis"/>
        </w:rPr>
        <w:t xml:space="preserve"> </w:t>
      </w:r>
      <w:r w:rsidRPr="00603FC9">
        <w:rPr>
          <w:rStyle w:val="Emphasis"/>
          <w:highlight w:val="cyan"/>
        </w:rPr>
        <w:t>believes it can win quickly</w:t>
      </w:r>
      <w:r w:rsidRPr="00197D5A">
        <w:rPr>
          <w:rStyle w:val="Emphasis"/>
        </w:rPr>
        <w:t xml:space="preserve"> and decisively</w:t>
      </w:r>
      <w:r w:rsidRPr="00197D5A">
        <w:rPr>
          <w:rStyle w:val="StyleUnderline"/>
        </w:rPr>
        <w:t xml:space="preserve">, then the </w:t>
      </w:r>
      <w:r w:rsidRPr="00603FC9">
        <w:rPr>
          <w:rStyle w:val="StyleUnderline"/>
          <w:highlight w:val="cyan"/>
        </w:rPr>
        <w:t>ability of Taiwan and partners like</w:t>
      </w:r>
      <w:r w:rsidRPr="00197D5A">
        <w:rPr>
          <w:rStyle w:val="StyleUnderline"/>
        </w:rPr>
        <w:t xml:space="preserve"> the </w:t>
      </w:r>
      <w:r w:rsidRPr="00603FC9">
        <w:rPr>
          <w:rStyle w:val="StyleUnderline"/>
          <w:highlight w:val="cyan"/>
        </w:rPr>
        <w:t>U</w:t>
      </w:r>
      <w:r w:rsidRPr="00197D5A">
        <w:rPr>
          <w:rStyle w:val="StyleUnderline"/>
        </w:rPr>
        <w:t xml:space="preserve">nited </w:t>
      </w:r>
      <w:r w:rsidRPr="00603FC9">
        <w:rPr>
          <w:rStyle w:val="StyleUnderline"/>
          <w:highlight w:val="cyan"/>
        </w:rPr>
        <w:t>S</w:t>
      </w:r>
      <w:r w:rsidRPr="00197D5A">
        <w:rPr>
          <w:rStyle w:val="StyleUnderline"/>
        </w:rPr>
        <w:t xml:space="preserve">tates </w:t>
      </w:r>
      <w:r w:rsidRPr="00603FC9">
        <w:rPr>
          <w:rStyle w:val="StyleUnderline"/>
          <w:highlight w:val="cyan"/>
        </w:rPr>
        <w:t>to</w:t>
      </w:r>
      <w:r w:rsidRPr="00197D5A">
        <w:rPr>
          <w:rStyle w:val="StyleUnderline"/>
        </w:rPr>
        <w:t xml:space="preserve"> </w:t>
      </w:r>
      <w:r w:rsidRPr="00603FC9">
        <w:rPr>
          <w:rStyle w:val="StyleUnderline"/>
          <w:highlight w:val="cyan"/>
        </w:rPr>
        <w:t>deter</w:t>
      </w:r>
      <w:r w:rsidRPr="00197D5A">
        <w:rPr>
          <w:rStyle w:val="StyleUnderline"/>
        </w:rPr>
        <w:t xml:space="preserve"> such an attack </w:t>
      </w:r>
      <w:r w:rsidRPr="00603FC9">
        <w:rPr>
          <w:rStyle w:val="StyleUnderline"/>
          <w:highlight w:val="cyan"/>
        </w:rPr>
        <w:t>is weakened</w:t>
      </w:r>
      <w:r w:rsidRPr="00197D5A">
        <w:rPr>
          <w:sz w:val="16"/>
        </w:rPr>
        <w:t xml:space="preserve">. In addition, the naming of specific training objectives and elements such as “joint sea-air combat-readiness patrol, joint seizure of comprehensive battlefield control, and joint precision strikes on key targets” adds credence to the thesis of the “short, sharp war” objective for the Chinese Communist Party and Central Military </w:t>
      </w:r>
      <w:r w:rsidRPr="00197D5A">
        <w:rPr>
          <w:sz w:val="16"/>
        </w:rPr>
        <w:lastRenderedPageBreak/>
        <w:t>Commission.</w:t>
      </w:r>
      <w:r>
        <w:rPr>
          <w:sz w:val="16"/>
        </w:rPr>
        <w:t xml:space="preserve"> </w:t>
      </w:r>
      <w:r w:rsidRPr="00197D5A">
        <w:rPr>
          <w:sz w:val="16"/>
        </w:rPr>
        <w:t xml:space="preserve">Third, and most obvious, the closure areas are much closer to Taiwan than they were in Joint Sword 2023 or even the August 2022 missile firing exercise. This time the Joint Sword 2024A closure areas are within Taiwan’s contiguous zones — 24 nautical miles. </w:t>
      </w:r>
      <w:r w:rsidRPr="00197D5A">
        <w:rPr>
          <w:rStyle w:val="StyleUnderline"/>
        </w:rPr>
        <w:t xml:space="preserve">In addition, the </w:t>
      </w:r>
      <w:r w:rsidRPr="00603FC9">
        <w:rPr>
          <w:rStyle w:val="StyleUnderline"/>
          <w:highlight w:val="cyan"/>
        </w:rPr>
        <w:t>Chinese coast guard</w:t>
      </w:r>
      <w:r w:rsidRPr="00197D5A">
        <w:rPr>
          <w:rStyle w:val="StyleUnderline"/>
        </w:rPr>
        <w:t xml:space="preserve"> was </w:t>
      </w:r>
      <w:r w:rsidRPr="00603FC9">
        <w:rPr>
          <w:rStyle w:val="StyleUnderline"/>
          <w:highlight w:val="cyan"/>
        </w:rPr>
        <w:t>noted on May 23</w:t>
      </w:r>
      <w:r w:rsidRPr="00197D5A">
        <w:rPr>
          <w:rStyle w:val="StyleUnderline"/>
        </w:rPr>
        <w:t xml:space="preserve"> </w:t>
      </w:r>
      <w:r w:rsidRPr="00603FC9">
        <w:rPr>
          <w:rStyle w:val="StyleUnderline"/>
          <w:highlight w:val="cyan"/>
        </w:rPr>
        <w:t>sailing within</w:t>
      </w:r>
      <w:r w:rsidRPr="00197D5A">
        <w:rPr>
          <w:rStyle w:val="StyleUnderline"/>
        </w:rPr>
        <w:t xml:space="preserve"> the </w:t>
      </w:r>
      <w:r w:rsidRPr="00603FC9">
        <w:rPr>
          <w:rStyle w:val="StyleUnderline"/>
          <w:highlight w:val="cyan"/>
        </w:rPr>
        <w:t>territorial</w:t>
      </w:r>
      <w:r w:rsidRPr="00197D5A">
        <w:rPr>
          <w:rStyle w:val="StyleUnderline"/>
        </w:rPr>
        <w:t xml:space="preserve"> </w:t>
      </w:r>
      <w:r w:rsidRPr="00603FC9">
        <w:rPr>
          <w:rStyle w:val="StyleUnderline"/>
          <w:highlight w:val="cyan"/>
        </w:rPr>
        <w:t>waters</w:t>
      </w:r>
      <w:r w:rsidRPr="00197D5A">
        <w:rPr>
          <w:rStyle w:val="StyleUnderline"/>
        </w:rPr>
        <w:t xml:space="preserve"> of Taiwan’s offshore islands of Wuqui and Dongyin — as close as 2.8 nautical miles. By doing this</w:t>
      </w:r>
      <w:r w:rsidRPr="00603FC9">
        <w:rPr>
          <w:rStyle w:val="StyleUnderline"/>
          <w:highlight w:val="cyan"/>
        </w:rPr>
        <w:t xml:space="preserve">, </w:t>
      </w:r>
      <w:r w:rsidRPr="00603FC9">
        <w:rPr>
          <w:rStyle w:val="Emphasis"/>
          <w:highlight w:val="cyan"/>
        </w:rPr>
        <w:t>China is testing</w:t>
      </w:r>
      <w:r w:rsidRPr="00197D5A">
        <w:rPr>
          <w:rStyle w:val="Emphasis"/>
        </w:rPr>
        <w:t xml:space="preserve"> </w:t>
      </w:r>
      <w:r w:rsidRPr="00603FC9">
        <w:rPr>
          <w:rStyle w:val="Emphasis"/>
          <w:highlight w:val="cyan"/>
        </w:rPr>
        <w:t>to see</w:t>
      </w:r>
      <w:r w:rsidRPr="00197D5A">
        <w:rPr>
          <w:rStyle w:val="Emphasis"/>
        </w:rPr>
        <w:t xml:space="preserve"> just </w:t>
      </w:r>
      <w:r w:rsidRPr="00603FC9">
        <w:rPr>
          <w:rStyle w:val="Emphasis"/>
          <w:highlight w:val="cyan"/>
        </w:rPr>
        <w:t>how close to Taiwan</w:t>
      </w:r>
      <w:r w:rsidRPr="00197D5A">
        <w:rPr>
          <w:rStyle w:val="Emphasis"/>
        </w:rPr>
        <w:t xml:space="preserve"> </w:t>
      </w:r>
      <w:r w:rsidRPr="00603FC9">
        <w:rPr>
          <w:rStyle w:val="Emphasis"/>
          <w:highlight w:val="cyan"/>
        </w:rPr>
        <w:t>it will</w:t>
      </w:r>
      <w:r w:rsidRPr="00197D5A">
        <w:rPr>
          <w:rStyle w:val="Emphasis"/>
        </w:rPr>
        <w:t xml:space="preserve"> be able to </w:t>
      </w:r>
      <w:r w:rsidRPr="00603FC9">
        <w:rPr>
          <w:rStyle w:val="Emphasis"/>
          <w:highlight w:val="cyan"/>
        </w:rPr>
        <w:t>operate</w:t>
      </w:r>
      <w:r w:rsidRPr="00197D5A">
        <w:rPr>
          <w:rStyle w:val="Emphasis"/>
        </w:rPr>
        <w:t xml:space="preserve"> </w:t>
      </w:r>
      <w:r w:rsidRPr="00603FC9">
        <w:rPr>
          <w:rStyle w:val="Emphasis"/>
          <w:highlight w:val="cyan"/>
        </w:rPr>
        <w:t>before</w:t>
      </w:r>
      <w:r w:rsidRPr="00197D5A">
        <w:rPr>
          <w:rStyle w:val="Emphasis"/>
        </w:rPr>
        <w:t xml:space="preserve"> generating </w:t>
      </w:r>
      <w:r w:rsidRPr="00603FC9">
        <w:rPr>
          <w:rStyle w:val="Emphasis"/>
          <w:highlight w:val="cyan"/>
        </w:rPr>
        <w:t>a</w:t>
      </w:r>
      <w:r w:rsidRPr="00197D5A">
        <w:rPr>
          <w:rStyle w:val="Emphasis"/>
        </w:rPr>
        <w:t xml:space="preserve"> kinetic </w:t>
      </w:r>
      <w:r w:rsidRPr="00603FC9">
        <w:rPr>
          <w:rStyle w:val="Emphasis"/>
          <w:highlight w:val="cyan"/>
        </w:rPr>
        <w:t>response</w:t>
      </w:r>
      <w:r w:rsidRPr="00603FC9">
        <w:rPr>
          <w:rStyle w:val="StyleUnderline"/>
          <w:highlight w:val="cyan"/>
        </w:rPr>
        <w:t xml:space="preserve"> from Taiwan, Japan or the U.S.</w:t>
      </w:r>
      <w:r w:rsidRPr="00197D5A">
        <w:rPr>
          <w:rStyle w:val="StyleUnderline"/>
        </w:rPr>
        <w:t xml:space="preserve"> </w:t>
      </w:r>
      <w:r w:rsidRPr="00197D5A">
        <w:rPr>
          <w:sz w:val="16"/>
        </w:rPr>
        <w:t>This is invaluable information to obtain and will provide Beijing a great advantage if and when they decide to conduct an invasion.</w:t>
      </w:r>
      <w:r>
        <w:rPr>
          <w:sz w:val="16"/>
        </w:rPr>
        <w:t xml:space="preserve"> </w:t>
      </w:r>
      <w:r w:rsidRPr="00197D5A">
        <w:rPr>
          <w:sz w:val="16"/>
        </w:rPr>
        <w:t>Fourth, the joint nature of these operations is notable. With the reports of Chinese Strategic Rocket Force missile batteries being out of garrison and conducting “mock fire strike” launches, the main emphasis of this two-day Joint Force-2024A is on “joint precision strikes on key targets,’’ again, what the Chinese military doctrinally calls the Joint Fire Strike Campaign. This was occurring while the other services (army, navy and air force) were engaged in “joint sea-air combat readiness patrols” and “joint seizure of comprehensive battlefield control.”</w:t>
      </w:r>
    </w:p>
    <w:p w14:paraId="136269F5" w14:textId="77777777" w:rsidR="00603FC9" w:rsidRDefault="00603FC9" w:rsidP="00603FC9"/>
    <w:p w14:paraId="41878750" w14:textId="77777777" w:rsidR="00603FC9" w:rsidRDefault="00603FC9" w:rsidP="00603FC9"/>
    <w:p w14:paraId="075EE175" w14:textId="77777777" w:rsidR="00603FC9" w:rsidRDefault="00603FC9" w:rsidP="00603FC9">
      <w:pPr>
        <w:pStyle w:val="Heading4"/>
      </w:pPr>
      <w:r>
        <w:rPr>
          <w:sz w:val="28"/>
          <w:szCs w:val="28"/>
        </w:rPr>
        <w:t>Xi is preparing C</w:t>
      </w:r>
      <w:r w:rsidRPr="00A57298">
        <w:rPr>
          <w:sz w:val="28"/>
          <w:szCs w:val="28"/>
        </w:rPr>
        <w:t>hina to attack</w:t>
      </w:r>
      <w:r>
        <w:t>.</w:t>
      </w:r>
    </w:p>
    <w:p w14:paraId="5DFBED5D" w14:textId="77777777" w:rsidR="00603FC9" w:rsidRPr="00D31762" w:rsidRDefault="00603FC9" w:rsidP="00603FC9">
      <w:r w:rsidRPr="00A57298">
        <w:rPr>
          <w:b/>
          <w:bCs/>
          <w:sz w:val="26"/>
          <w:szCs w:val="26"/>
        </w:rPr>
        <w:t>Beckley’24</w:t>
      </w:r>
      <w:r>
        <w:t xml:space="preserve">; </w:t>
      </w:r>
      <w:r w:rsidRPr="00A57298">
        <w:t>Michael Beckley is an associate professor of political science at Tufts University and a nonresident senior fellow at the American Enterprise Institute.</w:t>
      </w:r>
      <w:r>
        <w:t>; “</w:t>
      </w:r>
      <w:r w:rsidRPr="00A57298">
        <w:t>How Primed for War Is China?</w:t>
      </w:r>
      <w:r>
        <w:t>”;</w:t>
      </w:r>
      <w:r w:rsidRPr="00A57298">
        <w:t xml:space="preserve"> </w:t>
      </w:r>
      <w:hyperlink r:id="rId9" w:history="1">
        <w:r w:rsidRPr="00964F7A">
          <w:rPr>
            <w:rStyle w:val="Hyperlink"/>
          </w:rPr>
          <w:t>https://foreignpolicy.com/2024/02/04/china-war-military-taiwan-us-asia-xi-escalation-crisis/</w:t>
        </w:r>
      </w:hyperlink>
      <w:r>
        <w:t>; AB</w:t>
      </w:r>
    </w:p>
    <w:p w14:paraId="24CDFAE7" w14:textId="77777777" w:rsidR="00603FC9" w:rsidRPr="00D31762" w:rsidRDefault="00603FC9" w:rsidP="00603FC9">
      <w:pPr>
        <w:rPr>
          <w:rStyle w:val="StyleUnderline"/>
        </w:rPr>
      </w:pPr>
      <w:r w:rsidRPr="00D31762">
        <w:rPr>
          <w:rStyle w:val="StyleUnderline"/>
        </w:rPr>
        <w:t xml:space="preserve">Notwithstanding the recent flurry of high-level diplomacy between Washington and Beijing, </w:t>
      </w:r>
      <w:r w:rsidRPr="00603FC9">
        <w:rPr>
          <w:rStyle w:val="StyleUnderline"/>
          <w:highlight w:val="cyan"/>
        </w:rPr>
        <w:t>the warning signs are certainly there</w:t>
      </w:r>
      <w:r w:rsidRPr="00D31762">
        <w:rPr>
          <w:rStyle w:val="StyleUnderline"/>
        </w:rPr>
        <w:t xml:space="preserve">. </w:t>
      </w:r>
      <w:r w:rsidRPr="00603FC9">
        <w:rPr>
          <w:rStyle w:val="StyleUnderline"/>
          <w:highlight w:val="cyan"/>
        </w:rPr>
        <w:t>Under</w:t>
      </w:r>
      <w:r w:rsidRPr="00D31762">
        <w:rPr>
          <w:rStyle w:val="StyleUnderline"/>
        </w:rPr>
        <w:t xml:space="preserve"> Chinese President </w:t>
      </w:r>
      <w:r w:rsidRPr="00603FC9">
        <w:rPr>
          <w:rStyle w:val="StyleUnderline"/>
          <w:highlight w:val="cyan"/>
        </w:rPr>
        <w:t>Xi Jinping, Beijing is amassing ships, planes, and missiles as part of the largest military buildup by any country in decades</w:t>
      </w:r>
      <w:r w:rsidRPr="00D31762">
        <w:rPr>
          <w:rStyle w:val="StyleUnderline"/>
        </w:rPr>
        <w:t>. Notwithstanding some recent efforts to lure back skittish foreign investment, C</w:t>
      </w:r>
      <w:r w:rsidRPr="00603FC9">
        <w:rPr>
          <w:rStyle w:val="StyleUnderline"/>
          <w:highlight w:val="cyan"/>
        </w:rPr>
        <w:t>hina is stockpiling fuel and food and trying to reduce the vulnerability of its economy</w:t>
      </w:r>
      <w:r w:rsidRPr="00D31762">
        <w:rPr>
          <w:rStyle w:val="StyleUnderline"/>
        </w:rPr>
        <w:t xml:space="preserve"> </w:t>
      </w:r>
      <w:r w:rsidRPr="00603FC9">
        <w:rPr>
          <w:rStyle w:val="StyleUnderline"/>
          <w:highlight w:val="cyan"/>
        </w:rPr>
        <w:t>to sanctions</w:t>
      </w:r>
      <w:r w:rsidRPr="00D31762">
        <w:rPr>
          <w:rStyle w:val="StyleUnderline"/>
        </w:rPr>
        <w:t>—</w:t>
      </w:r>
      <w:r w:rsidRPr="00603FC9">
        <w:rPr>
          <w:rStyle w:val="StyleUnderline"/>
          <w:highlight w:val="cyan"/>
        </w:rPr>
        <w:t>steps one might take as conflict nears</w:t>
      </w:r>
      <w:r w:rsidRPr="00D31762">
        <w:rPr>
          <w:sz w:val="16"/>
        </w:rPr>
        <w:t xml:space="preserve">. Xi has said China must prepare for “worst-case and extreme scenarios” and be ready to withstand “high winds, choppy waters, and even dangerous storms.” </w:t>
      </w:r>
      <w:r w:rsidRPr="00D31762">
        <w:rPr>
          <w:rStyle w:val="StyleUnderline"/>
        </w:rPr>
        <w:t xml:space="preserve">All of </w:t>
      </w:r>
      <w:r w:rsidRPr="00603FC9">
        <w:rPr>
          <w:rStyle w:val="StyleUnderline"/>
          <w:highlight w:val="cyan"/>
        </w:rPr>
        <w:t>this comes as Beijing has b</w:t>
      </w:r>
      <w:r w:rsidRPr="00D31762">
        <w:rPr>
          <w:rStyle w:val="StyleUnderline"/>
        </w:rPr>
        <w:t xml:space="preserve">ecome </w:t>
      </w:r>
      <w:r w:rsidRPr="00603FC9">
        <w:rPr>
          <w:rStyle w:val="StyleUnderline"/>
          <w:highlight w:val="cyan"/>
        </w:rPr>
        <w:t>increasingly coercive</w:t>
      </w:r>
      <w:r w:rsidRPr="00D31762">
        <w:rPr>
          <w:rStyle w:val="StyleUnderline"/>
        </w:rPr>
        <w:t xml:space="preserve"> (</w:t>
      </w:r>
      <w:r w:rsidRPr="00603FC9">
        <w:rPr>
          <w:rStyle w:val="StyleUnderline"/>
          <w:highlight w:val="cyan"/>
        </w:rPr>
        <w:t>and</w:t>
      </w:r>
      <w:r w:rsidRPr="00D31762">
        <w:rPr>
          <w:rStyle w:val="StyleUnderline"/>
        </w:rPr>
        <w:t xml:space="preserve"> occasionally </w:t>
      </w:r>
      <w:r w:rsidRPr="00603FC9">
        <w:rPr>
          <w:rStyle w:val="StyleUnderline"/>
          <w:highlight w:val="cyan"/>
        </w:rPr>
        <w:t>violent) in dealings with its neighbors</w:t>
      </w:r>
      <w:r w:rsidRPr="00D31762">
        <w:rPr>
          <w:rStyle w:val="StyleUnderline"/>
        </w:rPr>
        <w:t>, including the Philippines, Japan, and India—</w:t>
      </w:r>
      <w:r w:rsidRPr="00603FC9">
        <w:rPr>
          <w:rStyle w:val="StyleUnderline"/>
          <w:highlight w:val="cyan"/>
        </w:rPr>
        <w:t>and</w:t>
      </w:r>
      <w:r w:rsidRPr="00D31762">
        <w:rPr>
          <w:rStyle w:val="StyleUnderline"/>
        </w:rPr>
        <w:t xml:space="preserve"> as it </w:t>
      </w:r>
      <w:r w:rsidRPr="00603FC9">
        <w:rPr>
          <w:rStyle w:val="StyleUnderline"/>
          <w:highlight w:val="cyan"/>
        </w:rPr>
        <w:t>periodically advertises its ability to batter</w:t>
      </w:r>
      <w:r w:rsidRPr="00D31762">
        <w:rPr>
          <w:rStyle w:val="StyleUnderline"/>
        </w:rPr>
        <w:t xml:space="preserve">, </w:t>
      </w:r>
      <w:r w:rsidRPr="00603FC9">
        <w:rPr>
          <w:rStyle w:val="StyleUnderline"/>
          <w:highlight w:val="cyan"/>
        </w:rPr>
        <w:t>blockade</w:t>
      </w:r>
      <w:r w:rsidRPr="00D31762">
        <w:rPr>
          <w:rStyle w:val="StyleUnderline"/>
        </w:rPr>
        <w:t xml:space="preserve">, </w:t>
      </w:r>
      <w:r w:rsidRPr="00603FC9">
        <w:rPr>
          <w:rStyle w:val="StyleUnderline"/>
          <w:highlight w:val="cyan"/>
        </w:rPr>
        <w:t>and</w:t>
      </w:r>
      <w:r w:rsidRPr="00D31762">
        <w:rPr>
          <w:rStyle w:val="StyleUnderline"/>
        </w:rPr>
        <w:t xml:space="preserve"> perhaps </w:t>
      </w:r>
      <w:r w:rsidRPr="00603FC9">
        <w:rPr>
          <w:rStyle w:val="StyleUnderline"/>
          <w:highlight w:val="cyan"/>
        </w:rPr>
        <w:t>invade Taiwan.</w:t>
      </w:r>
    </w:p>
    <w:p w14:paraId="0D1F3BE6" w14:textId="77777777" w:rsidR="00603FC9" w:rsidRDefault="00603FC9" w:rsidP="00603FC9"/>
    <w:p w14:paraId="0249A114" w14:textId="77777777" w:rsidR="00603FC9" w:rsidRDefault="00603FC9" w:rsidP="00603FC9"/>
    <w:p w14:paraId="6C40C2CD" w14:textId="120FCBD7" w:rsidR="00603FC9" w:rsidRPr="00B87838" w:rsidRDefault="00603FC9" w:rsidP="00603FC9">
      <w:pPr>
        <w:keepNext/>
        <w:keepLines/>
        <w:pageBreakBefore/>
        <w:spacing w:before="200"/>
        <w:jc w:val="center"/>
        <w:outlineLvl w:val="2"/>
        <w:rPr>
          <w:rFonts w:eastAsiaTheme="majorEastAsia"/>
          <w:b/>
          <w:sz w:val="32"/>
          <w:szCs w:val="24"/>
          <w:u w:val="single"/>
        </w:rPr>
      </w:pPr>
      <w:r w:rsidRPr="00B87838">
        <w:rPr>
          <w:rFonts w:eastAsiaTheme="majorEastAsia"/>
          <w:b/>
          <w:sz w:val="32"/>
          <w:szCs w:val="24"/>
          <w:u w:val="single"/>
        </w:rPr>
        <w:lastRenderedPageBreak/>
        <w:t xml:space="preserve">China </w:t>
      </w:r>
      <w:r>
        <w:rPr>
          <w:rFonts w:eastAsiaTheme="majorEastAsia"/>
          <w:b/>
          <w:sz w:val="32"/>
          <w:szCs w:val="24"/>
          <w:u w:val="single"/>
        </w:rPr>
        <w:t>Heg</w:t>
      </w:r>
      <w:r w:rsidRPr="00B87838">
        <w:rPr>
          <w:rFonts w:eastAsiaTheme="majorEastAsia"/>
          <w:b/>
          <w:sz w:val="32"/>
          <w:szCs w:val="24"/>
          <w:u w:val="single"/>
        </w:rPr>
        <w:t xml:space="preserve"> Fails</w:t>
      </w:r>
    </w:p>
    <w:p w14:paraId="0B7E32D4" w14:textId="77777777" w:rsidR="00603FC9" w:rsidRPr="00B87838" w:rsidRDefault="00603FC9" w:rsidP="00603FC9">
      <w:pPr>
        <w:keepNext/>
        <w:keepLines/>
        <w:spacing w:before="200"/>
        <w:outlineLvl w:val="3"/>
        <w:rPr>
          <w:rFonts w:eastAsiaTheme="majorEastAsia"/>
          <w:b/>
          <w:iCs/>
        </w:rPr>
      </w:pPr>
      <w:r w:rsidRPr="00B87838">
        <w:rPr>
          <w:rFonts w:eastAsiaTheme="majorEastAsia"/>
          <w:b/>
          <w:iCs/>
        </w:rPr>
        <w:t>Chinese leadership fails – the US is successful</w:t>
      </w:r>
    </w:p>
    <w:p w14:paraId="0370A857" w14:textId="77777777" w:rsidR="00603FC9" w:rsidRPr="00B87838" w:rsidRDefault="00603FC9" w:rsidP="00603FC9">
      <w:r w:rsidRPr="00B87838">
        <w:rPr>
          <w:b/>
        </w:rPr>
        <w:t xml:space="preserve">Zhao, 18 </w:t>
      </w:r>
      <w:r w:rsidRPr="00B87838">
        <w:t>– Suisheng Zhao is professor and director of the Center for China-US Cooperation at Josef Korbel School of International Studies, University of Denver (“A Revisionist Stakeholder: China and the Post-World War II World Order” Journal of Contemporary China, DOI: 10.1080/10670564.2018.1458029</w:t>
      </w:r>
    </w:p>
    <w:p w14:paraId="13F6C35C" w14:textId="77777777" w:rsidR="00603FC9" w:rsidRPr="00B87838" w:rsidRDefault="00603FC9" w:rsidP="00603FC9"/>
    <w:p w14:paraId="7CB16B46" w14:textId="77777777" w:rsidR="00603FC9" w:rsidRPr="00B87838" w:rsidRDefault="00603FC9" w:rsidP="00603FC9">
      <w:r w:rsidRPr="00B87838">
        <w:t>But China is not ready. First, as one Chinese scholar admitted, ‘</w:t>
      </w:r>
      <w:r w:rsidRPr="00B87838">
        <w:rPr>
          <w:u w:val="single"/>
        </w:rPr>
        <w:t>China does not have the comprehensive national strength to change the current global order</w:t>
      </w:r>
      <w:r w:rsidRPr="00B87838">
        <w:t xml:space="preserve"> led by the US and other Western countries for more than 70 years’.41 </w:t>
      </w:r>
      <w:r w:rsidRPr="00B87838">
        <w:rPr>
          <w:u w:val="single"/>
        </w:rPr>
        <w:t>A fragile rising power much weaker than most outsiders think, China is a middle-income country, facing immense internal hurdles, such as the environmental destruction, rampant corruption, inequality, and huge local government deb</w:t>
      </w:r>
      <w:r w:rsidRPr="00B87838">
        <w:t xml:space="preserve">t, all of which have the potential to derail its rise. Preoccupied by mounting challenges, </w:t>
      </w:r>
      <w:r w:rsidRPr="00B87838">
        <w:rPr>
          <w:u w:val="single"/>
        </w:rPr>
        <w:t>Chinese leaders have to fight an uphill battle to mobilize resources and internal support for the global leadership role</w:t>
      </w:r>
      <w:r w:rsidRPr="00B87838">
        <w:t>. China is far from achieving the donor status of many OECD countries. For one prominent Chinese scholar, the most dangerous challenge is the extreme-leftist policy-line and ‘the false-large-empty’ (</w:t>
      </w:r>
      <w:r w:rsidRPr="00B87838">
        <w:rPr>
          <w:rFonts w:eastAsia="MS Gothic"/>
        </w:rPr>
        <w:t>假大空</w:t>
      </w:r>
      <w:r w:rsidRPr="00B87838">
        <w:t>) slogans, making international promises and setting strategic objectives beyond the reach of China’s national strength.42 China’s international initiatives do not play a critical role in China’s rise but are the consequences of its rise.</w:t>
      </w:r>
    </w:p>
    <w:p w14:paraId="3D6D47E1" w14:textId="77777777" w:rsidR="00603FC9" w:rsidRPr="00B87838" w:rsidRDefault="00603FC9" w:rsidP="00603FC9">
      <w:r w:rsidRPr="00B87838">
        <w:t xml:space="preserve">Although some scholars have claimed that the US power was declining so that the post-World War II order was suffering from an acute case of Anno Domini, they may have to recant their predictions. </w:t>
      </w:r>
      <w:r w:rsidRPr="00B87838">
        <w:rPr>
          <w:u w:val="single"/>
        </w:rPr>
        <w:t>With the world’s largest concentration of capital and technology, the US remains the most powerful nation.</w:t>
      </w:r>
      <w:r w:rsidRPr="00B87838">
        <w:t xml:space="preserve"> China has faster GDP growth than the US, but its net national wealth, i.e. the resources available to pursue national interests, is still not in America’s league. From 2000–2012, Chinese net wealth jumped from $4.66 trillion to $21.7 trillion. American net wealth over the same period rose from $42.3 trillion to $67.5 trillion. From 2012 to 2017, while Chinese net wealth climbed to $29 trillion, American net wealth reached to over $93 trillion. </w:t>
      </w:r>
      <w:r w:rsidRPr="00B87838">
        <w:rPr>
          <w:u w:val="single"/>
        </w:rPr>
        <w:t>Claiming that China is about to eclipse the US is untenable in the face of $64 trillion less in net wealth</w:t>
      </w:r>
      <w:r w:rsidRPr="00B87838">
        <w:t>. The resource advantage rests overwhelmingly with the US.43</w:t>
      </w:r>
    </w:p>
    <w:p w14:paraId="246B4880" w14:textId="77777777" w:rsidR="00603FC9" w:rsidRPr="00B87838" w:rsidRDefault="00603FC9" w:rsidP="00603FC9">
      <w:r w:rsidRPr="00B87838">
        <w:t>China has pushed RMB internationalization. But the share of RMB in global payment is below 2% while US dollar share remains above 40%. RMB accounts for a scant 1% of global reserves while the US dollar accounts for over 60%. The drive to internationalize RMB has not gained momentum since its inclusion in the SDR basket in 2015.44 Shortly before inclusion, China’s Central Bank announced a ‘market-oriented’ mechanism for setting the daily benchmark of the exchange rate, accompanied by 2% devaluation, the first since 1994, leading the onshore RMB to tumble by 4% in the subsequent two days. The Central bank intervened massively to halt the slide in the weeks after. Less than two months after RMB’s inclusion in the IMF basket, the central bank imposed new controls over capital outflow.45 These difficulties have made the cost outweigh the benefits of RMB internationalization.</w:t>
      </w:r>
    </w:p>
    <w:p w14:paraId="42C90E19" w14:textId="77777777" w:rsidR="00603FC9" w:rsidRPr="00B87838" w:rsidRDefault="00603FC9" w:rsidP="00603FC9">
      <w:r w:rsidRPr="00B87838">
        <w:t xml:space="preserve">Remaining the ‘indispensable nation’ of the world, the US cannot avoid the responsibility to provide public goods and security protection for its allies. </w:t>
      </w:r>
      <w:r w:rsidRPr="00B87838">
        <w:rPr>
          <w:u w:val="single"/>
        </w:rPr>
        <w:t>Although</w:t>
      </w:r>
      <w:r w:rsidRPr="00B87838">
        <w:t xml:space="preserve"> President </w:t>
      </w:r>
      <w:r w:rsidRPr="00B87838">
        <w:rPr>
          <w:u w:val="single"/>
        </w:rPr>
        <w:t>Trump has</w:t>
      </w:r>
      <w:r w:rsidRPr="00B87838">
        <w:t xml:space="preserve"> distanced Washington from its traditional allies and </w:t>
      </w:r>
      <w:r w:rsidRPr="00B87838">
        <w:rPr>
          <w:u w:val="single"/>
        </w:rPr>
        <w:t>stepped back from global leadership, the American economy and geopolitics encourage a global outlook, imposing compelling imperatives</w:t>
      </w:r>
      <w:r w:rsidRPr="00B87838">
        <w:t xml:space="preserve"> on the superpower. Woven thickly into global value chains, protectionism calls for other countries’ retaliation against American </w:t>
      </w:r>
      <w:r w:rsidRPr="00B87838">
        <w:lastRenderedPageBreak/>
        <w:t xml:space="preserve">producers and shifts burdens to American consumers. </w:t>
      </w:r>
      <w:r w:rsidRPr="00B87838">
        <w:rPr>
          <w:u w:val="single"/>
        </w:rPr>
        <w:t>With checks and balances in the US constitution</w:t>
      </w:r>
      <w:r w:rsidRPr="00B87838">
        <w:t xml:space="preserve"> and the dynamism of the open society, </w:t>
      </w:r>
      <w:r w:rsidRPr="00B87838">
        <w:rPr>
          <w:u w:val="single"/>
        </w:rPr>
        <w:t>economic liberals and internationalists in the US Government</w:t>
      </w:r>
      <w:r w:rsidRPr="00B87838">
        <w:t xml:space="preserve"> and across the states </w:t>
      </w:r>
      <w:r w:rsidRPr="00B87838">
        <w:rPr>
          <w:u w:val="single"/>
        </w:rPr>
        <w:t>have been powerful countervailing forces against protectionism and disengagement</w:t>
      </w:r>
      <w:r w:rsidRPr="00B87838">
        <w:t>. In spite of President Trump’s isolationist position, ‘American national interests endure. They include preventing any hostile power from dominating Asia, Europe, or the energy resources of the Middle East; sustaining an open international economic and political order, not subverted by spheres of influence that exclude the United States; protecting free access to the global commons, especially the maritime sea lanes that carry 90 % of global trade; nurturing alliances that magnify American power and influence; and promoting democracy and human rights, because the ultimate source of global security is a world in which power is bounded by law and pluralistic institutions’.46</w:t>
      </w:r>
    </w:p>
    <w:p w14:paraId="362EA661" w14:textId="77777777" w:rsidR="00603FC9" w:rsidRPr="00B87838" w:rsidRDefault="00603FC9" w:rsidP="00603FC9">
      <w:r w:rsidRPr="00B87838">
        <w:t xml:space="preserve">Second, China cannot provide shared values and other elements of soft power to commons willingness on the part of other countries to align, and in some cases subordinate, their own narrow interests to those of the larger international community. China has made significant investments in developing its soft power with the opening of more than 500 Confucius Institutes across the world and carrying out extensive international branding campaigns. But China is not successful in projecting its values and ideals that others identify with and aspire to share. The US leadership comes with willing followers and trust through a network of alliances and other ties. For all of their differences with Washington and periodic resentment of its policies, many countries invested more confidence in the US than in any other nation. </w:t>
      </w:r>
      <w:r w:rsidRPr="00B87838">
        <w:rPr>
          <w:u w:val="single"/>
        </w:rPr>
        <w:t>China does not possess the attributes that underpin US leadership. It lacks allies and inspires little trust in its own neighborhood. Its efforts to project soft power often fail to resonate</w:t>
      </w:r>
      <w:r w:rsidRPr="00B87838">
        <w:t xml:space="preserve"> abroad partly because China displays little empathy with the sensitivities of those living beyond its borders.47</w:t>
      </w:r>
    </w:p>
    <w:p w14:paraId="36B1B426" w14:textId="77777777" w:rsidR="00603FC9" w:rsidRPr="00B87838" w:rsidRDefault="00603FC9" w:rsidP="00603FC9">
      <w:r w:rsidRPr="00B87838">
        <w:rPr>
          <w:u w:val="single"/>
        </w:rPr>
        <w:t>While US global influence has dropped</w:t>
      </w:r>
      <w:r w:rsidRPr="00B87838">
        <w:t xml:space="preserve"> due to President Trump’s policy, </w:t>
      </w:r>
      <w:r w:rsidRPr="00B87838">
        <w:rPr>
          <w:u w:val="single"/>
        </w:rPr>
        <w:t>it still holds much more soft power than China</w:t>
      </w:r>
      <w:r w:rsidRPr="00B87838">
        <w:t>. Against the background of seemingly retreating democracy, China’s authoritarianism appears to be more appealing to autocracies. But this has not been accompanied by serious and significant interest worldwide in China’s development model. Promoting globalization, the Chinese Government is doing the opposite by imposing controls on the inflow of information and outflow of capital, leading people to question the sincerity of its posited global leadership.</w:t>
      </w:r>
    </w:p>
    <w:p w14:paraId="5A58F8A2" w14:textId="77777777" w:rsidR="00603FC9" w:rsidRPr="00B87838" w:rsidRDefault="00603FC9" w:rsidP="00603FC9">
      <w:r w:rsidRPr="00B87838">
        <w:t>A Chinese scholar admits that China might one day overtake the US in the size of economy but may never overtake the US influence and leadership in the world.48 Another Chinese scholar finds that China is short of international discursive power (</w:t>
      </w:r>
      <w:r w:rsidRPr="00B87838">
        <w:rPr>
          <w:rFonts w:eastAsia="MS Gothic"/>
        </w:rPr>
        <w:t>国</w:t>
      </w:r>
      <w:r w:rsidRPr="00B87838">
        <w:rPr>
          <w:rFonts w:eastAsia="Microsoft JhengHei"/>
        </w:rPr>
        <w:t>际话语权缺失</w:t>
      </w:r>
      <w:r w:rsidRPr="00B87838">
        <w:t>). China had never played a world leadership role in history. The traditional Chinese system (</w:t>
      </w:r>
      <w:r w:rsidRPr="00B87838">
        <w:rPr>
          <w:rFonts w:eastAsia="Microsoft JhengHei"/>
        </w:rPr>
        <w:t>华夏体系</w:t>
      </w:r>
      <w:r w:rsidRPr="00B87838">
        <w:t>) was only an East Asian system, not universal, and cannot automatically transform into modern discursive power.49 Until China develops values that appeal universally, it misses one of the core features of global leadership.</w:t>
      </w:r>
    </w:p>
    <w:p w14:paraId="22474F19" w14:textId="77777777" w:rsidR="00603FC9" w:rsidRPr="00B87838" w:rsidRDefault="00603FC9" w:rsidP="00603FC9"/>
    <w:p w14:paraId="24B2294E" w14:textId="77777777" w:rsidR="00603FC9" w:rsidRPr="00B87838" w:rsidRDefault="00603FC9" w:rsidP="00603FC9">
      <w:pPr>
        <w:keepNext/>
        <w:keepLines/>
        <w:spacing w:before="200"/>
        <w:outlineLvl w:val="3"/>
        <w:rPr>
          <w:rFonts w:eastAsiaTheme="majorEastAsia"/>
          <w:b/>
          <w:iCs/>
        </w:rPr>
      </w:pPr>
      <w:r w:rsidRPr="00B87838">
        <w:rPr>
          <w:rFonts w:eastAsiaTheme="majorEastAsia"/>
          <w:b/>
          <w:iCs/>
        </w:rPr>
        <w:t xml:space="preserve">China’s overreliance on economic power prevents it from effectively </w:t>
      </w:r>
      <w:r w:rsidRPr="00B87838">
        <w:rPr>
          <w:rFonts w:eastAsiaTheme="majorEastAsia"/>
          <w:b/>
          <w:iCs/>
          <w:u w:val="single"/>
        </w:rPr>
        <w:t>exercising</w:t>
      </w:r>
      <w:r w:rsidRPr="00B87838">
        <w:rPr>
          <w:rFonts w:eastAsiaTheme="majorEastAsia"/>
          <w:b/>
          <w:iCs/>
        </w:rPr>
        <w:t xml:space="preserve"> leadership</w:t>
      </w:r>
    </w:p>
    <w:p w14:paraId="61E76A27" w14:textId="77777777" w:rsidR="00603FC9" w:rsidRPr="00B87838" w:rsidRDefault="00603FC9" w:rsidP="00603FC9">
      <w:r w:rsidRPr="00B87838">
        <w:rPr>
          <w:b/>
        </w:rPr>
        <w:t xml:space="preserve">Zhao, 18 </w:t>
      </w:r>
      <w:r w:rsidRPr="00B87838">
        <w:t>– Suisheng Zhao is professor and director of the Center for China-US Cooperation at Josef Korbel School of International Studies, University of Denver (“A Revisionist Stakeholder: China and the Post-World War II World Order” Journal of Contemporary China, DOI: 10.1080/10670564.2018.1458029</w:t>
      </w:r>
    </w:p>
    <w:p w14:paraId="05E04BB0" w14:textId="77777777" w:rsidR="00603FC9" w:rsidRPr="00B87838" w:rsidRDefault="00603FC9" w:rsidP="00603FC9"/>
    <w:p w14:paraId="08C45989" w14:textId="77777777" w:rsidR="00603FC9" w:rsidRPr="00B87838" w:rsidRDefault="00603FC9" w:rsidP="00603FC9">
      <w:r w:rsidRPr="00B87838">
        <w:rPr>
          <w:u w:val="single"/>
        </w:rPr>
        <w:lastRenderedPageBreak/>
        <w:t>Beijing’s overreliance on its economic prowess as the key diplomatic instrument reveals the shortage of normative power</w:t>
      </w:r>
      <w:r w:rsidRPr="00B87838">
        <w:t xml:space="preserve">. Despite its growing economic and military might, </w:t>
      </w:r>
      <w:r w:rsidRPr="00B87838">
        <w:rPr>
          <w:u w:val="single"/>
        </w:rPr>
        <w:t>China’s efforts to use economic ties to influence other state’s behavior have only achieved limited success because money cannot buy loyalty.</w:t>
      </w:r>
      <w:r w:rsidRPr="00B87838">
        <w:t xml:space="preserve"> Influence does not simply derive from a country’s coffers. While </w:t>
      </w:r>
      <w:r w:rsidRPr="00B87838">
        <w:rPr>
          <w:u w:val="single"/>
        </w:rPr>
        <w:t>closer economic ties are</w:t>
      </w:r>
      <w:r w:rsidRPr="00B87838">
        <w:t xml:space="preserve"> important, they are </w:t>
      </w:r>
      <w:r w:rsidRPr="00B87838">
        <w:rPr>
          <w:u w:val="single"/>
        </w:rPr>
        <w:t>hardly sufficient to build strong trust between countries</w:t>
      </w:r>
      <w:r w:rsidRPr="00B87838">
        <w:t xml:space="preserve">—especially those with conflicting security interests. This is clearly reflected in China’s relationship with Japan, characterized as hot economics and cold politics. it is reflected in China’s relations with North Korea, a country that is widely perceived as economically dependent on China for its own survival but has often taken actions against China’s strategic interests. To play a global leadership role, China has to build the ability to inspire other countries to share its vision. The </w:t>
      </w:r>
      <w:r w:rsidRPr="00B87838">
        <w:rPr>
          <w:u w:val="single"/>
        </w:rPr>
        <w:t>leadership will not work itself out only through economic ties</w:t>
      </w:r>
      <w:r w:rsidRPr="00B87838">
        <w:t>. Building common identity and value is equally, if not more, important.</w:t>
      </w:r>
    </w:p>
    <w:p w14:paraId="6FAB91E4" w14:textId="77777777" w:rsidR="00603FC9" w:rsidRPr="00B87838" w:rsidRDefault="00603FC9" w:rsidP="00603FC9">
      <w:r w:rsidRPr="00B87838">
        <w:t xml:space="preserve">Unable to construct shared values, </w:t>
      </w:r>
      <w:r w:rsidRPr="00B87838">
        <w:rPr>
          <w:u w:val="single"/>
        </w:rPr>
        <w:t>China may change nothing of substance</w:t>
      </w:r>
      <w:r w:rsidRPr="00B87838">
        <w:t xml:space="preserve"> in the global order. While China’s insistence on the Westphalian principles looks attractive to some countries where intense interventionism by the US often ends in chaos and chronic instability, many of China’s neighbors view China’s great power aspiration with a wary eye, worrying that, as Chinese power rises, China’s imperial past can produce an undue pressure on its leaders to restore the old Chinese hierarchical order. One reporter took note that at the 60th anniversary of the Bandung Conference that gave birth to the Five-Principles, only two notable leaders turned up. One was President Xi, who used the occasion to portray China as the leader of the non-western world. The other was Prime Minister Shinzo Abe, who suggested that the threat to the sovereignty of smaller countries no longer came from the West.50</w:t>
      </w:r>
    </w:p>
    <w:p w14:paraId="2408CFB7" w14:textId="77777777" w:rsidR="00603FC9" w:rsidRPr="00B87838" w:rsidRDefault="00603FC9" w:rsidP="00603FC9">
      <w:r w:rsidRPr="00B87838">
        <w:rPr>
          <w:u w:val="single"/>
        </w:rPr>
        <w:t xml:space="preserve">China’s power aspirations in a diverse and crowded neighborhood are checked by the presence and influence of the US and other regional powers. </w:t>
      </w:r>
      <w:r w:rsidRPr="00B87838">
        <w:t xml:space="preserve">The Twenty-first century has seen a multipolarity rather than a Chinese hegemony. </w:t>
      </w:r>
      <w:r w:rsidRPr="00B87838">
        <w:rPr>
          <w:u w:val="single"/>
        </w:rPr>
        <w:t>While China is rising, many surrounding states are also on the rise.</w:t>
      </w:r>
      <w:r w:rsidRPr="00B87838">
        <w:t xml:space="preserve"> </w:t>
      </w:r>
      <w:r w:rsidRPr="00B87838">
        <w:rPr>
          <w:u w:val="single"/>
        </w:rPr>
        <w:t xml:space="preserve">China’s shift from espousing a peaceful rise to assertive behavior has made its neighbors nervous, motivating them to realign with the US </w:t>
      </w:r>
      <w:r w:rsidRPr="00B87838">
        <w:t>and with each other to balance China.51 A May 2017 ASEAN survey found that more than 73 % of correspondents had little or no confidence that Beijing would do the right thing in contributing to global peace, security, and governance.52 A regional Pax Sinica is not desirable for these countries. Historically, to bandwagon with a rising power is common practice due to potentially great relative gains. The most successful rising powers most often attracted the greatest number of bandwagoners.53 It does not serve China’s interests to have tension with many neighbors simultaneously. China cannot rise successfully without winning the support of its neighbors or at least preempt their balancing motives.</w:t>
      </w:r>
    </w:p>
    <w:p w14:paraId="01156AF0" w14:textId="77777777" w:rsidR="00603FC9" w:rsidRPr="00B87838" w:rsidRDefault="00603FC9" w:rsidP="00603FC9"/>
    <w:p w14:paraId="2DB4294B" w14:textId="77777777" w:rsidR="00603FC9" w:rsidRPr="00B87838" w:rsidRDefault="00603FC9" w:rsidP="00603FC9">
      <w:pPr>
        <w:keepNext/>
        <w:keepLines/>
        <w:spacing w:before="200"/>
        <w:outlineLvl w:val="3"/>
        <w:rPr>
          <w:rFonts w:eastAsiaTheme="majorEastAsia"/>
          <w:b/>
          <w:iCs/>
        </w:rPr>
      </w:pPr>
      <w:r w:rsidRPr="00B87838">
        <w:rPr>
          <w:rFonts w:eastAsiaTheme="majorEastAsia"/>
          <w:b/>
          <w:iCs/>
        </w:rPr>
        <w:t>Chinese leadership fails and can’t replace the US</w:t>
      </w:r>
    </w:p>
    <w:p w14:paraId="73A0ED3F" w14:textId="77777777" w:rsidR="00603FC9" w:rsidRPr="00B87838" w:rsidRDefault="00603FC9" w:rsidP="00603FC9">
      <w:r w:rsidRPr="00B87838">
        <w:rPr>
          <w:b/>
        </w:rPr>
        <w:t xml:space="preserve">Beeson, 17 </w:t>
      </w:r>
      <w:r w:rsidRPr="00B87838">
        <w:t>- Professor of International Politics at Murdoch University in Perth, Western Australia (Mark, “Why Has Leadership in the Asia–Pacific Proved So Elusive?” Chin. Polit. Sci. Rev. (2017) 2:567–581 https://doi.org/10.1007/s41111-017-0074-y</w:t>
      </w:r>
    </w:p>
    <w:p w14:paraId="7FBA8EC5" w14:textId="77777777" w:rsidR="00603FC9" w:rsidRPr="00B87838" w:rsidRDefault="00603FC9" w:rsidP="00603FC9"/>
    <w:p w14:paraId="33040DFC" w14:textId="77777777" w:rsidR="00603FC9" w:rsidRPr="00B87838" w:rsidRDefault="00603FC9" w:rsidP="00603FC9">
      <w:r w:rsidRPr="00B87838">
        <w:t xml:space="preserve">Paradoxically enough, however, in the aftermath of the election of Donald Trump, </w:t>
      </w:r>
      <w:r w:rsidRPr="00B87838">
        <w:rPr>
          <w:u w:val="single"/>
        </w:rPr>
        <w:t>China has emerged as</w:t>
      </w:r>
      <w:r w:rsidRPr="00B87838">
        <w:t xml:space="preserve"> an unexpected </w:t>
      </w:r>
      <w:r w:rsidRPr="00B87838">
        <w:rPr>
          <w:u w:val="single"/>
        </w:rPr>
        <w:t>champion of ‘globalization’</w:t>
      </w:r>
      <w:r w:rsidRPr="00B87838">
        <w:t xml:space="preserve">. In part, this reflects a recognition on the part of China’s </w:t>
      </w:r>
      <w:r w:rsidRPr="00B87838">
        <w:lastRenderedPageBreak/>
        <w:t>leaders that the country has been one of the principal beneficiaries of an open international economic order. At the same time, however, Xi (2017) in particular clearly sees an opportunity for China to reposition itself as precisely the sort of ‘responsible stakeholder’ that some have long called for (Zoellick 2005). At a time when the Trump administration seems to be abandoning the traditional American role in favor of a more instrumental, nationalistic approach to trade and even security policy (Browne 2017; Hodge 2017), Chinese officials have been quick to seize the moment and the initiative.</w:t>
      </w:r>
    </w:p>
    <w:p w14:paraId="3D993E1C" w14:textId="77777777" w:rsidR="00603FC9" w:rsidRPr="00B87838" w:rsidRDefault="00603FC9" w:rsidP="00603FC9">
      <w:r w:rsidRPr="00B87838">
        <w:rPr>
          <w:u w:val="single"/>
        </w:rPr>
        <w:t>There are, however, continuing constraints</w:t>
      </w:r>
      <w:r w:rsidRPr="00B87838">
        <w:t xml:space="preserve"> confronting China </w:t>
      </w:r>
      <w:r w:rsidRPr="00B87838">
        <w:rPr>
          <w:u w:val="single"/>
        </w:rPr>
        <w:t>that raise real questions about its ability to offer</w:t>
      </w:r>
      <w:r w:rsidRPr="00B87838">
        <w:t xml:space="preserve"> a l</w:t>
      </w:r>
      <w:r w:rsidRPr="00B87838">
        <w:rPr>
          <w:u w:val="single"/>
        </w:rPr>
        <w:t>eadership</w:t>
      </w:r>
      <w:r w:rsidRPr="00B87838">
        <w:t xml:space="preserve"> at the regional, much less the global level. First, the extant international order will not be easily replaced, nor will America’s role within it. The fact remains that </w:t>
      </w:r>
      <w:r w:rsidRPr="00B87838">
        <w:rPr>
          <w:u w:val="single"/>
        </w:rPr>
        <w:t>the US is still the world’s preeminent economic and military power</w:t>
      </w:r>
      <w:r w:rsidRPr="00B87838">
        <w:t xml:space="preserve">, albeit one with diminished status and damaged authority. Second, </w:t>
      </w:r>
      <w:r w:rsidRPr="00B87838">
        <w:rPr>
          <w:u w:val="single"/>
        </w:rPr>
        <w:t>China has shown little desire or capacity to articulate an alternative vision for the international system</w:t>
      </w:r>
      <w:r w:rsidRPr="00B87838">
        <w:t xml:space="preserve">, thus far, </w:t>
      </w:r>
      <w:r w:rsidRPr="00B87838">
        <w:rPr>
          <w:u w:val="single"/>
        </w:rPr>
        <w:t>and seems willing to work within existing institutional architecture</w:t>
      </w:r>
      <w:r w:rsidRPr="00B87838">
        <w:t xml:space="preserve"> </w:t>
      </w:r>
      <w:r w:rsidRPr="00B87838">
        <w:rPr>
          <w:u w:val="single"/>
        </w:rPr>
        <w:t xml:space="preserve">and </w:t>
      </w:r>
      <w:r w:rsidRPr="00B87838">
        <w:rPr>
          <w:b/>
          <w:iCs/>
          <w:u w:val="single"/>
        </w:rPr>
        <w:t>avoid the costs associated with leadership</w:t>
      </w:r>
      <w:r w:rsidRPr="00B87838">
        <w:t xml:space="preserve"> (Wang and French 2014). Third, </w:t>
      </w:r>
      <w:r w:rsidRPr="00B87838">
        <w:rPr>
          <w:u w:val="single"/>
        </w:rPr>
        <w:t>leaders need followers, and</w:t>
      </w:r>
      <w:r w:rsidRPr="00B87838">
        <w:t xml:space="preserve"> at this stage—despite an apparently growing diplomatic influence in Southeast Asia—</w:t>
      </w:r>
      <w:r w:rsidRPr="00B87838">
        <w:rPr>
          <w:u w:val="single"/>
        </w:rPr>
        <w:t>it has few allies and frien</w:t>
      </w:r>
      <w:r w:rsidRPr="00B87838">
        <w:t xml:space="preserve">ds. Indeed, the fourth point to make is that </w:t>
      </w:r>
      <w:r w:rsidRPr="00B87838">
        <w:rPr>
          <w:u w:val="single"/>
        </w:rPr>
        <w:t xml:space="preserve">China’s continuing pursuit of its own nationalistic goals, especially its claims in the South China Sea dispute, look certain to </w:t>
      </w:r>
      <w:r w:rsidRPr="00B87838">
        <w:rPr>
          <w:b/>
          <w:iCs/>
          <w:u w:val="single"/>
        </w:rPr>
        <w:t>make its future relations and role divisive and contentious</w:t>
      </w:r>
      <w:r w:rsidRPr="00B87838">
        <w:t>.</w:t>
      </w:r>
    </w:p>
    <w:p w14:paraId="3AF08F8A" w14:textId="77777777" w:rsidR="00603FC9" w:rsidRPr="00B87838" w:rsidRDefault="00603FC9" w:rsidP="00603FC9"/>
    <w:p w14:paraId="39BF7308" w14:textId="77777777" w:rsidR="00603FC9" w:rsidRPr="00B87838" w:rsidRDefault="00603FC9" w:rsidP="00603FC9">
      <w:pPr>
        <w:keepNext/>
        <w:keepLines/>
        <w:spacing w:before="200"/>
        <w:outlineLvl w:val="3"/>
        <w:rPr>
          <w:rFonts w:eastAsiaTheme="majorEastAsia"/>
          <w:b/>
          <w:iCs/>
        </w:rPr>
      </w:pPr>
      <w:r w:rsidRPr="00B87838">
        <w:rPr>
          <w:rFonts w:eastAsiaTheme="majorEastAsia"/>
          <w:b/>
          <w:iCs/>
        </w:rPr>
        <w:t>No other power can replace the US – retrenchment guarantees global conflict</w:t>
      </w:r>
    </w:p>
    <w:p w14:paraId="00ACC1D7" w14:textId="77777777" w:rsidR="00603FC9" w:rsidRPr="00B87838" w:rsidRDefault="00603FC9" w:rsidP="00603FC9">
      <w:r w:rsidRPr="00B87838">
        <w:rPr>
          <w:b/>
        </w:rPr>
        <w:t xml:space="preserve">Haass, 17 </w:t>
      </w:r>
      <w:r w:rsidRPr="00B87838">
        <w:t>– president of the Council on Foreign Relations (Richard, “America and the Great Abdication” The Atlantic, 12/28, http://www.washingtonspeakers.com/images/pdfs/America%20and%20the%20Great%20Abdication%20-%20The%20Atlantic.pdf</w:t>
      </w:r>
    </w:p>
    <w:p w14:paraId="7E9516F7" w14:textId="77777777" w:rsidR="00603FC9" w:rsidRPr="00B87838" w:rsidRDefault="00603FC9" w:rsidP="00603FC9"/>
    <w:p w14:paraId="389EF4F9" w14:textId="77777777" w:rsidR="00603FC9" w:rsidRPr="00B87838" w:rsidRDefault="00603FC9" w:rsidP="00603FC9">
      <w:r w:rsidRPr="00B87838">
        <w:rPr>
          <w:u w:val="single"/>
        </w:rPr>
        <w:t>An optimist would</w:t>
      </w:r>
      <w:r w:rsidRPr="00B87838">
        <w:t xml:space="preserve"> also </w:t>
      </w:r>
      <w:r w:rsidRPr="00B87838">
        <w:rPr>
          <w:u w:val="single"/>
        </w:rPr>
        <w:t>hope that other countries would pick up where the U</w:t>
      </w:r>
      <w:r w:rsidRPr="00B87838">
        <w:t xml:space="preserve">nited </w:t>
      </w:r>
      <w:r w:rsidRPr="00B87838">
        <w:rPr>
          <w:u w:val="single"/>
        </w:rPr>
        <w:t>S</w:t>
      </w:r>
      <w:r w:rsidRPr="00B87838">
        <w:t xml:space="preserve">tates </w:t>
      </w:r>
      <w:r w:rsidRPr="00B87838">
        <w:rPr>
          <w:u w:val="single"/>
        </w:rPr>
        <w:t>left off in promoting international order</w:t>
      </w:r>
      <w:r w:rsidRPr="00B87838">
        <w:t xml:space="preserve">. The fact is, though, that </w:t>
      </w:r>
      <w:r w:rsidRPr="00B87838">
        <w:rPr>
          <w:u w:val="single"/>
        </w:rPr>
        <w:t>there is no alternative great power willing and able to step in</w:t>
      </w:r>
      <w:r w:rsidRPr="00B87838">
        <w:t xml:space="preserve"> and assume what has been the U.S. role. </w:t>
      </w:r>
      <w:r w:rsidRPr="00B87838">
        <w:rPr>
          <w:u w:val="single"/>
        </w:rPr>
        <w:t>China is often suggested, but its leadership is focused mostly on consolidating domestic order and maintaining artificially high rates of economic growth, lest there be popular unrest</w:t>
      </w:r>
      <w:r w:rsidRPr="00B87838">
        <w:t xml:space="preserve">. </w:t>
      </w:r>
      <w:r w:rsidRPr="00B87838">
        <w:rPr>
          <w:u w:val="single"/>
        </w:rPr>
        <w:t xml:space="preserve">China’s interest in regional and global institutions </w:t>
      </w:r>
      <w:r w:rsidRPr="00B87838">
        <w:t xml:space="preserve">(including both its regional trade mechanism and its “One Belt, One Road” infrastructure initiative) </w:t>
      </w:r>
      <w:r w:rsidRPr="00B87838">
        <w:rPr>
          <w:u w:val="single"/>
        </w:rPr>
        <w:t>seems more designed to bolster its economy and influence than to help set rules and arrangements that would be broadly beneficial</w:t>
      </w:r>
      <w:r w:rsidRPr="00B87838">
        <w:t xml:space="preserve">. </w:t>
      </w:r>
      <w:r w:rsidRPr="00B87838">
        <w:rPr>
          <w:u w:val="single"/>
        </w:rPr>
        <w:t>China’s assertiveness in the South China Sea</w:t>
      </w:r>
      <w:r w:rsidRPr="00B87838">
        <w:t xml:space="preserve"> (including its rejection of an international legal ruling challenging its claims) </w:t>
      </w:r>
      <w:r w:rsidRPr="00B87838">
        <w:rPr>
          <w:u w:val="single"/>
        </w:rPr>
        <w:t>and its unwillingness to do all it could to rein in North Korea casts further doubts as to its readiness to fill the shoes of the U</w:t>
      </w:r>
      <w:r w:rsidRPr="00B87838">
        <w:t xml:space="preserve">nited </w:t>
      </w:r>
      <w:r w:rsidRPr="00B87838">
        <w:rPr>
          <w:u w:val="single"/>
        </w:rPr>
        <w:t>S</w:t>
      </w:r>
      <w:r w:rsidRPr="00B87838">
        <w:t>tates.</w:t>
      </w:r>
    </w:p>
    <w:p w14:paraId="4528C169" w14:textId="77777777" w:rsidR="00603FC9" w:rsidRPr="00B87838" w:rsidRDefault="00603FC9" w:rsidP="00603FC9">
      <w:r w:rsidRPr="00B87838">
        <w:rPr>
          <w:u w:val="single"/>
        </w:rPr>
        <w:t>There is no other candidate. Russia</w:t>
      </w:r>
      <w:r w:rsidRPr="00B87838">
        <w:t xml:space="preserve"> under Vladimir Putin </w:t>
      </w:r>
      <w:r w:rsidRPr="00B87838">
        <w:rPr>
          <w:u w:val="single"/>
        </w:rPr>
        <w:t>is a country with a narrowly based economy that is focused on retaining power at home,</w:t>
      </w:r>
      <w:r w:rsidRPr="00B87838">
        <w:t xml:space="preserve"> reestablishing Russian influence in the Middle East and Europe, and interfering in the internal politics of Western democracies. It is mostly a spoiler prepared to use those instruments of power it possesses (military, energy, and cyber) to advance its aims. </w:t>
      </w:r>
      <w:r w:rsidRPr="00B87838">
        <w:rPr>
          <w:u w:val="single"/>
        </w:rPr>
        <w:t>India is preoccupied with the challenge of economic development</w:t>
      </w:r>
      <w:r w:rsidRPr="00B87838">
        <w:t xml:space="preserve"> and is tied down by its problematic relationship with Pakistan. </w:t>
      </w:r>
      <w:r w:rsidRPr="00B87838">
        <w:rPr>
          <w:u w:val="single"/>
        </w:rPr>
        <w:t xml:space="preserve">Japan is held back by its declining population, domestic constraints, and the </w:t>
      </w:r>
      <w:r w:rsidRPr="00B87838">
        <w:rPr>
          <w:u w:val="single"/>
        </w:rPr>
        <w:lastRenderedPageBreak/>
        <w:t>suspicions of its neighbors. Europe is limited in what it can do by a lack of defense capability</w:t>
      </w:r>
      <w:r w:rsidRPr="00B87838">
        <w:t xml:space="preserve">, and is distracted by questions revolving around the relationship between member states and the EU. </w:t>
      </w:r>
      <w:r w:rsidRPr="00B87838">
        <w:rPr>
          <w:u w:val="single"/>
        </w:rPr>
        <w:t>The cold truth is that the alternative to a U.S.–led international order is less international order</w:t>
      </w:r>
      <w:r w:rsidRPr="00B87838">
        <w:t>.</w:t>
      </w:r>
    </w:p>
    <w:p w14:paraId="4790A186" w14:textId="77777777" w:rsidR="00603FC9" w:rsidRPr="00B87838" w:rsidRDefault="00603FC9" w:rsidP="00603FC9">
      <w:r w:rsidRPr="00B87838">
        <w:rPr>
          <w:u w:val="single"/>
        </w:rPr>
        <w:t>All this comes at a time challenges to order are many, including a China that is trying to extend its writ over the South China Sea and a North Korea that appears intent on developing the ability to place nuclear warheads on ballistic missiles</w:t>
      </w:r>
      <w:r w:rsidRPr="00B87838">
        <w:t xml:space="preserve"> capable of reaching not just its neighbors but across the world and an Iran with an imperial vision of its position in the Middle East. </w:t>
      </w:r>
      <w:r w:rsidRPr="00B87838">
        <w:rPr>
          <w:u w:val="single"/>
        </w:rPr>
        <w:t>The Middle East is a region of multiple conflicts of every sort</w:t>
      </w:r>
      <w:r w:rsidRPr="00B87838">
        <w:t>—civil, regional, proxy, and global—involving state and nonstate actors, as well as a mixture of strong, weak, and failed states</w:t>
      </w:r>
      <w:r w:rsidRPr="00B87838">
        <w:rPr>
          <w:u w:val="single"/>
        </w:rPr>
        <w:t>. There is as well the continuing Russian occupation of Crimea and its destabilization of eastern Ukraine</w:t>
      </w:r>
      <w:r w:rsidRPr="00B87838">
        <w:t xml:space="preserve">, the undermining of democracy and economic deterioration of Venezuela, and any number of governance failures in Africa, most starkly in South Sudan. There has been a marked deterioration in U.S. relations with Russia, the result not just of its military actions in Ukraine and Syria but also of its interference in the 2016 U.S. presidential election. And </w:t>
      </w:r>
      <w:r w:rsidRPr="00B87838">
        <w:rPr>
          <w:u w:val="single"/>
        </w:rPr>
        <w:t>at the global level there is the continuing gap between challenges and collective responses,</w:t>
      </w:r>
      <w:r w:rsidRPr="00B87838">
        <w:t xml:space="preserve"> none more pronounced than in the domain of cyberspace.</w:t>
      </w:r>
    </w:p>
    <w:p w14:paraId="07617D35" w14:textId="77777777" w:rsidR="00924EFE" w:rsidRPr="00B87838" w:rsidRDefault="00924EFE" w:rsidP="00924EFE">
      <w:pPr>
        <w:keepNext/>
        <w:keepLines/>
        <w:spacing w:before="200"/>
        <w:outlineLvl w:val="3"/>
        <w:rPr>
          <w:rFonts w:eastAsiaTheme="majorEastAsia"/>
          <w:b/>
          <w:iCs/>
        </w:rPr>
      </w:pPr>
      <w:r w:rsidRPr="00B87838">
        <w:rPr>
          <w:rFonts w:eastAsiaTheme="majorEastAsia"/>
          <w:b/>
          <w:iCs/>
        </w:rPr>
        <w:t>Alternate factors mean China will never be the hegemon--- even if it becomes militarily and economically superior.</w:t>
      </w:r>
    </w:p>
    <w:p w14:paraId="420D1E97" w14:textId="77777777" w:rsidR="00924EFE" w:rsidRPr="00B87838" w:rsidRDefault="00924EFE" w:rsidP="00924EFE">
      <w:r w:rsidRPr="00B87838">
        <w:t>Ashok</w:t>
      </w:r>
      <w:r w:rsidRPr="00B87838">
        <w:rPr>
          <w:b/>
          <w:bCs/>
        </w:rPr>
        <w:t xml:space="preserve"> Swain </w:t>
      </w:r>
      <w:r w:rsidRPr="00B87838">
        <w:t>01-21-</w:t>
      </w:r>
      <w:r w:rsidRPr="00B87838">
        <w:rPr>
          <w:b/>
          <w:bCs/>
        </w:rPr>
        <w:t xml:space="preserve">21 </w:t>
      </w:r>
      <w:r w:rsidRPr="00B87838">
        <w:t>[Ashok Swain is a Professor of Peace and Conflict Research at Uppsala University, Sweden, The Print, “China’s economy and military can overtake US, but it still won’t become global superpower,” https://theprint.in/opinion/chinas-can-overtake-us-but-it-still-wont-become-global-superpower/588718///ZW]</w:t>
      </w:r>
    </w:p>
    <w:p w14:paraId="0C5B5383" w14:textId="77777777" w:rsidR="00924EFE" w:rsidRPr="00B87838" w:rsidRDefault="00924EFE" w:rsidP="00924EFE">
      <w:pPr>
        <w:rPr>
          <w:bCs/>
        </w:rPr>
      </w:pPr>
    </w:p>
    <w:p w14:paraId="269F7519" w14:textId="77777777" w:rsidR="00924EFE" w:rsidRPr="00B87838" w:rsidRDefault="00924EFE" w:rsidP="00924EFE">
      <w:pPr>
        <w:rPr>
          <w:sz w:val="14"/>
        </w:rPr>
      </w:pPr>
      <w:r w:rsidRPr="00B87838">
        <w:rPr>
          <w:sz w:val="14"/>
        </w:rPr>
        <w:t xml:space="preserve">There is an </w:t>
      </w:r>
      <w:r w:rsidRPr="00B87838">
        <w:rPr>
          <w:u w:val="single"/>
        </w:rPr>
        <w:t>ongoing discussion that China is emerging as a new superpower and replacing the US from the global power structure</w:t>
      </w:r>
      <w:r w:rsidRPr="00B87838">
        <w:rPr>
          <w:sz w:val="14"/>
        </w:rPr>
        <w:t xml:space="preserve">. </w:t>
      </w:r>
      <w:r w:rsidRPr="00B87838">
        <w:rPr>
          <w:u w:val="single"/>
        </w:rPr>
        <w:t>China emerging strongly from the growing global economic crisis</w:t>
      </w:r>
      <w:r w:rsidRPr="00B87838">
        <w:rPr>
          <w:sz w:val="14"/>
        </w:rPr>
        <w:t xml:space="preserve"> due to the Covid-19 pandemic and Donald </w:t>
      </w:r>
      <w:r w:rsidRPr="00B87838">
        <w:rPr>
          <w:u w:val="single"/>
        </w:rPr>
        <w:t>Trump’s ally-alienating policies within NATO for the last four years have pushed this narrative forward considerably</w:t>
      </w:r>
      <w:r w:rsidRPr="00B87838">
        <w:rPr>
          <w:sz w:val="14"/>
        </w:rPr>
        <w:t xml:space="preserve">. </w:t>
      </w:r>
      <w:r w:rsidRPr="00B87838">
        <w:rPr>
          <w:u w:val="single"/>
        </w:rPr>
        <w:t>There is no doubt that China has already become the global powerhouse</w:t>
      </w:r>
      <w:r w:rsidRPr="00B87838">
        <w:rPr>
          <w:sz w:val="14"/>
        </w:rPr>
        <w:t xml:space="preserve"> economically, and is </w:t>
      </w:r>
      <w:r w:rsidRPr="00B87838">
        <w:rPr>
          <w:u w:val="single"/>
        </w:rPr>
        <w:t>expected to surpass the US as the world’s biggest economy</w:t>
      </w:r>
      <w:r w:rsidRPr="00B87838">
        <w:rPr>
          <w:sz w:val="14"/>
        </w:rPr>
        <w:t xml:space="preserve"> by 2028. </w:t>
      </w:r>
      <w:r w:rsidRPr="00B87838">
        <w:rPr>
          <w:u w:val="single"/>
        </w:rPr>
        <w:t>China is still behind but on its way to surpassing the US in military power</w:t>
      </w:r>
      <w:r w:rsidRPr="00B87838">
        <w:rPr>
          <w:sz w:val="14"/>
        </w:rPr>
        <w:t xml:space="preserve"> with increased spending on weapons technology and developing several secretive weapons. </w:t>
      </w:r>
      <w:r w:rsidRPr="00B87838">
        <w:rPr>
          <w:u w:val="single"/>
        </w:rPr>
        <w:t>There is no doubt over China acquiring economic and military strength superior to the US sooner than late</w:t>
      </w:r>
      <w:r w:rsidRPr="00B87838">
        <w:rPr>
          <w:sz w:val="14"/>
        </w:rPr>
        <w:t xml:space="preserve">r, but </w:t>
      </w:r>
      <w:r w:rsidRPr="00B87838">
        <w:rPr>
          <w:u w:val="single"/>
        </w:rPr>
        <w:t>the question is</w:t>
      </w:r>
      <w:r w:rsidRPr="00B87838">
        <w:rPr>
          <w:sz w:val="14"/>
        </w:rPr>
        <w:t xml:space="preserve">, </w:t>
      </w:r>
      <w:r w:rsidRPr="00B87838">
        <w:rPr>
          <w:u w:val="single"/>
        </w:rPr>
        <w:t xml:space="preserve">can the Communist Party-led China be ever as formidable and complete a superpower </w:t>
      </w:r>
      <w:r w:rsidRPr="00B87838">
        <w:rPr>
          <w:sz w:val="14"/>
        </w:rPr>
        <w:t xml:space="preserve">as the US has been for the last eight decades? </w:t>
      </w:r>
      <w:r w:rsidRPr="00B87838">
        <w:rPr>
          <w:u w:val="single"/>
        </w:rPr>
        <w:t>When the Soviet Union competed with the US to claim superpower status during the Cold War period</w:t>
      </w:r>
      <w:r w:rsidRPr="00B87838">
        <w:rPr>
          <w:sz w:val="14"/>
        </w:rPr>
        <w:t xml:space="preserve">, </w:t>
      </w:r>
      <w:r w:rsidRPr="00B87838">
        <w:rPr>
          <w:u w:val="single"/>
        </w:rPr>
        <w:t>it somewhat matched America’s strength in leading alliances and military power</w:t>
      </w:r>
      <w:r w:rsidRPr="00B87838">
        <w:rPr>
          <w:sz w:val="14"/>
        </w:rPr>
        <w:t xml:space="preserve">. </w:t>
      </w:r>
      <w:r w:rsidRPr="00B87838">
        <w:rPr>
          <w:u w:val="single"/>
        </w:rPr>
        <w:t>However</w:t>
      </w:r>
      <w:r w:rsidRPr="00B87838">
        <w:rPr>
          <w:sz w:val="14"/>
        </w:rPr>
        <w:t xml:space="preserve">, at the height of its power, </w:t>
      </w:r>
      <w:r w:rsidRPr="00B87838">
        <w:rPr>
          <w:u w:val="single"/>
        </w:rPr>
        <w:t>the Soviet Union was never a match for US domination economically or culturally</w:t>
      </w:r>
      <w:r w:rsidRPr="00B87838">
        <w:rPr>
          <w:sz w:val="14"/>
        </w:rPr>
        <w:t xml:space="preserve">. Like the Soviet Union in the past, </w:t>
      </w:r>
      <w:r w:rsidRPr="00B87838">
        <w:rPr>
          <w:u w:val="single"/>
        </w:rPr>
        <w:t>China now faces several geopolitical and cultural challenges before it can reach global superpower status</w:t>
      </w:r>
      <w:r w:rsidRPr="00B87838">
        <w:rPr>
          <w:sz w:val="14"/>
        </w:rPr>
        <w:t xml:space="preserve"> similar to the US. </w:t>
      </w:r>
      <w:r w:rsidRPr="00B87838">
        <w:rPr>
          <w:u w:val="single"/>
        </w:rPr>
        <w:t>China can’t aspire to get the same respect and acceptance worldwide,</w:t>
      </w:r>
      <w:r w:rsidRPr="00B87838">
        <w:rPr>
          <w:sz w:val="14"/>
        </w:rPr>
        <w:t xml:space="preserve"> even if its economic and military power overtakes the US. </w:t>
      </w:r>
      <w:r w:rsidRPr="00B87838">
        <w:rPr>
          <w:u w:val="single"/>
        </w:rPr>
        <w:t>A democratic US will always have ideological, political, and cultural superiority compared to a Communist China</w:t>
      </w:r>
      <w:r w:rsidRPr="00B87838">
        <w:rPr>
          <w:sz w:val="14"/>
        </w:rPr>
        <w:t xml:space="preserve">. One-party Communist country </w:t>
      </w:r>
      <w:r w:rsidRPr="00B87838">
        <w:rPr>
          <w:u w:val="single"/>
        </w:rPr>
        <w:t xml:space="preserve">Although China has developed a hybrid system </w:t>
      </w:r>
      <w:r w:rsidRPr="00B87838">
        <w:rPr>
          <w:sz w:val="14"/>
        </w:rPr>
        <w:t>to grow spectacularly on the economic front</w:t>
      </w:r>
      <w:r w:rsidRPr="00B87838">
        <w:rPr>
          <w:u w:val="single"/>
        </w:rPr>
        <w:t>, it is still a one-party Communist country</w:t>
      </w:r>
      <w:r w:rsidRPr="00B87838">
        <w:rPr>
          <w:sz w:val="14"/>
        </w:rPr>
        <w:t xml:space="preserve">. Politically, </w:t>
      </w:r>
      <w:r w:rsidRPr="00B87838">
        <w:rPr>
          <w:u w:val="single"/>
        </w:rPr>
        <w:t>it has become further closed and centralised than ever before</w:t>
      </w:r>
      <w:r w:rsidRPr="00B87838">
        <w:rPr>
          <w:sz w:val="14"/>
        </w:rPr>
        <w:t xml:space="preserve">. The Chinese Communist Party is celebrating its 100th anniversary this year. In 2011, when it was celebrating its 90th anniversary, I was fortunate to attend an invite-only meeting of the Chinese Political Science Association in Shanghai. Many top Chinese political scientists openly discussed the possibilities of China opening up to a multi-party electoral system. That sort of discussion is almost impossible to imagine in Xi Jinping-led China now. </w:t>
      </w:r>
      <w:r w:rsidRPr="00B87838">
        <w:rPr>
          <w:u w:val="single"/>
        </w:rPr>
        <w:t xml:space="preserve">No doubt, China is a strong state </w:t>
      </w:r>
      <w:r w:rsidRPr="00B87838">
        <w:rPr>
          <w:u w:val="single"/>
        </w:rPr>
        <w:lastRenderedPageBreak/>
        <w:t>with a powerful party bureaucracy, but its politics is potentially very fragile.</w:t>
      </w:r>
      <w:r w:rsidRPr="00B87838">
        <w:rPr>
          <w:sz w:val="14"/>
        </w:rPr>
        <w:t xml:space="preserve"> Under a closed system, </w:t>
      </w:r>
      <w:r w:rsidRPr="00B87838">
        <w:rPr>
          <w:u w:val="single"/>
        </w:rPr>
        <w:t>it is almost impossible to predict when that spark will arrive to ignite a political upheaval</w:t>
      </w:r>
      <w:r w:rsidRPr="00B87838">
        <w:rPr>
          <w:sz w:val="14"/>
        </w:rPr>
        <w:t xml:space="preserve">. This is a country where the Interpol chief or a globally famous billionaire can disappear without any official explanation. Hundreds of Chinese millionaires have been living abroad to protect their wealth from future uncertainties and to avail the opportunities of open societies. </w:t>
      </w:r>
      <w:r w:rsidRPr="00B87838">
        <w:rPr>
          <w:u w:val="single"/>
        </w:rPr>
        <w:t>China has become rich</w:t>
      </w:r>
      <w:r w:rsidRPr="00B87838">
        <w:rPr>
          <w:sz w:val="14"/>
        </w:rPr>
        <w:t xml:space="preserve">, it is spending heavily on its university education, </w:t>
      </w:r>
      <w:r w:rsidRPr="00B87838">
        <w:rPr>
          <w:u w:val="single"/>
        </w:rPr>
        <w:t>but 600,000 Chinese students go abroad for their higher studies every year</w:t>
      </w:r>
      <w:r w:rsidRPr="00B87838">
        <w:rPr>
          <w:sz w:val="14"/>
        </w:rPr>
        <w:t xml:space="preserve">. </w:t>
      </w:r>
      <w:r w:rsidRPr="00B87838">
        <w:rPr>
          <w:u w:val="single"/>
        </w:rPr>
        <w:t>China’s economy might be booming for decades, but 10 million Chinese have traveled to other countries to find jobs</w:t>
      </w:r>
      <w:r w:rsidRPr="00B87838">
        <w:rPr>
          <w:b/>
          <w:bCs/>
          <w:sz w:val="14"/>
        </w:rPr>
        <w:t xml:space="preserve"> </w:t>
      </w:r>
      <w:r w:rsidRPr="00B87838">
        <w:rPr>
          <w:sz w:val="14"/>
        </w:rPr>
        <w:t xml:space="preserve">while 51 million people from all over the world have moved to the US for better work and improved living. Tough neighbourhood Despite its ongoing political troubles, there is no doubt that </w:t>
      </w:r>
      <w:r w:rsidRPr="00B87838">
        <w:rPr>
          <w:u w:val="single"/>
        </w:rPr>
        <w:t>the American political system is resilient to any attack from destabilising forces</w:t>
      </w:r>
      <w:r w:rsidRPr="00B87838">
        <w:rPr>
          <w:sz w:val="14"/>
        </w:rPr>
        <w:t xml:space="preserve">. But </w:t>
      </w:r>
      <w:r w:rsidRPr="00B87838">
        <w:rPr>
          <w:u w:val="single"/>
        </w:rPr>
        <w:t>that sort of trust in the system continues to elude China</w:t>
      </w:r>
      <w:r w:rsidRPr="00B87838">
        <w:rPr>
          <w:sz w:val="14"/>
        </w:rPr>
        <w:t xml:space="preserve">. Though China has been enjoying political stability for long, </w:t>
      </w:r>
      <w:r w:rsidRPr="00B87838">
        <w:rPr>
          <w:u w:val="single"/>
        </w:rPr>
        <w:t>the Chinese people don’t have similar trust and confidence in their political system as the Americans</w:t>
      </w:r>
      <w:r w:rsidRPr="00B87838">
        <w:rPr>
          <w:sz w:val="14"/>
        </w:rPr>
        <w:t xml:space="preserve"> have in theirs. This will not help China command the respect of other countries in its competition to become the global superpower. </w:t>
      </w:r>
      <w:r w:rsidRPr="00B87838">
        <w:rPr>
          <w:u w:val="single"/>
        </w:rPr>
        <w:t xml:space="preserve">Geopolitics also does not favour China </w:t>
      </w:r>
      <w:r w:rsidRPr="00B87838">
        <w:rPr>
          <w:sz w:val="14"/>
        </w:rPr>
        <w:t xml:space="preserve">as it has the US. Unlike the US, </w:t>
      </w:r>
      <w:r w:rsidRPr="00B87838">
        <w:rPr>
          <w:u w:val="single"/>
        </w:rPr>
        <w:t>China is surrounded by several powerful and competing countries</w:t>
      </w:r>
      <w:r w:rsidRPr="00B87838">
        <w:rPr>
          <w:sz w:val="14"/>
        </w:rPr>
        <w:t xml:space="preserve">. Among them, at least two, </w:t>
      </w:r>
      <w:r w:rsidRPr="00B87838">
        <w:rPr>
          <w:u w:val="single"/>
        </w:rPr>
        <w:t>Russia and India</w:t>
      </w:r>
      <w:r w:rsidRPr="00B87838">
        <w:rPr>
          <w:sz w:val="14"/>
        </w:rPr>
        <w:t xml:space="preserve">, </w:t>
      </w:r>
      <w:r w:rsidRPr="00B87838">
        <w:rPr>
          <w:u w:val="single"/>
        </w:rPr>
        <w:t>see the dream of becoming superpowers</w:t>
      </w:r>
      <w:r w:rsidRPr="00B87838">
        <w:rPr>
          <w:sz w:val="14"/>
        </w:rPr>
        <w:t xml:space="preserve">. China has also fought wars against them and continues to have several border disputes. </w:t>
      </w:r>
      <w:r w:rsidRPr="00B87838">
        <w:rPr>
          <w:u w:val="single"/>
        </w:rPr>
        <w:t>China is neither safe nor secure in its neighbourhood to freely engage in political and military projects</w:t>
      </w:r>
      <w:r w:rsidRPr="00B87838">
        <w:rPr>
          <w:sz w:val="14"/>
        </w:rPr>
        <w:t xml:space="preserve"> in other parts of the world as the US does. Besides </w:t>
      </w:r>
      <w:r w:rsidRPr="00B87838">
        <w:rPr>
          <w:u w:val="single"/>
        </w:rPr>
        <w:t>China</w:t>
      </w:r>
      <w:r w:rsidRPr="00B87838">
        <w:rPr>
          <w:sz w:val="14"/>
        </w:rPr>
        <w:t xml:space="preserve">’s location in a tough neighbourhood, it also </w:t>
      </w:r>
      <w:r w:rsidRPr="00B87838">
        <w:rPr>
          <w:u w:val="single"/>
        </w:rPr>
        <w:t>lacks trusted, powerful allies</w:t>
      </w:r>
      <w:r w:rsidRPr="00B87838">
        <w:rPr>
          <w:sz w:val="14"/>
        </w:rPr>
        <w:t xml:space="preserve">. On the one hand, the democratic US has established strong political and military cooperation with many regionally powerful countries like the UK, Germany, Japan, and Australia from the Cold War days. It continues to keep those allies, while getting new ones like India. On the other hand, </w:t>
      </w:r>
      <w:r w:rsidRPr="00B87838">
        <w:rPr>
          <w:u w:val="single"/>
        </w:rPr>
        <w:t xml:space="preserve">China’s only significant ally in the world is Russia, but that alliance suffers from many contradictions </w:t>
      </w:r>
      <w:r w:rsidRPr="00B87838">
        <w:rPr>
          <w:sz w:val="14"/>
        </w:rPr>
        <w:t xml:space="preserve">and has not passed the test of time. </w:t>
      </w:r>
      <w:r w:rsidRPr="00B87838">
        <w:rPr>
          <w:u w:val="single"/>
        </w:rPr>
        <w:t>It will be hard to imagine China gaining the upper hand militarily, economically, and politically in the future</w:t>
      </w:r>
      <w:r w:rsidRPr="00B87838">
        <w:rPr>
          <w:sz w:val="14"/>
        </w:rPr>
        <w:t xml:space="preserve">, vis-à-vis the US and its allies’ combined forces. The US stands firm </w:t>
      </w:r>
      <w:r w:rsidRPr="00B87838">
        <w:rPr>
          <w:u w:val="single"/>
        </w:rPr>
        <w:t xml:space="preserve">The US has been and will continue to be the global cultural superpower, and there is </w:t>
      </w:r>
      <w:r w:rsidRPr="00B87838">
        <w:rPr>
          <w:b/>
          <w:iCs/>
          <w:u w:val="single"/>
        </w:rPr>
        <w:t>minimal possibility of China posing any serious challeng</w:t>
      </w:r>
      <w:r w:rsidRPr="00B87838">
        <w:rPr>
          <w:u w:val="single"/>
        </w:rPr>
        <w:t>e to that status</w:t>
      </w:r>
      <w:r w:rsidRPr="00B87838">
        <w:rPr>
          <w:sz w:val="14"/>
        </w:rPr>
        <w:t xml:space="preserve">. Not only does its democracy and freedom provide ideological superiority to the US, its cultural influence through movies, media, music, and literature also extends across the world. The US is a country of immigrants, and it represents and enriches the cultures and ideas of the world. But China has remained a closed country for long. While English remains the world’s language, it is almost impossible to imagine Mandarin taking up that place. </w:t>
      </w:r>
      <w:r w:rsidRPr="00B87838">
        <w:rPr>
          <w:u w:val="single"/>
        </w:rPr>
        <w:t>China will always be struggling to catch up to the US</w:t>
      </w:r>
      <w:r w:rsidRPr="00B87838">
        <w:rPr>
          <w:sz w:val="14"/>
        </w:rPr>
        <w:t xml:space="preserve"> and take the lead position in the global power race. Like the Soviet Union, its superpower status will be limited and confined to certain aspects of it. </w:t>
      </w:r>
      <w:r w:rsidRPr="00B87838">
        <w:rPr>
          <w:u w:val="single"/>
        </w:rPr>
        <w:t>The US has everything to hold its own long in this competition if it doesn’t often engage in self-sabotaging acts</w:t>
      </w:r>
      <w:r w:rsidRPr="00B87838">
        <w:rPr>
          <w:sz w:val="14"/>
        </w:rPr>
        <w:t xml:space="preserve"> like it has in the last four years.</w:t>
      </w:r>
    </w:p>
    <w:p w14:paraId="12917D5B" w14:textId="77777777" w:rsidR="00603FC9" w:rsidRPr="00B87838" w:rsidRDefault="00603FC9" w:rsidP="00603FC9"/>
    <w:p w14:paraId="4666A341" w14:textId="77777777" w:rsidR="00EF5000" w:rsidRPr="00E45557" w:rsidRDefault="00EF5000" w:rsidP="00EF5000"/>
    <w:p w14:paraId="4455EACB" w14:textId="7869CC3E" w:rsidR="00EF5000" w:rsidRDefault="00945732" w:rsidP="00945732">
      <w:pPr>
        <w:pStyle w:val="Heading2"/>
      </w:pPr>
      <w:r>
        <w:lastRenderedPageBreak/>
        <w:t>Sustainability</w:t>
      </w:r>
    </w:p>
    <w:p w14:paraId="2F1D46B0" w14:textId="77777777" w:rsidR="00EF5000" w:rsidRDefault="00EF5000" w:rsidP="00EF5000">
      <w:pPr>
        <w:pStyle w:val="Heading3"/>
      </w:pPr>
      <w:r>
        <w:lastRenderedPageBreak/>
        <w:t>At: Heg Unsustainable</w:t>
      </w:r>
    </w:p>
    <w:p w14:paraId="112D98B8" w14:textId="77777777" w:rsidR="00EF5000" w:rsidRDefault="00EF5000" w:rsidP="00EF5000"/>
    <w:p w14:paraId="1D4888F6" w14:textId="77777777" w:rsidR="00EF5000" w:rsidRDefault="00EF5000" w:rsidP="00EF5000">
      <w:pPr>
        <w:pStyle w:val="Heading4"/>
      </w:pPr>
      <w:r>
        <w:t>US heg sustainable – international bids fail</w:t>
      </w:r>
    </w:p>
    <w:p w14:paraId="02BB0F1A" w14:textId="77777777" w:rsidR="00EF5000" w:rsidRPr="00561534" w:rsidRDefault="00EF5000" w:rsidP="00EF5000">
      <w:pPr>
        <w:rPr>
          <w:rFonts w:ascii="Solido" w:hAnsi="Solido"/>
          <w:color w:val="000000"/>
          <w:sz w:val="21"/>
          <w:szCs w:val="21"/>
        </w:rPr>
      </w:pPr>
      <w:r>
        <w:t xml:space="preserve">Stephen M. </w:t>
      </w:r>
      <w:r w:rsidRPr="003A6208">
        <w:rPr>
          <w:rStyle w:val="Style13ptBold"/>
        </w:rPr>
        <w:t>Walt 2023</w:t>
      </w:r>
      <w:r>
        <w:t xml:space="preserve">- </w:t>
      </w:r>
      <w:r w:rsidRPr="003A6208">
        <w:rPr>
          <w:rFonts w:ascii="Solido" w:hAnsi="Solido"/>
          <w:color w:val="000000"/>
          <w:sz w:val="21"/>
          <w:szCs w:val="21"/>
        </w:rPr>
        <w:t>columnist at </w:t>
      </w:r>
      <w:r w:rsidRPr="003A6208">
        <w:rPr>
          <w:rFonts w:ascii="Solido" w:hAnsi="Solido"/>
          <w:i/>
          <w:iCs/>
          <w:color w:val="000000"/>
          <w:sz w:val="21"/>
          <w:szCs w:val="21"/>
        </w:rPr>
        <w:t>Foreign Policy </w:t>
      </w:r>
      <w:r w:rsidRPr="003A6208">
        <w:rPr>
          <w:rFonts w:ascii="Solido" w:hAnsi="Solido"/>
          <w:color w:val="000000"/>
          <w:sz w:val="21"/>
          <w:szCs w:val="21"/>
        </w:rPr>
        <w:t>and the Robert and Renée Belfer professor of international relations at Harvard University</w:t>
      </w:r>
      <w:r>
        <w:rPr>
          <w:rFonts w:ascii="Solido" w:hAnsi="Solido"/>
          <w:color w:val="000000"/>
          <w:sz w:val="21"/>
          <w:szCs w:val="21"/>
        </w:rPr>
        <w:t>, Foreign Policy, “</w:t>
      </w:r>
      <w:r w:rsidRPr="003A6208">
        <w:rPr>
          <w:rFonts w:ascii="Solido" w:hAnsi="Solido"/>
          <w:color w:val="000000"/>
          <w:sz w:val="21"/>
          <w:szCs w:val="21"/>
        </w:rPr>
        <w:t>Stop Worrying About Chinese Hegemony in Asia</w:t>
      </w:r>
      <w:r>
        <w:rPr>
          <w:rFonts w:ascii="Solido" w:hAnsi="Solido"/>
          <w:color w:val="000000"/>
          <w:sz w:val="21"/>
          <w:szCs w:val="21"/>
        </w:rPr>
        <w:t xml:space="preserve">”, </w:t>
      </w:r>
      <w:hyperlink r:id="rId10" w:history="1">
        <w:r w:rsidRPr="00A54A99">
          <w:rPr>
            <w:rStyle w:val="Hyperlink"/>
            <w:rFonts w:ascii="Solido" w:hAnsi="Solido"/>
            <w:sz w:val="21"/>
            <w:szCs w:val="21"/>
          </w:rPr>
          <w:t>https://foreignpolicy.com/2023/05/31/stop-worrying-about-chinese-hegemony-in-asia/</w:t>
        </w:r>
      </w:hyperlink>
      <w:r>
        <w:rPr>
          <w:rFonts w:ascii="Solido" w:hAnsi="Solido"/>
          <w:color w:val="000000"/>
          <w:sz w:val="21"/>
          <w:szCs w:val="21"/>
        </w:rPr>
        <w:t xml:space="preserve"> //nvb</w:t>
      </w:r>
    </w:p>
    <w:p w14:paraId="5D3F01BB" w14:textId="77777777" w:rsidR="00EF5000" w:rsidRPr="007C28E1" w:rsidRDefault="00EF5000" w:rsidP="00EF5000">
      <w:pPr>
        <w:rPr>
          <w:sz w:val="16"/>
        </w:rPr>
      </w:pPr>
      <w:r w:rsidRPr="007C28E1">
        <w:rPr>
          <w:sz w:val="16"/>
        </w:rPr>
        <w:t xml:space="preserve">Why Regional Hegemony Is (Nearly) Impossible to Achieve Regional hegemony may be desirable in theory, but history suggests that it is an elusive goal. As Jonathan Kirshner </w:t>
      </w:r>
      <w:hyperlink r:id="rId11" w:history="1">
        <w:r w:rsidRPr="003A6208">
          <w:rPr>
            <w:rStyle w:val="Hyperlink"/>
          </w:rPr>
          <w:t>points out</w:t>
        </w:r>
      </w:hyperlink>
      <w:r w:rsidRPr="007C28E1">
        <w:rPr>
          <w:sz w:val="16"/>
        </w:rPr>
        <w:t xml:space="preserve">, </w:t>
      </w:r>
      <w:r w:rsidRPr="003A6208">
        <w:rPr>
          <w:u w:val="single"/>
        </w:rPr>
        <w:t xml:space="preserve">several different </w:t>
      </w:r>
      <w:r w:rsidRPr="00603FC9">
        <w:rPr>
          <w:highlight w:val="cyan"/>
          <w:u w:val="single"/>
        </w:rPr>
        <w:t>great powers</w:t>
      </w:r>
      <w:r w:rsidRPr="003A6208">
        <w:rPr>
          <w:u w:val="single"/>
        </w:rPr>
        <w:t xml:space="preserve"> have </w:t>
      </w:r>
      <w:r w:rsidRPr="00603FC9">
        <w:rPr>
          <w:highlight w:val="cyan"/>
          <w:u w:val="single"/>
        </w:rPr>
        <w:t>launched bids</w:t>
      </w:r>
      <w:r w:rsidRPr="003A6208">
        <w:rPr>
          <w:u w:val="single"/>
        </w:rPr>
        <w:t xml:space="preserve"> </w:t>
      </w:r>
      <w:r w:rsidRPr="00603FC9">
        <w:rPr>
          <w:highlight w:val="cyan"/>
          <w:u w:val="single"/>
        </w:rPr>
        <w:t>for</w:t>
      </w:r>
      <w:r w:rsidRPr="003A6208">
        <w:rPr>
          <w:u w:val="single"/>
        </w:rPr>
        <w:t xml:space="preserve"> regional </w:t>
      </w:r>
      <w:r w:rsidRPr="00603FC9">
        <w:rPr>
          <w:highlight w:val="cyan"/>
          <w:u w:val="single"/>
        </w:rPr>
        <w:t>dominance</w:t>
      </w:r>
      <w:r w:rsidRPr="003A6208">
        <w:rPr>
          <w:u w:val="single"/>
        </w:rPr>
        <w:t xml:space="preserve"> in the modern era and </w:t>
      </w:r>
      <w:r w:rsidRPr="00603FC9">
        <w:rPr>
          <w:highlight w:val="cyan"/>
          <w:u w:val="single"/>
        </w:rPr>
        <w:t>all but one</w:t>
      </w:r>
      <w:r w:rsidRPr="003A6208">
        <w:rPr>
          <w:u w:val="single"/>
        </w:rPr>
        <w:t xml:space="preserve"> of these </w:t>
      </w:r>
      <w:r w:rsidRPr="00603FC9">
        <w:rPr>
          <w:highlight w:val="cyan"/>
          <w:u w:val="single"/>
        </w:rPr>
        <w:t>attempts ended in disaster</w:t>
      </w:r>
      <w:r w:rsidRPr="003A6208">
        <w:rPr>
          <w:u w:val="single"/>
        </w:rPr>
        <w:t>.</w:t>
      </w:r>
      <w:r w:rsidRPr="007C28E1">
        <w:rPr>
          <w:sz w:val="16"/>
        </w:rPr>
        <w:t xml:space="preserve"> France failed under Louis XIV and Napoleon Bonaparte, Germany was beaten decisively in both world wars, and Japan’s attempt to establish a hegemonic order in Asia ended in total defeat as well. </w:t>
      </w:r>
      <w:r w:rsidRPr="003A6208">
        <w:rPr>
          <w:u w:val="single"/>
        </w:rPr>
        <w:t xml:space="preserve">Only </w:t>
      </w:r>
      <w:r w:rsidRPr="00603FC9">
        <w:rPr>
          <w:highlight w:val="cyan"/>
          <w:u w:val="single"/>
        </w:rPr>
        <w:t>the United States</w:t>
      </w:r>
      <w:r w:rsidRPr="003A6208">
        <w:rPr>
          <w:u w:val="single"/>
        </w:rPr>
        <w:t xml:space="preserve"> managed to pull off </w:t>
      </w:r>
      <w:r w:rsidRPr="00603FC9">
        <w:rPr>
          <w:highlight w:val="cyan"/>
          <w:u w:val="single"/>
        </w:rPr>
        <w:t>becoming the sole great power</w:t>
      </w:r>
      <w:r w:rsidRPr="003A6208">
        <w:rPr>
          <w:u w:val="single"/>
        </w:rPr>
        <w:t xml:space="preserve"> in its region. In the modern world, in short, the success rate is less than 20 percent.</w:t>
      </w:r>
      <w:r>
        <w:rPr>
          <w:u w:val="single"/>
        </w:rPr>
        <w:t xml:space="preserve"> </w:t>
      </w:r>
      <w:r w:rsidRPr="007C28E1">
        <w:rPr>
          <w:sz w:val="16"/>
        </w:rPr>
        <w:t xml:space="preserve">Furthermore, the failures were not just minor setbacks: They were unmitigated disasters for the countries that made the attempt. Perhaps a million Frenchmen lost their lives in the Napoleonic Wars, and Bonaparte died in exile on a remote island in the South Atlantic. Germany suffered mightily in both world wars and ended up divided into separate states for more than 40 years. Japan was firebombed in World War II, had two cities destroyed by atomic bombs, and its political order was remade by a foreign occupier. </w:t>
      </w:r>
      <w:r w:rsidRPr="00603FC9">
        <w:rPr>
          <w:highlight w:val="cyan"/>
          <w:u w:val="single"/>
        </w:rPr>
        <w:t>Being</w:t>
      </w:r>
      <w:r w:rsidRPr="003A6208">
        <w:rPr>
          <w:u w:val="single"/>
        </w:rPr>
        <w:t xml:space="preserve"> a regional </w:t>
      </w:r>
      <w:r w:rsidRPr="00603FC9">
        <w:rPr>
          <w:highlight w:val="cyan"/>
          <w:u w:val="single"/>
        </w:rPr>
        <w:t>hegemon</w:t>
      </w:r>
      <w:r w:rsidRPr="003A6208">
        <w:rPr>
          <w:u w:val="single"/>
        </w:rPr>
        <w:t xml:space="preserve"> </w:t>
      </w:r>
      <w:r w:rsidRPr="00603FC9">
        <w:rPr>
          <w:highlight w:val="cyan"/>
          <w:u w:val="single"/>
        </w:rPr>
        <w:t>might be desirable, but trying to become one</w:t>
      </w:r>
      <w:r w:rsidRPr="003A6208">
        <w:rPr>
          <w:u w:val="single"/>
        </w:rPr>
        <w:t xml:space="preserve"> almost always </w:t>
      </w:r>
      <w:r w:rsidRPr="00603FC9">
        <w:rPr>
          <w:highlight w:val="cyan"/>
          <w:u w:val="single"/>
        </w:rPr>
        <w:t>makes a state less,</w:t>
      </w:r>
      <w:r w:rsidRPr="003A6208">
        <w:rPr>
          <w:u w:val="single"/>
        </w:rPr>
        <w:t xml:space="preserve"> rather than more, </w:t>
      </w:r>
      <w:r w:rsidRPr="00603FC9">
        <w:rPr>
          <w:highlight w:val="cyan"/>
          <w:u w:val="single"/>
        </w:rPr>
        <w:t>secure</w:t>
      </w:r>
      <w:r w:rsidRPr="003A6208">
        <w:rPr>
          <w:u w:val="single"/>
        </w:rPr>
        <w:t>.</w:t>
      </w:r>
      <w:r w:rsidRPr="007C28E1">
        <w:rPr>
          <w:sz w:val="16"/>
        </w:rPr>
        <w:t xml:space="preserve"> </w:t>
      </w:r>
      <w:r w:rsidRPr="00603FC9">
        <w:rPr>
          <w:highlight w:val="cyan"/>
          <w:u w:val="single"/>
        </w:rPr>
        <w:t>Bids for hegemony fail</w:t>
      </w:r>
      <w:r w:rsidRPr="007C28E1">
        <w:rPr>
          <w:sz w:val="16"/>
        </w:rPr>
        <w:t xml:space="preserve"> for two main reasons. First, as defensive realists have long </w:t>
      </w:r>
      <w:hyperlink r:id="rId12" w:history="1">
        <w:r w:rsidRPr="003A6208">
          <w:rPr>
            <w:rStyle w:val="Hyperlink"/>
          </w:rPr>
          <w:t>emphasized</w:t>
        </w:r>
      </w:hyperlink>
      <w:r w:rsidRPr="007C28E1">
        <w:rPr>
          <w:sz w:val="16"/>
        </w:rPr>
        <w:t xml:space="preserve">, </w:t>
      </w:r>
      <w:r w:rsidRPr="003A6208">
        <w:rPr>
          <w:u w:val="single"/>
        </w:rPr>
        <w:t xml:space="preserve">there is a powerful tendency for </w:t>
      </w:r>
      <w:r w:rsidRPr="00603FC9">
        <w:rPr>
          <w:highlight w:val="cyan"/>
          <w:u w:val="single"/>
        </w:rPr>
        <w:t>major powers</w:t>
      </w:r>
      <w:r w:rsidRPr="003A6208">
        <w:rPr>
          <w:u w:val="single"/>
        </w:rPr>
        <w:t xml:space="preserve"> to </w:t>
      </w:r>
      <w:r w:rsidRPr="00603FC9">
        <w:rPr>
          <w:highlight w:val="cyan"/>
          <w:u w:val="single"/>
        </w:rPr>
        <w:t>balance against threats</w:t>
      </w:r>
      <w:r w:rsidRPr="003A6208">
        <w:rPr>
          <w:u w:val="single"/>
        </w:rPr>
        <w:t xml:space="preserve">. When a powerful state is nearby, when its </w:t>
      </w:r>
      <w:r w:rsidRPr="00603FC9">
        <w:rPr>
          <w:highlight w:val="cyan"/>
          <w:u w:val="single"/>
        </w:rPr>
        <w:t>military forces</w:t>
      </w:r>
      <w:r w:rsidRPr="003A6208">
        <w:rPr>
          <w:u w:val="single"/>
        </w:rPr>
        <w:t xml:space="preserve"> seem </w:t>
      </w:r>
      <w:r w:rsidRPr="00603FC9">
        <w:rPr>
          <w:highlight w:val="cyan"/>
          <w:u w:val="single"/>
        </w:rPr>
        <w:t>tailored to project power</w:t>
      </w:r>
      <w:r w:rsidRPr="003A6208">
        <w:rPr>
          <w:u w:val="single"/>
        </w:rPr>
        <w:t xml:space="preserve"> against others, and when it seems to have revisionist ambitions, nearby </w:t>
      </w:r>
      <w:r w:rsidRPr="00603FC9">
        <w:rPr>
          <w:highlight w:val="cyan"/>
          <w:u w:val="single"/>
        </w:rPr>
        <w:t>powers</w:t>
      </w:r>
      <w:r w:rsidRPr="003A6208">
        <w:rPr>
          <w:u w:val="single"/>
        </w:rPr>
        <w:t xml:space="preserve"> typically band together to </w:t>
      </w:r>
      <w:r w:rsidRPr="00603FC9">
        <w:rPr>
          <w:highlight w:val="cyan"/>
          <w:u w:val="single"/>
        </w:rPr>
        <w:t>deter or defeat them</w:t>
      </w:r>
      <w:r w:rsidRPr="003A6208">
        <w:rPr>
          <w:u w:val="single"/>
        </w:rPr>
        <w:t>.</w:t>
      </w:r>
      <w:r w:rsidRPr="007C28E1">
        <w:rPr>
          <w:sz w:val="16"/>
        </w:rPr>
        <w:t xml:space="preserve"> If a would-be hegemon reveals its aims by starting a war, balancing behavior becomes even more pronounced and effective. The second barrier to regional hegemony is </w:t>
      </w:r>
      <w:r w:rsidRPr="00603FC9">
        <w:rPr>
          <w:highlight w:val="cyan"/>
          <w:u w:val="single"/>
        </w:rPr>
        <w:t>nationalism</w:t>
      </w:r>
      <w:r w:rsidRPr="007C28E1">
        <w:rPr>
          <w:sz w:val="16"/>
        </w:rPr>
        <w:t xml:space="preserve">. As Napoleon discovered when he invaded Spain, as the Soviet Union </w:t>
      </w:r>
      <w:r w:rsidRPr="00603FC9">
        <w:rPr>
          <w:sz w:val="16"/>
          <w:highlight w:val="cyan"/>
        </w:rPr>
        <w:t>and United States</w:t>
      </w:r>
      <w:r w:rsidRPr="007C28E1">
        <w:rPr>
          <w:sz w:val="16"/>
        </w:rPr>
        <w:t xml:space="preserve"> both learned in Afghanistan, and as Moscow is now being reminded in Ukraine, local populations will make enormous sacrifices to repel invaders. Even nations that have been temporarily vanquished often remain restive and eager to throw off an aspiring hegemon’s yoke. The dissolution of the European colonial empires during the 20th century further illustrates how the spread of nationalist doctrines </w:t>
      </w:r>
      <w:r w:rsidRPr="00603FC9">
        <w:rPr>
          <w:highlight w:val="cyan"/>
          <w:u w:val="single"/>
        </w:rPr>
        <w:t>has strengthened resistance to foreign dominance</w:t>
      </w:r>
      <w:r w:rsidRPr="00603FC9">
        <w:rPr>
          <w:sz w:val="16"/>
          <w:highlight w:val="cyan"/>
        </w:rPr>
        <w:t>.</w:t>
      </w:r>
    </w:p>
    <w:p w14:paraId="55323FFF" w14:textId="77777777" w:rsidR="00EF5000" w:rsidRPr="007C28E1" w:rsidRDefault="00EF5000" w:rsidP="00EF5000"/>
    <w:p w14:paraId="03CDFB0C" w14:textId="77777777" w:rsidR="00EF5000" w:rsidRPr="007C28E1" w:rsidRDefault="00EF5000" w:rsidP="00EF5000"/>
    <w:p w14:paraId="1024B3EF" w14:textId="77777777" w:rsidR="00EF5000" w:rsidRPr="006E7784" w:rsidRDefault="00EF5000" w:rsidP="00EF5000">
      <w:pPr>
        <w:pStyle w:val="Heading4"/>
        <w:rPr>
          <w:rFonts w:cs="Calibri"/>
          <w:bCs/>
        </w:rPr>
      </w:pPr>
      <w:r w:rsidRPr="006E7784">
        <w:rPr>
          <w:rFonts w:cs="Calibri"/>
        </w:rPr>
        <w:t xml:space="preserve">Heg is </w:t>
      </w:r>
      <w:r w:rsidRPr="006E7784">
        <w:rPr>
          <w:rFonts w:cs="Calibri"/>
          <w:u w:val="single"/>
        </w:rPr>
        <w:t>strong</w:t>
      </w:r>
      <w:r w:rsidRPr="006E7784">
        <w:rPr>
          <w:rFonts w:cs="Calibri"/>
        </w:rPr>
        <w:t xml:space="preserve"> now. Prefer </w:t>
      </w:r>
      <w:r w:rsidRPr="006E7784">
        <w:rPr>
          <w:rFonts w:cs="Calibri"/>
          <w:u w:val="single"/>
        </w:rPr>
        <w:t>empirically</w:t>
      </w:r>
      <w:r w:rsidRPr="006E7784">
        <w:rPr>
          <w:rFonts w:cs="Calibri"/>
        </w:rPr>
        <w:t xml:space="preserve"> backed models of testing. </w:t>
      </w:r>
    </w:p>
    <w:p w14:paraId="6B17909E" w14:textId="77777777" w:rsidR="00EF5000" w:rsidRPr="006E7784" w:rsidRDefault="00EF5000" w:rsidP="00EF5000">
      <w:r w:rsidRPr="006E7784">
        <w:t xml:space="preserve">Feirut Murat </w:t>
      </w:r>
      <w:r w:rsidRPr="006E7784">
        <w:rPr>
          <w:rStyle w:val="Style13ptBold"/>
        </w:rPr>
        <w:t>Ozkaleli and Gunes 21</w:t>
      </w:r>
      <w:r w:rsidRPr="006E7784">
        <w:t xml:space="preserve">, Professor at School of Public International Affairs in international relations and comparative politics, Ph.D. from University of Colorado, MA from University of Denver, form chair of international relations department at Harran University, former associate director of graduate school at Lefke, former director of the Middle East Research Center at Zirve; Ali Gunes, ADA University, School of Public and International Affairs, Teaching Fellow CERGE-EI Foundation, December 2021, "Allied but Deviating NATO in the Multipolar World: Exploring Time Profiles of Western Alliance Cohesion Using Ideal Point Estimations," Global Governance 27(4) p. 561-586, </w:t>
      </w:r>
      <w:hyperlink r:id="rId13" w:history="1">
        <w:r w:rsidRPr="006E7784">
          <w:rPr>
            <w:rStyle w:val="Hyperlink"/>
          </w:rPr>
          <w:t>https://heinonline.org/HOL/LandingPage?handle=hein.journals/glogo27&amp;div=32&amp;id=&amp;page=</w:t>
        </w:r>
      </w:hyperlink>
      <w:r>
        <w:rPr>
          <w:rStyle w:val="Hyperlink"/>
        </w:rPr>
        <w:t>, kav</w:t>
      </w:r>
    </w:p>
    <w:p w14:paraId="0213F177" w14:textId="77777777" w:rsidR="00EF5000" w:rsidRPr="007510B1" w:rsidRDefault="00EF5000" w:rsidP="00EF5000">
      <w:pPr>
        <w:rPr>
          <w:sz w:val="12"/>
        </w:rPr>
      </w:pPr>
      <w:r w:rsidRPr="007510B1">
        <w:rPr>
          <w:sz w:val="12"/>
        </w:rPr>
        <w:t xml:space="preserve">Utilizing ideal points, we proposed cohesion, deviation, and adhesion measures to empirically explore security alliance cohesion, Member State deviations, and third state adhesions. Our findings suggest that </w:t>
      </w:r>
      <w:r w:rsidRPr="006E7784">
        <w:rPr>
          <w:rStyle w:val="StyleUnderline"/>
        </w:rPr>
        <w:t xml:space="preserve">security alliances such as NATO and the Warsaw Pact had higher cohesion than other UN members, that external threat increased security alliance cohesion, and that the United States turned out to be the most significant deviating member in NATO since 1980, while third countries such as Australia, South Korea, and Japan were more aligned with the NATO alliance whereas Israel was more </w:t>
      </w:r>
      <w:r w:rsidRPr="006E7784">
        <w:rPr>
          <w:rStyle w:val="StyleUnderline"/>
        </w:rPr>
        <w:lastRenderedPageBreak/>
        <w:t>aligned with the United States</w:t>
      </w:r>
      <w:r w:rsidRPr="007510B1">
        <w:rPr>
          <w:sz w:val="12"/>
        </w:rPr>
        <w:t>. By using our measures, one can study any alignment pattern among any state groups in the UN, even without a priori  identifications of state groupings. Measures developed and tested in this study can provide researchers with strong diagnostic tools. The study contributes to the overall UNGA voting literature by providing statistical inferences about the validity of the data.</w:t>
      </w:r>
    </w:p>
    <w:p w14:paraId="522323A4" w14:textId="77777777" w:rsidR="00EF5000" w:rsidRPr="007510B1" w:rsidRDefault="00EF5000" w:rsidP="00EF5000">
      <w:pPr>
        <w:rPr>
          <w:sz w:val="12"/>
        </w:rPr>
      </w:pPr>
      <w:r w:rsidRPr="007510B1">
        <w:rPr>
          <w:sz w:val="12"/>
        </w:rPr>
        <w:t>We believe that the approach and new measures presented here could be useful to investigate cohesion levels in other intergovernmental organizations such as the EU and the Organization of Islamic Cooperation, as well as economic communities like BRICS, while pinpointing each state’s political distance vis-à-vis each other or to a defined group of states. Furthermore, using this approach and these new measures could help researchers to concentrate on specific questions (e.g., whether the foundation of BRICS really brought Member States together on the issues of high politics, or whether Brexit could have been predicted). In other words, while the approach offered here was utilized more for descriptive purposes, it presents a superior alternative to measure variance across time, increasing our predictive power for actual or potential dramatic policy shifts at Member State and at (any) group level by using the UNGA voting data.</w:t>
      </w:r>
    </w:p>
    <w:p w14:paraId="291B3A60" w14:textId="77777777" w:rsidR="00EF5000" w:rsidRPr="006E7784" w:rsidRDefault="00EF5000" w:rsidP="00EF5000">
      <w:pPr>
        <w:rPr>
          <w:rStyle w:val="StyleUnderline"/>
        </w:rPr>
      </w:pPr>
      <w:r w:rsidRPr="006E7784">
        <w:rPr>
          <w:rStyle w:val="StyleUnderline"/>
        </w:rPr>
        <w:t>As the Trump administration threatened to abandon NATO, and as Russia revives and China rises, “How long can NATO last in a post-US hegemonic, multipolar world?” became one of the most important questions in contemporary world politics. Contrary to Trump’s withdrawal rhetoric, we found that the height of the US ally deviation from NATO was during 2001–2008, coinciding with the presidential term of George W. Bush. In fact, our findings suggest that Trump’s NATO deviation scores came behind those of two Democrat presidents, Obama and Clinton, when they were put into an ordinal scale for heuristic purposes.</w:t>
      </w:r>
    </w:p>
    <w:p w14:paraId="149B3FA8" w14:textId="77777777" w:rsidR="00EF5000" w:rsidRPr="007510B1" w:rsidRDefault="00EF5000" w:rsidP="00EF5000">
      <w:pPr>
        <w:rPr>
          <w:rStyle w:val="Style13ptBold"/>
          <w:b w:val="0"/>
          <w:sz w:val="12"/>
        </w:rPr>
      </w:pPr>
      <w:r w:rsidRPr="006E7784">
        <w:rPr>
          <w:rStyle w:val="StyleUnderline"/>
        </w:rPr>
        <w:t>Throughout this article, we deliberately tried to avoid any discussion that might not be empirically verified</w:t>
      </w:r>
      <w:r w:rsidRPr="007510B1">
        <w:rPr>
          <w:sz w:val="12"/>
        </w:rPr>
        <w:t xml:space="preserve">, keeping the scope of the article rather descriptive. Still, we believe studying the past of the security alliances would give us considerable explanatory and even predictive power. </w:t>
      </w:r>
      <w:r w:rsidRPr="006E7784">
        <w:rPr>
          <w:rStyle w:val="StyleUnderline"/>
        </w:rPr>
        <w:t>We observed that threat perception, both for external and internal</w:t>
      </w:r>
      <w:r w:rsidRPr="007510B1">
        <w:rPr>
          <w:sz w:val="12"/>
        </w:rPr>
        <w:t xml:space="preserve"> (i.e., intra-alliance) </w:t>
      </w:r>
      <w:r w:rsidRPr="006E7784">
        <w:rPr>
          <w:rStyle w:val="StyleUnderline"/>
        </w:rPr>
        <w:t>threats, played a significant role in political alignments for security alliances. The 9/11 attacks and activation of Article 5 of the Washington Treaty led to a turning point for the NATO allies, as free riding was replaced by joining costly global wars that were arguably triggered by US hegemony in the world. In the past, the United States provided deterrence against the Soviet Union as a public good for NATO members. Over the past two decades, however, an increasing number of NATO members have come to believe that they are being dragged into “American wars.” In this case, the problem would not be one of US abdication or abandonment but balancing the hegemon.</w:t>
      </w:r>
      <w:r w:rsidRPr="007510B1">
        <w:rPr>
          <w:sz w:val="12"/>
        </w:rPr>
        <w:t xml:space="preserve">59 NATO has survived US ally deviation for four decades. The height of US deviation was actually in the past, not in the present. While alliance cohesion was an important topic, especially after the end of the Cold War, discussions about NATO have happened largely at a theoretical level, revolving around realist, liberal and constructivist propositions about whether NATO would collapse or survive.60 </w:t>
      </w:r>
      <w:r w:rsidRPr="006E7784">
        <w:rPr>
          <w:rStyle w:val="StyleUnderline"/>
        </w:rPr>
        <w:t>The present research, in contrast, was conducted at an empirical level.</w:t>
      </w:r>
      <w:r w:rsidRPr="007510B1">
        <w:rPr>
          <w:sz w:val="12"/>
        </w:rPr>
        <w:t xml:space="preserve"> By applying this approach to NATO, we were able to measure the flexibility of the arrangement and obtain evidence to show what was really happening with the United States and NATO, despite what might have been expected from the rhetoric of Trump. </w:t>
      </w:r>
      <w:r w:rsidRPr="006E7784">
        <w:rPr>
          <w:rStyle w:val="StyleUnderline"/>
        </w:rPr>
        <w:t>While our findings support some earlier proposals, such as the external threat hypothesis, they also contradict some others, including the literature on the decline of US hegemony and its policy implications.</w:t>
      </w:r>
      <w:r w:rsidRPr="007510B1">
        <w:rPr>
          <w:sz w:val="12"/>
        </w:rPr>
        <w:t xml:space="preserve"> We therefore hope that the new approach developed here to measure foreign policy preferences by using a spatial model and UNGA voting data might reignite interest for more empirically driven future research on NATO and other alliances, as well as cohesion of states in other organizations, while also strengthening the overall validity and therefore confidence in using UNGA voting data with spatial models.61</w:t>
      </w:r>
    </w:p>
    <w:p w14:paraId="54CC38D5" w14:textId="77777777" w:rsidR="00945732" w:rsidRPr="00A61D3E" w:rsidRDefault="00945732" w:rsidP="00945732">
      <w:pPr>
        <w:keepNext/>
        <w:keepLines/>
        <w:spacing w:before="200"/>
        <w:outlineLvl w:val="3"/>
        <w:rPr>
          <w:rFonts w:eastAsiaTheme="majorEastAsia" w:cstheme="majorBidi"/>
          <w:b/>
          <w:iCs/>
        </w:rPr>
      </w:pPr>
      <w:r w:rsidRPr="00A61D3E">
        <w:rPr>
          <w:rFonts w:eastAsiaTheme="majorEastAsia" w:cstheme="majorBidi"/>
          <w:b/>
          <w:iCs/>
        </w:rPr>
        <w:t xml:space="preserve">Heg is </w:t>
      </w:r>
      <w:r w:rsidRPr="00A61D3E">
        <w:rPr>
          <w:rFonts w:eastAsiaTheme="majorEastAsia" w:cstheme="majorBidi"/>
          <w:b/>
          <w:iCs/>
          <w:u w:val="single"/>
        </w:rPr>
        <w:t>good</w:t>
      </w:r>
      <w:r w:rsidRPr="00A61D3E">
        <w:rPr>
          <w:rFonts w:eastAsiaTheme="majorEastAsia" w:cstheme="majorBidi"/>
          <w:b/>
          <w:iCs/>
        </w:rPr>
        <w:t xml:space="preserve"> and </w:t>
      </w:r>
      <w:r w:rsidRPr="00A61D3E">
        <w:rPr>
          <w:rFonts w:eastAsiaTheme="majorEastAsia" w:cstheme="majorBidi"/>
          <w:b/>
          <w:iCs/>
          <w:u w:val="single"/>
        </w:rPr>
        <w:t>sustainable</w:t>
      </w:r>
      <w:r w:rsidRPr="00A61D3E">
        <w:rPr>
          <w:rFonts w:eastAsiaTheme="majorEastAsia" w:cstheme="majorBidi"/>
          <w:b/>
          <w:iCs/>
        </w:rPr>
        <w:t xml:space="preserve"> – working international structures, U.S. security commitments, and democratic commonality </w:t>
      </w:r>
    </w:p>
    <w:p w14:paraId="39AD34D2" w14:textId="77777777" w:rsidR="00945732" w:rsidRPr="00A61D3E" w:rsidRDefault="00945732" w:rsidP="00945732">
      <w:r w:rsidRPr="00A61D3E">
        <w:rPr>
          <w:b/>
          <w:bCs/>
        </w:rPr>
        <w:t>Kagan ’18</w:t>
      </w:r>
      <w:r w:rsidRPr="00A61D3E">
        <w:t xml:space="preserve"> – Senior Fellow at the Brookings Institute</w:t>
      </w:r>
    </w:p>
    <w:p w14:paraId="44D03647" w14:textId="77777777" w:rsidR="00945732" w:rsidRPr="00A61D3E" w:rsidRDefault="00945732" w:rsidP="00945732">
      <w:r w:rsidRPr="00A61D3E">
        <w:t xml:space="preserve">[Friedman Senior Fellow with the Project on International Order and Strategy, Foreign Policy Brookings Program, written several books regarding the international order and U.S. hegemony, contributing columnist to the Washington Post, 9-18-2018, “The Jungle Grows Back: American and Our Imperiled World,” accessed 3-2-2020] </w:t>
      </w:r>
    </w:p>
    <w:p w14:paraId="02BF2168" w14:textId="77777777" w:rsidR="00945732" w:rsidRPr="00A61D3E" w:rsidRDefault="00945732" w:rsidP="00945732">
      <w:pPr>
        <w:rPr>
          <w:sz w:val="16"/>
        </w:rPr>
      </w:pPr>
      <w:r w:rsidRPr="00A61D3E">
        <w:rPr>
          <w:sz w:val="16"/>
        </w:rPr>
        <w:t xml:space="preserve">Despite everything that has happened, if we reject the counsels of the new “realism” and resume our support for the liberal world order, it is still within our capacity to defend it and put off its collapse, perhaps for some time. </w:t>
      </w:r>
      <w:r w:rsidRPr="00A61D3E">
        <w:rPr>
          <w:u w:val="single"/>
        </w:rPr>
        <w:t xml:space="preserve">Today </w:t>
      </w:r>
      <w:r w:rsidRPr="00603FC9">
        <w:rPr>
          <w:highlight w:val="cyan"/>
          <w:u w:val="single"/>
        </w:rPr>
        <w:t>the order remains intact</w:t>
      </w:r>
      <w:r w:rsidRPr="00A61D3E">
        <w:rPr>
          <w:sz w:val="16"/>
        </w:rPr>
        <w:t xml:space="preserve">, </w:t>
      </w:r>
      <w:r w:rsidRPr="00A61D3E">
        <w:rPr>
          <w:u w:val="single"/>
        </w:rPr>
        <w:t>despite the hostility of the present administration</w:t>
      </w:r>
      <w:r w:rsidRPr="00A61D3E">
        <w:rPr>
          <w:sz w:val="16"/>
        </w:rPr>
        <w:t xml:space="preserve"> </w:t>
      </w:r>
      <w:r w:rsidRPr="00A61D3E">
        <w:rPr>
          <w:u w:val="single"/>
        </w:rPr>
        <w:t>and the weakness of the last.</w:t>
      </w:r>
      <w:r w:rsidRPr="00A61D3E">
        <w:rPr>
          <w:sz w:val="16"/>
        </w:rPr>
        <w:t xml:space="preserve"> The </w:t>
      </w:r>
      <w:r w:rsidRPr="00603FC9">
        <w:rPr>
          <w:highlight w:val="cyan"/>
          <w:u w:val="single"/>
        </w:rPr>
        <w:t>international structures</w:t>
      </w:r>
      <w:r w:rsidRPr="00A61D3E">
        <w:rPr>
          <w:u w:val="single"/>
        </w:rPr>
        <w:t xml:space="preserve"> supporting it </w:t>
      </w:r>
      <w:r w:rsidRPr="00603FC9">
        <w:rPr>
          <w:highlight w:val="cyan"/>
          <w:u w:val="single"/>
        </w:rPr>
        <w:t>are durable</w:t>
      </w:r>
      <w:r w:rsidRPr="00A61D3E">
        <w:rPr>
          <w:sz w:val="16"/>
        </w:rPr>
        <w:t xml:space="preserve">. This is partly because </w:t>
      </w:r>
      <w:r w:rsidRPr="00603FC9">
        <w:rPr>
          <w:highlight w:val="cyan"/>
          <w:u w:val="single"/>
        </w:rPr>
        <w:t>they rest on geographical realities and</w:t>
      </w:r>
      <w:r w:rsidRPr="00A61D3E">
        <w:rPr>
          <w:u w:val="single"/>
        </w:rPr>
        <w:t xml:space="preserve"> a </w:t>
      </w:r>
      <w:r w:rsidRPr="00603FC9">
        <w:rPr>
          <w:highlight w:val="cyan"/>
          <w:u w:val="single"/>
        </w:rPr>
        <w:t>distribution of power that</w:t>
      </w:r>
      <w:r w:rsidRPr="00A61D3E">
        <w:rPr>
          <w:sz w:val="16"/>
        </w:rPr>
        <w:t xml:space="preserve"> still </w:t>
      </w:r>
      <w:r w:rsidRPr="00603FC9">
        <w:rPr>
          <w:highlight w:val="cyan"/>
          <w:u w:val="single"/>
        </w:rPr>
        <w:t>favor the liberal order</w:t>
      </w:r>
      <w:r w:rsidRPr="00A61D3E">
        <w:rPr>
          <w:u w:val="single"/>
        </w:rPr>
        <w:t xml:space="preserve"> and</w:t>
      </w:r>
      <w:r w:rsidRPr="00A61D3E">
        <w:rPr>
          <w:sz w:val="16"/>
        </w:rPr>
        <w:t xml:space="preserve"> still </w:t>
      </w:r>
      <w:r w:rsidRPr="00A61D3E">
        <w:rPr>
          <w:u w:val="single"/>
        </w:rPr>
        <w:t>pose obstacles to those who would disrupt it.</w:t>
      </w:r>
      <w:r w:rsidRPr="00A61D3E">
        <w:rPr>
          <w:sz w:val="16"/>
        </w:rPr>
        <w:t xml:space="preserve"> </w:t>
      </w:r>
      <w:r w:rsidRPr="00A61D3E">
        <w:rPr>
          <w:u w:val="single"/>
        </w:rPr>
        <w:t xml:space="preserve">It is also because </w:t>
      </w:r>
      <w:r w:rsidRPr="00A61D3E">
        <w:rPr>
          <w:u w:val="single"/>
        </w:rPr>
        <w:lastRenderedPageBreak/>
        <w:t>liberal values</w:t>
      </w:r>
      <w:r w:rsidRPr="00A61D3E">
        <w:rPr>
          <w:sz w:val="16"/>
        </w:rPr>
        <w:t xml:space="preserve">, though under assault, </w:t>
      </w:r>
      <w:r w:rsidRPr="00A61D3E">
        <w:rPr>
          <w:u w:val="single"/>
        </w:rPr>
        <w:t>remain a force that binds the democratic nations</w:t>
      </w:r>
      <w:r w:rsidRPr="00A61D3E">
        <w:rPr>
          <w:sz w:val="16"/>
        </w:rPr>
        <w:t xml:space="preserve"> of the world </w:t>
      </w:r>
      <w:r w:rsidRPr="00A61D3E">
        <w:rPr>
          <w:u w:val="single"/>
        </w:rPr>
        <w:t>together</w:t>
      </w:r>
      <w:r w:rsidRPr="00A61D3E">
        <w:rPr>
          <w:sz w:val="16"/>
        </w:rPr>
        <w:t xml:space="preserve">. Authoritarianism also has its appeal and will always compete with liberalism, but the </w:t>
      </w:r>
      <w:r w:rsidRPr="00603FC9">
        <w:rPr>
          <w:highlight w:val="cyan"/>
          <w:u w:val="single"/>
        </w:rPr>
        <w:t>authoritarian governments do not feel</w:t>
      </w:r>
      <w:r w:rsidRPr="00A61D3E">
        <w:rPr>
          <w:u w:val="single"/>
        </w:rPr>
        <w:t xml:space="preserve"> the same sense of </w:t>
      </w:r>
      <w:r w:rsidRPr="00603FC9">
        <w:rPr>
          <w:highlight w:val="cyan"/>
          <w:u w:val="single"/>
        </w:rPr>
        <w:t>commonality</w:t>
      </w:r>
      <w:r w:rsidRPr="00A61D3E">
        <w:rPr>
          <w:sz w:val="16"/>
        </w:rPr>
        <w:t xml:space="preserve"> as the monarchies and aristocracies of the early nineteenth century. The </w:t>
      </w:r>
      <w:r w:rsidRPr="00603FC9">
        <w:rPr>
          <w:highlight w:val="cyan"/>
          <w:u w:val="single"/>
        </w:rPr>
        <w:t>Chinese</w:t>
      </w:r>
      <w:r w:rsidRPr="00A61D3E">
        <w:rPr>
          <w:u w:val="single"/>
        </w:rPr>
        <w:t xml:space="preserve"> </w:t>
      </w:r>
      <w:r w:rsidRPr="00603FC9">
        <w:rPr>
          <w:highlight w:val="cyan"/>
          <w:u w:val="single"/>
        </w:rPr>
        <w:t>and Russians are not</w:t>
      </w:r>
      <w:r w:rsidRPr="00A61D3E">
        <w:rPr>
          <w:u w:val="single"/>
        </w:rPr>
        <w:t xml:space="preserve"> adversaries</w:t>
      </w:r>
      <w:r w:rsidRPr="00A61D3E">
        <w:rPr>
          <w:sz w:val="16"/>
        </w:rPr>
        <w:t xml:space="preserve">, </w:t>
      </w:r>
      <w:r w:rsidRPr="00A61D3E">
        <w:rPr>
          <w:u w:val="single"/>
        </w:rPr>
        <w:t xml:space="preserve">but they are not </w:t>
      </w:r>
      <w:r w:rsidRPr="00603FC9">
        <w:rPr>
          <w:highlight w:val="cyan"/>
          <w:u w:val="single"/>
        </w:rPr>
        <w:t>allies</w:t>
      </w:r>
      <w:r w:rsidRPr="00A61D3E">
        <w:rPr>
          <w:u w:val="single"/>
        </w:rPr>
        <w:t xml:space="preserve"> either</w:t>
      </w:r>
      <w:r w:rsidRPr="00A61D3E">
        <w:rPr>
          <w:sz w:val="16"/>
        </w:rPr>
        <w:t xml:space="preserve">. </w:t>
      </w:r>
      <w:r w:rsidRPr="00A61D3E">
        <w:rPr>
          <w:u w:val="single"/>
        </w:rPr>
        <w:t>They share little except their antipathy to liberalism</w:t>
      </w:r>
      <w:r w:rsidRPr="00A61D3E">
        <w:rPr>
          <w:sz w:val="16"/>
        </w:rPr>
        <w:t xml:space="preserve">. The </w:t>
      </w:r>
      <w:r w:rsidRPr="00603FC9">
        <w:rPr>
          <w:highlight w:val="cyan"/>
          <w:u w:val="single"/>
        </w:rPr>
        <w:t>democratic</w:t>
      </w:r>
      <w:r w:rsidRPr="00A61D3E">
        <w:rPr>
          <w:u w:val="single"/>
        </w:rPr>
        <w:t xml:space="preserve"> </w:t>
      </w:r>
      <w:r w:rsidRPr="00603FC9">
        <w:rPr>
          <w:highlight w:val="cyan"/>
          <w:u w:val="single"/>
        </w:rPr>
        <w:t>nations</w:t>
      </w:r>
      <w:r w:rsidRPr="00A61D3E">
        <w:rPr>
          <w:sz w:val="16"/>
        </w:rPr>
        <w:t xml:space="preserve">, however, </w:t>
      </w:r>
      <w:r w:rsidRPr="00603FC9">
        <w:rPr>
          <w:highlight w:val="cyan"/>
          <w:u w:val="single"/>
        </w:rPr>
        <w:t>are bound together</w:t>
      </w:r>
      <w:r w:rsidRPr="00A61D3E">
        <w:rPr>
          <w:u w:val="single"/>
        </w:rPr>
        <w:t xml:space="preserve"> by more than common adversaries,</w:t>
      </w:r>
      <w:r w:rsidRPr="00A61D3E">
        <w:rPr>
          <w:sz w:val="16"/>
        </w:rPr>
        <w:t xml:space="preserve"> as the post–Cold War era has proved. </w:t>
      </w:r>
      <w:r w:rsidRPr="00A61D3E">
        <w:rPr>
          <w:u w:val="single"/>
        </w:rPr>
        <w:t xml:space="preserve">America’s </w:t>
      </w:r>
      <w:r w:rsidRPr="00603FC9">
        <w:rPr>
          <w:highlight w:val="cyan"/>
          <w:u w:val="single"/>
        </w:rPr>
        <w:t>alliances in Europe and Asia have</w:t>
      </w:r>
      <w:r w:rsidRPr="00A61D3E">
        <w:rPr>
          <w:u w:val="single"/>
        </w:rPr>
        <w:t xml:space="preserve"> so far </w:t>
      </w:r>
      <w:r w:rsidRPr="00603FC9">
        <w:rPr>
          <w:highlight w:val="cyan"/>
          <w:u w:val="single"/>
        </w:rPr>
        <w:t>held</w:t>
      </w:r>
      <w:r w:rsidRPr="00A61D3E">
        <w:rPr>
          <w:sz w:val="16"/>
        </w:rPr>
        <w:t xml:space="preserve">, therefore, </w:t>
      </w:r>
      <w:r w:rsidRPr="00A61D3E">
        <w:rPr>
          <w:u w:val="single"/>
        </w:rPr>
        <w:t xml:space="preserve">despite the weakening of America’s commitment </w:t>
      </w:r>
      <w:r w:rsidRPr="00A61D3E">
        <w:rPr>
          <w:sz w:val="16"/>
        </w:rPr>
        <w:t xml:space="preserve">under two administrations. </w:t>
      </w:r>
      <w:r w:rsidRPr="00A61D3E">
        <w:rPr>
          <w:u w:val="single"/>
        </w:rPr>
        <w:t>There is</w:t>
      </w:r>
      <w:r w:rsidRPr="00A61D3E">
        <w:rPr>
          <w:sz w:val="16"/>
        </w:rPr>
        <w:t xml:space="preserve"> still </w:t>
      </w:r>
      <w:r w:rsidRPr="00A61D3E">
        <w:rPr>
          <w:u w:val="single"/>
        </w:rPr>
        <w:t>a liberal world order to be salvaged</w:t>
      </w:r>
      <w:r w:rsidRPr="00A61D3E">
        <w:rPr>
          <w:sz w:val="16"/>
        </w:rPr>
        <w:t xml:space="preserve">, if the American people decide it is worth salvaging. </w:t>
      </w:r>
    </w:p>
    <w:p w14:paraId="79713D90" w14:textId="77777777" w:rsidR="00945732" w:rsidRPr="00A61D3E" w:rsidRDefault="00945732" w:rsidP="00945732">
      <w:pPr>
        <w:rPr>
          <w:sz w:val="16"/>
          <w:szCs w:val="16"/>
        </w:rPr>
      </w:pPr>
      <w:r w:rsidRPr="00A61D3E">
        <w:rPr>
          <w:sz w:val="16"/>
          <w:szCs w:val="16"/>
        </w:rPr>
        <w:t xml:space="preserve">They will also have to decide that they are prepared to pay the costs, and those costs have not changed. It took great and consistent exertions of American power and influence to create and sustain this world order. It will take no less to continue upholding it into the future. Americans over the past two decades have become convinced that the United States is doing too much when actually it has been doing too little. </w:t>
      </w:r>
    </w:p>
    <w:p w14:paraId="0853B2A8" w14:textId="77777777" w:rsidR="00945732" w:rsidRPr="00A61D3E" w:rsidRDefault="00945732" w:rsidP="00945732">
      <w:pPr>
        <w:rPr>
          <w:sz w:val="14"/>
        </w:rPr>
      </w:pPr>
      <w:r w:rsidRPr="00A61D3E">
        <w:rPr>
          <w:sz w:val="14"/>
        </w:rPr>
        <w:t xml:space="preserve">Much of what needs to be done to shore up the order requires only diplomatic and economic measures. </w:t>
      </w:r>
      <w:r w:rsidRPr="00A61D3E">
        <w:rPr>
          <w:u w:val="single"/>
        </w:rPr>
        <w:t>The United States needs to return to the deep engagement</w:t>
      </w:r>
      <w:r w:rsidRPr="00A61D3E">
        <w:rPr>
          <w:sz w:val="14"/>
        </w:rPr>
        <w:t xml:space="preserve"> with Europe that characterized the relationship from the postwar years to the early post–Cold War years. Americans must understand that a healthy liberal Europe is the anchor of the order from which they benefit. Therefore such matters as the negotiation of Britain’s withdrawal from the EU, the Eurozone crisis, the cyber threats from Russia, and European energy supplies must be addressed not just as European problems but as transatlantic problems that affect the United States, too. The United States also needs to work with European governments to address the democratic backsliding in Europe. Nations that entered the EU and NATO after the Cold War had to meet high standards of democratic governance in order to gain membership. If some have ceased to meet those standards, they need to be suspended from membership or denied some of the benefits of membership. Hungary and Turkey cannot expect to enjoy the benefits of NATO, and, in Hungary’s case, EU membership, so long as they celebrate their “illiberalism” and reject the basic premises of the liberal world order. Finally, the United States needs to return </w:t>
      </w:r>
      <w:r w:rsidRPr="00A61D3E">
        <w:rPr>
          <w:u w:val="single"/>
        </w:rPr>
        <w:t>to the liberal compact when it comes to trade and international institutions</w:t>
      </w:r>
      <w:r w:rsidRPr="00A61D3E">
        <w:rPr>
          <w:sz w:val="14"/>
        </w:rPr>
        <w:t xml:space="preserve">. It was a serious blow to the liberal order when the United States walked away from the Trans-Pacific Partnership—and a great boon to China. </w:t>
      </w:r>
      <w:r w:rsidRPr="00A61D3E">
        <w:rPr>
          <w:u w:val="single"/>
        </w:rPr>
        <w:t>The order will suffer further if American trade policies seek “wins” over close allies</w:t>
      </w:r>
      <w:r w:rsidRPr="00A61D3E">
        <w:rPr>
          <w:sz w:val="14"/>
        </w:rPr>
        <w:t xml:space="preserve"> like Canada and Germany. Americans need to understand that the </w:t>
      </w:r>
      <w:r w:rsidRPr="00A61D3E">
        <w:rPr>
          <w:u w:val="single"/>
        </w:rPr>
        <w:t>free trade regime undergirds the order from which they benefit as much or more than anyone.</w:t>
      </w:r>
      <w:r w:rsidRPr="00A61D3E">
        <w:rPr>
          <w:sz w:val="14"/>
        </w:rPr>
        <w:t xml:space="preserve"> It is not a “win” if that regime collapses into the protectionism that characterized the decades before World War II. Then there is the question of maintaining America’s military predominance in the international system. For all the talk of “soft” power and “smart” power, </w:t>
      </w:r>
      <w:r w:rsidRPr="00603FC9">
        <w:rPr>
          <w:b/>
          <w:iCs/>
          <w:highlight w:val="cyan"/>
          <w:u w:val="single"/>
          <w:bdr w:val="single" w:sz="12" w:space="0" w:color="auto"/>
        </w:rPr>
        <w:t>it is</w:t>
      </w:r>
      <w:r w:rsidRPr="00A61D3E">
        <w:rPr>
          <w:b/>
          <w:iCs/>
          <w:u w:val="single"/>
          <w:bdr w:val="single" w:sz="12" w:space="0" w:color="auto"/>
        </w:rPr>
        <w:t xml:space="preserve"> ultimately the </w:t>
      </w:r>
      <w:r w:rsidRPr="00603FC9">
        <w:rPr>
          <w:b/>
          <w:iCs/>
          <w:highlight w:val="cyan"/>
          <w:u w:val="single"/>
          <w:bdr w:val="single" w:sz="12" w:space="0" w:color="auto"/>
        </w:rPr>
        <w:t>American security guarantee</w:t>
      </w:r>
      <w:r w:rsidRPr="00A61D3E">
        <w:rPr>
          <w:b/>
          <w:iCs/>
          <w:u w:val="single"/>
          <w:bdr w:val="single" w:sz="12" w:space="0" w:color="auto"/>
        </w:rPr>
        <w:t xml:space="preserve">, </w:t>
      </w:r>
      <w:r w:rsidRPr="00603FC9">
        <w:rPr>
          <w:b/>
          <w:iCs/>
          <w:highlight w:val="cyan"/>
          <w:u w:val="single"/>
          <w:bdr w:val="single" w:sz="12" w:space="0" w:color="auto"/>
        </w:rPr>
        <w:t>the ability to deploy hard power to deter and defeat</w:t>
      </w:r>
      <w:r w:rsidRPr="00A61D3E">
        <w:rPr>
          <w:b/>
          <w:iCs/>
          <w:u w:val="single"/>
          <w:bdr w:val="single" w:sz="12" w:space="0" w:color="auto"/>
        </w:rPr>
        <w:t xml:space="preserve"> potential </w:t>
      </w:r>
      <w:r w:rsidRPr="00603FC9">
        <w:rPr>
          <w:b/>
          <w:iCs/>
          <w:highlight w:val="cyan"/>
          <w:u w:val="single"/>
          <w:bdr w:val="single" w:sz="12" w:space="0" w:color="auto"/>
        </w:rPr>
        <w:t>aggressors</w:t>
      </w:r>
      <w:r w:rsidRPr="00A61D3E">
        <w:rPr>
          <w:b/>
          <w:iCs/>
          <w:u w:val="single"/>
          <w:bdr w:val="single" w:sz="12" w:space="0" w:color="auto"/>
        </w:rPr>
        <w:t xml:space="preserve">, </w:t>
      </w:r>
      <w:r w:rsidRPr="00603FC9">
        <w:rPr>
          <w:b/>
          <w:iCs/>
          <w:highlight w:val="cyan"/>
          <w:u w:val="single"/>
          <w:bdr w:val="single" w:sz="12" w:space="0" w:color="auto"/>
        </w:rPr>
        <w:t>that provides the</w:t>
      </w:r>
      <w:r w:rsidRPr="00A61D3E">
        <w:rPr>
          <w:b/>
          <w:iCs/>
          <w:u w:val="single"/>
          <w:bdr w:val="single" w:sz="12" w:space="0" w:color="auto"/>
        </w:rPr>
        <w:t xml:space="preserve"> essential </w:t>
      </w:r>
      <w:r w:rsidRPr="00603FC9">
        <w:rPr>
          <w:b/>
          <w:iCs/>
          <w:highlight w:val="cyan"/>
          <w:u w:val="single"/>
          <w:bdr w:val="single" w:sz="12" w:space="0" w:color="auto"/>
        </w:rPr>
        <w:t>foundation</w:t>
      </w:r>
      <w:r w:rsidRPr="00A61D3E">
        <w:rPr>
          <w:b/>
          <w:iCs/>
          <w:u w:val="single"/>
          <w:bdr w:val="single" w:sz="12" w:space="0" w:color="auto"/>
        </w:rPr>
        <w:t xml:space="preserve"> </w:t>
      </w:r>
      <w:r w:rsidRPr="00603FC9">
        <w:rPr>
          <w:b/>
          <w:iCs/>
          <w:highlight w:val="cyan"/>
          <w:u w:val="single"/>
          <w:bdr w:val="single" w:sz="12" w:space="0" w:color="auto"/>
        </w:rPr>
        <w:t>with</w:t>
      </w:r>
      <w:r w:rsidRPr="00A61D3E">
        <w:rPr>
          <w:b/>
          <w:iCs/>
          <w:u w:val="single"/>
          <w:bdr w:val="single" w:sz="12" w:space="0" w:color="auto"/>
        </w:rPr>
        <w:t xml:space="preserve">out which </w:t>
      </w:r>
      <w:r w:rsidRPr="00603FC9">
        <w:rPr>
          <w:b/>
          <w:iCs/>
          <w:highlight w:val="cyan"/>
          <w:u w:val="single"/>
          <w:bdr w:val="single" w:sz="12" w:space="0" w:color="auto"/>
        </w:rPr>
        <w:t xml:space="preserve">the liberal </w:t>
      </w:r>
      <w:r w:rsidRPr="00A61D3E">
        <w:rPr>
          <w:b/>
          <w:iCs/>
          <w:u w:val="single"/>
          <w:bdr w:val="single" w:sz="12" w:space="0" w:color="auto"/>
        </w:rPr>
        <w:t xml:space="preserve">world </w:t>
      </w:r>
      <w:r w:rsidRPr="00603FC9">
        <w:rPr>
          <w:b/>
          <w:iCs/>
          <w:highlight w:val="cyan"/>
          <w:u w:val="single"/>
          <w:bdr w:val="single" w:sz="12" w:space="0" w:color="auto"/>
        </w:rPr>
        <w:t>order</w:t>
      </w:r>
      <w:r w:rsidRPr="00A61D3E">
        <w:rPr>
          <w:b/>
          <w:iCs/>
          <w:u w:val="single"/>
          <w:bdr w:val="single" w:sz="12" w:space="0" w:color="auto"/>
        </w:rPr>
        <w:t xml:space="preserve"> could never survive</w:t>
      </w:r>
      <w:r w:rsidRPr="00A61D3E">
        <w:rPr>
          <w:sz w:val="14"/>
        </w:rPr>
        <w:t xml:space="preserve">. Members of Congress from both parties have underfunded the military since the beginning of the post–Cold War era, but especially over the last decade. Defense secretaries from both parties have raised alarms about the increasing inability of the armed forces to perform their missions of deterrence around the world. And the dangers of war have only grown in recent years, not diminished. Americans need to remember that deterring a war is much less expensive than fighting one. </w:t>
      </w:r>
    </w:p>
    <w:p w14:paraId="0DF98C4F" w14:textId="77777777" w:rsidR="00945732" w:rsidRPr="00A61D3E" w:rsidRDefault="00945732" w:rsidP="00945732">
      <w:pPr>
        <w:keepNext/>
        <w:keepLines/>
        <w:spacing w:before="200"/>
        <w:outlineLvl w:val="3"/>
        <w:rPr>
          <w:rFonts w:eastAsiaTheme="majorEastAsia" w:cstheme="majorBidi"/>
          <w:b/>
          <w:iCs/>
          <w:u w:val="single"/>
        </w:rPr>
      </w:pPr>
      <w:r w:rsidRPr="00A61D3E">
        <w:rPr>
          <w:rFonts w:eastAsiaTheme="majorEastAsia" w:cstheme="majorBidi"/>
          <w:b/>
          <w:iCs/>
        </w:rPr>
        <w:t xml:space="preserve">Heg is sustainable and doesn’t cause overstretch, free-riding, or counterbalancing. That answers all their turns case args </w:t>
      </w:r>
    </w:p>
    <w:p w14:paraId="39886BCC" w14:textId="77777777" w:rsidR="00945732" w:rsidRPr="00A61D3E" w:rsidRDefault="00945732" w:rsidP="00945732">
      <w:r w:rsidRPr="00A61D3E">
        <w:t xml:space="preserve">Carla </w:t>
      </w:r>
      <w:r w:rsidRPr="00A61D3E">
        <w:rPr>
          <w:b/>
          <w:bCs/>
        </w:rPr>
        <w:t>Norloff 18</w:t>
      </w:r>
      <w:r w:rsidRPr="00A61D3E">
        <w:t xml:space="preserve">, Associate Professor in the Department of Political Science at the University of Toronto, PhD in International Relations from the Graduate Institute of International Studies, Hegemony and inequality: Trump and the liberal playbook, January 2018, International Affairs, Volume 94, Issue 1, </w:t>
      </w:r>
      <w:hyperlink r:id="rId14" w:history="1">
        <w:r w:rsidRPr="00A61D3E">
          <w:t>https://academic.oup.com/ia/article/94/1/63/4762707</w:t>
        </w:r>
      </w:hyperlink>
    </w:p>
    <w:p w14:paraId="419C3452" w14:textId="77777777" w:rsidR="00945732" w:rsidRPr="00A61D3E" w:rsidRDefault="00945732" w:rsidP="00945732">
      <w:r w:rsidRPr="00A61D3E">
        <w:t xml:space="preserve">LIO = Liberal International Order </w:t>
      </w:r>
    </w:p>
    <w:p w14:paraId="20900502" w14:textId="77777777" w:rsidR="00945732" w:rsidRPr="00A61D3E" w:rsidRDefault="00945732" w:rsidP="00945732">
      <w:pPr>
        <w:rPr>
          <w:sz w:val="16"/>
        </w:rPr>
      </w:pPr>
      <w:r w:rsidRPr="00A61D3E">
        <w:rPr>
          <w:sz w:val="16"/>
        </w:rPr>
        <w:t>The second relevant theoretical approach is grounded in Waltzian realism. According to this approach, states should pursue their national interest defined narrowly, responding to threats that affect them directly. The doctrine of restraint, also called selective engagement, sees the maintenance of long-term hegemony as exceedingly costly and futile, breeding resentment and requiring rivals to be defeated and outcompeted in a continuous effort to thwart attempts at balancing. Balancing occurs when states seek to reduce the military power of exceptionally dominant states. The tendency for states to balance power is a hard systemic law, which no state can escape, and which guarantees that a unipolar distribution of power will eventually become bipolar or multipolar</w:t>
      </w:r>
      <w:r w:rsidRPr="00A61D3E">
        <w:rPr>
          <w:u w:val="single"/>
        </w:rPr>
        <w:t>. Academic advocates of selective engagement</w:t>
      </w:r>
      <w:r w:rsidRPr="00A61D3E">
        <w:rPr>
          <w:sz w:val="16"/>
        </w:rPr>
        <w:t xml:space="preserve"> approve of Trump's call for a more restrained foreign policy while distancing themselves from his other ideas.44 They </w:t>
      </w:r>
      <w:r w:rsidRPr="00A61D3E">
        <w:rPr>
          <w:u w:val="single"/>
        </w:rPr>
        <w:t xml:space="preserve">believe America's postwar grand strategy spills too much blood and treasure and carries high </w:t>
      </w:r>
      <w:r w:rsidRPr="00A61D3E">
        <w:rPr>
          <w:u w:val="single"/>
        </w:rPr>
        <w:lastRenderedPageBreak/>
        <w:t>opportunity costs</w:t>
      </w:r>
      <w:r w:rsidRPr="00A61D3E">
        <w:rPr>
          <w:sz w:val="16"/>
        </w:rPr>
        <w:t xml:space="preserve">,45 and that the United States should instead pursue a strategy of offshore balancing, refocusing policies around a narrow definition of the national interest limited to preserving regional hegemony in the western hemisphere and preventing the rise of regional hegemons.46 They consider US security interests to be at stake in three areas—Europe, east Asia and the Persian Gulf—with only east Asia requiring significant onshore engagement.47 Broadly agreeing with Trump, </w:t>
      </w:r>
      <w:r w:rsidRPr="00A61D3E">
        <w:rPr>
          <w:u w:val="single"/>
        </w:rPr>
        <w:t>they say allies have to learn how to fend for themselves, and that the US should introduce uncertainty about forthcoming military support.</w:t>
      </w:r>
      <w:r w:rsidRPr="00A61D3E">
        <w:rPr>
          <w:sz w:val="16"/>
        </w:rPr>
        <w:t>48 In order to improve the plight of fellow Americans, the United States should reorientate public policy around domestic goals, giving up some international goals. For proponents of these arguments, America's international commitments clash with its domestic commitments.</w:t>
      </w:r>
      <w:r w:rsidRPr="00AF7157">
        <w:rPr>
          <w:sz w:val="12"/>
        </w:rPr>
        <w:t>¶</w:t>
      </w:r>
      <w:r w:rsidRPr="00A61D3E">
        <w:rPr>
          <w:sz w:val="16"/>
        </w:rPr>
        <w:t xml:space="preserve"> Three flawed assumptions</w:t>
      </w:r>
      <w:r w:rsidRPr="00AF7157">
        <w:rPr>
          <w:sz w:val="12"/>
        </w:rPr>
        <w:t>¶</w:t>
      </w:r>
      <w:r w:rsidRPr="00A61D3E">
        <w:rPr>
          <w:sz w:val="12"/>
        </w:rPr>
        <w:t xml:space="preserve"> </w:t>
      </w:r>
      <w:r w:rsidRPr="00A61D3E">
        <w:rPr>
          <w:u w:val="single"/>
        </w:rPr>
        <w:t>Three features of the LIO emerge as problematic</w:t>
      </w:r>
      <w:r w:rsidRPr="00A61D3E">
        <w:rPr>
          <w:sz w:val="16"/>
        </w:rPr>
        <w:t xml:space="preserve"> </w:t>
      </w:r>
      <w:r w:rsidRPr="00A61D3E">
        <w:rPr>
          <w:u w:val="single"/>
        </w:rPr>
        <w:t>from these</w:t>
      </w:r>
      <w:r w:rsidRPr="00A61D3E">
        <w:rPr>
          <w:sz w:val="16"/>
        </w:rPr>
        <w:t xml:space="preserve"> two </w:t>
      </w:r>
      <w:r w:rsidRPr="00A61D3E">
        <w:rPr>
          <w:u w:val="single"/>
        </w:rPr>
        <w:t>perspectives.</w:t>
      </w:r>
      <w:r w:rsidRPr="00A61D3E">
        <w:rPr>
          <w:sz w:val="16"/>
        </w:rPr>
        <w:t xml:space="preserve"> </w:t>
      </w:r>
      <w:r w:rsidRPr="00A61D3E">
        <w:rPr>
          <w:u w:val="single"/>
        </w:rPr>
        <w:t xml:space="preserve">First, other countries free-ride on US </w:t>
      </w:r>
      <w:r w:rsidRPr="00A61D3E">
        <w:rPr>
          <w:sz w:val="16"/>
        </w:rPr>
        <w:t>political and economic</w:t>
      </w:r>
      <w:r w:rsidRPr="00A61D3E">
        <w:rPr>
          <w:u w:val="single"/>
        </w:rPr>
        <w:t xml:space="preserve"> leadership. Second, there are fundamental trade-offs between America's military and economic capability</w:t>
      </w:r>
      <w:r w:rsidRPr="00A61D3E">
        <w:rPr>
          <w:sz w:val="16"/>
        </w:rPr>
        <w:t xml:space="preserve">: US security commitments are responsible for US economic decline. </w:t>
      </w:r>
      <w:r w:rsidRPr="00A61D3E">
        <w:rPr>
          <w:u w:val="single"/>
        </w:rPr>
        <w:t>Third, there are fundamental trade-offs between America's international and domestic posture. On the basis of this analysis</w:t>
      </w:r>
      <w:r w:rsidRPr="00A61D3E">
        <w:rPr>
          <w:sz w:val="16"/>
        </w:rPr>
        <w:t xml:space="preserve">, to promote America's national interest, the grand strategy supporting the LIO should be replaced with strategic restraint; </w:t>
      </w:r>
      <w:r w:rsidRPr="00A61D3E">
        <w:rPr>
          <w:u w:val="single"/>
        </w:rPr>
        <w:t>the US should stop bearing a disproportionate share of the costs associated with solving global problems and let others take care</w:t>
      </w:r>
      <w:r w:rsidRPr="00A61D3E">
        <w:rPr>
          <w:sz w:val="16"/>
        </w:rPr>
        <w:t xml:space="preserve"> of themselves, restricting US involvement to protecting vital security interests, defending the homeland and preventing the emergence of a regional hegemon.</w:t>
      </w:r>
      <w:r w:rsidRPr="00AF7157">
        <w:rPr>
          <w:sz w:val="12"/>
        </w:rPr>
        <w:t>¶</w:t>
      </w:r>
      <w:r w:rsidRPr="00A61D3E">
        <w:rPr>
          <w:sz w:val="16"/>
        </w:rPr>
        <w:t xml:space="preserve"> </w:t>
      </w:r>
      <w:r w:rsidRPr="00A61D3E">
        <w:rPr>
          <w:u w:val="single"/>
        </w:rPr>
        <w:t>However</w:t>
      </w:r>
      <w:r w:rsidRPr="00A61D3E">
        <w:rPr>
          <w:sz w:val="16"/>
        </w:rPr>
        <w:t xml:space="preserve">, </w:t>
      </w:r>
      <w:r w:rsidRPr="00A61D3E">
        <w:rPr>
          <w:u w:val="single"/>
        </w:rPr>
        <w:t xml:space="preserve">the three assumptions underlying this analysis, and </w:t>
      </w:r>
      <w:r w:rsidRPr="00603FC9">
        <w:rPr>
          <w:highlight w:val="cyan"/>
          <w:u w:val="single"/>
        </w:rPr>
        <w:t xml:space="preserve">criticisms </w:t>
      </w:r>
      <w:r w:rsidRPr="00A61D3E">
        <w:rPr>
          <w:u w:val="single"/>
        </w:rPr>
        <w:t xml:space="preserve">of the LIO, </w:t>
      </w:r>
      <w:r w:rsidRPr="00603FC9">
        <w:rPr>
          <w:b/>
          <w:iCs/>
          <w:highlight w:val="cyan"/>
          <w:u w:val="single"/>
          <w:bdr w:val="single" w:sz="12" w:space="0" w:color="auto"/>
        </w:rPr>
        <w:t>mischaracterize</w:t>
      </w:r>
      <w:r w:rsidRPr="00603FC9">
        <w:rPr>
          <w:highlight w:val="cyan"/>
          <w:u w:val="single"/>
        </w:rPr>
        <w:t xml:space="preserve"> America's</w:t>
      </w:r>
      <w:r w:rsidRPr="00A61D3E">
        <w:rPr>
          <w:u w:val="single"/>
        </w:rPr>
        <w:t xml:space="preserve"> liberal </w:t>
      </w:r>
      <w:r w:rsidRPr="00603FC9">
        <w:rPr>
          <w:highlight w:val="cyan"/>
          <w:u w:val="single"/>
        </w:rPr>
        <w:t>dilemma</w:t>
      </w:r>
      <w:r w:rsidRPr="00A61D3E">
        <w:rPr>
          <w:sz w:val="16"/>
        </w:rPr>
        <w:t xml:space="preserve">. </w:t>
      </w:r>
      <w:r w:rsidRPr="00A61D3E">
        <w:rPr>
          <w:u w:val="single"/>
        </w:rPr>
        <w:t>The first questionable assumption is that international cooperation resembles a public goods problem</w:t>
      </w:r>
      <w:r w:rsidRPr="00A61D3E">
        <w:rPr>
          <w:sz w:val="16"/>
        </w:rPr>
        <w:t xml:space="preserve"> whereby the US, as the largest state, bears disproportionate costs while free-riding allies reap disproportionate benefits. </w:t>
      </w:r>
      <w:r w:rsidRPr="00A61D3E">
        <w:rPr>
          <w:u w:val="single"/>
        </w:rPr>
        <w:t>Second, the negative repercussions of US security commitments for US economic strength are rarely balanced against the full benefits of US security commitments</w:t>
      </w:r>
      <w:r w:rsidRPr="00A61D3E">
        <w:rPr>
          <w:sz w:val="16"/>
        </w:rPr>
        <w:t xml:space="preserve"> to the United States itself. Third</w:t>
      </w:r>
      <w:r w:rsidRPr="00A61D3E">
        <w:rPr>
          <w:u w:val="single"/>
        </w:rPr>
        <w:t>, the assumption that there is an international–domestic trade-off and that whatever resources have been ‘squandered’ on international engagement can readily be diverted to the pursuit of productive, welfare-enhancing, domestic goals grossly understates both US benefits from the LIO and the risks attached to dismantling ‘selected’ parts of the LIO.</w:t>
      </w:r>
      <w:r w:rsidRPr="00A61D3E">
        <w:rPr>
          <w:sz w:val="16"/>
        </w:rPr>
        <w:t>49</w:t>
      </w:r>
      <w:r w:rsidRPr="00AF7157">
        <w:rPr>
          <w:sz w:val="12"/>
        </w:rPr>
        <w:t>¶</w:t>
      </w:r>
      <w:r w:rsidRPr="00A61D3E">
        <w:rPr>
          <w:sz w:val="16"/>
        </w:rPr>
        <w:t xml:space="preserve"> </w:t>
      </w:r>
      <w:r w:rsidRPr="00A61D3E">
        <w:rPr>
          <w:u w:val="single"/>
        </w:rPr>
        <w:t>When international cooperation is cast as a public goods dilemma, it is easy to come to the conclusion that the hegemon is in a disadvantageous position. But the public goods analogy does not adequately capture the essence of international cooperation</w:t>
      </w:r>
      <w:r w:rsidRPr="00A61D3E">
        <w:rPr>
          <w:sz w:val="16"/>
        </w:rPr>
        <w:t xml:space="preserve">, because few issues are characterized by the properties that define public goods—non-rivalry and non-exclusion.50 Rather, </w:t>
      </w:r>
      <w:r w:rsidRPr="00603FC9">
        <w:rPr>
          <w:highlight w:val="cyan"/>
          <w:u w:val="single"/>
        </w:rPr>
        <w:t>the hegemon provides a mix of public and private goods</w:t>
      </w:r>
      <w:r w:rsidRPr="00A61D3E">
        <w:rPr>
          <w:u w:val="single"/>
        </w:rPr>
        <w:t>, or imperfect public goods</w:t>
      </w:r>
      <w:r w:rsidRPr="00A61D3E">
        <w:rPr>
          <w:sz w:val="16"/>
        </w:rPr>
        <w:t xml:space="preserve">.51 </w:t>
      </w:r>
      <w:r w:rsidRPr="00A61D3E">
        <w:rPr>
          <w:u w:val="single"/>
        </w:rPr>
        <w:t>Despite</w:t>
      </w:r>
      <w:r w:rsidRPr="00A61D3E">
        <w:rPr>
          <w:sz w:val="16"/>
        </w:rPr>
        <w:t xml:space="preserve"> these recognized flaws, and </w:t>
      </w:r>
      <w:r w:rsidRPr="00A61D3E">
        <w:rPr>
          <w:b/>
          <w:iCs/>
          <w:u w:val="single"/>
          <w:bdr w:val="single" w:sz="12" w:space="0" w:color="auto"/>
        </w:rPr>
        <w:t>much scholarship</w:t>
      </w:r>
      <w:r w:rsidRPr="00A61D3E">
        <w:rPr>
          <w:sz w:val="16"/>
        </w:rPr>
        <w:t xml:space="preserve"> </w:t>
      </w:r>
      <w:r w:rsidRPr="00A61D3E">
        <w:rPr>
          <w:u w:val="single"/>
        </w:rPr>
        <w:t>to the contrary, the public goods version of HST remains influential.</w:t>
      </w:r>
      <w:r w:rsidRPr="00AF7157">
        <w:rPr>
          <w:sz w:val="12"/>
        </w:rPr>
        <w:t>¶</w:t>
      </w:r>
      <w:r w:rsidRPr="00A61D3E">
        <w:rPr>
          <w:sz w:val="16"/>
        </w:rPr>
        <w:t xml:space="preserve"> </w:t>
      </w:r>
      <w:r w:rsidRPr="00A61D3E">
        <w:rPr>
          <w:u w:val="single"/>
        </w:rPr>
        <w:t>Rejecting the ‘exploited hegemon’ version of HST, several scholars point to the ways in which the hegemon is positionally primed to benefit disproportionately from underwriting the LIO.</w:t>
      </w:r>
      <w:r w:rsidRPr="00A61D3E">
        <w:rPr>
          <w:sz w:val="16"/>
        </w:rPr>
        <w:t xml:space="preserve">52 They argue that </w:t>
      </w:r>
      <w:r w:rsidRPr="00A61D3E">
        <w:rPr>
          <w:u w:val="single"/>
        </w:rPr>
        <w:t xml:space="preserve">public goods provision offers </w:t>
      </w:r>
      <w:r w:rsidRPr="00A61D3E">
        <w:rPr>
          <w:b/>
          <w:iCs/>
          <w:u w:val="single"/>
          <w:bdr w:val="single" w:sz="12" w:space="0" w:color="auto"/>
        </w:rPr>
        <w:t>more opportunities</w:t>
      </w:r>
      <w:r w:rsidRPr="00A61D3E">
        <w:rPr>
          <w:u w:val="single"/>
        </w:rPr>
        <w:t xml:space="preserve"> than constraints</w:t>
      </w:r>
      <w:r w:rsidRPr="00A61D3E">
        <w:rPr>
          <w:sz w:val="16"/>
        </w:rPr>
        <w:t xml:space="preserve">, and, </w:t>
      </w:r>
      <w:r w:rsidRPr="00A61D3E">
        <w:rPr>
          <w:u w:val="single"/>
        </w:rPr>
        <w:t>while</w:t>
      </w:r>
      <w:r w:rsidRPr="00A61D3E">
        <w:rPr>
          <w:sz w:val="16"/>
        </w:rPr>
        <w:t xml:space="preserve"> they recognize that </w:t>
      </w:r>
      <w:r w:rsidRPr="00603FC9">
        <w:rPr>
          <w:highlight w:val="cyan"/>
          <w:u w:val="single"/>
        </w:rPr>
        <w:t>free-riding is a possible threat</w:t>
      </w:r>
      <w:r w:rsidRPr="00A61D3E">
        <w:rPr>
          <w:u w:val="single"/>
        </w:rPr>
        <w:t xml:space="preserve"> to the hegemon's long-term rule</w:t>
      </w:r>
      <w:r w:rsidRPr="00A61D3E">
        <w:rPr>
          <w:sz w:val="16"/>
        </w:rPr>
        <w:t xml:space="preserve">,53 they emphasize the ways in which </w:t>
      </w:r>
      <w:r w:rsidRPr="00603FC9">
        <w:rPr>
          <w:highlight w:val="cyan"/>
          <w:u w:val="single"/>
        </w:rPr>
        <w:t>the hegemon can use its dominance to</w:t>
      </w:r>
      <w:r w:rsidRPr="00A61D3E">
        <w:rPr>
          <w:u w:val="single"/>
        </w:rPr>
        <w:t xml:space="preserve"> internalize positive externalities and </w:t>
      </w:r>
      <w:r w:rsidRPr="00603FC9">
        <w:rPr>
          <w:highlight w:val="cyan"/>
          <w:u w:val="single"/>
        </w:rPr>
        <w:t>externalize negative externalities</w:t>
      </w:r>
      <w:r w:rsidRPr="00A61D3E">
        <w:rPr>
          <w:sz w:val="16"/>
        </w:rPr>
        <w:t xml:space="preserve">.54 As long </w:t>
      </w:r>
      <w:r w:rsidRPr="00A61D3E">
        <w:rPr>
          <w:u w:val="single"/>
        </w:rPr>
        <w:t>as the hegemon is not providing pure public goods, the distribution of gains will not necessarily favour other states</w:t>
      </w:r>
      <w:r w:rsidRPr="00A61D3E">
        <w:rPr>
          <w:sz w:val="16"/>
        </w:rPr>
        <w:t>. And as long as the distribution of gains does not favour other states, providing an open economy does not necessarily compromise the hegemon's security interests or its position of dominance.55</w:t>
      </w:r>
      <w:r w:rsidRPr="00AF7157">
        <w:rPr>
          <w:sz w:val="12"/>
        </w:rPr>
        <w:t>¶</w:t>
      </w:r>
      <w:r w:rsidRPr="00A61D3E">
        <w:rPr>
          <w:sz w:val="16"/>
        </w:rPr>
        <w:t xml:space="preserve"> The founders of HST, Robert Gilpin and Stephen Krasner, believed that hegemonic orders were particularly robust during the hegemon's ascendancy, and therefore worried greatly about the future of US hegemony and the LIO as the US underwent relative decline in the 1970s and 1980s.</w:t>
      </w:r>
      <w:r w:rsidRPr="00AF7157">
        <w:rPr>
          <w:sz w:val="12"/>
        </w:rPr>
        <w:t>¶</w:t>
      </w:r>
      <w:r w:rsidRPr="00A61D3E">
        <w:rPr>
          <w:sz w:val="16"/>
        </w:rPr>
        <w:t xml:space="preserve"> </w:t>
      </w:r>
      <w:r w:rsidRPr="00A61D3E">
        <w:rPr>
          <w:u w:val="single"/>
        </w:rPr>
        <w:t xml:space="preserve">Contemporary </w:t>
      </w:r>
      <w:r w:rsidRPr="00603FC9">
        <w:rPr>
          <w:highlight w:val="cyan"/>
          <w:u w:val="single"/>
        </w:rPr>
        <w:t>scholars</w:t>
      </w:r>
      <w:r w:rsidRPr="00A61D3E">
        <w:rPr>
          <w:sz w:val="16"/>
        </w:rPr>
        <w:t xml:space="preserve">, on the other hand, emphasize the cyclical property of postwar hegemony, </w:t>
      </w:r>
      <w:r w:rsidRPr="00603FC9">
        <w:rPr>
          <w:highlight w:val="cyan"/>
          <w:u w:val="single"/>
        </w:rPr>
        <w:t>see</w:t>
      </w:r>
      <w:r w:rsidRPr="00A61D3E">
        <w:rPr>
          <w:sz w:val="16"/>
        </w:rPr>
        <w:t xml:space="preserve">ing </w:t>
      </w:r>
      <w:r w:rsidRPr="00603FC9">
        <w:rPr>
          <w:highlight w:val="cyan"/>
          <w:u w:val="single"/>
        </w:rPr>
        <w:t xml:space="preserve">the </w:t>
      </w:r>
      <w:r w:rsidRPr="00603FC9">
        <w:rPr>
          <w:b/>
          <w:iCs/>
          <w:highlight w:val="cyan"/>
          <w:u w:val="single"/>
          <w:bdr w:val="single" w:sz="12" w:space="0" w:color="auto"/>
        </w:rPr>
        <w:t>U</w:t>
      </w:r>
      <w:r w:rsidRPr="00A61D3E">
        <w:rPr>
          <w:u w:val="single"/>
        </w:rPr>
        <w:t xml:space="preserve">nited </w:t>
      </w:r>
      <w:r w:rsidRPr="00603FC9">
        <w:rPr>
          <w:b/>
          <w:iCs/>
          <w:highlight w:val="cyan"/>
          <w:u w:val="single"/>
          <w:bdr w:val="single" w:sz="12" w:space="0" w:color="auto"/>
        </w:rPr>
        <w:t>S</w:t>
      </w:r>
      <w:r w:rsidRPr="00A61D3E">
        <w:rPr>
          <w:u w:val="single"/>
        </w:rPr>
        <w:t xml:space="preserve">tates </w:t>
      </w:r>
      <w:r w:rsidRPr="00603FC9">
        <w:rPr>
          <w:highlight w:val="cyan"/>
          <w:u w:val="single"/>
        </w:rPr>
        <w:t xml:space="preserve">as capable of </w:t>
      </w:r>
      <w:r w:rsidRPr="00603FC9">
        <w:rPr>
          <w:b/>
          <w:iCs/>
          <w:highlight w:val="cyan"/>
          <w:u w:val="single"/>
          <w:bdr w:val="single" w:sz="12" w:space="0" w:color="auto"/>
        </w:rPr>
        <w:t>reversing</w:t>
      </w:r>
      <w:r w:rsidRPr="00A61D3E">
        <w:rPr>
          <w:u w:val="single"/>
        </w:rPr>
        <w:t xml:space="preserve"> phases of </w:t>
      </w:r>
      <w:r w:rsidRPr="00603FC9">
        <w:rPr>
          <w:highlight w:val="cyan"/>
          <w:u w:val="single"/>
        </w:rPr>
        <w:t>decline</w:t>
      </w:r>
      <w:r w:rsidRPr="00A61D3E">
        <w:rPr>
          <w:u w:val="single"/>
        </w:rPr>
        <w:t xml:space="preserve"> </w:t>
      </w:r>
      <w:r w:rsidRPr="00603FC9">
        <w:rPr>
          <w:highlight w:val="cyan"/>
          <w:u w:val="single"/>
        </w:rPr>
        <w:t>by using different levers of power</w:t>
      </w:r>
      <w:r w:rsidRPr="00A61D3E">
        <w:rPr>
          <w:u w:val="single"/>
        </w:rPr>
        <w:t xml:space="preserve"> to avoid absolute decline.</w:t>
      </w:r>
      <w:r w:rsidRPr="00A61D3E">
        <w:rPr>
          <w:sz w:val="16"/>
        </w:rPr>
        <w:t>56 They see different forms of power interacting favourably for the hegemon, with financial dominance reinforcing commercial dominance, commercial dominance facilitating financial dominance, and security dominance boosting both commercial and financial dominance.57</w:t>
      </w:r>
      <w:r w:rsidRPr="00AF7157">
        <w:rPr>
          <w:sz w:val="12"/>
        </w:rPr>
        <w:t>¶</w:t>
      </w:r>
      <w:r w:rsidRPr="00A61D3E">
        <w:rPr>
          <w:sz w:val="16"/>
        </w:rPr>
        <w:t xml:space="preserve"> Since the 1980s, IR scholars have tended to view the United States as militarily strong yet economically weak, a development hastened with the rise of China and other emerging economies in the third millennium.58 But </w:t>
      </w:r>
      <w:r w:rsidRPr="00A61D3E">
        <w:rPr>
          <w:u w:val="single"/>
        </w:rPr>
        <w:t xml:space="preserve">even today, after </w:t>
      </w:r>
      <w:r w:rsidRPr="00603FC9">
        <w:rPr>
          <w:highlight w:val="cyan"/>
          <w:u w:val="single"/>
        </w:rPr>
        <w:t>many rounds of decline (and ascent), the United States has no peer competitor</w:t>
      </w:r>
      <w:r w:rsidRPr="00A61D3E">
        <w:rPr>
          <w:u w:val="single"/>
        </w:rPr>
        <w:t xml:space="preserve"> either </w:t>
      </w:r>
      <w:r w:rsidRPr="00603FC9">
        <w:rPr>
          <w:highlight w:val="cyan"/>
          <w:u w:val="single"/>
        </w:rPr>
        <w:t>militarily or economically</w:t>
      </w:r>
      <w:r w:rsidRPr="00A61D3E">
        <w:rPr>
          <w:u w:val="single"/>
        </w:rPr>
        <w:t xml:space="preserve">. Commercially robust but financially vulnerable, China ranks as the world's third largest military power after Russia and the United States. While Russia's </w:t>
      </w:r>
      <w:r w:rsidRPr="00A61D3E">
        <w:rPr>
          <w:u w:val="single"/>
        </w:rPr>
        <w:lastRenderedPageBreak/>
        <w:t>military continues to be the US military's principal rival, it is not as potent as it was under the Soviet Union</w:t>
      </w:r>
      <w:r w:rsidRPr="00A61D3E">
        <w:rPr>
          <w:sz w:val="16"/>
        </w:rPr>
        <w:t xml:space="preserve">. And while </w:t>
      </w:r>
      <w:r w:rsidRPr="00A61D3E">
        <w:rPr>
          <w:u w:val="single"/>
        </w:rPr>
        <w:t>Russia's economy</w:t>
      </w:r>
      <w:r w:rsidRPr="00A61D3E">
        <w:rPr>
          <w:sz w:val="16"/>
        </w:rPr>
        <w:t xml:space="preserve"> is not as debilitated as it was under the Soviet Union, it </w:t>
      </w:r>
      <w:r w:rsidRPr="00A61D3E">
        <w:rPr>
          <w:u w:val="single"/>
        </w:rPr>
        <w:t>continues to be frail. Japan and Germany, two of America's principal allies, are economically strong, but militarily weak.</w:t>
      </w:r>
      <w:r w:rsidRPr="00AF7157">
        <w:rPr>
          <w:sz w:val="12"/>
        </w:rPr>
        <w:t>¶</w:t>
      </w:r>
      <w:r w:rsidRPr="00A61D3E">
        <w:rPr>
          <w:sz w:val="16"/>
        </w:rPr>
        <w:t xml:space="preserve"> As figures 1 and 2 reveal, the United States has sustained its economic lead throughout the postwar era, boasting the world's first economy with an unrivalled capacity for economic output, an impressive commercial record and an unsurpassed financial position. US economic performance is grossly underrated. First, as shown in figure 1, which displays US GDP, trade and company size, US GDP is still roughly a quarter of global GDP (just below the dotted 25 per cent line). Declinists take the considerable fall in America's postwar share of global GDP as a sign of weakness. But it is unrealistic to think that the United States would continue to command a third of global GDP as it did immediately after the Second World War—particularly since much of the observed decline was the result of deliberate efforts by the United States to bolster its allies in western Europe and east Asia through the Marshall Plan and other initiatives.59 What is rather remarkable is that, even with the rise of non-allies such as China, America's share of world GDP has stabilized around a quarter and continues to be nearly twice as large as China's share. Second, as also shown in figure 1, US commercial capability aggregated into its combined share of world exports and imports—trade—is slightly higher than China's. But exports and imports are not the best way to measure commercial prowess, because the contemporary web of production globalizes manufacturing. Owing to global supply chains, imported final goods include intermediate inputs and technology produced and developed in the United States that do not show up as exports but nonetheless provide American jobs and income. And when exporting final goods, US firms depend on low trade barriers to import low-cost intermediate inputs. The United States' ability to spread production worldwide has been accompanied by long-term rising trends in numbers of foreign affiliates, value added and net income, generating significant profits for the United States.60 As shown in figure 1, the aggregate value of US companies far exceeds that of any other country.</w:t>
      </w:r>
      <w:r w:rsidRPr="00AF7157">
        <w:rPr>
          <w:sz w:val="12"/>
        </w:rPr>
        <w:t>¶</w:t>
      </w:r>
      <w:r w:rsidRPr="00A61D3E">
        <w:rPr>
          <w:sz w:val="16"/>
        </w:rPr>
        <w:t xml:space="preserve"> Figure 1:</w:t>
      </w:r>
      <w:r w:rsidRPr="00AF7157">
        <w:rPr>
          <w:sz w:val="12"/>
        </w:rPr>
        <w:t>¶</w:t>
      </w:r>
      <w:r w:rsidRPr="00A61D3E">
        <w:rPr>
          <w:sz w:val="16"/>
        </w:rPr>
        <w:t xml:space="preserve"> Great Power production and commercial capability, 2016</w:t>
      </w:r>
      <w:r w:rsidRPr="00AF7157">
        <w:rPr>
          <w:sz w:val="12"/>
        </w:rPr>
        <w:t>¶</w:t>
      </w:r>
      <w:r w:rsidRPr="00A61D3E">
        <w:rPr>
          <w:sz w:val="16"/>
        </w:rPr>
        <w:t xml:space="preserve"> View largeDownload slide</w:t>
      </w:r>
      <w:r w:rsidRPr="00AF7157">
        <w:rPr>
          <w:sz w:val="12"/>
        </w:rPr>
        <w:t>¶</w:t>
      </w:r>
      <w:r w:rsidRPr="00A61D3E">
        <w:rPr>
          <w:sz w:val="16"/>
        </w:rPr>
        <w:t xml:space="preserve"> Great Power production and commercial capability, 2016</w:t>
      </w:r>
      <w:r w:rsidRPr="00AF7157">
        <w:rPr>
          <w:sz w:val="12"/>
        </w:rPr>
        <w:t>¶</w:t>
      </w:r>
      <w:r w:rsidRPr="00A61D3E">
        <w:rPr>
          <w:sz w:val="16"/>
        </w:rPr>
        <w:t xml:space="preserve"> Figure 2:</w:t>
      </w:r>
      <w:r w:rsidRPr="00AF7157">
        <w:rPr>
          <w:sz w:val="12"/>
        </w:rPr>
        <w:t>¶</w:t>
      </w:r>
      <w:r w:rsidRPr="00A61D3E">
        <w:rPr>
          <w:sz w:val="16"/>
        </w:rPr>
        <w:t xml:space="preserve"> Great Power financial and military capability, 2016</w:t>
      </w:r>
      <w:r w:rsidRPr="00AF7157">
        <w:rPr>
          <w:sz w:val="12"/>
        </w:rPr>
        <w:t>¶</w:t>
      </w:r>
      <w:r w:rsidRPr="00A61D3E">
        <w:rPr>
          <w:sz w:val="16"/>
        </w:rPr>
        <w:t xml:space="preserve"> View largeDownload slide</w:t>
      </w:r>
      <w:r w:rsidRPr="00AF7157">
        <w:rPr>
          <w:sz w:val="12"/>
        </w:rPr>
        <w:t>¶</w:t>
      </w:r>
      <w:r w:rsidRPr="00A61D3E">
        <w:rPr>
          <w:sz w:val="16"/>
        </w:rPr>
        <w:t xml:space="preserve"> Great Power financial and military capability, 2016</w:t>
      </w:r>
      <w:r w:rsidRPr="00AF7157">
        <w:rPr>
          <w:sz w:val="12"/>
        </w:rPr>
        <w:t>¶</w:t>
      </w:r>
      <w:r w:rsidRPr="00A61D3E">
        <w:rPr>
          <w:sz w:val="16"/>
        </w:rPr>
        <w:t xml:space="preserve"> Third, </w:t>
      </w:r>
      <w:r w:rsidRPr="00A61D3E">
        <w:rPr>
          <w:u w:val="single"/>
        </w:rPr>
        <w:t>few assessments compare the relative financial capabilities of Great Powers.</w:t>
      </w:r>
      <w:r w:rsidRPr="00A61D3E">
        <w:rPr>
          <w:sz w:val="16"/>
        </w:rPr>
        <w:t xml:space="preserve"> Studies often favour narrow definitions of financial power over broader assessments. Some focus on the relative size of US financial markets, some on financial networks, some on reserve currency issuance, but few provide an aggregate picture.61 These incomplete portrayals lead to gross underestimation of US financial power.62 As shown in figure 2, US financial markets account for slightly more than a quarter of the global total, and US reserve currency provision far surpasses that of any other state or states, and that of the eurozone.</w:t>
      </w:r>
      <w:r w:rsidRPr="00AF7157">
        <w:rPr>
          <w:sz w:val="12"/>
        </w:rPr>
        <w:t>¶</w:t>
      </w:r>
      <w:r w:rsidRPr="00A61D3E">
        <w:rPr>
          <w:sz w:val="16"/>
        </w:rPr>
        <w:t xml:space="preserve"> Fourth, as also demonstrated in figure 2, </w:t>
      </w:r>
      <w:r w:rsidRPr="00603FC9">
        <w:rPr>
          <w:sz w:val="16"/>
          <w:highlight w:val="cyan"/>
        </w:rPr>
        <w:t>t</w:t>
      </w:r>
      <w:r w:rsidRPr="00603FC9">
        <w:rPr>
          <w:highlight w:val="cyan"/>
          <w:u w:val="single"/>
        </w:rPr>
        <w:t xml:space="preserve">he </w:t>
      </w:r>
      <w:r w:rsidRPr="00603FC9">
        <w:rPr>
          <w:b/>
          <w:iCs/>
          <w:highlight w:val="cyan"/>
          <w:u w:val="single"/>
          <w:bdr w:val="single" w:sz="12" w:space="0" w:color="auto"/>
        </w:rPr>
        <w:t>U</w:t>
      </w:r>
      <w:r w:rsidRPr="00A61D3E">
        <w:rPr>
          <w:u w:val="single"/>
        </w:rPr>
        <w:t xml:space="preserve">nited </w:t>
      </w:r>
      <w:r w:rsidRPr="00603FC9">
        <w:rPr>
          <w:b/>
          <w:iCs/>
          <w:highlight w:val="cyan"/>
          <w:u w:val="single"/>
          <w:bdr w:val="single" w:sz="12" w:space="0" w:color="auto"/>
        </w:rPr>
        <w:t>S</w:t>
      </w:r>
      <w:r w:rsidRPr="00A61D3E">
        <w:rPr>
          <w:u w:val="single"/>
        </w:rPr>
        <w:t xml:space="preserve">tates </w:t>
      </w:r>
      <w:r w:rsidRPr="00603FC9">
        <w:rPr>
          <w:highlight w:val="cyan"/>
          <w:u w:val="single"/>
        </w:rPr>
        <w:t>is the</w:t>
      </w:r>
      <w:r w:rsidRPr="00A61D3E">
        <w:rPr>
          <w:u w:val="single"/>
        </w:rPr>
        <w:t xml:space="preserve"> world's </w:t>
      </w:r>
      <w:r w:rsidRPr="00603FC9">
        <w:rPr>
          <w:highlight w:val="cyan"/>
          <w:u w:val="single"/>
        </w:rPr>
        <w:t>most formidable military power,</w:t>
      </w:r>
      <w:r w:rsidRPr="00A61D3E">
        <w:rPr>
          <w:u w:val="single"/>
        </w:rPr>
        <w:t xml:space="preserve"> its capabilities</w:t>
      </w:r>
      <w:r w:rsidRPr="00A61D3E">
        <w:rPr>
          <w:sz w:val="16"/>
        </w:rPr>
        <w:t xml:space="preserve"> far </w:t>
      </w:r>
      <w:r w:rsidRPr="00A61D3E">
        <w:rPr>
          <w:u w:val="single"/>
        </w:rPr>
        <w:t>exceeding those of any other nation.</w:t>
      </w:r>
      <w:r w:rsidRPr="00A61D3E">
        <w:rPr>
          <w:sz w:val="16"/>
        </w:rPr>
        <w:t xml:space="preserve"> Taking into account front-line capabilities on the ground, on the sea and in the air, as well as the capacity for reconnaissance, strategic transport and communication to project power, the United States has no rival.63</w:t>
      </w:r>
      <w:r w:rsidRPr="00AF7157">
        <w:rPr>
          <w:sz w:val="12"/>
        </w:rPr>
        <w:t>¶</w:t>
      </w:r>
      <w:r w:rsidRPr="00A61D3E">
        <w:rPr>
          <w:sz w:val="16"/>
        </w:rPr>
        <w:t xml:space="preserve"> </w:t>
      </w:r>
      <w:r w:rsidRPr="00A61D3E">
        <w:rPr>
          <w:u w:val="single"/>
        </w:rPr>
        <w:t>The United States' multidimensional power base clearly puts it in a class above rival powers.</w:t>
      </w:r>
      <w:r w:rsidRPr="00A61D3E">
        <w:rPr>
          <w:sz w:val="16"/>
        </w:rPr>
        <w:t xml:space="preserve"> Yet its privileged position in the international system is even greater than what these snapshot </w:t>
      </w:r>
      <w:r w:rsidRPr="00A61D3E">
        <w:rPr>
          <w:sz w:val="10"/>
          <w:szCs w:val="10"/>
        </w:rPr>
        <w:t>barometers indicate, because significant synergies exist between the various dimensions.64</w:t>
      </w:r>
      <w:r w:rsidRPr="00AF7157">
        <w:rPr>
          <w:sz w:val="12"/>
          <w:szCs w:val="10"/>
        </w:rPr>
        <w:t>¶</w:t>
      </w:r>
      <w:r w:rsidRPr="00A61D3E">
        <w:rPr>
          <w:sz w:val="10"/>
          <w:szCs w:val="10"/>
        </w:rPr>
        <w:t xml:space="preserve"> US security dominance supports US commercial and monetary dominance, and its commercial and monetary dominance are mutually supportive. First, by providing security guarantees, stabilizing hot-spots and securing sea lanes, the United States ensures that international trade and finance can occur without disruption. This is of great value to the United States itself because, as the world's single largest economy, it has a high stake in guaranteeing stable economic relations. Second, propping up the financial realm, America's vast security network provides incentives for allies to continue supporting the dollar's role as the number one global currency.65 Third, the dollar's global role gives the United States the capacity to borrow at exceptionally low rates, providing it with extraordinary macroeconomic flexibility to ease balance of payments adjustments, particularly trade adjustments.66 Fourth, America's commercial position bolsters the dollar's global role by facilitating trade adjustment as governments, particularly in emerging markets, continue to finance US deficits by holding dollar assets in the hope of gaining continued access to US markets.67</w:t>
      </w:r>
      <w:r w:rsidRPr="00AF7157">
        <w:rPr>
          <w:sz w:val="12"/>
          <w:szCs w:val="10"/>
        </w:rPr>
        <w:t>¶</w:t>
      </w:r>
      <w:r w:rsidRPr="00A61D3E">
        <w:rPr>
          <w:sz w:val="10"/>
          <w:szCs w:val="10"/>
        </w:rPr>
        <w:t xml:space="preserve"> ‘America first’ promises to touch all of these areas, overhauling longstanding US policies in the security, commercial and monetary spheres. But its real menace lies in its potential for sparking drastic changes by overturning policies in just one sphere. If the United States ceases to defend allies, and reduces its commitment to secure the international environment, cross-border trade and investment will operate in a more uncertain setting. While it is impossible to predict which policy is most likely to unleash an unfavourable chain of events, a hypothetical example can be used to illustrate the presumptive cascade. If we assume the United States follows through with significant commercial retreat, then we should expect monetary consequences. With the United States ceasing to account for a significant portion of international trade, official and private investors will increasingly hold alternative currencies for reserves and payment. If the diversification out of dollars is substantial, the dollar could gradually lose its centrality in the monetary order, complicating the adjustment of US trade imbalances. Balance of payments difficulties could very well ricochet back in the monetary sphere, with a crisis of confidence over trade imbalances triggering a run on the dollar. With the dollar under pressure, its international role for governments and private actors could come into question. If the dollar is no longer widely used for reserves and payments, US financial markets will lose importance relative to other financial markets. A diminished role for US financial markets implies lower demand for US assets, raising US borrowing costs. And the loss of US borrowing privileges will have security ramifications, since financing US military power will become more expensive.68 With these developments, America's slippage in the ranks of Great Powers will be assured.</w:t>
      </w:r>
      <w:r w:rsidRPr="00AF7157">
        <w:rPr>
          <w:sz w:val="12"/>
          <w:szCs w:val="10"/>
        </w:rPr>
        <w:t>¶</w:t>
      </w:r>
      <w:r w:rsidRPr="00A61D3E">
        <w:rPr>
          <w:sz w:val="10"/>
          <w:szCs w:val="10"/>
        </w:rPr>
        <w:t xml:space="preserve"> The real liberal dilemma</w:t>
      </w:r>
      <w:r w:rsidRPr="00AF7157">
        <w:rPr>
          <w:sz w:val="12"/>
          <w:szCs w:val="10"/>
        </w:rPr>
        <w:t>¶</w:t>
      </w:r>
      <w:r w:rsidRPr="00A61D3E">
        <w:rPr>
          <w:sz w:val="10"/>
          <w:szCs w:val="10"/>
        </w:rPr>
        <w:t xml:space="preserve"> President Trump misidentifies the nature of the redistribution problem confronting America, misinterpreting unequal internal redistribution as unequal external redistribution. The liberal dilemma is not that the LIO distributes gains unfavourably to the United States, but that not everyone in the United States wins because US domestic policies have not kept pace with global economic integration. Economic globalization can deepen domestic inequality. Import competition causes some sectors to shrink, and workers employed in contracting sectors may not be fully absorbed in expanding sectors. Neo-classical trade theory predicts that economic activity will increase in the sector using the country's abundant factor since its reward will increase relative to that of the scarce factor.69 In the case of an advanced capital-abundant country such as the United States, this means that the reward to capital will increase relative to labour. Financial globalization has even more acute effects on the distribution of income, further raising the reward to capital relative to labour.70 However, since suspending international economic exchange reduces national welfare gains, countries are better off expanding the pie, and compensating losers with the higher gains available from economic globalization. The United States needs to bring back ‘embedded liberalism’ to redistribute benefits from openness through greater safeguards and labour adjustment programmes, including trade adjustment, so that the LIO can begin to work for all Americans.71</w:t>
      </w:r>
      <w:r w:rsidRPr="00AF7157">
        <w:rPr>
          <w:sz w:val="12"/>
          <w:szCs w:val="10"/>
        </w:rPr>
        <w:t>¶</w:t>
      </w:r>
      <w:r w:rsidRPr="00A61D3E">
        <w:rPr>
          <w:sz w:val="10"/>
          <w:szCs w:val="10"/>
        </w:rPr>
        <w:t xml:space="preserve"> Dissatisfaction with the international distribution of income is, however, insufficient to explain the backlash against globalization. President Trump correctly identified the liberal dilemma inside the United States as the clash between liberal ideals and the preservation of a racial hierarchy which put ‘white America first’—a contradiction which has resulted in a racial and educational divide at the ballot box.72 To fully understand waning American support for the LIO, one must look to the unravelling of America's liberal identity as a principal cause of the less secure domestic foundations of the LIO. Some elements of America's liberal identity, such as ‘political democracy, constitutional government, individual rights [and] private property based economic systems’, remain intact. However, other elements, such as ‘toleration of diversity in non-civic areas of ethnicity and religion’ are in jeopardy.73 In fomenting an ‘us and them’ division between Americans and foreigners alleged to be exploiting the United States, and by stoking an internal division between Americans of different ethnicities and faiths, Trump unveiled an international and domestic hierarchy that some thought no longer existed. How did these factors intermingle with income inequality in the 2016 US elections?</w:t>
      </w:r>
      <w:r w:rsidRPr="00AF7157">
        <w:rPr>
          <w:sz w:val="12"/>
          <w:szCs w:val="10"/>
        </w:rPr>
        <w:t>¶</w:t>
      </w:r>
      <w:r w:rsidRPr="00A61D3E">
        <w:rPr>
          <w:sz w:val="10"/>
          <w:szCs w:val="10"/>
        </w:rPr>
        <w:t xml:space="preserve"> The extent of inequality in the United States</w:t>
      </w:r>
      <w:r w:rsidRPr="00AF7157">
        <w:rPr>
          <w:sz w:val="12"/>
          <w:szCs w:val="10"/>
        </w:rPr>
        <w:t>¶</w:t>
      </w:r>
      <w:r w:rsidRPr="00A61D3E">
        <w:rPr>
          <w:sz w:val="10"/>
          <w:szCs w:val="10"/>
        </w:rPr>
        <w:t xml:space="preserve"> Income inequality in the United States has increased since the late 1960s. By 2015, the top 5 per cent earned 28 times as much, and the top 20 per cent 16 times as much, as the lowest 20 per cent of Americans. This share has risen over time irrespective of the incumbent president's party affiliation, as shown in figure 3, which traces this development back to the late 1970s. Below I use mean income data from the US Census Bureau to discern the effect of income inequality on different ethnic groups. Ideally, this analysis would be performed using median income data, but this is not consistently available across all measures of interest.74</w:t>
      </w:r>
      <w:r w:rsidRPr="00AF7157">
        <w:rPr>
          <w:sz w:val="12"/>
          <w:szCs w:val="10"/>
        </w:rPr>
        <w:t>¶</w:t>
      </w:r>
      <w:r w:rsidRPr="00A61D3E">
        <w:rPr>
          <w:sz w:val="10"/>
          <w:szCs w:val="10"/>
        </w:rPr>
        <w:t xml:space="preserve"> Figure 3:</w:t>
      </w:r>
      <w:r w:rsidRPr="00AF7157">
        <w:rPr>
          <w:sz w:val="12"/>
          <w:szCs w:val="10"/>
        </w:rPr>
        <w:t>¶</w:t>
      </w:r>
      <w:r w:rsidRPr="00A61D3E">
        <w:rPr>
          <w:sz w:val="10"/>
          <w:szCs w:val="10"/>
        </w:rPr>
        <w:t xml:space="preserve"> Income inequality between the top and bottom income earners in the United States, 1978–2016</w:t>
      </w:r>
      <w:r w:rsidRPr="00AF7157">
        <w:rPr>
          <w:sz w:val="12"/>
          <w:szCs w:val="10"/>
        </w:rPr>
        <w:t>¶</w:t>
      </w:r>
      <w:r w:rsidRPr="00A61D3E">
        <w:rPr>
          <w:sz w:val="10"/>
          <w:szCs w:val="10"/>
        </w:rPr>
        <w:t xml:space="preserve"> View largeDownload slide</w:t>
      </w:r>
      <w:r w:rsidRPr="00AF7157">
        <w:rPr>
          <w:sz w:val="12"/>
          <w:szCs w:val="10"/>
        </w:rPr>
        <w:t>¶</w:t>
      </w:r>
      <w:r w:rsidRPr="00A61D3E">
        <w:rPr>
          <w:sz w:val="10"/>
          <w:szCs w:val="10"/>
        </w:rPr>
        <w:t xml:space="preserve"> Income inequality between the top and bottom income earners in the United States, 1978–2016</w:t>
      </w:r>
      <w:r w:rsidRPr="00AF7157">
        <w:rPr>
          <w:sz w:val="12"/>
          <w:szCs w:val="10"/>
        </w:rPr>
        <w:t>¶</w:t>
      </w:r>
      <w:r w:rsidRPr="00A61D3E">
        <w:rPr>
          <w:sz w:val="10"/>
          <w:szCs w:val="10"/>
        </w:rPr>
        <w:t xml:space="preserve"> Concerns about income may have loomed large in the 2016 presidential elections. It could be, for instance, that by 2016 income inequality in the United States had reached a tipping point, a level that Americans were no longer prepared to tolerate. The only vote margin—that is, the difference in percentage of votes between Republicans and Democrats—that was consistently and substantially different from those in the 2008 and 2012 elections was the margin for those earning less than US$50,000 a year. Although this group—arguably the most affected by the widening income gap—still supported the Democratic candidate overall (though to a lesser extent than in the two previous elections), the margin between the Democratic and Republican votes narrowed to 12 points from 22 points in 2008 and 2012. The margins for higher-income groups were not as wide, nor were they significantly different from the levels recorded in the 2008 and 2012 elections. In an anti-establishment election, factors other than income, such as Clinton's ‘elitism’, might have been a liability. But the unfavourable opinion of Clinton (81 per cent) was less strong among those who voted for Trump than disapproval of former President Obama (89 per cent).75 It is, however, possible that dissatisfaction with Clinton was greater within the group earning under US$50,000.</w:t>
      </w:r>
      <w:r w:rsidRPr="00AF7157">
        <w:rPr>
          <w:sz w:val="12"/>
          <w:szCs w:val="10"/>
        </w:rPr>
        <w:t>¶</w:t>
      </w:r>
      <w:r w:rsidRPr="00A61D3E">
        <w:rPr>
          <w:sz w:val="10"/>
          <w:szCs w:val="10"/>
        </w:rPr>
        <w:t xml:space="preserve"> While income did matter in the 2016 election, it was not, on its own, the most important predictor of the outcome. As shown in figures 4 and 5, income did play a role, but primarily as it intersected with other factors, particularly education and colour.76 In the following paragraphs I consider the income growth of non-college-educated whites relative to college-educated whites; and the absolute income (including income growth) of non-college-educated whites relative to the overall non-college-educated population.</w:t>
      </w:r>
      <w:r w:rsidRPr="00AF7157">
        <w:rPr>
          <w:sz w:val="12"/>
          <w:szCs w:val="10"/>
        </w:rPr>
        <w:t>¶</w:t>
      </w:r>
      <w:r w:rsidRPr="00A61D3E">
        <w:rPr>
          <w:sz w:val="10"/>
          <w:szCs w:val="10"/>
        </w:rPr>
        <w:t xml:space="preserve"> Figure 4:</w:t>
      </w:r>
      <w:r w:rsidRPr="00AF7157">
        <w:rPr>
          <w:sz w:val="12"/>
          <w:szCs w:val="10"/>
        </w:rPr>
        <w:t>¶</w:t>
      </w:r>
      <w:r w:rsidRPr="00A61D3E">
        <w:rPr>
          <w:sz w:val="10"/>
          <w:szCs w:val="10"/>
        </w:rPr>
        <w:t xml:space="preserve"> Income growth among US citizens with education below college degree level, 1998–2016</w:t>
      </w:r>
      <w:r w:rsidRPr="00AF7157">
        <w:rPr>
          <w:sz w:val="12"/>
          <w:szCs w:val="10"/>
        </w:rPr>
        <w:t>¶</w:t>
      </w:r>
      <w:r w:rsidRPr="00A61D3E">
        <w:rPr>
          <w:sz w:val="10"/>
          <w:szCs w:val="10"/>
        </w:rPr>
        <w:t xml:space="preserve"> View largeDownload slide</w:t>
      </w:r>
      <w:r w:rsidRPr="00AF7157">
        <w:rPr>
          <w:sz w:val="12"/>
          <w:szCs w:val="10"/>
        </w:rPr>
        <w:t>¶</w:t>
      </w:r>
      <w:r w:rsidRPr="00A61D3E">
        <w:rPr>
          <w:sz w:val="10"/>
          <w:szCs w:val="10"/>
        </w:rPr>
        <w:t xml:space="preserve"> Income growth among US citizens with education below college degree level, 1998–2016</w:t>
      </w:r>
      <w:r w:rsidRPr="00AF7157">
        <w:rPr>
          <w:sz w:val="12"/>
          <w:szCs w:val="10"/>
        </w:rPr>
        <w:t>¶</w:t>
      </w:r>
      <w:r w:rsidRPr="00A61D3E">
        <w:rPr>
          <w:sz w:val="10"/>
          <w:szCs w:val="10"/>
        </w:rPr>
        <w:t xml:space="preserve"> Figure 5:</w:t>
      </w:r>
      <w:r w:rsidRPr="00AF7157">
        <w:rPr>
          <w:sz w:val="12"/>
          <w:szCs w:val="10"/>
        </w:rPr>
        <w:t>¶</w:t>
      </w:r>
      <w:r w:rsidRPr="00A61D3E">
        <w:rPr>
          <w:sz w:val="10"/>
          <w:szCs w:val="10"/>
        </w:rPr>
        <w:t xml:space="preserve"> Income growth among US citizens with education above college degree level, 1998–2016</w:t>
      </w:r>
      <w:r w:rsidRPr="00AF7157">
        <w:rPr>
          <w:sz w:val="12"/>
          <w:szCs w:val="10"/>
        </w:rPr>
        <w:t>¶</w:t>
      </w:r>
      <w:r w:rsidRPr="00A61D3E">
        <w:rPr>
          <w:sz w:val="10"/>
          <w:szCs w:val="10"/>
        </w:rPr>
        <w:t xml:space="preserve"> View largeDownload slide</w:t>
      </w:r>
      <w:r w:rsidRPr="00AF7157">
        <w:rPr>
          <w:sz w:val="12"/>
          <w:szCs w:val="10"/>
        </w:rPr>
        <w:t>¶</w:t>
      </w:r>
      <w:r w:rsidRPr="00A61D3E">
        <w:rPr>
          <w:sz w:val="10"/>
          <w:szCs w:val="10"/>
        </w:rPr>
        <w:t xml:space="preserve"> Income growth among US citizens with education above college degree level, 1998–2016</w:t>
      </w:r>
      <w:r w:rsidRPr="00AF7157">
        <w:rPr>
          <w:sz w:val="12"/>
          <w:szCs w:val="10"/>
        </w:rPr>
        <w:t>¶</w:t>
      </w:r>
      <w:r w:rsidRPr="00A61D3E">
        <w:rPr>
          <w:sz w:val="10"/>
          <w:szCs w:val="10"/>
        </w:rPr>
        <w:t xml:space="preserve"> In 2016, white voters without a college degree voted for Trump (66 per cent) with much higher percentages than in 2012 (61 per cent) and 2008 (58 per cent), and with much higher margins (see figure 4). But white voters without a college degree (both </w:t>
      </w:r>
      <w:r w:rsidRPr="00A61D3E">
        <w:rPr>
          <w:sz w:val="10"/>
          <w:szCs w:val="10"/>
        </w:rPr>
        <w:lastRenderedPageBreak/>
        <w:t>those with and those without a high school diploma) supported Trump despite experiencing greater income growth during the full span of Obama's presidency than any other white group defined by educational level. Their income expansion was also stronger than any other education group during Obama's second term (2012–2016). However, during Obama's first term (2008–2012), their income did not grow as fast as that of white Americans with advanced degrees, although they did better than those with an associate (i.e. two-year college) degree or bachelor's degree. Despite stronger income development than college-educated income earners, whites without a college degree voted for Trump with a 37-point margin, whereas whites with a college degree favoured Trump with only a 3-point margin. Although these numbers suggest that something other than income explains Trump's victory, it could still be that the higher margins for white voters without college degrees reflect discontent with low real incomes.</w:t>
      </w:r>
      <w:r w:rsidRPr="00AF7157">
        <w:rPr>
          <w:sz w:val="12"/>
          <w:szCs w:val="10"/>
        </w:rPr>
        <w:t>¶</w:t>
      </w:r>
      <w:r w:rsidRPr="00A61D3E">
        <w:rPr>
          <w:sz w:val="10"/>
          <w:szCs w:val="10"/>
        </w:rPr>
        <w:t xml:space="preserve"> If low real incomes explain Trump's support among white voters without college degrees, we should find general support for Trump among voters with low real incomes. However, since 1998 the mean income of whites without college degrees has always been higher than the mean income of all those without college degrees. If their income remained higher, was their income growth slower? During the full length of Obama's presidency, and during his first term, whites without a college degree experienced higher growth than all income earners without a college degree. Only during Obama's second term did the mean income of whites without a college degree underperform the income of all earners without a college degree. The growth differential between the two groups during this period,77 however, is quite small, for both those with and those without a high school diploma: the mean income of workers without a high school diploma increased by 13.41 per cent, compared to 12.99 per cent growth for whites without a high school diploma. The mean income of all workers with a high school diploma increased by 5.73 per cent; of whites with a high-school diploma, by 5.60 per cent. It is noteworthy that during Obama's second term the overall mean income of all earners with a college degree increased less than for whites with a college degree. The biggest difference was for whites with an advanced degree, who earned US$1,394 a year less than the mean income of all recipients of advanced degrees. Yet despite slower income growth, white college graduates were disinclined to vote Republican in the 2016 elections (see figure 5).</w:t>
      </w:r>
      <w:r w:rsidRPr="00AF7157">
        <w:rPr>
          <w:sz w:val="12"/>
          <w:szCs w:val="10"/>
        </w:rPr>
        <w:t>¶</w:t>
      </w:r>
      <w:r w:rsidRPr="00A61D3E">
        <w:rPr>
          <w:sz w:val="10"/>
          <w:szCs w:val="10"/>
        </w:rPr>
        <w:t xml:space="preserve"> If dissatisfaction with income played a role in explaining why white voters without a college degree endorsed Trump, the only evidence for it is the relatively lower income growth of white earners without college degrees compared to all earners without college degrees between 2012 and 2015. Disaggregating the income differential for non-college-educated whites, those without a high-school diploma experienced 0.43 per cent lower income growth, and those with a diploma 0.13 per cent lower income growth, than all non-college-educated earners within the corresponding educational group. It is highly unlikely that these small percentage differences explain why whites without a college degree favoured Trump with a 37-point margin whereas all earners without a college degree favoured Trump with only a 7-point margin.</w:t>
      </w:r>
      <w:r w:rsidRPr="00AF7157">
        <w:rPr>
          <w:sz w:val="12"/>
          <w:szCs w:val="10"/>
        </w:rPr>
        <w:t>¶</w:t>
      </w:r>
      <w:r w:rsidRPr="00A61D3E">
        <w:rPr>
          <w:sz w:val="10"/>
          <w:szCs w:val="10"/>
        </w:rPr>
        <w:t xml:space="preserve"> If income mattered only in conjunction with education and colour in the 2016 elections, income might have been more decisive in distressed regions. One of the biggest surprises in the 2016 presidential election was how the Democrats lost the ‘blue wall’ states in the ‘Rust Belt’—Pennsylvania in the north-east; Iowa, Wisconsin, Michigan and Ohio in the mid-west. The Democrats also lost Florida in the south, a traditionally Republican state, which Obama won in 2008 and 2012.</w:t>
      </w:r>
      <w:r w:rsidRPr="00AF7157">
        <w:rPr>
          <w:sz w:val="12"/>
          <w:szCs w:val="10"/>
        </w:rPr>
        <w:t>¶</w:t>
      </w:r>
      <w:r w:rsidRPr="00A61D3E">
        <w:rPr>
          <w:sz w:val="10"/>
          <w:szCs w:val="10"/>
        </w:rPr>
        <w:t xml:space="preserve"> Declining employment and income are said to have contributed to support for Trump in conventionally Democratic states. But there are several problems with this explanation. While the decline in the mid-west is real, it has been in the making for a very long time. During the Obama years, specifically between 2008 and 2016, income in the mid-west rose more sharply than in all other regions. During Obama's second term, both white and overall income growth was stronger in the mid-west than in any other region. Yet the Republican vote exceeded the Democratic vote in the mid-west by the second-highest margin of any region (see figure 6). Moreover, during the same period, income growth for whites was higher than for all ethnic groups combined; and yet whites in the mid-west voted Republican by a margin of 20 points, compared to a margin of 5 points for the region overall. However, during Obama's second term, white income growth in the mid-west was lower than in all other regions except for the west. Overall income growth was worse in the mid-west than in all other regions. Yet the white margin in favour of Trump was stronger in the mid-west (20 points) than in the west (5 points), and the overall margin in favour of Trump in the mid-west (5 points) was considerably lower than for whites in the mid-west (20 points).</w:t>
      </w:r>
      <w:r w:rsidRPr="00AF7157">
        <w:rPr>
          <w:sz w:val="12"/>
          <w:szCs w:val="10"/>
        </w:rPr>
        <w:t>¶</w:t>
      </w:r>
      <w:r w:rsidRPr="00A61D3E">
        <w:rPr>
          <w:sz w:val="10"/>
          <w:szCs w:val="10"/>
        </w:rPr>
        <w:t xml:space="preserve"> Figure 6:</w:t>
      </w:r>
      <w:r w:rsidRPr="00AF7157">
        <w:rPr>
          <w:sz w:val="12"/>
          <w:szCs w:val="10"/>
        </w:rPr>
        <w:t>¶</w:t>
      </w:r>
      <w:r w:rsidRPr="00A61D3E">
        <w:rPr>
          <w:sz w:val="10"/>
          <w:szCs w:val="10"/>
        </w:rPr>
        <w:t xml:space="preserve"> Income growth by region and race, 1998–2015</w:t>
      </w:r>
      <w:r w:rsidRPr="00AF7157">
        <w:rPr>
          <w:sz w:val="12"/>
          <w:szCs w:val="10"/>
        </w:rPr>
        <w:t>¶</w:t>
      </w:r>
      <w:r w:rsidRPr="00A61D3E">
        <w:rPr>
          <w:sz w:val="10"/>
          <w:szCs w:val="10"/>
        </w:rPr>
        <w:t xml:space="preserve"> View largeDownload slide</w:t>
      </w:r>
      <w:r w:rsidRPr="00AF7157">
        <w:rPr>
          <w:sz w:val="12"/>
          <w:szCs w:val="10"/>
        </w:rPr>
        <w:t>¶</w:t>
      </w:r>
      <w:r w:rsidRPr="00A61D3E">
        <w:rPr>
          <w:sz w:val="10"/>
          <w:szCs w:val="10"/>
        </w:rPr>
        <w:t xml:space="preserve"> Income growth by region and race, 1998–2015</w:t>
      </w:r>
      <w:r w:rsidRPr="00AF7157">
        <w:rPr>
          <w:sz w:val="12"/>
          <w:szCs w:val="10"/>
        </w:rPr>
        <w:t>¶</w:t>
      </w:r>
      <w:r w:rsidRPr="00A61D3E">
        <w:rPr>
          <w:sz w:val="10"/>
          <w:szCs w:val="10"/>
        </w:rPr>
        <w:t xml:space="preserve"> Given the higher proportion of whites in the mid-west (76 per cent) than nationally (61 per cent), and the higher number of voters in the region aged over 25 years without a college degree (71 per cent) than nationally (55 per cent),78 it is likely that factors of education, colour and income combine to explain the level of support for Trump in 2016.</w:t>
      </w:r>
      <w:r w:rsidRPr="00AF7157">
        <w:rPr>
          <w:sz w:val="12"/>
          <w:szCs w:val="10"/>
        </w:rPr>
        <w:t>¶</w:t>
      </w:r>
      <w:r w:rsidRPr="00A61D3E">
        <w:rPr>
          <w:sz w:val="10"/>
          <w:szCs w:val="10"/>
        </w:rPr>
        <w:t xml:space="preserve"> In the 2016 election, racial polarization, as measured by the difference between white and non-white preferences for Trump, was highest in the south, second to highest in the mid-west and north-east, and lowest in the west. These cleavages were most apparent in the south and mid-west. White voters were aligned with Trump in the south (67 per cent) and the mid-west (57 per cent), non-white voters with Clinton in the south (77 per cent) and mid-west (75 per cent).</w:t>
      </w:r>
      <w:r w:rsidRPr="00AF7157">
        <w:rPr>
          <w:sz w:val="12"/>
          <w:szCs w:val="10"/>
        </w:rPr>
        <w:t>¶</w:t>
      </w:r>
      <w:r w:rsidRPr="00A61D3E">
        <w:rPr>
          <w:sz w:val="10"/>
          <w:szCs w:val="10"/>
        </w:rPr>
        <w:t xml:space="preserve"> Racially differentiated voting patterns do not necessarily mean that voting is racially motivated. It could be that whites are generally more cons ervative on a range of issues and that their views were therefore better aligned with the policies espoused by the Republican than the Democratic candidate. Yet that would not explain why so many white college-educated voters fled the Republican presidential nominee in 2016 (see figure 5). Rather, there exists some evidence that racist attitudes encouraged a portion of the white electorate to align with Trump. For example, 80 per cent of white evangelical Christians supported Trump.79 Their vote is important because although they account for a lower share of the population today (17 per cent) than in 2008 (21 per cent), they still account for 26 per cent of the vote because a lot of them turn out to vote.80 Their high proportion of the vote suggests that racism might have been a relevant issue. In the months before the elections, a non-partisan study by the American Values Atlas revealed that white evangelicals were less likely to perceive discrimination against blacks, with only 36 per cent saying blacks were discriminated against ‘a lot’, compared to the national average of 57 per cent.81</w:t>
      </w:r>
      <w:r w:rsidRPr="00AF7157">
        <w:rPr>
          <w:sz w:val="12"/>
          <w:szCs w:val="10"/>
        </w:rPr>
        <w:t>¶</w:t>
      </w:r>
      <w:r w:rsidRPr="00A61D3E">
        <w:rPr>
          <w:sz w:val="10"/>
          <w:szCs w:val="10"/>
        </w:rPr>
        <w:t xml:space="preserve"> Trump and the liberal playbook</w:t>
      </w:r>
      <w:r w:rsidRPr="00AF7157">
        <w:rPr>
          <w:sz w:val="12"/>
          <w:szCs w:val="10"/>
        </w:rPr>
        <w:t>¶</w:t>
      </w:r>
      <w:r w:rsidRPr="00A61D3E">
        <w:rPr>
          <w:sz w:val="10"/>
          <w:szCs w:val="10"/>
        </w:rPr>
        <w:t xml:space="preserve"> In 2016, socio-cultural fissures within the United States played a critical role in the election of the presidential candidate most disparaging of the LIO. Trump's call to put America ‘first’ internationally, and white Christians ‘first’ domestically, resonated with non-college-educated white voters who saw their historic privileges fading. Not all grievances were racially motivated; certainly, some poorer non-college-educated whites compared their present situation unfavourably with the rosier circumstances of their families' past.82</w:t>
      </w:r>
      <w:r w:rsidRPr="00AF7157">
        <w:rPr>
          <w:sz w:val="12"/>
          <w:szCs w:val="10"/>
        </w:rPr>
        <w:t>¶</w:t>
      </w:r>
      <w:r w:rsidRPr="00A61D3E">
        <w:rPr>
          <w:sz w:val="10"/>
          <w:szCs w:val="10"/>
        </w:rPr>
        <w:t xml:space="preserve"> The relationship between education and race was first noted over seven decades ago. Gunnar Myrdal's 1944 book An American dilemma was famously cited in the Supreme Court decision in Brown v. Board of Education (1954), and helped desegregate education in the United States by demonstrating that education could not be separate but equal for blacks.83 Myrdal went further, calling for an ‘educational offensive against racial intolerance’ and the forging of an ‘American creed’, a civic culture with equal rights for all Americans, to overcome the contradiction between American liberal ideals and the reality of racial discrimination.84</w:t>
      </w:r>
      <w:r w:rsidRPr="00AF7157">
        <w:rPr>
          <w:sz w:val="12"/>
          <w:szCs w:val="10"/>
        </w:rPr>
        <w:t>¶</w:t>
      </w:r>
      <w:r w:rsidRPr="00A61D3E">
        <w:rPr>
          <w:sz w:val="10"/>
          <w:szCs w:val="10"/>
        </w:rPr>
        <w:t xml:space="preserve"> Since then, great progress has been made. Blacks, and other minorities, in the United States are equal before the law and have equal political rights, and greater social and economic opportunities, than before. Education has no doubt played a significant role in reducing explicit racist behaviour or individual racism, that is, ‘overt acts by individuals, which cause death, injury or the violent destruction of property’.85 But discrimination is a problem beyond what most people would recognize as specific instances of racist behaviour. Institutional racism is a ‘less overt, far more subtle, less identifiable’ form of racism, which ‘originates in the operation of established and respected forces in society’.86 The concept of white privilege is the flip side of institutional racism and refers to the unearned benefits enjoyed as a result of being white.87 The concept is not intended to mean that every white person is ‘privileged’ or that no other form of privilege exists. It is intended to expose the existence of an implicit racial hierarchy in society and the political, economic and legal inequality which it reproduces.88 Attempts to attenuate white privilege are met with suspicion and opposition by those who benefit from it. For example, today a majority of white Americans (55 per cent) believe they are discriminated against, and nearly half of them (26 per cent) attribute this to US ‘laws and government policies’.89 Whites who believe they face institutional racism are unlikely to see a difference between policies designed to reduce unmerited privileges and policies that reduce merited privileges. They are also unlikely to appreciate how restrictive the scope for affirmative action is. For example, in the case of university admissions policies, quotas have been unconstitutional since the 1978 Supreme Court decision in Regents of the University of California v. Bakke. Many states even forbid the use of race in admissions procedures. Where states do permit the use of race, it may be used only as one criterion in promoting diversity, and only if all other methods fail, as laid down in the 2013 Supreme Court decision in Fisher v. University of Texas.</w:t>
      </w:r>
      <w:r w:rsidRPr="00AF7157">
        <w:rPr>
          <w:sz w:val="12"/>
          <w:szCs w:val="10"/>
        </w:rPr>
        <w:t>¶</w:t>
      </w:r>
      <w:r w:rsidRPr="00A61D3E">
        <w:rPr>
          <w:sz w:val="10"/>
          <w:szCs w:val="10"/>
        </w:rPr>
        <w:t xml:space="preserve"> The political scientist and public intellectual Walter Russell Mead has explained the 2016 election outcome as a ‘Jacksonian revolt’ in which many ‘white Americans find themselves in a society that talks constantly about the importance of identity, that values ethnic authenticity, that offers economic benefits and social advantages based on identity—for everybody but them’.90 Another political scientist, Mark Lilla, proposes an end to identity politics as a way to secure broader support for liberal policies.91 I agree with Mead that identity politics cannot be unilateral, and I agree with Lilla that the American habit of categorizing individuals according to essentialist criteria is contrary to liberal principles. But I am not sure either of them would agree that there has been an essentialist identity politics in the United States, going back at least to the eighteenth century, constructed around the primacy of a white American identity of European Christian descent. Reactions against this unspoken identity politics lay beneath claims of institutional racism long before Trump gave voice to a ‘white America first’ policy at home.</w:t>
      </w:r>
      <w:r w:rsidRPr="00AF7157">
        <w:rPr>
          <w:sz w:val="12"/>
          <w:szCs w:val="10"/>
        </w:rPr>
        <w:t>¶</w:t>
      </w:r>
      <w:r w:rsidRPr="00A61D3E">
        <w:rPr>
          <w:sz w:val="10"/>
          <w:szCs w:val="10"/>
        </w:rPr>
        <w:t xml:space="preserve"> College-educated white Americans are more likely to recognize the advantages attached to being white (47 per cent) than white Americans without college degrees (17 per cent).92 A possible reason for this is that higher education fosters liberal attitudes, and provides exposure to different ethnic groups, limiting blatant forms of racism.93 But even though college-educated whites are less inclined to vote for their privilege, and more prepared to see their privilege, there is plenty of room in the liberal playbook for race-based discrimination. There's a playbook in force that liberals are supposed to follow. The playbook prescribes responses to different forms of racism, and these responses tend to be outraged responses. When no colleague or friend is threatened by charges of racism, the playbook works. But the playbook can also be a trap leading to bad decisions because discriminatory practices often implicate someone's colleague, friend, family or wider community. The trap is especially pernicious in higher education, where people tend to overestimate their liberal inclinations, and where opportunities, support and intellectual attribution are largely network-based.94 It is therefore unsurprising that a higher percentage of college-educated blacks (55 per cent) say they have been disadvantaged by their race than non-college-educated blacks (29 per cent). An even higher percentage of all blacks (81 per cent) who at some point attended college say they were treated differently because of their race: perhaps an overlooked factor in the reasons why blacks are less likely to finish college.95</w:t>
      </w:r>
      <w:r w:rsidRPr="00AF7157">
        <w:rPr>
          <w:sz w:val="12"/>
          <w:szCs w:val="10"/>
        </w:rPr>
        <w:t>¶</w:t>
      </w:r>
      <w:r w:rsidRPr="00A61D3E">
        <w:rPr>
          <w:sz w:val="10"/>
          <w:szCs w:val="10"/>
        </w:rPr>
        <w:t xml:space="preserve"> In addition to the different experiences and beliefs about race to which education gives rise, a partisan divide exists, with Republicans (43 per cent) more likely than Democrats (27 per cent) to say whites, rather than blacks, experience a lot of discrimination.96 Only 37 per cent of Republicans (against 76 per cent of Democrats) say racism is a problem.97 Attitudes towards blacks also extend to other groups. From the 2016 exit polls, we know that Trump voters were more likely to support a wall along the Mexican border (85 per cent) than Clinton voters (10 per cent), to support deportation of illegal immigrants (83 per cent vs 14 per cent) and view immigration as the most pressing problem for the country (64 per cent vs 33 per cent).98</w:t>
      </w:r>
      <w:r w:rsidRPr="00AF7157">
        <w:rPr>
          <w:sz w:val="12"/>
          <w:szCs w:val="10"/>
        </w:rPr>
        <w:t>¶</w:t>
      </w:r>
      <w:r w:rsidRPr="00A61D3E">
        <w:rPr>
          <w:sz w:val="10"/>
          <w:szCs w:val="10"/>
        </w:rPr>
        <w:t xml:space="preserve"> Overall, the evidence presented in this article suggests not only that education and race were strong predictors of the 2016 presidential vote, but that racism was a contributing factor.</w:t>
      </w:r>
      <w:r w:rsidRPr="00AF7157">
        <w:rPr>
          <w:sz w:val="12"/>
          <w:szCs w:val="10"/>
        </w:rPr>
        <w:t>¶</w:t>
      </w:r>
      <w:r w:rsidRPr="00A61D3E">
        <w:rPr>
          <w:sz w:val="10"/>
          <w:szCs w:val="10"/>
        </w:rPr>
        <w:t xml:space="preserve"> Summary and conclusion</w:t>
      </w:r>
      <w:r w:rsidRPr="00AF7157">
        <w:rPr>
          <w:sz w:val="12"/>
          <w:szCs w:val="10"/>
        </w:rPr>
        <w:t>¶</w:t>
      </w:r>
      <w:r w:rsidRPr="00A61D3E">
        <w:rPr>
          <w:sz w:val="10"/>
          <w:szCs w:val="10"/>
        </w:rPr>
        <w:t xml:space="preserve"> Trump did not create angst about America's dominant position in the world, or about white America's dominant position vis-à-vis other ethnic groups, but he tapped into these two currents more unabashedly than any other presidential candidate in postwar history. This article deconstructs ‘America first’ into two components, an international component and a domestic component, which share common symptoms (lost greatness) and common remedies (redistribution).</w:t>
      </w:r>
      <w:r w:rsidRPr="00AF7157">
        <w:rPr>
          <w:sz w:val="12"/>
          <w:szCs w:val="10"/>
        </w:rPr>
        <w:t>¶</w:t>
      </w:r>
      <w:r w:rsidRPr="00A61D3E">
        <w:rPr>
          <w:sz w:val="10"/>
          <w:szCs w:val="10"/>
        </w:rPr>
        <w:t xml:space="preserve"> In the first two sections of this article, I discussed the international component, and how ‘America first’ threatens to undermine the LIO. I showed how ‘America first’ reflects concerns about American decline and American overextension in three areas: the security, trade and monetary spheres. A common theme in this narrative is how the United States is being exploited by other countries, and how disengaging from the LIO presents a better path forward. In the security area, the world should no longer count on the US to act as global policeman or to tolerate unfair burden-sharing within security alliances. In trade, the US will no longer stand by as other countries free-ride on America's openness. In the monetary realm, the dollar's global role is not as good as gold. While Trump's views on the LIO are quite idiosyncratic, and have yet to be fully implemented, declinists and proponents of retrenchment share certain aspects of this outlook.</w:t>
      </w:r>
      <w:r w:rsidRPr="00AF7157">
        <w:rPr>
          <w:sz w:val="12"/>
          <w:szCs w:val="10"/>
        </w:rPr>
        <w:t>¶</w:t>
      </w:r>
      <w:r w:rsidRPr="00A61D3E">
        <w:rPr>
          <w:sz w:val="10"/>
          <w:szCs w:val="10"/>
        </w:rPr>
        <w:t xml:space="preserve"> In opposition to this perspectiv</w:t>
      </w:r>
      <w:r w:rsidRPr="00A61D3E">
        <w:rPr>
          <w:sz w:val="16"/>
        </w:rPr>
        <w:t>e</w:t>
      </w:r>
      <w:r w:rsidRPr="00A61D3E">
        <w:rPr>
          <w:u w:val="single"/>
        </w:rPr>
        <w:t xml:space="preserve">, I have provided </w:t>
      </w:r>
      <w:r w:rsidRPr="00603FC9">
        <w:rPr>
          <w:b/>
          <w:iCs/>
          <w:highlight w:val="cyan"/>
          <w:u w:val="single"/>
          <w:bdr w:val="single" w:sz="12" w:space="0" w:color="auto"/>
        </w:rPr>
        <w:t>broad-based metrics</w:t>
      </w:r>
      <w:r w:rsidRPr="00603FC9">
        <w:rPr>
          <w:sz w:val="16"/>
          <w:highlight w:val="cyan"/>
        </w:rPr>
        <w:t xml:space="preserve"> </w:t>
      </w:r>
      <w:r w:rsidRPr="00603FC9">
        <w:rPr>
          <w:highlight w:val="cyan"/>
          <w:u w:val="single"/>
        </w:rPr>
        <w:t>demonstrat</w:t>
      </w:r>
      <w:r w:rsidRPr="00A61D3E">
        <w:rPr>
          <w:u w:val="single"/>
        </w:rPr>
        <w:t xml:space="preserve">ing that </w:t>
      </w:r>
      <w:r w:rsidRPr="00603FC9">
        <w:rPr>
          <w:highlight w:val="cyan"/>
          <w:u w:val="single"/>
        </w:rPr>
        <w:t>the United States remains</w:t>
      </w:r>
      <w:r w:rsidRPr="00A61D3E">
        <w:rPr>
          <w:u w:val="single"/>
        </w:rPr>
        <w:t xml:space="preserve"> </w:t>
      </w:r>
      <w:r w:rsidRPr="00A61D3E">
        <w:rPr>
          <w:sz w:val="16"/>
          <w:szCs w:val="16"/>
        </w:rPr>
        <w:t>by a long way</w:t>
      </w:r>
      <w:r w:rsidRPr="00A61D3E">
        <w:rPr>
          <w:u w:val="single"/>
        </w:rPr>
        <w:t xml:space="preserve"> </w:t>
      </w:r>
      <w:r w:rsidRPr="00603FC9">
        <w:rPr>
          <w:highlight w:val="cyan"/>
          <w:u w:val="single"/>
        </w:rPr>
        <w:t>the leading state i</w:t>
      </w:r>
      <w:r w:rsidRPr="00A61D3E">
        <w:rPr>
          <w:u w:val="single"/>
        </w:rPr>
        <w:t xml:space="preserve">n the world today, and argued that it would be a </w:t>
      </w:r>
      <w:r w:rsidRPr="00A61D3E">
        <w:rPr>
          <w:b/>
          <w:iCs/>
          <w:u w:val="single"/>
          <w:bdr w:val="single" w:sz="12" w:space="0" w:color="auto"/>
        </w:rPr>
        <w:t>lot worse off</w:t>
      </w:r>
      <w:r w:rsidRPr="00A61D3E">
        <w:rPr>
          <w:u w:val="single"/>
        </w:rPr>
        <w:t xml:space="preserve"> under alternatives to the LIO than it has been in the postwar era and is today</w:t>
      </w:r>
      <w:r w:rsidRPr="00603FC9">
        <w:rPr>
          <w:sz w:val="16"/>
          <w:highlight w:val="cyan"/>
        </w:rPr>
        <w:t xml:space="preserve">. </w:t>
      </w:r>
      <w:r w:rsidRPr="00603FC9">
        <w:rPr>
          <w:highlight w:val="cyan"/>
          <w:u w:val="single"/>
        </w:rPr>
        <w:t xml:space="preserve">A counterfactual setting, where the United States does not provide international security, would be a </w:t>
      </w:r>
      <w:r w:rsidRPr="00A61D3E">
        <w:rPr>
          <w:u w:val="single"/>
        </w:rPr>
        <w:t>more uncertain and</w:t>
      </w:r>
      <w:r w:rsidRPr="00A61D3E">
        <w:rPr>
          <w:sz w:val="16"/>
        </w:rPr>
        <w:t xml:space="preserve"> more economically </w:t>
      </w:r>
      <w:r w:rsidRPr="00603FC9">
        <w:rPr>
          <w:b/>
          <w:iCs/>
          <w:highlight w:val="cyan"/>
          <w:u w:val="single"/>
          <w:bdr w:val="single" w:sz="12" w:space="0" w:color="auto"/>
        </w:rPr>
        <w:t>fragile one</w:t>
      </w:r>
      <w:r w:rsidRPr="00A61D3E">
        <w:rPr>
          <w:sz w:val="16"/>
        </w:rPr>
        <w:t>, with more limited commerce and investment. A United States of America in which the commercial and financial playing field, including the dollar's role, no longer spans the globe, but is domestically confined, will reduce US prosperity and geopolitical reach. Yet there is a growing sense, correctly identified by President Trump, that America's global engagement is not benefiting all Americans.</w:t>
      </w:r>
    </w:p>
    <w:p w14:paraId="501CE1B0" w14:textId="77777777" w:rsidR="00945732" w:rsidRPr="0008784D" w:rsidRDefault="00945732" w:rsidP="00945732">
      <w:pPr>
        <w:keepNext/>
        <w:keepLines/>
        <w:spacing w:before="40" w:after="0"/>
        <w:outlineLvl w:val="3"/>
        <w:rPr>
          <w:rFonts w:eastAsia="SimSun"/>
          <w:b/>
          <w:iCs/>
          <w:sz w:val="26"/>
        </w:rPr>
      </w:pPr>
      <w:r w:rsidRPr="0008784D">
        <w:rPr>
          <w:rFonts w:eastAsia="SimSun"/>
          <w:b/>
          <w:iCs/>
          <w:sz w:val="26"/>
        </w:rPr>
        <w:lastRenderedPageBreak/>
        <w:t>U.S. hegemony resists collapse</w:t>
      </w:r>
    </w:p>
    <w:p w14:paraId="7F0AED1B" w14:textId="77777777" w:rsidR="00945732" w:rsidRPr="0008784D" w:rsidRDefault="00945732" w:rsidP="00945732">
      <w:pPr>
        <w:rPr>
          <w:rFonts w:eastAsia="Calibri"/>
        </w:rPr>
      </w:pPr>
      <w:r w:rsidRPr="0008784D">
        <w:rPr>
          <w:rFonts w:eastAsia="Calibri"/>
          <w:b/>
          <w:bCs/>
        </w:rPr>
        <w:t xml:space="preserve">Kovac 22 </w:t>
      </w:r>
      <w:r w:rsidRPr="0008784D">
        <w:rPr>
          <w:rFonts w:eastAsia="Calibri"/>
        </w:rPr>
        <w:t>(Igor Kovac, PhD in political science from the University of Cincinnati and Foreign Policy Advisor for the Slovenian Prime Minister, 2/12/22, “Persistent Imbalance of Power – A Pervasive Hegemony Theory”, pg ii-iii, accessed 6/18/22)//sfs</w:t>
      </w:r>
    </w:p>
    <w:p w14:paraId="613732A5" w14:textId="77777777" w:rsidR="00945732" w:rsidRPr="0008784D" w:rsidRDefault="00945732" w:rsidP="00945732">
      <w:pPr>
        <w:rPr>
          <w:rFonts w:eastAsia="Calibri"/>
          <w:sz w:val="16"/>
        </w:rPr>
      </w:pPr>
      <w:r w:rsidRPr="0008784D">
        <w:rPr>
          <w:rFonts w:eastAsia="Calibri"/>
          <w:sz w:val="16"/>
        </w:rPr>
        <w:t xml:space="preserve">Most International Relations </w:t>
      </w:r>
      <w:r w:rsidRPr="0008784D">
        <w:rPr>
          <w:rFonts w:eastAsia="Calibri"/>
          <w:u w:val="single"/>
        </w:rPr>
        <w:t>literature suggests that when power becomes imbalanced, such a situation will be corrected – hegemony cannot persist over time.</w:t>
      </w:r>
      <w:r w:rsidRPr="0008784D">
        <w:rPr>
          <w:rFonts w:eastAsia="Calibri"/>
          <w:sz w:val="16"/>
        </w:rPr>
        <w:t xml:space="preserve"> However, </w:t>
      </w:r>
      <w:r w:rsidRPr="0008784D">
        <w:rPr>
          <w:rFonts w:eastAsia="Calibri"/>
          <w:u w:val="single"/>
        </w:rPr>
        <w:t>history offers us several examples of hegemonies lasting over a century, e.g., Ancient Rome, Ming China.</w:t>
      </w:r>
      <w:r w:rsidRPr="0008784D">
        <w:rPr>
          <w:rFonts w:eastAsia="Calibri"/>
          <w:sz w:val="16"/>
        </w:rPr>
        <w:t xml:space="preserve"> So far </w:t>
      </w:r>
      <w:r w:rsidRPr="0008784D">
        <w:rPr>
          <w:rFonts w:eastAsia="Calibri"/>
          <w:u w:val="single"/>
        </w:rPr>
        <w:t>scholars have offered</w:t>
      </w:r>
      <w:r w:rsidRPr="0008784D">
        <w:rPr>
          <w:rFonts w:eastAsia="Calibri"/>
          <w:sz w:val="16"/>
        </w:rPr>
        <w:t xml:space="preserve"> four </w:t>
      </w:r>
      <w:r w:rsidRPr="0008784D">
        <w:rPr>
          <w:rFonts w:eastAsia="Calibri"/>
          <w:u w:val="single"/>
        </w:rPr>
        <w:t>explanations for such enduring hegemony</w:t>
      </w:r>
      <w:r w:rsidRPr="0008784D">
        <w:rPr>
          <w:rFonts w:eastAsia="Calibri"/>
          <w:sz w:val="16"/>
        </w:rPr>
        <w:t xml:space="preserve"> (Coercive Hegemony, Cooperative Hegemony, Cultural Hegemony, and Opportunist Hegemony), </w:t>
      </w:r>
      <w:r w:rsidRPr="0008784D">
        <w:rPr>
          <w:rFonts w:eastAsia="Calibri"/>
          <w:u w:val="single"/>
        </w:rPr>
        <w:t>with a common mechanism: ineffective balancing.</w:t>
      </w:r>
      <w:r w:rsidRPr="0008784D">
        <w:rPr>
          <w:rFonts w:eastAsia="Calibri"/>
          <w:sz w:val="16"/>
        </w:rPr>
        <w:t xml:space="preserve"> Namely, </w:t>
      </w:r>
      <w:r w:rsidRPr="0008784D">
        <w:rPr>
          <w:rFonts w:eastAsia="Calibri"/>
          <w:u w:val="single"/>
        </w:rPr>
        <w:t xml:space="preserve">the hegemon has the capacity to put balancing at bay using different strategies flowing from the nature and fundamental principles of its hegemony. </w:t>
      </w:r>
      <w:r w:rsidRPr="0008784D">
        <w:rPr>
          <w:rFonts w:eastAsia="Calibri"/>
          <w:sz w:val="16"/>
        </w:rPr>
        <w:t xml:space="preserve">Hence, the hegemon uses coercion, institutional leverage, ideological indoctrination, or buyout, in order to assure its hegemony can endure. </w:t>
      </w:r>
      <w:r w:rsidRPr="0008784D">
        <w:rPr>
          <w:rFonts w:eastAsia="Calibri"/>
          <w:u w:val="single"/>
        </w:rPr>
        <w:t>Yet, through time and through crisis the capacities of the hegemon to make the balancing ineffective diminishes. As such, these theories all share a similar assumption</w:t>
      </w:r>
      <w:r w:rsidRPr="0008784D">
        <w:rPr>
          <w:rFonts w:eastAsia="Calibri"/>
          <w:sz w:val="16"/>
        </w:rPr>
        <w:t xml:space="preserve"> – imbalance is transitory and thus </w:t>
      </w:r>
      <w:r w:rsidRPr="0008784D">
        <w:rPr>
          <w:rFonts w:eastAsia="Calibri"/>
          <w:u w:val="single"/>
        </w:rPr>
        <w:t>hegemony will breakdown. But what if that common assumption is incorrect. What if under certain conditions, imbalance is not resisted, but rather serves interests of non-hegemonic states as well as the hegemon? Twentieth and twenty-first century US hegemony suggests such conditions may exist. This American imbalance displays a different nature and fundamental mechanism behind its functioning. Although US relative power is declining, its global monetary network centrality is not. Moreover, even in times of severe crisis, such as the breakdown of the Bretton Woods system, or the Global Financial Crisis in 2008, we have not witnessed US monetary centrality decline. In fact, quite the opposite is true.</w:t>
      </w:r>
      <w:r w:rsidRPr="0008784D">
        <w:rPr>
          <w:rFonts w:eastAsia="Calibri"/>
          <w:sz w:val="16"/>
        </w:rPr>
        <w:t xml:space="preserve"> The dynamics associated with an imbalance of power in favor of the United States runs against the expectations of existing theories. Therefore, we need a different theory to make sense of these particularities and make better policy recommendations. Thus, I have developed a Pervasive Hegemony Theory, which is based on a ‘buy-in’ behavior, that better explains US hegemony compared to existing alternatives. The ‘buy-in’ behavior relates to non-hegemonic states as well as the hegemon, in which all </w:t>
      </w:r>
      <w:r w:rsidRPr="0008784D">
        <w:rPr>
          <w:rFonts w:eastAsia="Calibri"/>
          <w:u w:val="single"/>
        </w:rPr>
        <w:t>countries continue to use hegemon’s monetary unit in their monetary relations, even in times of severe economic crisis. This reinforces the hegemony. Even though non-hegemonic states may not prefer the imbalance of power, they prefer conducting their economic relations within the hegemon’s monetary unit and thus perpetuate the imbalance.</w:t>
      </w:r>
      <w:r w:rsidRPr="0008784D">
        <w:rPr>
          <w:rFonts w:eastAsia="Calibri"/>
          <w:sz w:val="16"/>
        </w:rPr>
        <w:t xml:space="preserve"> Subsequently, </w:t>
      </w:r>
      <w:r w:rsidRPr="0008784D">
        <w:rPr>
          <w:rFonts w:eastAsia="Calibri"/>
          <w:u w:val="single"/>
        </w:rPr>
        <w:t>they can only maximize their selfish interests and autonomy by buying-in to the hegemony and reproducing the imbalance of power.</w:t>
      </w:r>
      <w:r w:rsidRPr="0008784D">
        <w:rPr>
          <w:rFonts w:eastAsia="Calibri"/>
          <w:sz w:val="16"/>
        </w:rPr>
        <w:t xml:space="preserve"> Conversely, the hegemon may not like the current rules and norms of the international system, but it can change those and obtain the support of the non-hegemonic states if it accepts to provide its monetary unit as the central currency of the system. In pursuing this argument, I use both quantitative (Network Analysis and Time Series) and qualitative methods (Process Tracing). I use the former on available economic data to establish the claim of US economic centrality, and that it is something different than what we have seen in the past. Second, I process trace the mechanisms of hegemonic and non-hegemonic state behavior in two international monetary systems (Bretton Woods and post-Bretton Woods) in order to isolate and identify the buy-in mechanism and provide an explanation of enduring imbalance – ownership over the central monetary unit in global economy. The dissertation, thus, assesses existing theories and indicates their inadequacies in explaining an important international phenomenon and provides a more robust explanation of enduring hegemony with the economic centrality, namely the ownership of the central monetary unit.</w:t>
      </w:r>
    </w:p>
    <w:p w14:paraId="1D9EDE4D" w14:textId="77777777" w:rsidR="00945732" w:rsidRPr="0008784D" w:rsidRDefault="00945732" w:rsidP="00945732">
      <w:pPr>
        <w:rPr>
          <w:rFonts w:eastAsia="Calibri"/>
        </w:rPr>
      </w:pPr>
    </w:p>
    <w:p w14:paraId="72C2FB33" w14:textId="77777777" w:rsidR="00945732" w:rsidRPr="0008784D" w:rsidRDefault="00945732" w:rsidP="00945732">
      <w:pPr>
        <w:keepNext/>
        <w:keepLines/>
        <w:spacing w:before="40" w:after="0"/>
        <w:outlineLvl w:val="3"/>
        <w:rPr>
          <w:rFonts w:eastAsia="SimSun"/>
          <w:b/>
          <w:iCs/>
          <w:sz w:val="26"/>
        </w:rPr>
      </w:pPr>
      <w:r w:rsidRPr="0008784D">
        <w:rPr>
          <w:rFonts w:eastAsia="SimSun"/>
          <w:b/>
          <w:bCs/>
          <w:iCs/>
          <w:sz w:val="26"/>
        </w:rPr>
        <w:t>U.S. unipolarity is inevitable---no rivals are strong enough to challenge it</w:t>
      </w:r>
    </w:p>
    <w:p w14:paraId="3D2BBB74" w14:textId="77777777" w:rsidR="00945732" w:rsidRPr="0008784D" w:rsidRDefault="00945732" w:rsidP="00945732">
      <w:pPr>
        <w:rPr>
          <w:rFonts w:eastAsia="Calibri"/>
          <w:szCs w:val="21"/>
        </w:rPr>
      </w:pPr>
      <w:r w:rsidRPr="0008784D">
        <w:rPr>
          <w:rFonts w:eastAsia="Calibri"/>
          <w:b/>
          <w:bCs/>
          <w:sz w:val="26"/>
        </w:rPr>
        <w:t>Beckley 18</w:t>
      </w:r>
      <w:r w:rsidRPr="0008784D">
        <w:rPr>
          <w:rFonts w:eastAsia="Calibri"/>
          <w:bCs/>
          <w:sz w:val="26"/>
        </w:rPr>
        <w:t xml:space="preserve"> </w:t>
      </w:r>
      <w:r w:rsidRPr="0008784D">
        <w:rPr>
          <w:rFonts w:eastAsia="Calibri"/>
          <w:bCs/>
          <w:sz w:val="20"/>
          <w:szCs w:val="20"/>
        </w:rPr>
        <w:t xml:space="preserve">[Michael Beckley, Michael Beckley is a leading expert on the balance of power between the United States and China. The author of two books and multiple award-winning articles, Michael is an Associate Professor of Political Science at Tufts University and a Nonresident Senior Fellow at the American Enterprise Institute. Previously, Michael was an International Security Fellow at Harvard's Kennedy School of Government and worked for the U.S. Department of Defense, the RAND Corporation, and the Carnegie Endowment for International Peace. He continues to advise offices within the U.S. Intelligence Community and U.S. Department of Defense. Unrivaled : </w:t>
      </w:r>
      <w:r w:rsidRPr="0008784D">
        <w:rPr>
          <w:rFonts w:eastAsia="Calibri"/>
          <w:bCs/>
          <w:sz w:val="20"/>
          <w:szCs w:val="20"/>
        </w:rPr>
        <w:lastRenderedPageBreak/>
        <w:t>Why America Will Remain the World’s Sole Superpower., pg. 135-154, Cornell University Press, 2018. EBSCOhost]//AA</w:t>
      </w:r>
    </w:p>
    <w:p w14:paraId="51C32895" w14:textId="77777777" w:rsidR="00945732" w:rsidRPr="0008784D" w:rsidRDefault="00945732" w:rsidP="00945732">
      <w:pPr>
        <w:rPr>
          <w:rFonts w:eastAsia="Calibri"/>
          <w:bCs/>
          <w:sz w:val="16"/>
        </w:rPr>
      </w:pPr>
      <w:r w:rsidRPr="0008784D">
        <w:rPr>
          <w:rFonts w:eastAsia="Calibri"/>
          <w:bCs/>
          <w:sz w:val="16"/>
        </w:rPr>
        <w:t xml:space="preserve">CHAPTER 6 The Unipolar Era “If Sparta and Rome perished,” the philosopher Jean-Jacques Rousseau asked, “what State can hope to endure forever?”1 The resounding answer given by history is “no state.” In time, perhaps in another century or so, the American empire will crumble and new powers will rise. But we are not there yet, nor will we be for many decades. </w:t>
      </w:r>
      <w:r w:rsidRPr="0008784D">
        <w:rPr>
          <w:rFonts w:eastAsia="Calibri"/>
          <w:b/>
          <w:iCs/>
          <w:u w:val="single"/>
          <w:bdr w:val="single" w:sz="12" w:space="0" w:color="auto"/>
        </w:rPr>
        <w:t>We are living in the unipolar era, and it will probably outlive us.</w:t>
      </w:r>
      <w:r w:rsidRPr="0008784D">
        <w:rPr>
          <w:rFonts w:eastAsia="Calibri"/>
          <w:bCs/>
          <w:sz w:val="16"/>
        </w:rPr>
        <w:t xml:space="preserve"> So what? </w:t>
      </w:r>
      <w:r w:rsidRPr="0008784D">
        <w:rPr>
          <w:rFonts w:eastAsia="Calibri"/>
          <w:u w:val="single"/>
        </w:rPr>
        <w:t>The United States might be the most powerful country in his- tory, but it has a limited presence in many corners of the globe</w:t>
      </w:r>
      <w:r w:rsidRPr="0008784D">
        <w:rPr>
          <w:rFonts w:eastAsia="Calibri"/>
          <w:bCs/>
          <w:sz w:val="16"/>
        </w:rPr>
        <w:t xml:space="preserve">, and weaker nations routinely trample on U.S. interests.2 The United States failed to pre- vent the 9/11 terrorist attacks, the rise of the Islamic State, the Russian inva- sion of Crimea, Russian meddling in the 2016 U.S. presidential election, North Korean nuclear proliferation, and Chinese island-building in the South China Sea. Unipolarity, bipolarity, multipolarity: What difference does it make? In this final chapter, I explain why </w:t>
      </w:r>
      <w:r w:rsidRPr="0008784D">
        <w:rPr>
          <w:rFonts w:eastAsia="Calibri"/>
          <w:u w:val="single"/>
        </w:rPr>
        <w:t>this view is wrong</w:t>
      </w:r>
      <w:r w:rsidRPr="0008784D">
        <w:rPr>
          <w:rFonts w:eastAsia="Calibri"/>
          <w:bCs/>
          <w:sz w:val="16"/>
        </w:rPr>
        <w:t xml:space="preserve"> by highlighting several ways that unipolarity transforms world politics. The good news is that </w:t>
      </w:r>
      <w:r w:rsidRPr="0008784D">
        <w:rPr>
          <w:rFonts w:eastAsia="Calibri"/>
          <w:b/>
          <w:iCs/>
          <w:u w:val="single"/>
          <w:bdr w:val="single" w:sz="12" w:space="0" w:color="auto"/>
        </w:rPr>
        <w:t>unipolarity dramatically reduces the likelihood of great power war.</w:t>
      </w:r>
      <w:r w:rsidRPr="0008784D">
        <w:rPr>
          <w:rFonts w:eastAsia="Calibri"/>
          <w:bCs/>
          <w:sz w:val="16"/>
        </w:rPr>
        <w:t xml:space="preserve"> The bad news is that it may increase the likelihood of asymmetric conflict and undermine American national unity and the liberal world order. </w:t>
      </w:r>
      <w:r w:rsidRPr="0008784D">
        <w:rPr>
          <w:rFonts w:eastAsia="Calibri"/>
          <w:b/>
          <w:iCs/>
          <w:u w:val="single"/>
          <w:bdr w:val="single" w:sz="12" w:space="0" w:color="auto"/>
        </w:rPr>
        <w:t xml:space="preserve">No Hegemonic Rivalry </w:t>
      </w:r>
      <w:r w:rsidRPr="0008784D">
        <w:rPr>
          <w:rFonts w:eastAsia="Calibri"/>
          <w:bCs/>
          <w:sz w:val="16"/>
        </w:rPr>
        <w:t xml:space="preserve">The story of world politics is often told as a game of thrones in which a rotating cast of great powers battles for top-dog status. According to researchers led by Graham Allison at Harvard, </w:t>
      </w:r>
      <w:r w:rsidRPr="0008784D">
        <w:rPr>
          <w:rFonts w:eastAsia="Calibri"/>
          <w:u w:val="single"/>
        </w:rPr>
        <w:t>there have been sixteen cases in the past five hundred years when a rising power challenged a rul- ing power.</w:t>
      </w:r>
      <w:r w:rsidRPr="0008784D">
        <w:rPr>
          <w:rFonts w:eastAsia="Calibri"/>
          <w:bCs/>
          <w:sz w:val="16"/>
        </w:rPr>
        <w:t xml:space="preserve">3 Twelve of these cases ended in carnage. One can quibble with Allison’s case selection, but the basic pattern is clear: hegemonic rivalry has sparked a catastrophic war every forty years on average for the past half millennium. </w:t>
      </w:r>
      <w:r w:rsidRPr="0008784D">
        <w:rPr>
          <w:rFonts w:eastAsia="Calibri"/>
          <w:u w:val="single"/>
        </w:rPr>
        <w:t>The emergence of unipolarity in 1991 has put this cycle of hegemonic competition on hold.</w:t>
      </w:r>
      <w:r w:rsidRPr="0008784D">
        <w:rPr>
          <w:rFonts w:eastAsia="Calibri"/>
          <w:bCs/>
          <w:sz w:val="16"/>
        </w:rPr>
        <w:t xml:space="preserve"> Obviously wars and security competition still occur in today’s unipolar world—in fact, as I explain later, unipolarity has made certain types of asymmetric conflict more likely—but </w:t>
      </w:r>
      <w:r w:rsidRPr="0008784D">
        <w:rPr>
          <w:rFonts w:eastAsia="Calibri"/>
          <w:u w:val="single"/>
        </w:rPr>
        <w:t>none of these con- flicts have the global scope or generational length of a hegemonic rivalry.</w:t>
      </w:r>
      <w:r w:rsidRPr="0008784D">
        <w:rPr>
          <w:rFonts w:eastAsia="Calibri"/>
          <w:bCs/>
          <w:sz w:val="16"/>
        </w:rPr>
        <w:t xml:space="preserve"> To appreciate this point, just consider the Cold War—one of the four “peaceful” cases of hegemonic rivalry identified by Allison’s study. Although the two superpowers never went to war, they divided the world into rival camps, waged proxy wars that killed millions of people, and pushed each other to the brink of nuclear Armageddon. For forty-five years, World War III and human extinction were nontrivial possibilities. Since the collapse of the Soviet Union, by contrast, </w:t>
      </w:r>
      <w:r w:rsidRPr="0008784D">
        <w:rPr>
          <w:rFonts w:eastAsia="Calibri"/>
          <w:b/>
          <w:iCs/>
          <w:u w:val="single"/>
          <w:bdr w:val="single" w:sz="12" w:space="0" w:color="auto"/>
        </w:rPr>
        <w:t>the United States has not faced a hegemonic rival, and the world, though far from perfect, has been more peaceful and prosperous than ever before.</w:t>
      </w:r>
      <w:r w:rsidRPr="0008784D">
        <w:rPr>
          <w:rFonts w:eastAsia="Calibri"/>
          <w:bCs/>
          <w:sz w:val="16"/>
        </w:rPr>
        <w:t xml:space="preserve"> Just look at the numbers. From 1400 to 1991, the rate of war deaths world- wide hovered between 5 and 10 deaths per 100,000 people and spiked to 200 deaths per 100,000 during major wars.4 After 1991, however, </w:t>
      </w:r>
      <w:r w:rsidRPr="0008784D">
        <w:rPr>
          <w:rFonts w:eastAsia="Calibri"/>
          <w:u w:val="single"/>
        </w:rPr>
        <w:t>war death rates dropped</w:t>
      </w:r>
      <w:r w:rsidRPr="0008784D">
        <w:rPr>
          <w:rFonts w:eastAsia="Calibri"/>
          <w:bCs/>
          <w:sz w:val="16"/>
        </w:rPr>
        <w:t xml:space="preserve"> to 0.5 deaths per 100,000 people and have stayed there ever since. Interstate wars have disappeared almost entirely, and the number of civil wars has declined by more than 30 percent.5 Meanwhile, </w:t>
      </w:r>
      <w:r w:rsidRPr="0008784D">
        <w:rPr>
          <w:rFonts w:eastAsia="Calibri"/>
          <w:u w:val="single"/>
        </w:rPr>
        <w:t>the global economy has quadrupled in size</w:t>
      </w:r>
      <w:r w:rsidRPr="0008784D">
        <w:rPr>
          <w:rFonts w:eastAsia="Calibri"/>
          <w:bCs/>
          <w:sz w:val="16"/>
        </w:rPr>
        <w:t xml:space="preserve">, creating more wealth between 1991 and 2018 than in all prior human history combined.6 What explains this unprecedented outbreak of peace and prosperity? Some scholars attribute it to advances in communications technology, from the printing press to the telegraph to the Internet, which supposedly spread empathy around the globe and caused entire nations to place a higher value on human life.7 Such explanations are appealing, because they play on our natural desire to believe in human progress, but are they convincing? Did humans sud- denly become 10 to 20 times less violent and cruel in 1991? Are we orders of magnitude more noble and kind than our grandparents? Has social media made us more empathetic? Of course not, which is why the dra- matic decline in warfare after 1991 is better explained by geopolitics than sociology.8 </w:t>
      </w:r>
      <w:r w:rsidRPr="0008784D">
        <w:rPr>
          <w:rFonts w:eastAsia="Calibri"/>
          <w:u w:val="single"/>
        </w:rPr>
        <w:t>The collapse of the Soviet Union not only ended the Cold War and related proxy fighting, it also opened up large swathes of the world to democracy, international commerce, and peacekeeping forces—all of which surged after 1991 and further dampened conflict.</w:t>
      </w:r>
      <w:r w:rsidRPr="0008784D">
        <w:rPr>
          <w:rFonts w:eastAsia="Calibri"/>
          <w:bCs/>
          <w:sz w:val="16"/>
        </w:rPr>
        <w:t xml:space="preserve">9 Faced with overwhelming U.S. economic and military might, </w:t>
      </w:r>
      <w:r w:rsidRPr="0008784D">
        <w:rPr>
          <w:rFonts w:eastAsia="Calibri"/>
          <w:u w:val="single"/>
        </w:rPr>
        <w:t>most countries have decided to work within the American-led liberal order rather than fight to overturn it.</w:t>
      </w:r>
      <w:r w:rsidRPr="0008784D">
        <w:rPr>
          <w:rFonts w:eastAsia="Calibri"/>
          <w:bCs/>
          <w:sz w:val="16"/>
        </w:rPr>
        <w:t>10 As of 2018, nearly seventy countries have joined the U.S. alliance network—a Kantian community in which war is unthinkable—and even the two main challeng- ers to this community, China and Russia, begrudgingly participate in the institutions of the liberal order (e.g., the UN, the WTO, the IMF, World Bank, and the G-20), engage in commerce with the United States and its allies, and contribute to international peacekeeping missions.11 History may not have ended in 1991, but it clearly changed in profound ways—and mostly for the better.</w:t>
      </w:r>
    </w:p>
    <w:p w14:paraId="46F8B4FE" w14:textId="77777777" w:rsidR="00945732" w:rsidRPr="0066647F" w:rsidRDefault="00945732" w:rsidP="00945732"/>
    <w:p w14:paraId="22E5CE26" w14:textId="4BB35A9B" w:rsidR="00EF5000" w:rsidRDefault="00945732" w:rsidP="00945732">
      <w:pPr>
        <w:pStyle w:val="Heading3"/>
      </w:pPr>
      <w:r>
        <w:lastRenderedPageBreak/>
        <w:t>AT: Multipolarity</w:t>
      </w:r>
    </w:p>
    <w:p w14:paraId="65225188" w14:textId="77777777" w:rsidR="00EF5000" w:rsidRPr="00DA2D00" w:rsidRDefault="00EF5000" w:rsidP="00EF5000">
      <w:pPr>
        <w:pStyle w:val="Heading4"/>
      </w:pPr>
      <w:r>
        <w:t xml:space="preserve">Multipolarity is a myth </w:t>
      </w:r>
      <w:r>
        <w:rPr>
          <w:rStyle w:val="Style13ptBold"/>
        </w:rPr>
        <w:t xml:space="preserve">– </w:t>
      </w:r>
      <w:r>
        <w:t>Ukraine and Taiwan prove.</w:t>
      </w:r>
    </w:p>
    <w:p w14:paraId="709EC46A" w14:textId="77777777" w:rsidR="00EF5000" w:rsidRDefault="00EF5000" w:rsidP="00EF5000">
      <w:r>
        <w:t xml:space="preserve">Stephen G. </w:t>
      </w:r>
      <w:r w:rsidRPr="00877987">
        <w:rPr>
          <w:rStyle w:val="Style13ptBold"/>
        </w:rPr>
        <w:t>Brooks 23</w:t>
      </w:r>
      <w:r>
        <w:t>, Professor of Government at Dartmouth College and a Guest Professor at Stockholm University, and William C. Wohlforth, Daniel Webster Professor at Dartmouth College, 4-18-2023, Foreign Affairs, "The Myth of Multipolarity," https://www.foreignaffairs.com/united-states/china-multipolarity-myth //AS</w:t>
      </w:r>
    </w:p>
    <w:p w14:paraId="15E219EF" w14:textId="77777777" w:rsidR="00EF5000" w:rsidRPr="004B1610" w:rsidRDefault="00EF5000" w:rsidP="00EF5000">
      <w:pPr>
        <w:rPr>
          <w:u w:val="single"/>
        </w:rPr>
      </w:pPr>
      <w:r w:rsidRPr="00603FC9">
        <w:rPr>
          <w:b/>
          <w:bCs/>
          <w:highlight w:val="cyan"/>
          <w:u w:val="single"/>
        </w:rPr>
        <w:t>Ukraine is a case in point</w:t>
      </w:r>
      <w:r w:rsidRPr="004B1610">
        <w:rPr>
          <w:u w:val="single"/>
        </w:rPr>
        <w:t xml:space="preserve">. In going to war, </w:t>
      </w:r>
      <w:r w:rsidRPr="00603FC9">
        <w:rPr>
          <w:highlight w:val="cyan"/>
          <w:u w:val="single"/>
        </w:rPr>
        <w:t>Russia showed a willingness to test its</w:t>
      </w:r>
      <w:r w:rsidRPr="004B1610">
        <w:rPr>
          <w:u w:val="single"/>
        </w:rPr>
        <w:t xml:space="preserve"> revisionist </w:t>
      </w:r>
      <w:r w:rsidRPr="00603FC9">
        <w:rPr>
          <w:highlight w:val="cyan"/>
          <w:u w:val="single"/>
        </w:rPr>
        <w:t>potential</w:t>
      </w:r>
      <w:r w:rsidRPr="004B1610">
        <w:rPr>
          <w:u w:val="single"/>
        </w:rPr>
        <w:t xml:space="preserve">. But </w:t>
      </w:r>
      <w:r w:rsidRPr="00603FC9">
        <w:rPr>
          <w:highlight w:val="cyan"/>
          <w:u w:val="single"/>
        </w:rPr>
        <w:t>the</w:t>
      </w:r>
      <w:r w:rsidRPr="004B1610">
        <w:rPr>
          <w:u w:val="single"/>
        </w:rPr>
        <w:t xml:space="preserve"> very </w:t>
      </w:r>
      <w:r w:rsidRPr="00603FC9">
        <w:rPr>
          <w:highlight w:val="cyan"/>
          <w:u w:val="single"/>
        </w:rPr>
        <w:t>fact</w:t>
      </w:r>
      <w:r w:rsidRPr="004B1610">
        <w:rPr>
          <w:u w:val="single"/>
        </w:rPr>
        <w:t xml:space="preserve"> that Russian President Vladimir </w:t>
      </w:r>
      <w:r w:rsidRPr="00603FC9">
        <w:rPr>
          <w:highlight w:val="cyan"/>
          <w:u w:val="single"/>
        </w:rPr>
        <w:t>Putin felt the need to invade is</w:t>
      </w:r>
      <w:r w:rsidRPr="004B1610">
        <w:rPr>
          <w:u w:val="single"/>
        </w:rPr>
        <w:t xml:space="preserve"> itself </w:t>
      </w:r>
      <w:r w:rsidRPr="00603FC9">
        <w:rPr>
          <w:highlight w:val="cyan"/>
          <w:u w:val="single"/>
        </w:rPr>
        <w:t xml:space="preserve">a </w:t>
      </w:r>
      <w:r w:rsidRPr="00603FC9">
        <w:rPr>
          <w:b/>
          <w:bCs/>
          <w:highlight w:val="cyan"/>
          <w:u w:val="single"/>
        </w:rPr>
        <w:t>sign of weakness</w:t>
      </w:r>
      <w:r w:rsidRPr="004B1610">
        <w:rPr>
          <w:sz w:val="16"/>
        </w:rPr>
        <w:t xml:space="preserve">. In the 1990s, if you had told his predecessor, Boris Yeltsin, that in 2023, Russia would be fighting a war to sustain its sphere of influence over Ukraine, which Russian officials back then assumed would end up as a reliable ally, he would scarcely have believed that Moscow could sink so low. </w:t>
      </w:r>
      <w:r w:rsidRPr="00603FC9">
        <w:rPr>
          <w:highlight w:val="cyan"/>
          <w:u w:val="single"/>
        </w:rPr>
        <w:t>It is ironic that</w:t>
      </w:r>
      <w:r w:rsidRPr="004B1610">
        <w:rPr>
          <w:u w:val="single"/>
        </w:rPr>
        <w:t xml:space="preserve"> now, </w:t>
      </w:r>
      <w:r w:rsidRPr="00603FC9">
        <w:rPr>
          <w:highlight w:val="cyan"/>
          <w:u w:val="single"/>
        </w:rPr>
        <w:t>when unipolarity’s end is</w:t>
      </w:r>
      <w:r w:rsidRPr="004B1610">
        <w:rPr>
          <w:u w:val="single"/>
        </w:rPr>
        <w:t xml:space="preserve"> so frequently </w:t>
      </w:r>
      <w:r w:rsidRPr="00603FC9">
        <w:rPr>
          <w:highlight w:val="cyan"/>
          <w:u w:val="single"/>
        </w:rPr>
        <w:t>declared, Russia is struggling to try to get something it thought it already had</w:t>
      </w:r>
      <w:r w:rsidRPr="004B1610">
        <w:rPr>
          <w:u w:val="single"/>
        </w:rPr>
        <w:t xml:space="preserve"> when U.S. primacy was at its peak.</w:t>
      </w:r>
      <w:r w:rsidRPr="004B1610">
        <w:rPr>
          <w:sz w:val="16"/>
        </w:rPr>
        <w:t xml:space="preserve"> And </w:t>
      </w:r>
      <w:r w:rsidRPr="004B1610">
        <w:rPr>
          <w:u w:val="single"/>
        </w:rPr>
        <w:t xml:space="preserve">if you had told Yeltsin that Russia would not be winning that war against a country with an economy one-tenth the size of Russia’s, he would have been all the more incredulous. </w:t>
      </w:r>
      <w:r w:rsidRPr="00603FC9">
        <w:rPr>
          <w:highlight w:val="cyan"/>
          <w:u w:val="single"/>
        </w:rPr>
        <w:t>The misadventure in Ukraine</w:t>
      </w:r>
      <w:r w:rsidRPr="004B1610">
        <w:rPr>
          <w:u w:val="single"/>
        </w:rPr>
        <w:t xml:space="preserve">, moreover, </w:t>
      </w:r>
      <w:r w:rsidRPr="00603FC9">
        <w:rPr>
          <w:highlight w:val="cyan"/>
          <w:u w:val="single"/>
        </w:rPr>
        <w:t>has greatly undermined Russia’s long-term</w:t>
      </w:r>
      <w:r w:rsidRPr="004B1610">
        <w:rPr>
          <w:u w:val="single"/>
        </w:rPr>
        <w:t xml:space="preserve"> economic </w:t>
      </w:r>
      <w:r w:rsidRPr="00603FC9">
        <w:rPr>
          <w:highlight w:val="cyan"/>
          <w:u w:val="single"/>
        </w:rPr>
        <w:t>prospects</w:t>
      </w:r>
      <w:r w:rsidRPr="004B1610">
        <w:rPr>
          <w:u w:val="single"/>
        </w:rPr>
        <w:t>, thanks to the massive wave of sanctions the West has unleashed.</w:t>
      </w:r>
    </w:p>
    <w:p w14:paraId="1E09B03B" w14:textId="77777777" w:rsidR="00EF5000" w:rsidRPr="004B1610" w:rsidRDefault="00EF5000" w:rsidP="00EF5000">
      <w:pPr>
        <w:rPr>
          <w:u w:val="single"/>
        </w:rPr>
      </w:pPr>
      <w:r w:rsidRPr="004B1610">
        <w:rPr>
          <w:sz w:val="16"/>
        </w:rPr>
        <w:t xml:space="preserve">But </w:t>
      </w:r>
      <w:r w:rsidRPr="00603FC9">
        <w:rPr>
          <w:b/>
          <w:bCs/>
          <w:highlight w:val="cyan"/>
          <w:u w:val="single"/>
        </w:rPr>
        <w:t>even if Russia had</w:t>
      </w:r>
      <w:r w:rsidRPr="004B1610">
        <w:rPr>
          <w:b/>
          <w:bCs/>
          <w:u w:val="single"/>
        </w:rPr>
        <w:t xml:space="preserve"> swiftly </w:t>
      </w:r>
      <w:r w:rsidRPr="00603FC9">
        <w:rPr>
          <w:b/>
          <w:bCs/>
          <w:highlight w:val="cyan"/>
          <w:u w:val="single"/>
        </w:rPr>
        <w:t>captured Kyiv</w:t>
      </w:r>
      <w:r w:rsidRPr="004B1610">
        <w:rPr>
          <w:sz w:val="16"/>
        </w:rPr>
        <w:t xml:space="preserve"> and installed a pro-Russian government, as Putin expected, </w:t>
      </w:r>
      <w:r w:rsidRPr="00603FC9">
        <w:rPr>
          <w:highlight w:val="cyan"/>
          <w:u w:val="single"/>
        </w:rPr>
        <w:t xml:space="preserve">that </w:t>
      </w:r>
      <w:r w:rsidRPr="00603FC9">
        <w:rPr>
          <w:b/>
          <w:bCs/>
          <w:highlight w:val="cyan"/>
          <w:u w:val="single"/>
        </w:rPr>
        <w:t>would have had little bearing on</w:t>
      </w:r>
      <w:r w:rsidRPr="004B1610">
        <w:rPr>
          <w:b/>
          <w:bCs/>
          <w:u w:val="single"/>
        </w:rPr>
        <w:t xml:space="preserve"> the global </w:t>
      </w:r>
      <w:r w:rsidRPr="00603FC9">
        <w:rPr>
          <w:b/>
          <w:bCs/>
          <w:highlight w:val="cyan"/>
          <w:u w:val="single"/>
        </w:rPr>
        <w:t>distribution of power</w:t>
      </w:r>
      <w:r w:rsidRPr="004B1610">
        <w:rPr>
          <w:sz w:val="16"/>
        </w:rPr>
        <w:t xml:space="preserve">. There is no denying that the outcome of the war in Ukraine matters greatly for the future of that country’s sovereignty and the strength of the global norm against forceful land grabs. But in the narrow, cold-hearted calculus of global material power, Ukraine’s small economy—about the same size as that of Kansas—means that it ultimately matters little whether Ukraine is aligned with NATO, Russia, or neither side. </w:t>
      </w:r>
      <w:r w:rsidRPr="004B1610">
        <w:rPr>
          <w:u w:val="single"/>
        </w:rPr>
        <w:t xml:space="preserve">Further, </w:t>
      </w:r>
      <w:r w:rsidRPr="00603FC9">
        <w:rPr>
          <w:highlight w:val="cyan"/>
          <w:u w:val="single"/>
        </w:rPr>
        <w:t>Ukraine is not</w:t>
      </w:r>
      <w:r w:rsidRPr="004B1610">
        <w:rPr>
          <w:u w:val="single"/>
        </w:rPr>
        <w:t xml:space="preserve"> in fact </w:t>
      </w:r>
      <w:r w:rsidRPr="00603FC9">
        <w:rPr>
          <w:highlight w:val="cyan"/>
          <w:u w:val="single"/>
        </w:rPr>
        <w:t>a U.S. ally. Russia would</w:t>
      </w:r>
      <w:r w:rsidRPr="004B1610">
        <w:rPr>
          <w:u w:val="single"/>
        </w:rPr>
        <w:t xml:space="preserve"> be </w:t>
      </w:r>
      <w:r w:rsidRPr="00603FC9">
        <w:rPr>
          <w:highlight w:val="cyan"/>
          <w:u w:val="single"/>
        </w:rPr>
        <w:t>very unlikely</w:t>
      </w:r>
      <w:r w:rsidRPr="004B1610">
        <w:rPr>
          <w:u w:val="single"/>
        </w:rPr>
        <w:t xml:space="preserve"> to dare </w:t>
      </w:r>
      <w:r w:rsidRPr="00603FC9">
        <w:rPr>
          <w:highlight w:val="cyan"/>
          <w:u w:val="single"/>
        </w:rPr>
        <w:t>attack one of those. Given how the U</w:t>
      </w:r>
      <w:r w:rsidRPr="004B1610">
        <w:rPr>
          <w:u w:val="single"/>
        </w:rPr>
        <w:t xml:space="preserve">nited </w:t>
      </w:r>
      <w:r w:rsidRPr="00603FC9">
        <w:rPr>
          <w:highlight w:val="cyan"/>
          <w:u w:val="single"/>
        </w:rPr>
        <w:t>S</w:t>
      </w:r>
      <w:r w:rsidRPr="004B1610">
        <w:rPr>
          <w:u w:val="single"/>
        </w:rPr>
        <w:t xml:space="preserve">tates has </w:t>
      </w:r>
      <w:r w:rsidRPr="00603FC9">
        <w:rPr>
          <w:highlight w:val="cyan"/>
          <w:u w:val="single"/>
        </w:rPr>
        <w:t>reacted when Russia attacked</w:t>
      </w:r>
      <w:r w:rsidRPr="004B1610">
        <w:rPr>
          <w:u w:val="single"/>
        </w:rPr>
        <w:t xml:space="preserve"> a country that is </w:t>
      </w:r>
      <w:r w:rsidRPr="00603FC9">
        <w:rPr>
          <w:highlight w:val="cyan"/>
          <w:u w:val="single"/>
        </w:rPr>
        <w:t>not a U.S. ally</w:t>
      </w:r>
      <w:r w:rsidRPr="004B1610">
        <w:rPr>
          <w:u w:val="single"/>
        </w:rPr>
        <w:t xml:space="preserve">—funneling </w:t>
      </w:r>
      <w:r w:rsidRPr="00603FC9">
        <w:rPr>
          <w:highlight w:val="cyan"/>
          <w:u w:val="single"/>
        </w:rPr>
        <w:t>arms, aid,</w:t>
      </w:r>
      <w:r w:rsidRPr="004B1610">
        <w:rPr>
          <w:u w:val="single"/>
        </w:rPr>
        <w:t xml:space="preserve"> and </w:t>
      </w:r>
      <w:r w:rsidRPr="00603FC9">
        <w:rPr>
          <w:highlight w:val="cyan"/>
          <w:u w:val="single"/>
        </w:rPr>
        <w:t>intelligence</w:t>
      </w:r>
      <w:r w:rsidRPr="004B1610">
        <w:rPr>
          <w:u w:val="single"/>
        </w:rPr>
        <w:t xml:space="preserve"> to the Ukrainians and imposing stiff </w:t>
      </w:r>
      <w:r w:rsidRPr="00603FC9">
        <w:rPr>
          <w:highlight w:val="cyan"/>
          <w:u w:val="single"/>
        </w:rPr>
        <w:t>sanctions</w:t>
      </w:r>
      <w:r w:rsidRPr="004B1610">
        <w:rPr>
          <w:u w:val="single"/>
        </w:rPr>
        <w:t xml:space="preserve">—the Kremlin surely knows that the </w:t>
      </w:r>
      <w:r w:rsidRPr="00603FC9">
        <w:rPr>
          <w:highlight w:val="cyan"/>
          <w:u w:val="single"/>
        </w:rPr>
        <w:t>Americans would do much more to protect an actual ally.</w:t>
      </w:r>
    </w:p>
    <w:p w14:paraId="74BA8911" w14:textId="77777777" w:rsidR="00EF5000" w:rsidRPr="004B1610" w:rsidRDefault="00EF5000" w:rsidP="00EF5000">
      <w:pPr>
        <w:rPr>
          <w:sz w:val="16"/>
        </w:rPr>
      </w:pPr>
      <w:r w:rsidRPr="004B1610">
        <w:rPr>
          <w:sz w:val="16"/>
        </w:rPr>
        <w:t>{image deleted}</w:t>
      </w:r>
    </w:p>
    <w:p w14:paraId="332955E0" w14:textId="77777777" w:rsidR="00EF5000" w:rsidRPr="004B1610" w:rsidRDefault="00EF5000" w:rsidP="00EF5000">
      <w:pPr>
        <w:rPr>
          <w:sz w:val="16"/>
        </w:rPr>
      </w:pPr>
      <w:r w:rsidRPr="00603FC9">
        <w:rPr>
          <w:highlight w:val="cyan"/>
          <w:u w:val="single"/>
        </w:rPr>
        <w:t>China’s</w:t>
      </w:r>
      <w:r w:rsidRPr="004B1610">
        <w:rPr>
          <w:sz w:val="16"/>
        </w:rPr>
        <w:t xml:space="preserve"> revisionism is backed up by much more overall capability, but as with Russia, its </w:t>
      </w:r>
      <w:r w:rsidRPr="00603FC9">
        <w:rPr>
          <w:b/>
          <w:bCs/>
          <w:highlight w:val="cyan"/>
          <w:u w:val="single"/>
        </w:rPr>
        <w:t>successes are</w:t>
      </w:r>
      <w:r w:rsidRPr="004B1610">
        <w:rPr>
          <w:b/>
          <w:bCs/>
          <w:u w:val="single"/>
        </w:rPr>
        <w:t xml:space="preserve"> astonishingly </w:t>
      </w:r>
      <w:r w:rsidRPr="00603FC9">
        <w:rPr>
          <w:b/>
          <w:bCs/>
          <w:highlight w:val="cyan"/>
          <w:u w:val="single"/>
        </w:rPr>
        <w:t>modest</w:t>
      </w:r>
      <w:r w:rsidRPr="004B1610">
        <w:rPr>
          <w:u w:val="single"/>
        </w:rPr>
        <w:t xml:space="preserve"> in the broad sweep of history. So far, </w:t>
      </w:r>
      <w:r w:rsidRPr="00603FC9">
        <w:rPr>
          <w:highlight w:val="cyan"/>
          <w:u w:val="single"/>
        </w:rPr>
        <w:t>China has altered</w:t>
      </w:r>
      <w:r w:rsidRPr="004B1610">
        <w:rPr>
          <w:u w:val="single"/>
        </w:rPr>
        <w:t xml:space="preserve"> the territorial status quo </w:t>
      </w:r>
      <w:r w:rsidRPr="00603FC9">
        <w:rPr>
          <w:highlight w:val="cyan"/>
          <w:u w:val="single"/>
        </w:rPr>
        <w:t>only in the S</w:t>
      </w:r>
      <w:r w:rsidRPr="004B1610">
        <w:rPr>
          <w:u w:val="single"/>
        </w:rPr>
        <w:t xml:space="preserve">outh </w:t>
      </w:r>
      <w:r w:rsidRPr="00603FC9">
        <w:rPr>
          <w:highlight w:val="cyan"/>
          <w:u w:val="single"/>
        </w:rPr>
        <w:t>C</w:t>
      </w:r>
      <w:r w:rsidRPr="004B1610">
        <w:rPr>
          <w:u w:val="single"/>
        </w:rPr>
        <w:t xml:space="preserve">hina </w:t>
      </w:r>
      <w:r w:rsidRPr="00603FC9">
        <w:rPr>
          <w:highlight w:val="cyan"/>
          <w:u w:val="single"/>
        </w:rPr>
        <w:t>S</w:t>
      </w:r>
      <w:r w:rsidRPr="004B1610">
        <w:rPr>
          <w:u w:val="single"/>
        </w:rPr>
        <w:t xml:space="preserve">ea, where it </w:t>
      </w:r>
      <w:r w:rsidRPr="00603FC9">
        <w:rPr>
          <w:highlight w:val="cyan"/>
          <w:u w:val="single"/>
        </w:rPr>
        <w:t>has built some artificial islands</w:t>
      </w:r>
      <w:r w:rsidRPr="004B1610">
        <w:rPr>
          <w:u w:val="single"/>
        </w:rPr>
        <w:t xml:space="preserve">. But these small and exposed possessions could </w:t>
      </w:r>
      <w:r w:rsidRPr="00603FC9">
        <w:rPr>
          <w:highlight w:val="cyan"/>
          <w:u w:val="single"/>
        </w:rPr>
        <w:t>easily be rendered inoperative in wartime by the U.S. military</w:t>
      </w:r>
      <w:r w:rsidRPr="004B1610">
        <w:rPr>
          <w:u w:val="single"/>
        </w:rPr>
        <w:t xml:space="preserve">. And even if China could secure all the contested portions of the South China Sea for itself, </w:t>
      </w:r>
      <w:r w:rsidRPr="00603FC9">
        <w:rPr>
          <w:highlight w:val="cyan"/>
          <w:u w:val="single"/>
        </w:rPr>
        <w:t>the</w:t>
      </w:r>
      <w:r w:rsidRPr="004B1610">
        <w:rPr>
          <w:u w:val="single"/>
        </w:rPr>
        <w:t xml:space="preserve"> overall </w:t>
      </w:r>
      <w:r w:rsidRPr="00603FC9">
        <w:rPr>
          <w:highlight w:val="cyan"/>
          <w:u w:val="single"/>
        </w:rPr>
        <w:t>economic significance of</w:t>
      </w:r>
      <w:r w:rsidRPr="004B1610">
        <w:rPr>
          <w:u w:val="single"/>
        </w:rPr>
        <w:t xml:space="preserve"> the </w:t>
      </w:r>
      <w:r w:rsidRPr="00603FC9">
        <w:rPr>
          <w:highlight w:val="cyan"/>
          <w:u w:val="single"/>
        </w:rPr>
        <w:t>resources there</w:t>
      </w:r>
      <w:r w:rsidRPr="004B1610">
        <w:rPr>
          <w:u w:val="single"/>
        </w:rPr>
        <w:t>—mainly fish—</w:t>
      </w:r>
      <w:r w:rsidRPr="00603FC9">
        <w:rPr>
          <w:highlight w:val="cyan"/>
          <w:u w:val="single"/>
        </w:rPr>
        <w:t>is tiny</w:t>
      </w:r>
      <w:r w:rsidRPr="00603FC9">
        <w:rPr>
          <w:sz w:val="16"/>
          <w:highlight w:val="cyan"/>
        </w:rPr>
        <w:t>.</w:t>
      </w:r>
      <w:r w:rsidRPr="004B1610">
        <w:rPr>
          <w:sz w:val="16"/>
        </w:rPr>
        <w:t xml:space="preserve"> Most of the oil and gas resources in the South China Sea lie in uncontested areas close to various countries’ shorelines.</w:t>
      </w:r>
    </w:p>
    <w:p w14:paraId="53D0403A" w14:textId="77777777" w:rsidR="00EF5000" w:rsidRPr="004B1610" w:rsidRDefault="00EF5000" w:rsidP="00EF5000">
      <w:pPr>
        <w:rPr>
          <w:sz w:val="16"/>
        </w:rPr>
      </w:pPr>
      <w:r w:rsidRPr="00603FC9">
        <w:rPr>
          <w:b/>
          <w:bCs/>
          <w:highlight w:val="cyan"/>
          <w:u w:val="single"/>
        </w:rPr>
        <w:t>Unless the U.S. Navy withdraws</w:t>
      </w:r>
      <w:r w:rsidRPr="004B1610">
        <w:rPr>
          <w:u w:val="single"/>
        </w:rPr>
        <w:t xml:space="preserve"> from Asia, </w:t>
      </w:r>
      <w:r w:rsidRPr="00603FC9">
        <w:rPr>
          <w:b/>
          <w:bCs/>
          <w:highlight w:val="cyan"/>
          <w:u w:val="single"/>
        </w:rPr>
        <w:t>China’s</w:t>
      </w:r>
      <w:r w:rsidRPr="004B1610">
        <w:rPr>
          <w:b/>
          <w:bCs/>
          <w:u w:val="single"/>
        </w:rPr>
        <w:t xml:space="preserve"> revisionist </w:t>
      </w:r>
      <w:r w:rsidRPr="00603FC9">
        <w:rPr>
          <w:b/>
          <w:bCs/>
          <w:highlight w:val="cyan"/>
          <w:u w:val="single"/>
        </w:rPr>
        <w:t>ambitions can</w:t>
      </w:r>
      <w:r w:rsidRPr="004B1610">
        <w:rPr>
          <w:b/>
          <w:bCs/>
          <w:u w:val="single"/>
        </w:rPr>
        <w:t xml:space="preserve"> currently </w:t>
      </w:r>
      <w:r w:rsidRPr="00603FC9">
        <w:rPr>
          <w:b/>
          <w:bCs/>
          <w:highlight w:val="cyan"/>
          <w:u w:val="single"/>
        </w:rPr>
        <w:t>extend no farther than the first island chain</w:t>
      </w:r>
      <w:r w:rsidRPr="004B1610">
        <w:rPr>
          <w:u w:val="single"/>
        </w:rPr>
        <w:t xml:space="preserve">—the string of Pacific archipelagoes that includes </w:t>
      </w:r>
      <w:r w:rsidRPr="00603FC9">
        <w:rPr>
          <w:highlight w:val="cyan"/>
          <w:u w:val="single"/>
        </w:rPr>
        <w:t>Japan, the Philippines, and Taiwan</w:t>
      </w:r>
      <w:r w:rsidRPr="004B1610">
        <w:rPr>
          <w:u w:val="single"/>
        </w:rPr>
        <w:t xml:space="preserve">. That cannot change anytime soon: </w:t>
      </w:r>
      <w:r w:rsidRPr="00603FC9">
        <w:rPr>
          <w:highlight w:val="cyan"/>
          <w:u w:val="single"/>
        </w:rPr>
        <w:t>it would take decades</w:t>
      </w:r>
      <w:r w:rsidRPr="004B1610">
        <w:rPr>
          <w:u w:val="single"/>
        </w:rPr>
        <w:t>, not years, f</w:t>
      </w:r>
      <w:r w:rsidRPr="00603FC9">
        <w:rPr>
          <w:highlight w:val="cyan"/>
          <w:u w:val="single"/>
        </w:rPr>
        <w:t>or China to develop the</w:t>
      </w:r>
      <w:r w:rsidRPr="004B1610">
        <w:rPr>
          <w:u w:val="single"/>
        </w:rPr>
        <w:t xml:space="preserve"> full range of </w:t>
      </w:r>
      <w:r w:rsidRPr="00603FC9">
        <w:rPr>
          <w:highlight w:val="cyan"/>
          <w:u w:val="single"/>
        </w:rPr>
        <w:t>cap</w:t>
      </w:r>
      <w:r w:rsidRPr="004B1610">
        <w:rPr>
          <w:u w:val="single"/>
        </w:rPr>
        <w:t>abilitie</w:t>
      </w:r>
      <w:r w:rsidRPr="00603FC9">
        <w:rPr>
          <w:highlight w:val="cyan"/>
          <w:u w:val="single"/>
        </w:rPr>
        <w:t>s needed</w:t>
      </w:r>
      <w:r w:rsidRPr="004B1610">
        <w:rPr>
          <w:u w:val="single"/>
        </w:rPr>
        <w:t xml:space="preserve"> to contest the U.S. military’s command of the commons. </w:t>
      </w:r>
      <w:r w:rsidRPr="004B1610">
        <w:rPr>
          <w:sz w:val="16"/>
        </w:rPr>
        <w:t>Also,</w:t>
      </w:r>
      <w:r w:rsidRPr="004B1610">
        <w:rPr>
          <w:u w:val="single"/>
        </w:rPr>
        <w:t xml:space="preserve"> </w:t>
      </w:r>
      <w:r w:rsidRPr="00603FC9">
        <w:rPr>
          <w:highlight w:val="cyan"/>
          <w:u w:val="single"/>
        </w:rPr>
        <w:t xml:space="preserve">China </w:t>
      </w:r>
      <w:r w:rsidRPr="00603FC9">
        <w:rPr>
          <w:b/>
          <w:bCs/>
          <w:highlight w:val="cyan"/>
          <w:u w:val="single"/>
        </w:rPr>
        <w:t>may not even bother</w:t>
      </w:r>
      <w:r w:rsidRPr="004B1610">
        <w:rPr>
          <w:b/>
          <w:bCs/>
          <w:u w:val="single"/>
        </w:rPr>
        <w:t xml:space="preserve"> to</w:t>
      </w:r>
      <w:r w:rsidRPr="004B1610">
        <w:rPr>
          <w:u w:val="single"/>
        </w:rPr>
        <w:t xml:space="preserve"> </w:t>
      </w:r>
      <w:r w:rsidRPr="004B1610">
        <w:rPr>
          <w:b/>
          <w:bCs/>
          <w:u w:val="single"/>
        </w:rPr>
        <w:t>seek such a capacity</w:t>
      </w:r>
      <w:r w:rsidRPr="004B1610">
        <w:rPr>
          <w:u w:val="single"/>
        </w:rPr>
        <w:t xml:space="preserve">. </w:t>
      </w:r>
      <w:r w:rsidRPr="004B1610">
        <w:rPr>
          <w:sz w:val="16"/>
        </w:rPr>
        <w:t>However aggravating Chinese policymakers find their rival’s behavior, U.S. foreign policy is unlikely to engender the level of fear that motivated the costly development of Washington’s global power-projection capability during the Cold War.</w:t>
      </w:r>
    </w:p>
    <w:p w14:paraId="773CC057" w14:textId="77777777" w:rsidR="00EF5000" w:rsidRPr="004B1610" w:rsidRDefault="00EF5000" w:rsidP="00EF5000">
      <w:pPr>
        <w:rPr>
          <w:sz w:val="16"/>
        </w:rPr>
      </w:pPr>
      <w:r w:rsidRPr="004B1610">
        <w:rPr>
          <w:sz w:val="16"/>
        </w:rPr>
        <w:t xml:space="preserve">For now, there is effectively only one place where China could scratch its revisionist itch: in Taiwan. China’s interest in the island is clearly growing, with Xi having declared in 2022 that “the complete reunification of the motherland must be achieved.” The prospect of a Chinese attack on Taiwan is indeed a real change from the heyday of total unipolarity, when China was too weak for anyone to worry about this </w:t>
      </w:r>
      <w:r w:rsidRPr="004B1610">
        <w:rPr>
          <w:sz w:val="16"/>
        </w:rPr>
        <w:lastRenderedPageBreak/>
        <w:t>scenario. But it is important to keep in mind that Beijing’s yearnings for Taiwan are a far cry from revisionist challenges of the past, such as those mounted by Japan and Germany in the first half of the twentieth century or the Soviet Union in the second; each of those countries conquered and occupied vast territory across great distances. And if China did manage to put Taiwan in its column, even the strongest proponents of the island’s strategic significance do not see it as so valuable that changing its alignment would generate a dramatic swing in the distribution of power of the kind that made multipolarity so dangerous.</w:t>
      </w:r>
    </w:p>
    <w:p w14:paraId="70ABD08C" w14:textId="77777777" w:rsidR="00EF5000" w:rsidRPr="008C267B" w:rsidRDefault="00EF5000" w:rsidP="00EF5000">
      <w:pPr>
        <w:rPr>
          <w:b/>
          <w:bCs/>
          <w:u w:val="single"/>
        </w:rPr>
      </w:pPr>
      <w:r w:rsidRPr="00603FC9">
        <w:rPr>
          <w:highlight w:val="cyan"/>
          <w:u w:val="single"/>
        </w:rPr>
        <w:t>What about the</w:t>
      </w:r>
      <w:r w:rsidRPr="004B1610">
        <w:rPr>
          <w:u w:val="single"/>
        </w:rPr>
        <w:t xml:space="preserve"> flourishing </w:t>
      </w:r>
      <w:r w:rsidRPr="00603FC9">
        <w:rPr>
          <w:highlight w:val="cyan"/>
          <w:u w:val="single"/>
        </w:rPr>
        <w:t>partnership between China and Russia</w:t>
      </w:r>
      <w:r w:rsidRPr="004B1610">
        <w:rPr>
          <w:u w:val="single"/>
        </w:rPr>
        <w:t xml:space="preserve">? It definitely matters; it creates problems for Washington and its allies. But </w:t>
      </w:r>
      <w:r w:rsidRPr="00603FC9">
        <w:rPr>
          <w:highlight w:val="cyan"/>
          <w:u w:val="single"/>
        </w:rPr>
        <w:t>it holds no promise of a</w:t>
      </w:r>
      <w:r w:rsidRPr="004B1610">
        <w:rPr>
          <w:u w:val="single"/>
        </w:rPr>
        <w:t xml:space="preserve"> systemic </w:t>
      </w:r>
      <w:r w:rsidRPr="00603FC9">
        <w:rPr>
          <w:highlight w:val="cyan"/>
          <w:u w:val="single"/>
        </w:rPr>
        <w:t>power shift.</w:t>
      </w:r>
      <w:r w:rsidRPr="004B1610">
        <w:rPr>
          <w:u w:val="single"/>
        </w:rPr>
        <w:t xml:space="preserve"> When the aim is to balance </w:t>
      </w:r>
      <w:r w:rsidRPr="00603FC9">
        <w:rPr>
          <w:highlight w:val="cyan"/>
          <w:u w:val="single"/>
        </w:rPr>
        <w:t>against a superpower</w:t>
      </w:r>
      <w:r w:rsidRPr="004B1610">
        <w:rPr>
          <w:u w:val="single"/>
        </w:rPr>
        <w:t xml:space="preserve"> whose leadership and extensive alliances are deeply embedded in the status quo, </w:t>
      </w:r>
      <w:r w:rsidRPr="00603FC9">
        <w:rPr>
          <w:highlight w:val="cyan"/>
          <w:u w:val="single"/>
        </w:rPr>
        <w:t>the counteralliance needs to be</w:t>
      </w:r>
      <w:r w:rsidRPr="004B1610">
        <w:rPr>
          <w:u w:val="single"/>
        </w:rPr>
        <w:t xml:space="preserve"> similarly </w:t>
      </w:r>
      <w:r w:rsidRPr="00603FC9">
        <w:rPr>
          <w:highlight w:val="cyan"/>
          <w:u w:val="single"/>
        </w:rPr>
        <w:t>significant</w:t>
      </w:r>
      <w:r w:rsidRPr="004B1610">
        <w:rPr>
          <w:u w:val="single"/>
        </w:rPr>
        <w:t xml:space="preserve">. On that score, </w:t>
      </w:r>
      <w:r w:rsidRPr="00603FC9">
        <w:rPr>
          <w:b/>
          <w:bCs/>
          <w:highlight w:val="cyan"/>
          <w:u w:val="single"/>
        </w:rPr>
        <w:t>Chinese-Russian relations fail the test</w:t>
      </w:r>
      <w:r w:rsidRPr="004B1610">
        <w:rPr>
          <w:b/>
          <w:bCs/>
          <w:u w:val="single"/>
        </w:rPr>
        <w:t>.</w:t>
      </w:r>
      <w:r w:rsidRPr="004B1610">
        <w:rPr>
          <w:u w:val="single"/>
        </w:rPr>
        <w:t xml:space="preserve"> There is a reason </w:t>
      </w:r>
      <w:r w:rsidRPr="00603FC9">
        <w:rPr>
          <w:highlight w:val="cyan"/>
          <w:u w:val="single"/>
        </w:rPr>
        <w:t>the two</w:t>
      </w:r>
      <w:r w:rsidRPr="004B1610">
        <w:rPr>
          <w:u w:val="single"/>
        </w:rPr>
        <w:t xml:space="preserve"> parties </w:t>
      </w:r>
      <w:r w:rsidRPr="00603FC9">
        <w:rPr>
          <w:highlight w:val="cyan"/>
          <w:u w:val="single"/>
        </w:rPr>
        <w:t>do not call it a formal alliance</w:t>
      </w:r>
      <w:r w:rsidRPr="004B1610">
        <w:rPr>
          <w:u w:val="single"/>
        </w:rPr>
        <w:t xml:space="preserve">. </w:t>
      </w:r>
      <w:r w:rsidRPr="004B1610">
        <w:rPr>
          <w:sz w:val="16"/>
        </w:rPr>
        <w:t xml:space="preserve">Apart from purchasing oil, China did little to help Russia in Ukraine during the first year of the conflict. A truly consequential partnership would involve sustained cooperation across a wide variety of areas, not shallow cooperation largely born of convenience. </w:t>
      </w:r>
      <w:r w:rsidRPr="004B1610">
        <w:rPr>
          <w:u w:val="single"/>
        </w:rPr>
        <w:t xml:space="preserve">And </w:t>
      </w:r>
      <w:r w:rsidRPr="00603FC9">
        <w:rPr>
          <w:highlight w:val="cyan"/>
          <w:u w:val="single"/>
        </w:rPr>
        <w:t>even if China and Russia upgraded their relations, each is still merely a regional</w:t>
      </w:r>
      <w:r w:rsidRPr="004B1610">
        <w:rPr>
          <w:u w:val="single"/>
        </w:rPr>
        <w:t xml:space="preserve"> military </w:t>
      </w:r>
      <w:r w:rsidRPr="00603FC9">
        <w:rPr>
          <w:highlight w:val="cyan"/>
          <w:u w:val="single"/>
        </w:rPr>
        <w:t>power</w:t>
      </w:r>
      <w:r w:rsidRPr="004B1610">
        <w:rPr>
          <w:u w:val="single"/>
        </w:rPr>
        <w:t xml:space="preserve">. Putting together two powers capable of regional balancing does not equate to global balancing. Achieving that </w:t>
      </w:r>
      <w:r w:rsidRPr="00603FC9">
        <w:rPr>
          <w:highlight w:val="cyan"/>
          <w:u w:val="single"/>
        </w:rPr>
        <w:t>would require military cap</w:t>
      </w:r>
      <w:r w:rsidRPr="004B1610">
        <w:rPr>
          <w:u w:val="single"/>
        </w:rPr>
        <w:t>abilitie</w:t>
      </w:r>
      <w:r w:rsidRPr="00603FC9">
        <w:rPr>
          <w:highlight w:val="cyan"/>
          <w:u w:val="single"/>
        </w:rPr>
        <w:t>s</w:t>
      </w:r>
      <w:r w:rsidRPr="004B1610">
        <w:rPr>
          <w:u w:val="single"/>
        </w:rPr>
        <w:t xml:space="preserve"> that </w:t>
      </w:r>
      <w:r w:rsidRPr="00603FC9">
        <w:rPr>
          <w:b/>
          <w:bCs/>
          <w:highlight w:val="cyan"/>
          <w:u w:val="single"/>
        </w:rPr>
        <w:t>Russia and China</w:t>
      </w:r>
      <w:r w:rsidRPr="004B1610">
        <w:rPr>
          <w:b/>
          <w:bCs/>
          <w:u w:val="single"/>
        </w:rPr>
        <w:t xml:space="preserve"> individually and </w:t>
      </w:r>
      <w:r w:rsidRPr="00603FC9">
        <w:rPr>
          <w:b/>
          <w:bCs/>
          <w:highlight w:val="cyan"/>
          <w:u w:val="single"/>
        </w:rPr>
        <w:t>collectively do not have—and cannot have</w:t>
      </w:r>
      <w:r w:rsidRPr="004B1610">
        <w:rPr>
          <w:b/>
          <w:bCs/>
          <w:u w:val="single"/>
        </w:rPr>
        <w:t xml:space="preserve"> anytime soon.</w:t>
      </w:r>
    </w:p>
    <w:p w14:paraId="3C750EED" w14:textId="77777777" w:rsidR="00945732" w:rsidRPr="0008784D" w:rsidRDefault="00945732" w:rsidP="00945732">
      <w:pPr>
        <w:keepNext/>
        <w:keepLines/>
        <w:spacing w:before="40" w:after="0"/>
        <w:outlineLvl w:val="3"/>
        <w:rPr>
          <w:rFonts w:eastAsiaTheme="majorEastAsia" w:cstheme="majorBidi"/>
          <w:b/>
          <w:iCs/>
          <w:sz w:val="26"/>
        </w:rPr>
      </w:pPr>
      <w:r w:rsidRPr="0008784D">
        <w:rPr>
          <w:rFonts w:eastAsiaTheme="majorEastAsia" w:cstheme="majorBidi"/>
          <w:b/>
          <w:iCs/>
          <w:sz w:val="26"/>
        </w:rPr>
        <w:t>No multipolarity – the US is still the world’s only superpower</w:t>
      </w:r>
    </w:p>
    <w:p w14:paraId="71CA688B" w14:textId="77777777" w:rsidR="00945732" w:rsidRPr="0008784D" w:rsidRDefault="00945732" w:rsidP="00945732">
      <w:r w:rsidRPr="0008784D">
        <w:rPr>
          <w:b/>
          <w:bCs/>
        </w:rPr>
        <w:t xml:space="preserve">Farrell and Newman 3/7 </w:t>
      </w:r>
      <w:r w:rsidRPr="0008784D">
        <w:t>[Henry J. Farrell, Abraham L. Newman; Henry Farrell is the Stavros Niarchos Foundation Agora Institute Professor of International Affairs at SAIS, 2019 winner of the Friedrich Schiedel Prize for Politics and Technology, and Editor in Chief of the Monkey Cage blog at the Washington Post. Abraham L. Newman is an American political scientist and professor in the Edmund A. Walsh School of Foreign Service and Government Department at Georgetown University and Director of the Mortara Center for International Studies.; 3-17-22; "</w:t>
      </w:r>
      <w:r w:rsidRPr="0008784D">
        <w:rPr>
          <w:u w:val="single"/>
        </w:rPr>
        <w:t xml:space="preserve">US is the </w:t>
      </w:r>
      <w:r w:rsidRPr="0008784D">
        <w:rPr>
          <w:b/>
          <w:bCs/>
          <w:u w:val="single"/>
        </w:rPr>
        <w:t>only</w:t>
      </w:r>
      <w:r w:rsidRPr="0008784D">
        <w:rPr>
          <w:u w:val="single"/>
        </w:rPr>
        <w:t xml:space="preserve"> sanctions</w:t>
      </w:r>
      <w:r w:rsidRPr="0008784D">
        <w:rPr>
          <w:b/>
          <w:bCs/>
          <w:u w:val="single"/>
        </w:rPr>
        <w:t xml:space="preserve"> superpower</w:t>
      </w:r>
      <w:r w:rsidRPr="0008784D">
        <w:rPr>
          <w:u w:val="single"/>
        </w:rPr>
        <w:t>.</w:t>
      </w:r>
      <w:r w:rsidRPr="0008784D">
        <w:t xml:space="preserve"> It must use that power wisely”; https://economictimes.indiatimes.com/news/international/world-news/us-is-the-only-sanctions-superpower-it-must-use-that-power-wisely/articleshow/90285787.cms?from=mdr; The Economic Times; accessed 7-7-2022; AH]</w:t>
      </w:r>
    </w:p>
    <w:p w14:paraId="7D19A383" w14:textId="77777777" w:rsidR="00945732" w:rsidRPr="0008784D" w:rsidRDefault="00945732" w:rsidP="00945732">
      <w:pPr>
        <w:rPr>
          <w:sz w:val="16"/>
        </w:rPr>
      </w:pPr>
      <w:r w:rsidRPr="0008784D">
        <w:rPr>
          <w:sz w:val="16"/>
        </w:rPr>
        <w:t xml:space="preserve">For years, many believed that a world of global economic networks and interdependence — countries intimately connected via supply chains and finances — made war obsolete. </w:t>
      </w:r>
      <w:r w:rsidRPr="0008784D">
        <w:rPr>
          <w:u w:val="single"/>
        </w:rPr>
        <w:t>That is part of the reason Russia’s invasion of Ukraine was so shocking. But the international economy itself has turned into a battlefield.</w:t>
      </w:r>
      <w:r w:rsidRPr="0008784D">
        <w:rPr>
          <w:sz w:val="16"/>
        </w:rPr>
        <w:t xml:space="preserve"> </w:t>
      </w:r>
      <w:r w:rsidRPr="0008784D">
        <w:rPr>
          <w:u w:val="single"/>
        </w:rPr>
        <w:t>The conventional war in Ukraine has unleashed a swift and staggering economic conflict, led by the United States and its allies against Russia.</w:t>
      </w:r>
      <w:r w:rsidRPr="0008784D">
        <w:rPr>
          <w:sz w:val="16"/>
        </w:rPr>
        <w:t xml:space="preserve"> And that war is being waged with new weapons, forged in the post-Cold War age of global networks. </w:t>
      </w:r>
      <w:r w:rsidRPr="0008784D">
        <w:rPr>
          <w:u w:val="single"/>
        </w:rPr>
        <w:t xml:space="preserve">As much as we talk about </w:t>
      </w:r>
      <w:r w:rsidRPr="0008784D">
        <w:rPr>
          <w:b/>
          <w:bCs/>
          <w:u w:val="single"/>
        </w:rPr>
        <w:t>multipolar politics</w:t>
      </w:r>
      <w:r w:rsidRPr="0008784D">
        <w:rPr>
          <w:u w:val="single"/>
        </w:rPr>
        <w:t xml:space="preserve">, </w:t>
      </w:r>
      <w:r w:rsidRPr="0008784D">
        <w:rPr>
          <w:sz w:val="16"/>
        </w:rPr>
        <w:t>when it comes to global networks</w:t>
      </w:r>
      <w:r w:rsidRPr="0008784D">
        <w:rPr>
          <w:u w:val="single"/>
        </w:rPr>
        <w:t xml:space="preserve">, </w:t>
      </w:r>
      <w:r w:rsidRPr="0008784D">
        <w:rPr>
          <w:b/>
          <w:bCs/>
          <w:u w:val="single"/>
        </w:rPr>
        <w:t>there is just one superpower: the United States</w:t>
      </w:r>
      <w:r w:rsidRPr="0008784D">
        <w:rPr>
          <w:u w:val="single"/>
        </w:rPr>
        <w:t>.</w:t>
      </w:r>
      <w:r w:rsidRPr="0008784D">
        <w:rPr>
          <w:sz w:val="16"/>
        </w:rPr>
        <w:t xml:space="preserve"> </w:t>
      </w:r>
      <w:r w:rsidRPr="0008784D">
        <w:rPr>
          <w:u w:val="single"/>
        </w:rPr>
        <w:t xml:space="preserve">Many global networks have centralized economic chokepoints, and the United States is able to seize these, turning them into tools of coercion. </w:t>
      </w:r>
      <w:r w:rsidRPr="0008784D">
        <w:rPr>
          <w:b/>
          <w:bCs/>
          <w:u w:val="single"/>
        </w:rPr>
        <w:t>No other country can match this ability</w:t>
      </w:r>
      <w:r w:rsidRPr="0008784D">
        <w:rPr>
          <w:u w:val="single"/>
        </w:rPr>
        <w:t>. America can now redeploy global networks to entangle and suffocate oligarchs, banks and even entire countries, as Russia has painfully discovered. It is now up to the United States to determine how to steward this enormous power.</w:t>
      </w:r>
      <w:r w:rsidRPr="0008784D">
        <w:rPr>
          <w:sz w:val="16"/>
        </w:rPr>
        <w:t xml:space="preserve"> If it overreaches, it might provoke a military response or create the incentive for its adversaries to create and foster their own alternative networks. The Ukraine war may be a turning point. Will we end up with a fragmented world economy where military and economic conflict become two sides of the same coin? Or will we figure out ways to contain economic conflicts and stop them from spiraling into further military confrontations?</w:t>
      </w:r>
    </w:p>
    <w:p w14:paraId="5BA2E4EE" w14:textId="77777777" w:rsidR="00945732" w:rsidRPr="0008784D" w:rsidRDefault="00945732" w:rsidP="00945732">
      <w:pPr>
        <w:keepNext/>
        <w:keepLines/>
        <w:spacing w:before="40" w:after="0"/>
        <w:outlineLvl w:val="3"/>
        <w:rPr>
          <w:rFonts w:eastAsiaTheme="majorEastAsia" w:cstheme="majorBidi"/>
          <w:b/>
          <w:iCs/>
          <w:sz w:val="26"/>
        </w:rPr>
      </w:pPr>
      <w:r w:rsidRPr="0008784D">
        <w:rPr>
          <w:rFonts w:eastAsiaTheme="majorEastAsia" w:cstheme="majorBidi"/>
          <w:b/>
          <w:iCs/>
          <w:sz w:val="26"/>
        </w:rPr>
        <w:t>No multipolarity - American “renaissance” and decline of revisionist powers ensures that the US will retain global influence</w:t>
      </w:r>
    </w:p>
    <w:p w14:paraId="1335608C" w14:textId="77777777" w:rsidR="00945732" w:rsidRPr="0008784D" w:rsidRDefault="00945732" w:rsidP="00945732">
      <w:r w:rsidRPr="0008784D">
        <w:rPr>
          <w:b/>
          <w:bCs/>
        </w:rPr>
        <w:t xml:space="preserve">Klein ’21 </w:t>
      </w:r>
      <w:r w:rsidRPr="0008784D">
        <w:t xml:space="preserve">[Brian P.; Brian P. Klein is a geopolitical and economic strategist. He previously served as a U.S. diplomat and trade official.; 12-30-21; " The Many Signs of American Renaissance”; </w:t>
      </w:r>
      <w:r w:rsidRPr="0008784D">
        <w:lastRenderedPageBreak/>
        <w:t>https://www.barrons.com/articles/the-many-signs-of-american-renaissance-51640801897; Barrons; accessed 7-7-2022; AH]</w:t>
      </w:r>
    </w:p>
    <w:p w14:paraId="01C5856C" w14:textId="77777777" w:rsidR="00945732" w:rsidRPr="0008784D" w:rsidRDefault="00945732" w:rsidP="00945732">
      <w:pPr>
        <w:rPr>
          <w:sz w:val="16"/>
        </w:rPr>
      </w:pPr>
      <w:r w:rsidRPr="0008784D">
        <w:rPr>
          <w:sz w:val="16"/>
        </w:rPr>
        <w:t xml:space="preserve">The end of 2021 couldn’t come fast enough. A year that started with January’s insurrectionist storming of the Capitol is ending with Omicron’s December surge, threatening a tentative economic recovery. And plenty of bad news happened in-between. </w:t>
      </w:r>
      <w:r w:rsidRPr="0008784D">
        <w:rPr>
          <w:u w:val="single"/>
        </w:rPr>
        <w:t>Social strife, rising inflation, a disastrous U.S. military withdrawal from Afghanistan, and political gridlock in Washington makes it seem like America is an empire in decline.</w:t>
      </w:r>
      <w:r w:rsidRPr="0008784D">
        <w:rPr>
          <w:sz w:val="16"/>
        </w:rPr>
        <w:t xml:space="preserve"> Except that the </w:t>
      </w:r>
      <w:r w:rsidRPr="0008784D">
        <w:rPr>
          <w:u w:val="single"/>
        </w:rPr>
        <w:t>data doesn’t back up this catchy political punchline</w:t>
      </w:r>
      <w:r w:rsidRPr="0008784D">
        <w:rPr>
          <w:sz w:val="16"/>
        </w:rPr>
        <w:t xml:space="preserve">. </w:t>
      </w:r>
      <w:r w:rsidRPr="0008784D">
        <w:rPr>
          <w:u w:val="single"/>
        </w:rPr>
        <w:t xml:space="preserve">Rather than another year highlighting the </w:t>
      </w:r>
      <w:r w:rsidRPr="0008784D">
        <w:rPr>
          <w:b/>
          <w:bCs/>
          <w:u w:val="single"/>
        </w:rPr>
        <w:t>inevitable end of U.S.</w:t>
      </w:r>
      <w:r w:rsidRPr="0008784D">
        <w:rPr>
          <w:u w:val="single"/>
        </w:rPr>
        <w:t xml:space="preserve"> economic and political </w:t>
      </w:r>
      <w:r w:rsidRPr="0008784D">
        <w:rPr>
          <w:b/>
          <w:bCs/>
          <w:u w:val="single"/>
        </w:rPr>
        <w:t>influence</w:t>
      </w:r>
      <w:r w:rsidRPr="0008784D">
        <w:rPr>
          <w:u w:val="single"/>
        </w:rPr>
        <w:t xml:space="preserve"> as authoritarian governments rise around the world, 2021 showed an </w:t>
      </w:r>
      <w:r w:rsidRPr="0008784D">
        <w:rPr>
          <w:b/>
          <w:bCs/>
          <w:u w:val="single"/>
        </w:rPr>
        <w:t>American renaissance</w:t>
      </w:r>
      <w:r w:rsidRPr="0008784D">
        <w:rPr>
          <w:u w:val="single"/>
        </w:rPr>
        <w:t xml:space="preserve"> in the offing. The U.S. economy is poised for a strong 2022. That’s making the world’s authoritarian leaders nervous. Driven by the recovery, U.S. international influence is growing again after years of retrenchment. From Moscow to Beijing to Istanbul, excessive state control is causing economic pain for the people in the grip of authoritarianism. Their </w:t>
      </w:r>
      <w:r w:rsidRPr="0008784D">
        <w:rPr>
          <w:b/>
          <w:bCs/>
          <w:u w:val="single"/>
        </w:rPr>
        <w:t>international political isolation</w:t>
      </w:r>
      <w:r w:rsidRPr="0008784D">
        <w:rPr>
          <w:u w:val="single"/>
        </w:rPr>
        <w:t xml:space="preserve"> is growing. It’s </w:t>
      </w:r>
      <w:r w:rsidRPr="0008784D">
        <w:rPr>
          <w:b/>
          <w:bCs/>
          <w:u w:val="single"/>
        </w:rPr>
        <w:t>easy to take a negative view</w:t>
      </w:r>
      <w:r w:rsidRPr="0008784D">
        <w:rPr>
          <w:u w:val="single"/>
        </w:rPr>
        <w:t xml:space="preserve"> on U.S. prospects.</w:t>
      </w:r>
      <w:r w:rsidRPr="0008784D">
        <w:rPr>
          <w:sz w:val="16"/>
        </w:rPr>
        <w:t xml:space="preserve"> At first glance, perceptions of U.S. democracy around the world are strikingly low among other advanced democracies, such stalwart proponents as the UK, Germany, and Japan. According to an early 2021 Pew research poll, 57% agreed that the U.S. political system “used to be a good example” for others, but only 17% felt that it still is. </w:t>
      </w:r>
      <w:r w:rsidRPr="0008784D">
        <w:rPr>
          <w:u w:val="single"/>
        </w:rPr>
        <w:t xml:space="preserve">That seems ominous, but look closer. Another Pew survey of these same countries, also in early 2021, found 61% had an overall positive view of the U.S., compared to the 27% who viewed China favorably. This preference extended to economic relations as well. </w:t>
      </w:r>
      <w:r w:rsidRPr="0008784D">
        <w:rPr>
          <w:sz w:val="16"/>
        </w:rPr>
        <w:t xml:space="preserve">When asked which country was more important for “strong economic ties,” 64% preferred the U.S. versus 21% choosing China, despite many viewing China as the dominant global economic power. </w:t>
      </w:r>
      <w:r w:rsidRPr="0008784D">
        <w:rPr>
          <w:u w:val="single"/>
        </w:rPr>
        <w:t xml:space="preserve">Part of these favorable views may have to do with the </w:t>
      </w:r>
      <w:r w:rsidRPr="0008784D">
        <w:rPr>
          <w:b/>
          <w:bCs/>
          <w:u w:val="single"/>
        </w:rPr>
        <w:t>U.S. re-engaging with allies</w:t>
      </w:r>
      <w:r w:rsidRPr="0008784D">
        <w:rPr>
          <w:u w:val="single"/>
        </w:rPr>
        <w:t xml:space="preserve">. As Russia cuts back on natural gas sales to Europe just as winter bites, the U.S. is increasing exports of liquified natural gas to these countries. </w:t>
      </w:r>
      <w:r w:rsidRPr="0008784D">
        <w:rPr>
          <w:sz w:val="16"/>
        </w:rPr>
        <w:t xml:space="preserve">Russian troops are on Ukraine’s borders, and Putin is attempting to wring security guarantees out of Washington. But the White House is refusing to be split off from NATO in a joint approach to Moscow. China has amped up military threats to Taiwan. Record numbers of military fly-bys near Taiwan prompted Washington and Tokyo to state their support for the island. Chinese flights dropped dramatically shortly after. </w:t>
      </w:r>
      <w:r w:rsidRPr="0008784D">
        <w:rPr>
          <w:u w:val="single"/>
        </w:rPr>
        <w:t>China has also sustained its militarization of the South China Sea, despite losing its case under the U.N. Convention on the Law of the Sea. In response, the U</w:t>
      </w:r>
      <w:r w:rsidRPr="0008784D">
        <w:rPr>
          <w:b/>
          <w:bCs/>
          <w:u w:val="single"/>
        </w:rPr>
        <w:t>.S. has strengthened military ties</w:t>
      </w:r>
      <w:r w:rsidRPr="0008784D">
        <w:rPr>
          <w:u w:val="single"/>
        </w:rPr>
        <w:t xml:space="preserve"> with Australia and India in an actual pivot to an Indo-Pacific strategy.</w:t>
      </w:r>
      <w:r w:rsidRPr="0008784D">
        <w:rPr>
          <w:sz w:val="16"/>
        </w:rPr>
        <w:t xml:space="preserve"> </w:t>
      </w:r>
      <w:r w:rsidRPr="0008784D">
        <w:rPr>
          <w:u w:val="single"/>
        </w:rPr>
        <w:t xml:space="preserve">These are not the moves of a country in decline, </w:t>
      </w:r>
      <w:r w:rsidRPr="0008784D">
        <w:rPr>
          <w:sz w:val="16"/>
        </w:rPr>
        <w:t>but rather one that puts alliances first in lieu of unilateral action.</w:t>
      </w:r>
      <w:r w:rsidRPr="0008784D">
        <w:rPr>
          <w:u w:val="single"/>
        </w:rPr>
        <w:t xml:space="preserve"> As the U.S. economy begins to </w:t>
      </w:r>
      <w:r w:rsidRPr="0008784D">
        <w:rPr>
          <w:b/>
          <w:bCs/>
          <w:u w:val="single"/>
        </w:rPr>
        <w:t>thrive again</w:t>
      </w:r>
      <w:r w:rsidRPr="0008784D">
        <w:rPr>
          <w:u w:val="single"/>
        </w:rPr>
        <w:t>, it is helping consolidate global influence chipped away by a more insular approach. The domestic economy has remained remarkably robust, even with the trifecta of supply chain bottlenecks, rising prices, and a Covid slowdown that for several months earlier this year devastated the services industries (restaurants, movie theaters, hotels).</w:t>
      </w:r>
      <w:r w:rsidRPr="0008784D">
        <w:rPr>
          <w:sz w:val="16"/>
        </w:rPr>
        <w:t xml:space="preserve"> Consumer spending rose a solid 8.5% from the beginning of November through late December over the same period a year ago. Holiday-specific sales rose 10.7% over prepandemic 2019 spending levels. This can be partly attributed to forced Covid-induced savings and the Federal Reserve’s seemingly insatiable desire to print money. People have been feeling so flush with cash that they’ve been quitting their jobs in droves. </w:t>
      </w:r>
      <w:r w:rsidRPr="0008784D">
        <w:rPr>
          <w:u w:val="single"/>
        </w:rPr>
        <w:t>Economic resilience is behind yet another positive trend: Countries around the world are making longer-term bets on U.S. growth with increased foreign direct investment. After several years of declines, inbound FDI soared.</w:t>
      </w:r>
      <w:r w:rsidRPr="0008784D">
        <w:rPr>
          <w:sz w:val="16"/>
        </w:rPr>
        <w:t xml:space="preserve"> For the third quarter of 2021, $74.5 billion flowed into the country, a 68% increase over the same period a year ago. Second quarter figures were 144% higher than the year ago period. And both were significantly higher even compared with 2019 prepandemic levels. </w:t>
      </w:r>
      <w:r w:rsidRPr="0008784D">
        <w:rPr>
          <w:u w:val="single"/>
        </w:rPr>
        <w:t xml:space="preserve">How are the leading authoritarian countries faring? According to the OECD, while the U.S. economy expanded by 0.6% in the third quarter over the second, China grew only 0.2%, and Russia declined by 0.8%. </w:t>
      </w:r>
      <w:r w:rsidRPr="0008784D">
        <w:rPr>
          <w:sz w:val="16"/>
        </w:rPr>
        <w:t xml:space="preserve">The challenges of continued U.S. growth and sustained global influence are hardly insignificant. Threats to a free and fair 2022 midterm election cannot be taken lightly. Failure to pass legislation to stem climate change, bridge the enormous wealth gap, and improve education would certainly degrade U.S. competitiveness. But these would be entirely self-inflicted wounds. </w:t>
      </w:r>
      <w:r w:rsidRPr="0008784D">
        <w:rPr>
          <w:u w:val="single"/>
        </w:rPr>
        <w:t xml:space="preserve">And they are largely within </w:t>
      </w:r>
      <w:r w:rsidRPr="0008784D">
        <w:rPr>
          <w:b/>
          <w:bCs/>
          <w:u w:val="single"/>
        </w:rPr>
        <w:t>Washington’s power to overcome</w:t>
      </w:r>
      <w:r w:rsidRPr="0008784D">
        <w:rPr>
          <w:u w:val="single"/>
        </w:rPr>
        <w:t xml:space="preserve">. For countries like China and Russia, their </w:t>
      </w:r>
      <w:r w:rsidRPr="0008784D">
        <w:rPr>
          <w:b/>
          <w:bCs/>
          <w:u w:val="single"/>
        </w:rPr>
        <w:t xml:space="preserve">problems are systemic </w:t>
      </w:r>
      <w:r w:rsidRPr="0008784D">
        <w:rPr>
          <w:u w:val="single"/>
        </w:rPr>
        <w:t xml:space="preserve">and unlikely to improve because the efforts needed to reverse these trends threaten the authoritarian systems that caused them in the first place—namely, centralized </w:t>
      </w:r>
      <w:r w:rsidRPr="0008784D">
        <w:rPr>
          <w:u w:val="single"/>
        </w:rPr>
        <w:lastRenderedPageBreak/>
        <w:t xml:space="preserve">economic control and a rogue’s list of political-military relationships with countries like North Korea, Syria, and Iran. </w:t>
      </w:r>
      <w:r w:rsidRPr="0008784D">
        <w:rPr>
          <w:sz w:val="16"/>
        </w:rPr>
        <w:t xml:space="preserve">Every new year brings with it hopes for change. </w:t>
      </w:r>
      <w:r w:rsidRPr="0008784D">
        <w:rPr>
          <w:u w:val="single"/>
        </w:rPr>
        <w:t xml:space="preserve">As 2022 dawns, signs are good that the U.S. will muster the will to keep this political and economic revival going. That in turn will help </w:t>
      </w:r>
      <w:r w:rsidRPr="0008784D">
        <w:rPr>
          <w:b/>
          <w:bCs/>
          <w:u w:val="single"/>
        </w:rPr>
        <w:t>reassert</w:t>
      </w:r>
      <w:r w:rsidRPr="0008784D">
        <w:rPr>
          <w:u w:val="single"/>
        </w:rPr>
        <w:t xml:space="preserve"> a positive </w:t>
      </w:r>
      <w:r w:rsidRPr="0008784D">
        <w:rPr>
          <w:b/>
          <w:bCs/>
          <w:u w:val="single"/>
        </w:rPr>
        <w:t>influence</w:t>
      </w:r>
      <w:r w:rsidRPr="0008784D">
        <w:rPr>
          <w:u w:val="single"/>
        </w:rPr>
        <w:t xml:space="preserve"> </w:t>
      </w:r>
      <w:r w:rsidRPr="0008784D">
        <w:rPr>
          <w:sz w:val="16"/>
        </w:rPr>
        <w:t>around the globe when the world needs it the most.</w:t>
      </w:r>
    </w:p>
    <w:p w14:paraId="119C3A4F" w14:textId="77777777" w:rsidR="00945732" w:rsidRDefault="00945732" w:rsidP="00945732"/>
    <w:p w14:paraId="0A6C904F" w14:textId="77777777" w:rsidR="00EF5000" w:rsidRDefault="00EF5000" w:rsidP="00EF5000"/>
    <w:p w14:paraId="01E8ED83" w14:textId="5FD3F9A9" w:rsidR="00EF5000" w:rsidRDefault="00603FC9" w:rsidP="00603FC9">
      <w:pPr>
        <w:pStyle w:val="Heading3"/>
      </w:pPr>
      <w:r>
        <w:lastRenderedPageBreak/>
        <w:t>AT: Thucydides trap</w:t>
      </w:r>
    </w:p>
    <w:p w14:paraId="2CFC31BC" w14:textId="77777777" w:rsidR="00603FC9" w:rsidRPr="0008784D" w:rsidRDefault="00603FC9" w:rsidP="00603FC9">
      <w:pPr>
        <w:pStyle w:val="Heading4"/>
      </w:pPr>
      <w:r w:rsidRPr="0008784D">
        <w:t xml:space="preserve">Turn---maintaining US heg is key to </w:t>
      </w:r>
      <w:r w:rsidRPr="00603FC9">
        <w:rPr>
          <w:u w:val="single"/>
        </w:rPr>
        <w:t>prevent</w:t>
      </w:r>
      <w:r w:rsidRPr="0008784D">
        <w:t xml:space="preserve"> the Thucydides trap </w:t>
      </w:r>
    </w:p>
    <w:p w14:paraId="620CCC8A" w14:textId="77777777" w:rsidR="00603FC9" w:rsidRPr="0008784D" w:rsidRDefault="00603FC9" w:rsidP="00603FC9">
      <w:pPr>
        <w:rPr>
          <w:color w:val="0563C1" w:themeColor="hyperlink"/>
          <w:u w:val="single"/>
        </w:rPr>
      </w:pPr>
      <w:r w:rsidRPr="0008784D">
        <w:rPr>
          <w:b/>
          <w:bCs/>
        </w:rPr>
        <w:t>Nye 20</w:t>
      </w:r>
      <w:r w:rsidRPr="0008784D">
        <w:t xml:space="preserve">, University Distinguished Service Professor Emeritus, former Dean of Harvard’s Kennedy School of Government, B.A. cum laude from Princeton, Rhodes Scholarship winner to Oxford, Ph.D. in political science from Harvard, former US Assistant Secretary of Defense for International Security Affairs, Chair of the National Intelligence Council and a Deputy Under-Secretary of State, fellow of the American Academy of Arts and Sciences, fellow of the British Academy, fellow of the American Academy of Diplomacy, Foreign Policy’s 2011 top 100 Global Thinkers, recipient of the Order of the Rising Sun award, 3-19-2020, (Joseph, "Power and Interdependence with China The Washington Quarterly, 43:1, 7-21, </w:t>
      </w:r>
      <w:hyperlink r:id="rId15" w:history="1">
        <w:r w:rsidRPr="0008784D">
          <w:rPr>
            <w:color w:val="0563C1" w:themeColor="hyperlink"/>
            <w:u w:val="single"/>
          </w:rPr>
          <w:t>https://doi.org/10.1080/0163660X.2020.1734303,  kav</w:t>
        </w:r>
      </w:hyperlink>
      <w:r w:rsidRPr="0008784D">
        <w:rPr>
          <w:color w:val="0563C1" w:themeColor="hyperlink"/>
          <w:u w:val="single"/>
        </w:rPr>
        <w:t>)</w:t>
      </w:r>
    </w:p>
    <w:p w14:paraId="200FC2C5" w14:textId="77777777" w:rsidR="00603FC9" w:rsidRPr="0008784D" w:rsidRDefault="00603FC9" w:rsidP="00603FC9">
      <w:pPr>
        <w:rPr>
          <w:u w:val="single"/>
        </w:rPr>
      </w:pPr>
      <w:r w:rsidRPr="0008784D">
        <w:rPr>
          <w:u w:val="single"/>
        </w:rPr>
        <w:t>A Thucydides Trap as a Strategic Challenge?</w:t>
      </w:r>
    </w:p>
    <w:p w14:paraId="17AFC3FB" w14:textId="77777777" w:rsidR="00603FC9" w:rsidRPr="0008784D" w:rsidRDefault="00603FC9" w:rsidP="00603FC9">
      <w:pPr>
        <w:rPr>
          <w:sz w:val="14"/>
        </w:rPr>
      </w:pPr>
      <w:r w:rsidRPr="0008784D">
        <w:rPr>
          <w:u w:val="single"/>
        </w:rPr>
        <w:t>Failure of the United States to successfully cope with the rise of China could have disastrous consequences for the United States and the rest of the world. Ever since the Peloponnesian war, realists have warned that the interaction of an established power and a rising power could lead to miscalculations that could disrupt this century, much as the last century was devastated in 1914. Graham Allison has recently labelled this strategic problem a “Thucydides Trap” and asserted that it has occurred in 12 out of 16 cases of hegemonic transition in recent history.</w:t>
      </w:r>
      <w:r w:rsidRPr="0008784D">
        <w:rPr>
          <w:sz w:val="14"/>
        </w:rPr>
        <w:t>14 While his numbers have been contested, the strategic problem has long been recognized.15</w:t>
      </w:r>
    </w:p>
    <w:p w14:paraId="4CFE2171" w14:textId="77777777" w:rsidR="00603FC9" w:rsidRPr="0008784D" w:rsidRDefault="00603FC9" w:rsidP="00603FC9">
      <w:pPr>
        <w:rPr>
          <w:sz w:val="14"/>
        </w:rPr>
      </w:pPr>
      <w:r w:rsidRPr="0008784D">
        <w:rPr>
          <w:sz w:val="14"/>
        </w:rPr>
        <w:t xml:space="preserve">To avoid such an outcome, </w:t>
      </w:r>
      <w:r w:rsidRPr="0008784D">
        <w:rPr>
          <w:u w:val="single"/>
        </w:rPr>
        <w:t>a successful US strategy on China must neither over nor underestimate Chinese power.</w:t>
      </w:r>
      <w:r w:rsidRPr="0008784D">
        <w:rPr>
          <w:sz w:val="14"/>
        </w:rPr>
        <w:t xml:space="preserve"> Underestimation breeds complacency, while overestimation creates fear—either of which can lead to miscalculation. Contrary to current conventional wisdom, China has not yet replaced the United States as the world’s largest economy. Measured in purchasing power parity, the Chinese economy became larger than the American economy in 2014, but purchasing power parity is an economist’s device for comparing estimates of welfare, not for measuring power. Current exchange rates are a better measure of power, and they show that China is about two-thirds the size of the United States. Many economists do expect China to surpass the United States someday as the world’s largest economy (measured as GDP in dollars), but the estimated date varies from 2030 to midcentury depending on what one assumes about the rates of Chinese and American growth. Moreover, Gross Domestic Product (GDP) is a crude measure of power. Including per capita income gives a better index of the sophistication of an economy, and US per capita income is many times that of China’s. By any measure, however, the gravitational pull of China’s economy is increasing, and China is rising.</w:t>
      </w:r>
    </w:p>
    <w:p w14:paraId="4C55BACD" w14:textId="77777777" w:rsidR="00603FC9" w:rsidRPr="0008784D" w:rsidRDefault="00603FC9" w:rsidP="00603FC9">
      <w:pPr>
        <w:rPr>
          <w:sz w:val="14"/>
        </w:rPr>
      </w:pPr>
      <w:r w:rsidRPr="0008784D">
        <w:rPr>
          <w:sz w:val="14"/>
        </w:rPr>
        <w:t>A successful US strategy on China must neither over nor underestimate Chinese power.</w:t>
      </w:r>
    </w:p>
    <w:p w14:paraId="0FEC20A5" w14:textId="77777777" w:rsidR="00603FC9" w:rsidRPr="0008784D" w:rsidRDefault="00603FC9" w:rsidP="00603FC9">
      <w:pPr>
        <w:rPr>
          <w:sz w:val="14"/>
        </w:rPr>
      </w:pPr>
      <w:r w:rsidRPr="0008784D">
        <w:rPr>
          <w:u w:val="single"/>
        </w:rPr>
        <w:t xml:space="preserve">Thucydides famously attributed the Peloponnesian war to two causes: the rise of a new power and the fear that an established power creates. </w:t>
      </w:r>
      <w:r w:rsidRPr="0008784D">
        <w:rPr>
          <w:sz w:val="14"/>
        </w:rPr>
        <w:t xml:space="preserve">Most analysts focus on the first half of his statement, but the second is more within our control. </w:t>
      </w:r>
      <w:r w:rsidRPr="0008784D">
        <w:rPr>
          <w:u w:val="single"/>
        </w:rPr>
        <w:t>It is unlikely that US foreign policy can prevent the rise of China’s economy, but the United States can avoid exaggerated fears that could create a new cold or hot war if it uses contextual intelligence well. Even if China someday passes the United States in total economic size, there are other measures of geopolitical power. China is well behind the United States on military and soft power indices.</w:t>
      </w:r>
      <w:r w:rsidRPr="0008784D">
        <w:rPr>
          <w:sz w:val="14"/>
        </w:rPr>
        <w:t xml:space="preserve"> US military expenditure is several times that of China’s. While Chinese military capabilities have been increasing in recent years and pose new challenges to US forces, analysts who look carefully at the military balance conclude that China is not a global peer and will not be able to exclude the United States from the Western Pacific so long as the United States maintains its alliance and bases in Japan. And opinion polls as well as a recent index published by Portland, a London consultancy, ranked China in twenty-sixth place in soft power, while the United States ranked near the top.16 Mao’s Communism had a far greater transnational soft power appeal in the 1960s than “Xi Jinping thought” does today.</w:t>
      </w:r>
    </w:p>
    <w:p w14:paraId="70AD0912" w14:textId="77777777" w:rsidR="00603FC9" w:rsidRPr="0008784D" w:rsidRDefault="00603FC9" w:rsidP="00603FC9">
      <w:pPr>
        <w:rPr>
          <w:sz w:val="14"/>
        </w:rPr>
      </w:pPr>
      <w:r w:rsidRPr="0008784D">
        <w:rPr>
          <w:sz w:val="14"/>
        </w:rPr>
        <w:t xml:space="preserve">On the other hand, China’s huge economic scale matters. The United States was once the world’s largest trading nation and largest bilateral lender—in 2001, more than 80 percent of countries traded more with the United States than with China. By 2018, only 30 percent reported the same, with 128 out of 190 countries trading more with China than with the United States.17 China plans to lend more than a trillion dollars for infrastructure projects with its “Belt and Road” initiative over the next decade, while the United States has cut back aid. </w:t>
      </w:r>
      <w:r w:rsidRPr="0008784D">
        <w:rPr>
          <w:u w:val="single"/>
        </w:rPr>
        <w:t>China’s economic success story enhances its soft power, and government control of access to its large market provides hard-power leverage. Moreover, China’s authoritarian politics and mercantilist practices make its economic power readily usable by the government. China will gain economic power from the sheer size of its market as well as its overseas investments and development assistance.</w:t>
      </w:r>
      <w:r w:rsidRPr="0008784D">
        <w:rPr>
          <w:sz w:val="14"/>
        </w:rPr>
        <w:t xml:space="preserve"> Of the seven giant global companies in the age of Artificial Intelligence (Google, Facebook, </w:t>
      </w:r>
      <w:r w:rsidRPr="0008784D">
        <w:rPr>
          <w:sz w:val="14"/>
        </w:rPr>
        <w:lastRenderedPageBreak/>
        <w:t xml:space="preserve">Amazon, Microsoft, Baidu, Alibaba, and Tencent), nearly half are Chinese. With its large population and </w:t>
      </w:r>
      <w:r w:rsidRPr="0008784D">
        <w:rPr>
          <w:u w:val="single"/>
        </w:rPr>
        <w:t>data resources that are becoming the “new oil” of world politics</w:t>
      </w:r>
      <w:r w:rsidRPr="0008784D">
        <w:rPr>
          <w:sz w:val="14"/>
        </w:rPr>
        <w:t>, China is poised to become the Saudi Arabia of big data.18</w:t>
      </w:r>
    </w:p>
    <w:p w14:paraId="3941DB0B" w14:textId="77777777" w:rsidR="00603FC9" w:rsidRPr="0008784D" w:rsidRDefault="00603FC9" w:rsidP="00603FC9">
      <w:pPr>
        <w:rPr>
          <w:u w:val="single"/>
        </w:rPr>
      </w:pPr>
      <w:r w:rsidRPr="0008784D">
        <w:rPr>
          <w:u w:val="single"/>
        </w:rPr>
        <w:t>The United States has some long-term power advantages that will persist regardless of current Chinese actions. One is geography. The United States is surrounded by oceans and neighbors that are likely to remain friendly; China has borders with fourteen countries and has territorial disputes with India, Japan, and Vietnam that set limits on its soft power. Energy is another American advantage. A decade ago, the United States seemed hopelessly dependent on imported energy. Now, the shale revolution has transformed it from an energy importer to exporter, and North America may be self-sufficient in the coming decade.19 At the same time, China is becoming more dependent on energy imports, and much of the oil it imports is transported through the Indian Ocean and the South China Sea, where the United States and others maintain a significant naval presence. Eliminating this vulnerability will take decades. As we have seen, the United States enjoys financial power derived from its large transnational financial institutions. Although the dollar cannot remain pre-eminent forever, the yuan is unlikely to displace the dollar as a reserve currency in the near term.</w:t>
      </w:r>
    </w:p>
    <w:p w14:paraId="2E7D173A" w14:textId="77777777" w:rsidR="00603FC9" w:rsidRPr="0008784D" w:rsidRDefault="00603FC9" w:rsidP="00603FC9">
      <w:pPr>
        <w:rPr>
          <w:sz w:val="14"/>
        </w:rPr>
      </w:pPr>
      <w:r w:rsidRPr="0008784D">
        <w:rPr>
          <w:u w:val="single"/>
        </w:rPr>
        <w:t xml:space="preserve">The United States also has demographic strengths. It is the only major developed country that is currently projected to hold its place (third) in the demographic ranking of countries. </w:t>
      </w:r>
      <w:r w:rsidRPr="0008784D">
        <w:rPr>
          <w:sz w:val="14"/>
        </w:rPr>
        <w:t>While the rate of US population growth has slowed in recent years, it is not shrinking in population as will happen to Russia, Europe, and Japan. Seven of the world’s fifteen largest economies will face a shrinking workforce over the next decade and a half, but the US workforce is likely to increase by 5 percent while China’s will decline by 9 percent. China will soon lose its first place population rank to India, and its working age population already peaked in 2015.20 Chinese citizens sometimes say they worry about “growing old before growing rich.”</w:t>
      </w:r>
    </w:p>
    <w:p w14:paraId="0FF0EAEF" w14:textId="77777777" w:rsidR="00603FC9" w:rsidRPr="0008784D" w:rsidRDefault="00603FC9" w:rsidP="00603FC9">
      <w:pPr>
        <w:rPr>
          <w:sz w:val="14"/>
        </w:rPr>
      </w:pPr>
      <w:r w:rsidRPr="0008784D">
        <w:rPr>
          <w:u w:val="single"/>
        </w:rPr>
        <w:t>The United States has been at the forefront in the development of key technologies (bio, nano, and information) that are central to this century’s economic growth, and US research universities dominate higher education.</w:t>
      </w:r>
      <w:r w:rsidRPr="0008784D">
        <w:rPr>
          <w:sz w:val="14"/>
        </w:rPr>
        <w:t xml:space="preserve"> In a 2019 ranking by Shanghai Jiaotong University, eighteen of the top twenty-five global universities were in the United States; none were in China.21 At the same time, China is investing heavily in research and development and competes well in some fields now, including artificial intelligence.22 Given the importance of machine learning as a general-purpose technology that affects many domains, China’s gains in AI are of particular significance. Chinese technological progress is no longer based solely on imitation. However, </w:t>
      </w:r>
      <w:r w:rsidRPr="0008784D">
        <w:rPr>
          <w:u w:val="single"/>
        </w:rPr>
        <w:t>a successful US response to China’s technological challenge will depend more upon improvements at home than upon external sanctions. US complacency is always a danger, but so is lack of confidence and exaggerated fears that lead to overreaction.</w:t>
      </w:r>
      <w:r w:rsidRPr="0008784D">
        <w:rPr>
          <w:sz w:val="14"/>
        </w:rPr>
        <w:t xml:space="preserve"> In the view of John Deutch, former provost of MIT, if the United States attains its innovation potential, “China’s great leap forward will likely at best be a few steps toward closing the innovation leadership gap that the United States currently enjoys.”23</w:t>
      </w:r>
    </w:p>
    <w:p w14:paraId="287184A7" w14:textId="77777777" w:rsidR="00603FC9" w:rsidRPr="0008784D" w:rsidRDefault="00603FC9" w:rsidP="00603FC9">
      <w:pPr>
        <w:rPr>
          <w:sz w:val="14"/>
        </w:rPr>
      </w:pPr>
      <w:r w:rsidRPr="0008784D">
        <w:rPr>
          <w:sz w:val="14"/>
        </w:rPr>
        <w:t xml:space="preserve">In short, </w:t>
      </w:r>
      <w:r w:rsidRPr="0008784D">
        <w:rPr>
          <w:u w:val="single"/>
        </w:rPr>
        <w:t>the United States holds high cards in its poker hand, but hysteria could cause it to play its cards ineffectively.</w:t>
      </w:r>
      <w:r w:rsidRPr="0008784D">
        <w:rPr>
          <w:sz w:val="14"/>
        </w:rPr>
        <w:t xml:space="preserve"> When the Clinton administration published its East Asian Strategy Report in 1995, it decided to reaffirm the US-Japan alliance well before seeking to engage China in the WTO. The US approach to the rise of China was to engage but hedge its bets first. Discarding its high cards of alliances and international institutions would be a serious mistake. If the United States maintains its alliance with Japan, China cannot push beyond the first island chain because Japan is a major part of that chain. Another possible mistake would be to try to cut off all immigration. When asked why he did not think China would pass the United States in total power any time soon, former Singapore Prime Minister Lee Kuan Yew cited </w:t>
      </w:r>
      <w:r w:rsidRPr="0008784D">
        <w:rPr>
          <w:u w:val="single"/>
        </w:rPr>
        <w:t>the ability of the United States to draw upon the talents of the whole world and recombine them in diversity and creativity that was not possible for China’s ethnic Han nationalism. If the United States were to discard its high cards of external alliances and domestic openness</w:t>
      </w:r>
      <w:r w:rsidRPr="0008784D">
        <w:rPr>
          <w:sz w:val="14"/>
        </w:rPr>
        <w:t>, Lee could be wrong.24</w:t>
      </w:r>
    </w:p>
    <w:p w14:paraId="2AA592C4" w14:textId="77777777" w:rsidR="00603FC9" w:rsidRPr="00603FC9" w:rsidRDefault="00603FC9" w:rsidP="00603FC9"/>
    <w:p w14:paraId="5FEC60A7" w14:textId="77777777" w:rsidR="00EF5000" w:rsidRDefault="00EF5000" w:rsidP="00EF5000">
      <w:pPr>
        <w:pStyle w:val="Heading3"/>
      </w:pPr>
      <w:r>
        <w:lastRenderedPageBreak/>
        <w:t>At: Transition- Cling Inevitable</w:t>
      </w:r>
    </w:p>
    <w:p w14:paraId="0A44CB01" w14:textId="77777777" w:rsidR="00EF5000" w:rsidRPr="007C28E1" w:rsidRDefault="00EF5000" w:rsidP="00EF5000"/>
    <w:p w14:paraId="0C2C91CD" w14:textId="77777777" w:rsidR="00EF5000" w:rsidRDefault="00EF5000" w:rsidP="00EF5000">
      <w:pPr>
        <w:pStyle w:val="Heading4"/>
      </w:pPr>
      <w:r>
        <w:t>US will cling – it’s status driven</w:t>
      </w:r>
    </w:p>
    <w:p w14:paraId="24E20DF0" w14:textId="77777777" w:rsidR="00EF5000" w:rsidRDefault="00EF5000" w:rsidP="00EF5000">
      <w:r w:rsidRPr="00CF27A1">
        <w:t xml:space="preserve">Madeleine </w:t>
      </w:r>
      <w:r w:rsidRPr="00CF27A1">
        <w:rPr>
          <w:rStyle w:val="Style13ptBold"/>
        </w:rPr>
        <w:t>Smith</w:t>
      </w:r>
      <w:r>
        <w:t xml:space="preserve">, Masters Degree from Portland State University, “Unipolarity and Foreign Policy: an Examination of the Unipolar U.S and Its Subsequent Foreign Policy Constraints”, Portland University Honors Theses, </w:t>
      </w:r>
      <w:r w:rsidRPr="00CF27A1">
        <w:t>2-28-20</w:t>
      </w:r>
      <w:r w:rsidRPr="00CF27A1">
        <w:rPr>
          <w:rStyle w:val="Style13ptBold"/>
        </w:rPr>
        <w:t>20</w:t>
      </w:r>
      <w:r>
        <w:t xml:space="preserve">.  </w:t>
      </w:r>
      <w:r w:rsidRPr="00CF27A1">
        <w:t>https://pdxscholar.library.pdx.edu/cgi/viewcontent.cgi?article=2015&amp;context=honorstheses. Accessed 7-1-2023 by NT-JJ</w:t>
      </w:r>
    </w:p>
    <w:p w14:paraId="0F3D66F7" w14:textId="77777777" w:rsidR="00EF5000" w:rsidRPr="007C28E1" w:rsidRDefault="00EF5000" w:rsidP="00EF5000">
      <w:pPr>
        <w:rPr>
          <w:sz w:val="16"/>
        </w:rPr>
      </w:pPr>
      <w:r w:rsidRPr="007C28E1">
        <w:rPr>
          <w:sz w:val="16"/>
        </w:rPr>
        <w:t>This aspect of hegemonic wars is alarmingly overlooked in the traditional theories around rising states and causes of war. However, it may have even more of a place in today’s era, where the extreme stratification of states due to the structure of unipolarity, causes inherent hierarchy for the international community. The U.S is undeniably at the top for better or for worse and due to its position, its high status is guaranteed. Yet unlike bipolarity or multipolarity, the incentives for states to compete for elevation of their status is somewhat moot. It is costly to challenge the superpower and thus the incentives for direct competition are especially weak. However, as U.S power continues to weaken and the international hierarchy becomes more ambiguous, this is where Wohforth argues great war could occur over positional competition. ““</w:t>
      </w:r>
      <w:r w:rsidRPr="00603FC9">
        <w:rPr>
          <w:rStyle w:val="StyleUnderline"/>
          <w:highlight w:val="cyan"/>
        </w:rPr>
        <w:t>Dissatisfaction arises not from dominance itself</w:t>
      </w:r>
      <w:r w:rsidRPr="00CF27A1">
        <w:rPr>
          <w:rStyle w:val="StyleUnderline"/>
        </w:rPr>
        <w:t xml:space="preserve"> but from a dominance that appears to rest on ambiguous foundations</w:t>
      </w:r>
      <w:r w:rsidRPr="007C28E1">
        <w:rPr>
          <w:sz w:val="16"/>
        </w:rPr>
        <w:t xml:space="preserve">. Thus, status competition is unlikely in cases of clear hierarchies in which the relevant comparison out-groups for each actor are unambiguously dominant materially. Applied to international politics, this begins to </w:t>
      </w:r>
      <w:r w:rsidRPr="00603FC9">
        <w:rPr>
          <w:rStyle w:val="StyleUnderline"/>
          <w:highlight w:val="cyan"/>
        </w:rPr>
        <w:t>suggest conditions conducive to status competition. For conflict to occur, one state must</w:t>
      </w:r>
      <w:r w:rsidRPr="00CF27A1">
        <w:rPr>
          <w:rStyle w:val="StyleUnderline"/>
        </w:rPr>
        <w:t xml:space="preserve"> select another state as a relevant comparison that leaves it </w:t>
      </w:r>
      <w:r w:rsidRPr="00603FC9">
        <w:rPr>
          <w:rStyle w:val="Emphasis"/>
          <w:highlight w:val="cyan"/>
          <w:bdr w:val="single" w:sz="4" w:space="0" w:color="auto"/>
        </w:rPr>
        <w:t>dissatisfied with its status</w:t>
      </w:r>
      <w:r w:rsidRPr="00CF27A1">
        <w:rPr>
          <w:rStyle w:val="StyleUnderline"/>
        </w:rPr>
        <w:t xml:space="preserve">; it must then </w:t>
      </w:r>
      <w:r w:rsidRPr="00603FC9">
        <w:rPr>
          <w:rStyle w:val="StyleUnderline"/>
          <w:highlight w:val="cyan"/>
        </w:rPr>
        <w:t xml:space="preserve">choose an </w:t>
      </w:r>
      <w:r w:rsidRPr="006D5545">
        <w:rPr>
          <w:rStyle w:val="StyleUnderline"/>
        </w:rPr>
        <w:t xml:space="preserve">identity-maintenance </w:t>
      </w:r>
      <w:r w:rsidRPr="00603FC9">
        <w:rPr>
          <w:rStyle w:val="StyleUnderline"/>
          <w:highlight w:val="cyan"/>
        </w:rPr>
        <w:t>strategy in response that brings it into conflict with another state that is also willing to fight for its position</w:t>
      </w:r>
      <w:r w:rsidRPr="007C28E1">
        <w:rPr>
          <w:sz w:val="16"/>
        </w:rPr>
        <w:t>” (Wohlforth, 45).</w:t>
      </w:r>
      <w:r>
        <w:rPr>
          <w:sz w:val="16"/>
        </w:rPr>
        <w:t xml:space="preserve"> </w:t>
      </w:r>
      <w:r w:rsidRPr="007C28E1">
        <w:rPr>
          <w:sz w:val="16"/>
        </w:rPr>
        <w:t>Status competition and the need to fight over positional status in an unambiguous unipolar system for other states does not exist. However, what should be of great concern to policy makers should the U.S find itself slipping back towards a situation of bipolar competition with China is that observation from Wohlforth</w:t>
      </w:r>
      <w:r w:rsidRPr="00603FC9">
        <w:rPr>
          <w:rStyle w:val="StyleUnderline"/>
          <w:highlight w:val="cyan"/>
        </w:rPr>
        <w:t>. As U.S power becomes less concrete and finds itself becoming similar to China in capabilities, the chance of China assessing the U.S as a comparatively similar state may occur</w:t>
      </w:r>
      <w:r w:rsidRPr="006D5545">
        <w:rPr>
          <w:rStyle w:val="StyleUnderline"/>
        </w:rPr>
        <w:t xml:space="preserve">. In turn </w:t>
      </w:r>
      <w:r w:rsidRPr="00603FC9">
        <w:rPr>
          <w:rStyle w:val="Emphasis"/>
          <w:highlight w:val="cyan"/>
        </w:rPr>
        <w:t>China may begin looking to overtake it</w:t>
      </w:r>
      <w:r w:rsidRPr="00603FC9">
        <w:rPr>
          <w:rStyle w:val="StyleUnderline"/>
          <w:highlight w:val="cyan"/>
        </w:rPr>
        <w:t xml:space="preserve"> positionally </w:t>
      </w:r>
      <w:r w:rsidRPr="00603FC9">
        <w:rPr>
          <w:rStyle w:val="Emphasis"/>
          <w:highlight w:val="cyan"/>
        </w:rPr>
        <w:t>due to</w:t>
      </w:r>
      <w:r w:rsidRPr="00603FC9">
        <w:rPr>
          <w:rStyle w:val="StyleUnderline"/>
          <w:highlight w:val="cyan"/>
        </w:rPr>
        <w:t xml:space="preserve"> an increased desire for </w:t>
      </w:r>
      <w:r w:rsidRPr="00603FC9">
        <w:rPr>
          <w:rStyle w:val="Emphasis"/>
          <w:highlight w:val="cyan"/>
        </w:rPr>
        <w:t>status</w:t>
      </w:r>
      <w:r w:rsidRPr="007C28E1">
        <w:rPr>
          <w:sz w:val="16"/>
        </w:rPr>
        <w:t>, such as the case of Sparta and Athens</w:t>
      </w:r>
      <w:r w:rsidRPr="006D5545">
        <w:rPr>
          <w:rStyle w:val="StyleUnderline"/>
        </w:rPr>
        <w:t xml:space="preserve">. </w:t>
      </w:r>
      <w:r w:rsidRPr="00603FC9">
        <w:rPr>
          <w:rStyle w:val="StyleUnderline"/>
          <w:highlight w:val="cyan"/>
        </w:rPr>
        <w:t xml:space="preserve">The </w:t>
      </w:r>
      <w:r w:rsidRPr="00603FC9">
        <w:rPr>
          <w:rStyle w:val="Emphasis"/>
          <w:highlight w:val="cyan"/>
        </w:rPr>
        <w:t>U.S of course would then be forced to perform</w:t>
      </w:r>
      <w:r w:rsidRPr="006D5545">
        <w:rPr>
          <w:rStyle w:val="StyleUnderline"/>
        </w:rPr>
        <w:t xml:space="preserve"> </w:t>
      </w:r>
      <w:r w:rsidRPr="00603FC9">
        <w:rPr>
          <w:rStyle w:val="StyleUnderline"/>
          <w:highlight w:val="cyan"/>
        </w:rPr>
        <w:t>the aforementioned</w:t>
      </w:r>
      <w:r w:rsidRPr="006D5545">
        <w:rPr>
          <w:rStyle w:val="StyleUnderline"/>
        </w:rPr>
        <w:t xml:space="preserve"> identity-maintenance </w:t>
      </w:r>
      <w:r w:rsidRPr="00603FC9">
        <w:rPr>
          <w:rStyle w:val="Emphasis"/>
          <w:highlight w:val="cyan"/>
        </w:rPr>
        <w:t>strategy</w:t>
      </w:r>
      <w:r w:rsidRPr="006D5545">
        <w:rPr>
          <w:rStyle w:val="StyleUnderline"/>
        </w:rPr>
        <w:t xml:space="preserve"> Wohlforth mentions, seeing as it is coming from a place of high status for so long, and will be </w:t>
      </w:r>
      <w:r w:rsidRPr="00603FC9">
        <w:rPr>
          <w:rStyle w:val="Emphasis"/>
          <w:highlight w:val="cyan"/>
          <w:bdr w:val="single" w:sz="4" w:space="0" w:color="auto"/>
        </w:rPr>
        <w:t>willing to fight China</w:t>
      </w:r>
      <w:r w:rsidRPr="00603FC9">
        <w:rPr>
          <w:rStyle w:val="Emphasis"/>
          <w:highlight w:val="cyan"/>
        </w:rPr>
        <w:t xml:space="preserve"> over </w:t>
      </w:r>
      <w:r w:rsidRPr="006D5545">
        <w:rPr>
          <w:rStyle w:val="StyleUnderline"/>
        </w:rPr>
        <w:t>something so seemingly artificial as</w:t>
      </w:r>
      <w:r w:rsidRPr="006D5545">
        <w:rPr>
          <w:rStyle w:val="Emphasis"/>
        </w:rPr>
        <w:t xml:space="preserve"> </w:t>
      </w:r>
      <w:r w:rsidRPr="00603FC9">
        <w:rPr>
          <w:rStyle w:val="Emphasis"/>
          <w:highlight w:val="cyan"/>
        </w:rPr>
        <w:t>position</w:t>
      </w:r>
      <w:r w:rsidRPr="007C28E1">
        <w:rPr>
          <w:sz w:val="16"/>
        </w:rPr>
        <w:t>. This state psychology should not be underestimated, and especially as scholars make calls for the U.S to accept a return to multipolarity, it should be kept in mind the impact a return to these different systems will have on positional competition and status for states. The triggers for great power war will not be so removed as the once were under the current unipolarity.</w:t>
      </w:r>
      <w:r>
        <w:rPr>
          <w:sz w:val="16"/>
        </w:rPr>
        <w:t xml:space="preserve"> </w:t>
      </w:r>
      <w:r w:rsidRPr="007C28E1">
        <w:rPr>
          <w:sz w:val="16"/>
        </w:rPr>
        <w:t xml:space="preserve">Additionally it should be noted that China has constantly also favored a narrative of flat hierarchy over single state dominance for many years now. Despite the fact that as Wohlforth has established, a more stratified hierarchical system is helping to keep the need for great competition and conflict over status at bay, </w:t>
      </w:r>
      <w:r w:rsidRPr="00603FC9">
        <w:rPr>
          <w:rStyle w:val="Emphasis"/>
          <w:highlight w:val="cyan"/>
          <w:bdr w:val="single" w:sz="4" w:space="0" w:color="auto"/>
        </w:rPr>
        <w:t>China continues to be driven by a desire for great power status</w:t>
      </w:r>
      <w:r w:rsidRPr="00603FC9">
        <w:rPr>
          <w:rStyle w:val="StyleUnderline"/>
          <w:highlight w:val="cyan"/>
        </w:rPr>
        <w:t xml:space="preserve"> after it’s “century of shame”.</w:t>
      </w:r>
      <w:r w:rsidRPr="006D5545">
        <w:rPr>
          <w:rStyle w:val="StyleUnderline"/>
        </w:rPr>
        <w:t xml:space="preserve"> </w:t>
      </w:r>
      <w:r w:rsidRPr="007C28E1">
        <w:rPr>
          <w:sz w:val="16"/>
        </w:rPr>
        <w:t>This notion of what is driving China’s desire to rise has been long discussed by Western scholars. As Wohlforth mentions, “[China’s] preference for multipolarity and periodic resentment at what it sees as the United States’ assertion of special rights and privileges is also well established. Chinese analyses of multipolarity explicitly reflect the predicted preference for a flat hierarchy over one in what a single state has primacy…while many Chinese have convinced themselves that U.S power predominance cannot last, they do grudgingly acknowledge the world’s current unipolar nature…as a result Beijing adopted a ‘peaceful’ rise strategy that downplays the prospect of direct competition for global parity with the United States” (Wohlforth, 64).</w:t>
      </w:r>
    </w:p>
    <w:p w14:paraId="41A3BCBD" w14:textId="77777777" w:rsidR="00EF5000" w:rsidRDefault="00EF5000" w:rsidP="00EF5000"/>
    <w:p w14:paraId="3116FB7D" w14:textId="77777777" w:rsidR="00945732" w:rsidRPr="00A61D3E" w:rsidRDefault="00945732" w:rsidP="00945732">
      <w:pPr>
        <w:keepNext/>
        <w:keepLines/>
        <w:spacing w:before="200"/>
        <w:outlineLvl w:val="3"/>
        <w:rPr>
          <w:rFonts w:eastAsiaTheme="majorEastAsia" w:cs="Arial"/>
          <w:b/>
          <w:iCs/>
          <w:szCs w:val="26"/>
        </w:rPr>
      </w:pPr>
      <w:bookmarkStart w:id="0" w:name="_Hlk29475707"/>
      <w:r w:rsidRPr="00A61D3E">
        <w:rPr>
          <w:rFonts w:eastAsiaTheme="majorEastAsia" w:cs="Arial"/>
          <w:b/>
          <w:iCs/>
          <w:szCs w:val="26"/>
        </w:rPr>
        <w:t xml:space="preserve">The US will try to defend it </w:t>
      </w:r>
      <w:r w:rsidRPr="00A61D3E">
        <w:rPr>
          <w:rFonts w:eastAsiaTheme="majorEastAsia" w:cs="Arial"/>
          <w:b/>
          <w:iCs/>
          <w:szCs w:val="26"/>
          <w:u w:val="single"/>
        </w:rPr>
        <w:t>inevitably</w:t>
      </w:r>
      <w:r w:rsidRPr="00A61D3E">
        <w:rPr>
          <w:rFonts w:eastAsiaTheme="majorEastAsia" w:cs="Arial"/>
          <w:b/>
          <w:iCs/>
          <w:szCs w:val="26"/>
        </w:rPr>
        <w:t xml:space="preserve"> – decline causes </w:t>
      </w:r>
      <w:r w:rsidRPr="00A61D3E">
        <w:rPr>
          <w:rFonts w:eastAsiaTheme="majorEastAsia" w:cs="Arial"/>
          <w:b/>
          <w:iCs/>
          <w:szCs w:val="26"/>
          <w:u w:val="single"/>
        </w:rPr>
        <w:t>war</w:t>
      </w:r>
      <w:r w:rsidRPr="00A61D3E">
        <w:rPr>
          <w:rFonts w:eastAsiaTheme="majorEastAsia" w:cs="Arial"/>
          <w:b/>
          <w:iCs/>
          <w:szCs w:val="26"/>
        </w:rPr>
        <w:t xml:space="preserve"> </w:t>
      </w:r>
    </w:p>
    <w:p w14:paraId="59BABACF" w14:textId="77777777" w:rsidR="00945732" w:rsidRPr="00A61D3E" w:rsidRDefault="00945732" w:rsidP="00945732">
      <w:r w:rsidRPr="00A61D3E">
        <w:rPr>
          <w:b/>
          <w:bCs/>
          <w:szCs w:val="26"/>
        </w:rPr>
        <w:t xml:space="preserve">Beckley 15 </w:t>
      </w:r>
      <w:r w:rsidRPr="00A61D3E">
        <w:t xml:space="preserve">(Michael Beckley is a research fellow in the International Security Program at Harvard Kennedy School’s Belfer Center for Science and Internatio nal Affairs., “The Myth of Entangling Alliances </w:t>
      </w:r>
      <w:r w:rsidRPr="00A61D3E">
        <w:lastRenderedPageBreak/>
        <w:t xml:space="preserve">Michael Beckley Reassessing the Security Risks of U.S. Defense Pacts”, </w:t>
      </w:r>
      <w:hyperlink r:id="rId16" w:history="1">
        <w:r w:rsidRPr="00A61D3E">
          <w:t>http://live.belfercenter.org/files/IS3904_pp007-048.pdf</w:t>
        </w:r>
      </w:hyperlink>
      <w:r w:rsidRPr="00A61D3E">
        <w:t>)</w:t>
      </w:r>
    </w:p>
    <w:p w14:paraId="6B9D6D37" w14:textId="77777777" w:rsidR="00945732" w:rsidRPr="00A61D3E" w:rsidRDefault="00945732" w:rsidP="00945732">
      <w:pPr>
        <w:rPr>
          <w:b/>
          <w:iCs/>
          <w:u w:val="single"/>
          <w:bdr w:val="single" w:sz="12" w:space="0" w:color="auto"/>
        </w:rPr>
      </w:pPr>
      <w:r w:rsidRPr="00A61D3E">
        <w:rPr>
          <w:u w:val="single"/>
        </w:rPr>
        <w:t>The finding that</w:t>
      </w:r>
      <w:r w:rsidRPr="00A61D3E">
        <w:rPr>
          <w:sz w:val="16"/>
        </w:rPr>
        <w:t xml:space="preserve"> U.S. </w:t>
      </w:r>
      <w:r w:rsidRPr="00603FC9">
        <w:rPr>
          <w:highlight w:val="cyan"/>
          <w:u w:val="single"/>
        </w:rPr>
        <w:t>entanglement is rare</w:t>
      </w:r>
      <w:r w:rsidRPr="00A61D3E">
        <w:rPr>
          <w:b/>
          <w:iCs/>
          <w:u w:val="single"/>
          <w:bdr w:val="single" w:sz="12" w:space="0" w:color="auto"/>
        </w:rPr>
        <w:t xml:space="preserve"> has important implications for international relations scholarship</w:t>
      </w:r>
      <w:r w:rsidRPr="00A61D3E">
        <w:rPr>
          <w:sz w:val="16"/>
        </w:rPr>
        <w:t xml:space="preserve"> and U.S. foreign policy. For scholars, </w:t>
      </w:r>
      <w:r w:rsidRPr="00A61D3E">
        <w:rPr>
          <w:b/>
          <w:iCs/>
          <w:u w:val="single"/>
          <w:bdr w:val="single" w:sz="12" w:space="0" w:color="auto"/>
        </w:rPr>
        <w:t>it casts doubt on classic theories of imperial overstretch</w:t>
      </w:r>
      <w:r w:rsidRPr="00A61D3E">
        <w:rPr>
          <w:sz w:val="16"/>
        </w:rPr>
        <w:t xml:space="preserve"> in which great powers exhaust their resources by accumulating allies that free ride on their protection and embroil them in military quagmires.22 </w:t>
      </w:r>
      <w:r w:rsidRPr="00A61D3E">
        <w:rPr>
          <w:u w:val="single"/>
        </w:rPr>
        <w:t xml:space="preserve">The U.S. experience instead suggests that </w:t>
      </w:r>
      <w:r w:rsidRPr="00603FC9">
        <w:rPr>
          <w:b/>
          <w:iCs/>
          <w:highlight w:val="cyan"/>
          <w:u w:val="single"/>
          <w:bdr w:val="single" w:sz="12" w:space="0" w:color="auto"/>
        </w:rPr>
        <w:t>great powers can dictate the terms of</w:t>
      </w:r>
      <w:r w:rsidRPr="00A61D3E">
        <w:rPr>
          <w:b/>
          <w:iCs/>
          <w:u w:val="single"/>
          <w:bdr w:val="single" w:sz="12" w:space="0" w:color="auto"/>
        </w:rPr>
        <w:t xml:space="preserve"> their </w:t>
      </w:r>
      <w:r w:rsidRPr="00603FC9">
        <w:rPr>
          <w:b/>
          <w:iCs/>
          <w:highlight w:val="cyan"/>
          <w:u w:val="single"/>
          <w:bdr w:val="single" w:sz="12" w:space="0" w:color="auto"/>
        </w:rPr>
        <w:t>security</w:t>
      </w:r>
      <w:r w:rsidRPr="00A61D3E">
        <w:rPr>
          <w:b/>
          <w:iCs/>
          <w:u w:val="single"/>
          <w:bdr w:val="single" w:sz="12" w:space="0" w:color="auto"/>
        </w:rPr>
        <w:t xml:space="preserve"> commitments </w:t>
      </w:r>
      <w:r w:rsidRPr="00603FC9">
        <w:rPr>
          <w:b/>
          <w:iCs/>
          <w:highlight w:val="cyan"/>
          <w:u w:val="single"/>
          <w:bdr w:val="single" w:sz="12" w:space="0" w:color="auto"/>
        </w:rPr>
        <w:t>and</w:t>
      </w:r>
      <w:r w:rsidRPr="00A61D3E">
        <w:rPr>
          <w:b/>
          <w:iCs/>
          <w:u w:val="single"/>
          <w:bdr w:val="single" w:sz="12" w:space="0" w:color="auto"/>
        </w:rPr>
        <w:t xml:space="preserve"> that </w:t>
      </w:r>
      <w:r w:rsidRPr="00603FC9">
        <w:rPr>
          <w:b/>
          <w:iCs/>
          <w:highlight w:val="cyan"/>
          <w:u w:val="single"/>
          <w:bdr w:val="single" w:sz="12" w:space="0" w:color="auto"/>
        </w:rPr>
        <w:t>allies</w:t>
      </w:r>
      <w:r w:rsidRPr="00A61D3E">
        <w:rPr>
          <w:b/>
          <w:iCs/>
          <w:u w:val="single"/>
          <w:bdr w:val="single" w:sz="12" w:space="0" w:color="auto"/>
        </w:rPr>
        <w:t xml:space="preserve"> often </w:t>
      </w:r>
      <w:r w:rsidRPr="00603FC9">
        <w:rPr>
          <w:b/>
          <w:iCs/>
          <w:highlight w:val="cyan"/>
          <w:u w:val="single"/>
          <w:bdr w:val="single" w:sz="12" w:space="0" w:color="auto"/>
        </w:rPr>
        <w:t>help</w:t>
      </w:r>
      <w:r w:rsidRPr="00A61D3E">
        <w:rPr>
          <w:b/>
          <w:iCs/>
          <w:u w:val="single"/>
          <w:bdr w:val="single" w:sz="12" w:space="0" w:color="auto"/>
        </w:rPr>
        <w:t xml:space="preserve"> their great power protectors </w:t>
      </w:r>
      <w:r w:rsidRPr="00603FC9">
        <w:rPr>
          <w:b/>
          <w:iCs/>
          <w:highlight w:val="cyan"/>
          <w:u w:val="single"/>
          <w:bdr w:val="single" w:sz="12" w:space="0" w:color="auto"/>
        </w:rPr>
        <w:t>avoid</w:t>
      </w:r>
      <w:r w:rsidRPr="00A61D3E">
        <w:rPr>
          <w:b/>
          <w:iCs/>
          <w:u w:val="single"/>
          <w:bdr w:val="single" w:sz="12" w:space="0" w:color="auto"/>
        </w:rPr>
        <w:t xml:space="preserve"> strategic </w:t>
      </w:r>
      <w:r w:rsidRPr="00603FC9">
        <w:rPr>
          <w:b/>
          <w:iCs/>
          <w:highlight w:val="cyan"/>
          <w:u w:val="single"/>
          <w:bdr w:val="single" w:sz="12" w:space="0" w:color="auto"/>
        </w:rPr>
        <w:t>overextension</w:t>
      </w:r>
      <w:r w:rsidRPr="00A61D3E">
        <w:rPr>
          <w:b/>
          <w:iCs/>
          <w:u w:val="single"/>
          <w:bdr w:val="single" w:sz="12" w:space="0" w:color="auto"/>
        </w:rPr>
        <w:t>.</w:t>
      </w:r>
    </w:p>
    <w:p w14:paraId="1173C4E7" w14:textId="77777777" w:rsidR="00945732" w:rsidRPr="00A61D3E" w:rsidRDefault="00945732" w:rsidP="00945732">
      <w:pPr>
        <w:rPr>
          <w:u w:val="single"/>
        </w:rPr>
      </w:pPr>
      <w:r w:rsidRPr="00A61D3E">
        <w:rPr>
          <w:sz w:val="12"/>
        </w:rPr>
        <w:t xml:space="preserve">For policy, </w:t>
      </w:r>
      <w:r w:rsidRPr="00A61D3E">
        <w:rPr>
          <w:u w:val="single"/>
        </w:rPr>
        <w:t xml:space="preserve">the </w:t>
      </w:r>
      <w:r w:rsidRPr="00603FC9">
        <w:rPr>
          <w:highlight w:val="cyan"/>
          <w:u w:val="single"/>
        </w:rPr>
        <w:t>rarity of</w:t>
      </w:r>
      <w:r w:rsidRPr="00A61D3E">
        <w:rPr>
          <w:u w:val="single"/>
        </w:rPr>
        <w:t xml:space="preserve"> U.S. </w:t>
      </w:r>
      <w:r w:rsidRPr="00603FC9">
        <w:rPr>
          <w:highlight w:val="cyan"/>
          <w:u w:val="single"/>
        </w:rPr>
        <w:t>entanglement suggests</w:t>
      </w:r>
      <w:r w:rsidRPr="00A61D3E">
        <w:rPr>
          <w:u w:val="single"/>
        </w:rPr>
        <w:t xml:space="preserve"> that the United States’ current grand strategy of </w:t>
      </w:r>
      <w:r w:rsidRPr="00603FC9">
        <w:rPr>
          <w:highlight w:val="cyan"/>
          <w:u w:val="single"/>
        </w:rPr>
        <w:t>deep engagement</w:t>
      </w:r>
      <w:r w:rsidRPr="00A61D3E">
        <w:rPr>
          <w:sz w:val="12"/>
        </w:rPr>
        <w:t xml:space="preserve">, which is centered on a network of standing alliances, does not preclude, and </w:t>
      </w:r>
      <w:r w:rsidRPr="00603FC9">
        <w:rPr>
          <w:highlight w:val="cyan"/>
          <w:u w:val="single"/>
        </w:rPr>
        <w:t>may</w:t>
      </w:r>
      <w:r w:rsidRPr="00A61D3E">
        <w:rPr>
          <w:sz w:val="12"/>
        </w:rPr>
        <w:t xml:space="preserve"> even </w:t>
      </w:r>
      <w:r w:rsidRPr="00603FC9">
        <w:rPr>
          <w:highlight w:val="cyan"/>
          <w:u w:val="single"/>
        </w:rPr>
        <w:t>facilitate</w:t>
      </w:r>
      <w:r w:rsidRPr="00A61D3E">
        <w:rPr>
          <w:sz w:val="12"/>
        </w:rPr>
        <w:t xml:space="preserve">, U.S. </w:t>
      </w:r>
      <w:r w:rsidRPr="00603FC9">
        <w:rPr>
          <w:b/>
          <w:iCs/>
          <w:highlight w:val="cyan"/>
          <w:u w:val="single"/>
          <w:bdr w:val="single" w:sz="12" w:space="0" w:color="auto"/>
        </w:rPr>
        <w:t>military restraint</w:t>
      </w:r>
      <w:r w:rsidRPr="00A61D3E">
        <w:rPr>
          <w:sz w:val="12"/>
        </w:rPr>
        <w:t xml:space="preserve">. Since 1945 the United States has been, by some measures, the most militarily active state in the world. </w:t>
      </w:r>
      <w:r w:rsidRPr="00603FC9">
        <w:rPr>
          <w:highlight w:val="cyan"/>
          <w:u w:val="single"/>
        </w:rPr>
        <w:t>The most egregious cases of</w:t>
      </w:r>
      <w:r w:rsidRPr="00A61D3E">
        <w:rPr>
          <w:u w:val="single"/>
        </w:rPr>
        <w:t xml:space="preserve"> U.S. </w:t>
      </w:r>
      <w:r w:rsidRPr="00603FC9">
        <w:rPr>
          <w:highlight w:val="cyan"/>
          <w:u w:val="single"/>
        </w:rPr>
        <w:t>overreach</w:t>
      </w:r>
      <w:r w:rsidRPr="00A61D3E">
        <w:rPr>
          <w:sz w:val="12"/>
        </w:rPr>
        <w:t xml:space="preserve">, however, </w:t>
      </w:r>
      <w:r w:rsidRPr="00603FC9">
        <w:rPr>
          <w:b/>
          <w:iCs/>
          <w:highlight w:val="cyan"/>
          <w:u w:val="single"/>
          <w:bdr w:val="single" w:sz="12" w:space="0" w:color="auto"/>
        </w:rPr>
        <w:t>have stemmed not from entangling</w:t>
      </w:r>
      <w:r w:rsidRPr="00A61D3E">
        <w:rPr>
          <w:b/>
          <w:iCs/>
          <w:u w:val="single"/>
          <w:bdr w:val="single" w:sz="12" w:space="0" w:color="auto"/>
        </w:rPr>
        <w:t xml:space="preserve"> </w:t>
      </w:r>
      <w:r w:rsidRPr="00A61D3E">
        <w:rPr>
          <w:sz w:val="12"/>
        </w:rPr>
        <w:t xml:space="preserve">alliances, </w:t>
      </w:r>
      <w:r w:rsidRPr="00603FC9">
        <w:rPr>
          <w:highlight w:val="cyan"/>
          <w:u w:val="single"/>
        </w:rPr>
        <w:t xml:space="preserve">but from the penchant of </w:t>
      </w:r>
      <w:r w:rsidRPr="00A61D3E">
        <w:rPr>
          <w:u w:val="single"/>
        </w:rPr>
        <w:t xml:space="preserve">American </w:t>
      </w:r>
      <w:r w:rsidRPr="00603FC9">
        <w:rPr>
          <w:highlight w:val="cyan"/>
          <w:u w:val="single"/>
        </w:rPr>
        <w:t xml:space="preserve">leaders </w:t>
      </w:r>
      <w:r w:rsidRPr="00603FC9">
        <w:rPr>
          <w:b/>
          <w:iCs/>
          <w:highlight w:val="cyan"/>
          <w:u w:val="single"/>
          <w:bdr w:val="single" w:sz="12" w:space="0" w:color="auto"/>
        </w:rPr>
        <w:t>to define national interests expansively</w:t>
      </w:r>
      <w:r w:rsidRPr="00A61D3E">
        <w:rPr>
          <w:u w:val="single"/>
        </w:rPr>
        <w:t xml:space="preserve">, </w:t>
      </w:r>
      <w:r w:rsidRPr="00A61D3E">
        <w:rPr>
          <w:sz w:val="12"/>
        </w:rPr>
        <w:t xml:space="preserve">to overestimate the magnitude of foreign threats, and to underestimate the costs of military intervention. Scrapping alliances will not correct these bad habits. In fact, </w:t>
      </w:r>
      <w:r w:rsidRPr="00603FC9">
        <w:rPr>
          <w:highlight w:val="cyan"/>
          <w:u w:val="single"/>
        </w:rPr>
        <w:t>disengaging</w:t>
      </w:r>
      <w:r w:rsidRPr="00A61D3E">
        <w:rPr>
          <w:u w:val="single"/>
        </w:rPr>
        <w:t xml:space="preserve"> from alliances </w:t>
      </w:r>
      <w:r w:rsidRPr="00603FC9">
        <w:rPr>
          <w:highlight w:val="cyan"/>
          <w:u w:val="single"/>
        </w:rPr>
        <w:t xml:space="preserve">may unleash the </w:t>
      </w:r>
      <w:r w:rsidRPr="00603FC9">
        <w:rPr>
          <w:b/>
          <w:iCs/>
          <w:highlight w:val="cyan"/>
          <w:u w:val="single"/>
          <w:bdr w:val="single" w:sz="12" w:space="0" w:color="auto"/>
        </w:rPr>
        <w:t>U</w:t>
      </w:r>
      <w:r w:rsidRPr="00A61D3E">
        <w:rPr>
          <w:sz w:val="12"/>
        </w:rPr>
        <w:t xml:space="preserve">nited </w:t>
      </w:r>
      <w:r w:rsidRPr="00603FC9">
        <w:rPr>
          <w:b/>
          <w:iCs/>
          <w:highlight w:val="cyan"/>
          <w:u w:val="single"/>
          <w:bdr w:val="single" w:sz="12" w:space="0" w:color="auto"/>
        </w:rPr>
        <w:t>S</w:t>
      </w:r>
      <w:r w:rsidRPr="00A61D3E">
        <w:rPr>
          <w:sz w:val="12"/>
        </w:rPr>
        <w:t xml:space="preserve">tates </w:t>
      </w:r>
      <w:r w:rsidRPr="00603FC9">
        <w:rPr>
          <w:b/>
          <w:iCs/>
          <w:highlight w:val="cyan"/>
          <w:u w:val="single"/>
          <w:bdr w:val="single" w:sz="12" w:space="0" w:color="auto"/>
        </w:rPr>
        <w:t>to intervene recklessly</w:t>
      </w:r>
      <w:r w:rsidRPr="00A61D3E">
        <w:rPr>
          <w:sz w:val="12"/>
        </w:rPr>
        <w:t xml:space="preserve"> abroad </w:t>
      </w:r>
      <w:r w:rsidRPr="00A61D3E">
        <w:rPr>
          <w:u w:val="single"/>
        </w:rPr>
        <w:t xml:space="preserve">while </w:t>
      </w:r>
      <w:r w:rsidRPr="00603FC9">
        <w:rPr>
          <w:b/>
          <w:iCs/>
          <w:highlight w:val="cyan"/>
          <w:u w:val="single"/>
          <w:bdr w:val="single" w:sz="12" w:space="0" w:color="auto"/>
        </w:rPr>
        <w:t>leaving it without partners</w:t>
      </w:r>
      <w:r w:rsidRPr="00A61D3E">
        <w:rPr>
          <w:u w:val="single"/>
        </w:rPr>
        <w:t xml:space="preserve"> to share the burden </w:t>
      </w:r>
      <w:r w:rsidRPr="00603FC9">
        <w:rPr>
          <w:b/>
          <w:iCs/>
          <w:highlight w:val="cyan"/>
          <w:u w:val="single"/>
          <w:bdr w:val="single" w:sz="12" w:space="0" w:color="auto"/>
        </w:rPr>
        <w:t>when those interventions go awry</w:t>
      </w:r>
      <w:r w:rsidRPr="00A61D3E">
        <w:rPr>
          <w:u w:val="single"/>
        </w:rPr>
        <w:t>.</w:t>
      </w:r>
    </w:p>
    <w:bookmarkEnd w:id="0"/>
    <w:p w14:paraId="6A980A99" w14:textId="77777777" w:rsidR="00945732" w:rsidRPr="007C28E1" w:rsidRDefault="00945732" w:rsidP="00EF5000"/>
    <w:p w14:paraId="4678C6D8" w14:textId="6FD09498" w:rsidR="00EF5000" w:rsidRPr="007C28E1" w:rsidRDefault="00EF5000" w:rsidP="00603FC9">
      <w:pPr>
        <w:pStyle w:val="Heading3"/>
      </w:pPr>
      <w:r>
        <w:lastRenderedPageBreak/>
        <w:t xml:space="preserve">At: </w:t>
      </w:r>
      <w:r w:rsidR="00603FC9">
        <w:t>Unipolarity Fails</w:t>
      </w:r>
    </w:p>
    <w:p w14:paraId="227116BA" w14:textId="77777777" w:rsidR="00EF5000" w:rsidRDefault="00EF5000" w:rsidP="00EF5000">
      <w:pPr>
        <w:pStyle w:val="Heading4"/>
      </w:pPr>
      <w:r>
        <w:t>Unipolarity deters a violent power transition war---</w:t>
      </w:r>
      <w:r w:rsidRPr="003E335B">
        <w:rPr>
          <w:u w:val="single"/>
        </w:rPr>
        <w:t>every theory of IR agrees</w:t>
      </w:r>
      <w:r>
        <w:t>.</w:t>
      </w:r>
    </w:p>
    <w:p w14:paraId="67819145" w14:textId="77777777" w:rsidR="00EF5000" w:rsidRDefault="00EF5000" w:rsidP="00EF5000">
      <w:r>
        <w:t xml:space="preserve">Matthew </w:t>
      </w:r>
      <w:r>
        <w:rPr>
          <w:rStyle w:val="Style13ptBold"/>
        </w:rPr>
        <w:t>Kroenig 22</w:t>
      </w:r>
      <w:r>
        <w:t xml:space="preserve">, columnist at Foreign Policy and vice president and senior director of the Atlantic Council’s Scowcroft Center for Strategy and Security, 8/27/22, “International Relations Theory Suggests Great-Power War Is Coming”, </w:t>
      </w:r>
      <w:hyperlink r:id="rId17" w:history="1">
        <w:r w:rsidRPr="004901F6">
          <w:rPr>
            <w:rStyle w:val="Hyperlink"/>
          </w:rPr>
          <w:t>https://foreignpolicy.com/2022/08/27/international-relations-theory-suggests-great-power-war-is-coming/</w:t>
        </w:r>
      </w:hyperlink>
      <w:r>
        <w:t>, vw</w:t>
      </w:r>
    </w:p>
    <w:p w14:paraId="70AEEAA4" w14:textId="77777777" w:rsidR="00EF5000" w:rsidRPr="009C7E52" w:rsidRDefault="00EF5000" w:rsidP="00EF5000">
      <w:pPr>
        <w:rPr>
          <w:rStyle w:val="Emphasis"/>
        </w:rPr>
      </w:pPr>
      <w:r w:rsidRPr="009C7E52">
        <w:rPr>
          <w:sz w:val="16"/>
        </w:rPr>
        <w:t xml:space="preserve">Let us begin with </w:t>
      </w:r>
      <w:r w:rsidRPr="00C23B20">
        <w:rPr>
          <w:rStyle w:val="StyleUnderline"/>
        </w:rPr>
        <w:t>power politics</w:t>
      </w:r>
      <w:r w:rsidRPr="009C7E52">
        <w:rPr>
          <w:sz w:val="16"/>
        </w:rPr>
        <w:t xml:space="preserve">. We are entering a more multipolar world. To be sure, </w:t>
      </w:r>
      <w:r w:rsidRPr="00603FC9">
        <w:rPr>
          <w:rStyle w:val="Emphasis"/>
          <w:highlight w:val="cyan"/>
        </w:rPr>
        <w:t>the U</w:t>
      </w:r>
      <w:r w:rsidRPr="00C23B20">
        <w:rPr>
          <w:rStyle w:val="Emphasis"/>
        </w:rPr>
        <w:t xml:space="preserve">nited </w:t>
      </w:r>
      <w:r w:rsidRPr="00603FC9">
        <w:rPr>
          <w:rStyle w:val="Emphasis"/>
          <w:highlight w:val="cyan"/>
        </w:rPr>
        <w:t>S</w:t>
      </w:r>
      <w:r w:rsidRPr="00C23B20">
        <w:rPr>
          <w:rStyle w:val="Emphasis"/>
        </w:rPr>
        <w:t xml:space="preserve">tates </w:t>
      </w:r>
      <w:r w:rsidRPr="00603FC9">
        <w:rPr>
          <w:rStyle w:val="Emphasis"/>
          <w:highlight w:val="cyan"/>
        </w:rPr>
        <w:t>is still the world’s leading power</w:t>
      </w:r>
      <w:r w:rsidRPr="009C7E52">
        <w:rPr>
          <w:sz w:val="16"/>
        </w:rPr>
        <w:t xml:space="preserve">, according to nearly all objective measures, </w:t>
      </w:r>
      <w:r w:rsidRPr="00603FC9">
        <w:rPr>
          <w:rStyle w:val="StyleUnderline"/>
          <w:highlight w:val="cyan"/>
        </w:rPr>
        <w:t>but China has risen to</w:t>
      </w:r>
      <w:r w:rsidRPr="00C23B20">
        <w:rPr>
          <w:rStyle w:val="StyleUnderline"/>
        </w:rPr>
        <w:t xml:space="preserve"> occupy a strong </w:t>
      </w:r>
      <w:r w:rsidRPr="00603FC9">
        <w:rPr>
          <w:rStyle w:val="Emphasis"/>
          <w:highlight w:val="cyan"/>
        </w:rPr>
        <w:t>second-place</w:t>
      </w:r>
      <w:r w:rsidRPr="00C23B20">
        <w:rPr>
          <w:rStyle w:val="Emphasis"/>
        </w:rPr>
        <w:t xml:space="preserve"> position</w:t>
      </w:r>
      <w:r w:rsidRPr="009C7E52">
        <w:rPr>
          <w:sz w:val="16"/>
        </w:rPr>
        <w:t xml:space="preserve"> in military and economic might. Europe is an economic and regulatory superpower in its own right. </w:t>
      </w:r>
      <w:r w:rsidRPr="00C23B20">
        <w:rPr>
          <w:rStyle w:val="StyleUnderline"/>
        </w:rPr>
        <w:t xml:space="preserve">A more aggressive </w:t>
      </w:r>
      <w:r w:rsidRPr="00603FC9">
        <w:rPr>
          <w:rStyle w:val="StyleUnderline"/>
          <w:highlight w:val="cyan"/>
        </w:rPr>
        <w:t xml:space="preserve">Russia maintains the </w:t>
      </w:r>
      <w:r w:rsidRPr="00603FC9">
        <w:rPr>
          <w:rStyle w:val="Emphasis"/>
          <w:highlight w:val="cyan"/>
        </w:rPr>
        <w:t>largest nuclear weapons stockpile</w:t>
      </w:r>
      <w:r w:rsidRPr="00603FC9">
        <w:rPr>
          <w:rStyle w:val="StyleUnderline"/>
          <w:highlight w:val="cyan"/>
        </w:rPr>
        <w:t xml:space="preserve"> on Earth</w:t>
      </w:r>
      <w:r w:rsidRPr="009C7E52">
        <w:rPr>
          <w:sz w:val="16"/>
        </w:rPr>
        <w:t>. And major powers in the developing world—such as India, Indonesia, South Africa, and Brazil—are choosing a nonaligned path.</w:t>
      </w:r>
      <w:r>
        <w:rPr>
          <w:sz w:val="16"/>
        </w:rPr>
        <w:t xml:space="preserve"> </w:t>
      </w:r>
      <w:r w:rsidRPr="00C23B20">
        <w:rPr>
          <w:rStyle w:val="StyleUnderline"/>
        </w:rPr>
        <w:t xml:space="preserve">Realists argue that </w:t>
      </w:r>
      <w:r w:rsidRPr="00603FC9">
        <w:rPr>
          <w:rStyle w:val="StyleUnderline"/>
          <w:highlight w:val="cyan"/>
        </w:rPr>
        <w:t xml:space="preserve">multipolar systems are </w:t>
      </w:r>
      <w:r w:rsidRPr="00603FC9">
        <w:rPr>
          <w:rStyle w:val="Emphasis"/>
          <w:highlight w:val="cyan"/>
        </w:rPr>
        <w:t>unstable</w:t>
      </w:r>
      <w:r w:rsidRPr="00C23B20">
        <w:rPr>
          <w:rStyle w:val="StyleUnderline"/>
        </w:rPr>
        <w:t xml:space="preserve"> and </w:t>
      </w:r>
      <w:r w:rsidRPr="00C23B20">
        <w:rPr>
          <w:rStyle w:val="Emphasis"/>
        </w:rPr>
        <w:t>prone to major wars of miscalculation</w:t>
      </w:r>
      <w:r w:rsidRPr="00C23B20">
        <w:rPr>
          <w:rStyle w:val="StyleUnderline"/>
        </w:rPr>
        <w:t>. World War I is a classic example.</w:t>
      </w:r>
      <w:r>
        <w:rPr>
          <w:rStyle w:val="StyleUnderline"/>
        </w:rPr>
        <w:t xml:space="preserve"> </w:t>
      </w:r>
      <w:r w:rsidRPr="009C7E52">
        <w:rPr>
          <w:sz w:val="16"/>
        </w:rPr>
        <w:t xml:space="preserve">Multipolar systems are unstable in part because </w:t>
      </w:r>
      <w:r w:rsidRPr="00E4234B">
        <w:rPr>
          <w:rStyle w:val="StyleUnderline"/>
        </w:rPr>
        <w:t xml:space="preserve">each country must worry about </w:t>
      </w:r>
      <w:r w:rsidRPr="00E4234B">
        <w:rPr>
          <w:rStyle w:val="Emphasis"/>
        </w:rPr>
        <w:t>multiple potential adversaries</w:t>
      </w:r>
      <w:r w:rsidRPr="009C7E52">
        <w:rPr>
          <w:sz w:val="16"/>
        </w:rPr>
        <w:t xml:space="preserve">. Indeed, at present, </w:t>
      </w:r>
      <w:r w:rsidRPr="00E4234B">
        <w:rPr>
          <w:rStyle w:val="StyleUnderline"/>
        </w:rPr>
        <w:t xml:space="preserve">the U.S. Defense Department frets about </w:t>
      </w:r>
      <w:r w:rsidRPr="00E4234B">
        <w:rPr>
          <w:rStyle w:val="Emphasis"/>
        </w:rPr>
        <w:t>possible simultaneous conflicts</w:t>
      </w:r>
      <w:r w:rsidRPr="00E4234B">
        <w:rPr>
          <w:rStyle w:val="StyleUnderline"/>
        </w:rPr>
        <w:t xml:space="preserve"> with Russia in Europe and China in the Indo-Pacific</w:t>
      </w:r>
      <w:r w:rsidRPr="009C7E52">
        <w:rPr>
          <w:sz w:val="16"/>
        </w:rPr>
        <w:t xml:space="preserve">. Moreover, U.S. President Joe </w:t>
      </w:r>
      <w:r w:rsidRPr="00E4234B">
        <w:rPr>
          <w:rStyle w:val="StyleUnderline"/>
        </w:rPr>
        <w:t xml:space="preserve">Biden has stated that the use of military force remains on the table as a last resort to deal with Iran’s nuclear program. A </w:t>
      </w:r>
      <w:r w:rsidRPr="00603FC9">
        <w:rPr>
          <w:rStyle w:val="Emphasis"/>
          <w:highlight w:val="cyan"/>
        </w:rPr>
        <w:t>three-front war</w:t>
      </w:r>
      <w:r w:rsidRPr="00603FC9">
        <w:rPr>
          <w:rStyle w:val="StyleUnderline"/>
          <w:highlight w:val="cyan"/>
        </w:rPr>
        <w:t xml:space="preserve"> is </w:t>
      </w:r>
      <w:r w:rsidRPr="00603FC9">
        <w:rPr>
          <w:rStyle w:val="Emphasis"/>
          <w:highlight w:val="cyan"/>
        </w:rPr>
        <w:t>not out of the question.</w:t>
      </w:r>
      <w:r>
        <w:rPr>
          <w:rStyle w:val="Emphasis"/>
        </w:rPr>
        <w:t xml:space="preserve"> </w:t>
      </w:r>
      <w:r w:rsidRPr="00E4234B">
        <w:rPr>
          <w:rStyle w:val="StyleUnderline"/>
        </w:rPr>
        <w:t xml:space="preserve">Wars of miscalculation often result when states </w:t>
      </w:r>
      <w:r w:rsidRPr="00E4234B">
        <w:rPr>
          <w:rStyle w:val="Emphasis"/>
        </w:rPr>
        <w:t>underestimate their adversary</w:t>
      </w:r>
      <w:r w:rsidRPr="00E4234B">
        <w:rPr>
          <w:rStyle w:val="StyleUnderline"/>
        </w:rPr>
        <w:t>. States doubt their opponent’s power or resolve to fight, so they test them</w:t>
      </w:r>
      <w:r w:rsidRPr="009C7E52">
        <w:rPr>
          <w:sz w:val="16"/>
        </w:rPr>
        <w:t xml:space="preserve">. Sometimes, the enemy is bluffing, and the challenge pays off. </w:t>
      </w:r>
      <w:r w:rsidRPr="00E75BD3">
        <w:rPr>
          <w:rStyle w:val="StyleUnderline"/>
        </w:rPr>
        <w:t xml:space="preserve">If the enemy is </w:t>
      </w:r>
      <w:r w:rsidRPr="00E75BD3">
        <w:rPr>
          <w:rStyle w:val="Emphasis"/>
        </w:rPr>
        <w:t>determined</w:t>
      </w:r>
      <w:r w:rsidRPr="00E75BD3">
        <w:rPr>
          <w:rStyle w:val="StyleUnderline"/>
        </w:rPr>
        <w:t xml:space="preserve"> to </w:t>
      </w:r>
      <w:r w:rsidRPr="00E75BD3">
        <w:rPr>
          <w:rStyle w:val="Emphasis"/>
        </w:rPr>
        <w:t>defend its interests</w:t>
      </w:r>
      <w:r w:rsidRPr="009C7E52">
        <w:rPr>
          <w:sz w:val="16"/>
        </w:rPr>
        <w:t xml:space="preserve">, however, </w:t>
      </w:r>
      <w:r w:rsidRPr="00E75BD3">
        <w:rPr>
          <w:rStyle w:val="Emphasis"/>
        </w:rPr>
        <w:t>major war can result</w:t>
      </w:r>
      <w:r w:rsidRPr="00E75BD3">
        <w:rPr>
          <w:rStyle w:val="StyleUnderline"/>
        </w:rPr>
        <w:t xml:space="preserve">. Russian President Vladimir </w:t>
      </w:r>
      <w:r w:rsidRPr="00603FC9">
        <w:rPr>
          <w:rStyle w:val="Emphasis"/>
          <w:highlight w:val="cyan"/>
        </w:rPr>
        <w:t>Putin</w:t>
      </w:r>
      <w:r w:rsidRPr="00E75BD3">
        <w:rPr>
          <w:rStyle w:val="Emphasis"/>
        </w:rPr>
        <w:t xml:space="preserve"> likely </w:t>
      </w:r>
      <w:r w:rsidRPr="00603FC9">
        <w:rPr>
          <w:rStyle w:val="Emphasis"/>
          <w:highlight w:val="cyan"/>
        </w:rPr>
        <w:t>miscalculated</w:t>
      </w:r>
      <w:r w:rsidRPr="00603FC9">
        <w:rPr>
          <w:rStyle w:val="StyleUnderline"/>
          <w:highlight w:val="cyan"/>
        </w:rPr>
        <w:t xml:space="preserve"> in</w:t>
      </w:r>
      <w:r w:rsidRPr="00E75BD3">
        <w:rPr>
          <w:rStyle w:val="StyleUnderline"/>
        </w:rPr>
        <w:t xml:space="preserve"> launching an invasion of </w:t>
      </w:r>
      <w:r w:rsidRPr="00603FC9">
        <w:rPr>
          <w:rStyle w:val="StyleUnderline"/>
          <w:highlight w:val="cyan"/>
        </w:rPr>
        <w:t>Ukraine</w:t>
      </w:r>
      <w:r w:rsidRPr="009C7E52">
        <w:rPr>
          <w:sz w:val="16"/>
        </w:rPr>
        <w:t>, incorrectly assuming that war would be easy. Some realist scholars warned for some time that a Russian invasion of Ukraine was coming, and there is still the possibility that the war in Ukraine could spill across NATO’s borders, turning this conflict into a direct U.S.-Russia conflagration.</w:t>
      </w:r>
      <w:r>
        <w:rPr>
          <w:sz w:val="16"/>
        </w:rPr>
        <w:t xml:space="preserve"> </w:t>
      </w:r>
      <w:r w:rsidRPr="009C7E52">
        <w:rPr>
          <w:sz w:val="16"/>
        </w:rPr>
        <w:t xml:space="preserve">In addition, there is the danger that Chinese President </w:t>
      </w:r>
      <w:r w:rsidRPr="00603FC9">
        <w:rPr>
          <w:rStyle w:val="Emphasis"/>
          <w:highlight w:val="cyan"/>
        </w:rPr>
        <w:t>Xi</w:t>
      </w:r>
      <w:r w:rsidRPr="007F5B7C">
        <w:rPr>
          <w:rStyle w:val="StyleUnderline"/>
        </w:rPr>
        <w:t xml:space="preserve"> Jinping </w:t>
      </w:r>
      <w:r w:rsidRPr="00603FC9">
        <w:rPr>
          <w:rStyle w:val="Emphasis"/>
          <w:highlight w:val="cyan"/>
        </w:rPr>
        <w:t>might miscalculate over Taiwan</w:t>
      </w:r>
      <w:r w:rsidRPr="00603FC9">
        <w:rPr>
          <w:rStyle w:val="StyleUnderline"/>
          <w:highlight w:val="cyan"/>
        </w:rPr>
        <w:t>. Washington’s</w:t>
      </w:r>
      <w:r w:rsidRPr="007F5B7C">
        <w:rPr>
          <w:rStyle w:val="StyleUnderline"/>
        </w:rPr>
        <w:t xml:space="preserve"> confusing </w:t>
      </w:r>
      <w:r w:rsidRPr="00603FC9">
        <w:rPr>
          <w:rStyle w:val="Emphasis"/>
          <w:highlight w:val="cyan"/>
        </w:rPr>
        <w:t>“strategic ambiguity”</w:t>
      </w:r>
      <w:r w:rsidRPr="007F5B7C">
        <w:rPr>
          <w:rStyle w:val="StyleUnderline"/>
        </w:rPr>
        <w:t xml:space="preserve"> policy as to whether it would defend the island </w:t>
      </w:r>
      <w:r w:rsidRPr="00603FC9">
        <w:rPr>
          <w:rStyle w:val="StyleUnderline"/>
          <w:highlight w:val="cyan"/>
        </w:rPr>
        <w:t xml:space="preserve">only </w:t>
      </w:r>
      <w:r w:rsidRPr="00603FC9">
        <w:rPr>
          <w:rStyle w:val="Emphasis"/>
          <w:highlight w:val="cyan"/>
        </w:rPr>
        <w:t>adds to the instability</w:t>
      </w:r>
      <w:r w:rsidRPr="007F5B7C">
        <w:rPr>
          <w:rStyle w:val="StyleUnderline"/>
        </w:rPr>
        <w:t xml:space="preserve">. Biden has said he would defend Taiwan, but his own White House contradicted him. Many leaders are confused, including possibly </w:t>
      </w:r>
      <w:r w:rsidRPr="00603FC9">
        <w:rPr>
          <w:rStyle w:val="StyleUnderline"/>
          <w:highlight w:val="cyan"/>
        </w:rPr>
        <w:t>Xi</w:t>
      </w:r>
      <w:r w:rsidRPr="007F5B7C">
        <w:rPr>
          <w:rStyle w:val="StyleUnderline"/>
        </w:rPr>
        <w:t xml:space="preserve">. He </w:t>
      </w:r>
      <w:r w:rsidRPr="00603FC9">
        <w:rPr>
          <w:rStyle w:val="StyleUnderline"/>
          <w:highlight w:val="cyan"/>
        </w:rPr>
        <w:t>might</w:t>
      </w:r>
      <w:r w:rsidRPr="007F5B7C">
        <w:rPr>
          <w:rStyle w:val="StyleUnderline"/>
        </w:rPr>
        <w:t xml:space="preserve"> </w:t>
      </w:r>
      <w:r w:rsidRPr="007F5B7C">
        <w:rPr>
          <w:rStyle w:val="Emphasis"/>
        </w:rPr>
        <w:t>mistakenly believe</w:t>
      </w:r>
      <w:r w:rsidRPr="007F5B7C">
        <w:rPr>
          <w:rStyle w:val="StyleUnderline"/>
        </w:rPr>
        <w:t xml:space="preserve"> he could get away with an </w:t>
      </w:r>
      <w:r w:rsidRPr="00603FC9">
        <w:rPr>
          <w:rStyle w:val="Emphasis"/>
          <w:highlight w:val="cyan"/>
        </w:rPr>
        <w:t>attack</w:t>
      </w:r>
      <w:r w:rsidRPr="007F5B7C">
        <w:rPr>
          <w:rStyle w:val="Emphasis"/>
        </w:rPr>
        <w:t xml:space="preserve"> on </w:t>
      </w:r>
      <w:r w:rsidRPr="00603FC9">
        <w:rPr>
          <w:rStyle w:val="Emphasis"/>
          <w:highlight w:val="cyan"/>
        </w:rPr>
        <w:t>Taiwan</w:t>
      </w:r>
      <w:r w:rsidRPr="007F5B7C">
        <w:rPr>
          <w:rStyle w:val="StyleUnderline"/>
        </w:rPr>
        <w:t>—</w:t>
      </w:r>
      <w:r w:rsidRPr="00603FC9">
        <w:rPr>
          <w:rStyle w:val="StyleUnderline"/>
          <w:highlight w:val="cyan"/>
        </w:rPr>
        <w:t>only to have the U</w:t>
      </w:r>
      <w:r w:rsidRPr="007F5B7C">
        <w:rPr>
          <w:rStyle w:val="StyleUnderline"/>
        </w:rPr>
        <w:t xml:space="preserve">nited </w:t>
      </w:r>
      <w:r w:rsidRPr="00603FC9">
        <w:rPr>
          <w:rStyle w:val="StyleUnderline"/>
          <w:highlight w:val="cyan"/>
        </w:rPr>
        <w:t>S</w:t>
      </w:r>
      <w:r w:rsidRPr="007F5B7C">
        <w:rPr>
          <w:rStyle w:val="StyleUnderline"/>
        </w:rPr>
        <w:t xml:space="preserve">tates </w:t>
      </w:r>
      <w:r w:rsidRPr="00603FC9">
        <w:rPr>
          <w:rStyle w:val="Emphasis"/>
          <w:highlight w:val="cyan"/>
        </w:rPr>
        <w:t>intervene violently</w:t>
      </w:r>
      <w:r w:rsidRPr="007F5B7C">
        <w:rPr>
          <w:rStyle w:val="StyleUnderline"/>
        </w:rPr>
        <w:t xml:space="preserve"> to stop him.</w:t>
      </w:r>
      <w:r>
        <w:rPr>
          <w:rStyle w:val="StyleUnderline"/>
        </w:rPr>
        <w:t xml:space="preserve"> </w:t>
      </w:r>
      <w:r w:rsidRPr="009C7E52">
        <w:rPr>
          <w:sz w:val="16"/>
        </w:rPr>
        <w:t xml:space="preserve">Moreover, after several U.S. presidents have threatened “all options on the table” for the Iranian nuclear program without backing it up, Tehran might assume that it can make a dash for the bomb without a U.S. response. </w:t>
      </w:r>
      <w:r w:rsidRPr="00603FC9">
        <w:rPr>
          <w:rStyle w:val="StyleUnderline"/>
          <w:highlight w:val="cyan"/>
        </w:rPr>
        <w:t xml:space="preserve">If Iran is mistaken in doubting Biden’s resolve, </w:t>
      </w:r>
      <w:r w:rsidRPr="00603FC9">
        <w:rPr>
          <w:rStyle w:val="Emphasis"/>
          <w:highlight w:val="cyan"/>
        </w:rPr>
        <w:t>war could result</w:t>
      </w:r>
      <w:r w:rsidRPr="00603FC9">
        <w:rPr>
          <w:rStyle w:val="StyleUnderline"/>
          <w:highlight w:val="cyan"/>
        </w:rPr>
        <w:t>.</w:t>
      </w:r>
      <w:r>
        <w:rPr>
          <w:rStyle w:val="StyleUnderline"/>
        </w:rPr>
        <w:t xml:space="preserve"> </w:t>
      </w:r>
      <w:r w:rsidRPr="009C7E52">
        <w:rPr>
          <w:sz w:val="16"/>
        </w:rPr>
        <w:t>[[IMAGE OMITTED]]</w:t>
      </w:r>
      <w:r>
        <w:rPr>
          <w:sz w:val="16"/>
        </w:rPr>
        <w:t xml:space="preserve"> </w:t>
      </w:r>
      <w:r w:rsidRPr="009C7E52">
        <w:rPr>
          <w:sz w:val="16"/>
        </w:rPr>
        <w:t xml:space="preserve">Realists also focus on shifts in the balance of power and worry about the rise of China and the relative decline of the United States. </w:t>
      </w:r>
      <w:r w:rsidRPr="00603FC9">
        <w:rPr>
          <w:rStyle w:val="StyleUnderline"/>
          <w:highlight w:val="cyan"/>
        </w:rPr>
        <w:t>Power transition theory says</w:t>
      </w:r>
      <w:r w:rsidRPr="007F5B7C">
        <w:rPr>
          <w:rStyle w:val="StyleUnderline"/>
        </w:rPr>
        <w:t xml:space="preserve"> that the fall of a dominant great power and the rise of an ascendant challenger </w:t>
      </w:r>
      <w:r w:rsidRPr="007F5B7C">
        <w:rPr>
          <w:rStyle w:val="Emphasis"/>
        </w:rPr>
        <w:t>often results in war</w:t>
      </w:r>
      <w:r w:rsidRPr="007F5B7C">
        <w:rPr>
          <w:rStyle w:val="StyleUnderline"/>
        </w:rPr>
        <w:t xml:space="preserve">. Some experts worry that </w:t>
      </w:r>
      <w:r w:rsidRPr="00603FC9">
        <w:rPr>
          <w:rStyle w:val="Emphasis"/>
          <w:highlight w:val="cyan"/>
        </w:rPr>
        <w:t>Washington and Beijing</w:t>
      </w:r>
      <w:r w:rsidRPr="00603FC9">
        <w:rPr>
          <w:rStyle w:val="StyleUnderline"/>
          <w:highlight w:val="cyan"/>
        </w:rPr>
        <w:t xml:space="preserve"> may be </w:t>
      </w:r>
      <w:r w:rsidRPr="00603FC9">
        <w:rPr>
          <w:rStyle w:val="Emphasis"/>
          <w:highlight w:val="cyan"/>
        </w:rPr>
        <w:t>falling into this “Thucydides Trap.”</w:t>
      </w:r>
      <w:r>
        <w:rPr>
          <w:rStyle w:val="StyleUnderline"/>
        </w:rPr>
        <w:t xml:space="preserve"> </w:t>
      </w:r>
      <w:r w:rsidRPr="006A72F1">
        <w:rPr>
          <w:rStyle w:val="StyleUnderline"/>
        </w:rPr>
        <w:t xml:space="preserve">Their </w:t>
      </w:r>
      <w:r w:rsidRPr="00603FC9">
        <w:rPr>
          <w:rStyle w:val="StyleUnderline"/>
          <w:highlight w:val="cyan"/>
        </w:rPr>
        <w:t>dysfunctional</w:t>
      </w:r>
      <w:r w:rsidRPr="006A72F1">
        <w:rPr>
          <w:rStyle w:val="StyleUnderline"/>
        </w:rPr>
        <w:t xml:space="preserve"> autocratic </w:t>
      </w:r>
      <w:r w:rsidRPr="00603FC9">
        <w:rPr>
          <w:rStyle w:val="StyleUnderline"/>
          <w:highlight w:val="cyan"/>
        </w:rPr>
        <w:t xml:space="preserve">systems make it </w:t>
      </w:r>
      <w:r w:rsidRPr="00603FC9">
        <w:rPr>
          <w:rStyle w:val="Emphasis"/>
          <w:highlight w:val="cyan"/>
        </w:rPr>
        <w:t>unlikely</w:t>
      </w:r>
      <w:r w:rsidRPr="00603FC9">
        <w:rPr>
          <w:rStyle w:val="StyleUnderline"/>
          <w:highlight w:val="cyan"/>
        </w:rPr>
        <w:t xml:space="preserve"> that Beijing or Moscow will </w:t>
      </w:r>
      <w:r w:rsidRPr="00603FC9">
        <w:rPr>
          <w:rStyle w:val="Emphasis"/>
          <w:highlight w:val="cyan"/>
        </w:rPr>
        <w:t>usurp global leadership</w:t>
      </w:r>
      <w:r w:rsidRPr="006A72F1">
        <w:rPr>
          <w:rStyle w:val="StyleUnderline"/>
        </w:rPr>
        <w:t xml:space="preserve"> from the United States anytime soon, </w:t>
      </w:r>
      <w:r w:rsidRPr="00603FC9">
        <w:rPr>
          <w:rStyle w:val="StyleUnderline"/>
          <w:highlight w:val="cyan"/>
        </w:rPr>
        <w:t>but</w:t>
      </w:r>
      <w:r w:rsidRPr="006A72F1">
        <w:rPr>
          <w:rStyle w:val="StyleUnderline"/>
        </w:rPr>
        <w:t xml:space="preserve"> a closer look at the historical record shows that </w:t>
      </w:r>
      <w:r w:rsidRPr="00603FC9">
        <w:rPr>
          <w:rStyle w:val="StyleUnderline"/>
          <w:highlight w:val="cyan"/>
        </w:rPr>
        <w:t xml:space="preserve">challengers sometimes start </w:t>
      </w:r>
      <w:r w:rsidRPr="00603FC9">
        <w:rPr>
          <w:rStyle w:val="Emphasis"/>
          <w:highlight w:val="cyan"/>
        </w:rPr>
        <w:t>wars of aggression</w:t>
      </w:r>
      <w:r w:rsidRPr="006A72F1">
        <w:rPr>
          <w:rStyle w:val="StyleUnderline"/>
        </w:rPr>
        <w:t xml:space="preserve"> when their expansive </w:t>
      </w:r>
      <w:r w:rsidRPr="006A72F1">
        <w:rPr>
          <w:rStyle w:val="Emphasis"/>
        </w:rPr>
        <w:t>ambitions are thwarted</w:t>
      </w:r>
      <w:r w:rsidRPr="009C7E52">
        <w:rPr>
          <w:sz w:val="16"/>
        </w:rPr>
        <w:t xml:space="preserve">. Like Germany in World War I and Japan in World War II, </w:t>
      </w:r>
      <w:r w:rsidRPr="00603FC9">
        <w:rPr>
          <w:rStyle w:val="StyleUnderline"/>
          <w:highlight w:val="cyan"/>
        </w:rPr>
        <w:t>Russia may</w:t>
      </w:r>
      <w:r w:rsidRPr="006A72F1">
        <w:rPr>
          <w:rStyle w:val="StyleUnderline"/>
        </w:rPr>
        <w:t xml:space="preserve"> be </w:t>
      </w:r>
      <w:r w:rsidRPr="00603FC9">
        <w:rPr>
          <w:rStyle w:val="Emphasis"/>
          <w:highlight w:val="cyan"/>
        </w:rPr>
        <w:t>lash</w:t>
      </w:r>
      <w:r w:rsidRPr="006A72F1">
        <w:rPr>
          <w:rStyle w:val="Emphasis"/>
        </w:rPr>
        <w:t xml:space="preserve">ing </w:t>
      </w:r>
      <w:r w:rsidRPr="00603FC9">
        <w:rPr>
          <w:rStyle w:val="Emphasis"/>
          <w:highlight w:val="cyan"/>
        </w:rPr>
        <w:t>out</w:t>
      </w:r>
      <w:r w:rsidRPr="006A72F1">
        <w:rPr>
          <w:rStyle w:val="StyleUnderline"/>
        </w:rPr>
        <w:t xml:space="preserve"> to </w:t>
      </w:r>
      <w:r w:rsidRPr="006A72F1">
        <w:rPr>
          <w:rStyle w:val="Emphasis"/>
        </w:rPr>
        <w:t>reverse its decline</w:t>
      </w:r>
      <w:r w:rsidRPr="006A72F1">
        <w:rPr>
          <w:rStyle w:val="StyleUnderline"/>
        </w:rPr>
        <w:t xml:space="preserve">, </w:t>
      </w:r>
      <w:r w:rsidRPr="00603FC9">
        <w:rPr>
          <w:rStyle w:val="StyleUnderline"/>
          <w:highlight w:val="cyan"/>
        </w:rPr>
        <w:t xml:space="preserve">and China may also be </w:t>
      </w:r>
      <w:r w:rsidRPr="00603FC9">
        <w:rPr>
          <w:rStyle w:val="Emphasis"/>
          <w:highlight w:val="cyan"/>
        </w:rPr>
        <w:t>weak</w:t>
      </w:r>
      <w:r w:rsidRPr="00603FC9">
        <w:rPr>
          <w:rStyle w:val="StyleUnderline"/>
          <w:highlight w:val="cyan"/>
        </w:rPr>
        <w:t xml:space="preserve"> and </w:t>
      </w:r>
      <w:r w:rsidRPr="00603FC9">
        <w:rPr>
          <w:rStyle w:val="Emphasis"/>
          <w:highlight w:val="cyan"/>
        </w:rPr>
        <w:t>dangerous</w:t>
      </w:r>
      <w:r w:rsidRPr="006A72F1">
        <w:rPr>
          <w:rStyle w:val="StyleUnderline"/>
        </w:rPr>
        <w:t>.</w:t>
      </w:r>
      <w:r>
        <w:rPr>
          <w:rStyle w:val="StyleUnderline"/>
        </w:rPr>
        <w:t xml:space="preserve"> </w:t>
      </w:r>
      <w:r w:rsidRPr="009C7E52">
        <w:rPr>
          <w:sz w:val="16"/>
        </w:rPr>
        <w:t xml:space="preserve">Some people might argue that nuclear deterrence will still work, but </w:t>
      </w:r>
      <w:r w:rsidRPr="006A72F1">
        <w:rPr>
          <w:rStyle w:val="StyleUnderline"/>
        </w:rPr>
        <w:t>military technology is changing</w:t>
      </w:r>
      <w:r w:rsidRPr="009C7E52">
        <w:rPr>
          <w:sz w:val="16"/>
        </w:rPr>
        <w:t xml:space="preserve">. The world is experiencing a “Fourth Industrial Revolution” as </w:t>
      </w:r>
      <w:r w:rsidRPr="006A72F1">
        <w:rPr>
          <w:rStyle w:val="StyleUnderline"/>
        </w:rPr>
        <w:t>new technologies</w:t>
      </w:r>
      <w:r w:rsidRPr="009C7E52">
        <w:rPr>
          <w:sz w:val="16"/>
        </w:rPr>
        <w:t>—such as artificial intelligence, quantum computing and communications, additive manufacturing, robotics, hypersonic missiles, directed energy, and others—</w:t>
      </w:r>
      <w:r w:rsidRPr="006A72F1">
        <w:rPr>
          <w:rStyle w:val="Emphasis"/>
        </w:rPr>
        <w:t>promise to transform the global economy</w:t>
      </w:r>
      <w:r w:rsidRPr="006A72F1">
        <w:rPr>
          <w:rStyle w:val="StyleUnderline"/>
        </w:rPr>
        <w:t xml:space="preserve">, societies, and the </w:t>
      </w:r>
      <w:r w:rsidRPr="006A72F1">
        <w:rPr>
          <w:rStyle w:val="Emphasis"/>
        </w:rPr>
        <w:t>battlefield</w:t>
      </w:r>
      <w:r w:rsidRPr="006A72F1">
        <w:rPr>
          <w:rStyle w:val="StyleUnderline"/>
        </w:rPr>
        <w:t>.</w:t>
      </w:r>
      <w:r>
        <w:rPr>
          <w:rStyle w:val="StyleUnderline"/>
        </w:rPr>
        <w:t xml:space="preserve"> </w:t>
      </w:r>
      <w:r w:rsidRPr="009C7E52">
        <w:rPr>
          <w:sz w:val="16"/>
        </w:rPr>
        <w:t>Many defense experts believe we are on the eve of a new revolution in military affairs. It is possible that these new technologies could, like tanks and aircraft on the eve of World War II, give an advantage to militaries that go on the offense, making war more likely. At a minimum, these new weapons systems could confuse assessments of the balance of power, contributing to the above risks of miscalculation.</w:t>
      </w:r>
      <w:r>
        <w:rPr>
          <w:sz w:val="16"/>
        </w:rPr>
        <w:t xml:space="preserve"> </w:t>
      </w:r>
      <w:r w:rsidRPr="009C7E52">
        <w:rPr>
          <w:sz w:val="16"/>
        </w:rPr>
        <w:t xml:space="preserve">China, for example, is leading in several of these technologies, including hypersonic missiles, certain applications for artificial intelligence, and quantum computing. These advantages—or even the false perception in Beijing that these advantages might </w:t>
      </w:r>
      <w:r w:rsidRPr="009C7E52">
        <w:rPr>
          <w:sz w:val="16"/>
        </w:rPr>
        <w:lastRenderedPageBreak/>
        <w:t>exist—could tempt China to invade Taiwan.</w:t>
      </w:r>
      <w:r>
        <w:rPr>
          <w:sz w:val="16"/>
        </w:rPr>
        <w:t xml:space="preserve"> </w:t>
      </w:r>
      <w:r w:rsidRPr="009C7E52">
        <w:rPr>
          <w:sz w:val="16"/>
        </w:rPr>
        <w:t>[[IMAGE OMITTED]]</w:t>
      </w:r>
      <w:r>
        <w:rPr>
          <w:sz w:val="16"/>
        </w:rPr>
        <w:t xml:space="preserve"> </w:t>
      </w:r>
      <w:r w:rsidRPr="00E951C6">
        <w:rPr>
          <w:rStyle w:val="StyleUnderline"/>
        </w:rPr>
        <w:t xml:space="preserve">Even </w:t>
      </w:r>
      <w:r w:rsidRPr="00603FC9">
        <w:rPr>
          <w:rStyle w:val="StyleUnderline"/>
          <w:highlight w:val="cyan"/>
        </w:rPr>
        <w:t>liberalism</w:t>
      </w:r>
      <w:r w:rsidRPr="009C7E52">
        <w:rPr>
          <w:sz w:val="16"/>
        </w:rPr>
        <w:t xml:space="preserve">, a more optimistic theory in general, </w:t>
      </w:r>
      <w:r w:rsidRPr="00603FC9">
        <w:rPr>
          <w:rStyle w:val="Emphasis"/>
          <w:highlight w:val="cyan"/>
        </w:rPr>
        <w:t>provides a reason for pessimism</w:t>
      </w:r>
      <w:r w:rsidRPr="009C7E52">
        <w:rPr>
          <w:sz w:val="16"/>
        </w:rPr>
        <w:t>. To be sure, liberals are right that institutions, economic interdependence, and democracy have facilitated cooperation within the liberal world order. The United States and its democratic allies in North America, Europe, and East Asia are more united than ever before. But these same factors are increasingly sparking conflict on the fault lines between the liberal and illiberal world orders.</w:t>
      </w:r>
      <w:r>
        <w:rPr>
          <w:sz w:val="16"/>
        </w:rPr>
        <w:t xml:space="preserve"> </w:t>
      </w:r>
      <w:r w:rsidRPr="009C7E52">
        <w:rPr>
          <w:sz w:val="16"/>
        </w:rPr>
        <w:t xml:space="preserve">In the new Cold War, </w:t>
      </w:r>
      <w:r w:rsidRPr="00603FC9">
        <w:rPr>
          <w:rStyle w:val="StyleUnderline"/>
          <w:highlight w:val="cyan"/>
        </w:rPr>
        <w:t>international institutions have</w:t>
      </w:r>
      <w:r w:rsidRPr="009C7E52">
        <w:rPr>
          <w:sz w:val="16"/>
        </w:rPr>
        <w:t xml:space="preserve"> simply </w:t>
      </w:r>
      <w:r w:rsidRPr="00603FC9">
        <w:rPr>
          <w:rStyle w:val="StyleUnderline"/>
          <w:highlight w:val="cyan"/>
        </w:rPr>
        <w:t xml:space="preserve">become </w:t>
      </w:r>
      <w:r w:rsidRPr="00603FC9">
        <w:rPr>
          <w:rStyle w:val="Emphasis"/>
          <w:highlight w:val="cyan"/>
        </w:rPr>
        <w:t>new arenas for competition</w:t>
      </w:r>
      <w:r w:rsidRPr="00603FC9">
        <w:rPr>
          <w:rStyle w:val="StyleUnderline"/>
          <w:highlight w:val="cyan"/>
        </w:rPr>
        <w:t xml:space="preserve">. Russia and China are </w:t>
      </w:r>
      <w:r w:rsidRPr="00603FC9">
        <w:rPr>
          <w:rStyle w:val="Emphasis"/>
          <w:highlight w:val="cyan"/>
        </w:rPr>
        <w:t>infiltrating</w:t>
      </w:r>
      <w:r w:rsidRPr="009F1F69">
        <w:rPr>
          <w:rStyle w:val="Emphasis"/>
        </w:rPr>
        <w:t xml:space="preserve"> these </w:t>
      </w:r>
      <w:r w:rsidRPr="00603FC9">
        <w:rPr>
          <w:rStyle w:val="Emphasis"/>
          <w:highlight w:val="cyan"/>
        </w:rPr>
        <w:t>institutions</w:t>
      </w:r>
      <w:r w:rsidRPr="0000688A">
        <w:rPr>
          <w:rStyle w:val="StyleUnderline"/>
        </w:rPr>
        <w:t xml:space="preserve"> and turning them against their intended purposes</w:t>
      </w:r>
      <w:r w:rsidRPr="009C7E52">
        <w:rPr>
          <w:sz w:val="16"/>
        </w:rPr>
        <w:t xml:space="preserve">. Who can forget Russia chairing a meeting of the United Nations Security Council as its armies invaded Ukraine in February? Similarly, China used its influence in the World Health Organization to stymie an effective investigation into COVID-19’s origins. And </w:t>
      </w:r>
      <w:r w:rsidRPr="009F1F69">
        <w:rPr>
          <w:rStyle w:val="Emphasis"/>
        </w:rPr>
        <w:t>dictators</w:t>
      </w:r>
      <w:r w:rsidRPr="009F1F69">
        <w:rPr>
          <w:rStyle w:val="StyleUnderline"/>
        </w:rPr>
        <w:t xml:space="preserve"> vie for seats on the U.N. Human Rights Council to ensure their egregious human rights abuses </w:t>
      </w:r>
      <w:r w:rsidRPr="009F1F69">
        <w:rPr>
          <w:rStyle w:val="Emphasis"/>
        </w:rPr>
        <w:t>escape scrutiny</w:t>
      </w:r>
      <w:r w:rsidRPr="009F1F69">
        <w:rPr>
          <w:rStyle w:val="StyleUnderline"/>
        </w:rPr>
        <w:t xml:space="preserve">. Instead of facilitating cooperation, international institutions are increasingly </w:t>
      </w:r>
      <w:r w:rsidRPr="00603FC9">
        <w:rPr>
          <w:rStyle w:val="Emphasis"/>
          <w:highlight w:val="cyan"/>
        </w:rPr>
        <w:t>exacerbating conflict</w:t>
      </w:r>
      <w:r w:rsidRPr="009F1F69">
        <w:rPr>
          <w:rStyle w:val="StyleUnderline"/>
        </w:rPr>
        <w:t>.</w:t>
      </w:r>
      <w:r>
        <w:rPr>
          <w:rStyle w:val="StyleUnderline"/>
        </w:rPr>
        <w:t xml:space="preserve"> </w:t>
      </w:r>
      <w:r w:rsidRPr="009C7E52">
        <w:rPr>
          <w:sz w:val="16"/>
        </w:rPr>
        <w:t>Liberal scholars also argue that economic interdependence mitigates conflict. But this theory always had a chicken-and-egg problem. Is trade driving good relations, or are good relations driving trade? We are seeing the answer play out in real time.</w:t>
      </w:r>
      <w:r>
        <w:rPr>
          <w:sz w:val="16"/>
        </w:rPr>
        <w:t xml:space="preserve"> </w:t>
      </w:r>
      <w:r w:rsidRPr="00603FC9">
        <w:rPr>
          <w:rStyle w:val="StyleUnderline"/>
          <w:highlight w:val="cyan"/>
        </w:rPr>
        <w:t>The free world is</w:t>
      </w:r>
      <w:r w:rsidRPr="00D46C35">
        <w:rPr>
          <w:rStyle w:val="StyleUnderline"/>
        </w:rPr>
        <w:t xml:space="preserve"> recognizing that it is </w:t>
      </w:r>
      <w:r w:rsidRPr="00603FC9">
        <w:rPr>
          <w:rStyle w:val="Emphasis"/>
          <w:highlight w:val="cyan"/>
        </w:rPr>
        <w:t>too economically dependent</w:t>
      </w:r>
      <w:r w:rsidRPr="00603FC9">
        <w:rPr>
          <w:rStyle w:val="StyleUnderline"/>
          <w:highlight w:val="cyan"/>
        </w:rPr>
        <w:t xml:space="preserve"> on</w:t>
      </w:r>
      <w:r w:rsidRPr="00D46C35">
        <w:rPr>
          <w:rStyle w:val="StyleUnderline"/>
        </w:rPr>
        <w:t xml:space="preserve"> its enemies in </w:t>
      </w:r>
      <w:r w:rsidRPr="00603FC9">
        <w:rPr>
          <w:rStyle w:val="StyleUnderline"/>
          <w:highlight w:val="cyan"/>
        </w:rPr>
        <w:t xml:space="preserve">Moscow and Beijing, and it is </w:t>
      </w:r>
      <w:r w:rsidRPr="00603FC9">
        <w:rPr>
          <w:rStyle w:val="Emphasis"/>
          <w:highlight w:val="cyan"/>
        </w:rPr>
        <w:t>decoupling</w:t>
      </w:r>
      <w:r w:rsidRPr="00D46C35">
        <w:rPr>
          <w:rStyle w:val="StyleUnderline"/>
        </w:rPr>
        <w:t xml:space="preserve"> as fast as it can</w:t>
      </w:r>
      <w:r w:rsidRPr="009C7E52">
        <w:rPr>
          <w:sz w:val="16"/>
        </w:rPr>
        <w:t>. Western corporations pulled out of Russia overnight. New legislation and regulations in the United States, Europe, and Japan are restricting trade and investment in China. It is simply irrational for Wall Street to invest in Chinese technology companies that are working with China’s People’s Liberation Army to develop weapons intended to kill Americans.</w:t>
      </w:r>
      <w:r>
        <w:rPr>
          <w:sz w:val="16"/>
        </w:rPr>
        <w:t xml:space="preserve"> </w:t>
      </w:r>
      <w:r w:rsidRPr="00D46C35">
        <w:rPr>
          <w:rStyle w:val="StyleUnderline"/>
        </w:rPr>
        <w:t xml:space="preserve">But China is </w:t>
      </w:r>
      <w:r w:rsidRPr="00D46C35">
        <w:rPr>
          <w:rStyle w:val="Emphasis"/>
        </w:rPr>
        <w:t>also decoupling</w:t>
      </w:r>
      <w:r w:rsidRPr="00D46C35">
        <w:rPr>
          <w:rStyle w:val="StyleUnderline"/>
        </w:rPr>
        <w:t xml:space="preserve"> from the free world</w:t>
      </w:r>
      <w:r w:rsidRPr="009C7E52">
        <w:rPr>
          <w:sz w:val="16"/>
        </w:rPr>
        <w:t xml:space="preserve">. Xi is prohibiting Chinese tech firms from listing on Wall Street, for example, because he doesn’t want to share proprietary information with Western powers. </w:t>
      </w:r>
      <w:r w:rsidRPr="00D46C35">
        <w:rPr>
          <w:rStyle w:val="StyleUnderline"/>
        </w:rPr>
        <w:t xml:space="preserve">The </w:t>
      </w:r>
      <w:r w:rsidRPr="00603FC9">
        <w:rPr>
          <w:rStyle w:val="Emphasis"/>
          <w:highlight w:val="cyan"/>
        </w:rPr>
        <w:t>economic interdependence</w:t>
      </w:r>
      <w:r w:rsidRPr="00D46C35">
        <w:rPr>
          <w:rStyle w:val="StyleUnderline"/>
        </w:rPr>
        <w:t xml:space="preserve"> between the liberal and illiberal worlds that has served as a ballast against conflict </w:t>
      </w:r>
      <w:r w:rsidRPr="00603FC9">
        <w:rPr>
          <w:rStyle w:val="Emphasis"/>
          <w:highlight w:val="cyan"/>
        </w:rPr>
        <w:t>is now eroding</w:t>
      </w:r>
      <w:r w:rsidRPr="00D46C35">
        <w:rPr>
          <w:rStyle w:val="StyleUnderline"/>
        </w:rPr>
        <w:t>.</w:t>
      </w:r>
      <w:r>
        <w:rPr>
          <w:rStyle w:val="StyleUnderline"/>
        </w:rPr>
        <w:t xml:space="preserve"> </w:t>
      </w:r>
      <w:r w:rsidRPr="009C7E52">
        <w:rPr>
          <w:sz w:val="16"/>
        </w:rPr>
        <w:t xml:space="preserve">Democratic peace theory says democracies cooperate with other democracies. But </w:t>
      </w:r>
      <w:r w:rsidRPr="00005C0A">
        <w:rPr>
          <w:rStyle w:val="StyleUnderline"/>
        </w:rPr>
        <w:t xml:space="preserve">the </w:t>
      </w:r>
      <w:r w:rsidRPr="00603FC9">
        <w:rPr>
          <w:rStyle w:val="Emphasis"/>
          <w:highlight w:val="cyan"/>
        </w:rPr>
        <w:t>central fault line</w:t>
      </w:r>
      <w:r w:rsidRPr="00005C0A">
        <w:rPr>
          <w:rStyle w:val="StyleUnderline"/>
        </w:rPr>
        <w:t xml:space="preserve"> in the international system today</w:t>
      </w:r>
      <w:r w:rsidRPr="009C7E52">
        <w:rPr>
          <w:sz w:val="16"/>
        </w:rPr>
        <w:t xml:space="preserve">, as Biden explains, </w:t>
      </w:r>
      <w:r w:rsidRPr="00603FC9">
        <w:rPr>
          <w:rStyle w:val="StyleUnderline"/>
          <w:highlight w:val="cyan"/>
        </w:rPr>
        <w:t xml:space="preserve">is “the battle between </w:t>
      </w:r>
      <w:r w:rsidRPr="00603FC9">
        <w:rPr>
          <w:rStyle w:val="Emphasis"/>
          <w:highlight w:val="cyan"/>
        </w:rPr>
        <w:t>democracy</w:t>
      </w:r>
      <w:r w:rsidRPr="00603FC9">
        <w:rPr>
          <w:rStyle w:val="StyleUnderline"/>
          <w:highlight w:val="cyan"/>
        </w:rPr>
        <w:t xml:space="preserve"> and </w:t>
      </w:r>
      <w:r w:rsidRPr="00603FC9">
        <w:rPr>
          <w:rStyle w:val="Emphasis"/>
          <w:highlight w:val="cyan"/>
        </w:rPr>
        <w:t>autocracy</w:t>
      </w:r>
      <w:r w:rsidRPr="00603FC9">
        <w:rPr>
          <w:rStyle w:val="StyleUnderline"/>
          <w:highlight w:val="cyan"/>
        </w:rPr>
        <w:t>.”</w:t>
      </w:r>
      <w:r>
        <w:rPr>
          <w:rStyle w:val="StyleUnderline"/>
        </w:rPr>
        <w:t xml:space="preserve"> </w:t>
      </w:r>
      <w:r w:rsidRPr="009C7E52">
        <w:rPr>
          <w:sz w:val="16"/>
        </w:rPr>
        <w:t xml:space="preserve">To be sure, the United States still maintains cordial relations with some nondemocracies, such as Saudi Arabia. But </w:t>
      </w:r>
      <w:r w:rsidRPr="007C0D44">
        <w:rPr>
          <w:rStyle w:val="Emphasis"/>
        </w:rPr>
        <w:t>the world order is increasingly divided</w:t>
      </w:r>
      <w:r w:rsidRPr="009C7E52">
        <w:rPr>
          <w:sz w:val="16"/>
        </w:rPr>
        <w:t xml:space="preserve"> with the United States and its status quo-oriented democratic allies in NATO, Japan, South Korea, and Australia on one side and the revisionist autocracies of China, Russia, and Iran on the other. </w:t>
      </w:r>
      <w:r w:rsidRPr="00F3676D">
        <w:rPr>
          <w:rStyle w:val="StyleUnderline"/>
        </w:rPr>
        <w:t>One does not need a stethoscope to detect the echoes of the free world’s conflict against Nazi Germany, fascist Italy, and imperial Japan.</w:t>
      </w:r>
      <w:r>
        <w:rPr>
          <w:rStyle w:val="StyleUnderline"/>
        </w:rPr>
        <w:t xml:space="preserve"> </w:t>
      </w:r>
      <w:r w:rsidRPr="009C7E52">
        <w:rPr>
          <w:sz w:val="16"/>
        </w:rPr>
        <w:t xml:space="preserve">Finally, constructivist arguments about the pacifying effects of global norms were always plagued with doubts about whether these norms were truly universal. As </w:t>
      </w:r>
      <w:r w:rsidRPr="00603FC9">
        <w:rPr>
          <w:rStyle w:val="StyleUnderline"/>
          <w:highlight w:val="cyan"/>
        </w:rPr>
        <w:t xml:space="preserve">China engages in </w:t>
      </w:r>
      <w:r w:rsidRPr="00603FC9">
        <w:rPr>
          <w:rStyle w:val="Emphasis"/>
          <w:highlight w:val="cyan"/>
        </w:rPr>
        <w:t>genocide in Xinjiang</w:t>
      </w:r>
      <w:r w:rsidRPr="00603FC9">
        <w:rPr>
          <w:rStyle w:val="StyleUnderline"/>
          <w:highlight w:val="cyan"/>
        </w:rPr>
        <w:t xml:space="preserve"> and Russia issues </w:t>
      </w:r>
      <w:r w:rsidRPr="00603FC9">
        <w:rPr>
          <w:rStyle w:val="Emphasis"/>
          <w:highlight w:val="cyan"/>
        </w:rPr>
        <w:t>bloodcurdling nuclear threats</w:t>
      </w:r>
      <w:r w:rsidRPr="00986309">
        <w:rPr>
          <w:rStyle w:val="StyleUnderline"/>
        </w:rPr>
        <w:t xml:space="preserve"> and </w:t>
      </w:r>
      <w:r w:rsidRPr="00F6687A">
        <w:rPr>
          <w:rStyle w:val="Emphasis"/>
        </w:rPr>
        <w:t>castrates prisoners of war</w:t>
      </w:r>
      <w:r w:rsidRPr="00986309">
        <w:rPr>
          <w:rStyle w:val="StyleUnderline"/>
        </w:rPr>
        <w:t xml:space="preserve"> in Ukraine</w:t>
      </w:r>
      <w:r w:rsidRPr="009C7E52">
        <w:rPr>
          <w:sz w:val="16"/>
        </w:rPr>
        <w:t>, we now have our gruesome answer.</w:t>
      </w:r>
      <w:r>
        <w:rPr>
          <w:sz w:val="16"/>
        </w:rPr>
        <w:t xml:space="preserve"> </w:t>
      </w:r>
      <w:r w:rsidRPr="009C7E52">
        <w:rPr>
          <w:sz w:val="16"/>
        </w:rPr>
        <w:t xml:space="preserve">Moreover, </w:t>
      </w:r>
      <w:r w:rsidRPr="00D0468C">
        <w:rPr>
          <w:rStyle w:val="StyleUnderline"/>
        </w:rPr>
        <w:t>constructivists might note that the democracy versus autocracy cleavage in international politics is not simply an issue of governance but of ways of life</w:t>
      </w:r>
      <w:r w:rsidRPr="009C7E52">
        <w:rPr>
          <w:sz w:val="16"/>
        </w:rPr>
        <w:t>. The speeches and writings of Xi and Putin are often ideological rants about the superiority of autocratic systems and the failings of democracy. Like it or not—</w:t>
      </w:r>
      <w:r w:rsidRPr="00063FC9">
        <w:rPr>
          <w:rStyle w:val="StyleUnderline"/>
        </w:rPr>
        <w:t xml:space="preserve">we are back in a </w:t>
      </w:r>
      <w:r w:rsidRPr="00063FC9">
        <w:rPr>
          <w:rStyle w:val="Emphasis"/>
        </w:rPr>
        <w:t>20th-century contest</w:t>
      </w:r>
      <w:r w:rsidRPr="00063FC9">
        <w:rPr>
          <w:rStyle w:val="StyleUnderline"/>
        </w:rPr>
        <w:t xml:space="preserve"> over whether democratic or autocratic governments can better deliver for their people, adding a more dangerous </w:t>
      </w:r>
      <w:r w:rsidRPr="00063FC9">
        <w:rPr>
          <w:rStyle w:val="Emphasis"/>
        </w:rPr>
        <w:t>ideological element</w:t>
      </w:r>
      <w:r w:rsidRPr="00063FC9">
        <w:rPr>
          <w:rStyle w:val="StyleUnderline"/>
        </w:rPr>
        <w:t xml:space="preserve"> to this competition.</w:t>
      </w:r>
      <w:r>
        <w:rPr>
          <w:rStyle w:val="StyleUnderline"/>
        </w:rPr>
        <w:t xml:space="preserve"> </w:t>
      </w:r>
      <w:r w:rsidRPr="009C7E52">
        <w:rPr>
          <w:sz w:val="16"/>
        </w:rPr>
        <w:t>Fortunately, there is some good news. The best understanding of international politics may be found in a combination of theories. Much of humanity prefers a liberal international order, and this order is only made possible by the realist military power of the United States and its democratic allies. Moreover, 2,500 years of theory and history suggest that democracies tend to win these hard-power competitions and autocracies flame out disastrously in the end.</w:t>
      </w:r>
      <w:r>
        <w:rPr>
          <w:sz w:val="16"/>
        </w:rPr>
        <w:t xml:space="preserve"> </w:t>
      </w:r>
      <w:r w:rsidRPr="009C7E52">
        <w:rPr>
          <w:sz w:val="16"/>
        </w:rPr>
        <w:t>Unfortunately, the clarifying moments that bend history in an arc toward justice often only emerge after major-power wars.</w:t>
      </w:r>
      <w:r>
        <w:rPr>
          <w:sz w:val="16"/>
        </w:rPr>
        <w:t xml:space="preserve"> </w:t>
      </w:r>
      <w:r w:rsidRPr="009C7E52">
        <w:rPr>
          <w:sz w:val="16"/>
        </w:rPr>
        <w:t xml:space="preserve">Let’s hope that today’s incoming students are not reminiscing at their graduation ceremonies about where they were when World War III began. But </w:t>
      </w:r>
      <w:r w:rsidRPr="00603FC9">
        <w:rPr>
          <w:rStyle w:val="Emphasis"/>
          <w:highlight w:val="cyan"/>
        </w:rPr>
        <w:t>IR theory gives us plenty of reasons to be concerned.</w:t>
      </w:r>
    </w:p>
    <w:p w14:paraId="016C88F9" w14:textId="77777777" w:rsidR="00EF5000" w:rsidRPr="007C28E1" w:rsidRDefault="00EF5000" w:rsidP="00EF5000">
      <w:pPr>
        <w:rPr>
          <w:sz w:val="16"/>
        </w:rPr>
      </w:pPr>
    </w:p>
    <w:p w14:paraId="35233A14" w14:textId="2880FEA9" w:rsidR="00EF5000" w:rsidRDefault="00945732" w:rsidP="00945732">
      <w:pPr>
        <w:pStyle w:val="Heading2"/>
      </w:pPr>
      <w:r>
        <w:lastRenderedPageBreak/>
        <w:t>AT Impacts</w:t>
      </w:r>
    </w:p>
    <w:p w14:paraId="26AE9A79" w14:textId="098B2D4D" w:rsidR="000153CA" w:rsidRDefault="000153CA" w:rsidP="000153CA">
      <w:pPr>
        <w:pStyle w:val="Heading3"/>
      </w:pPr>
      <w:r>
        <w:lastRenderedPageBreak/>
        <w:t>! GP</w:t>
      </w:r>
      <w:r w:rsidR="00945732">
        <w:t>W</w:t>
      </w:r>
    </w:p>
    <w:p w14:paraId="1368E3FC" w14:textId="77777777" w:rsidR="000153CA" w:rsidRDefault="000153CA" w:rsidP="000153CA"/>
    <w:p w14:paraId="39FEEDB9" w14:textId="51EC0A7A" w:rsidR="000153CA" w:rsidRPr="003E339F" w:rsidRDefault="000153CA" w:rsidP="000153CA">
      <w:pPr>
        <w:pStyle w:val="Heading4"/>
        <w:rPr>
          <w:rFonts w:cs="Times New Roman"/>
        </w:rPr>
      </w:pPr>
      <w:r w:rsidRPr="003E339F">
        <w:rPr>
          <w:rFonts w:cs="Times New Roman"/>
        </w:rPr>
        <w:t xml:space="preserve">A technologically advanced US is an impact filter – it deters conflicts from escalating before they even </w:t>
      </w:r>
      <w:r w:rsidR="00603FC9">
        <w:rPr>
          <w:rFonts w:cs="Times New Roman"/>
        </w:rPr>
        <w:t>start.</w:t>
      </w:r>
    </w:p>
    <w:p w14:paraId="03F2AE5F" w14:textId="77777777" w:rsidR="000153CA" w:rsidRPr="003E339F" w:rsidRDefault="000153CA" w:rsidP="000153CA">
      <w:r w:rsidRPr="003E339F">
        <w:rPr>
          <w:rStyle w:val="Style13ptBold"/>
        </w:rPr>
        <w:t>Dowd 15</w:t>
      </w:r>
      <w:r w:rsidRPr="003E339F">
        <w:t>, senior fellow with the Sagamore Institute Center for America's Purpose (Alan, “Shield &amp; Sword: The Case for Military Deterrence”, https://providencemag.com/2015/12/shield-sword-the-case-for-military-deterrence/)</w:t>
      </w:r>
    </w:p>
    <w:p w14:paraId="10183606" w14:textId="77777777" w:rsidR="000153CA" w:rsidRPr="003E339F" w:rsidRDefault="000153CA" w:rsidP="000153CA">
      <w:pPr>
        <w:rPr>
          <w:sz w:val="14"/>
        </w:rPr>
      </w:pPr>
      <w:r w:rsidRPr="003E339F">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603FC9">
        <w:rPr>
          <w:rStyle w:val="Emphasis"/>
          <w:highlight w:val="cyan"/>
        </w:rPr>
        <w:t>the only thing that keeps the peace</w:t>
      </w:r>
      <w:r w:rsidRPr="003E339F">
        <w:rPr>
          <w:sz w:val="14"/>
        </w:rPr>
        <w:t xml:space="preserve">, defends our sovereignty and liberty, and upholds civilization </w:t>
      </w:r>
      <w:r w:rsidRPr="00603FC9">
        <w:rPr>
          <w:rStyle w:val="Emphasis"/>
          <w:highlight w:val="cyan"/>
        </w:rPr>
        <w:t>is</w:t>
      </w:r>
      <w:r w:rsidRPr="003E339F">
        <w:rPr>
          <w:sz w:val="14"/>
        </w:rPr>
        <w:t xml:space="preserve"> the willingness to use our resources to keep the dangers at bay. Yet too many policymakers disregard the wisdom of </w:t>
      </w:r>
      <w:r w:rsidRPr="003E339F">
        <w:rPr>
          <w:rStyle w:val="Emphasis"/>
        </w:rPr>
        <w:t xml:space="preserve">military </w:t>
      </w:r>
      <w:r w:rsidRPr="00603FC9">
        <w:rPr>
          <w:rStyle w:val="Emphasis"/>
          <w:highlight w:val="cyan"/>
        </w:rPr>
        <w:t>deterrence</w:t>
      </w:r>
      <w:r w:rsidRPr="003E339F">
        <w:rPr>
          <w:sz w:val="14"/>
        </w:rPr>
        <w:t xml:space="preserve">, and too many people of faith forget that </w:t>
      </w:r>
      <w:r w:rsidRPr="003E339F">
        <w:rPr>
          <w:rStyle w:val="StyleUnderline"/>
        </w:rPr>
        <w:t xml:space="preserve">the aim of deterrence is, by definition, to prevent wars, not start them. </w:t>
      </w:r>
      <w:r w:rsidRPr="003E339F">
        <w:rPr>
          <w:sz w:val="14"/>
        </w:rPr>
        <w:t xml:space="preserve">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t>
      </w:r>
      <w:r w:rsidRPr="00603FC9">
        <w:rPr>
          <w:rStyle w:val="Emphasis"/>
          <w:highlight w:val="cyan"/>
        </w:rPr>
        <w:t>we live in</w:t>
      </w:r>
      <w:r w:rsidRPr="003E339F">
        <w:rPr>
          <w:sz w:val="14"/>
        </w:rPr>
        <w:t xml:space="preserve"> such </w:t>
      </w:r>
      <w:r w:rsidRPr="00603FC9">
        <w:rPr>
          <w:rStyle w:val="Emphasis"/>
          <w:highlight w:val="cyan"/>
        </w:rPr>
        <w:t>a violent world</w:t>
      </w:r>
      <w:r w:rsidRPr="003E339F">
        <w:rPr>
          <w:sz w:val="14"/>
        </w:rPr>
        <w:t xml:space="preserve">,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faith.[i] “Even in the Gospels,” soldier-scholar Ralph Peters reminds us, “it is assumed that soldiers are, however regrettably, necessary.”[ii] They are necessary not only for waging war but, preferably, for maintaining peace. It’s a paradoxical truth that </w:t>
      </w:r>
      <w:r w:rsidRPr="003E339F">
        <w:rPr>
          <w:rStyle w:val="Emphasis"/>
        </w:rPr>
        <w:t xml:space="preserve">military </w:t>
      </w:r>
      <w:r w:rsidRPr="00603FC9">
        <w:rPr>
          <w:rStyle w:val="Emphasis"/>
          <w:highlight w:val="cyan"/>
        </w:rPr>
        <w:t>readiness can keep the peace</w:t>
      </w:r>
      <w:r w:rsidRPr="003E339F">
        <w:rPr>
          <w:sz w:val="14"/>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3E339F">
        <w:rPr>
          <w:rStyle w:val="StyleUnderline"/>
        </w:rPr>
        <w:t>After the West gambled civilization’s very existence in the 1920s and 1930s on hopes that war could somehow be outlawed, the men who crafted the blueprint for waging the Cold War returned to peace through strength</w:t>
      </w:r>
      <w:r w:rsidRPr="003E339F">
        <w:rPr>
          <w:sz w:val="14"/>
        </w:rPr>
        <w:t xml:space="preserve">.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peace.”[iv] Even so, arms alone aren’t enough to deter war. After all, the great powers were armed to the teeth in 1914. But since they weren’t clear about their intentions and treaty commitments, a small crisis on the fringes of Europe mushroomed into a global war. Neither is clarity alone enough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w:t>
      </w:r>
      <w:r w:rsidRPr="003E339F">
        <w:rPr>
          <w:rStyle w:val="Emphasis"/>
        </w:rPr>
        <w:t xml:space="preserve">In order </w:t>
      </w:r>
      <w:r w:rsidRPr="00603FC9">
        <w:rPr>
          <w:rStyle w:val="Emphasis"/>
          <w:highlight w:val="cyan"/>
        </w:rPr>
        <w:t>for the adversary not to miscalculate</w:t>
      </w:r>
      <w:r w:rsidRPr="003E339F">
        <w:rPr>
          <w:sz w:val="14"/>
        </w:rPr>
        <w:t xml:space="preserve">, a few </w:t>
      </w:r>
      <w:r w:rsidRPr="003E339F">
        <w:rPr>
          <w:rStyle w:val="Emphasis"/>
        </w:rPr>
        <w:t>factors must hold</w:t>
      </w:r>
      <w:r w:rsidRPr="003E339F">
        <w:rPr>
          <w:sz w:val="14"/>
        </w:rPr>
        <w:t xml:space="preserve">. First, </w:t>
      </w:r>
      <w:r w:rsidRPr="003E339F">
        <w:rPr>
          <w:rStyle w:val="Emphasis"/>
        </w:rPr>
        <w:t>consequences must be clear</w:t>
      </w:r>
      <w:r w:rsidRPr="003E339F">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w:t>
      </w:r>
      <w:r w:rsidRPr="003E339F">
        <w:rPr>
          <w:rStyle w:val="StyleUnderline"/>
        </w:rPr>
        <w:t>Fear is an essential ingredient of deterrence</w:t>
      </w:r>
      <w:r w:rsidRPr="003E339F">
        <w:rPr>
          <w:sz w:val="14"/>
        </w:rPr>
        <w:t xml:space="preserve">. It pays to recall that deterrence comes from the Latin dēterreō: “to frighten off.”[vi] Of course,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603FC9">
        <w:rPr>
          <w:rStyle w:val="Emphasis"/>
          <w:highlight w:val="cyan"/>
        </w:rPr>
        <w:t>the consequences of</w:t>
      </w:r>
      <w:r w:rsidRPr="003E339F">
        <w:rPr>
          <w:rStyle w:val="Emphasis"/>
        </w:rPr>
        <w:t xml:space="preserve"> military </w:t>
      </w:r>
      <w:r w:rsidRPr="00603FC9">
        <w:rPr>
          <w:rStyle w:val="Emphasis"/>
          <w:highlight w:val="cyan"/>
        </w:rPr>
        <w:t>confrontation must be credible and tangible</w:t>
      </w:r>
      <w:r w:rsidRPr="003E339F">
        <w:rPr>
          <w:sz w:val="14"/>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3E339F">
        <w:rPr>
          <w:rStyle w:val="StyleUnderline"/>
        </w:rPr>
        <w:t xml:space="preserve">deterrence is not just a matter of GDPs and </w:t>
      </w:r>
      <w:r w:rsidRPr="003E339F">
        <w:rPr>
          <w:rStyle w:val="StyleUnderline"/>
        </w:rPr>
        <w:lastRenderedPageBreak/>
        <w:t>geopolitics</w:t>
      </w:r>
      <w:r w:rsidRPr="003E339F">
        <w:rPr>
          <w:sz w:val="14"/>
        </w:rPr>
        <w:t xml:space="preserve">. In fact, scripture often uses the language of deterrence and preparedness. For example, in the first chapter of Numbers the Lord directs Moses and Aaron to count “all the men in Israel who are twenty years old or more and able to serve in the army.” This ancient selective-service system is a form of military readiness.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t>
      </w:r>
      <w:r w:rsidRPr="003E339F">
        <w:rPr>
          <w:rStyle w:val="Emphasis"/>
        </w:rPr>
        <w:t xml:space="preserve">we understand military </w:t>
      </w:r>
      <w:r w:rsidRPr="00603FC9">
        <w:rPr>
          <w:rStyle w:val="Emphasis"/>
          <w:highlight w:val="cyan"/>
        </w:rPr>
        <w:t>deterrence</w:t>
      </w:r>
      <w:r w:rsidRPr="003E339F">
        <w:rPr>
          <w:rStyle w:val="Emphasis"/>
        </w:rPr>
        <w:t xml:space="preserve"> as a means to </w:t>
      </w:r>
      <w:r w:rsidRPr="00603FC9">
        <w:rPr>
          <w:rStyle w:val="Emphasis"/>
          <w:highlight w:val="cyan"/>
        </w:rPr>
        <w:t>prevent great-power war</w:t>
      </w:r>
      <w:r w:rsidRPr="003E339F">
        <w:rPr>
          <w:sz w:val="14"/>
        </w:rPr>
        <w:t>—</w:t>
      </w:r>
      <w:r w:rsidRPr="00603FC9">
        <w:rPr>
          <w:rStyle w:val="Emphasis"/>
          <w:highlight w:val="cyan"/>
        </w:rPr>
        <w:t>the kind that kills by the millions</w:t>
      </w:r>
      <w:r w:rsidRPr="003E339F">
        <w:rPr>
          <w:sz w:val="14"/>
        </w:rPr>
        <w:t xml:space="preserve">,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603FC9">
        <w:rPr>
          <w:rStyle w:val="Emphasis"/>
          <w:highlight w:val="cyan"/>
        </w:rPr>
        <w:t>the next great-power war would involve multiple nuclear-weapons states</w:t>
      </w:r>
      <w:r w:rsidRPr="003E339F">
        <w:rPr>
          <w:rStyle w:val="Emphasis"/>
        </w:rPr>
        <w:t xml:space="preserve"> means that </w:t>
      </w:r>
      <w:r w:rsidRPr="00603FC9">
        <w:rPr>
          <w:rStyle w:val="Emphasis"/>
          <w:highlight w:val="cyan"/>
        </w:rPr>
        <w:t>it could end civilization</w:t>
      </w:r>
      <w:r w:rsidRPr="003E339F">
        <w:rPr>
          <w:sz w:val="14"/>
        </w:rPr>
        <w:t xml:space="preserve">. </w:t>
      </w:r>
      <w:r w:rsidRPr="003E339F">
        <w:rPr>
          <w:rStyle w:val="StyleUnderline"/>
        </w:rPr>
        <w:t>Therefore</w:t>
      </w:r>
      <w:r w:rsidRPr="003E339F">
        <w:rPr>
          <w:sz w:val="14"/>
        </w:rPr>
        <w:t xml:space="preserve">, </w:t>
      </w:r>
      <w:r w:rsidRPr="00603FC9">
        <w:rPr>
          <w:rStyle w:val="Emphasis"/>
          <w:highlight w:val="cyan"/>
        </w:rPr>
        <w:t>a posture that leaves peer adversaries doubting the West’s</w:t>
      </w:r>
      <w:r w:rsidRPr="003E339F">
        <w:rPr>
          <w:rStyle w:val="Emphasis"/>
        </w:rPr>
        <w:t xml:space="preserve"> capabilities and </w:t>
      </w:r>
      <w:r w:rsidRPr="00603FC9">
        <w:rPr>
          <w:rStyle w:val="Emphasis"/>
          <w:highlight w:val="cyan"/>
        </w:rPr>
        <w:t>resolve</w:t>
      </w:r>
      <w:r w:rsidRPr="003E339F">
        <w:rPr>
          <w:sz w:val="14"/>
        </w:rPr>
        <w:t>—</w:t>
      </w:r>
      <w:r w:rsidRPr="003E339F">
        <w:rPr>
          <w:rStyle w:val="Emphasis"/>
        </w:rPr>
        <w:t xml:space="preserve">thus </w:t>
      </w:r>
      <w:r w:rsidRPr="00603FC9">
        <w:rPr>
          <w:rStyle w:val="Emphasis"/>
          <w:highlight w:val="cyan"/>
        </w:rPr>
        <w:t>inviting miscalculation</w:t>
      </w:r>
      <w:r w:rsidRPr="003E339F">
        <w:rPr>
          <w:sz w:val="14"/>
        </w:rPr>
        <w:t>—</w:t>
      </w:r>
      <w:r w:rsidRPr="00603FC9">
        <w:rPr>
          <w:rStyle w:val="Emphasis"/>
          <w:highlight w:val="cyan"/>
        </w:rPr>
        <w:t>is</w:t>
      </w:r>
      <w:r w:rsidRPr="003E339F">
        <w:rPr>
          <w:rStyle w:val="Emphasis"/>
        </w:rPr>
        <w:t xml:space="preserve"> not only unsound, but immoral and </w:t>
      </w:r>
      <w:r w:rsidRPr="00603FC9">
        <w:rPr>
          <w:rStyle w:val="Emphasis"/>
          <w:highlight w:val="cyan"/>
        </w:rPr>
        <w:t>inhumane</w:t>
      </w:r>
      <w:r w:rsidRPr="003E339F">
        <w:rPr>
          <w:sz w:val="14"/>
        </w:rPr>
        <w:t>—unchristian. “Deterrence of war is more humanitarian than anything,” Gen. Park Yong Ok, a longtime South Korean military official, argues. “</w:t>
      </w:r>
      <w:r w:rsidRPr="003E339F">
        <w:rPr>
          <w:rStyle w:val="Emphasis"/>
        </w:rPr>
        <w:t>If we fail to deter war, a tremendous number of civilians will be killed</w:t>
      </w:r>
      <w:r w:rsidRPr="003E339F">
        <w:rPr>
          <w:sz w:val="14"/>
        </w:rPr>
        <w:t>.”[ix]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603FC9">
        <w:rPr>
          <w:rStyle w:val="StyleUnderline"/>
          <w:highlight w:val="cyan"/>
        </w:rPr>
        <w:t>America’s most important role has been to dampen</w:t>
      </w:r>
      <w:r w:rsidRPr="003E339F">
        <w:rPr>
          <w:rStyle w:val="StyleUnderline"/>
        </w:rPr>
        <w:t xml:space="preserve"> and deter the normal tendencies of other </w:t>
      </w:r>
      <w:r w:rsidRPr="00603FC9">
        <w:rPr>
          <w:rStyle w:val="StyleUnderline"/>
          <w:highlight w:val="cyan"/>
        </w:rPr>
        <w:t>great powers</w:t>
      </w:r>
      <w:r w:rsidRPr="003E339F">
        <w:rPr>
          <w:rStyle w:val="StyleUnderline"/>
        </w:rPr>
        <w:t xml:space="preserve"> to compete and jostle with one another in ways that historically have led to war</w:t>
      </w:r>
      <w:r w:rsidRPr="003E339F">
        <w:rPr>
          <w:sz w:val="14"/>
        </w:rPr>
        <w:t xml:space="preserve">.” </w:t>
      </w:r>
      <w:r w:rsidRPr="00603FC9">
        <w:rPr>
          <w:rStyle w:val="Emphasis"/>
          <w:highlight w:val="cyan"/>
        </w:rPr>
        <w:t>This</w:t>
      </w:r>
      <w:r w:rsidRPr="003E339F">
        <w:rPr>
          <w:rStyle w:val="Emphasis"/>
        </w:rPr>
        <w:t xml:space="preserve"> role </w:t>
      </w:r>
      <w:r w:rsidRPr="00603FC9">
        <w:rPr>
          <w:rStyle w:val="Emphasis"/>
          <w:highlight w:val="cyan"/>
        </w:rPr>
        <w:t>has depended on America’s military might</w:t>
      </w:r>
      <w:r w:rsidRPr="003E339F">
        <w:rPr>
          <w:sz w:val="14"/>
        </w:rPr>
        <w:t>. “</w:t>
      </w:r>
      <w:r w:rsidRPr="00603FC9">
        <w:rPr>
          <w:rStyle w:val="Emphasis"/>
          <w:highlight w:val="cyan"/>
        </w:rPr>
        <w:t>There is no better recipe for great-power peace</w:t>
      </w:r>
      <w:r w:rsidRPr="003E339F">
        <w:rPr>
          <w:sz w:val="14"/>
        </w:rPr>
        <w:t>,” Kagan concludes, “</w:t>
      </w:r>
      <w:r w:rsidRPr="003E339F">
        <w:rPr>
          <w:rStyle w:val="Emphasis"/>
        </w:rPr>
        <w:t>than certainty about who holds the upper hand</w:t>
      </w:r>
      <w:r w:rsidRPr="003E339F">
        <w:rPr>
          <w:sz w:val="14"/>
        </w:rPr>
        <w:t>.”[xvii]</w:t>
      </w:r>
    </w:p>
    <w:p w14:paraId="0BDD50E9" w14:textId="77777777" w:rsidR="000153CA" w:rsidRDefault="000153CA" w:rsidP="000153CA"/>
    <w:p w14:paraId="4475AE1F" w14:textId="77777777" w:rsidR="000153CA" w:rsidRDefault="000153CA" w:rsidP="000153CA"/>
    <w:p w14:paraId="71A5ACEE" w14:textId="77777777" w:rsidR="000153CA" w:rsidRDefault="000153CA" w:rsidP="000153CA">
      <w:pPr>
        <w:pStyle w:val="Heading4"/>
      </w:pPr>
      <w:r>
        <w:t>Heg maintains peace – key to global economic stability and preventing war</w:t>
      </w:r>
    </w:p>
    <w:p w14:paraId="7BE82636" w14:textId="77777777" w:rsidR="000153CA" w:rsidRDefault="000153CA" w:rsidP="000153CA">
      <w:r>
        <w:rPr>
          <w:b/>
          <w:bCs/>
          <w:sz w:val="26"/>
          <w:szCs w:val="26"/>
        </w:rPr>
        <w:t xml:space="preserve">Paudel 20 </w:t>
      </w:r>
      <w:r>
        <w:t xml:space="preserve">Sirish Paudel is currently pursuing his Master's degree in International Relations from SIPA, Jilin University, “Decline in US Hegemony: Will this Result in Hegemonic War or not?”, Modern </w:t>
      </w:r>
      <w:r>
        <w:lastRenderedPageBreak/>
        <w:t>Diplomacy, September 3, 2020, https://moderndiplomacy.eu/2020/09/03/decline-in-us-hegemony-will-this-result-in-hegemonic-war-or-not/</w:t>
      </w:r>
    </w:p>
    <w:p w14:paraId="140EDA49" w14:textId="77777777" w:rsidR="000153CA" w:rsidRPr="00E52917" w:rsidRDefault="000153CA" w:rsidP="000153CA">
      <w:pPr>
        <w:rPr>
          <w:u w:val="single"/>
        </w:rPr>
      </w:pPr>
      <w:r w:rsidRPr="005D31AF">
        <w:rPr>
          <w:sz w:val="16"/>
        </w:rPr>
        <w:t xml:space="preserve">norm to its former allies and enemies aftermath the second world war that led to the formation of the current liberal economic world order provides an explanation as to why in spite of US’ relative decline there is continuity for America’s liberal economic order. </w:t>
      </w:r>
      <w:r w:rsidRPr="00603FC9">
        <w:rPr>
          <w:rStyle w:val="StyleUnderline"/>
          <w:highlight w:val="cyan"/>
        </w:rPr>
        <w:t>The rising challenger China</w:t>
      </w:r>
      <w:r w:rsidRPr="005D31AF">
        <w:rPr>
          <w:sz w:val="16"/>
        </w:rPr>
        <w:t xml:space="preserve"> can be considered to have been socialized – </w:t>
      </w:r>
      <w:r w:rsidRPr="00603FC9">
        <w:rPr>
          <w:rStyle w:val="StyleUnderline"/>
          <w:highlight w:val="cyan"/>
        </w:rPr>
        <w:t>it has accepted US led international norms,</w:t>
      </w:r>
      <w:r w:rsidRPr="005D31AF">
        <w:rPr>
          <w:sz w:val="16"/>
        </w:rPr>
        <w:t xml:space="preserve"> and participates in various International Organizations. Thus</w:t>
      </w:r>
      <w:r w:rsidRPr="00603FC9">
        <w:rPr>
          <w:rStyle w:val="StyleUnderline"/>
          <w:highlight w:val="cyan"/>
        </w:rPr>
        <w:t>, it makes less sense for China to wage war against the hegemon whose ideals it has internalized.</w:t>
      </w:r>
      <w:r w:rsidRPr="005D31AF">
        <w:rPr>
          <w:sz w:val="16"/>
        </w:rPr>
        <w:t xml:space="preserve"> According to this theory, </w:t>
      </w:r>
      <w:r w:rsidRPr="00603FC9">
        <w:rPr>
          <w:rStyle w:val="StyleUnderline"/>
          <w:highlight w:val="cyan"/>
        </w:rPr>
        <w:t>a hegemon creates a stable international economic order characterized by market openness but its decline results in global instability.</w:t>
      </w:r>
      <w:r w:rsidRPr="005D31AF">
        <w:rPr>
          <w:sz w:val="16"/>
        </w:rPr>
        <w:t xml:space="preserve"> This hegemonic effect of open trade benefits all participants, especially, weaker states that do not have any burden of public goods. In this sense</w:t>
      </w:r>
      <w:r>
        <w:rPr>
          <w:rStyle w:val="StyleUnderline"/>
        </w:rPr>
        <w:t xml:space="preserve">, </w:t>
      </w:r>
      <w:r w:rsidRPr="00603FC9">
        <w:rPr>
          <w:rStyle w:val="StyleUnderline"/>
          <w:highlight w:val="cyan"/>
        </w:rPr>
        <w:t>global economic stability is born out of hegemony and provides provision of collective public goods and</w:t>
      </w:r>
      <w:r>
        <w:rPr>
          <w:rStyle w:val="StyleUnderline"/>
        </w:rPr>
        <w:t xml:space="preserve"> in doing so </w:t>
      </w:r>
      <w:r w:rsidRPr="00603FC9">
        <w:rPr>
          <w:rStyle w:val="StyleUnderline"/>
          <w:highlight w:val="cyan"/>
        </w:rPr>
        <w:t>facilitates a stable international system</w:t>
      </w:r>
      <w:r w:rsidRPr="005D31AF">
        <w:rPr>
          <w:sz w:val="16"/>
        </w:rPr>
        <w:t xml:space="preserve">. The motivation to create an economic openness lie in the interest of the hegemon – it has the largest economy and so benefits most from open markets. In addition, </w:t>
      </w:r>
      <w:r w:rsidRPr="00603FC9">
        <w:rPr>
          <w:rStyle w:val="StyleUnderline"/>
          <w:highlight w:val="cyan"/>
        </w:rPr>
        <w:t>only hegemons have the material capability</w:t>
      </w:r>
      <w:r>
        <w:rPr>
          <w:rStyle w:val="StyleUnderline"/>
        </w:rPr>
        <w:t xml:space="preserve"> (political and military) </w:t>
      </w:r>
      <w:r w:rsidRPr="00603FC9">
        <w:rPr>
          <w:rStyle w:val="StyleUnderline"/>
          <w:highlight w:val="cyan"/>
        </w:rPr>
        <w:t xml:space="preserve">to provide public goods and </w:t>
      </w:r>
      <w:r>
        <w:rPr>
          <w:rStyle w:val="StyleUnderline"/>
        </w:rPr>
        <w:t xml:space="preserve">induce other states to </w:t>
      </w:r>
      <w:r w:rsidRPr="00603FC9">
        <w:rPr>
          <w:rStyle w:val="StyleUnderline"/>
          <w:highlight w:val="cyan"/>
        </w:rPr>
        <w:t>embrace open trade.</w:t>
      </w:r>
      <w:r w:rsidRPr="005D31AF">
        <w:rPr>
          <w:sz w:val="16"/>
        </w:rPr>
        <w:t xml:space="preserve"> By virtue of the Hegemonic Stability Theory</w:t>
      </w:r>
      <w:r w:rsidRPr="00603FC9">
        <w:rPr>
          <w:rStyle w:val="Emphasis"/>
          <w:highlight w:val="cyan"/>
        </w:rPr>
        <w:t>, the hegemon is an important element in creation and maintenance of the international system.</w:t>
      </w:r>
      <w:r w:rsidRPr="005D31AF">
        <w:rPr>
          <w:sz w:val="16"/>
        </w:rPr>
        <w:t xml:space="preserve"> As stated earlier, open trade benefits all participants, even the rising challengers that are accommodated in the system. In contemporary world politics, </w:t>
      </w:r>
      <w:r w:rsidRPr="00603FC9">
        <w:rPr>
          <w:rStyle w:val="StyleUnderline"/>
          <w:highlight w:val="cyan"/>
        </w:rPr>
        <w:t>China is</w:t>
      </w:r>
      <w:r w:rsidRPr="005D31AF">
        <w:rPr>
          <w:sz w:val="16"/>
        </w:rPr>
        <w:t xml:space="preserve"> the fastest rising power and it is also </w:t>
      </w:r>
      <w:r w:rsidRPr="00603FC9">
        <w:rPr>
          <w:rStyle w:val="StyleUnderline"/>
          <w:highlight w:val="cyan"/>
        </w:rPr>
        <w:t>reaping the benefits of the open economic order created by the US.</w:t>
      </w:r>
      <w:r w:rsidRPr="005D31AF">
        <w:rPr>
          <w:sz w:val="16"/>
        </w:rPr>
        <w:t xml:space="preserve"> By participating in the globalized economy, China has earned a comparative advantage in labor-market and its economy has been growing. On top of that China is an export-based economy </w:t>
      </w:r>
      <w:r w:rsidRPr="00603FC9">
        <w:rPr>
          <w:rStyle w:val="StyleUnderline"/>
          <w:highlight w:val="cyan"/>
        </w:rPr>
        <w:t>and</w:t>
      </w:r>
      <w:r w:rsidRPr="005D31AF">
        <w:rPr>
          <w:sz w:val="16"/>
        </w:rPr>
        <w:t xml:space="preserve"> thus, it </w:t>
      </w:r>
      <w:r w:rsidRPr="00603FC9">
        <w:rPr>
          <w:rStyle w:val="StyleUnderline"/>
          <w:highlight w:val="cyan"/>
        </w:rPr>
        <w:t xml:space="preserve">has very little incentive to jeopardize this benefit by engaging with the hegemon and thereby </w:t>
      </w:r>
      <w:r w:rsidRPr="00603FC9">
        <w:rPr>
          <w:rStyle w:val="Emphasis"/>
          <w:highlight w:val="cyan"/>
        </w:rPr>
        <w:t>disrupting the order</w:t>
      </w:r>
      <w:r w:rsidRPr="005D31AF">
        <w:rPr>
          <w:sz w:val="16"/>
        </w:rPr>
        <w:t xml:space="preserve">. In his article, Artur Stein has argued that decline in hegemony does not bring about a complete collapse of the trade regime as long as hegemonic power is committed to economic openness. Taking these two points in consideration, it can be argued that </w:t>
      </w:r>
      <w:r w:rsidRPr="00603FC9">
        <w:rPr>
          <w:rStyle w:val="StyleUnderline"/>
          <w:highlight w:val="cyan"/>
        </w:rPr>
        <w:t>it is not in the interest of China to challenge US hegemony. On account, likelihood of war is averted.</w:t>
      </w:r>
      <w:r>
        <w:rPr>
          <w:rStyle w:val="StyleUnderline"/>
        </w:rPr>
        <w:t xml:space="preserve"> </w:t>
      </w:r>
    </w:p>
    <w:p w14:paraId="62622115" w14:textId="77777777" w:rsidR="000153CA" w:rsidRDefault="000153CA" w:rsidP="000153CA"/>
    <w:p w14:paraId="74226189" w14:textId="77777777" w:rsidR="000153CA" w:rsidRPr="00A61D3E" w:rsidRDefault="000153CA" w:rsidP="000153CA"/>
    <w:p w14:paraId="6604B0E4" w14:textId="77777777" w:rsidR="000153CA" w:rsidRPr="00A61D3E" w:rsidRDefault="000153CA" w:rsidP="000153CA">
      <w:pPr>
        <w:keepNext/>
        <w:keepLines/>
        <w:spacing w:before="200"/>
        <w:outlineLvl w:val="3"/>
        <w:rPr>
          <w:rFonts w:eastAsiaTheme="majorEastAsia" w:cs="Arial"/>
          <w:b/>
          <w:iCs/>
        </w:rPr>
      </w:pPr>
      <w:r w:rsidRPr="00A61D3E">
        <w:rPr>
          <w:rFonts w:eastAsiaTheme="majorEastAsia" w:cs="Arial"/>
          <w:b/>
          <w:iCs/>
        </w:rPr>
        <w:t xml:space="preserve">Great power competition causes </w:t>
      </w:r>
      <w:r w:rsidRPr="00A61D3E">
        <w:rPr>
          <w:rFonts w:eastAsiaTheme="majorEastAsia" w:cs="Arial"/>
          <w:b/>
          <w:iCs/>
          <w:u w:val="single"/>
        </w:rPr>
        <w:t>extinction</w:t>
      </w:r>
      <w:r w:rsidRPr="00A61D3E">
        <w:rPr>
          <w:rFonts w:eastAsiaTheme="majorEastAsia" w:cs="Arial"/>
          <w:b/>
          <w:iCs/>
        </w:rPr>
        <w:t xml:space="preserve"> – grad strategy is the </w:t>
      </w:r>
      <w:r w:rsidRPr="00A61D3E">
        <w:rPr>
          <w:rFonts w:eastAsiaTheme="majorEastAsia" w:cs="Arial"/>
          <w:b/>
          <w:iCs/>
          <w:u w:val="single"/>
        </w:rPr>
        <w:t>only solution</w:t>
      </w:r>
    </w:p>
    <w:p w14:paraId="5D02F8DD" w14:textId="77777777" w:rsidR="000153CA" w:rsidRPr="00A61D3E" w:rsidRDefault="000153CA" w:rsidP="000153CA">
      <w:r w:rsidRPr="00A61D3E">
        <w:rPr>
          <w:b/>
          <w:bCs/>
        </w:rPr>
        <w:t>Kumar 18</w:t>
      </w:r>
      <w:r w:rsidRPr="00A61D3E">
        <w:t xml:space="preserve"> [Rajeesh Kumar is an Associate Fellow at the Institute, currently working on a project titled “Emerging Powers and the Future of Global Governance: India and International Institutions.” He has PhD in International Organization from Jawaharlal Nehru University, New Delhi. Prior to joining IDSA in 2016, he taught at JamiaMilliaIslamia, New Delhi (2010-11&amp; 2015-16) and University of Calicut, Kerala (2007-08). His areas of research interest are International Organizations, India and Multilateralism, Global Governance, and International Humanitarian Law. "Will Great-Power Conflict Return?" </w:t>
      </w:r>
      <w:hyperlink r:id="rId18" w:history="1">
        <w:r w:rsidRPr="00A61D3E">
          <w:t>https://idsa.in/issuebrief/great-power-conflict-rkumar-060418</w:t>
        </w:r>
      </w:hyperlink>
      <w:r w:rsidRPr="00A61D3E">
        <w:t>]</w:t>
      </w:r>
    </w:p>
    <w:p w14:paraId="56120E8D" w14:textId="77777777" w:rsidR="000153CA" w:rsidRPr="00A61D3E" w:rsidRDefault="000153CA" w:rsidP="000153CA">
      <w:pPr>
        <w:rPr>
          <w:sz w:val="16"/>
        </w:rPr>
      </w:pPr>
      <w:r w:rsidRPr="00603FC9">
        <w:rPr>
          <w:b/>
          <w:iCs/>
          <w:highlight w:val="cyan"/>
          <w:u w:val="single"/>
          <w:bdr w:val="single" w:sz="12" w:space="0" w:color="auto"/>
        </w:rPr>
        <w:t xml:space="preserve">Great power conflict </w:t>
      </w:r>
      <w:r w:rsidRPr="00603FC9">
        <w:rPr>
          <w:highlight w:val="cyan"/>
          <w:u w:val="single"/>
        </w:rPr>
        <w:t>is becoming a reality</w:t>
      </w:r>
      <w:r w:rsidRPr="00A61D3E">
        <w:rPr>
          <w:u w:val="single"/>
        </w:rPr>
        <w:t xml:space="preserve"> on the global agenda,</w:t>
      </w:r>
      <w:r w:rsidRPr="00A61D3E">
        <w:rPr>
          <w:sz w:val="16"/>
        </w:rPr>
        <w:t xml:space="preserve"> once again. </w:t>
      </w:r>
      <w:r w:rsidRPr="00A61D3E">
        <w:rPr>
          <w:u w:val="single"/>
        </w:rPr>
        <w:t>For the past nearly three decades, the primary focus</w:t>
      </w:r>
      <w:r w:rsidRPr="00A61D3E">
        <w:rPr>
          <w:sz w:val="16"/>
        </w:rPr>
        <w:t xml:space="preserve"> of the global strategic community </w:t>
      </w:r>
      <w:r w:rsidRPr="00A61D3E">
        <w:rPr>
          <w:u w:val="single"/>
        </w:rPr>
        <w:t>was on small wars, counter-</w:t>
      </w:r>
      <w:r w:rsidRPr="00A61D3E">
        <w:rPr>
          <w:b/>
          <w:iCs/>
          <w:u w:val="single"/>
          <w:bdr w:val="single" w:sz="12" w:space="0" w:color="auto"/>
        </w:rPr>
        <w:t>terrorism</w:t>
      </w:r>
      <w:r w:rsidRPr="00A61D3E">
        <w:rPr>
          <w:sz w:val="16"/>
        </w:rPr>
        <w:t xml:space="preserve">, </w:t>
      </w:r>
      <w:r w:rsidRPr="00A61D3E">
        <w:rPr>
          <w:u w:val="single"/>
        </w:rPr>
        <w:t xml:space="preserve">and </w:t>
      </w:r>
      <w:r w:rsidRPr="00A61D3E">
        <w:rPr>
          <w:sz w:val="16"/>
        </w:rPr>
        <w:t>climate</w:t>
      </w:r>
      <w:r w:rsidRPr="00A61D3E">
        <w:rPr>
          <w:u w:val="single"/>
        </w:rPr>
        <w:t xml:space="preserve"> change, poverty, pandemics and transnational organized crime</w:t>
      </w:r>
      <w:r w:rsidRPr="00A61D3E">
        <w:rPr>
          <w:sz w:val="16"/>
        </w:rPr>
        <w:t>. Further, during these years, there was optimism that globalization and interdependence could bring about political and economic transformation inducing global peace and stability. The post-Cold War world with the United States as the superpower, a weak Russia, and rising China did not witness the intense geopolitical struggles of the earlier generations. The realigned blocs and alliances and growth of regional organizations across the globe also limited the possibilities of such conflict.</w:t>
      </w:r>
    </w:p>
    <w:p w14:paraId="0DC51004" w14:textId="77777777" w:rsidR="000153CA" w:rsidRPr="00A61D3E" w:rsidRDefault="000153CA" w:rsidP="000153CA">
      <w:pPr>
        <w:rPr>
          <w:sz w:val="16"/>
        </w:rPr>
      </w:pPr>
      <w:r w:rsidRPr="00A61D3E">
        <w:rPr>
          <w:sz w:val="16"/>
        </w:rPr>
        <w:t xml:space="preserve">But </w:t>
      </w:r>
      <w:r w:rsidRPr="00A61D3E">
        <w:rPr>
          <w:u w:val="single"/>
        </w:rPr>
        <w:t xml:space="preserve">developments in the past couple of years herald a </w:t>
      </w:r>
      <w:r w:rsidRPr="00A61D3E">
        <w:rPr>
          <w:b/>
          <w:iCs/>
          <w:u w:val="single"/>
          <w:bdr w:val="single" w:sz="12" w:space="0" w:color="auto"/>
        </w:rPr>
        <w:t>new era</w:t>
      </w:r>
      <w:r w:rsidRPr="00A61D3E">
        <w:rPr>
          <w:u w:val="single"/>
        </w:rPr>
        <w:t xml:space="preserve"> of </w:t>
      </w:r>
      <w:r w:rsidRPr="00A61D3E">
        <w:rPr>
          <w:b/>
          <w:iCs/>
          <w:u w:val="single"/>
          <w:bdr w:val="single" w:sz="12" w:space="0" w:color="auto"/>
        </w:rPr>
        <w:t>high politics</w:t>
      </w:r>
      <w:r w:rsidRPr="00A61D3E">
        <w:rPr>
          <w:sz w:val="16"/>
        </w:rPr>
        <w:t xml:space="preserve">. </w:t>
      </w:r>
      <w:r w:rsidRPr="00A61D3E">
        <w:rPr>
          <w:u w:val="single"/>
        </w:rPr>
        <w:t>The relative decline of the US,</w:t>
      </w:r>
      <w:r w:rsidRPr="00A61D3E">
        <w:rPr>
          <w:sz w:val="16"/>
        </w:rPr>
        <w:t xml:space="preserve"> </w:t>
      </w:r>
      <w:r w:rsidRPr="00603FC9">
        <w:rPr>
          <w:highlight w:val="cyan"/>
          <w:u w:val="single"/>
        </w:rPr>
        <w:t>the</w:t>
      </w:r>
      <w:r w:rsidRPr="00603FC9">
        <w:rPr>
          <w:sz w:val="16"/>
          <w:highlight w:val="cyan"/>
        </w:rPr>
        <w:t xml:space="preserve"> </w:t>
      </w:r>
      <w:r w:rsidRPr="00603FC9">
        <w:rPr>
          <w:b/>
          <w:iCs/>
          <w:highlight w:val="cyan"/>
          <w:u w:val="single"/>
          <w:bdr w:val="single" w:sz="12" w:space="0" w:color="auto"/>
        </w:rPr>
        <w:t>rise of China</w:t>
      </w:r>
      <w:r w:rsidRPr="00A61D3E">
        <w:rPr>
          <w:sz w:val="16"/>
        </w:rPr>
        <w:t xml:space="preserve"> </w:t>
      </w:r>
      <w:r w:rsidRPr="00A61D3E">
        <w:rPr>
          <w:u w:val="single"/>
        </w:rPr>
        <w:t xml:space="preserve">as America’s leading </w:t>
      </w:r>
      <w:r w:rsidRPr="00A61D3E">
        <w:rPr>
          <w:b/>
          <w:iCs/>
          <w:u w:val="single"/>
          <w:bdr w:val="single" w:sz="12" w:space="0" w:color="auto"/>
        </w:rPr>
        <w:t>competitor</w:t>
      </w:r>
      <w:r w:rsidRPr="00A61D3E">
        <w:rPr>
          <w:sz w:val="16"/>
        </w:rPr>
        <w:t xml:space="preserve">, </w:t>
      </w:r>
      <w:r w:rsidRPr="00A61D3E">
        <w:rPr>
          <w:u w:val="single"/>
        </w:rPr>
        <w:t xml:space="preserve">the re-emergence of </w:t>
      </w:r>
      <w:r w:rsidRPr="00603FC9">
        <w:rPr>
          <w:b/>
          <w:iCs/>
          <w:highlight w:val="cyan"/>
          <w:u w:val="single"/>
          <w:bdr w:val="single" w:sz="12" w:space="0" w:color="auto"/>
        </w:rPr>
        <w:t>Russia</w:t>
      </w:r>
      <w:r w:rsidRPr="00A61D3E">
        <w:rPr>
          <w:u w:val="single"/>
        </w:rPr>
        <w:t xml:space="preserve"> and its </w:t>
      </w:r>
      <w:r w:rsidRPr="00603FC9">
        <w:rPr>
          <w:highlight w:val="cyan"/>
          <w:u w:val="single"/>
        </w:rPr>
        <w:t xml:space="preserve">desire for </w:t>
      </w:r>
      <w:r w:rsidRPr="00603FC9">
        <w:rPr>
          <w:b/>
          <w:iCs/>
          <w:highlight w:val="cyan"/>
          <w:u w:val="single"/>
          <w:bdr w:val="single" w:sz="12" w:space="0" w:color="auto"/>
        </w:rPr>
        <w:lastRenderedPageBreak/>
        <w:t>greater role</w:t>
      </w:r>
      <w:r w:rsidRPr="00A61D3E">
        <w:rPr>
          <w:u w:val="single"/>
        </w:rPr>
        <w:t xml:space="preserve"> in global politics</w:t>
      </w:r>
      <w:r w:rsidRPr="00A61D3E">
        <w:rPr>
          <w:sz w:val="16"/>
        </w:rPr>
        <w:t xml:space="preserve"> </w:t>
      </w:r>
      <w:r w:rsidRPr="00A61D3E">
        <w:rPr>
          <w:u w:val="single"/>
        </w:rPr>
        <w:t xml:space="preserve">all seem to be serving as stimuli for a </w:t>
      </w:r>
      <w:r w:rsidRPr="00A61D3E">
        <w:rPr>
          <w:b/>
          <w:iCs/>
          <w:u w:val="single"/>
          <w:bdr w:val="single" w:sz="12" w:space="0" w:color="auto"/>
        </w:rPr>
        <w:t>renewed round</w:t>
      </w:r>
      <w:r w:rsidRPr="00A61D3E">
        <w:rPr>
          <w:sz w:val="16"/>
        </w:rPr>
        <w:t xml:space="preserve"> </w:t>
      </w:r>
      <w:r w:rsidRPr="00A61D3E">
        <w:rPr>
          <w:u w:val="single"/>
        </w:rPr>
        <w:t>of</w:t>
      </w:r>
      <w:r w:rsidRPr="00A61D3E">
        <w:rPr>
          <w:sz w:val="16"/>
        </w:rPr>
        <w:t xml:space="preserve"> </w:t>
      </w:r>
      <w:r w:rsidRPr="00A61D3E">
        <w:rPr>
          <w:b/>
          <w:iCs/>
          <w:u w:val="single"/>
          <w:bdr w:val="single" w:sz="12" w:space="0" w:color="auto"/>
        </w:rPr>
        <w:t>great power competition.</w:t>
      </w:r>
      <w:r w:rsidRPr="00A61D3E">
        <w:rPr>
          <w:sz w:val="16"/>
        </w:rPr>
        <w:t xml:space="preserve"> </w:t>
      </w:r>
      <w:r w:rsidRPr="00A61D3E">
        <w:rPr>
          <w:u w:val="single"/>
        </w:rPr>
        <w:t xml:space="preserve">The mounting </w:t>
      </w:r>
      <w:r w:rsidRPr="00603FC9">
        <w:rPr>
          <w:highlight w:val="cyan"/>
          <w:u w:val="single"/>
        </w:rPr>
        <w:t xml:space="preserve">tensions in </w:t>
      </w:r>
      <w:r w:rsidRPr="00603FC9">
        <w:rPr>
          <w:b/>
          <w:iCs/>
          <w:highlight w:val="cyan"/>
          <w:u w:val="single"/>
          <w:bdr w:val="single" w:sz="12" w:space="0" w:color="auto"/>
        </w:rPr>
        <w:t>E</w:t>
      </w:r>
      <w:r w:rsidRPr="00A61D3E">
        <w:rPr>
          <w:b/>
          <w:iCs/>
          <w:u w:val="single"/>
          <w:bdr w:val="single" w:sz="12" w:space="0" w:color="auto"/>
        </w:rPr>
        <w:t>ast</w:t>
      </w:r>
      <w:r w:rsidRPr="00603FC9">
        <w:rPr>
          <w:highlight w:val="cyan"/>
          <w:u w:val="single"/>
        </w:rPr>
        <w:t xml:space="preserve"> and</w:t>
      </w:r>
      <w:r w:rsidRPr="00603FC9">
        <w:rPr>
          <w:sz w:val="16"/>
          <w:highlight w:val="cyan"/>
        </w:rPr>
        <w:t xml:space="preserve"> </w:t>
      </w:r>
      <w:r w:rsidRPr="00603FC9">
        <w:rPr>
          <w:b/>
          <w:iCs/>
          <w:highlight w:val="cyan"/>
          <w:u w:val="single"/>
          <w:bdr w:val="single" w:sz="12" w:space="0" w:color="auto"/>
        </w:rPr>
        <w:t>S</w:t>
      </w:r>
      <w:r w:rsidRPr="00A61D3E">
        <w:t xml:space="preserve">outh </w:t>
      </w:r>
      <w:r w:rsidRPr="00603FC9">
        <w:rPr>
          <w:b/>
          <w:iCs/>
          <w:highlight w:val="cyan"/>
          <w:u w:val="single"/>
          <w:bdr w:val="single" w:sz="12" w:space="0" w:color="auto"/>
        </w:rPr>
        <w:t>C</w:t>
      </w:r>
      <w:r w:rsidRPr="00A61D3E">
        <w:t xml:space="preserve">hina </w:t>
      </w:r>
      <w:r w:rsidRPr="00603FC9">
        <w:rPr>
          <w:b/>
          <w:iCs/>
          <w:highlight w:val="cyan"/>
          <w:u w:val="single"/>
          <w:bdr w:val="single" w:sz="12" w:space="0" w:color="auto"/>
        </w:rPr>
        <w:t>S</w:t>
      </w:r>
      <w:r w:rsidRPr="00A61D3E">
        <w:t>eas</w:t>
      </w:r>
      <w:r w:rsidRPr="00603FC9">
        <w:rPr>
          <w:sz w:val="16"/>
          <w:highlight w:val="cyan"/>
        </w:rPr>
        <w:t>, ‘</w:t>
      </w:r>
      <w:r w:rsidRPr="00603FC9">
        <w:rPr>
          <w:b/>
          <w:iCs/>
          <w:highlight w:val="cyan"/>
          <w:u w:val="single"/>
          <w:bdr w:val="single" w:sz="12" w:space="0" w:color="auto"/>
        </w:rPr>
        <w:t>trade war’</w:t>
      </w:r>
      <w:r w:rsidRPr="00A61D3E">
        <w:rPr>
          <w:sz w:val="16"/>
        </w:rPr>
        <w:t xml:space="preserve"> </w:t>
      </w:r>
      <w:r w:rsidRPr="00A61D3E">
        <w:rPr>
          <w:u w:val="single"/>
        </w:rPr>
        <w:t xml:space="preserve">between China and the US, </w:t>
      </w:r>
      <w:r w:rsidRPr="00603FC9">
        <w:rPr>
          <w:highlight w:val="cyan"/>
          <w:u w:val="single"/>
        </w:rPr>
        <w:t>and</w:t>
      </w:r>
      <w:r w:rsidRPr="00A61D3E">
        <w:rPr>
          <w:u w:val="single"/>
        </w:rPr>
        <w:t xml:space="preserve"> Russia's assertive engagement in </w:t>
      </w:r>
      <w:r w:rsidRPr="00603FC9">
        <w:rPr>
          <w:b/>
          <w:iCs/>
          <w:highlight w:val="cyan"/>
          <w:u w:val="single"/>
          <w:bdr w:val="single" w:sz="12" w:space="0" w:color="auto"/>
        </w:rPr>
        <w:t>Ukraine</w:t>
      </w:r>
      <w:r w:rsidRPr="00603FC9">
        <w:rPr>
          <w:sz w:val="16"/>
          <w:highlight w:val="cyan"/>
        </w:rPr>
        <w:t xml:space="preserve"> </w:t>
      </w:r>
      <w:r w:rsidRPr="00603FC9">
        <w:rPr>
          <w:highlight w:val="cyan"/>
          <w:u w:val="single"/>
        </w:rPr>
        <w:t>and</w:t>
      </w:r>
      <w:r w:rsidRPr="00603FC9">
        <w:rPr>
          <w:sz w:val="16"/>
          <w:highlight w:val="cyan"/>
        </w:rPr>
        <w:t xml:space="preserve"> </w:t>
      </w:r>
      <w:r w:rsidRPr="00603FC9">
        <w:rPr>
          <w:b/>
          <w:iCs/>
          <w:highlight w:val="cyan"/>
          <w:u w:val="single"/>
          <w:bdr w:val="single" w:sz="12" w:space="0" w:color="auto"/>
        </w:rPr>
        <w:t>Syria</w:t>
      </w:r>
      <w:r w:rsidRPr="00603FC9">
        <w:rPr>
          <w:sz w:val="16"/>
          <w:highlight w:val="cyan"/>
        </w:rPr>
        <w:t xml:space="preserve"> </w:t>
      </w:r>
      <w:r w:rsidRPr="00603FC9">
        <w:rPr>
          <w:highlight w:val="cyan"/>
          <w:u w:val="single"/>
        </w:rPr>
        <w:t>are</w:t>
      </w:r>
      <w:r w:rsidRPr="00603FC9">
        <w:rPr>
          <w:sz w:val="16"/>
          <w:highlight w:val="cyan"/>
        </w:rPr>
        <w:t xml:space="preserve"> </w:t>
      </w:r>
      <w:r w:rsidRPr="00603FC9">
        <w:rPr>
          <w:b/>
          <w:iCs/>
          <w:highlight w:val="cyan"/>
          <w:u w:val="single"/>
          <w:bdr w:val="single" w:sz="12" w:space="0" w:color="auto"/>
        </w:rPr>
        <w:t>cases in point</w:t>
      </w:r>
      <w:r w:rsidRPr="00603FC9">
        <w:rPr>
          <w:sz w:val="16"/>
          <w:highlight w:val="cyan"/>
        </w:rPr>
        <w:t>.</w:t>
      </w:r>
    </w:p>
    <w:p w14:paraId="5C04264B" w14:textId="77777777" w:rsidR="000153CA" w:rsidRPr="00A61D3E" w:rsidRDefault="000153CA" w:rsidP="000153CA">
      <w:pPr>
        <w:rPr>
          <w:sz w:val="16"/>
        </w:rPr>
      </w:pPr>
      <w:r w:rsidRPr="00A61D3E">
        <w:rPr>
          <w:sz w:val="16"/>
        </w:rPr>
        <w:t>Further, three recent US government documents — National Security Strategy (</w:t>
      </w:r>
      <w:r w:rsidRPr="00A61D3E">
        <w:rPr>
          <w:b/>
          <w:iCs/>
          <w:u w:val="single"/>
          <w:bdr w:val="single" w:sz="12" w:space="0" w:color="auto"/>
        </w:rPr>
        <w:t>NSS</w:t>
      </w:r>
      <w:r w:rsidRPr="00A61D3E">
        <w:rPr>
          <w:sz w:val="16"/>
        </w:rPr>
        <w:t>), National Defense Strategy (</w:t>
      </w:r>
      <w:r w:rsidRPr="00A61D3E">
        <w:rPr>
          <w:b/>
          <w:iCs/>
          <w:u w:val="single"/>
          <w:bdr w:val="single" w:sz="12" w:space="0" w:color="auto"/>
        </w:rPr>
        <w:t>NDS</w:t>
      </w:r>
      <w:r w:rsidRPr="00A61D3E">
        <w:rPr>
          <w:sz w:val="16"/>
        </w:rPr>
        <w:t xml:space="preserve">) </w:t>
      </w:r>
      <w:r w:rsidRPr="00A61D3E">
        <w:rPr>
          <w:u w:val="single"/>
        </w:rPr>
        <w:t>and</w:t>
      </w:r>
      <w:r w:rsidRPr="00A61D3E">
        <w:rPr>
          <w:sz w:val="16"/>
        </w:rPr>
        <w:t xml:space="preserve"> Nuclear Posture Review (</w:t>
      </w:r>
      <w:r w:rsidRPr="00A61D3E">
        <w:rPr>
          <w:b/>
          <w:iCs/>
          <w:u w:val="single"/>
          <w:bdr w:val="single" w:sz="12" w:space="0" w:color="auto"/>
        </w:rPr>
        <w:t>NPR</w:t>
      </w:r>
      <w:r w:rsidRPr="00A61D3E">
        <w:rPr>
          <w:sz w:val="16"/>
        </w:rPr>
        <w:t xml:space="preserve">) — </w:t>
      </w:r>
      <w:r w:rsidRPr="00A61D3E">
        <w:rPr>
          <w:u w:val="single"/>
        </w:rPr>
        <w:t>herald the return of great power competitio</w:t>
      </w:r>
      <w:r w:rsidRPr="00A61D3E">
        <w:rPr>
          <w:sz w:val="16"/>
        </w:rPr>
        <w:t xml:space="preserve">n by emphasising that terrorism is no longer the top US priority and that the US focus from now will be on strategic competition with great powers such as Russia and China.1 </w:t>
      </w:r>
      <w:r w:rsidRPr="00A61D3E">
        <w:rPr>
          <w:u w:val="single"/>
        </w:rPr>
        <w:t xml:space="preserve">The responses of China and Russia and their articulations also </w:t>
      </w:r>
      <w:r w:rsidRPr="00A61D3E">
        <w:rPr>
          <w:b/>
          <w:iCs/>
          <w:u w:val="single"/>
          <w:bdr w:val="single" w:sz="12" w:space="0" w:color="auto"/>
        </w:rPr>
        <w:t>point to competition</w:t>
      </w:r>
      <w:r w:rsidRPr="00A61D3E">
        <w:rPr>
          <w:sz w:val="16"/>
        </w:rPr>
        <w:t xml:space="preserve"> </w:t>
      </w:r>
      <w:r w:rsidRPr="00A61D3E">
        <w:rPr>
          <w:u w:val="single"/>
        </w:rPr>
        <w:t>which can ultimately push the world into</w:t>
      </w:r>
      <w:r w:rsidRPr="00A61D3E">
        <w:rPr>
          <w:sz w:val="16"/>
        </w:rPr>
        <w:t xml:space="preserve"> </w:t>
      </w:r>
      <w:r w:rsidRPr="00A61D3E">
        <w:rPr>
          <w:b/>
          <w:iCs/>
          <w:u w:val="single"/>
          <w:bdr w:val="single" w:sz="12" w:space="0" w:color="auto"/>
        </w:rPr>
        <w:t>great power conflict</w:t>
      </w:r>
      <w:r w:rsidRPr="00A61D3E">
        <w:rPr>
          <w:sz w:val="16"/>
        </w:rPr>
        <w:t>.</w:t>
      </w:r>
    </w:p>
    <w:p w14:paraId="263DF7F8" w14:textId="77777777" w:rsidR="000153CA" w:rsidRPr="00A61D3E" w:rsidRDefault="000153CA" w:rsidP="000153CA">
      <w:pPr>
        <w:rPr>
          <w:sz w:val="16"/>
        </w:rPr>
      </w:pPr>
      <w:r w:rsidRPr="00A61D3E">
        <w:rPr>
          <w:sz w:val="16"/>
        </w:rPr>
        <w:t>Thus, on the one hand</w:t>
      </w:r>
      <w:r w:rsidRPr="00603FC9">
        <w:rPr>
          <w:sz w:val="16"/>
          <w:highlight w:val="cyan"/>
        </w:rPr>
        <w:t xml:space="preserve">, </w:t>
      </w:r>
      <w:r w:rsidRPr="00603FC9">
        <w:rPr>
          <w:highlight w:val="cyan"/>
          <w:u w:val="single"/>
        </w:rPr>
        <w:t>the US</w:t>
      </w:r>
      <w:r w:rsidRPr="00603FC9">
        <w:rPr>
          <w:sz w:val="16"/>
          <w:highlight w:val="cyan"/>
        </w:rPr>
        <w:t>,</w:t>
      </w:r>
      <w:r w:rsidRPr="00A61D3E">
        <w:rPr>
          <w:sz w:val="16"/>
        </w:rPr>
        <w:t xml:space="preserve"> worried about the relative decline of its primacy, has declared that great power competition will be its primary focus from now on.2 Accordingly, it </w:t>
      </w:r>
      <w:r w:rsidRPr="00603FC9">
        <w:rPr>
          <w:highlight w:val="cyan"/>
          <w:u w:val="single"/>
        </w:rPr>
        <w:t xml:space="preserve">is prioritising </w:t>
      </w:r>
      <w:r w:rsidRPr="00603FC9">
        <w:rPr>
          <w:b/>
          <w:iCs/>
          <w:highlight w:val="cyan"/>
          <w:u w:val="single"/>
          <w:bdr w:val="single" w:sz="12" w:space="0" w:color="auto"/>
        </w:rPr>
        <w:t>military options</w:t>
      </w:r>
      <w:r w:rsidRPr="00603FC9">
        <w:rPr>
          <w:sz w:val="16"/>
          <w:highlight w:val="cyan"/>
        </w:rPr>
        <w:t xml:space="preserve"> </w:t>
      </w:r>
      <w:r w:rsidRPr="00603FC9">
        <w:rPr>
          <w:highlight w:val="cyan"/>
          <w:u w:val="single"/>
        </w:rPr>
        <w:t>and</w:t>
      </w:r>
      <w:r w:rsidRPr="00603FC9">
        <w:rPr>
          <w:sz w:val="16"/>
          <w:highlight w:val="cyan"/>
        </w:rPr>
        <w:t xml:space="preserve"> </w:t>
      </w:r>
      <w:r w:rsidRPr="00603FC9">
        <w:rPr>
          <w:b/>
          <w:iCs/>
          <w:highlight w:val="cyan"/>
          <w:u w:val="single"/>
          <w:bdr w:val="single" w:sz="12" w:space="0" w:color="auto"/>
        </w:rPr>
        <w:t>arms race</w:t>
      </w:r>
      <w:r w:rsidRPr="00603FC9">
        <w:rPr>
          <w:sz w:val="16"/>
          <w:highlight w:val="cyan"/>
        </w:rPr>
        <w:t xml:space="preserve"> </w:t>
      </w:r>
      <w:r w:rsidRPr="00603FC9">
        <w:rPr>
          <w:highlight w:val="cyan"/>
          <w:u w:val="single"/>
        </w:rPr>
        <w:t>over diplomacy</w:t>
      </w:r>
      <w:r w:rsidRPr="00A61D3E">
        <w:rPr>
          <w:u w:val="single"/>
        </w:rPr>
        <w:t xml:space="preserve"> and arms control</w:t>
      </w:r>
      <w:r w:rsidRPr="00A61D3E">
        <w:rPr>
          <w:sz w:val="16"/>
        </w:rPr>
        <w:t xml:space="preserve">. </w:t>
      </w:r>
      <w:r w:rsidRPr="00A61D3E">
        <w:rPr>
          <w:u w:val="single"/>
        </w:rPr>
        <w:t xml:space="preserve">On the other, with worldviews that stand in </w:t>
      </w:r>
      <w:r w:rsidRPr="00A61D3E">
        <w:rPr>
          <w:b/>
          <w:iCs/>
          <w:u w:val="single"/>
          <w:bdr w:val="single" w:sz="12" w:space="0" w:color="auto"/>
        </w:rPr>
        <w:t>contradiction</w:t>
      </w:r>
      <w:r w:rsidRPr="00A61D3E">
        <w:rPr>
          <w:sz w:val="16"/>
        </w:rPr>
        <w:t xml:space="preserve"> </w:t>
      </w:r>
      <w:r w:rsidRPr="00A61D3E">
        <w:rPr>
          <w:u w:val="single"/>
        </w:rPr>
        <w:t>to that of the</w:t>
      </w:r>
      <w:r w:rsidRPr="00A61D3E">
        <w:rPr>
          <w:sz w:val="16"/>
        </w:rPr>
        <w:t xml:space="preserve"> </w:t>
      </w:r>
      <w:r w:rsidRPr="00A61D3E">
        <w:rPr>
          <w:b/>
          <w:iCs/>
          <w:u w:val="single"/>
          <w:bdr w:val="single" w:sz="12" w:space="0" w:color="auto"/>
        </w:rPr>
        <w:t>US</w:t>
      </w:r>
      <w:r w:rsidRPr="00A61D3E">
        <w:rPr>
          <w:sz w:val="16"/>
        </w:rPr>
        <w:t xml:space="preserve">, </w:t>
      </w:r>
      <w:r w:rsidRPr="00A61D3E">
        <w:rPr>
          <w:b/>
          <w:iCs/>
          <w:u w:val="single"/>
          <w:bdr w:val="single" w:sz="12" w:space="0" w:color="auto"/>
        </w:rPr>
        <w:t>China</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Russia</w:t>
      </w:r>
      <w:r w:rsidRPr="00A61D3E">
        <w:rPr>
          <w:sz w:val="16"/>
        </w:rPr>
        <w:t xml:space="preserve"> </w:t>
      </w:r>
      <w:r w:rsidRPr="00A61D3E">
        <w:rPr>
          <w:u w:val="single"/>
        </w:rPr>
        <w:t xml:space="preserve">are also </w:t>
      </w:r>
      <w:r w:rsidRPr="00A61D3E">
        <w:rPr>
          <w:b/>
          <w:iCs/>
          <w:u w:val="single"/>
          <w:bdr w:val="single" w:sz="12" w:space="0" w:color="auto"/>
        </w:rPr>
        <w:t>flexing their muscles</w:t>
      </w:r>
      <w:r w:rsidRPr="00A61D3E">
        <w:rPr>
          <w:sz w:val="16"/>
        </w:rPr>
        <w:t>. Against this backdrop of the return of great power conflict, this issue brief analyses the strategic documents and the actions of the US, China, and Russia3 to draw insights into the prospects for productive cooperation among great powers on critical international issues.</w:t>
      </w:r>
    </w:p>
    <w:p w14:paraId="325EAE13" w14:textId="77777777" w:rsidR="000153CA" w:rsidRPr="00A61D3E" w:rsidRDefault="000153CA" w:rsidP="000153CA">
      <w:pPr>
        <w:rPr>
          <w:sz w:val="16"/>
          <w:szCs w:val="16"/>
        </w:rPr>
      </w:pPr>
      <w:r w:rsidRPr="00A61D3E">
        <w:rPr>
          <w:sz w:val="16"/>
          <w:szCs w:val="16"/>
        </w:rPr>
        <w:t>Threat of Great-Power Conflict: Hype vs Reality</w:t>
      </w:r>
    </w:p>
    <w:p w14:paraId="7548E597" w14:textId="77777777" w:rsidR="000153CA" w:rsidRPr="00A61D3E" w:rsidRDefault="000153CA" w:rsidP="000153CA">
      <w:pPr>
        <w:rPr>
          <w:sz w:val="16"/>
          <w:szCs w:val="16"/>
        </w:rPr>
      </w:pPr>
      <w:r w:rsidRPr="00A61D3E">
        <w:rPr>
          <w:sz w:val="16"/>
          <w:szCs w:val="16"/>
        </w:rPr>
        <w:t>The majority of the explanations for the return of great-power conflict hark back to the history of world politics, particularly the accounts of power shifts and their ramifications. Indeed, changes in the power hierarchy have been one of the most familiar explanations for great power conflict.4 One such example is the idea of a ‘Thucydides Trap’, which has been articulated by Graham Allison in Destined for War. The ancient Greek historian Thucydides observed that “it was the rise of Athens and the fear that this instilled in Sparta that made war inevitable.”5</w:t>
      </w:r>
    </w:p>
    <w:p w14:paraId="089CD821" w14:textId="77777777" w:rsidR="000153CA" w:rsidRPr="00A61D3E" w:rsidRDefault="000153CA" w:rsidP="000153CA">
      <w:pPr>
        <w:rPr>
          <w:u w:val="single"/>
        </w:rPr>
      </w:pPr>
      <w:r w:rsidRPr="00A61D3E">
        <w:rPr>
          <w:sz w:val="16"/>
        </w:rPr>
        <w:t xml:space="preserve">In the present-day context, </w:t>
      </w:r>
      <w:r w:rsidRPr="00A61D3E">
        <w:rPr>
          <w:u w:val="single"/>
        </w:rPr>
        <w:t>as China challenges American hegemony</w:t>
      </w:r>
      <w:r w:rsidRPr="00A61D3E">
        <w:rPr>
          <w:sz w:val="16"/>
        </w:rPr>
        <w:t xml:space="preserve">, </w:t>
      </w:r>
      <w:r w:rsidRPr="00A61D3E">
        <w:rPr>
          <w:b/>
          <w:iCs/>
          <w:u w:val="single"/>
          <w:bdr w:val="single" w:sz="12" w:space="0" w:color="auto"/>
        </w:rPr>
        <w:t>misconceptions</w:t>
      </w:r>
      <w:r w:rsidRPr="00A61D3E">
        <w:rPr>
          <w:sz w:val="16"/>
        </w:rPr>
        <w:t xml:space="preserve"> </w:t>
      </w:r>
      <w:r w:rsidRPr="00A61D3E">
        <w:rPr>
          <w:u w:val="single"/>
        </w:rPr>
        <w:t xml:space="preserve">between these two powers about the other’s actions and intentions could lead them into a </w:t>
      </w:r>
      <w:r w:rsidRPr="00A61D3E">
        <w:rPr>
          <w:b/>
          <w:iCs/>
          <w:u w:val="single"/>
          <w:bdr w:val="single" w:sz="12" w:space="0" w:color="auto"/>
        </w:rPr>
        <w:t>similar trap</w:t>
      </w:r>
      <w:r w:rsidRPr="00A61D3E">
        <w:rPr>
          <w:sz w:val="16"/>
        </w:rPr>
        <w:t xml:space="preserve">. </w:t>
      </w:r>
      <w:r w:rsidRPr="00A61D3E">
        <w:rPr>
          <w:u w:val="single"/>
        </w:rPr>
        <w:t xml:space="preserve">Allison analyses </w:t>
      </w:r>
      <w:r w:rsidRPr="00603FC9">
        <w:rPr>
          <w:b/>
          <w:iCs/>
          <w:highlight w:val="cyan"/>
          <w:u w:val="single"/>
          <w:bdr w:val="single" w:sz="12" w:space="0" w:color="auto"/>
        </w:rPr>
        <w:t>16 cases of great power conflicts</w:t>
      </w:r>
      <w:r w:rsidRPr="00A61D3E">
        <w:rPr>
          <w:sz w:val="16"/>
        </w:rPr>
        <w:t xml:space="preserve"> </w:t>
      </w:r>
      <w:r w:rsidRPr="00A61D3E">
        <w:rPr>
          <w:u w:val="single"/>
        </w:rPr>
        <w:t xml:space="preserve">in the past </w:t>
      </w:r>
      <w:r w:rsidRPr="00A61D3E">
        <w:rPr>
          <w:b/>
          <w:iCs/>
          <w:u w:val="single"/>
          <w:bdr w:val="single" w:sz="12" w:space="0" w:color="auto"/>
        </w:rPr>
        <w:t>500 years</w:t>
      </w:r>
      <w:r w:rsidRPr="00A61D3E">
        <w:rPr>
          <w:sz w:val="16"/>
        </w:rPr>
        <w:t xml:space="preserve">, </w:t>
      </w:r>
      <w:r w:rsidRPr="00A61D3E">
        <w:rPr>
          <w:u w:val="single"/>
        </w:rPr>
        <w:t xml:space="preserve">in which a rising power threatened to displace a ruling one and concludes that, among these, </w:t>
      </w:r>
      <w:r w:rsidRPr="00603FC9">
        <w:rPr>
          <w:b/>
          <w:iCs/>
          <w:highlight w:val="cyan"/>
          <w:u w:val="single"/>
          <w:bdr w:val="single" w:sz="12" w:space="0" w:color="auto"/>
        </w:rPr>
        <w:t>12 ended in war</w:t>
      </w:r>
      <w:r w:rsidRPr="00A61D3E">
        <w:rPr>
          <w:sz w:val="16"/>
        </w:rPr>
        <w:t xml:space="preserve">.6 </w:t>
      </w:r>
      <w:r w:rsidRPr="00A61D3E">
        <w:rPr>
          <w:u w:val="single"/>
        </w:rPr>
        <w:t xml:space="preserve">British efforts to </w:t>
      </w:r>
      <w:r w:rsidRPr="00A61D3E">
        <w:rPr>
          <w:b/>
          <w:iCs/>
          <w:u w:val="single"/>
          <w:bdr w:val="single" w:sz="12" w:space="0" w:color="auto"/>
        </w:rPr>
        <w:t>contain</w:t>
      </w:r>
      <w:r w:rsidRPr="00A61D3E">
        <w:rPr>
          <w:u w:val="single"/>
        </w:rPr>
        <w:t xml:space="preserve"> the rise</w:t>
      </w:r>
      <w:r w:rsidRPr="00A61D3E">
        <w:rPr>
          <w:sz w:val="16"/>
        </w:rPr>
        <w:t xml:space="preserve"> of </w:t>
      </w:r>
      <w:r w:rsidRPr="00A61D3E">
        <w:rPr>
          <w:b/>
          <w:iCs/>
          <w:u w:val="single"/>
          <w:bdr w:val="single" w:sz="12" w:space="0" w:color="auto"/>
        </w:rPr>
        <w:t>Germany</w:t>
      </w:r>
      <w:r w:rsidRPr="00A61D3E">
        <w:rPr>
          <w:sz w:val="16"/>
        </w:rPr>
        <w:t xml:space="preserve"> </w:t>
      </w:r>
      <w:r w:rsidRPr="00A61D3E">
        <w:rPr>
          <w:u w:val="single"/>
        </w:rPr>
        <w:t>and the</w:t>
      </w:r>
      <w:r w:rsidRPr="00A61D3E">
        <w:rPr>
          <w:sz w:val="16"/>
        </w:rPr>
        <w:t xml:space="preserve"> outcome, </w:t>
      </w:r>
      <w:r w:rsidRPr="00A61D3E">
        <w:rPr>
          <w:u w:val="single"/>
        </w:rPr>
        <w:t xml:space="preserve">First World War, are the 20th century reference for the </w:t>
      </w:r>
      <w:r w:rsidRPr="00A61D3E">
        <w:rPr>
          <w:b/>
          <w:iCs/>
          <w:u w:val="single"/>
          <w:bdr w:val="single" w:sz="12" w:space="0" w:color="auto"/>
        </w:rPr>
        <w:t>destined path of power transition</w:t>
      </w:r>
      <w:r w:rsidRPr="00A61D3E">
        <w:rPr>
          <w:sz w:val="16"/>
        </w:rPr>
        <w:t xml:space="preserve"> </w:t>
      </w:r>
      <w:r w:rsidRPr="00A61D3E">
        <w:rPr>
          <w:u w:val="single"/>
        </w:rPr>
        <w:t>in global politics.</w:t>
      </w:r>
    </w:p>
    <w:p w14:paraId="041C30A6" w14:textId="77777777" w:rsidR="000153CA" w:rsidRPr="00A61D3E" w:rsidRDefault="000153CA" w:rsidP="000153CA">
      <w:pPr>
        <w:rPr>
          <w:sz w:val="16"/>
        </w:rPr>
      </w:pPr>
      <w:r w:rsidRPr="00A61D3E">
        <w:rPr>
          <w:u w:val="single"/>
        </w:rPr>
        <w:t xml:space="preserve">History is not the only source and support for </w:t>
      </w:r>
      <w:r w:rsidRPr="00A61D3E">
        <w:rPr>
          <w:b/>
          <w:iCs/>
          <w:u w:val="single"/>
          <w:bdr w:val="single" w:sz="12" w:space="0" w:color="auto"/>
        </w:rPr>
        <w:t>reasoning</w:t>
      </w:r>
      <w:r w:rsidRPr="00A61D3E">
        <w:rPr>
          <w:u w:val="single"/>
        </w:rPr>
        <w:t xml:space="preserve"> about</w:t>
      </w:r>
      <w:r w:rsidRPr="00A61D3E">
        <w:rPr>
          <w:sz w:val="16"/>
        </w:rPr>
        <w:t xml:space="preserve"> </w:t>
      </w:r>
      <w:r w:rsidRPr="00A61D3E">
        <w:rPr>
          <w:b/>
          <w:iCs/>
          <w:u w:val="single"/>
          <w:bdr w:val="single" w:sz="12" w:space="0" w:color="auto"/>
        </w:rPr>
        <w:t>great power conflict</w:t>
      </w:r>
      <w:r w:rsidRPr="00A61D3E">
        <w:rPr>
          <w:sz w:val="16"/>
        </w:rPr>
        <w:t xml:space="preserve">. In January 2018, The Economist published a cover story titled, 'The Next War: The Growing Threat of Great Power Conflict’, which detailed how </w:t>
      </w:r>
      <w:r w:rsidRPr="00603FC9">
        <w:rPr>
          <w:highlight w:val="cyan"/>
          <w:u w:val="single"/>
        </w:rPr>
        <w:t xml:space="preserve">shifts in </w:t>
      </w:r>
      <w:r w:rsidRPr="00603FC9">
        <w:rPr>
          <w:b/>
          <w:iCs/>
          <w:highlight w:val="cyan"/>
          <w:u w:val="single"/>
          <w:bdr w:val="single" w:sz="12" w:space="0" w:color="auto"/>
        </w:rPr>
        <w:t>tech</w:t>
      </w:r>
      <w:r w:rsidRPr="00A61D3E">
        <w:rPr>
          <w:sz w:val="16"/>
        </w:rPr>
        <w:t xml:space="preserve">nology </w:t>
      </w:r>
      <w:r w:rsidRPr="00603FC9">
        <w:rPr>
          <w:highlight w:val="cyan"/>
          <w:u w:val="single"/>
        </w:rPr>
        <w:t>and</w:t>
      </w:r>
      <w:r w:rsidRPr="00603FC9">
        <w:rPr>
          <w:sz w:val="16"/>
          <w:highlight w:val="cyan"/>
        </w:rPr>
        <w:t xml:space="preserve"> </w:t>
      </w:r>
      <w:r w:rsidRPr="00603FC9">
        <w:rPr>
          <w:b/>
          <w:iCs/>
          <w:highlight w:val="cyan"/>
          <w:u w:val="single"/>
          <w:bdr w:val="single" w:sz="12" w:space="0" w:color="auto"/>
        </w:rPr>
        <w:t>geopolitics</w:t>
      </w:r>
      <w:r w:rsidRPr="00603FC9">
        <w:rPr>
          <w:sz w:val="16"/>
          <w:highlight w:val="cyan"/>
        </w:rPr>
        <w:t xml:space="preserve"> </w:t>
      </w:r>
      <w:r w:rsidRPr="00603FC9">
        <w:rPr>
          <w:highlight w:val="cyan"/>
          <w:u w:val="single"/>
        </w:rPr>
        <w:t>are bringing</w:t>
      </w:r>
      <w:r w:rsidRPr="00A61D3E">
        <w:rPr>
          <w:u w:val="single"/>
        </w:rPr>
        <w:t xml:space="preserve"> the threat of </w:t>
      </w:r>
      <w:r w:rsidRPr="00603FC9">
        <w:rPr>
          <w:b/>
          <w:iCs/>
          <w:highlight w:val="cyan"/>
          <w:u w:val="single"/>
          <w:bdr w:val="single" w:sz="12" w:space="0" w:color="auto"/>
        </w:rPr>
        <w:t>great-power conflict back</w:t>
      </w:r>
      <w:r w:rsidRPr="00A61D3E">
        <w:rPr>
          <w:sz w:val="16"/>
        </w:rPr>
        <w:t xml:space="preserve">. </w:t>
      </w:r>
      <w:r w:rsidRPr="00A61D3E">
        <w:rPr>
          <w:u w:val="single"/>
        </w:rPr>
        <w:t xml:space="preserve">In this view, “conflict on a scale and </w:t>
      </w:r>
      <w:r w:rsidRPr="00A61D3E">
        <w:rPr>
          <w:b/>
          <w:iCs/>
          <w:u w:val="single"/>
          <w:bdr w:val="single" w:sz="12" w:space="0" w:color="auto"/>
        </w:rPr>
        <w:t>intensity not seen since the Second World War</w:t>
      </w:r>
      <w:r w:rsidRPr="00A61D3E">
        <w:rPr>
          <w:sz w:val="16"/>
        </w:rPr>
        <w:t xml:space="preserve"> </w:t>
      </w:r>
      <w:r w:rsidRPr="00A61D3E">
        <w:rPr>
          <w:u w:val="single"/>
        </w:rPr>
        <w:t xml:space="preserve">is once again </w:t>
      </w:r>
      <w:r w:rsidRPr="00A61D3E">
        <w:rPr>
          <w:b/>
          <w:iCs/>
          <w:u w:val="single"/>
          <w:bdr w:val="single" w:sz="12" w:space="0" w:color="auto"/>
        </w:rPr>
        <w:t>plausible</w:t>
      </w:r>
      <w:r w:rsidRPr="00A61D3E">
        <w:rPr>
          <w:sz w:val="16"/>
        </w:rPr>
        <w:t xml:space="preserve">.”7 Discussing the likelihood of a second Korean War, the article observes that </w:t>
      </w:r>
      <w:r w:rsidRPr="00A61D3E">
        <w:rPr>
          <w:u w:val="single"/>
        </w:rPr>
        <w:t xml:space="preserve">beyond the nuclear quandary in the Korean peninsula, </w:t>
      </w:r>
      <w:r w:rsidRPr="00603FC9">
        <w:rPr>
          <w:highlight w:val="cyan"/>
          <w:u w:val="single"/>
        </w:rPr>
        <w:t>China is at the cusp</w:t>
      </w:r>
      <w:r w:rsidRPr="00A61D3E">
        <w:rPr>
          <w:u w:val="single"/>
        </w:rPr>
        <w:t xml:space="preserve"> of </w:t>
      </w:r>
      <w:r w:rsidRPr="00A61D3E">
        <w:rPr>
          <w:b/>
          <w:iCs/>
          <w:u w:val="single"/>
          <w:bdr w:val="single" w:sz="12" w:space="0" w:color="auto"/>
        </w:rPr>
        <w:t>great-power competition</w:t>
      </w:r>
      <w:r w:rsidRPr="00A61D3E">
        <w:rPr>
          <w:sz w:val="16"/>
        </w:rPr>
        <w:t xml:space="preserve"> </w:t>
      </w:r>
      <w:r w:rsidRPr="00A61D3E">
        <w:rPr>
          <w:u w:val="single"/>
        </w:rPr>
        <w:t>with the West</w:t>
      </w:r>
      <w:r w:rsidRPr="00A61D3E">
        <w:rPr>
          <w:sz w:val="16"/>
        </w:rPr>
        <w:t xml:space="preserve">.8 </w:t>
      </w:r>
      <w:r w:rsidRPr="00A61D3E">
        <w:rPr>
          <w:u w:val="single"/>
        </w:rPr>
        <w:t xml:space="preserve">Interestingly, many of the </w:t>
      </w:r>
      <w:r w:rsidRPr="00603FC9">
        <w:rPr>
          <w:highlight w:val="cyan"/>
          <w:u w:val="single"/>
        </w:rPr>
        <w:t>defence industries</w:t>
      </w:r>
      <w:r w:rsidRPr="00A61D3E">
        <w:rPr>
          <w:u w:val="single"/>
        </w:rPr>
        <w:t xml:space="preserve"> in the US </w:t>
      </w:r>
      <w:r w:rsidRPr="00603FC9">
        <w:rPr>
          <w:highlight w:val="cyan"/>
          <w:u w:val="single"/>
        </w:rPr>
        <w:t xml:space="preserve">have </w:t>
      </w:r>
      <w:r w:rsidRPr="00603FC9">
        <w:rPr>
          <w:b/>
          <w:iCs/>
          <w:highlight w:val="cyan"/>
          <w:u w:val="single"/>
          <w:bdr w:val="single" w:sz="12" w:space="0" w:color="auto"/>
        </w:rPr>
        <w:t>started preparing</w:t>
      </w:r>
      <w:r w:rsidRPr="00A61D3E">
        <w:rPr>
          <w:u w:val="single"/>
        </w:rPr>
        <w:t xml:space="preserve"> for a great power conflict with serious investment</w:t>
      </w:r>
      <w:r w:rsidRPr="00A61D3E">
        <w:rPr>
          <w:sz w:val="16"/>
        </w:rPr>
        <w:t xml:space="preserve"> in </w:t>
      </w:r>
      <w:r w:rsidRPr="00A61D3E">
        <w:rPr>
          <w:b/>
          <w:iCs/>
          <w:u w:val="single"/>
          <w:bdr w:val="single" w:sz="12" w:space="0" w:color="auto"/>
        </w:rPr>
        <w:t>new tech</w:t>
      </w:r>
      <w:r w:rsidRPr="00A61D3E">
        <w:rPr>
          <w:sz w:val="16"/>
        </w:rPr>
        <w:t xml:space="preserve">nologies.9 The </w:t>
      </w:r>
      <w:r w:rsidRPr="00A61D3E">
        <w:rPr>
          <w:u w:val="single"/>
        </w:rPr>
        <w:t xml:space="preserve">massive Russian and Chinese </w:t>
      </w:r>
      <w:r w:rsidRPr="00A61D3E">
        <w:rPr>
          <w:b/>
          <w:iCs/>
          <w:u w:val="single"/>
          <w:bdr w:val="single" w:sz="12" w:space="0" w:color="auto"/>
        </w:rPr>
        <w:t>arms modernisation</w:t>
      </w:r>
      <w:r w:rsidRPr="00A61D3E">
        <w:rPr>
          <w:sz w:val="16"/>
        </w:rPr>
        <w:t xml:space="preserve"> </w:t>
      </w:r>
      <w:r w:rsidRPr="00A61D3E">
        <w:rPr>
          <w:u w:val="single"/>
        </w:rPr>
        <w:t>efforts are also geared towards a similar objective</w:t>
      </w:r>
      <w:r w:rsidRPr="00A61D3E">
        <w:rPr>
          <w:sz w:val="16"/>
        </w:rPr>
        <w:t>.10</w:t>
      </w:r>
    </w:p>
    <w:p w14:paraId="48830ECB" w14:textId="77777777" w:rsidR="000153CA" w:rsidRPr="00A61D3E" w:rsidRDefault="000153CA" w:rsidP="000153CA">
      <w:pPr>
        <w:rPr>
          <w:sz w:val="16"/>
        </w:rPr>
      </w:pPr>
      <w:r w:rsidRPr="00A61D3E">
        <w:rPr>
          <w:sz w:val="16"/>
        </w:rPr>
        <w:t xml:space="preserve">A large number of analysts hold the threat of great power conflict in their priority listing. Some see great power competition across all three regions of Eurasia and beyond as well as the revival of a global ideological struggle as the core characteristic of the emerging era.11 Dmitri </w:t>
      </w:r>
      <w:r w:rsidRPr="00A61D3E">
        <w:rPr>
          <w:b/>
          <w:iCs/>
          <w:u w:val="single"/>
          <w:bdr w:val="single" w:sz="12" w:space="0" w:color="auto"/>
        </w:rPr>
        <w:t>Trenin</w:t>
      </w:r>
      <w:r w:rsidRPr="00A61D3E">
        <w:rPr>
          <w:sz w:val="16"/>
        </w:rPr>
        <w:t xml:space="preserve"> </w:t>
      </w:r>
      <w:r w:rsidRPr="00A61D3E">
        <w:rPr>
          <w:u w:val="single"/>
        </w:rPr>
        <w:t xml:space="preserve">explains this phenomenon in a </w:t>
      </w:r>
      <w:r w:rsidRPr="00A61D3E">
        <w:rPr>
          <w:b/>
          <w:iCs/>
          <w:u w:val="single"/>
          <w:bdr w:val="single" w:sz="12" w:space="0" w:color="auto"/>
        </w:rPr>
        <w:t>global context</w:t>
      </w:r>
      <w:r w:rsidRPr="00A61D3E">
        <w:rPr>
          <w:sz w:val="16"/>
        </w:rPr>
        <w:t xml:space="preserve">. </w:t>
      </w:r>
      <w:r w:rsidRPr="00A61D3E">
        <w:rPr>
          <w:u w:val="single"/>
        </w:rPr>
        <w:t>He observes that the mounting tensions in the East and</w:t>
      </w:r>
      <w:r w:rsidRPr="00A61D3E">
        <w:rPr>
          <w:sz w:val="16"/>
        </w:rPr>
        <w:t xml:space="preserve"> </w:t>
      </w:r>
      <w:r w:rsidRPr="00A61D3E">
        <w:rPr>
          <w:b/>
          <w:iCs/>
          <w:u w:val="single"/>
          <w:bdr w:val="single" w:sz="12" w:space="0" w:color="auto"/>
        </w:rPr>
        <w:t>S</w:t>
      </w:r>
      <w:r w:rsidRPr="00A61D3E">
        <w:rPr>
          <w:sz w:val="16"/>
        </w:rPr>
        <w:t xml:space="preserve">outh </w:t>
      </w:r>
      <w:r w:rsidRPr="00A61D3E">
        <w:rPr>
          <w:b/>
          <w:iCs/>
          <w:u w:val="single"/>
          <w:bdr w:val="single" w:sz="12" w:space="0" w:color="auto"/>
        </w:rPr>
        <w:t>C</w:t>
      </w:r>
      <w:r w:rsidRPr="00A61D3E">
        <w:rPr>
          <w:sz w:val="16"/>
        </w:rPr>
        <w:t xml:space="preserve">hina </w:t>
      </w:r>
      <w:r w:rsidRPr="00A61D3E">
        <w:rPr>
          <w:b/>
          <w:iCs/>
          <w:u w:val="single"/>
          <w:bdr w:val="single" w:sz="12" w:space="0" w:color="auto"/>
        </w:rPr>
        <w:t>S</w:t>
      </w:r>
      <w:r w:rsidRPr="00A61D3E">
        <w:rPr>
          <w:sz w:val="16"/>
        </w:rPr>
        <w:t xml:space="preserve">eas, </w:t>
      </w:r>
      <w:r w:rsidRPr="00A61D3E">
        <w:rPr>
          <w:u w:val="single"/>
        </w:rPr>
        <w:t xml:space="preserve">the arrival of nationalist leaders in </w:t>
      </w:r>
      <w:r w:rsidRPr="00A61D3E">
        <w:rPr>
          <w:b/>
          <w:iCs/>
          <w:u w:val="single"/>
          <w:bdr w:val="single" w:sz="12" w:space="0" w:color="auto"/>
        </w:rPr>
        <w:t>Tokyo</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New Delhi</w:t>
      </w:r>
      <w:r w:rsidRPr="00A61D3E">
        <w:rPr>
          <w:sz w:val="16"/>
        </w:rPr>
        <w:t xml:space="preserve">, </w:t>
      </w:r>
      <w:r w:rsidRPr="00A61D3E">
        <w:rPr>
          <w:u w:val="single"/>
        </w:rPr>
        <w:t xml:space="preserve">and the </w:t>
      </w:r>
      <w:r w:rsidRPr="00A61D3E">
        <w:rPr>
          <w:b/>
          <w:iCs/>
          <w:u w:val="single"/>
          <w:bdr w:val="single" w:sz="12" w:space="0" w:color="auto"/>
        </w:rPr>
        <w:t xml:space="preserve">revisionist, </w:t>
      </w:r>
      <w:r w:rsidRPr="00A61D3E">
        <w:rPr>
          <w:b/>
          <w:iCs/>
          <w:u w:val="single"/>
          <w:bdr w:val="single" w:sz="12" w:space="0" w:color="auto"/>
        </w:rPr>
        <w:lastRenderedPageBreak/>
        <w:t>resurgent Russia</w:t>
      </w:r>
      <w:r w:rsidRPr="00A61D3E">
        <w:rPr>
          <w:sz w:val="16"/>
        </w:rPr>
        <w:t xml:space="preserve"> </w:t>
      </w:r>
      <w:r w:rsidRPr="00A61D3E">
        <w:rPr>
          <w:u w:val="single"/>
        </w:rPr>
        <w:t>as an emerging trend of great-power competition.</w:t>
      </w:r>
      <w:r w:rsidRPr="00A61D3E">
        <w:rPr>
          <w:sz w:val="16"/>
        </w:rPr>
        <w:t xml:space="preserve">12 A recent report of the Centre for Strategic and International Studies (CSIS) titled 'Coping with Surprise in Great Power Conflicts' evaluates the plausibility and military implications of future great power conflicts.13 Stephen F. </w:t>
      </w:r>
      <w:r w:rsidRPr="00A61D3E">
        <w:rPr>
          <w:b/>
          <w:iCs/>
          <w:u w:val="single"/>
          <w:bdr w:val="single" w:sz="12" w:space="0" w:color="auto"/>
        </w:rPr>
        <w:t>Cohen</w:t>
      </w:r>
      <w:r w:rsidRPr="00A61D3E">
        <w:rPr>
          <w:sz w:val="16"/>
        </w:rPr>
        <w:t xml:space="preserve">, </w:t>
      </w:r>
      <w:r w:rsidRPr="00A61D3E">
        <w:rPr>
          <w:u w:val="single"/>
        </w:rPr>
        <w:t>Professor Emeritus of Russian Studies</w:t>
      </w:r>
      <w:r w:rsidRPr="00A61D3E">
        <w:rPr>
          <w:sz w:val="16"/>
        </w:rPr>
        <w:t xml:space="preserve"> in New York University and Princeton </w:t>
      </w:r>
      <w:r w:rsidRPr="00A61D3E">
        <w:rPr>
          <w:u w:val="single"/>
        </w:rPr>
        <w:t xml:space="preserve">argues that both the </w:t>
      </w:r>
      <w:r w:rsidRPr="00A61D3E">
        <w:rPr>
          <w:b/>
          <w:iCs/>
          <w:u w:val="single"/>
          <w:bdr w:val="single" w:sz="12" w:space="0" w:color="auto"/>
        </w:rPr>
        <w:t>NDS</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NPR</w:t>
      </w:r>
      <w:r w:rsidRPr="00A61D3E">
        <w:rPr>
          <w:sz w:val="16"/>
        </w:rPr>
        <w:t xml:space="preserve"> </w:t>
      </w:r>
      <w:r w:rsidRPr="00A61D3E">
        <w:rPr>
          <w:u w:val="single"/>
        </w:rPr>
        <w:t>validate what he has been warning for the last 20 years</w:t>
      </w:r>
      <w:r w:rsidRPr="00A61D3E">
        <w:rPr>
          <w:sz w:val="16"/>
        </w:rPr>
        <w:t xml:space="preserve"> — a </w:t>
      </w:r>
      <w:r w:rsidRPr="00A61D3E">
        <w:rPr>
          <w:b/>
          <w:iCs/>
          <w:u w:val="single"/>
          <w:bdr w:val="single" w:sz="12" w:space="0" w:color="auto"/>
        </w:rPr>
        <w:t>second Cold War with Russia</w:t>
      </w:r>
      <w:r w:rsidRPr="00A61D3E">
        <w:rPr>
          <w:sz w:val="16"/>
        </w:rPr>
        <w:t>.14</w:t>
      </w:r>
    </w:p>
    <w:p w14:paraId="66DB6E51" w14:textId="77777777" w:rsidR="000153CA" w:rsidRPr="00A61D3E" w:rsidRDefault="000153CA" w:rsidP="000153CA">
      <w:pPr>
        <w:rPr>
          <w:sz w:val="16"/>
          <w:szCs w:val="16"/>
        </w:rPr>
      </w:pPr>
      <w:r w:rsidRPr="00A61D3E">
        <w:rPr>
          <w:sz w:val="16"/>
          <w:szCs w:val="16"/>
        </w:rPr>
        <w:t>US and the Future of Great-Power Conflict</w:t>
      </w:r>
    </w:p>
    <w:p w14:paraId="0B23FAD6" w14:textId="77777777" w:rsidR="000153CA" w:rsidRPr="00A61D3E" w:rsidRDefault="000153CA" w:rsidP="000153CA">
      <w:pPr>
        <w:rPr>
          <w:sz w:val="16"/>
          <w:szCs w:val="16"/>
        </w:rPr>
      </w:pPr>
      <w:r w:rsidRPr="00A61D3E">
        <w:rPr>
          <w:sz w:val="16"/>
          <w:szCs w:val="16"/>
        </w:rPr>
        <w:t>At the core of the burgeoning scholarly interest in great-power conflict are three recent US government documents: the NSS, NDS and NPR. The NSS observes that “after being dismissed as a phenomenon of an earlier century, great power competition returned.” Further, it said that China and Russia began to reassert their regional and global influence and fielding military capabilities designed to deny American access. Through challenging the geopolitical advantages of the US, China and Russia are trying to change the international order in their favour, the NSS observed.15</w:t>
      </w:r>
    </w:p>
    <w:p w14:paraId="7E5A9C4F" w14:textId="77777777" w:rsidR="000153CA" w:rsidRPr="00A61D3E" w:rsidRDefault="000153CA" w:rsidP="000153CA">
      <w:pPr>
        <w:rPr>
          <w:sz w:val="16"/>
        </w:rPr>
      </w:pPr>
      <w:r w:rsidRPr="00A61D3E">
        <w:rPr>
          <w:sz w:val="16"/>
        </w:rPr>
        <w:t xml:space="preserve">While discussing future regional strategies, NSS also signalled the possibility of the return of an ideological struggle similar to the Cold War by stating that “a geopolitical competition between free and repressive visions of world order is taking place in the Indo-Pacific region.”16 </w:t>
      </w:r>
      <w:r w:rsidRPr="00A61D3E">
        <w:rPr>
          <w:u w:val="single"/>
        </w:rPr>
        <w:t xml:space="preserve">The NSS </w:t>
      </w:r>
      <w:r w:rsidRPr="00A61D3E">
        <w:rPr>
          <w:b/>
          <w:iCs/>
          <w:u w:val="single"/>
          <w:bdr w:val="single" w:sz="12" w:space="0" w:color="auto"/>
        </w:rPr>
        <w:t>explicitly</w:t>
      </w:r>
      <w:r w:rsidRPr="00A61D3E">
        <w:rPr>
          <w:u w:val="single"/>
        </w:rPr>
        <w:t xml:space="preserve"> and </w:t>
      </w:r>
      <w:r w:rsidRPr="00A61D3E">
        <w:rPr>
          <w:b/>
          <w:iCs/>
          <w:u w:val="single"/>
          <w:bdr w:val="single" w:sz="12" w:space="0" w:color="auto"/>
        </w:rPr>
        <w:t>repeatedly criticises</w:t>
      </w:r>
      <w:r w:rsidRPr="00A61D3E">
        <w:rPr>
          <w:sz w:val="16"/>
        </w:rPr>
        <w:t xml:space="preserve"> </w:t>
      </w:r>
      <w:r w:rsidRPr="00A61D3E">
        <w:rPr>
          <w:u w:val="single"/>
        </w:rPr>
        <w:t>China’s efforts at using economic incentives and military threats to “persuade other states to heed its political and security agenda</w:t>
      </w:r>
      <w:r w:rsidRPr="00A61D3E">
        <w:rPr>
          <w:sz w:val="16"/>
        </w:rPr>
        <w:t xml:space="preserve">.”17 Moreover, </w:t>
      </w:r>
      <w:r w:rsidRPr="00A61D3E">
        <w:rPr>
          <w:u w:val="single"/>
        </w:rPr>
        <w:t>in rather tough words, the document criticises China’s prestigious Belt and Road Initiative for its “</w:t>
      </w:r>
      <w:r w:rsidRPr="00A61D3E">
        <w:rPr>
          <w:b/>
          <w:iCs/>
          <w:u w:val="single"/>
          <w:bdr w:val="single" w:sz="12" w:space="0" w:color="auto"/>
        </w:rPr>
        <w:t>unfair trade practices</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extractive economic policies</w:t>
      </w:r>
      <w:r w:rsidRPr="00A61D3E">
        <w:rPr>
          <w:sz w:val="16"/>
        </w:rPr>
        <w:t xml:space="preserve">.”18 </w:t>
      </w:r>
      <w:r w:rsidRPr="00A61D3E">
        <w:rPr>
          <w:u w:val="single"/>
        </w:rPr>
        <w:t xml:space="preserve">As the NSS shows, the US views China and its rise as a </w:t>
      </w:r>
      <w:r w:rsidRPr="00A61D3E">
        <w:rPr>
          <w:b/>
          <w:iCs/>
          <w:u w:val="single"/>
          <w:bdr w:val="single" w:sz="12" w:space="0" w:color="auto"/>
        </w:rPr>
        <w:t>threat</w:t>
      </w:r>
      <w:r w:rsidRPr="00A61D3E">
        <w:rPr>
          <w:u w:val="single"/>
        </w:rPr>
        <w:t xml:space="preserve"> </w:t>
      </w:r>
      <w:r w:rsidRPr="00A61D3E">
        <w:rPr>
          <w:sz w:val="16"/>
        </w:rPr>
        <w:t>to US hegemony.</w:t>
      </w:r>
    </w:p>
    <w:p w14:paraId="752B8838" w14:textId="77777777" w:rsidR="000153CA" w:rsidRPr="00A61D3E" w:rsidRDefault="000153CA" w:rsidP="000153CA">
      <w:pPr>
        <w:rPr>
          <w:sz w:val="16"/>
          <w:szCs w:val="16"/>
        </w:rPr>
      </w:pPr>
      <w:r w:rsidRPr="00A61D3E">
        <w:rPr>
          <w:sz w:val="16"/>
          <w:szCs w:val="16"/>
        </w:rPr>
        <w:t>Similarly, the NDS also paints Russia and China with the same brush, but in darker hues. While releasing the document at the Johns Hopkins School of Advanced International Studies (SAIS), Secretary of Defence James N. Mattis indicated the shift in strategy by saying “great power competition, not terrorism, is now the primary focus of US national security.”19 He also added that “we face growing threats from revisionist powers as different as China and Russia are from each other, nations that do seek to create a world consistent with their authoritarian models, pursuing veto authority over other nations' economic, diplomatic and security decisions.”20 Mattis expressed a similar view in his testimony to the Senate Armed Services Committee as well. He said: “A return of great power competition, marked by a resurgent and more aggressive Russian Federation and a rising, more confident and assertive China, places the international order under assault.”21</w:t>
      </w:r>
    </w:p>
    <w:p w14:paraId="2215C069" w14:textId="77777777" w:rsidR="000153CA" w:rsidRPr="00A61D3E" w:rsidRDefault="000153CA" w:rsidP="000153CA">
      <w:pPr>
        <w:rPr>
          <w:sz w:val="16"/>
        </w:rPr>
      </w:pPr>
      <w:r w:rsidRPr="00A61D3E">
        <w:rPr>
          <w:sz w:val="16"/>
        </w:rPr>
        <w:t xml:space="preserve">While the NSS talks of a Chinese threat to the Indo-Pacific region, the NDS presents it as an imminent threat to the rules-based world order in which China seeks to replace the US as the global leader. </w:t>
      </w:r>
      <w:r w:rsidRPr="00A61D3E">
        <w:rPr>
          <w:u w:val="single"/>
        </w:rPr>
        <w:t>The strategy contains elements of both the notion of ‘winner takes all’ and the concept of Thucydides Trap</w:t>
      </w:r>
      <w:r w:rsidRPr="00A61D3E">
        <w:rPr>
          <w:sz w:val="16"/>
        </w:rPr>
        <w:t xml:space="preserve">. For instance, </w:t>
      </w:r>
      <w:r w:rsidRPr="00A61D3E">
        <w:rPr>
          <w:u w:val="single"/>
        </w:rPr>
        <w:t>the US sees China’s military</w:t>
      </w:r>
      <w:r w:rsidRPr="00A61D3E">
        <w:rPr>
          <w:sz w:val="16"/>
        </w:rPr>
        <w:t xml:space="preserve"> </w:t>
      </w:r>
      <w:r w:rsidRPr="00A61D3E">
        <w:rPr>
          <w:b/>
          <w:iCs/>
          <w:u w:val="single"/>
          <w:bdr w:val="single" w:sz="12" w:space="0" w:color="auto"/>
        </w:rPr>
        <w:t>modernisation</w:t>
      </w:r>
      <w:r w:rsidRPr="00A61D3E">
        <w:rPr>
          <w:sz w:val="16"/>
        </w:rPr>
        <w:t xml:space="preserve"> programme </w:t>
      </w:r>
      <w:r w:rsidRPr="00A61D3E">
        <w:rPr>
          <w:u w:val="single"/>
        </w:rPr>
        <w:t xml:space="preserve">as an effort to displace US hegemony and achieve </w:t>
      </w:r>
      <w:r w:rsidRPr="00A61D3E">
        <w:rPr>
          <w:b/>
          <w:iCs/>
          <w:u w:val="single"/>
          <w:bdr w:val="single" w:sz="12" w:space="0" w:color="auto"/>
        </w:rPr>
        <w:t>global pre-eminence</w:t>
      </w:r>
      <w:r w:rsidRPr="00A61D3E">
        <w:rPr>
          <w:sz w:val="16"/>
        </w:rPr>
        <w:t xml:space="preserve">. </w:t>
      </w:r>
      <w:r w:rsidRPr="00A61D3E">
        <w:rPr>
          <w:u w:val="single"/>
        </w:rPr>
        <w:t>The basis of such calculations is the same strategic distrust and worst-case assumptions explained by Graham Allison</w:t>
      </w:r>
      <w:r w:rsidRPr="00A61D3E">
        <w:rPr>
          <w:sz w:val="16"/>
        </w:rPr>
        <w:t xml:space="preserve">. These fundamental shifts in US policy, prioritising inter-state competition, supplemented with similar responses from China and Russia, have brought the threat of great power conflict to the top of the global agenda. </w:t>
      </w:r>
      <w:r w:rsidRPr="00A61D3E">
        <w:rPr>
          <w:u w:val="single"/>
        </w:rPr>
        <w:t xml:space="preserve">The new NPR also acknowledges the emergence of </w:t>
      </w:r>
      <w:r w:rsidRPr="00A61D3E">
        <w:rPr>
          <w:b/>
          <w:iCs/>
          <w:u w:val="single"/>
          <w:bdr w:val="single" w:sz="12" w:space="0" w:color="auto"/>
        </w:rPr>
        <w:t>great power tensions</w:t>
      </w:r>
      <w:r w:rsidRPr="00A61D3E">
        <w:rPr>
          <w:sz w:val="16"/>
        </w:rPr>
        <w:t xml:space="preserve"> </w:t>
      </w:r>
      <w:r w:rsidRPr="00A61D3E">
        <w:rPr>
          <w:u w:val="single"/>
        </w:rPr>
        <w:t>as the driving force in international security</w:t>
      </w:r>
      <w:r w:rsidRPr="00A61D3E">
        <w:rPr>
          <w:sz w:val="16"/>
        </w:rPr>
        <w:t xml:space="preserve">. </w:t>
      </w:r>
      <w:r w:rsidRPr="00A61D3E">
        <w:rPr>
          <w:u w:val="single"/>
        </w:rPr>
        <w:t>Taking advances in Russian and Chinese</w:t>
      </w:r>
      <w:r w:rsidRPr="00A61D3E">
        <w:rPr>
          <w:sz w:val="16"/>
        </w:rPr>
        <w:t xml:space="preserve"> </w:t>
      </w:r>
      <w:r w:rsidRPr="00A61D3E">
        <w:rPr>
          <w:b/>
          <w:iCs/>
          <w:u w:val="single"/>
          <w:bdr w:val="single" w:sz="12" w:space="0" w:color="auto"/>
        </w:rPr>
        <w:t>nuclear capabilities</w:t>
      </w:r>
      <w:r w:rsidRPr="00A61D3E">
        <w:rPr>
          <w:sz w:val="16"/>
        </w:rPr>
        <w:t xml:space="preserve"> seriously, the </w:t>
      </w:r>
      <w:r w:rsidRPr="00A61D3E">
        <w:rPr>
          <w:u w:val="single"/>
        </w:rPr>
        <w:t>review proposes a comprehensive nuclear</w:t>
      </w:r>
      <w:r w:rsidRPr="00A61D3E">
        <w:rPr>
          <w:sz w:val="16"/>
        </w:rPr>
        <w:t xml:space="preserve"> </w:t>
      </w:r>
      <w:r w:rsidRPr="00A61D3E">
        <w:rPr>
          <w:b/>
          <w:iCs/>
          <w:u w:val="single"/>
          <w:bdr w:val="single" w:sz="12" w:space="0" w:color="auto"/>
        </w:rPr>
        <w:t>recapitalisation programme</w:t>
      </w:r>
      <w:r w:rsidRPr="00A61D3E">
        <w:rPr>
          <w:sz w:val="16"/>
        </w:rPr>
        <w:t xml:space="preserve"> </w:t>
      </w:r>
      <w:r w:rsidRPr="00A61D3E">
        <w:rPr>
          <w:u w:val="single"/>
        </w:rPr>
        <w:t xml:space="preserve">to meet the </w:t>
      </w:r>
      <w:r w:rsidRPr="00A61D3E">
        <w:rPr>
          <w:b/>
          <w:iCs/>
          <w:u w:val="single"/>
          <w:bdr w:val="single" w:sz="12" w:space="0" w:color="auto"/>
        </w:rPr>
        <w:t>future threat</w:t>
      </w:r>
      <w:r w:rsidRPr="00A61D3E">
        <w:rPr>
          <w:sz w:val="16"/>
        </w:rPr>
        <w:t xml:space="preserve">. Here too, </w:t>
      </w:r>
      <w:r w:rsidRPr="00A61D3E">
        <w:rPr>
          <w:u w:val="single"/>
        </w:rPr>
        <w:t xml:space="preserve">the priority for Washington is to “maintain a </w:t>
      </w:r>
      <w:r w:rsidRPr="00A61D3E">
        <w:rPr>
          <w:b/>
          <w:iCs/>
          <w:u w:val="single"/>
          <w:bdr w:val="single" w:sz="12" w:space="0" w:color="auto"/>
        </w:rPr>
        <w:t>forward military presence</w:t>
      </w:r>
      <w:r w:rsidRPr="00A61D3E">
        <w:rPr>
          <w:sz w:val="16"/>
        </w:rPr>
        <w:t xml:space="preserve"> </w:t>
      </w:r>
      <w:r w:rsidRPr="00A61D3E">
        <w:rPr>
          <w:u w:val="single"/>
        </w:rPr>
        <w:t xml:space="preserve">capable of </w:t>
      </w:r>
      <w:r w:rsidRPr="00A61D3E">
        <w:rPr>
          <w:b/>
          <w:iCs/>
          <w:u w:val="single"/>
          <w:bdr w:val="single" w:sz="12" w:space="0" w:color="auto"/>
        </w:rPr>
        <w:t>deterring</w:t>
      </w:r>
      <w:r w:rsidRPr="00A61D3E">
        <w:rPr>
          <w:u w:val="single"/>
        </w:rPr>
        <w:t xml:space="preserve"> and, if necessary, </w:t>
      </w:r>
      <w:r w:rsidRPr="00A61D3E">
        <w:rPr>
          <w:b/>
          <w:iCs/>
          <w:u w:val="single"/>
          <w:bdr w:val="single" w:sz="12" w:space="0" w:color="auto"/>
        </w:rPr>
        <w:t xml:space="preserve">defeating any </w:t>
      </w:r>
      <w:r w:rsidRPr="00A61D3E">
        <w:rPr>
          <w:sz w:val="16"/>
        </w:rPr>
        <w:t>adversary.”22</w:t>
      </w:r>
    </w:p>
    <w:p w14:paraId="37833D8F" w14:textId="77777777" w:rsidR="000153CA" w:rsidRPr="00A61D3E" w:rsidRDefault="000153CA" w:rsidP="000153CA">
      <w:pPr>
        <w:rPr>
          <w:sz w:val="16"/>
          <w:szCs w:val="16"/>
        </w:rPr>
      </w:pPr>
      <w:r w:rsidRPr="00A61D3E">
        <w:rPr>
          <w:sz w:val="16"/>
          <w:szCs w:val="16"/>
        </w:rPr>
        <w:t>Many see these developments as an inevitable fall out of the Trump Presidency. However, the Obama administration had also identified Russia and China as the greatest security challenges to the US. For instance, in his Defense Posture Statement, the then Secretary of Defense Ashton Carter described “great power competition from a resurgent Russia and a rising China” as the top two challenges for the US in future.23 The statement continued:</w:t>
      </w:r>
    </w:p>
    <w:p w14:paraId="40DD6061" w14:textId="77777777" w:rsidR="000153CA" w:rsidRPr="00A61D3E" w:rsidRDefault="000153CA" w:rsidP="000153CA">
      <w:pPr>
        <w:rPr>
          <w:sz w:val="16"/>
          <w:szCs w:val="16"/>
        </w:rPr>
      </w:pPr>
      <w:r w:rsidRPr="00A61D3E">
        <w:rPr>
          <w:sz w:val="16"/>
          <w:szCs w:val="16"/>
        </w:rPr>
        <w:t>“Russia and China are our most stressing competitors, as they have both developed and are continuing to advance military systems that threaten our advantages in specific areas, and in some cases, they are developing weapons and ways of war that seek to achieve their objectives in ways they hope would pre-empt a response by the United States.”24</w:t>
      </w:r>
    </w:p>
    <w:p w14:paraId="07C74361" w14:textId="77777777" w:rsidR="000153CA" w:rsidRPr="00A61D3E" w:rsidRDefault="000153CA" w:rsidP="000153CA">
      <w:pPr>
        <w:rPr>
          <w:sz w:val="16"/>
          <w:szCs w:val="16"/>
        </w:rPr>
      </w:pPr>
      <w:r w:rsidRPr="00A61D3E">
        <w:rPr>
          <w:sz w:val="16"/>
          <w:szCs w:val="16"/>
        </w:rPr>
        <w:t>Chinese and Russian views on Great-Power Competition</w:t>
      </w:r>
    </w:p>
    <w:p w14:paraId="0270A76D" w14:textId="77777777" w:rsidR="000153CA" w:rsidRPr="00A61D3E" w:rsidRDefault="000153CA" w:rsidP="000153CA">
      <w:pPr>
        <w:rPr>
          <w:b/>
          <w:iCs/>
          <w:u w:val="single"/>
        </w:rPr>
      </w:pPr>
      <w:r w:rsidRPr="00A61D3E">
        <w:rPr>
          <w:sz w:val="16"/>
        </w:rPr>
        <w:t xml:space="preserve">While US strategic documents identify China and Russia as great powers and competition with these countries as its future priority,25 the articulations and responses from China and Russia also signal the return of high politics. Both China and Russia view themselves as great powers. </w:t>
      </w:r>
      <w:r w:rsidRPr="00A61D3E">
        <w:rPr>
          <w:u w:val="single"/>
        </w:rPr>
        <w:t>China’s economic weight</w:t>
      </w:r>
      <w:r w:rsidRPr="00A61D3E">
        <w:rPr>
          <w:sz w:val="16"/>
        </w:rPr>
        <w:t xml:space="preserve">, rapidly expanding military power including nuclear weapons, </w:t>
      </w:r>
      <w:r w:rsidRPr="00A61D3E">
        <w:rPr>
          <w:u w:val="single"/>
        </w:rPr>
        <w:t xml:space="preserve">population size and UNSC veto virtually </w:t>
      </w:r>
      <w:r w:rsidRPr="00A61D3E">
        <w:rPr>
          <w:b/>
          <w:iCs/>
          <w:u w:val="single"/>
          <w:bdr w:val="single" w:sz="12" w:space="0" w:color="auto"/>
        </w:rPr>
        <w:t>guarantee great power status</w:t>
      </w:r>
      <w:r w:rsidRPr="00A61D3E">
        <w:rPr>
          <w:sz w:val="16"/>
        </w:rPr>
        <w:t xml:space="preserve">. </w:t>
      </w:r>
      <w:r w:rsidRPr="00A61D3E">
        <w:rPr>
          <w:u w:val="single"/>
        </w:rPr>
        <w:t xml:space="preserve">Though </w:t>
      </w:r>
      <w:r w:rsidRPr="00603FC9">
        <w:rPr>
          <w:highlight w:val="cyan"/>
          <w:u w:val="single"/>
        </w:rPr>
        <w:t>Russia</w:t>
      </w:r>
      <w:r w:rsidRPr="00A61D3E">
        <w:rPr>
          <w:u w:val="single"/>
        </w:rPr>
        <w:t xml:space="preserve"> has limited capabilities outside the nuclear realm and UNSC membership, it still </w:t>
      </w:r>
      <w:r w:rsidRPr="00603FC9">
        <w:rPr>
          <w:highlight w:val="cyan"/>
          <w:u w:val="single"/>
        </w:rPr>
        <w:t xml:space="preserve">enjoys the power to </w:t>
      </w:r>
      <w:r w:rsidRPr="00603FC9">
        <w:rPr>
          <w:b/>
          <w:iCs/>
          <w:highlight w:val="cyan"/>
          <w:u w:val="single"/>
          <w:bdr w:val="single" w:sz="12" w:space="0" w:color="auto"/>
        </w:rPr>
        <w:t>disrupt</w:t>
      </w:r>
      <w:r w:rsidRPr="00A61D3E">
        <w:rPr>
          <w:u w:val="single"/>
        </w:rPr>
        <w:t xml:space="preserve"> and </w:t>
      </w:r>
      <w:r w:rsidRPr="00A61D3E">
        <w:rPr>
          <w:b/>
          <w:iCs/>
          <w:u w:val="single"/>
          <w:bdr w:val="single" w:sz="12" w:space="0" w:color="auto"/>
        </w:rPr>
        <w:t xml:space="preserve">reconfigure </w:t>
      </w:r>
      <w:r w:rsidRPr="00603FC9">
        <w:rPr>
          <w:b/>
          <w:iCs/>
          <w:highlight w:val="cyan"/>
          <w:u w:val="single"/>
          <w:bdr w:val="single" w:sz="12" w:space="0" w:color="auto"/>
        </w:rPr>
        <w:t>the international system</w:t>
      </w:r>
      <w:r w:rsidRPr="00A61D3E">
        <w:rPr>
          <w:sz w:val="16"/>
        </w:rPr>
        <w:t xml:space="preserve">. </w:t>
      </w:r>
      <w:r w:rsidRPr="00A61D3E">
        <w:rPr>
          <w:u w:val="single"/>
        </w:rPr>
        <w:t xml:space="preserve">It has the ability to </w:t>
      </w:r>
      <w:r w:rsidRPr="00603FC9">
        <w:rPr>
          <w:highlight w:val="cyan"/>
          <w:u w:val="single"/>
        </w:rPr>
        <w:t>devastate</w:t>
      </w:r>
      <w:r w:rsidRPr="00A61D3E">
        <w:rPr>
          <w:u w:val="single"/>
        </w:rPr>
        <w:t xml:space="preserve"> a significant portion of </w:t>
      </w:r>
      <w:r w:rsidRPr="00603FC9">
        <w:rPr>
          <w:highlight w:val="cyan"/>
          <w:u w:val="single"/>
        </w:rPr>
        <w:t>the globe with</w:t>
      </w:r>
      <w:r w:rsidRPr="00A61D3E">
        <w:rPr>
          <w:u w:val="single"/>
        </w:rPr>
        <w:t xml:space="preserve"> its </w:t>
      </w:r>
      <w:r w:rsidRPr="00603FC9">
        <w:rPr>
          <w:b/>
          <w:iCs/>
          <w:highlight w:val="cyan"/>
          <w:u w:val="single"/>
          <w:bdr w:val="single" w:sz="12" w:space="0" w:color="auto"/>
        </w:rPr>
        <w:t>nuclear</w:t>
      </w:r>
      <w:r w:rsidRPr="00603FC9">
        <w:rPr>
          <w:sz w:val="16"/>
          <w:highlight w:val="cyan"/>
        </w:rPr>
        <w:t xml:space="preserve"> </w:t>
      </w:r>
      <w:r w:rsidRPr="00603FC9">
        <w:rPr>
          <w:highlight w:val="cyan"/>
          <w:u w:val="single"/>
        </w:rPr>
        <w:t>and</w:t>
      </w:r>
      <w:r w:rsidRPr="00603FC9">
        <w:rPr>
          <w:sz w:val="16"/>
          <w:highlight w:val="cyan"/>
        </w:rPr>
        <w:t xml:space="preserve"> </w:t>
      </w:r>
      <w:r w:rsidRPr="00603FC9">
        <w:rPr>
          <w:b/>
          <w:iCs/>
          <w:highlight w:val="cyan"/>
          <w:u w:val="single"/>
          <w:bdr w:val="single" w:sz="12" w:space="0" w:color="auto"/>
        </w:rPr>
        <w:t>conventional weapons</w:t>
      </w:r>
      <w:r w:rsidRPr="00A61D3E">
        <w:rPr>
          <w:sz w:val="16"/>
        </w:rPr>
        <w:t xml:space="preserve"> </w:t>
      </w:r>
      <w:r w:rsidRPr="00A61D3E">
        <w:rPr>
          <w:u w:val="single"/>
        </w:rPr>
        <w:t>arsenal</w:t>
      </w:r>
      <w:r w:rsidRPr="00A61D3E">
        <w:rPr>
          <w:sz w:val="16"/>
        </w:rPr>
        <w:t>. Another significant factor is Russia’s strategic geographical location, which makes it an indispensable player in both Asia and the Greater Middle East. Finally, with its huge energy resource, Russia is an energy superpower as well.</w:t>
      </w:r>
    </w:p>
    <w:p w14:paraId="36D3A324" w14:textId="77777777" w:rsidR="000153CA" w:rsidRPr="00A61D3E" w:rsidRDefault="000153CA" w:rsidP="000153CA">
      <w:pPr>
        <w:rPr>
          <w:sz w:val="16"/>
        </w:rPr>
      </w:pPr>
      <w:r w:rsidRPr="00A61D3E">
        <w:rPr>
          <w:sz w:val="16"/>
        </w:rPr>
        <w:t xml:space="preserve">China, with its growing influence in the system, aims to reshape the international order to ensure that it is receptive to its concerns. Though China has not stated that great power competition is its priority, its grand strategy puts it in competition with the interests of the US and other powers in the system. When power transition theories suggested that arising power and the hegemon are unlikely to settle peacefully26 and projected China as the latest challenger to US hegemony, China responded with a curious phrase: 'A new model of great power relations'27 This notion refused to see great power relations as a zero-sum game and proposed a win-win situation for all through cooperation. It was Xi Jinping who proposed to establish a ‘new type of Great Power relations’ between China and the US during his trip to Washington in 2012. For several years thereafter, the promise of a 'new model' was nearly impossible for Chinese media and officials to avoid mentioning. For instance, in September 2015, on the eve of President Xi's visit to the United States, Cui Tiankai, the Chinese Ambassador to the US, used the phrase 12 times in a single editorial in the Peoples' Daily.28 However, since Donald Trump came to office, </w:t>
      </w:r>
      <w:r w:rsidRPr="00A61D3E">
        <w:rPr>
          <w:u w:val="single"/>
        </w:rPr>
        <w:t xml:space="preserve">China has abandoned the phrase and focused on donning the </w:t>
      </w:r>
      <w:r w:rsidRPr="00A61D3E">
        <w:rPr>
          <w:b/>
          <w:iCs/>
          <w:u w:val="single"/>
          <w:bdr w:val="single" w:sz="12" w:space="0" w:color="auto"/>
        </w:rPr>
        <w:t>mantle</w:t>
      </w:r>
      <w:r w:rsidRPr="00A61D3E">
        <w:rPr>
          <w:u w:val="single"/>
        </w:rPr>
        <w:t xml:space="preserve"> of </w:t>
      </w:r>
      <w:r w:rsidRPr="00A61D3E">
        <w:rPr>
          <w:b/>
          <w:iCs/>
          <w:u w:val="single"/>
          <w:bdr w:val="single" w:sz="12" w:space="0" w:color="auto"/>
        </w:rPr>
        <w:t>global leadership</w:t>
      </w:r>
      <w:r w:rsidRPr="00A61D3E">
        <w:rPr>
          <w:sz w:val="16"/>
        </w:rPr>
        <w:t xml:space="preserve">. </w:t>
      </w:r>
      <w:r w:rsidRPr="00A61D3E">
        <w:rPr>
          <w:u w:val="single"/>
        </w:rPr>
        <w:t xml:space="preserve">Xi's address on economic globalization in Davos is a </w:t>
      </w:r>
      <w:r w:rsidRPr="00A61D3E">
        <w:rPr>
          <w:b/>
          <w:iCs/>
          <w:u w:val="single"/>
          <w:bdr w:val="single" w:sz="12" w:space="0" w:color="auto"/>
        </w:rPr>
        <w:t>case in point</w:t>
      </w:r>
      <w:r w:rsidRPr="00A61D3E">
        <w:rPr>
          <w:sz w:val="16"/>
        </w:rPr>
        <w:t>.29</w:t>
      </w:r>
    </w:p>
    <w:p w14:paraId="70266BCD" w14:textId="77777777" w:rsidR="000153CA" w:rsidRPr="00A61D3E" w:rsidRDefault="000153CA" w:rsidP="000153CA">
      <w:pPr>
        <w:rPr>
          <w:sz w:val="16"/>
        </w:rPr>
      </w:pPr>
      <w:r w:rsidRPr="00A61D3E">
        <w:rPr>
          <w:sz w:val="16"/>
        </w:rPr>
        <w:t xml:space="preserve">It is true that, while the global media extensively debated the portrayal of China in the NSS as a threat to US hegemony, the People's Daily, the official newspaper of the Chinese Communist Party, did not even react to the criticism. However, militarily, </w:t>
      </w:r>
      <w:r w:rsidRPr="00603FC9">
        <w:rPr>
          <w:highlight w:val="cyan"/>
          <w:u w:val="single"/>
        </w:rPr>
        <w:t xml:space="preserve">China continues to </w:t>
      </w:r>
      <w:r w:rsidRPr="00603FC9">
        <w:rPr>
          <w:b/>
          <w:iCs/>
          <w:highlight w:val="cyan"/>
          <w:u w:val="single"/>
          <w:bdr w:val="single" w:sz="12" w:space="0" w:color="auto"/>
        </w:rPr>
        <w:t>invest</w:t>
      </w:r>
      <w:r w:rsidRPr="00A61D3E">
        <w:rPr>
          <w:u w:val="single"/>
        </w:rPr>
        <w:t xml:space="preserve"> in capabilities that are explicitly designed </w:t>
      </w:r>
      <w:r w:rsidRPr="00603FC9">
        <w:rPr>
          <w:highlight w:val="cyan"/>
          <w:u w:val="single"/>
        </w:rPr>
        <w:t>to</w:t>
      </w:r>
      <w:r w:rsidRPr="00603FC9">
        <w:rPr>
          <w:sz w:val="16"/>
          <w:highlight w:val="cyan"/>
        </w:rPr>
        <w:t xml:space="preserve"> </w:t>
      </w:r>
      <w:r w:rsidRPr="00603FC9">
        <w:rPr>
          <w:b/>
          <w:iCs/>
          <w:highlight w:val="cyan"/>
          <w:u w:val="single"/>
          <w:bdr w:val="single" w:sz="12" w:space="0" w:color="auto"/>
        </w:rPr>
        <w:t>exploit</w:t>
      </w:r>
      <w:r w:rsidRPr="00A61D3E">
        <w:rPr>
          <w:sz w:val="16"/>
        </w:rPr>
        <w:t xml:space="preserve"> </w:t>
      </w:r>
      <w:r w:rsidRPr="00A61D3E">
        <w:rPr>
          <w:u w:val="single"/>
        </w:rPr>
        <w:t xml:space="preserve">perceived US </w:t>
      </w:r>
      <w:r w:rsidRPr="00603FC9">
        <w:rPr>
          <w:b/>
          <w:iCs/>
          <w:highlight w:val="cyan"/>
          <w:u w:val="single"/>
          <w:bdr w:val="single" w:sz="12" w:space="0" w:color="auto"/>
        </w:rPr>
        <w:t>military vulnerabilities</w:t>
      </w:r>
      <w:r w:rsidRPr="00A61D3E">
        <w:rPr>
          <w:sz w:val="16"/>
        </w:rPr>
        <w:t xml:space="preserve">. </w:t>
      </w:r>
      <w:r w:rsidRPr="00A61D3E">
        <w:rPr>
          <w:u w:val="single"/>
        </w:rPr>
        <w:t>China’s Military Strategy</w:t>
      </w:r>
      <w:r w:rsidRPr="00A61D3E">
        <w:rPr>
          <w:sz w:val="16"/>
        </w:rPr>
        <w:t xml:space="preserve"> (2015) </w:t>
      </w:r>
      <w:r w:rsidRPr="00A61D3E">
        <w:rPr>
          <w:u w:val="single"/>
        </w:rPr>
        <w:t>asserts that its armed forces will gradually shoulder more international responsibilities and obligations</w:t>
      </w:r>
      <w:r w:rsidRPr="00A61D3E">
        <w:rPr>
          <w:sz w:val="16"/>
        </w:rPr>
        <w:t xml:space="preserve">.30 </w:t>
      </w:r>
      <w:r w:rsidRPr="00A61D3E">
        <w:rPr>
          <w:u w:val="single"/>
        </w:rPr>
        <w:t>Its</w:t>
      </w:r>
      <w:r w:rsidRPr="00A61D3E">
        <w:rPr>
          <w:sz w:val="16"/>
        </w:rPr>
        <w:t xml:space="preserve"> </w:t>
      </w:r>
      <w:r w:rsidRPr="00A61D3E">
        <w:rPr>
          <w:b/>
          <w:iCs/>
          <w:u w:val="single"/>
          <w:bdr w:val="single" w:sz="12" w:space="0" w:color="auto"/>
        </w:rPr>
        <w:t>anti-access/area-denial</w:t>
      </w:r>
      <w:r w:rsidRPr="00A61D3E">
        <w:rPr>
          <w:sz w:val="16"/>
        </w:rPr>
        <w:t xml:space="preserve"> </w:t>
      </w:r>
      <w:r w:rsidRPr="00A61D3E">
        <w:rPr>
          <w:u w:val="single"/>
        </w:rPr>
        <w:t>capabilities threaten to erode the foundation of the</w:t>
      </w:r>
      <w:r w:rsidRPr="00A61D3E">
        <w:rPr>
          <w:sz w:val="16"/>
        </w:rPr>
        <w:t xml:space="preserve"> </w:t>
      </w:r>
      <w:r w:rsidRPr="00A61D3E">
        <w:rPr>
          <w:b/>
          <w:iCs/>
          <w:u w:val="single"/>
          <w:bdr w:val="single" w:sz="12" w:space="0" w:color="auto"/>
        </w:rPr>
        <w:t>US security commitments</w:t>
      </w:r>
      <w:r w:rsidRPr="00A61D3E">
        <w:rPr>
          <w:sz w:val="16"/>
        </w:rPr>
        <w:t xml:space="preserve"> </w:t>
      </w:r>
      <w:r w:rsidRPr="00A61D3E">
        <w:rPr>
          <w:u w:val="single"/>
        </w:rPr>
        <w:t>in Asia</w:t>
      </w:r>
      <w:r w:rsidRPr="00A61D3E">
        <w:rPr>
          <w:sz w:val="16"/>
        </w:rPr>
        <w:t xml:space="preserve">.31 Chinese policies towards the Asia-Pacific inevitably challenge the US approach. For instance, in January 2017, 'China's Policies on Asia-Pacific Security Cooperation' strongly criticised the US on the issues of Anti-Ballistic Missile and South China Sea.32 Moreover, </w:t>
      </w:r>
      <w:r w:rsidRPr="00A61D3E">
        <w:rPr>
          <w:u w:val="single"/>
        </w:rPr>
        <w:t xml:space="preserve">the Chinese military today represents a </w:t>
      </w:r>
      <w:r w:rsidRPr="00A61D3E">
        <w:rPr>
          <w:b/>
          <w:iCs/>
          <w:u w:val="single"/>
          <w:bdr w:val="single" w:sz="12" w:space="0" w:color="auto"/>
        </w:rPr>
        <w:t>cutting-edge combat force</w:t>
      </w:r>
      <w:r w:rsidRPr="00A61D3E">
        <w:rPr>
          <w:sz w:val="16"/>
        </w:rPr>
        <w:t xml:space="preserve"> </w:t>
      </w:r>
      <w:r w:rsidRPr="00A61D3E">
        <w:rPr>
          <w:u w:val="single"/>
        </w:rPr>
        <w:t xml:space="preserve">that fields increasingly sophisticated capabilities in significant numbers. Its </w:t>
      </w:r>
      <w:r w:rsidRPr="00A61D3E">
        <w:rPr>
          <w:b/>
          <w:iCs/>
          <w:u w:val="single"/>
          <w:bdr w:val="single" w:sz="12" w:space="0" w:color="auto"/>
        </w:rPr>
        <w:t>fifth-generation stealth fighter</w:t>
      </w:r>
      <w:r w:rsidRPr="00A61D3E">
        <w:rPr>
          <w:sz w:val="16"/>
        </w:rPr>
        <w:t xml:space="preserve">, the J-20, </w:t>
      </w:r>
      <w:r w:rsidRPr="00A61D3E">
        <w:rPr>
          <w:u w:val="single"/>
        </w:rPr>
        <w:t>poses a</w:t>
      </w:r>
      <w:r w:rsidRPr="00A61D3E">
        <w:rPr>
          <w:sz w:val="16"/>
        </w:rPr>
        <w:t xml:space="preserve"> </w:t>
      </w:r>
      <w:r w:rsidRPr="00A61D3E">
        <w:rPr>
          <w:b/>
          <w:iCs/>
          <w:u w:val="single"/>
          <w:bdr w:val="single" w:sz="12" w:space="0" w:color="auto"/>
        </w:rPr>
        <w:t>vital threat to US air and naval power</w:t>
      </w:r>
      <w:r w:rsidRPr="00A61D3E">
        <w:rPr>
          <w:sz w:val="16"/>
        </w:rPr>
        <w:t xml:space="preserve"> in the Indo-Pacific.33 </w:t>
      </w:r>
      <w:r w:rsidRPr="00A61D3E">
        <w:rPr>
          <w:u w:val="single"/>
        </w:rPr>
        <w:t xml:space="preserve">The </w:t>
      </w:r>
      <w:r w:rsidRPr="00A61D3E">
        <w:rPr>
          <w:b/>
          <w:iCs/>
          <w:u w:val="single"/>
          <w:bdr w:val="single" w:sz="12" w:space="0" w:color="auto"/>
        </w:rPr>
        <w:t>trade war</w:t>
      </w:r>
      <w:r w:rsidRPr="00A61D3E">
        <w:rPr>
          <w:sz w:val="16"/>
        </w:rPr>
        <w:t xml:space="preserve"> </w:t>
      </w:r>
      <w:r w:rsidRPr="00A61D3E">
        <w:rPr>
          <w:u w:val="single"/>
        </w:rPr>
        <w:t xml:space="preserve">between the US and China and Chinese plans to pay for </w:t>
      </w:r>
      <w:r w:rsidRPr="00A61D3E">
        <w:rPr>
          <w:b/>
          <w:iCs/>
          <w:u w:val="single"/>
          <w:bdr w:val="single" w:sz="12" w:space="0" w:color="auto"/>
        </w:rPr>
        <w:t>oil</w:t>
      </w:r>
      <w:r w:rsidRPr="00A61D3E">
        <w:rPr>
          <w:u w:val="single"/>
        </w:rPr>
        <w:t xml:space="preserve"> in </w:t>
      </w:r>
      <w:r w:rsidRPr="00A61D3E">
        <w:rPr>
          <w:b/>
          <w:iCs/>
          <w:u w:val="single"/>
          <w:bdr w:val="single" w:sz="12" w:space="0" w:color="auto"/>
        </w:rPr>
        <w:t>yuan</w:t>
      </w:r>
      <w:r w:rsidRPr="00A61D3E">
        <w:rPr>
          <w:u w:val="single"/>
        </w:rPr>
        <w:t xml:space="preserve"> instead of the dollar in future also indicate that the relationship between the two great powers will </w:t>
      </w:r>
      <w:r w:rsidRPr="00A61D3E">
        <w:rPr>
          <w:b/>
          <w:iCs/>
          <w:u w:val="single"/>
          <w:bdr w:val="single" w:sz="12" w:space="0" w:color="auto"/>
        </w:rPr>
        <w:t>not be friendly</w:t>
      </w:r>
      <w:r w:rsidRPr="00A61D3E">
        <w:rPr>
          <w:sz w:val="16"/>
        </w:rPr>
        <w:t>.34</w:t>
      </w:r>
    </w:p>
    <w:p w14:paraId="0D029282" w14:textId="77777777" w:rsidR="000153CA" w:rsidRPr="00A61D3E" w:rsidRDefault="000153CA" w:rsidP="000153CA">
      <w:pPr>
        <w:rPr>
          <w:sz w:val="16"/>
        </w:rPr>
      </w:pPr>
      <w:r w:rsidRPr="00603FC9">
        <w:rPr>
          <w:highlight w:val="cyan"/>
          <w:u w:val="single"/>
        </w:rPr>
        <w:t>The</w:t>
      </w:r>
      <w:r w:rsidRPr="00603FC9">
        <w:rPr>
          <w:sz w:val="16"/>
          <w:highlight w:val="cyan"/>
        </w:rPr>
        <w:t xml:space="preserve"> </w:t>
      </w:r>
      <w:r w:rsidRPr="00603FC9">
        <w:rPr>
          <w:b/>
          <w:iCs/>
          <w:highlight w:val="cyan"/>
          <w:u w:val="single"/>
          <w:bdr w:val="single" w:sz="12" w:space="0" w:color="auto"/>
        </w:rPr>
        <w:t>deteriorating relationship</w:t>
      </w:r>
      <w:r w:rsidRPr="00603FC9">
        <w:rPr>
          <w:sz w:val="16"/>
          <w:highlight w:val="cyan"/>
        </w:rPr>
        <w:t xml:space="preserve"> </w:t>
      </w:r>
      <w:r w:rsidRPr="00603FC9">
        <w:rPr>
          <w:highlight w:val="cyan"/>
          <w:u w:val="single"/>
        </w:rPr>
        <w:t>between Russia and the West</w:t>
      </w:r>
      <w:r w:rsidRPr="00A61D3E">
        <w:rPr>
          <w:sz w:val="16"/>
        </w:rPr>
        <w:t xml:space="preserve"> and Russia's worldview </w:t>
      </w:r>
      <w:r w:rsidRPr="00A61D3E">
        <w:rPr>
          <w:u w:val="single"/>
        </w:rPr>
        <w:t xml:space="preserve">also </w:t>
      </w:r>
      <w:r w:rsidRPr="00603FC9">
        <w:rPr>
          <w:highlight w:val="cyan"/>
          <w:u w:val="single"/>
        </w:rPr>
        <w:t xml:space="preserve">enhance the threat of </w:t>
      </w:r>
      <w:r w:rsidRPr="00603FC9">
        <w:rPr>
          <w:b/>
          <w:iCs/>
          <w:highlight w:val="cyan"/>
          <w:u w:val="single"/>
          <w:bdr w:val="single" w:sz="12" w:space="0" w:color="auto"/>
        </w:rPr>
        <w:t>great power conflict</w:t>
      </w:r>
      <w:r w:rsidRPr="00A61D3E">
        <w:rPr>
          <w:sz w:val="16"/>
        </w:rPr>
        <w:t xml:space="preserve">. </w:t>
      </w:r>
      <w:r w:rsidRPr="00A61D3E">
        <w:rPr>
          <w:u w:val="single"/>
        </w:rPr>
        <w:t>Russia believes that the Western system</w:t>
      </w:r>
      <w:r w:rsidRPr="00A61D3E">
        <w:rPr>
          <w:sz w:val="16"/>
        </w:rPr>
        <w:t xml:space="preserve"> of order </w:t>
      </w:r>
      <w:r w:rsidRPr="00A61D3E">
        <w:rPr>
          <w:u w:val="single"/>
        </w:rPr>
        <w:t xml:space="preserve">threatens its interests and wants to work towards the development of a </w:t>
      </w:r>
      <w:r w:rsidRPr="00A61D3E">
        <w:rPr>
          <w:b/>
          <w:iCs/>
          <w:u w:val="single"/>
          <w:bdr w:val="single" w:sz="12" w:space="0" w:color="auto"/>
        </w:rPr>
        <w:t>new world order</w:t>
      </w:r>
      <w:r w:rsidRPr="00A61D3E">
        <w:rPr>
          <w:sz w:val="16"/>
        </w:rPr>
        <w:t xml:space="preserve"> </w:t>
      </w:r>
      <w:r w:rsidRPr="00A61D3E">
        <w:rPr>
          <w:u w:val="single"/>
        </w:rPr>
        <w:t xml:space="preserve">that promotes Russian </w:t>
      </w:r>
      <w:r w:rsidRPr="00A61D3E">
        <w:rPr>
          <w:b/>
          <w:iCs/>
          <w:u w:val="single"/>
          <w:bdr w:val="single" w:sz="12" w:space="0" w:color="auto"/>
        </w:rPr>
        <w:t>interests</w:t>
      </w:r>
      <w:r w:rsidRPr="00A61D3E">
        <w:rPr>
          <w:sz w:val="16"/>
        </w:rPr>
        <w:t xml:space="preserve">.35 </w:t>
      </w:r>
      <w:r w:rsidRPr="00603FC9">
        <w:rPr>
          <w:highlight w:val="cyan"/>
          <w:u w:val="single"/>
        </w:rPr>
        <w:t>Russia’s</w:t>
      </w:r>
      <w:r w:rsidRPr="00603FC9">
        <w:rPr>
          <w:sz w:val="16"/>
          <w:highlight w:val="cyan"/>
        </w:rPr>
        <w:t xml:space="preserve"> </w:t>
      </w:r>
      <w:r w:rsidRPr="00603FC9">
        <w:rPr>
          <w:b/>
          <w:iCs/>
          <w:highlight w:val="cyan"/>
          <w:u w:val="single"/>
          <w:bdr w:val="single" w:sz="12" w:space="0" w:color="auto"/>
        </w:rPr>
        <w:t>security and military policy</w:t>
      </w:r>
      <w:r w:rsidRPr="00A61D3E">
        <w:rPr>
          <w:sz w:val="16"/>
        </w:rPr>
        <w:t xml:space="preserve"> </w:t>
      </w:r>
      <w:r w:rsidRPr="00A61D3E">
        <w:rPr>
          <w:u w:val="single"/>
        </w:rPr>
        <w:t xml:space="preserve">after 2014 </w:t>
      </w:r>
      <w:r w:rsidRPr="00603FC9">
        <w:rPr>
          <w:highlight w:val="cyan"/>
          <w:u w:val="single"/>
        </w:rPr>
        <w:t>sees the world as</w:t>
      </w:r>
      <w:r w:rsidRPr="00A61D3E">
        <w:rPr>
          <w:u w:val="single"/>
        </w:rPr>
        <w:t xml:space="preserve"> a </w:t>
      </w:r>
      <w:r w:rsidRPr="00603FC9">
        <w:rPr>
          <w:b/>
          <w:iCs/>
          <w:highlight w:val="cyan"/>
          <w:u w:val="single"/>
          <w:bdr w:val="single" w:sz="12" w:space="0" w:color="auto"/>
        </w:rPr>
        <w:t>hostile</w:t>
      </w:r>
      <w:r w:rsidRPr="00A61D3E">
        <w:rPr>
          <w:b/>
          <w:iCs/>
          <w:u w:val="single"/>
          <w:bdr w:val="single" w:sz="12" w:space="0" w:color="auto"/>
        </w:rPr>
        <w:t xml:space="preserve"> place</w:t>
      </w:r>
      <w:r w:rsidRPr="00A61D3E">
        <w:rPr>
          <w:sz w:val="16"/>
        </w:rPr>
        <w:t xml:space="preserve"> </w:t>
      </w:r>
      <w:r w:rsidRPr="00A61D3E">
        <w:rPr>
          <w:u w:val="single"/>
        </w:rPr>
        <w:t xml:space="preserve">marked by stiff competition amongst major powers and </w:t>
      </w:r>
      <w:r w:rsidRPr="00A61D3E">
        <w:rPr>
          <w:b/>
          <w:iCs/>
          <w:u w:val="single"/>
          <w:bdr w:val="single" w:sz="12" w:space="0" w:color="auto"/>
        </w:rPr>
        <w:t>all documents</w:t>
      </w:r>
      <w:r w:rsidRPr="00A61D3E">
        <w:rPr>
          <w:sz w:val="16"/>
        </w:rPr>
        <w:t xml:space="preserve"> </w:t>
      </w:r>
      <w:r w:rsidRPr="00A61D3E">
        <w:rPr>
          <w:u w:val="single"/>
        </w:rPr>
        <w:t xml:space="preserve">emphasize the importance of </w:t>
      </w:r>
      <w:r w:rsidRPr="00A61D3E">
        <w:rPr>
          <w:b/>
          <w:iCs/>
          <w:u w:val="single"/>
          <w:bdr w:val="single" w:sz="12" w:space="0" w:color="auto"/>
        </w:rPr>
        <w:t>military force in global politics</w:t>
      </w:r>
      <w:r w:rsidRPr="00A61D3E">
        <w:rPr>
          <w:sz w:val="16"/>
        </w:rPr>
        <w:t>.36 Russia’s military doctrine also reflects its tense relationship with the West. Maintaining Russia’s pre-eminence in the post-Soviet space remains its key foreign policy priority.37</w:t>
      </w:r>
    </w:p>
    <w:p w14:paraId="36BB4272" w14:textId="77777777" w:rsidR="000153CA" w:rsidRPr="00A61D3E" w:rsidRDefault="000153CA" w:rsidP="000153CA">
      <w:pPr>
        <w:rPr>
          <w:sz w:val="16"/>
        </w:rPr>
      </w:pPr>
      <w:r w:rsidRPr="00603FC9">
        <w:rPr>
          <w:highlight w:val="cyan"/>
          <w:u w:val="single"/>
        </w:rPr>
        <w:t>The relationship</w:t>
      </w:r>
      <w:r w:rsidRPr="00A61D3E">
        <w:rPr>
          <w:u w:val="single"/>
        </w:rPr>
        <w:t xml:space="preserve"> between Russia and the West </w:t>
      </w:r>
      <w:r w:rsidRPr="00603FC9">
        <w:rPr>
          <w:highlight w:val="cyan"/>
          <w:u w:val="single"/>
        </w:rPr>
        <w:t xml:space="preserve">is in a </w:t>
      </w:r>
      <w:r w:rsidRPr="00603FC9">
        <w:rPr>
          <w:b/>
          <w:iCs/>
          <w:highlight w:val="cyan"/>
          <w:u w:val="single"/>
          <w:bdr w:val="single" w:sz="12" w:space="0" w:color="auto"/>
        </w:rPr>
        <w:t>new low</w:t>
      </w:r>
      <w:r w:rsidRPr="00A61D3E">
        <w:rPr>
          <w:sz w:val="16"/>
        </w:rPr>
        <w:t xml:space="preserve"> </w:t>
      </w:r>
      <w:r w:rsidRPr="00A61D3E">
        <w:rPr>
          <w:u w:val="single"/>
        </w:rPr>
        <w:t xml:space="preserve">with allegations of Russian involvement in US </w:t>
      </w:r>
      <w:r w:rsidRPr="00A61D3E">
        <w:rPr>
          <w:b/>
          <w:iCs/>
          <w:u w:val="single"/>
          <w:bdr w:val="single" w:sz="12" w:space="0" w:color="auto"/>
        </w:rPr>
        <w:t>elections</w:t>
      </w:r>
      <w:r w:rsidRPr="00A61D3E">
        <w:rPr>
          <w:sz w:val="16"/>
        </w:rPr>
        <w:t xml:space="preserve"> </w:t>
      </w:r>
      <w:r w:rsidRPr="00A61D3E">
        <w:rPr>
          <w:u w:val="single"/>
        </w:rPr>
        <w:t xml:space="preserve">and also in the </w:t>
      </w:r>
      <w:r w:rsidRPr="00A61D3E">
        <w:rPr>
          <w:b/>
          <w:iCs/>
          <w:u w:val="single"/>
          <w:bdr w:val="single" w:sz="12" w:space="0" w:color="auto"/>
        </w:rPr>
        <w:t>nerve agent attack</w:t>
      </w:r>
      <w:r w:rsidRPr="00A61D3E">
        <w:rPr>
          <w:sz w:val="16"/>
        </w:rPr>
        <w:t xml:space="preserve"> </w:t>
      </w:r>
      <w:r w:rsidRPr="00A61D3E">
        <w:rPr>
          <w:u w:val="single"/>
        </w:rPr>
        <w:t>against a former Russian spy on British soil</w:t>
      </w:r>
      <w:r w:rsidRPr="00A61D3E">
        <w:rPr>
          <w:sz w:val="16"/>
        </w:rPr>
        <w:t xml:space="preserve">. </w:t>
      </w:r>
      <w:r w:rsidRPr="00A61D3E">
        <w:rPr>
          <w:u w:val="single"/>
        </w:rPr>
        <w:t xml:space="preserve">While NATO identifies Russia as the </w:t>
      </w:r>
      <w:r w:rsidRPr="00A61D3E">
        <w:rPr>
          <w:b/>
          <w:iCs/>
          <w:u w:val="single"/>
          <w:bdr w:val="single" w:sz="12" w:space="0" w:color="auto"/>
        </w:rPr>
        <w:t>principal</w:t>
      </w:r>
      <w:r w:rsidRPr="00A61D3E">
        <w:rPr>
          <w:u w:val="single"/>
        </w:rPr>
        <w:t xml:space="preserve"> security</w:t>
      </w:r>
      <w:r w:rsidRPr="00A61D3E">
        <w:rPr>
          <w:sz w:val="16"/>
        </w:rPr>
        <w:t xml:space="preserve"> </w:t>
      </w:r>
      <w:r w:rsidRPr="00A61D3E">
        <w:rPr>
          <w:b/>
          <w:iCs/>
          <w:u w:val="single"/>
          <w:bdr w:val="single" w:sz="12" w:space="0" w:color="auto"/>
        </w:rPr>
        <w:t>threat</w:t>
      </w:r>
      <w:r w:rsidRPr="00A61D3E">
        <w:rPr>
          <w:sz w:val="16"/>
        </w:rPr>
        <w:t xml:space="preserve"> to the West, alongside the Islamic State and Ebola, </w:t>
      </w:r>
      <w:r w:rsidRPr="00603FC9">
        <w:rPr>
          <w:highlight w:val="cyan"/>
          <w:u w:val="single"/>
        </w:rPr>
        <w:t xml:space="preserve">Russia is engaged in </w:t>
      </w:r>
      <w:r w:rsidRPr="00603FC9">
        <w:rPr>
          <w:b/>
          <w:iCs/>
          <w:highlight w:val="cyan"/>
          <w:u w:val="single"/>
          <w:bdr w:val="single" w:sz="12" w:space="0" w:color="auto"/>
        </w:rPr>
        <w:t>nuclear sabre-rattling</w:t>
      </w:r>
      <w:r w:rsidRPr="00A61D3E">
        <w:rPr>
          <w:sz w:val="16"/>
        </w:rPr>
        <w:t xml:space="preserve"> </w:t>
      </w:r>
      <w:r w:rsidRPr="00A61D3E">
        <w:rPr>
          <w:u w:val="single"/>
        </w:rPr>
        <w:t xml:space="preserve">to remind the West of the possible </w:t>
      </w:r>
      <w:r w:rsidRPr="00A61D3E">
        <w:rPr>
          <w:b/>
          <w:iCs/>
          <w:u w:val="single"/>
          <w:bdr w:val="single" w:sz="12" w:space="0" w:color="auto"/>
        </w:rPr>
        <w:t>costs of military action</w:t>
      </w:r>
      <w:r w:rsidRPr="00A61D3E">
        <w:rPr>
          <w:sz w:val="16"/>
        </w:rPr>
        <w:t xml:space="preserve"> against Russia. </w:t>
      </w:r>
      <w:r w:rsidRPr="00A61D3E">
        <w:rPr>
          <w:u w:val="single"/>
        </w:rPr>
        <w:t xml:space="preserve">Russia is also making </w:t>
      </w:r>
      <w:r w:rsidRPr="00603FC9">
        <w:rPr>
          <w:highlight w:val="cyan"/>
          <w:u w:val="single"/>
        </w:rPr>
        <w:t>efforts</w:t>
      </w:r>
      <w:r w:rsidRPr="00A61D3E">
        <w:rPr>
          <w:u w:val="single"/>
        </w:rPr>
        <w:t xml:space="preserve"> to </w:t>
      </w:r>
      <w:r w:rsidRPr="00603FC9">
        <w:rPr>
          <w:highlight w:val="cyan"/>
          <w:u w:val="single"/>
        </w:rPr>
        <w:t xml:space="preserve">form a </w:t>
      </w:r>
      <w:r w:rsidRPr="00603FC9">
        <w:rPr>
          <w:b/>
          <w:iCs/>
          <w:highlight w:val="cyan"/>
          <w:u w:val="single"/>
          <w:bdr w:val="single" w:sz="12" w:space="0" w:color="auto"/>
        </w:rPr>
        <w:t>grand anti-US alliance</w:t>
      </w:r>
      <w:r w:rsidRPr="00A61D3E">
        <w:rPr>
          <w:b/>
          <w:iCs/>
          <w:u w:val="single"/>
          <w:bdr w:val="single" w:sz="12" w:space="0" w:color="auto"/>
        </w:rPr>
        <w:t xml:space="preserve"> with China</w:t>
      </w:r>
      <w:r w:rsidRPr="00A61D3E">
        <w:rPr>
          <w:sz w:val="16"/>
        </w:rPr>
        <w:t xml:space="preserve">.38 </w:t>
      </w:r>
      <w:r w:rsidRPr="00A61D3E">
        <w:rPr>
          <w:u w:val="single"/>
        </w:rPr>
        <w:t xml:space="preserve">The </w:t>
      </w:r>
      <w:r w:rsidRPr="00A61D3E">
        <w:rPr>
          <w:b/>
          <w:iCs/>
          <w:u w:val="single"/>
          <w:bdr w:val="single" w:sz="12" w:space="0" w:color="auto"/>
        </w:rPr>
        <w:t>Syrian</w:t>
      </w:r>
      <w:r w:rsidRPr="00A61D3E">
        <w:rPr>
          <w:u w:val="single"/>
        </w:rPr>
        <w:t xml:space="preserve"> conflict is another example of evolving</w:t>
      </w:r>
      <w:r w:rsidRPr="00A61D3E">
        <w:rPr>
          <w:sz w:val="16"/>
        </w:rPr>
        <w:t xml:space="preserve"> </w:t>
      </w:r>
      <w:r w:rsidRPr="00A61D3E">
        <w:rPr>
          <w:b/>
          <w:iCs/>
          <w:u w:val="single"/>
          <w:bdr w:val="single" w:sz="12" w:space="0" w:color="auto"/>
        </w:rPr>
        <w:t xml:space="preserve">Russia-US clash. </w:t>
      </w:r>
      <w:r w:rsidRPr="00A61D3E">
        <w:rPr>
          <w:sz w:val="16"/>
        </w:rPr>
        <w:t>While Russia supports Assad regime, the US backs some of the opposition forces including the Kurds.</w:t>
      </w:r>
    </w:p>
    <w:p w14:paraId="48F0D240" w14:textId="77777777" w:rsidR="000153CA" w:rsidRPr="00A61D3E" w:rsidRDefault="000153CA" w:rsidP="000153CA">
      <w:pPr>
        <w:rPr>
          <w:sz w:val="16"/>
          <w:szCs w:val="16"/>
        </w:rPr>
      </w:pPr>
      <w:r w:rsidRPr="00A61D3E">
        <w:rPr>
          <w:sz w:val="16"/>
          <w:szCs w:val="16"/>
        </w:rPr>
        <w:t>Though the Cold War ended almost three decades ago, one of the alliances that owes its origins to that struggle, NATO, still plays a pivotal role in the mounting tensions with Russia. The crisis in Ukraine is a case in point. As John Mearsheimer argues, it was the West’s fault, NATO enlargement and EU’s eastward expansion that provoked Putin to use military force.39 NATO's defensive drill called 'Iron Wolf 2017' to deter Russian aggression in the Kaliningrad enclave of Baltic and Russia's response 'Zapad 2017' contributed a lot to the mounting tension.40 These military drills represent a shift from a “political” dispute to a “military” conflict between the two sides.</w:t>
      </w:r>
    </w:p>
    <w:p w14:paraId="59BEBBFD" w14:textId="77777777" w:rsidR="000153CA" w:rsidRPr="00A61D3E" w:rsidRDefault="000153CA" w:rsidP="000153CA">
      <w:pPr>
        <w:rPr>
          <w:sz w:val="16"/>
          <w:szCs w:val="16"/>
        </w:rPr>
      </w:pPr>
      <w:r w:rsidRPr="00A61D3E">
        <w:rPr>
          <w:sz w:val="16"/>
          <w:szCs w:val="16"/>
        </w:rPr>
        <w:t>Conclusion</w:t>
      </w:r>
    </w:p>
    <w:p w14:paraId="053EB17B" w14:textId="77777777" w:rsidR="000153CA" w:rsidRPr="00A61D3E" w:rsidRDefault="000153CA" w:rsidP="000153CA">
      <w:pPr>
        <w:rPr>
          <w:b/>
          <w:iCs/>
          <w:u w:val="single"/>
          <w:bdr w:val="single" w:sz="12" w:space="0" w:color="auto"/>
        </w:rPr>
      </w:pPr>
      <w:r w:rsidRPr="00A61D3E">
        <w:rPr>
          <w:u w:val="single"/>
        </w:rPr>
        <w:t>US</w:t>
      </w:r>
      <w:r w:rsidRPr="00A61D3E">
        <w:rPr>
          <w:sz w:val="16"/>
        </w:rPr>
        <w:t xml:space="preserve"> </w:t>
      </w:r>
      <w:r w:rsidRPr="00A61D3E">
        <w:rPr>
          <w:b/>
          <w:iCs/>
          <w:u w:val="single"/>
          <w:bdr w:val="single" w:sz="12" w:space="0" w:color="auto"/>
        </w:rPr>
        <w:t>strategic documents</w:t>
      </w:r>
      <w:r w:rsidRPr="00A61D3E">
        <w:rPr>
          <w:sz w:val="16"/>
        </w:rPr>
        <w:t xml:space="preserve"> </w:t>
      </w:r>
      <w:r w:rsidRPr="00A61D3E">
        <w:rPr>
          <w:u w:val="single"/>
        </w:rPr>
        <w:t xml:space="preserve">and the </w:t>
      </w:r>
      <w:r w:rsidRPr="00A61D3E">
        <w:rPr>
          <w:b/>
          <w:iCs/>
          <w:u w:val="single"/>
          <w:bdr w:val="single" w:sz="12" w:space="0" w:color="auto"/>
        </w:rPr>
        <w:t>Chinese</w:t>
      </w:r>
      <w:r w:rsidRPr="00A61D3E">
        <w:rPr>
          <w:sz w:val="16"/>
        </w:rPr>
        <w:t xml:space="preserve"> </w:t>
      </w:r>
      <w:r w:rsidRPr="00A61D3E">
        <w:rPr>
          <w:u w:val="single"/>
        </w:rPr>
        <w:t>and</w:t>
      </w:r>
      <w:r w:rsidRPr="00A61D3E">
        <w:rPr>
          <w:sz w:val="16"/>
        </w:rPr>
        <w:t xml:space="preserve"> </w:t>
      </w:r>
      <w:r w:rsidRPr="00A61D3E">
        <w:rPr>
          <w:b/>
          <w:iCs/>
          <w:u w:val="single"/>
          <w:bdr w:val="single" w:sz="12" w:space="0" w:color="auto"/>
        </w:rPr>
        <w:t>Russian responses</w:t>
      </w:r>
      <w:r w:rsidRPr="00A61D3E">
        <w:rPr>
          <w:sz w:val="16"/>
        </w:rPr>
        <w:t xml:space="preserve"> </w:t>
      </w:r>
      <w:r w:rsidRPr="00A61D3E">
        <w:rPr>
          <w:u w:val="single"/>
        </w:rPr>
        <w:t>confirm that the geopolitical competition among the great powers is rising</w:t>
      </w:r>
      <w:r w:rsidRPr="00A61D3E">
        <w:rPr>
          <w:sz w:val="16"/>
        </w:rPr>
        <w:t xml:space="preserve">. However, none of this leads to the automatic conclusion that a great power conflict will break out anytime in the near future. </w:t>
      </w:r>
      <w:r w:rsidRPr="00603FC9">
        <w:rPr>
          <w:highlight w:val="cyan"/>
          <w:u w:val="single"/>
        </w:rPr>
        <w:t>Viewed through</w:t>
      </w:r>
      <w:r w:rsidRPr="00A61D3E">
        <w:rPr>
          <w:u w:val="single"/>
        </w:rPr>
        <w:t xml:space="preserve"> the </w:t>
      </w:r>
      <w:r w:rsidRPr="00A61D3E">
        <w:rPr>
          <w:b/>
          <w:iCs/>
          <w:u w:val="single"/>
          <w:bdr w:val="single" w:sz="12" w:space="0" w:color="auto"/>
        </w:rPr>
        <w:t>prism</w:t>
      </w:r>
      <w:r w:rsidRPr="00A61D3E">
        <w:rPr>
          <w:u w:val="single"/>
        </w:rPr>
        <w:t xml:space="preserve"> of </w:t>
      </w:r>
      <w:r w:rsidRPr="00603FC9">
        <w:rPr>
          <w:b/>
          <w:iCs/>
          <w:highlight w:val="cyan"/>
          <w:u w:val="single"/>
          <w:bdr w:val="single" w:sz="12" w:space="0" w:color="auto"/>
        </w:rPr>
        <w:t>power transition theory</w:t>
      </w:r>
      <w:r w:rsidRPr="00A61D3E">
        <w:rPr>
          <w:sz w:val="16"/>
        </w:rPr>
        <w:t xml:space="preserve">, </w:t>
      </w:r>
      <w:r w:rsidRPr="00A61D3E">
        <w:rPr>
          <w:u w:val="single"/>
        </w:rPr>
        <w:t xml:space="preserve">US strategies and decision to prioritise military options over diplomacy could pave the way towards </w:t>
      </w:r>
      <w:r w:rsidRPr="00A61D3E">
        <w:rPr>
          <w:b/>
          <w:iCs/>
          <w:u w:val="single"/>
          <w:bdr w:val="single" w:sz="12" w:space="0" w:color="auto"/>
        </w:rPr>
        <w:t>military conflict</w:t>
      </w:r>
      <w:r w:rsidRPr="00A61D3E">
        <w:rPr>
          <w:sz w:val="16"/>
        </w:rPr>
        <w:t xml:space="preserve">. </w:t>
      </w:r>
      <w:r w:rsidRPr="00603FC9">
        <w:rPr>
          <w:highlight w:val="cyan"/>
          <w:u w:val="single"/>
        </w:rPr>
        <w:t xml:space="preserve">If the hegemon decides to </w:t>
      </w:r>
      <w:r w:rsidRPr="00603FC9">
        <w:rPr>
          <w:b/>
          <w:iCs/>
          <w:highlight w:val="cyan"/>
          <w:u w:val="single"/>
          <w:bdr w:val="single" w:sz="12" w:space="0" w:color="auto"/>
        </w:rPr>
        <w:t>check its decline</w:t>
      </w:r>
      <w:r w:rsidRPr="00603FC9">
        <w:rPr>
          <w:highlight w:val="cyan"/>
          <w:u w:val="single"/>
        </w:rPr>
        <w:t xml:space="preserve"> by</w:t>
      </w:r>
      <w:r w:rsidRPr="00603FC9">
        <w:rPr>
          <w:sz w:val="16"/>
          <w:highlight w:val="cyan"/>
        </w:rPr>
        <w:t xml:space="preserve"> </w:t>
      </w:r>
      <w:r w:rsidRPr="00603FC9">
        <w:rPr>
          <w:b/>
          <w:iCs/>
          <w:highlight w:val="cyan"/>
          <w:u w:val="single"/>
          <w:bdr w:val="single" w:sz="12" w:space="0" w:color="auto"/>
        </w:rPr>
        <w:t>escalating tensions</w:t>
      </w:r>
      <w:r w:rsidRPr="00A61D3E">
        <w:rPr>
          <w:sz w:val="16"/>
        </w:rPr>
        <w:t xml:space="preserve"> </w:t>
      </w:r>
      <w:r w:rsidRPr="00A61D3E">
        <w:rPr>
          <w:u w:val="single"/>
        </w:rPr>
        <w:t xml:space="preserve">with other great powers in the system, the risk of </w:t>
      </w:r>
      <w:r w:rsidRPr="00603FC9">
        <w:rPr>
          <w:b/>
          <w:iCs/>
          <w:highlight w:val="cyan"/>
          <w:u w:val="single"/>
          <w:bdr w:val="single" w:sz="12" w:space="0" w:color="auto"/>
        </w:rPr>
        <w:t>conflict will rise.</w:t>
      </w:r>
    </w:p>
    <w:p w14:paraId="512B639F" w14:textId="77777777" w:rsidR="000153CA" w:rsidRPr="00A61D3E" w:rsidRDefault="000153CA" w:rsidP="000153CA">
      <w:pPr>
        <w:rPr>
          <w:b/>
          <w:iCs/>
          <w:u w:val="single"/>
          <w:bdr w:val="single" w:sz="12" w:space="0" w:color="auto"/>
        </w:rPr>
      </w:pPr>
      <w:r w:rsidRPr="00603FC9">
        <w:rPr>
          <w:highlight w:val="cyan"/>
          <w:u w:val="single"/>
        </w:rPr>
        <w:t>The</w:t>
      </w:r>
      <w:r w:rsidRPr="00A61D3E">
        <w:rPr>
          <w:u w:val="single"/>
        </w:rPr>
        <w:t xml:space="preserve"> fundamentally</w:t>
      </w:r>
      <w:r w:rsidRPr="00A61D3E">
        <w:rPr>
          <w:sz w:val="16"/>
        </w:rPr>
        <w:t xml:space="preserve"> </w:t>
      </w:r>
      <w:r w:rsidRPr="00603FC9">
        <w:rPr>
          <w:b/>
          <w:iCs/>
          <w:highlight w:val="cyan"/>
          <w:u w:val="single"/>
          <w:bdr w:val="single" w:sz="12" w:space="0" w:color="auto"/>
        </w:rPr>
        <w:t>anarchic nature of world politics</w:t>
      </w:r>
      <w:r w:rsidRPr="00603FC9">
        <w:rPr>
          <w:sz w:val="16"/>
          <w:highlight w:val="cyan"/>
        </w:rPr>
        <w:t xml:space="preserve"> </w:t>
      </w:r>
      <w:r w:rsidRPr="00603FC9">
        <w:rPr>
          <w:highlight w:val="cyan"/>
          <w:u w:val="single"/>
        </w:rPr>
        <w:t>supplemented by</w:t>
      </w:r>
      <w:r w:rsidRPr="00A61D3E">
        <w:rPr>
          <w:u w:val="single"/>
        </w:rPr>
        <w:t xml:space="preserve"> the deepening </w:t>
      </w:r>
      <w:r w:rsidRPr="00603FC9">
        <w:rPr>
          <w:b/>
          <w:iCs/>
          <w:highlight w:val="cyan"/>
          <w:u w:val="single"/>
          <w:bdr w:val="single" w:sz="12" w:space="0" w:color="auto"/>
        </w:rPr>
        <w:t>misperceptions</w:t>
      </w:r>
      <w:r w:rsidRPr="00603FC9">
        <w:rPr>
          <w:sz w:val="16"/>
          <w:highlight w:val="cyan"/>
        </w:rPr>
        <w:t xml:space="preserve"> </w:t>
      </w:r>
      <w:r w:rsidRPr="00603FC9">
        <w:rPr>
          <w:highlight w:val="cyan"/>
          <w:u w:val="single"/>
        </w:rPr>
        <w:t>and</w:t>
      </w:r>
      <w:r w:rsidRPr="00603FC9">
        <w:rPr>
          <w:sz w:val="16"/>
          <w:highlight w:val="cyan"/>
        </w:rPr>
        <w:t xml:space="preserve"> </w:t>
      </w:r>
      <w:r w:rsidRPr="00603FC9">
        <w:rPr>
          <w:b/>
          <w:iCs/>
          <w:highlight w:val="cyan"/>
          <w:u w:val="single"/>
          <w:bdr w:val="single" w:sz="12" w:space="0" w:color="auto"/>
        </w:rPr>
        <w:t>faulty calculations</w:t>
      </w:r>
      <w:r w:rsidRPr="00A61D3E">
        <w:rPr>
          <w:sz w:val="16"/>
        </w:rPr>
        <w:t xml:space="preserve"> </w:t>
      </w:r>
      <w:r w:rsidRPr="00A61D3E">
        <w:rPr>
          <w:u w:val="single"/>
        </w:rPr>
        <w:t xml:space="preserve">of the great powers would </w:t>
      </w:r>
      <w:r w:rsidRPr="00603FC9">
        <w:rPr>
          <w:highlight w:val="cyan"/>
          <w:u w:val="single"/>
        </w:rPr>
        <w:t>suggest</w:t>
      </w:r>
      <w:r w:rsidRPr="00A61D3E">
        <w:rPr>
          <w:u w:val="single"/>
        </w:rPr>
        <w:t xml:space="preserve"> a similar conclusion.</w:t>
      </w:r>
      <w:r w:rsidRPr="00A61D3E">
        <w:rPr>
          <w:sz w:val="16"/>
        </w:rPr>
        <w:t xml:space="preserve"> </w:t>
      </w:r>
      <w:r w:rsidRPr="00A61D3E">
        <w:rPr>
          <w:u w:val="single"/>
        </w:rPr>
        <w:t xml:space="preserve">Great power relations are the sole prominent </w:t>
      </w:r>
      <w:r w:rsidRPr="00A61D3E">
        <w:rPr>
          <w:b/>
          <w:iCs/>
          <w:u w:val="single"/>
          <w:bdr w:val="single" w:sz="12" w:space="0" w:color="auto"/>
        </w:rPr>
        <w:t>make-or-break issue</w:t>
      </w:r>
      <w:r w:rsidRPr="00A61D3E">
        <w:rPr>
          <w:sz w:val="16"/>
        </w:rPr>
        <w:t xml:space="preserve"> </w:t>
      </w:r>
      <w:r w:rsidRPr="00A61D3E">
        <w:rPr>
          <w:u w:val="single"/>
        </w:rPr>
        <w:t xml:space="preserve">in determining whether </w:t>
      </w:r>
      <w:r w:rsidRPr="00603FC9">
        <w:rPr>
          <w:b/>
          <w:iCs/>
          <w:highlight w:val="cyan"/>
          <w:u w:val="single"/>
          <w:bdr w:val="single" w:sz="12" w:space="0" w:color="auto"/>
        </w:rPr>
        <w:t>major war</w:t>
      </w:r>
      <w:r w:rsidRPr="00A61D3E">
        <w:rPr>
          <w:u w:val="single"/>
        </w:rPr>
        <w:t xml:space="preserve"> or </w:t>
      </w:r>
      <w:r w:rsidRPr="00A61D3E">
        <w:rPr>
          <w:b/>
          <w:iCs/>
          <w:u w:val="single"/>
          <w:bdr w:val="single" w:sz="12" w:space="0" w:color="auto"/>
        </w:rPr>
        <w:t>relative peace</w:t>
      </w:r>
      <w:r w:rsidRPr="00A61D3E">
        <w:rPr>
          <w:sz w:val="16"/>
        </w:rPr>
        <w:t xml:space="preserve"> </w:t>
      </w:r>
      <w:r w:rsidRPr="00A61D3E">
        <w:rPr>
          <w:u w:val="single"/>
        </w:rPr>
        <w:t>will characterize the international system</w:t>
      </w:r>
      <w:r w:rsidRPr="00A61D3E">
        <w:rPr>
          <w:sz w:val="16"/>
        </w:rPr>
        <w:t xml:space="preserve">. It also virtually conditions the response of the global community to other significant challenges. In any case, </w:t>
      </w:r>
      <w:r w:rsidRPr="00A61D3E">
        <w:rPr>
          <w:u w:val="single"/>
        </w:rPr>
        <w:t>the geopolitical competition among great</w:t>
      </w:r>
      <w:r w:rsidRPr="00A61D3E">
        <w:rPr>
          <w:sz w:val="16"/>
        </w:rPr>
        <w:t xml:space="preserve"> </w:t>
      </w:r>
      <w:r w:rsidRPr="00A61D3E">
        <w:rPr>
          <w:u w:val="single"/>
        </w:rPr>
        <w:t xml:space="preserve">powers with or without direct conflict will lead to a situation where productive </w:t>
      </w:r>
      <w:r w:rsidRPr="00A61D3E">
        <w:rPr>
          <w:b/>
          <w:iCs/>
          <w:u w:val="single"/>
          <w:bdr w:val="single" w:sz="12" w:space="0" w:color="auto"/>
        </w:rPr>
        <w:t>coop</w:t>
      </w:r>
      <w:r w:rsidRPr="00A61D3E">
        <w:rPr>
          <w:sz w:val="16"/>
        </w:rPr>
        <w:t xml:space="preserve">eration </w:t>
      </w:r>
      <w:r w:rsidRPr="00A61D3E">
        <w:rPr>
          <w:u w:val="single"/>
        </w:rPr>
        <w:t xml:space="preserve">among great powers on international issues is likely to </w:t>
      </w:r>
      <w:r w:rsidRPr="00A61D3E">
        <w:rPr>
          <w:b/>
          <w:iCs/>
          <w:u w:val="single"/>
          <w:bdr w:val="single" w:sz="12" w:space="0" w:color="auto"/>
        </w:rPr>
        <w:t>prove difficult</w:t>
      </w:r>
      <w:r w:rsidRPr="00A61D3E">
        <w:rPr>
          <w:sz w:val="16"/>
        </w:rPr>
        <w:t xml:space="preserve">. </w:t>
      </w:r>
      <w:r w:rsidRPr="00A61D3E">
        <w:rPr>
          <w:u w:val="single"/>
        </w:rPr>
        <w:t xml:space="preserve">Consequently, it will limit the ability of the great powers to make </w:t>
      </w:r>
      <w:r w:rsidRPr="00A61D3E">
        <w:rPr>
          <w:b/>
          <w:iCs/>
          <w:u w:val="single"/>
          <w:bdr w:val="single" w:sz="12" w:space="0" w:color="auto"/>
        </w:rPr>
        <w:t>positive systemic</w:t>
      </w:r>
      <w:r w:rsidRPr="00A61D3E">
        <w:rPr>
          <w:u w:val="single"/>
        </w:rPr>
        <w:t xml:space="preserve"> changes in the </w:t>
      </w:r>
      <w:r w:rsidRPr="00A61D3E">
        <w:rPr>
          <w:b/>
          <w:iCs/>
          <w:u w:val="single"/>
          <w:bdr w:val="single" w:sz="12" w:space="0" w:color="auto"/>
        </w:rPr>
        <w:t>world order.</w:t>
      </w:r>
    </w:p>
    <w:p w14:paraId="11686601" w14:textId="77777777" w:rsidR="00B73A82" w:rsidRPr="0008784D" w:rsidRDefault="00B73A82" w:rsidP="00B73A82">
      <w:pPr>
        <w:pStyle w:val="Heading3"/>
      </w:pPr>
      <w:r>
        <w:t>AT noko impact</w:t>
      </w:r>
    </w:p>
    <w:p w14:paraId="6D1E0189" w14:textId="77777777" w:rsidR="00B73A82" w:rsidRPr="00817B70" w:rsidRDefault="00B73A82" w:rsidP="00B73A82">
      <w:pPr>
        <w:keepNext/>
        <w:keepLines/>
        <w:spacing w:before="40" w:after="0" w:line="256" w:lineRule="auto"/>
        <w:outlineLvl w:val="3"/>
        <w:rPr>
          <w:rFonts w:eastAsia="Times New Roman" w:cs="Times New Roman"/>
          <w:b/>
          <w:iCs/>
          <w:sz w:val="26"/>
        </w:rPr>
      </w:pPr>
      <w:r w:rsidRPr="00817B70">
        <w:rPr>
          <w:rFonts w:eastAsia="Times New Roman" w:cs="Times New Roman"/>
          <w:b/>
          <w:iCs/>
          <w:sz w:val="26"/>
        </w:rPr>
        <w:t xml:space="preserve">No Korean war---deterrence </w:t>
      </w:r>
      <w:r w:rsidRPr="00817B70">
        <w:rPr>
          <w:rFonts w:eastAsia="Times New Roman" w:cs="Times New Roman"/>
          <w:b/>
          <w:iCs/>
          <w:sz w:val="26"/>
          <w:u w:val="single"/>
        </w:rPr>
        <w:t>holds</w:t>
      </w:r>
      <w:r w:rsidRPr="00817B70">
        <w:rPr>
          <w:rFonts w:eastAsia="Times New Roman" w:cs="Times New Roman"/>
          <w:b/>
          <w:iCs/>
          <w:sz w:val="26"/>
        </w:rPr>
        <w:t xml:space="preserve"> AND Kim’s </w:t>
      </w:r>
      <w:r w:rsidRPr="00817B70">
        <w:rPr>
          <w:rFonts w:eastAsia="Times New Roman" w:cs="Times New Roman"/>
          <w:b/>
          <w:iCs/>
          <w:sz w:val="26"/>
          <w:u w:val="single"/>
        </w:rPr>
        <w:t>bogged</w:t>
      </w:r>
      <w:r w:rsidRPr="00817B70">
        <w:rPr>
          <w:rFonts w:eastAsia="Times New Roman" w:cs="Times New Roman"/>
          <w:b/>
          <w:iCs/>
          <w:sz w:val="26"/>
        </w:rPr>
        <w:t xml:space="preserve"> down with </w:t>
      </w:r>
      <w:r w:rsidRPr="00817B70">
        <w:rPr>
          <w:rFonts w:eastAsia="Times New Roman" w:cs="Times New Roman"/>
          <w:b/>
          <w:iCs/>
          <w:sz w:val="26"/>
          <w:u w:val="single"/>
        </w:rPr>
        <w:t>Russia</w:t>
      </w:r>
      <w:r w:rsidRPr="00817B70">
        <w:rPr>
          <w:rFonts w:eastAsia="Times New Roman" w:cs="Times New Roman"/>
          <w:b/>
          <w:iCs/>
          <w:sz w:val="26"/>
        </w:rPr>
        <w:t xml:space="preserve"> and </w:t>
      </w:r>
      <w:r w:rsidRPr="00817B70">
        <w:rPr>
          <w:rFonts w:eastAsia="Times New Roman" w:cs="Times New Roman"/>
          <w:b/>
          <w:iCs/>
          <w:sz w:val="26"/>
          <w:u w:val="single"/>
        </w:rPr>
        <w:t>internal</w:t>
      </w:r>
      <w:r w:rsidRPr="00817B70">
        <w:rPr>
          <w:rFonts w:eastAsia="Times New Roman" w:cs="Times New Roman"/>
          <w:b/>
          <w:iCs/>
          <w:sz w:val="26"/>
        </w:rPr>
        <w:t xml:space="preserve"> disputes. </w:t>
      </w:r>
    </w:p>
    <w:p w14:paraId="332DE86B" w14:textId="77777777" w:rsidR="00B73A82" w:rsidRPr="00817B70" w:rsidRDefault="00B73A82" w:rsidP="00B73A82">
      <w:pPr>
        <w:spacing w:line="256" w:lineRule="auto"/>
        <w:rPr>
          <w:rFonts w:eastAsia="Calibri"/>
        </w:rPr>
      </w:pPr>
      <w:r w:rsidRPr="00817B70">
        <w:rPr>
          <w:rFonts w:eastAsia="Calibri"/>
          <w:b/>
          <w:bCs/>
          <w:sz w:val="26"/>
        </w:rPr>
        <w:t>Roy ’1-31</w:t>
      </w:r>
      <w:r w:rsidRPr="00817B70">
        <w:rPr>
          <w:rFonts w:eastAsia="Calibri"/>
        </w:rPr>
        <w:t xml:space="preserve"> [Denny; 2024; Senior Fellow at the East-West Center in Honolulu, Ph.D. in political science at the University of Chicago; The Interpreter, “North Korea is not about to start a war,” https://www.lowyinstitute.org/the-interpreter/north-korea-not-about-start-war</w:t>
      </w:r>
    </w:p>
    <w:p w14:paraId="033A3042" w14:textId="77777777" w:rsidR="00B73A82" w:rsidRPr="00817B70" w:rsidRDefault="00B73A82" w:rsidP="00B73A82">
      <w:pPr>
        <w:spacing w:line="256" w:lineRule="auto"/>
        <w:rPr>
          <w:rFonts w:eastAsia="Calibri"/>
          <w:sz w:val="16"/>
        </w:rPr>
      </w:pPr>
      <w:r w:rsidRPr="00817B70">
        <w:rPr>
          <w:rFonts w:eastAsia="Calibri"/>
          <w:sz w:val="16"/>
        </w:rPr>
        <w:t xml:space="preserve">Alternatively, Carlin and Hecker’s analysis is far better suited to a more reasonable conclusion: that since 2019, </w:t>
      </w:r>
      <w:r w:rsidRPr="00817B70">
        <w:rPr>
          <w:rFonts w:eastAsia="Calibri" w:cs="Times New Roman"/>
          <w:highlight w:val="cyan"/>
          <w:u w:val="single"/>
        </w:rPr>
        <w:t>Kim</w:t>
      </w:r>
      <w:r w:rsidRPr="00817B70">
        <w:rPr>
          <w:rFonts w:eastAsia="Calibri"/>
          <w:sz w:val="16"/>
        </w:rPr>
        <w:t xml:space="preserve">’s government has </w:t>
      </w:r>
      <w:r w:rsidRPr="00817B70">
        <w:rPr>
          <w:rFonts w:eastAsia="Calibri"/>
          <w:b/>
          <w:iCs/>
          <w:highlight w:val="cyan"/>
          <w:u w:val="single"/>
        </w:rPr>
        <w:t>shifted</w:t>
      </w:r>
      <w:r w:rsidRPr="00817B70">
        <w:rPr>
          <w:rFonts w:eastAsia="Calibri"/>
          <w:sz w:val="16"/>
        </w:rPr>
        <w:t xml:space="preserve"> its </w:t>
      </w:r>
      <w:r w:rsidRPr="00817B70">
        <w:rPr>
          <w:rFonts w:eastAsia="Calibri" w:cs="Times New Roman"/>
          <w:highlight w:val="cyan"/>
          <w:u w:val="single"/>
        </w:rPr>
        <w:t>efforts</w:t>
      </w:r>
      <w:r w:rsidRPr="00817B70">
        <w:rPr>
          <w:rFonts w:eastAsia="Calibri"/>
          <w:sz w:val="16"/>
        </w:rPr>
        <w:t xml:space="preserve">, to court outside assistance in the pursuit of its security and economic objectives </w:t>
      </w:r>
      <w:r w:rsidRPr="00817B70">
        <w:rPr>
          <w:rFonts w:eastAsia="Calibri" w:cs="Times New Roman"/>
          <w:u w:val="single"/>
        </w:rPr>
        <w:t xml:space="preserve">away from reaching </w:t>
      </w:r>
      <w:r w:rsidRPr="00817B70">
        <w:rPr>
          <w:rFonts w:eastAsia="Calibri"/>
          <w:b/>
          <w:iCs/>
          <w:u w:val="single"/>
        </w:rPr>
        <w:t>agreements</w:t>
      </w:r>
      <w:r w:rsidRPr="00817B70">
        <w:rPr>
          <w:rFonts w:eastAsia="Calibri" w:cs="Times New Roman"/>
          <w:u w:val="single"/>
        </w:rPr>
        <w:t xml:space="preserve"> with the </w:t>
      </w:r>
      <w:r w:rsidRPr="00817B70">
        <w:rPr>
          <w:rFonts w:eastAsia="Calibri"/>
          <w:b/>
          <w:iCs/>
          <w:u w:val="single"/>
        </w:rPr>
        <w:t>U</w:t>
      </w:r>
      <w:r w:rsidRPr="00817B70">
        <w:rPr>
          <w:rFonts w:eastAsia="Calibri" w:cs="Times New Roman"/>
          <w:u w:val="single"/>
        </w:rPr>
        <w:t xml:space="preserve">nited </w:t>
      </w:r>
      <w:r w:rsidRPr="00817B70">
        <w:rPr>
          <w:rFonts w:eastAsia="Calibri"/>
          <w:b/>
          <w:iCs/>
          <w:u w:val="single"/>
        </w:rPr>
        <w:t>S</w:t>
      </w:r>
      <w:r w:rsidRPr="00817B70">
        <w:rPr>
          <w:rFonts w:eastAsia="Calibri" w:cs="Times New Roman"/>
          <w:u w:val="single"/>
        </w:rPr>
        <w:t xml:space="preserve">tates and </w:t>
      </w:r>
      <w:r w:rsidRPr="00817B70">
        <w:rPr>
          <w:rFonts w:eastAsia="Calibri"/>
          <w:b/>
          <w:iCs/>
          <w:u w:val="single"/>
        </w:rPr>
        <w:t>South Korea</w:t>
      </w:r>
      <w:r w:rsidRPr="00817B70">
        <w:rPr>
          <w:rFonts w:eastAsia="Calibri"/>
          <w:sz w:val="16"/>
        </w:rPr>
        <w:t xml:space="preserve"> and toward a closer partnership with the China/Russia Bloc. That </w:t>
      </w:r>
      <w:r w:rsidRPr="00817B70">
        <w:rPr>
          <w:rFonts w:eastAsia="Calibri" w:cs="Times New Roman"/>
          <w:u w:val="single"/>
        </w:rPr>
        <w:t>conclusion implies</w:t>
      </w:r>
      <w:r w:rsidRPr="00817B70">
        <w:rPr>
          <w:rFonts w:eastAsia="Calibri"/>
          <w:sz w:val="16"/>
        </w:rPr>
        <w:t xml:space="preserve"> continued </w:t>
      </w:r>
      <w:r w:rsidRPr="00817B70">
        <w:rPr>
          <w:rFonts w:eastAsia="Calibri"/>
          <w:b/>
          <w:iCs/>
          <w:u w:val="single"/>
        </w:rPr>
        <w:t>tensions</w:t>
      </w:r>
      <w:r w:rsidRPr="00817B70">
        <w:rPr>
          <w:rFonts w:eastAsia="Calibri"/>
          <w:sz w:val="16"/>
        </w:rPr>
        <w:t xml:space="preserve"> on the Korean Peninsula, but </w:t>
      </w:r>
      <w:r w:rsidRPr="00817B70">
        <w:rPr>
          <w:rFonts w:eastAsia="Calibri" w:cs="Times New Roman"/>
          <w:highlight w:val="cyan"/>
          <w:u w:val="single"/>
        </w:rPr>
        <w:t>not</w:t>
      </w:r>
      <w:r w:rsidRPr="00817B70">
        <w:rPr>
          <w:rFonts w:eastAsia="Calibri"/>
          <w:sz w:val="16"/>
        </w:rPr>
        <w:t xml:space="preserve"> a </w:t>
      </w:r>
      <w:r w:rsidRPr="00817B70">
        <w:rPr>
          <w:rFonts w:eastAsia="Calibri" w:cs="Times New Roman"/>
          <w:u w:val="single"/>
        </w:rPr>
        <w:t xml:space="preserve">second </w:t>
      </w:r>
      <w:r w:rsidRPr="00817B70">
        <w:rPr>
          <w:rFonts w:eastAsia="Calibri"/>
          <w:b/>
          <w:iCs/>
          <w:u w:val="single"/>
        </w:rPr>
        <w:t xml:space="preserve">Korean </w:t>
      </w:r>
      <w:r w:rsidRPr="00817B70">
        <w:rPr>
          <w:rFonts w:eastAsia="Calibri"/>
          <w:b/>
          <w:iCs/>
          <w:highlight w:val="cyan"/>
          <w:u w:val="single"/>
        </w:rPr>
        <w:t>War</w:t>
      </w:r>
      <w:r w:rsidRPr="00817B70">
        <w:rPr>
          <w:rFonts w:eastAsia="Calibri"/>
          <w:sz w:val="16"/>
        </w:rPr>
        <w:t>.</w:t>
      </w:r>
    </w:p>
    <w:p w14:paraId="6A5A1037" w14:textId="77777777" w:rsidR="00B73A82" w:rsidRPr="00817B70" w:rsidRDefault="00B73A82" w:rsidP="00B73A82">
      <w:pPr>
        <w:spacing w:line="256" w:lineRule="auto"/>
        <w:rPr>
          <w:rFonts w:eastAsia="Calibri"/>
          <w:sz w:val="16"/>
        </w:rPr>
      </w:pPr>
      <w:r w:rsidRPr="00817B70">
        <w:rPr>
          <w:rFonts w:eastAsia="Calibri"/>
          <w:sz w:val="16"/>
        </w:rPr>
        <w:t>Kim gave a lengthy speech to the DPRK legislature on January in which he elaborated  about relations with South Korea. As widely reported, Kim said the DPRK will no longer work toward reunification, and will henceforth characterise the South as the “invariable principal enemy” rather than “consanguineous”. He called for revising the DPRK constitution to remove verbiage implying that North and South are parts of the same country and calling South Koreans “compatriots.”</w:t>
      </w:r>
    </w:p>
    <w:p w14:paraId="1C2D0FB0" w14:textId="77777777" w:rsidR="00B73A82" w:rsidRPr="00817B70" w:rsidRDefault="00B73A82" w:rsidP="00B73A82">
      <w:pPr>
        <w:spacing w:line="256" w:lineRule="auto"/>
        <w:rPr>
          <w:rFonts w:eastAsia="Calibri"/>
          <w:sz w:val="16"/>
        </w:rPr>
      </w:pPr>
      <w:r w:rsidRPr="00817B70">
        <w:rPr>
          <w:rFonts w:eastAsia="Calibri"/>
          <w:sz w:val="16"/>
        </w:rPr>
        <w:t xml:space="preserve">As some analysts have pointed out, </w:t>
      </w:r>
      <w:r w:rsidRPr="00817B70">
        <w:rPr>
          <w:rFonts w:eastAsia="Calibri" w:cs="Times New Roman"/>
          <w:u w:val="single"/>
        </w:rPr>
        <w:t xml:space="preserve">recasting South Koreans as </w:t>
      </w:r>
      <w:r w:rsidRPr="00817B70">
        <w:rPr>
          <w:rFonts w:eastAsia="Calibri"/>
          <w:b/>
          <w:iCs/>
          <w:u w:val="single"/>
        </w:rPr>
        <w:t>enemies</w:t>
      </w:r>
      <w:r w:rsidRPr="00817B70">
        <w:rPr>
          <w:rFonts w:eastAsia="Calibri"/>
          <w:sz w:val="16"/>
        </w:rPr>
        <w:t xml:space="preserve"> rather than cousins might </w:t>
      </w:r>
      <w:r w:rsidRPr="00817B70">
        <w:rPr>
          <w:rFonts w:eastAsia="Calibri" w:cs="Times New Roman"/>
          <w:u w:val="single"/>
        </w:rPr>
        <w:t>reduce</w:t>
      </w:r>
      <w:r w:rsidRPr="00817B70">
        <w:rPr>
          <w:rFonts w:eastAsia="Calibri"/>
          <w:sz w:val="16"/>
        </w:rPr>
        <w:t xml:space="preserve"> the </w:t>
      </w:r>
      <w:r w:rsidRPr="00817B70">
        <w:rPr>
          <w:rFonts w:eastAsia="Calibri"/>
          <w:b/>
          <w:iCs/>
          <w:u w:val="single"/>
        </w:rPr>
        <w:t>psychological dissonance</w:t>
      </w:r>
      <w:r w:rsidRPr="00817B70">
        <w:rPr>
          <w:rFonts w:eastAsia="Calibri" w:cs="Times New Roman"/>
          <w:u w:val="single"/>
        </w:rPr>
        <w:t xml:space="preserve"> that</w:t>
      </w:r>
      <w:r w:rsidRPr="00817B70">
        <w:rPr>
          <w:rFonts w:eastAsia="Calibri"/>
          <w:sz w:val="16"/>
        </w:rPr>
        <w:t xml:space="preserve"> would </w:t>
      </w:r>
      <w:r w:rsidRPr="00817B70">
        <w:rPr>
          <w:rFonts w:eastAsia="Calibri" w:cs="Times New Roman"/>
          <w:u w:val="single"/>
        </w:rPr>
        <w:t xml:space="preserve">accompany a </w:t>
      </w:r>
      <w:r w:rsidRPr="00817B70">
        <w:rPr>
          <w:rFonts w:eastAsia="Calibri"/>
          <w:b/>
          <w:iCs/>
          <w:u w:val="single"/>
        </w:rPr>
        <w:t>decision</w:t>
      </w:r>
      <w:r w:rsidRPr="00817B70">
        <w:rPr>
          <w:rFonts w:eastAsia="Calibri" w:cs="Times New Roman"/>
          <w:u w:val="single"/>
        </w:rPr>
        <w:t xml:space="preserve"> to go to war.</w:t>
      </w:r>
      <w:r w:rsidRPr="00817B70">
        <w:rPr>
          <w:rFonts w:eastAsia="Calibri"/>
          <w:sz w:val="16"/>
        </w:rPr>
        <w:t xml:space="preserve"> For decades up to now, however, </w:t>
      </w:r>
      <w:r w:rsidRPr="00817B70">
        <w:rPr>
          <w:rFonts w:eastAsia="Calibri" w:cs="Times New Roman"/>
          <w:u w:val="single"/>
        </w:rPr>
        <w:t>Pyongyang’s</w:t>
      </w:r>
      <w:r w:rsidRPr="00817B70">
        <w:rPr>
          <w:rFonts w:eastAsia="Calibri"/>
          <w:sz w:val="16"/>
        </w:rPr>
        <w:t xml:space="preserve"> official policy of </w:t>
      </w:r>
      <w:r w:rsidRPr="00817B70">
        <w:rPr>
          <w:rFonts w:eastAsia="Calibri" w:cs="Times New Roman"/>
          <w:u w:val="single"/>
        </w:rPr>
        <w:t xml:space="preserve">striving for </w:t>
      </w:r>
      <w:r w:rsidRPr="00817B70">
        <w:rPr>
          <w:rFonts w:eastAsia="Calibri"/>
          <w:b/>
          <w:iCs/>
          <w:highlight w:val="cyan"/>
          <w:u w:val="single"/>
        </w:rPr>
        <w:t>reunification</w:t>
      </w:r>
      <w:r w:rsidRPr="00817B70">
        <w:rPr>
          <w:rFonts w:eastAsia="Calibri" w:cs="Times New Roman"/>
          <w:highlight w:val="cyan"/>
          <w:u w:val="single"/>
        </w:rPr>
        <w:t xml:space="preserve"> did not </w:t>
      </w:r>
      <w:r w:rsidRPr="00817B70">
        <w:rPr>
          <w:rFonts w:eastAsia="Calibri"/>
          <w:b/>
          <w:iCs/>
          <w:highlight w:val="cyan"/>
          <w:u w:val="single"/>
        </w:rPr>
        <w:t>prevent</w:t>
      </w:r>
      <w:r w:rsidRPr="00817B70">
        <w:rPr>
          <w:rFonts w:eastAsia="Calibri"/>
          <w:sz w:val="16"/>
        </w:rPr>
        <w:t xml:space="preserve"> the DPRK government from making </w:t>
      </w:r>
      <w:r w:rsidRPr="00817B70">
        <w:rPr>
          <w:rFonts w:eastAsia="Calibri"/>
          <w:b/>
          <w:iCs/>
          <w:highlight w:val="cyan"/>
          <w:u w:val="single"/>
        </w:rPr>
        <w:t>threats</w:t>
      </w:r>
      <w:r w:rsidRPr="00817B70">
        <w:rPr>
          <w:rFonts w:eastAsia="Calibri" w:cs="Times New Roman"/>
          <w:u w:val="single"/>
        </w:rPr>
        <w:t xml:space="preserve"> of mass violence</w:t>
      </w:r>
      <w:r w:rsidRPr="00817B70">
        <w:rPr>
          <w:rFonts w:eastAsia="Calibri"/>
          <w:sz w:val="16"/>
        </w:rPr>
        <w:t xml:space="preserve"> against South Koreans (see, for example, </w:t>
      </w:r>
      <w:r w:rsidRPr="00817B70">
        <w:rPr>
          <w:rFonts w:eastAsia="Calibri" w:cs="Times New Roman"/>
          <w:u w:val="single"/>
        </w:rPr>
        <w:t xml:space="preserve">the </w:t>
      </w:r>
      <w:r w:rsidRPr="00817B70">
        <w:rPr>
          <w:rFonts w:eastAsia="Calibri"/>
          <w:b/>
          <w:iCs/>
          <w:u w:val="single"/>
        </w:rPr>
        <w:t>threat</w:t>
      </w:r>
      <w:r w:rsidRPr="00817B70">
        <w:rPr>
          <w:rFonts w:eastAsia="Calibri" w:cs="Times New Roman"/>
          <w:u w:val="single"/>
        </w:rPr>
        <w:t xml:space="preserve"> make Seoul a “</w:t>
      </w:r>
      <w:r w:rsidRPr="00817B70">
        <w:rPr>
          <w:rFonts w:eastAsia="Calibri"/>
          <w:b/>
          <w:iCs/>
          <w:u w:val="single"/>
        </w:rPr>
        <w:t>sea of fire</w:t>
      </w:r>
      <w:r w:rsidRPr="00817B70">
        <w:rPr>
          <w:rFonts w:eastAsia="Calibri" w:cs="Times New Roman"/>
          <w:u w:val="single"/>
        </w:rPr>
        <w:t>”).</w:t>
      </w:r>
    </w:p>
    <w:p w14:paraId="07BF872B" w14:textId="77777777" w:rsidR="00B73A82" w:rsidRPr="00817B70" w:rsidRDefault="00B73A82" w:rsidP="00B73A82">
      <w:pPr>
        <w:spacing w:line="256" w:lineRule="auto"/>
        <w:rPr>
          <w:rFonts w:eastAsia="Calibri"/>
          <w:sz w:val="16"/>
        </w:rPr>
      </w:pPr>
      <w:r w:rsidRPr="00817B70">
        <w:rPr>
          <w:rFonts w:eastAsia="Calibri" w:cs="Times New Roman"/>
          <w:highlight w:val="cyan"/>
          <w:u w:val="single"/>
        </w:rPr>
        <w:t>Kim</w:t>
      </w:r>
      <w:r w:rsidRPr="00817B70">
        <w:rPr>
          <w:rFonts w:eastAsia="Calibri" w:cs="Times New Roman"/>
          <w:u w:val="single"/>
        </w:rPr>
        <w:t xml:space="preserve"> Jong-un</w:t>
      </w:r>
      <w:r w:rsidRPr="00817B70">
        <w:rPr>
          <w:rFonts w:eastAsia="Calibri"/>
          <w:sz w:val="16"/>
        </w:rPr>
        <w:t xml:space="preserve"> would </w:t>
      </w:r>
      <w:r w:rsidRPr="00817B70">
        <w:rPr>
          <w:rFonts w:eastAsia="Calibri"/>
          <w:b/>
          <w:iCs/>
          <w:highlight w:val="cyan"/>
          <w:u w:val="single"/>
        </w:rPr>
        <w:t>not</w:t>
      </w:r>
      <w:r w:rsidRPr="00817B70">
        <w:rPr>
          <w:rFonts w:eastAsia="Calibri"/>
          <w:sz w:val="16"/>
        </w:rPr>
        <w:t xml:space="preserve"> be </w:t>
      </w:r>
      <w:r w:rsidRPr="00817B70">
        <w:rPr>
          <w:rFonts w:eastAsia="Calibri" w:cs="Times New Roman"/>
          <w:highlight w:val="cyan"/>
          <w:u w:val="single"/>
        </w:rPr>
        <w:t>sending</w:t>
      </w:r>
      <w:r w:rsidRPr="00817B70">
        <w:rPr>
          <w:rFonts w:eastAsia="Calibri"/>
          <w:sz w:val="16"/>
        </w:rPr>
        <w:t xml:space="preserve"> stocks of </w:t>
      </w:r>
      <w:r w:rsidRPr="00817B70">
        <w:rPr>
          <w:rFonts w:eastAsia="Calibri"/>
          <w:b/>
          <w:iCs/>
          <w:u w:val="single"/>
        </w:rPr>
        <w:t>ammunition</w:t>
      </w:r>
      <w:r w:rsidRPr="00817B70">
        <w:rPr>
          <w:rFonts w:eastAsia="Calibri" w:cs="Times New Roman"/>
          <w:u w:val="single"/>
        </w:rPr>
        <w:t xml:space="preserve"> and </w:t>
      </w:r>
      <w:r w:rsidRPr="00817B70">
        <w:rPr>
          <w:rFonts w:eastAsia="Calibri"/>
          <w:b/>
          <w:iCs/>
          <w:highlight w:val="cyan"/>
          <w:u w:val="single"/>
        </w:rPr>
        <w:t>missiles</w:t>
      </w:r>
      <w:r w:rsidRPr="00817B70">
        <w:rPr>
          <w:rFonts w:eastAsia="Calibri" w:cs="Times New Roman"/>
          <w:highlight w:val="cyan"/>
          <w:u w:val="single"/>
        </w:rPr>
        <w:t xml:space="preserve"> to </w:t>
      </w:r>
      <w:r w:rsidRPr="00817B70">
        <w:rPr>
          <w:rFonts w:eastAsia="Calibri"/>
          <w:b/>
          <w:iCs/>
          <w:highlight w:val="cyan"/>
          <w:u w:val="single"/>
        </w:rPr>
        <w:t>Russia</w:t>
      </w:r>
      <w:r w:rsidRPr="00817B70">
        <w:rPr>
          <w:rFonts w:eastAsia="Calibri" w:cs="Times New Roman"/>
          <w:highlight w:val="cyan"/>
          <w:u w:val="single"/>
        </w:rPr>
        <w:t xml:space="preserve"> if he </w:t>
      </w:r>
      <w:r w:rsidRPr="00817B70">
        <w:rPr>
          <w:rFonts w:eastAsia="Calibri"/>
          <w:b/>
          <w:iCs/>
          <w:highlight w:val="cyan"/>
          <w:u w:val="single"/>
        </w:rPr>
        <w:t>planned</w:t>
      </w:r>
      <w:r w:rsidRPr="00817B70">
        <w:rPr>
          <w:rFonts w:eastAsia="Calibri" w:cs="Times New Roman"/>
          <w:highlight w:val="cyan"/>
          <w:u w:val="single"/>
        </w:rPr>
        <w:t xml:space="preserve"> to fight</w:t>
      </w:r>
      <w:r w:rsidRPr="00817B70">
        <w:rPr>
          <w:rFonts w:eastAsia="Calibri" w:cs="Times New Roman"/>
          <w:u w:val="single"/>
        </w:rPr>
        <w:t xml:space="preserve"> a war </w:t>
      </w:r>
      <w:r w:rsidRPr="00817B70">
        <w:rPr>
          <w:rFonts w:eastAsia="Calibri" w:cs="Times New Roman"/>
          <w:highlight w:val="cyan"/>
          <w:u w:val="single"/>
        </w:rPr>
        <w:t xml:space="preserve">on the </w:t>
      </w:r>
      <w:r w:rsidRPr="00817B70">
        <w:rPr>
          <w:rFonts w:eastAsia="Calibri"/>
          <w:b/>
          <w:iCs/>
          <w:highlight w:val="cyan"/>
          <w:u w:val="single"/>
        </w:rPr>
        <w:t>Peninsula</w:t>
      </w:r>
      <w:r w:rsidRPr="00817B70">
        <w:rPr>
          <w:rFonts w:eastAsia="Calibri"/>
          <w:sz w:val="16"/>
        </w:rPr>
        <w:t xml:space="preserve"> in the immediate future.</w:t>
      </w:r>
    </w:p>
    <w:p w14:paraId="59B120E3" w14:textId="77777777" w:rsidR="00B73A82" w:rsidRPr="00817B70" w:rsidRDefault="00B73A82" w:rsidP="00B73A82">
      <w:pPr>
        <w:spacing w:line="256" w:lineRule="auto"/>
        <w:rPr>
          <w:rFonts w:eastAsia="Calibri"/>
          <w:sz w:val="16"/>
        </w:rPr>
      </w:pPr>
      <w:r w:rsidRPr="00817B70">
        <w:rPr>
          <w:rFonts w:eastAsia="Calibri"/>
          <w:sz w:val="16"/>
        </w:rPr>
        <w:t xml:space="preserve">Furthermore, in the same speech, </w:t>
      </w:r>
      <w:r w:rsidRPr="00817B70">
        <w:rPr>
          <w:rFonts w:eastAsia="Calibri" w:cs="Times New Roman"/>
          <w:highlight w:val="cyan"/>
          <w:u w:val="single"/>
        </w:rPr>
        <w:t>Kim</w:t>
      </w:r>
      <w:r w:rsidRPr="00817B70">
        <w:rPr>
          <w:rFonts w:eastAsia="Calibri" w:cs="Times New Roman"/>
          <w:u w:val="single"/>
        </w:rPr>
        <w:t xml:space="preserve"> said</w:t>
      </w:r>
      <w:r w:rsidRPr="00817B70">
        <w:rPr>
          <w:rFonts w:eastAsia="Calibri"/>
          <w:sz w:val="16"/>
        </w:rPr>
        <w:t xml:space="preserve"> plainly that </w:t>
      </w:r>
      <w:r w:rsidRPr="00817B70">
        <w:rPr>
          <w:rFonts w:eastAsia="Calibri" w:cs="Times New Roman"/>
          <w:u w:val="single"/>
        </w:rPr>
        <w:t xml:space="preserve">he </w:t>
      </w:r>
      <w:r w:rsidRPr="00817B70">
        <w:rPr>
          <w:rFonts w:eastAsia="Calibri" w:cs="Times New Roman"/>
          <w:highlight w:val="cyan"/>
          <w:u w:val="single"/>
        </w:rPr>
        <w:t xml:space="preserve">does </w:t>
      </w:r>
      <w:r w:rsidRPr="00817B70">
        <w:rPr>
          <w:rFonts w:eastAsia="Calibri"/>
          <w:b/>
          <w:iCs/>
          <w:highlight w:val="cyan"/>
          <w:u w:val="single"/>
        </w:rPr>
        <w:t>not</w:t>
      </w:r>
      <w:r w:rsidRPr="00817B70">
        <w:rPr>
          <w:rFonts w:eastAsia="Calibri" w:cs="Times New Roman"/>
          <w:highlight w:val="cyan"/>
          <w:u w:val="single"/>
        </w:rPr>
        <w:t xml:space="preserve"> plan to start a </w:t>
      </w:r>
      <w:r w:rsidRPr="00817B70">
        <w:rPr>
          <w:rFonts w:eastAsia="Calibri"/>
          <w:b/>
          <w:iCs/>
          <w:highlight w:val="cyan"/>
          <w:u w:val="single"/>
        </w:rPr>
        <w:t>war</w:t>
      </w:r>
      <w:r w:rsidRPr="00817B70">
        <w:rPr>
          <w:rFonts w:eastAsia="Calibri"/>
          <w:sz w:val="16"/>
        </w:rPr>
        <w:t>. “</w:t>
      </w:r>
      <w:r w:rsidRPr="00817B70">
        <w:rPr>
          <w:rFonts w:eastAsia="Calibri" w:cs="Times New Roman"/>
          <w:u w:val="single"/>
        </w:rPr>
        <w:t xml:space="preserve">We will </w:t>
      </w:r>
      <w:r w:rsidRPr="00817B70">
        <w:rPr>
          <w:rFonts w:eastAsia="Calibri"/>
          <w:b/>
          <w:iCs/>
          <w:highlight w:val="cyan"/>
          <w:u w:val="single"/>
        </w:rPr>
        <w:t>never unilaterally</w:t>
      </w:r>
      <w:r w:rsidRPr="00817B70">
        <w:rPr>
          <w:rFonts w:eastAsia="Calibri" w:cs="Times New Roman"/>
          <w:highlight w:val="cyan"/>
          <w:u w:val="single"/>
        </w:rPr>
        <w:t xml:space="preserve"> unleash</w:t>
      </w:r>
      <w:r w:rsidRPr="00817B70">
        <w:rPr>
          <w:rFonts w:eastAsia="Calibri" w:cs="Times New Roman"/>
          <w:u w:val="single"/>
        </w:rPr>
        <w:t xml:space="preserve"> a </w:t>
      </w:r>
      <w:r w:rsidRPr="00817B70">
        <w:rPr>
          <w:rFonts w:eastAsia="Calibri" w:cs="Times New Roman"/>
          <w:highlight w:val="cyan"/>
          <w:u w:val="single"/>
        </w:rPr>
        <w:t>war</w:t>
      </w:r>
      <w:r w:rsidRPr="00817B70">
        <w:rPr>
          <w:rFonts w:eastAsia="Calibri"/>
          <w:sz w:val="16"/>
        </w:rPr>
        <w:t xml:space="preserve"> if the enemies do not provoke us,” he said. “</w:t>
      </w:r>
      <w:r w:rsidRPr="00817B70">
        <w:rPr>
          <w:rFonts w:eastAsia="Calibri" w:cs="Times New Roman"/>
          <w:u w:val="single"/>
        </w:rPr>
        <w:t xml:space="preserve">There is </w:t>
      </w:r>
      <w:r w:rsidRPr="00817B70">
        <w:rPr>
          <w:rFonts w:eastAsia="Calibri"/>
          <w:b/>
          <w:iCs/>
          <w:highlight w:val="cyan"/>
          <w:u w:val="single"/>
        </w:rPr>
        <w:t>no reason</w:t>
      </w:r>
      <w:r w:rsidRPr="00817B70">
        <w:rPr>
          <w:rFonts w:eastAsia="Calibri" w:cs="Times New Roman"/>
          <w:u w:val="single"/>
        </w:rPr>
        <w:t xml:space="preserve"> to opt for war</w:t>
      </w:r>
      <w:r w:rsidRPr="00817B70">
        <w:rPr>
          <w:rFonts w:eastAsia="Calibri"/>
          <w:sz w:val="16"/>
        </w:rPr>
        <w:t xml:space="preserve">, and therefore, </w:t>
      </w:r>
      <w:r w:rsidRPr="00817B70">
        <w:rPr>
          <w:rFonts w:eastAsia="Calibri" w:cs="Times New Roman"/>
          <w:u w:val="single"/>
        </w:rPr>
        <w:t xml:space="preserve">there is </w:t>
      </w:r>
      <w:r w:rsidRPr="00817B70">
        <w:rPr>
          <w:rFonts w:eastAsia="Calibri"/>
          <w:b/>
          <w:iCs/>
          <w:highlight w:val="cyan"/>
          <w:u w:val="single"/>
        </w:rPr>
        <w:t>no intention</w:t>
      </w:r>
      <w:r w:rsidRPr="00817B70">
        <w:rPr>
          <w:rFonts w:eastAsia="Calibri" w:cs="Times New Roman"/>
          <w:u w:val="single"/>
        </w:rPr>
        <w:t xml:space="preserve"> of </w:t>
      </w:r>
      <w:r w:rsidRPr="00817B70">
        <w:rPr>
          <w:rFonts w:eastAsia="Calibri"/>
          <w:b/>
          <w:iCs/>
          <w:u w:val="single"/>
        </w:rPr>
        <w:t>unilaterally</w:t>
      </w:r>
      <w:r w:rsidRPr="00817B70">
        <w:rPr>
          <w:rFonts w:eastAsia="Calibri" w:cs="Times New Roman"/>
          <w:u w:val="single"/>
        </w:rPr>
        <w:t xml:space="preserve"> going to war</w:t>
      </w:r>
      <w:r w:rsidRPr="00817B70">
        <w:rPr>
          <w:rFonts w:eastAsia="Calibri"/>
          <w:sz w:val="16"/>
        </w:rPr>
        <w:t>.”</w:t>
      </w:r>
    </w:p>
    <w:p w14:paraId="7B477B01" w14:textId="77777777" w:rsidR="00B73A82" w:rsidRPr="00817B70" w:rsidRDefault="00B73A82" w:rsidP="00B73A82">
      <w:pPr>
        <w:spacing w:line="256" w:lineRule="auto"/>
        <w:rPr>
          <w:rFonts w:eastAsia="Calibri"/>
          <w:sz w:val="16"/>
        </w:rPr>
      </w:pPr>
      <w:r w:rsidRPr="00817B70">
        <w:rPr>
          <w:rFonts w:eastAsia="Calibri"/>
          <w:sz w:val="16"/>
        </w:rPr>
        <w:t xml:space="preserve">Kim says the </w:t>
      </w:r>
      <w:r w:rsidRPr="00817B70">
        <w:rPr>
          <w:rFonts w:eastAsia="Calibri" w:cs="Times New Roman"/>
          <w:u w:val="single"/>
        </w:rPr>
        <w:t xml:space="preserve">policy change on </w:t>
      </w:r>
      <w:r w:rsidRPr="00817B70">
        <w:rPr>
          <w:rFonts w:eastAsia="Calibri"/>
          <w:b/>
          <w:iCs/>
          <w:u w:val="single"/>
        </w:rPr>
        <w:t>reunification</w:t>
      </w:r>
      <w:r w:rsidRPr="00817B70">
        <w:rPr>
          <w:rFonts w:eastAsia="Calibri" w:cs="Times New Roman"/>
          <w:u w:val="single"/>
        </w:rPr>
        <w:t xml:space="preserve"> is</w:t>
      </w:r>
      <w:r w:rsidRPr="00817B70">
        <w:rPr>
          <w:rFonts w:eastAsia="Calibri"/>
          <w:sz w:val="16"/>
        </w:rPr>
        <w:t xml:space="preserve"> a </w:t>
      </w:r>
      <w:r w:rsidRPr="00817B70">
        <w:rPr>
          <w:rFonts w:eastAsia="Calibri"/>
          <w:b/>
          <w:iCs/>
          <w:u w:val="single"/>
        </w:rPr>
        <w:t>reaction</w:t>
      </w:r>
      <w:r w:rsidRPr="00817B70">
        <w:rPr>
          <w:rFonts w:eastAsia="Calibri" w:cs="Times New Roman"/>
          <w:u w:val="single"/>
        </w:rPr>
        <w:t xml:space="preserve"> to</w:t>
      </w:r>
      <w:r w:rsidRPr="00817B70">
        <w:rPr>
          <w:rFonts w:eastAsia="Calibri"/>
          <w:sz w:val="16"/>
        </w:rPr>
        <w:t xml:space="preserve"> an “</w:t>
      </w:r>
      <w:r w:rsidRPr="00817B70">
        <w:rPr>
          <w:rFonts w:eastAsia="Calibri" w:cs="Times New Roman"/>
          <w:u w:val="single"/>
        </w:rPr>
        <w:t xml:space="preserve">escalation” in </w:t>
      </w:r>
      <w:r w:rsidRPr="00817B70">
        <w:rPr>
          <w:rFonts w:eastAsia="Calibri"/>
          <w:b/>
          <w:iCs/>
          <w:u w:val="single"/>
        </w:rPr>
        <w:t>hostility</w:t>
      </w:r>
      <w:r w:rsidRPr="00817B70">
        <w:rPr>
          <w:rFonts w:eastAsia="Calibri"/>
          <w:sz w:val="16"/>
        </w:rPr>
        <w:t xml:space="preserve"> from the DPRK’s adversaries. He specifically cites South Korean discussion about the possible “collapse” of the North Korean state, “remarks made by the US authorities about the ‘end of our regime’”, US-South Korea joint military exercises, the US policy of nuclear-weapons-capable platforms regularly visiting South Korea, and enhanced trilateral cooperation between the United States, South Korea and hated Japan. Relatedly, South Korea has announced it is building a capability to pre-emptively kill Kim and other top North Korea officials. Pyongyang’s seemingly warlike behaviour is partly reactive.</w:t>
      </w:r>
    </w:p>
    <w:p w14:paraId="0046CDB4" w14:textId="77777777" w:rsidR="00B73A82" w:rsidRPr="00817B70" w:rsidRDefault="00B73A82" w:rsidP="00B73A82">
      <w:pPr>
        <w:spacing w:line="256" w:lineRule="auto"/>
        <w:rPr>
          <w:rFonts w:eastAsia="Calibri"/>
          <w:sz w:val="16"/>
        </w:rPr>
      </w:pPr>
      <w:r w:rsidRPr="00817B70">
        <w:rPr>
          <w:rFonts w:eastAsia="Calibri" w:cs="Times New Roman"/>
          <w:u w:val="single"/>
        </w:rPr>
        <w:t xml:space="preserve">We don’t need to </w:t>
      </w:r>
      <w:r w:rsidRPr="00817B70">
        <w:rPr>
          <w:rFonts w:eastAsia="Calibri"/>
          <w:b/>
          <w:iCs/>
          <w:u w:val="single"/>
        </w:rPr>
        <w:t>rely</w:t>
      </w:r>
      <w:r w:rsidRPr="00817B70">
        <w:rPr>
          <w:rFonts w:eastAsia="Calibri" w:cs="Times New Roman"/>
          <w:u w:val="single"/>
        </w:rPr>
        <w:t xml:space="preserve"> on Kim’s </w:t>
      </w:r>
      <w:r w:rsidRPr="00817B70">
        <w:rPr>
          <w:rFonts w:eastAsia="Calibri"/>
          <w:b/>
          <w:iCs/>
          <w:u w:val="single"/>
        </w:rPr>
        <w:t>word</w:t>
      </w:r>
      <w:r w:rsidRPr="00817B70">
        <w:rPr>
          <w:rFonts w:eastAsia="Calibri"/>
          <w:sz w:val="16"/>
        </w:rPr>
        <w:t>. He would not be sending stocks of ammunition and missiles to Russia if he planned to fight a war on the Peninsula in the immediate future.</w:t>
      </w:r>
    </w:p>
    <w:p w14:paraId="374E1B14" w14:textId="77777777" w:rsidR="00B73A82" w:rsidRPr="00817B70" w:rsidRDefault="00B73A82" w:rsidP="00B73A82">
      <w:pPr>
        <w:spacing w:line="256" w:lineRule="auto"/>
        <w:rPr>
          <w:rFonts w:eastAsia="Calibri"/>
          <w:sz w:val="16"/>
        </w:rPr>
      </w:pPr>
      <w:r w:rsidRPr="00817B70">
        <w:rPr>
          <w:rFonts w:eastAsia="Calibri"/>
          <w:sz w:val="16"/>
        </w:rPr>
        <w:t xml:space="preserve">An even stronger reason to doubt the Carlin-Hecker thesis is this: the </w:t>
      </w:r>
      <w:r w:rsidRPr="00817B70">
        <w:rPr>
          <w:rFonts w:eastAsia="Calibri"/>
          <w:b/>
          <w:iCs/>
          <w:highlight w:val="cyan"/>
          <w:u w:val="single"/>
        </w:rPr>
        <w:t>combined</w:t>
      </w:r>
      <w:r w:rsidRPr="00817B70">
        <w:rPr>
          <w:rFonts w:eastAsia="Calibri" w:cs="Times New Roman"/>
          <w:highlight w:val="cyan"/>
          <w:u w:val="single"/>
        </w:rPr>
        <w:t xml:space="preserve"> forces of</w:t>
      </w:r>
      <w:r w:rsidRPr="00817B70">
        <w:rPr>
          <w:rFonts w:eastAsia="Calibri"/>
          <w:sz w:val="16"/>
        </w:rPr>
        <w:t xml:space="preserve"> the </w:t>
      </w:r>
      <w:r w:rsidRPr="00817B70">
        <w:rPr>
          <w:rFonts w:eastAsia="Calibri"/>
          <w:b/>
          <w:iCs/>
          <w:highlight w:val="cyan"/>
          <w:u w:val="single"/>
        </w:rPr>
        <w:t>U</w:t>
      </w:r>
      <w:r w:rsidRPr="00817B70">
        <w:rPr>
          <w:rFonts w:eastAsia="Calibri" w:cs="Times New Roman"/>
          <w:u w:val="single"/>
        </w:rPr>
        <w:t xml:space="preserve">nited </w:t>
      </w:r>
      <w:r w:rsidRPr="00817B70">
        <w:rPr>
          <w:rFonts w:eastAsia="Calibri"/>
          <w:b/>
          <w:iCs/>
          <w:highlight w:val="cyan"/>
          <w:u w:val="single"/>
        </w:rPr>
        <w:t>S</w:t>
      </w:r>
      <w:r w:rsidRPr="00817B70">
        <w:rPr>
          <w:rFonts w:eastAsia="Calibri" w:cs="Times New Roman"/>
          <w:u w:val="single"/>
        </w:rPr>
        <w:t xml:space="preserve">tates and </w:t>
      </w:r>
      <w:r w:rsidRPr="00817B70">
        <w:rPr>
          <w:rFonts w:eastAsia="Calibri"/>
          <w:b/>
          <w:iCs/>
          <w:highlight w:val="cyan"/>
          <w:u w:val="single"/>
        </w:rPr>
        <w:t>So</w:t>
      </w:r>
      <w:r w:rsidRPr="00817B70">
        <w:rPr>
          <w:rFonts w:eastAsia="Calibri"/>
          <w:b/>
          <w:iCs/>
          <w:u w:val="single"/>
        </w:rPr>
        <w:t xml:space="preserve">uth </w:t>
      </w:r>
      <w:r w:rsidRPr="00817B70">
        <w:rPr>
          <w:rFonts w:eastAsia="Calibri"/>
          <w:b/>
          <w:iCs/>
          <w:highlight w:val="cyan"/>
          <w:u w:val="single"/>
        </w:rPr>
        <w:t>Ko</w:t>
      </w:r>
      <w:r w:rsidRPr="00817B70">
        <w:rPr>
          <w:rFonts w:eastAsia="Calibri"/>
          <w:b/>
          <w:iCs/>
          <w:u w:val="single"/>
        </w:rPr>
        <w:t>rea</w:t>
      </w:r>
      <w:r w:rsidRPr="00817B70">
        <w:rPr>
          <w:rFonts w:eastAsia="Calibri" w:cs="Times New Roman"/>
          <w:u w:val="single"/>
        </w:rPr>
        <w:t xml:space="preserve"> </w:t>
      </w:r>
      <w:r w:rsidRPr="00817B70">
        <w:rPr>
          <w:rFonts w:eastAsia="Calibri" w:cs="Times New Roman"/>
          <w:highlight w:val="cyan"/>
          <w:u w:val="single"/>
        </w:rPr>
        <w:t>give</w:t>
      </w:r>
      <w:r w:rsidRPr="00817B70">
        <w:rPr>
          <w:rFonts w:eastAsia="Calibri" w:cs="Times New Roman"/>
          <w:u w:val="single"/>
        </w:rPr>
        <w:t xml:space="preserve"> them </w:t>
      </w:r>
      <w:r w:rsidRPr="00817B70">
        <w:rPr>
          <w:rFonts w:eastAsia="Calibri"/>
          <w:b/>
          <w:iCs/>
          <w:highlight w:val="cyan"/>
          <w:u w:val="single"/>
        </w:rPr>
        <w:t>overwhelming</w:t>
      </w:r>
      <w:r w:rsidRPr="00817B70">
        <w:rPr>
          <w:rFonts w:eastAsia="Calibri" w:cs="Times New Roman"/>
          <w:u w:val="single"/>
        </w:rPr>
        <w:t xml:space="preserve"> military </w:t>
      </w:r>
      <w:r w:rsidRPr="00817B70">
        <w:rPr>
          <w:rFonts w:eastAsia="Calibri" w:cs="Times New Roman"/>
          <w:highlight w:val="cyan"/>
          <w:u w:val="single"/>
        </w:rPr>
        <w:t>superiority</w:t>
      </w:r>
      <w:r w:rsidRPr="00817B70">
        <w:rPr>
          <w:rFonts w:eastAsia="Calibri"/>
          <w:sz w:val="16"/>
        </w:rPr>
        <w:t xml:space="preserve"> over the DPRK </w:t>
      </w:r>
      <w:r w:rsidRPr="00817B70">
        <w:rPr>
          <w:rFonts w:eastAsia="Calibri" w:cs="Times New Roman"/>
          <w:u w:val="single"/>
        </w:rPr>
        <w:t xml:space="preserve">at </w:t>
      </w:r>
      <w:r w:rsidRPr="00817B70">
        <w:rPr>
          <w:rFonts w:eastAsia="Calibri" w:cs="Times New Roman"/>
          <w:highlight w:val="cyan"/>
          <w:u w:val="single"/>
        </w:rPr>
        <w:t>both</w:t>
      </w:r>
      <w:r w:rsidRPr="00817B70">
        <w:rPr>
          <w:rFonts w:eastAsia="Calibri"/>
          <w:sz w:val="16"/>
        </w:rPr>
        <w:t xml:space="preserve"> the </w:t>
      </w:r>
      <w:r w:rsidRPr="00817B70">
        <w:rPr>
          <w:rFonts w:eastAsia="Calibri"/>
          <w:b/>
          <w:iCs/>
          <w:highlight w:val="cyan"/>
          <w:u w:val="single"/>
        </w:rPr>
        <w:t>conventional</w:t>
      </w:r>
      <w:r w:rsidRPr="00817B70">
        <w:rPr>
          <w:rFonts w:eastAsia="Calibri" w:cs="Times New Roman"/>
          <w:u w:val="single"/>
        </w:rPr>
        <w:t xml:space="preserve"> and </w:t>
      </w:r>
      <w:r w:rsidRPr="00817B70">
        <w:rPr>
          <w:rFonts w:eastAsia="Calibri"/>
          <w:b/>
          <w:iCs/>
          <w:highlight w:val="cyan"/>
          <w:u w:val="single"/>
        </w:rPr>
        <w:t>nuclear</w:t>
      </w:r>
      <w:r w:rsidRPr="00817B70">
        <w:rPr>
          <w:rFonts w:eastAsia="Calibri" w:cs="Times New Roman"/>
          <w:u w:val="single"/>
        </w:rPr>
        <w:t xml:space="preserve"> levels</w:t>
      </w:r>
      <w:r w:rsidRPr="00817B70">
        <w:rPr>
          <w:rFonts w:eastAsia="Calibri"/>
          <w:sz w:val="16"/>
        </w:rPr>
        <w:t>.</w:t>
      </w:r>
    </w:p>
    <w:p w14:paraId="4A7199F2" w14:textId="77777777" w:rsidR="00B73A82" w:rsidRPr="00817B70" w:rsidRDefault="00B73A82" w:rsidP="00B73A82">
      <w:pPr>
        <w:spacing w:line="256" w:lineRule="auto"/>
        <w:rPr>
          <w:rFonts w:eastAsia="Calibri"/>
          <w:sz w:val="16"/>
        </w:rPr>
      </w:pPr>
      <w:r w:rsidRPr="00817B70">
        <w:rPr>
          <w:rFonts w:eastAsia="Calibri"/>
          <w:sz w:val="16"/>
        </w:rPr>
        <w:t>This year will see important elections in both the United States and South Korea. A return of Donald Trump to the White House is possible. Pyongyang might hope that a sharp jolt will force an overstretched Washington to return to negotiations ready to offer concessions, such as relief from economic sanctions, to reduce the number of global hotspots. Therefore, it might make sense for Kim to order a lethal military action as a means of gaining political leverage – but only if he was confident Seoul and Washington would understand the attack as limited and isolated.</w:t>
      </w:r>
    </w:p>
    <w:p w14:paraId="032BAC50" w14:textId="77777777" w:rsidR="00B73A82" w:rsidRPr="00817B70" w:rsidRDefault="00B73A82" w:rsidP="00B73A82">
      <w:pPr>
        <w:spacing w:line="256" w:lineRule="auto"/>
        <w:rPr>
          <w:rFonts w:eastAsia="Calibri"/>
          <w:sz w:val="16"/>
        </w:rPr>
      </w:pPr>
      <w:r w:rsidRPr="00817B70">
        <w:rPr>
          <w:rFonts w:eastAsia="Calibri"/>
          <w:sz w:val="16"/>
        </w:rPr>
        <w:t>This leads to an important observation: it is likely that much of the credibility of the Carlin-Hecker thesis rests on the widely-held but questionable assumption that Kim’s decision-making is “erratic,” and therefore need not make sense.</w:t>
      </w:r>
    </w:p>
    <w:p w14:paraId="3D7E32E8" w14:textId="77777777" w:rsidR="00B73A82" w:rsidRPr="00817B70" w:rsidRDefault="00B73A82" w:rsidP="00B73A82">
      <w:pPr>
        <w:spacing w:line="256" w:lineRule="auto"/>
        <w:rPr>
          <w:rFonts w:eastAsia="Calibri"/>
          <w:sz w:val="16"/>
        </w:rPr>
      </w:pPr>
      <w:r w:rsidRPr="00817B70">
        <w:rPr>
          <w:rFonts w:eastAsia="Calibri" w:cs="Times New Roman"/>
          <w:u w:val="single"/>
        </w:rPr>
        <w:t xml:space="preserve">Kim needs to </w:t>
      </w:r>
      <w:r w:rsidRPr="00817B70">
        <w:rPr>
          <w:rFonts w:eastAsia="Calibri"/>
          <w:b/>
          <w:iCs/>
          <w:u w:val="single"/>
        </w:rPr>
        <w:t>deter</w:t>
      </w:r>
      <w:r w:rsidRPr="00817B70">
        <w:rPr>
          <w:rFonts w:eastAsia="Calibri"/>
          <w:sz w:val="16"/>
        </w:rPr>
        <w:t xml:space="preserve"> his enemies, </w:t>
      </w:r>
      <w:r w:rsidRPr="00817B70">
        <w:rPr>
          <w:rFonts w:eastAsia="Calibri" w:cs="Times New Roman"/>
          <w:u w:val="single"/>
        </w:rPr>
        <w:t>which explains</w:t>
      </w:r>
      <w:r w:rsidRPr="00817B70">
        <w:rPr>
          <w:rFonts w:eastAsia="Calibri"/>
          <w:sz w:val="16"/>
        </w:rPr>
        <w:t xml:space="preserve"> his </w:t>
      </w:r>
      <w:r w:rsidRPr="00817B70">
        <w:rPr>
          <w:rFonts w:eastAsia="Calibri" w:cs="Times New Roman"/>
          <w:u w:val="single"/>
        </w:rPr>
        <w:t xml:space="preserve">military </w:t>
      </w:r>
      <w:r w:rsidRPr="00817B70">
        <w:rPr>
          <w:rFonts w:eastAsia="Calibri"/>
          <w:b/>
          <w:iCs/>
          <w:u w:val="single"/>
        </w:rPr>
        <w:t>build-up</w:t>
      </w:r>
      <w:r w:rsidRPr="00817B70">
        <w:rPr>
          <w:rFonts w:eastAsia="Calibri" w:cs="Times New Roman"/>
          <w:u w:val="single"/>
        </w:rPr>
        <w:t xml:space="preserve"> and </w:t>
      </w:r>
      <w:r w:rsidRPr="00817B70">
        <w:rPr>
          <w:rFonts w:eastAsia="Calibri"/>
          <w:b/>
          <w:iCs/>
          <w:u w:val="single"/>
        </w:rPr>
        <w:t>missile tests</w:t>
      </w:r>
      <w:r w:rsidRPr="00817B70">
        <w:rPr>
          <w:rFonts w:eastAsia="Calibri"/>
          <w:sz w:val="16"/>
        </w:rPr>
        <w:t xml:space="preserve">. </w:t>
      </w:r>
      <w:r w:rsidRPr="00817B70">
        <w:rPr>
          <w:rFonts w:eastAsia="Calibri" w:cs="Times New Roman"/>
          <w:u w:val="single"/>
        </w:rPr>
        <w:t>He fears political contamination from South Korea, which</w:t>
      </w:r>
      <w:r w:rsidRPr="00817B70">
        <w:rPr>
          <w:rFonts w:eastAsia="Calibri"/>
          <w:sz w:val="16"/>
        </w:rPr>
        <w:t xml:space="preserve"> may have </w:t>
      </w:r>
      <w:r w:rsidRPr="00817B70">
        <w:rPr>
          <w:rFonts w:eastAsia="Calibri" w:cs="Times New Roman"/>
          <w:u w:val="single"/>
        </w:rPr>
        <w:t>pushed</w:t>
      </w:r>
      <w:r w:rsidRPr="00817B70">
        <w:rPr>
          <w:rFonts w:eastAsia="Calibri"/>
          <w:sz w:val="16"/>
        </w:rPr>
        <w:t xml:space="preserve"> him </w:t>
      </w:r>
      <w:r w:rsidRPr="00817B70">
        <w:rPr>
          <w:rFonts w:eastAsia="Calibri" w:cs="Times New Roman"/>
          <w:u w:val="single"/>
        </w:rPr>
        <w:t>to make</w:t>
      </w:r>
      <w:r w:rsidRPr="00817B70">
        <w:rPr>
          <w:rFonts w:eastAsia="Calibri"/>
          <w:sz w:val="16"/>
        </w:rPr>
        <w:t xml:space="preserve"> official his de facto </w:t>
      </w:r>
      <w:r w:rsidRPr="00817B70">
        <w:rPr>
          <w:rFonts w:eastAsia="Calibri"/>
          <w:b/>
          <w:iCs/>
          <w:u w:val="single"/>
        </w:rPr>
        <w:t>non-reunification</w:t>
      </w:r>
      <w:r w:rsidRPr="00817B70">
        <w:rPr>
          <w:rFonts w:eastAsia="Calibri" w:cs="Times New Roman"/>
          <w:u w:val="single"/>
        </w:rPr>
        <w:t xml:space="preserve"> policy</w:t>
      </w:r>
      <w:r w:rsidRPr="00817B70">
        <w:rPr>
          <w:rFonts w:eastAsia="Calibri"/>
          <w:sz w:val="16"/>
        </w:rPr>
        <w:t xml:space="preserve">. </w:t>
      </w:r>
      <w:r w:rsidRPr="00817B70">
        <w:rPr>
          <w:rFonts w:eastAsia="Calibri" w:cs="Times New Roman"/>
          <w:u w:val="single"/>
        </w:rPr>
        <w:t>Welcoming</w:t>
      </w:r>
      <w:r w:rsidRPr="00817B70">
        <w:rPr>
          <w:rFonts w:eastAsia="Calibri"/>
          <w:sz w:val="16"/>
        </w:rPr>
        <w:t xml:space="preserve"> a </w:t>
      </w:r>
      <w:r w:rsidRPr="00817B70">
        <w:rPr>
          <w:rFonts w:eastAsia="Calibri" w:cs="Times New Roman"/>
          <w:u w:val="single"/>
        </w:rPr>
        <w:t xml:space="preserve">general </w:t>
      </w:r>
      <w:r w:rsidRPr="00817B70">
        <w:rPr>
          <w:rFonts w:eastAsia="Calibri"/>
          <w:b/>
          <w:iCs/>
          <w:highlight w:val="cyan"/>
          <w:u w:val="single"/>
        </w:rPr>
        <w:t>war</w:t>
      </w:r>
      <w:r w:rsidRPr="00817B70">
        <w:rPr>
          <w:rFonts w:eastAsia="Calibri"/>
          <w:sz w:val="16"/>
        </w:rPr>
        <w:t xml:space="preserve">, however, </w:t>
      </w:r>
      <w:r w:rsidRPr="00817B70">
        <w:rPr>
          <w:rFonts w:eastAsia="Calibri" w:cs="Times New Roman"/>
          <w:highlight w:val="cyan"/>
          <w:u w:val="single"/>
        </w:rPr>
        <w:t xml:space="preserve">would </w:t>
      </w:r>
      <w:r w:rsidRPr="00817B70">
        <w:rPr>
          <w:rFonts w:eastAsia="Calibri"/>
          <w:b/>
          <w:iCs/>
          <w:highlight w:val="cyan"/>
          <w:u w:val="single"/>
        </w:rPr>
        <w:t>not</w:t>
      </w:r>
      <w:r w:rsidRPr="00817B70">
        <w:rPr>
          <w:rFonts w:eastAsia="Calibri" w:cs="Times New Roman"/>
          <w:highlight w:val="cyan"/>
          <w:u w:val="single"/>
        </w:rPr>
        <w:t xml:space="preserve"> solve</w:t>
      </w:r>
      <w:r w:rsidRPr="00817B70">
        <w:rPr>
          <w:rFonts w:eastAsia="Calibri"/>
          <w:sz w:val="16"/>
        </w:rPr>
        <w:t xml:space="preserve"> any of </w:t>
      </w:r>
      <w:r w:rsidRPr="00817B70">
        <w:rPr>
          <w:rFonts w:eastAsia="Calibri" w:cs="Times New Roman"/>
          <w:highlight w:val="cyan"/>
          <w:u w:val="single"/>
        </w:rPr>
        <w:t>Kim’s problems</w:t>
      </w:r>
      <w:r w:rsidRPr="00817B70">
        <w:rPr>
          <w:rFonts w:eastAsia="Calibri"/>
          <w:sz w:val="16"/>
        </w:rPr>
        <w:t>.</w:t>
      </w:r>
    </w:p>
    <w:p w14:paraId="08999D7C" w14:textId="77777777" w:rsidR="000153CA" w:rsidRPr="00680AB6" w:rsidRDefault="000153CA" w:rsidP="000153CA"/>
    <w:p w14:paraId="00F963FE" w14:textId="659A61E2" w:rsidR="000153CA" w:rsidRDefault="00924EFE" w:rsidP="00924EFE">
      <w:pPr>
        <w:pStyle w:val="Heading3"/>
      </w:pPr>
      <w:r>
        <w:lastRenderedPageBreak/>
        <w:t>AT Singularity AI</w:t>
      </w:r>
    </w:p>
    <w:p w14:paraId="0F83A005" w14:textId="77777777" w:rsidR="00924EFE" w:rsidRPr="00B87838" w:rsidRDefault="00924EFE" w:rsidP="00924EFE">
      <w:pPr>
        <w:keepNext/>
        <w:keepLines/>
        <w:spacing w:before="200"/>
        <w:outlineLvl w:val="3"/>
        <w:rPr>
          <w:rFonts w:eastAsiaTheme="majorEastAsia"/>
          <w:b/>
          <w:iCs/>
        </w:rPr>
      </w:pPr>
      <w:r w:rsidRPr="00B87838">
        <w:rPr>
          <w:rFonts w:eastAsiaTheme="majorEastAsia"/>
          <w:b/>
          <w:iCs/>
        </w:rPr>
        <w:t xml:space="preserve">They’ve got it backwards--- AI singularity </w:t>
      </w:r>
      <w:r w:rsidRPr="00B87838">
        <w:rPr>
          <w:rFonts w:eastAsiaTheme="majorEastAsia"/>
          <w:b/>
          <w:iCs/>
          <w:u w:val="single"/>
        </w:rPr>
        <w:t>solves</w:t>
      </w:r>
      <w:r w:rsidRPr="00B87838">
        <w:rPr>
          <w:rFonts w:eastAsiaTheme="majorEastAsia"/>
          <w:b/>
          <w:iCs/>
        </w:rPr>
        <w:t xml:space="preserve"> threats.</w:t>
      </w:r>
    </w:p>
    <w:p w14:paraId="479E8FEC" w14:textId="77777777" w:rsidR="00924EFE" w:rsidRPr="00B87838" w:rsidRDefault="00924EFE" w:rsidP="00924EFE">
      <w:r w:rsidRPr="00B87838">
        <w:t>Rick</w:t>
      </w:r>
      <w:r w:rsidRPr="00B87838">
        <w:rPr>
          <w:b/>
          <w:bCs/>
        </w:rPr>
        <w:t xml:space="preserve"> Hayes-Roth </w:t>
      </w:r>
      <w:r w:rsidRPr="00B87838">
        <w:t>10-02-20</w:t>
      </w:r>
      <w:r w:rsidRPr="00B87838">
        <w:rPr>
          <w:b/>
          <w:bCs/>
        </w:rPr>
        <w:t>06</w:t>
      </w:r>
      <w:r w:rsidRPr="00B87838">
        <w:t xml:space="preserve"> [Rick Hayes-Roth is a professor in the Information Sciences Dept. at the Naval Postgraduate School in Monterey, California, Institute of Electrical and Electronics Engineers, “Puppetry vs. Creationism: Why AI Must Cross the Chasm,” https://ieeexplore.ieee.org/abstract/document/1705420/authors#authors//ZW]</w:t>
      </w:r>
    </w:p>
    <w:p w14:paraId="29041BBD" w14:textId="77777777" w:rsidR="00924EFE" w:rsidRPr="00B87838" w:rsidRDefault="00924EFE" w:rsidP="00924EFE">
      <w:pPr>
        <w:rPr>
          <w:rFonts w:eastAsia="Times New Roman"/>
          <w:bCs/>
        </w:rPr>
      </w:pPr>
    </w:p>
    <w:p w14:paraId="1DA8F4AF" w14:textId="77777777" w:rsidR="00924EFE" w:rsidRPr="00B87838" w:rsidRDefault="00924EFE" w:rsidP="00924EFE">
      <w:pPr>
        <w:rPr>
          <w:rFonts w:eastAsia="Times New Roman"/>
          <w:color w:val="000000" w:themeColor="text1"/>
          <w:sz w:val="14"/>
        </w:rPr>
      </w:pPr>
      <w:r w:rsidRPr="00B87838">
        <w:rPr>
          <w:u w:val="single"/>
        </w:rPr>
        <w:t>Most of the visions for</w:t>
      </w:r>
      <w:r w:rsidRPr="00B87838">
        <w:rPr>
          <w:rFonts w:eastAsia="Times New Roman"/>
          <w:color w:val="000000" w:themeColor="text1"/>
          <w:sz w:val="14"/>
        </w:rPr>
        <w:t xml:space="preserve"> self-modifying and </w:t>
      </w:r>
      <w:r w:rsidRPr="00B87838">
        <w:rPr>
          <w:u w:val="single"/>
        </w:rPr>
        <w:t>self-improving AI have been a bit scary</w:t>
      </w:r>
      <w:r w:rsidRPr="00B87838">
        <w:rPr>
          <w:rFonts w:eastAsia="Times New Roman"/>
          <w:color w:val="000000" w:themeColor="text1"/>
          <w:sz w:val="14"/>
        </w:rPr>
        <w:t xml:space="preserve"> or a bit shallow. </w:t>
      </w:r>
      <w:r w:rsidRPr="00B87838">
        <w:rPr>
          <w:u w:val="single"/>
        </w:rPr>
        <w:t>Much discussion has occurred around the concept of the singularity</w:t>
      </w:r>
      <w:r w:rsidRPr="00B87838">
        <w:rPr>
          <w:rFonts w:eastAsia="Times New Roman"/>
          <w:color w:val="000000" w:themeColor="text1"/>
          <w:sz w:val="14"/>
        </w:rPr>
        <w:t>, first explained by Vernor Vinge</w:t>
      </w:r>
      <w:r w:rsidRPr="00B87838">
        <w:rPr>
          <w:rFonts w:eastAsia="Times New Roman"/>
          <w:color w:val="000000" w:themeColor="text1"/>
          <w:sz w:val="14"/>
          <w:vertAlign w:val="superscript"/>
        </w:rPr>
        <w:t>2</w:t>
      </w:r>
      <w:r w:rsidRPr="00B87838">
        <w:rPr>
          <w:rFonts w:eastAsia="Times New Roman"/>
          <w:color w:val="000000" w:themeColor="text1"/>
          <w:sz w:val="14"/>
        </w:rPr>
        <w:t xml:space="preserve"> and now a theme popularized by Ray Kurzweil,</w:t>
      </w:r>
      <w:r w:rsidRPr="00B87838">
        <w:rPr>
          <w:rFonts w:eastAsia="Times New Roman"/>
          <w:color w:val="000000" w:themeColor="text1"/>
          <w:sz w:val="14"/>
          <w:vertAlign w:val="superscript"/>
        </w:rPr>
        <w:t>3</w:t>
      </w:r>
      <w:r w:rsidRPr="00B87838">
        <w:rPr>
          <w:rFonts w:eastAsia="Times New Roman"/>
          <w:color w:val="000000" w:themeColor="text1"/>
          <w:sz w:val="14"/>
        </w:rPr>
        <w:t xml:space="preserve"> among others (for example, see www.aleph. so/Trans/Global/Singularity). Roughly, </w:t>
      </w:r>
      <w:r w:rsidRPr="00B87838">
        <w:rPr>
          <w:u w:val="single"/>
        </w:rPr>
        <w:t>the singularity is a point in history when technology accelerates beyond human capacity to master it</w:t>
      </w:r>
      <w:r w:rsidRPr="00B87838">
        <w:rPr>
          <w:rFonts w:eastAsia="Times New Roman"/>
          <w:color w:val="000000" w:themeColor="text1"/>
          <w:sz w:val="14"/>
        </w:rPr>
        <w:t xml:space="preserve">. </w:t>
      </w:r>
      <w:r w:rsidRPr="00B87838">
        <w:rPr>
          <w:u w:val="single"/>
        </w:rPr>
        <w:t>With regard to AI, this could mean that computers learn and communicate with one another faster than they can with humans. At that point, they might not be willing to slow down or engage further</w:t>
      </w:r>
      <w:r w:rsidRPr="00B87838">
        <w:rPr>
          <w:rFonts w:eastAsia="Times New Roman"/>
          <w:color w:val="000000" w:themeColor="text1"/>
          <w:sz w:val="14"/>
        </w:rPr>
        <w:t xml:space="preserve">. In such a case, the machines would reach a kind of escape velocity, enabling them to leave human culture behind. </w:t>
      </w:r>
      <w:r w:rsidRPr="00B87838">
        <w:rPr>
          <w:u w:val="single"/>
        </w:rPr>
        <w:t>I'm suggesting that we should actively seek to create the capabilities underlying such a possibility</w:t>
      </w:r>
      <w:r w:rsidRPr="00B87838">
        <w:rPr>
          <w:rFonts w:eastAsia="Times New Roman"/>
          <w:color w:val="000000" w:themeColor="text1"/>
          <w:sz w:val="14"/>
        </w:rPr>
        <w:t xml:space="preserve">, because </w:t>
      </w:r>
      <w:r w:rsidRPr="00B87838">
        <w:rPr>
          <w:b/>
          <w:iCs/>
          <w:u w:val="single"/>
        </w:rPr>
        <w:t>the potential gains are exponentially greater than what traditional puppetry can produce</w:t>
      </w:r>
      <w:r w:rsidRPr="00B87838">
        <w:rPr>
          <w:rFonts w:eastAsia="Times New Roman"/>
          <w:color w:val="000000" w:themeColor="text1"/>
          <w:sz w:val="14"/>
        </w:rPr>
        <w:t xml:space="preserve">. But </w:t>
      </w:r>
      <w:r w:rsidRPr="00B87838">
        <w:rPr>
          <w:u w:val="single"/>
        </w:rPr>
        <w:t>this surely entails risks</w:t>
      </w:r>
      <w:r w:rsidRPr="00B87838">
        <w:rPr>
          <w:rFonts w:eastAsia="Times New Roman"/>
          <w:color w:val="000000" w:themeColor="text1"/>
          <w:sz w:val="14"/>
        </w:rPr>
        <w:t xml:space="preserve">, as readily suggested in most of the scary movies about rogue AI and robots gone haywire. </w:t>
      </w:r>
      <w:r w:rsidRPr="00B87838">
        <w:rPr>
          <w:u w:val="single"/>
        </w:rPr>
        <w:t>We</w:t>
      </w:r>
      <w:r w:rsidRPr="00B87838">
        <w:rPr>
          <w:rFonts w:eastAsia="Times New Roman"/>
          <w:color w:val="000000" w:themeColor="text1"/>
          <w:sz w:val="14"/>
        </w:rPr>
        <w:t xml:space="preserve"> obviously </w:t>
      </w:r>
      <w:r w:rsidRPr="00B87838">
        <w:rPr>
          <w:u w:val="single"/>
        </w:rPr>
        <w:t>have limited insight into</w:t>
      </w:r>
      <w:r w:rsidRPr="00B87838">
        <w:rPr>
          <w:rFonts w:eastAsia="Times New Roman"/>
          <w:color w:val="000000" w:themeColor="text1"/>
          <w:sz w:val="14"/>
        </w:rPr>
        <w:t xml:space="preserve"> both </w:t>
      </w:r>
      <w:r w:rsidRPr="00B87838">
        <w:rPr>
          <w:u w:val="single"/>
        </w:rPr>
        <w:t>the</w:t>
      </w:r>
      <w:r w:rsidRPr="00B87838">
        <w:rPr>
          <w:rFonts w:eastAsia="Times New Roman"/>
          <w:color w:val="000000" w:themeColor="text1"/>
          <w:sz w:val="14"/>
        </w:rPr>
        <w:t xml:space="preserve"> positive and </w:t>
      </w:r>
      <w:r w:rsidRPr="00B87838">
        <w:rPr>
          <w:u w:val="single"/>
        </w:rPr>
        <w:t>negative capabilities of self-improving AI systems</w:t>
      </w:r>
      <w:r w:rsidRPr="00B87838">
        <w:rPr>
          <w:rFonts w:eastAsia="Times New Roman"/>
          <w:color w:val="000000" w:themeColor="text1"/>
          <w:sz w:val="14"/>
        </w:rPr>
        <w:t xml:space="preserve">. Although </w:t>
      </w:r>
      <w:r w:rsidRPr="00B87838">
        <w:rPr>
          <w:u w:val="single"/>
        </w:rPr>
        <w:t>the road will be somewhat long</w:t>
      </w:r>
      <w:r w:rsidRPr="00B87838">
        <w:rPr>
          <w:rFonts w:eastAsia="Times New Roman"/>
          <w:color w:val="000000" w:themeColor="text1"/>
          <w:sz w:val="14"/>
        </w:rPr>
        <w:t xml:space="preserve">, we ought to consider ways to identify and mitigate the risks before they afflict us. Fortunately, </w:t>
      </w:r>
      <w:r w:rsidRPr="00B87838">
        <w:rPr>
          <w:u w:val="single"/>
        </w:rPr>
        <w:t>many people interested in the singularity and future visions of robots have given these issues serious consideration</w:t>
      </w:r>
      <w:r w:rsidRPr="00B87838">
        <w:rPr>
          <w:rFonts w:eastAsia="Times New Roman"/>
          <w:color w:val="000000" w:themeColor="text1"/>
          <w:sz w:val="14"/>
        </w:rPr>
        <w:t xml:space="preserve">. We'll want to incorporate their ideas and related technologies into the new creationism agenda. This will help </w:t>
      </w:r>
      <w:r w:rsidRPr="00B87838">
        <w:rPr>
          <w:u w:val="single"/>
        </w:rPr>
        <w:t>prevent predictable problems</w:t>
      </w:r>
      <w:r w:rsidRPr="00B87838">
        <w:rPr>
          <w:rFonts w:eastAsia="Times New Roman"/>
          <w:color w:val="000000" w:themeColor="text1"/>
          <w:sz w:val="14"/>
        </w:rPr>
        <w:t xml:space="preserve"> and provide additional insurance against the unforeseen. Although I consider these risks serious, I think </w:t>
      </w:r>
      <w:r w:rsidRPr="00B87838">
        <w:rPr>
          <w:u w:val="single"/>
        </w:rPr>
        <w:t>we can de-emphasize or defer them a bit</w:t>
      </w:r>
      <w:r w:rsidRPr="00B87838">
        <w:rPr>
          <w:rFonts w:eastAsia="Times New Roman"/>
          <w:color w:val="000000" w:themeColor="text1"/>
          <w:sz w:val="14"/>
        </w:rPr>
        <w:t xml:space="preserve">. </w:t>
      </w:r>
      <w:r w:rsidRPr="00B87838">
        <w:rPr>
          <w:u w:val="single"/>
        </w:rPr>
        <w:t>To get out of the puppetry business will require a major shift in</w:t>
      </w:r>
      <w:r w:rsidRPr="00B87838">
        <w:rPr>
          <w:rFonts w:eastAsia="Times New Roman"/>
          <w:color w:val="000000" w:themeColor="text1"/>
          <w:sz w:val="14"/>
        </w:rPr>
        <w:t xml:space="preserve"> investment, orientation, and </w:t>
      </w:r>
      <w:r w:rsidRPr="00B87838">
        <w:rPr>
          <w:u w:val="single"/>
        </w:rPr>
        <w:t>technology</w:t>
      </w:r>
      <w:r w:rsidRPr="00B87838">
        <w:rPr>
          <w:rFonts w:eastAsia="Times New Roman"/>
          <w:color w:val="000000" w:themeColor="text1"/>
          <w:sz w:val="14"/>
        </w:rPr>
        <w:t xml:space="preserve">. By focusing mostly on the required new capacities for model-based learning and improvements in operational contexts, we put first things first. Like the master puppet makers of the classic folktales, </w:t>
      </w:r>
      <w:r w:rsidRPr="00B87838">
        <w:rPr>
          <w:u w:val="single"/>
        </w:rPr>
        <w:t>AI engineers have built some marvelous machines</w:t>
      </w:r>
      <w:r w:rsidRPr="00B87838">
        <w:rPr>
          <w:rFonts w:eastAsia="Times New Roman"/>
          <w:color w:val="000000" w:themeColor="text1"/>
          <w:sz w:val="14"/>
        </w:rPr>
        <w:t xml:space="preserve">. These machines are surely valuable, but our puppetry won't cross the chasm separating us from a world of artificially intelligent creatures. To get there, we need a singularity of artificial creationism, where we launch artificial beings that can adapt, learn, and evolve. </w:t>
      </w:r>
      <w:r w:rsidRPr="00B87838">
        <w:rPr>
          <w:u w:val="single"/>
        </w:rPr>
        <w:t>We need to emphasize the development of continuously self-improving systems that interact with and perform tasks in the physical world</w:t>
      </w:r>
      <w:r w:rsidRPr="00B87838">
        <w:rPr>
          <w:rFonts w:eastAsia="Times New Roman"/>
          <w:color w:val="000000" w:themeColor="text1"/>
          <w:sz w:val="14"/>
        </w:rPr>
        <w:t xml:space="preserve">. Creation of those systems will mark a singularity in the punctuated evolution of artificial intelligence. </w:t>
      </w:r>
    </w:p>
    <w:p w14:paraId="0DC9BDD0" w14:textId="77777777" w:rsidR="00924EFE" w:rsidRDefault="00924EFE" w:rsidP="00924EFE"/>
    <w:p w14:paraId="4BDC6506" w14:textId="77777777" w:rsidR="00945732" w:rsidRPr="005A3F37" w:rsidRDefault="00945732" w:rsidP="00945732"/>
    <w:sectPr w:rsidR="00945732" w:rsidRPr="005A3F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50BB5" w14:textId="77777777" w:rsidR="00261734" w:rsidRDefault="00261734" w:rsidP="00066D2C">
      <w:pPr>
        <w:spacing w:after="0" w:line="240" w:lineRule="auto"/>
      </w:pPr>
      <w:r>
        <w:separator/>
      </w:r>
    </w:p>
  </w:endnote>
  <w:endnote w:type="continuationSeparator" w:id="0">
    <w:p w14:paraId="7B35453B" w14:textId="77777777" w:rsidR="00261734" w:rsidRDefault="002617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Liberation Sans">
    <w:altName w:val="Arial"/>
    <w:panose1 w:val="020B0604020202020204"/>
    <w:charset w:val="00"/>
    <w:family w:val="swiss"/>
    <w:pitch w:val="variable"/>
  </w:font>
  <w:font w:name="DejaVu Sans">
    <w:altName w:val="Verdana"/>
    <w:panose1 w:val="020B0604020202020204"/>
    <w:charset w:val="00"/>
    <w:family w:val="swiss"/>
    <w:pitch w:val="variable"/>
    <w:sig w:usb0="00000000" w:usb1="D200FDFF" w:usb2="0A042029" w:usb3="00000000" w:csb0="8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Solido">
    <w:altName w:val="Cambria"/>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DCC7C" w14:textId="77777777" w:rsidR="00261734" w:rsidRDefault="00261734" w:rsidP="00066D2C">
      <w:pPr>
        <w:spacing w:after="0" w:line="240" w:lineRule="auto"/>
      </w:pPr>
      <w:r>
        <w:separator/>
      </w:r>
    </w:p>
  </w:footnote>
  <w:footnote w:type="continuationSeparator" w:id="0">
    <w:p w14:paraId="322F3874" w14:textId="77777777" w:rsidR="00261734" w:rsidRDefault="0026173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F5000"/>
    <w:rsid w:val="00001C7E"/>
    <w:rsid w:val="0000487C"/>
    <w:rsid w:val="00011FEF"/>
    <w:rsid w:val="00013C8B"/>
    <w:rsid w:val="000153CA"/>
    <w:rsid w:val="00023AEF"/>
    <w:rsid w:val="000250CA"/>
    <w:rsid w:val="0003024C"/>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1734"/>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367"/>
    <w:rsid w:val="00405AD7"/>
    <w:rsid w:val="004127EF"/>
    <w:rsid w:val="00414EB4"/>
    <w:rsid w:val="004208C6"/>
    <w:rsid w:val="00425531"/>
    <w:rsid w:val="00425A83"/>
    <w:rsid w:val="00426CC6"/>
    <w:rsid w:val="00431905"/>
    <w:rsid w:val="004326E6"/>
    <w:rsid w:val="00432844"/>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7BA"/>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FC9"/>
    <w:rsid w:val="00610EE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44F"/>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E8B"/>
    <w:rsid w:val="00901E9C"/>
    <w:rsid w:val="00906F79"/>
    <w:rsid w:val="00907369"/>
    <w:rsid w:val="00910B12"/>
    <w:rsid w:val="00912404"/>
    <w:rsid w:val="00920B9A"/>
    <w:rsid w:val="009249C5"/>
    <w:rsid w:val="00924EFE"/>
    <w:rsid w:val="00925558"/>
    <w:rsid w:val="00925B25"/>
    <w:rsid w:val="009263C9"/>
    <w:rsid w:val="00930B2A"/>
    <w:rsid w:val="00936F03"/>
    <w:rsid w:val="0094018B"/>
    <w:rsid w:val="009418E3"/>
    <w:rsid w:val="009435BB"/>
    <w:rsid w:val="00943B02"/>
    <w:rsid w:val="0094573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01"/>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A82"/>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26"/>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6FFA"/>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000"/>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CCEED4"/>
  <w15:chartTrackingRefBased/>
  <w15:docId w15:val="{6F5B725F-5CA2-3048-8347-5301EE6D1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5732"/>
    <w:rPr>
      <w:rFonts w:ascii="Calibri" w:hAnsi="Calibri" w:cs="Calibri"/>
    </w:rPr>
  </w:style>
  <w:style w:type="paragraph" w:styleId="Heading1">
    <w:name w:val="heading 1"/>
    <w:aliases w:val="Pocket"/>
    <w:basedOn w:val="Normal"/>
    <w:next w:val="Normal"/>
    <w:link w:val="Heading1Char"/>
    <w:qFormat/>
    <w:rsid w:val="009457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Cha,CD Tag,cite_tag, 1,C"/>
    <w:basedOn w:val="Normal"/>
    <w:next w:val="Normal"/>
    <w:link w:val="Heading2Char"/>
    <w:uiPriority w:val="1"/>
    <w:qFormat/>
    <w:rsid w:val="009457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9457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Card, Ch"/>
    <w:basedOn w:val="Normal"/>
    <w:next w:val="Normal"/>
    <w:link w:val="Heading4Char"/>
    <w:uiPriority w:val="3"/>
    <w:qFormat/>
    <w:rsid w:val="0094573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4573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F50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0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0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0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457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5732"/>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94573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45732"/>
    <w:rPr>
      <w:color w:val="auto"/>
      <w:u w:val="none"/>
    </w:rPr>
  </w:style>
  <w:style w:type="character" w:customStyle="1" w:styleId="Heading1Char">
    <w:name w:val="Heading 1 Char"/>
    <w:aliases w:val="Pocket Char"/>
    <w:basedOn w:val="DefaultParagraphFont"/>
    <w:link w:val="Heading1"/>
    <w:rsid w:val="00945732"/>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1"/>
    <w:rsid w:val="0094573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94573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3"/>
    <w:rsid w:val="0094573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945732"/>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945732"/>
    <w:rPr>
      <w:b w:val="0"/>
      <w:sz w:val="22"/>
      <w:u w:val="single"/>
    </w:rPr>
  </w:style>
  <w:style w:type="character" w:styleId="Strong">
    <w:name w:val="Strong"/>
    <w:basedOn w:val="DefaultParagraphFont"/>
    <w:uiPriority w:val="22"/>
    <w:qFormat/>
    <w:rsid w:val="00945732"/>
    <w:rPr>
      <w:b/>
      <w:bCs/>
    </w:rPr>
  </w:style>
  <w:style w:type="character" w:styleId="BookTitle">
    <w:name w:val="Book Title"/>
    <w:basedOn w:val="DefaultParagraphFont"/>
    <w:uiPriority w:val="33"/>
    <w:qFormat/>
    <w:rsid w:val="00945732"/>
    <w:rPr>
      <w:b/>
      <w:bCs/>
      <w:i/>
      <w:iCs/>
      <w:spacing w:val="5"/>
    </w:rPr>
  </w:style>
  <w:style w:type="character" w:customStyle="1" w:styleId="Heading5Char">
    <w:name w:val="Heading 5 Char"/>
    <w:basedOn w:val="DefaultParagraphFont"/>
    <w:link w:val="Heading5"/>
    <w:uiPriority w:val="9"/>
    <w:rsid w:val="009457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45732"/>
  </w:style>
  <w:style w:type="paragraph" w:styleId="Header">
    <w:name w:val="header"/>
    <w:basedOn w:val="Normal"/>
    <w:link w:val="HeaderChar"/>
    <w:uiPriority w:val="99"/>
    <w:semiHidden/>
    <w:rsid w:val="009457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5732"/>
    <w:rPr>
      <w:rFonts w:ascii="Calibri" w:hAnsi="Calibri" w:cs="Calibri"/>
    </w:rPr>
  </w:style>
  <w:style w:type="paragraph" w:styleId="Footer">
    <w:name w:val="footer"/>
    <w:basedOn w:val="Normal"/>
    <w:link w:val="FooterChar"/>
    <w:uiPriority w:val="99"/>
    <w:semiHidden/>
    <w:rsid w:val="009457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5732"/>
    <w:rPr>
      <w:rFonts w:ascii="Calibri" w:hAnsi="Calibri" w:cs="Calibri"/>
    </w:rPr>
  </w:style>
  <w:style w:type="paragraph" w:styleId="BodyText">
    <w:name w:val="Body Text"/>
    <w:basedOn w:val="Normal"/>
    <w:link w:val="BodyTextChar"/>
    <w:uiPriority w:val="99"/>
    <w:unhideWhenUsed/>
    <w:rsid w:val="00945732"/>
    <w:pPr>
      <w:spacing w:after="120"/>
    </w:pPr>
  </w:style>
  <w:style w:type="character" w:customStyle="1" w:styleId="BodyTextChar">
    <w:name w:val="Body Text Char"/>
    <w:basedOn w:val="DefaultParagraphFont"/>
    <w:link w:val="BodyText"/>
    <w:uiPriority w:val="99"/>
    <w:rsid w:val="00945732"/>
    <w:rPr>
      <w:rFonts w:ascii="Calibri" w:hAnsi="Calibri" w:cs="Calibri"/>
    </w:rPr>
  </w:style>
  <w:style w:type="paragraph" w:styleId="NoSpacing">
    <w:name w:val="No Spacing"/>
    <w:link w:val="NoSpacingChar"/>
    <w:uiPriority w:val="99"/>
    <w:unhideWhenUsed/>
    <w:qFormat/>
    <w:rsid w:val="0094573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45732"/>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945732"/>
    <w:rPr>
      <w:color w:val="0563C1" w:themeColor="hyperlink"/>
      <w:u w:val="single"/>
    </w:rPr>
  </w:style>
  <w:style w:type="character" w:styleId="UnresolvedMention">
    <w:name w:val="Unresolved Mention"/>
    <w:basedOn w:val="DefaultParagraphFont"/>
    <w:uiPriority w:val="99"/>
    <w:semiHidden/>
    <w:unhideWhenUsed/>
    <w:rsid w:val="00945732"/>
    <w:rPr>
      <w:color w:val="605E5C"/>
      <w:shd w:val="clear" w:color="auto" w:fill="E1DFDD"/>
    </w:rPr>
  </w:style>
  <w:style w:type="paragraph" w:customStyle="1" w:styleId="textbold">
    <w:name w:val="text bold"/>
    <w:basedOn w:val="Normal"/>
    <w:link w:val="Emphasis"/>
    <w:uiPriority w:val="8"/>
    <w:qFormat/>
    <w:rsid w:val="00EF5000"/>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character" w:customStyle="1" w:styleId="Heading6Char">
    <w:name w:val="Heading 6 Char"/>
    <w:basedOn w:val="DefaultParagraphFont"/>
    <w:link w:val="Heading6"/>
    <w:uiPriority w:val="9"/>
    <w:semiHidden/>
    <w:rsid w:val="00EF500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F500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F500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F5000"/>
    <w:rPr>
      <w:rFonts w:ascii="Calibri" w:eastAsiaTheme="majorEastAsia" w:hAnsi="Calibri" w:cstheme="majorBidi"/>
      <w:color w:val="272727" w:themeColor="text1" w:themeTint="D8"/>
    </w:rPr>
  </w:style>
  <w:style w:type="paragraph" w:customStyle="1" w:styleId="Heading411">
    <w:name w:val="Heading 411"/>
    <w:basedOn w:val="Heading1"/>
    <w:next w:val="NoSpacing"/>
    <w:link w:val="Hyperlink"/>
    <w:autoRedefine/>
    <w:uiPriority w:val="99"/>
    <w:qFormat/>
    <w:rsid w:val="00EF500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EF5000"/>
    <w:pPr>
      <w:ind w:left="720"/>
      <w:contextualSpacing/>
    </w:pPr>
  </w:style>
  <w:style w:type="character" w:customStyle="1" w:styleId="Boxes">
    <w:name w:val="Boxes"/>
    <w:basedOn w:val="Emphasis"/>
    <w:qFormat/>
    <w:rsid w:val="00EF500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F5000"/>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F5000"/>
    <w:pPr>
      <w:spacing w:after="0" w:line="240" w:lineRule="auto"/>
    </w:pPr>
    <w:rPr>
      <w:rFonts w:eastAsiaTheme="minorEastAsia"/>
      <w:kern w:val="2"/>
      <w:u w:val="single"/>
      <w:lang w:eastAsia="zh-CN"/>
      <w14:ligatures w14:val="standardContextual"/>
    </w:rPr>
  </w:style>
  <w:style w:type="paragraph" w:customStyle="1" w:styleId="UnderlinePara">
    <w:name w:val="Underline Para"/>
    <w:basedOn w:val="Normal"/>
    <w:uiPriority w:val="7"/>
    <w:qFormat/>
    <w:rsid w:val="00EF5000"/>
    <w:pPr>
      <w:widowControl w:val="0"/>
      <w:suppressAutoHyphens/>
      <w:spacing w:after="200" w:line="256" w:lineRule="auto"/>
      <w:contextualSpacing/>
    </w:pPr>
    <w:rPr>
      <w:rFonts w:asciiTheme="minorHAnsi" w:hAnsiTheme="minorHAnsi"/>
      <w:u w:val="single"/>
    </w:rPr>
  </w:style>
  <w:style w:type="paragraph" w:customStyle="1" w:styleId="Emphasis1">
    <w:name w:val="Emphasis1"/>
    <w:basedOn w:val="Normal"/>
    <w:uiPriority w:val="8"/>
    <w:qFormat/>
    <w:rsid w:val="00EF5000"/>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Analytics">
    <w:name w:val="Analytics"/>
    <w:link w:val="AnalyticsChar"/>
    <w:uiPriority w:val="5"/>
    <w:qFormat/>
    <w:rsid w:val="00EF500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EF5000"/>
    <w:rPr>
      <w:rFonts w:ascii="Calibri" w:eastAsiaTheme="majorEastAsia" w:hAnsi="Calibri" w:cstheme="majorBidi"/>
      <w:b/>
      <w:iCs/>
      <w:sz w:val="26"/>
      <w:szCs w:val="28"/>
    </w:rPr>
  </w:style>
  <w:style w:type="paragraph" w:styleId="DocumentMap">
    <w:name w:val="Document Map"/>
    <w:basedOn w:val="Normal"/>
    <w:link w:val="DocumentMapChar"/>
    <w:uiPriority w:val="99"/>
    <w:semiHidden/>
    <w:unhideWhenUsed/>
    <w:rsid w:val="00EF5000"/>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F5000"/>
    <w:rPr>
      <w:rFonts w:ascii="Lucida Grande" w:hAnsi="Lucida Grande" w:cs="Lucida Grande"/>
      <w:sz w:val="24"/>
    </w:rPr>
  </w:style>
  <w:style w:type="character" w:styleId="IntenseEmphasis">
    <w:name w:val="Intense Emphasis"/>
    <w:basedOn w:val="DefaultParagraphFont"/>
    <w:uiPriority w:val="21"/>
    <w:qFormat/>
    <w:rsid w:val="00EF5000"/>
    <w:rPr>
      <w:b w:val="0"/>
      <w:bCs w:val="0"/>
      <w:sz w:val="22"/>
      <w:u w:val="single"/>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EF5000"/>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EF5000"/>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10"/>
    <w:rsid w:val="00EF5000"/>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EF5000"/>
    <w:rPr>
      <w:sz w:val="16"/>
      <w:szCs w:val="16"/>
    </w:rPr>
  </w:style>
  <w:style w:type="character" w:customStyle="1" w:styleId="il">
    <w:name w:val="il"/>
    <w:basedOn w:val="DefaultParagraphFont"/>
    <w:rsid w:val="00EF5000"/>
  </w:style>
  <w:style w:type="paragraph" w:styleId="NormalWeb">
    <w:name w:val="Normal (Web)"/>
    <w:basedOn w:val="Normal"/>
    <w:uiPriority w:val="99"/>
    <w:unhideWhenUsed/>
    <w:rsid w:val="00EF5000"/>
    <w:pPr>
      <w:spacing w:before="100" w:beforeAutospacing="1" w:after="100" w:afterAutospacing="1"/>
    </w:pPr>
    <w:rPr>
      <w:rFonts w:ascii="Times New Roman" w:eastAsia="Times New Roman" w:hAnsi="Times New Roman" w:cs="Times New Roman"/>
      <w:szCs w:val="24"/>
      <w:lang w:eastAsia="zh-CN"/>
    </w:rPr>
  </w:style>
  <w:style w:type="paragraph" w:styleId="CommentText">
    <w:name w:val="annotation text"/>
    <w:basedOn w:val="Normal"/>
    <w:link w:val="CommentTextChar"/>
    <w:uiPriority w:val="99"/>
    <w:unhideWhenUsed/>
    <w:rsid w:val="00EF5000"/>
    <w:rPr>
      <w:sz w:val="20"/>
      <w:szCs w:val="20"/>
    </w:rPr>
  </w:style>
  <w:style w:type="character" w:customStyle="1" w:styleId="CommentTextChar">
    <w:name w:val="Comment Text Char"/>
    <w:basedOn w:val="DefaultParagraphFont"/>
    <w:link w:val="CommentText"/>
    <w:uiPriority w:val="99"/>
    <w:rsid w:val="00EF5000"/>
    <w:rPr>
      <w:rFonts w:ascii="Calibri" w:hAnsi="Calibri" w:cs="Calibri"/>
      <w:sz w:val="20"/>
      <w:szCs w:val="20"/>
    </w:rPr>
  </w:style>
  <w:style w:type="character" w:customStyle="1" w:styleId="8-PointSmall">
    <w:name w:val="8-Point Small"/>
    <w:basedOn w:val="DefaultParagraphFont"/>
    <w:uiPriority w:val="1"/>
    <w:qFormat/>
    <w:rsid w:val="00EF5000"/>
    <w:rPr>
      <w:rFonts w:ascii="Calibri" w:hAnsi="Calibri"/>
      <w:b w:val="0"/>
      <w:sz w:val="16"/>
      <w:u w:val="none"/>
    </w:rPr>
  </w:style>
  <w:style w:type="character" w:customStyle="1" w:styleId="boxboxbox">
    <w:name w:val="boxboxbox"/>
    <w:basedOn w:val="DefaultParagraphFont"/>
    <w:uiPriority w:val="1"/>
    <w:qFormat/>
    <w:rsid w:val="00EF5000"/>
    <w:rPr>
      <w:rFonts w:ascii="Calibri" w:hAnsi="Calibri"/>
      <w:b/>
      <w:sz w:val="22"/>
      <w:u w:val="single"/>
      <w:bdr w:val="single" w:sz="4" w:space="0" w:color="auto"/>
    </w:rPr>
  </w:style>
  <w:style w:type="paragraph" w:customStyle="1" w:styleId="CiteSpacing">
    <w:name w:val="Cite Spacing"/>
    <w:basedOn w:val="Normal"/>
    <w:uiPriority w:val="4"/>
    <w:qFormat/>
    <w:rsid w:val="00EF5000"/>
    <w:pPr>
      <w:spacing w:before="60" w:after="60" w:line="240" w:lineRule="auto"/>
    </w:pPr>
    <w:rPr>
      <w:rFonts w:ascii="Times New Roman" w:eastAsiaTheme="minorEastAsia" w:hAnsi="Times New Roman" w:cs="Times New Roman"/>
      <w:szCs w:val="24"/>
    </w:rPr>
  </w:style>
  <w:style w:type="paragraph" w:styleId="ListBullet">
    <w:name w:val="List Bullet"/>
    <w:basedOn w:val="Normal"/>
    <w:uiPriority w:val="99"/>
    <w:unhideWhenUsed/>
    <w:rsid w:val="00EF5000"/>
    <w:pPr>
      <w:tabs>
        <w:tab w:val="num" w:pos="360"/>
      </w:tabs>
      <w:ind w:left="360" w:hanging="360"/>
      <w:contextualSpacing/>
    </w:pPr>
  </w:style>
  <w:style w:type="paragraph" w:customStyle="1" w:styleId="NoSpacing61">
    <w:name w:val="No Spacing61"/>
    <w:basedOn w:val="Heading1"/>
    <w:next w:val="NoSpacing"/>
    <w:autoRedefine/>
    <w:uiPriority w:val="99"/>
    <w:qFormat/>
    <w:rsid w:val="00EF500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Heading4"/>
    <w:link w:val="AnalyticChar"/>
    <w:uiPriority w:val="5"/>
    <w:qFormat/>
    <w:rsid w:val="00EF5000"/>
    <w:pPr>
      <w:spacing w:before="200"/>
    </w:pPr>
    <w:rPr>
      <w:color w:val="663300"/>
      <w:sz w:val="24"/>
    </w:rPr>
  </w:style>
  <w:style w:type="character" w:customStyle="1" w:styleId="AnalyticChar">
    <w:name w:val="Analytic Char"/>
    <w:basedOn w:val="DefaultParagraphFont"/>
    <w:link w:val="Analytic"/>
    <w:uiPriority w:val="5"/>
    <w:rsid w:val="00EF5000"/>
    <w:rPr>
      <w:rFonts w:ascii="Calibri" w:eastAsiaTheme="majorEastAsia" w:hAnsi="Calibri" w:cstheme="majorBidi"/>
      <w:b/>
      <w:iCs/>
      <w:color w:val="663300"/>
      <w:sz w:val="24"/>
    </w:rPr>
  </w:style>
  <w:style w:type="character" w:customStyle="1" w:styleId="citation">
    <w:name w:val="citation"/>
    <w:basedOn w:val="DefaultParagraphFont"/>
    <w:rsid w:val="00EF5000"/>
  </w:style>
  <w:style w:type="paragraph" w:customStyle="1" w:styleId="Emphasize">
    <w:name w:val="Emphasize"/>
    <w:basedOn w:val="Normal"/>
    <w:uiPriority w:val="8"/>
    <w:qFormat/>
    <w:rsid w:val="00EF500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evidencetext">
    <w:name w:val="evidence text"/>
    <w:basedOn w:val="Normal"/>
    <w:next w:val="Normal"/>
    <w:link w:val="evidencetextChar1"/>
    <w:qFormat/>
    <w:rsid w:val="00EF5000"/>
    <w:pPr>
      <w:ind w:left="432" w:right="432"/>
    </w:pPr>
    <w:rPr>
      <w:rFonts w:eastAsia="Times New Roman"/>
      <w:color w:val="000000"/>
      <w:sz w:val="16"/>
      <w:lang w:val="x-none" w:eastAsia="x-none"/>
    </w:rPr>
  </w:style>
  <w:style w:type="character" w:customStyle="1" w:styleId="evidencetextChar1">
    <w:name w:val="evidence text Char1"/>
    <w:link w:val="evidencetext"/>
    <w:rsid w:val="00EF5000"/>
    <w:rPr>
      <w:rFonts w:ascii="Calibri" w:eastAsia="Times New Roman" w:hAnsi="Calibri" w:cs="Calibri"/>
      <w:color w:val="000000"/>
      <w:sz w:val="16"/>
      <w:lang w:val="x-none" w:eastAsia="x-none"/>
    </w:rPr>
  </w:style>
  <w:style w:type="paragraph" w:styleId="Subtitle">
    <w:name w:val="Subtitle"/>
    <w:basedOn w:val="Normal"/>
    <w:next w:val="Normal"/>
    <w:link w:val="SubtitleChar"/>
    <w:uiPriority w:val="11"/>
    <w:qFormat/>
    <w:rsid w:val="00EF5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00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F5000"/>
    <w:pPr>
      <w:spacing w:before="160"/>
      <w:jc w:val="center"/>
    </w:pPr>
    <w:rPr>
      <w:i/>
      <w:iCs/>
      <w:color w:val="404040" w:themeColor="text1" w:themeTint="BF"/>
    </w:rPr>
  </w:style>
  <w:style w:type="character" w:customStyle="1" w:styleId="QuoteChar">
    <w:name w:val="Quote Char"/>
    <w:basedOn w:val="DefaultParagraphFont"/>
    <w:link w:val="Quote"/>
    <w:uiPriority w:val="29"/>
    <w:rsid w:val="00EF5000"/>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EF50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000"/>
    <w:rPr>
      <w:rFonts w:ascii="Calibri" w:hAnsi="Calibri" w:cs="Calibri"/>
      <w:i/>
      <w:iCs/>
      <w:color w:val="2F5496" w:themeColor="accent1" w:themeShade="BF"/>
    </w:rPr>
  </w:style>
  <w:style w:type="character" w:styleId="IntenseReference">
    <w:name w:val="Intense Reference"/>
    <w:basedOn w:val="DefaultParagraphFont"/>
    <w:uiPriority w:val="32"/>
    <w:qFormat/>
    <w:rsid w:val="00EF5000"/>
    <w:rPr>
      <w:b/>
      <w:bCs/>
      <w:smallCaps/>
      <w:color w:val="2F5496" w:themeColor="accent1" w:themeShade="BF"/>
      <w:spacing w:val="5"/>
    </w:rPr>
  </w:style>
  <w:style w:type="numbering" w:customStyle="1" w:styleId="NoList1">
    <w:name w:val="No List1"/>
    <w:next w:val="NoList"/>
    <w:uiPriority w:val="99"/>
    <w:semiHidden/>
    <w:unhideWhenUsed/>
    <w:rsid w:val="00EF5000"/>
  </w:style>
  <w:style w:type="paragraph" w:styleId="TOC1">
    <w:name w:val="toc 1"/>
    <w:basedOn w:val="Normal"/>
    <w:uiPriority w:val="1"/>
    <w:qFormat/>
    <w:rsid w:val="00EF5000"/>
    <w:pPr>
      <w:widowControl w:val="0"/>
      <w:autoSpaceDE w:val="0"/>
      <w:autoSpaceDN w:val="0"/>
      <w:spacing w:before="262"/>
      <w:ind w:left="676"/>
    </w:pPr>
    <w:rPr>
      <w:rFonts w:ascii="Cambria" w:eastAsia="Cambria" w:hAnsi="Cambria" w:cs="Cambria"/>
      <w:sz w:val="20"/>
      <w:szCs w:val="20"/>
    </w:rPr>
  </w:style>
  <w:style w:type="paragraph" w:customStyle="1" w:styleId="TableParagraph">
    <w:name w:val="Table Paragraph"/>
    <w:basedOn w:val="Normal"/>
    <w:uiPriority w:val="1"/>
    <w:qFormat/>
    <w:rsid w:val="00EF5000"/>
    <w:pPr>
      <w:widowControl w:val="0"/>
      <w:autoSpaceDE w:val="0"/>
      <w:autoSpaceDN w:val="0"/>
      <w:ind w:left="107"/>
    </w:pPr>
    <w:rPr>
      <w:rFonts w:ascii="Palatino Linotype" w:eastAsia="Palatino Linotype" w:hAnsi="Palatino Linotype" w:cs="Palatino Linotype"/>
    </w:rPr>
  </w:style>
  <w:style w:type="paragraph" w:customStyle="1" w:styleId="Standard">
    <w:name w:val="Standard"/>
    <w:qFormat/>
    <w:rsid w:val="00EF5000"/>
    <w:pPr>
      <w:suppressAutoHyphens/>
      <w:overflowPunct w:val="0"/>
      <w:autoSpaceDN w:val="0"/>
      <w:textAlignment w:val="baseline"/>
    </w:pPr>
    <w:rPr>
      <w:rFonts w:ascii="Liberation Sans" w:eastAsia="Calibri" w:hAnsi="Liberation Sans" w:cs="DejaVu Sans"/>
      <w:color w:val="00000A"/>
      <w:sz w:val="20"/>
      <w:szCs w:val="20"/>
      <w14:ligatures w14:val="standardContextual"/>
    </w:rPr>
  </w:style>
  <w:style w:type="character" w:customStyle="1" w:styleId="DebateHighlighted">
    <w:name w:val="Debate Highlighted"/>
    <w:basedOn w:val="DefaultParagraphFont"/>
    <w:qFormat/>
    <w:rsid w:val="00EF5000"/>
    <w:rPr>
      <w:rFonts w:ascii="Liberation Sans" w:eastAsia="Liberation Sans" w:hAnsi="Liberation Sans" w:cs="Georgia"/>
      <w:sz w:val="20"/>
      <w:szCs w:val="20"/>
      <w:u w:val="single"/>
      <w:shd w:val="clear" w:color="auto" w:fill="00FFFF"/>
    </w:rPr>
  </w:style>
  <w:style w:type="paragraph" w:customStyle="1" w:styleId="cardbody">
    <w:name w:val="cardbody"/>
    <w:basedOn w:val="Normal"/>
    <w:rsid w:val="00EF5000"/>
    <w:pPr>
      <w:spacing w:before="100" w:beforeAutospacing="1" w:after="100" w:afterAutospacing="1" w:line="240" w:lineRule="auto"/>
    </w:pPr>
    <w:rPr>
      <w:rFonts w:ascii="Times New Roman" w:eastAsia="Times New Roman" w:hAnsi="Times New Roman" w:cs="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e.gov/priorities-regarding-the-new-and-emerging-challenges-to-international-security/" TargetMode="External"/><Relationship Id="rId13" Type="http://schemas.openxmlformats.org/officeDocument/2006/relationships/hyperlink" Target="https://heinonline.org/HOL/LandingPage?handle=hein.journals/glogo27&amp;div=32&amp;id=&amp;page=" TargetMode="External"/><Relationship Id="rId18" Type="http://schemas.openxmlformats.org/officeDocument/2006/relationships/hyperlink" Target="https://idsa.in/issuebrief/great-power-conflict-rkumar-06041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mazon.com/Origins-Alliances-Cornell-Studies-Security/dp/0801494184" TargetMode="External"/><Relationship Id="rId17" Type="http://schemas.openxmlformats.org/officeDocument/2006/relationships/hyperlink" Target="https://foreignpolicy.com/2022/08/27/international-relations-theory-suggests-great-power-war-is-coming/" TargetMode="External"/><Relationship Id="rId2" Type="http://schemas.openxmlformats.org/officeDocument/2006/relationships/numbering" Target="numbering.xml"/><Relationship Id="rId16" Type="http://schemas.openxmlformats.org/officeDocument/2006/relationships/hyperlink" Target="http://live.belfercenter.org/files/IS3904_pp007-048.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ess.princeton.edu/books/hardcover/9780691166773/an-unwritten-future" TargetMode="External"/><Relationship Id="rId5" Type="http://schemas.openxmlformats.org/officeDocument/2006/relationships/webSettings" Target="webSettings.xml"/><Relationship Id="rId15" Type="http://schemas.openxmlformats.org/officeDocument/2006/relationships/hyperlink" Target="https://doi.org/10.1080/0163660X.2020.1734303,%20kavm" TargetMode="External"/><Relationship Id="rId10" Type="http://schemas.openxmlformats.org/officeDocument/2006/relationships/hyperlink" Target="https://foreignpolicy.com/2023/05/31/stop-worrying-about-chinese-hegemony-in-asi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oreignpolicy.com/2024/02/04/china-war-military-taiwan-us-asia-xi-escalation-crisis/" TargetMode="External"/><Relationship Id="rId14" Type="http://schemas.openxmlformats.org/officeDocument/2006/relationships/hyperlink" Target="https://academic.oup.com/ia/article/94/1/63/47627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61</Pages>
  <Words>40913</Words>
  <Characters>233206</Characters>
  <Application>Microsoft Office Word</Application>
  <DocSecurity>0</DocSecurity>
  <Lines>1943</Lines>
  <Paragraphs>547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Mike Shackelford</cp:lastModifiedBy>
  <cp:revision>4</cp:revision>
  <dcterms:created xsi:type="dcterms:W3CDTF">2024-07-02T17:49:00Z</dcterms:created>
  <dcterms:modified xsi:type="dcterms:W3CDTF">2024-07-12T19:16:00Z</dcterms:modified>
</cp:coreProperties>
</file>