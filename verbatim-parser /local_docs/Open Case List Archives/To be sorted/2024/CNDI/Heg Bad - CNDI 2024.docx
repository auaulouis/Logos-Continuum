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79DAB" w14:textId="77777777" w:rsidR="00536383" w:rsidRDefault="00536383" w:rsidP="00536383">
      <w:pPr>
        <w:pStyle w:val="Heading1"/>
      </w:pPr>
      <w:r>
        <w:t>Hegemony Bad Impact Turn</w:t>
      </w:r>
    </w:p>
    <w:p w14:paraId="6F3AFDE6" w14:textId="1AAA46AF" w:rsidR="00536383" w:rsidRDefault="00536383" w:rsidP="00536383">
      <w:pPr>
        <w:pStyle w:val="Heading2"/>
      </w:pPr>
      <w:r>
        <w:lastRenderedPageBreak/>
        <w:t>1NC</w:t>
      </w:r>
    </w:p>
    <w:p w14:paraId="5FA2D2B7" w14:textId="5D8B9B4C" w:rsidR="00A943D4" w:rsidRDefault="00A943D4" w:rsidP="00A943D4">
      <w:pPr>
        <w:pStyle w:val="Heading3"/>
      </w:pPr>
      <w:r>
        <w:lastRenderedPageBreak/>
        <w:t>1nc – Hege Bad</w:t>
      </w:r>
    </w:p>
    <w:p w14:paraId="1FEAC72E" w14:textId="77777777" w:rsidR="00A943D4" w:rsidRPr="00D65264" w:rsidRDefault="00A943D4" w:rsidP="00A943D4">
      <w:pPr>
        <w:pStyle w:val="Heading4"/>
      </w:pPr>
      <w:r w:rsidRPr="00D65264">
        <w:t xml:space="preserve">U.S. hegemony provokes </w:t>
      </w:r>
      <w:r w:rsidRPr="00D65264">
        <w:rPr>
          <w:u w:val="single"/>
        </w:rPr>
        <w:t>blowback aggression</w:t>
      </w:r>
      <w:r w:rsidRPr="00D65264">
        <w:t xml:space="preserve"> due to </w:t>
      </w:r>
      <w:r w:rsidRPr="00D65264">
        <w:rPr>
          <w:u w:val="single"/>
        </w:rPr>
        <w:t>status insecurity</w:t>
      </w:r>
      <w:r w:rsidRPr="00D65264">
        <w:t xml:space="preserve"> and </w:t>
      </w:r>
      <w:r w:rsidRPr="00D65264">
        <w:rPr>
          <w:u w:val="single"/>
        </w:rPr>
        <w:t>dooms international cooperation</w:t>
      </w:r>
      <w:r w:rsidRPr="00D65264">
        <w:t xml:space="preserve">---decline spurs a </w:t>
      </w:r>
      <w:r w:rsidRPr="00D65264">
        <w:rPr>
          <w:u w:val="single"/>
        </w:rPr>
        <w:t>great power concert</w:t>
      </w:r>
      <w:r w:rsidRPr="00D65264">
        <w:t xml:space="preserve"> that solves </w:t>
      </w:r>
      <w:r w:rsidRPr="00D65264">
        <w:rPr>
          <w:u w:val="single"/>
        </w:rPr>
        <w:t>war</w:t>
      </w:r>
      <w:r w:rsidRPr="00D65264">
        <w:t xml:space="preserve"> and </w:t>
      </w:r>
      <w:r w:rsidRPr="00D65264">
        <w:rPr>
          <w:u w:val="single"/>
        </w:rPr>
        <w:t>existential threats</w:t>
      </w:r>
      <w:r w:rsidRPr="00D65264">
        <w:t>.</w:t>
      </w:r>
    </w:p>
    <w:p w14:paraId="0CE8062E" w14:textId="77777777" w:rsidR="00A943D4" w:rsidRDefault="00A943D4" w:rsidP="00A943D4">
      <w:r w:rsidRPr="00D65264">
        <w:rPr>
          <w:rStyle w:val="Style13ptBold"/>
        </w:rPr>
        <w:t>Pampinella 19</w:t>
      </w:r>
      <w:r w:rsidRPr="00D65264">
        <w:t>, Stephenis Assistant Professor of Political Science and International Relations at the State University of New York (SUNY) at New Paltz (Stephen, January 23</w:t>
      </w:r>
      <w:r w:rsidRPr="00D65264">
        <w:rPr>
          <w:vertAlign w:val="superscript"/>
        </w:rPr>
        <w:t>rd</w:t>
      </w:r>
      <w:r w:rsidRPr="00D65264">
        <w:t xml:space="preserve">, “The Internationalist Disposition and US Grand Strategy,” </w:t>
      </w:r>
      <w:r w:rsidRPr="00D65264">
        <w:rPr>
          <w:i/>
          <w:iCs/>
        </w:rPr>
        <w:t>The Disorder of Things</w:t>
      </w:r>
      <w:r w:rsidRPr="00D65264">
        <w:t xml:space="preserve">, </w:t>
      </w:r>
      <w:hyperlink r:id="rId8" w:history="1">
        <w:r w:rsidRPr="00D65264">
          <w:rPr>
            <w:rStyle w:val="Hyperlink"/>
          </w:rPr>
          <w:t>https://thedisorderofthings.com/2019/01/23/the-internationalist-disposition-and-us-grand-strategy/</w:t>
        </w:r>
      </w:hyperlink>
      <w:r w:rsidRPr="00D65264">
        <w:t>, Accessed 10-25-2021)</w:t>
      </w:r>
    </w:p>
    <w:p w14:paraId="3C41DDB7" w14:textId="77777777" w:rsidR="00A943D4" w:rsidRPr="00656638" w:rsidRDefault="00A943D4" w:rsidP="00A943D4">
      <w:pPr>
        <w:rPr>
          <w:sz w:val="16"/>
        </w:rPr>
      </w:pPr>
      <w:r w:rsidRPr="00656638">
        <w:rPr>
          <w:sz w:val="16"/>
        </w:rPr>
        <w:t>Why Liberal Internationalism Will Fail (Again)</w:t>
      </w:r>
    </w:p>
    <w:p w14:paraId="45E38880" w14:textId="77777777" w:rsidR="00A943D4" w:rsidRPr="00656638" w:rsidRDefault="00A943D4" w:rsidP="00A943D4">
      <w:pPr>
        <w:rPr>
          <w:sz w:val="16"/>
        </w:rPr>
      </w:pPr>
      <w:r w:rsidRPr="00656638">
        <w:rPr>
          <w:sz w:val="16"/>
        </w:rPr>
        <w:t xml:space="preserve">But in recent weeks, mainstream US foreign policy experts have provided their own spin in progressive internationalism. </w:t>
      </w:r>
      <w:r w:rsidRPr="00D65264">
        <w:rPr>
          <w:rStyle w:val="StyleUnderline"/>
        </w:rPr>
        <w:t>Advocates</w:t>
      </w:r>
      <w:r w:rsidRPr="00656638">
        <w:rPr>
          <w:sz w:val="16"/>
        </w:rPr>
        <w:t xml:space="preserve"> and practitioners </w:t>
      </w:r>
      <w:r w:rsidRPr="00D65264">
        <w:rPr>
          <w:rStyle w:val="StyleUnderline"/>
        </w:rPr>
        <w:t>of</w:t>
      </w:r>
      <w:r w:rsidRPr="00656638">
        <w:rPr>
          <w:sz w:val="16"/>
        </w:rPr>
        <w:t xml:space="preserve"> a traditional </w:t>
      </w:r>
      <w:r w:rsidRPr="00D65264">
        <w:rPr>
          <w:rStyle w:val="StyleUnderline"/>
        </w:rPr>
        <w:t>hegemonic foreign policy</w:t>
      </w:r>
      <w:r w:rsidRPr="00656638">
        <w:rPr>
          <w:sz w:val="16"/>
        </w:rPr>
        <w:t xml:space="preserve"> have sought to co-opt progressive internationalism in a series of essays which argue for the necessity of American power and global influence. These writers </w:t>
      </w:r>
      <w:r w:rsidRPr="00D65264">
        <w:rPr>
          <w:rStyle w:val="StyleUnderline"/>
        </w:rPr>
        <w:t>embody the post-Cold War centrist foreign policy coalition of liberal internationalists and neoconservatives</w:t>
      </w:r>
      <w:r w:rsidRPr="00656638">
        <w:rPr>
          <w:sz w:val="16"/>
        </w:rPr>
        <w:t xml:space="preserve">. </w:t>
      </w:r>
      <w:r w:rsidRPr="00D65264">
        <w:rPr>
          <w:rStyle w:val="StyleUnderline"/>
        </w:rPr>
        <w:t>For them, that the greatest threat to the democratic “free” world created by the United States remains the autocratic governance model of Russia and China</w:t>
      </w:r>
      <w:r w:rsidRPr="00656638">
        <w:rPr>
          <w:sz w:val="16"/>
        </w:rPr>
        <w:t xml:space="preserve">. While </w:t>
      </w:r>
      <w:r w:rsidRPr="00D65264">
        <w:rPr>
          <w:rStyle w:val="StyleUnderline"/>
        </w:rPr>
        <w:t>Washington</w:t>
      </w:r>
      <w:r w:rsidRPr="00656638">
        <w:rPr>
          <w:sz w:val="16"/>
        </w:rPr>
        <w:t xml:space="preserve"> should pursue cooperation on transnational governance issues where possible, they argue it </w:t>
      </w:r>
      <w:r w:rsidRPr="00D65264">
        <w:rPr>
          <w:rStyle w:val="StyleUnderline"/>
        </w:rPr>
        <w:t>cannot do so</w:t>
      </w:r>
      <w:r w:rsidRPr="00656638">
        <w:rPr>
          <w:sz w:val="16"/>
        </w:rPr>
        <w:t xml:space="preserve"> at the expense of </w:t>
      </w:r>
      <w:r w:rsidRPr="00D65264">
        <w:rPr>
          <w:rStyle w:val="StyleUnderline"/>
        </w:rPr>
        <w:t>making security concessions which would reward revisionist behavior by great power rivals</w:t>
      </w:r>
      <w:r w:rsidRPr="00656638">
        <w:rPr>
          <w:sz w:val="16"/>
        </w:rPr>
        <w:t xml:space="preserve">. </w:t>
      </w:r>
      <w:r w:rsidRPr="00D65264">
        <w:rPr>
          <w:rStyle w:val="StyleUnderline"/>
        </w:rPr>
        <w:t>As in the past,</w:t>
      </w:r>
      <w:r w:rsidRPr="00656638">
        <w:rPr>
          <w:sz w:val="16"/>
        </w:rPr>
        <w:t xml:space="preserve"> </w:t>
      </w:r>
      <w:r w:rsidRPr="00747F01">
        <w:rPr>
          <w:rStyle w:val="Emphasis"/>
          <w:highlight w:val="cyan"/>
        </w:rPr>
        <w:t>American exceptionalism remains the identity narrative justifying</w:t>
      </w:r>
      <w:r w:rsidRPr="00D65264">
        <w:rPr>
          <w:rStyle w:val="Emphasis"/>
        </w:rPr>
        <w:t xml:space="preserve"> a return to US </w:t>
      </w:r>
      <w:r w:rsidRPr="00747F01">
        <w:rPr>
          <w:rStyle w:val="Emphasis"/>
          <w:highlight w:val="cyan"/>
        </w:rPr>
        <w:t>hegemony</w:t>
      </w:r>
      <w:r w:rsidRPr="00656638">
        <w:rPr>
          <w:sz w:val="16"/>
          <w:highlight w:val="cyan"/>
        </w:rPr>
        <w:t xml:space="preserve">, </w:t>
      </w:r>
      <w:r w:rsidRPr="00747F01">
        <w:rPr>
          <w:rStyle w:val="StyleUnderline"/>
          <w:highlight w:val="cyan"/>
        </w:rPr>
        <w:t>with</w:t>
      </w:r>
      <w:r w:rsidRPr="00656638">
        <w:rPr>
          <w:sz w:val="16"/>
          <w:highlight w:val="cyan"/>
        </w:rPr>
        <w:t xml:space="preserve"> </w:t>
      </w:r>
      <w:r w:rsidRPr="00747F01">
        <w:rPr>
          <w:rStyle w:val="Emphasis"/>
          <w:highlight w:val="cyan"/>
        </w:rPr>
        <w:t>Anglo-American norms</w:t>
      </w:r>
      <w:r w:rsidRPr="00656638">
        <w:rPr>
          <w:sz w:val="16"/>
          <w:highlight w:val="cyan"/>
        </w:rPr>
        <w:t xml:space="preserve"> </w:t>
      </w:r>
      <w:r w:rsidRPr="00747F01">
        <w:rPr>
          <w:rStyle w:val="StyleUnderline"/>
          <w:highlight w:val="cyan"/>
        </w:rPr>
        <w:t>serving as the basis</w:t>
      </w:r>
      <w:r w:rsidRPr="00D65264">
        <w:rPr>
          <w:rStyle w:val="StyleUnderline"/>
        </w:rPr>
        <w:t xml:space="preserve"> for hegemonic socialization and cooperation</w:t>
      </w:r>
      <w:r w:rsidRPr="00656638">
        <w:rPr>
          <w:sz w:val="16"/>
        </w:rPr>
        <w:t>.</w:t>
      </w:r>
    </w:p>
    <w:p w14:paraId="44F87A3B" w14:textId="77777777" w:rsidR="00A943D4" w:rsidRPr="00656638" w:rsidRDefault="00A943D4" w:rsidP="00A943D4">
      <w:pPr>
        <w:rPr>
          <w:sz w:val="16"/>
        </w:rPr>
      </w:pPr>
      <w:r w:rsidRPr="00656638">
        <w:rPr>
          <w:sz w:val="16"/>
        </w:rPr>
        <w:t xml:space="preserve">The internationalist disposition is a reminder of why a mere social democratic twist on US hegemony will fail to provide actual security for the United States and its allies. </w:t>
      </w:r>
      <w:r w:rsidRPr="00D65264">
        <w:rPr>
          <w:rStyle w:val="StyleUnderline"/>
        </w:rPr>
        <w:t xml:space="preserve">Establishment voices continue to rely on </w:t>
      </w:r>
      <w:r w:rsidRPr="00D65264">
        <w:rPr>
          <w:rStyle w:val="Emphasis"/>
        </w:rPr>
        <w:t>state-centric assumptions about IR</w:t>
      </w:r>
      <w:r w:rsidRPr="00656638">
        <w:rPr>
          <w:sz w:val="16"/>
        </w:rPr>
        <w:t xml:space="preserve"> </w:t>
      </w:r>
      <w:r w:rsidRPr="00D65264">
        <w:rPr>
          <w:rStyle w:val="StyleUnderline"/>
        </w:rPr>
        <w:t>and ignore how state identities and interests are a function of their relationship with each other</w:t>
      </w:r>
      <w:r w:rsidRPr="00656638">
        <w:rPr>
          <w:sz w:val="16"/>
        </w:rPr>
        <w:t xml:space="preserve">. Or, as Jennifer Mitzen and Michelle Murray might argue, </w:t>
      </w:r>
      <w:r w:rsidRPr="00D65264">
        <w:rPr>
          <w:rStyle w:val="StyleUnderline"/>
        </w:rPr>
        <w:t xml:space="preserve">the </w:t>
      </w:r>
      <w:r w:rsidRPr="00747F01">
        <w:rPr>
          <w:rStyle w:val="StyleUnderline"/>
          <w:highlight w:val="cyan"/>
        </w:rPr>
        <w:t>revisionist intentions of Russia and China are a product of</w:t>
      </w:r>
      <w:r w:rsidRPr="00D65264">
        <w:rPr>
          <w:rStyle w:val="StyleUnderline"/>
        </w:rPr>
        <w:t xml:space="preserve"> their </w:t>
      </w:r>
      <w:r w:rsidRPr="00D65264">
        <w:rPr>
          <w:rStyle w:val="Emphasis"/>
        </w:rPr>
        <w:t xml:space="preserve">ontological </w:t>
      </w:r>
      <w:r w:rsidRPr="00747F01">
        <w:rPr>
          <w:rStyle w:val="Emphasis"/>
          <w:highlight w:val="cyan"/>
        </w:rPr>
        <w:t>insecurity</w:t>
      </w:r>
      <w:r w:rsidRPr="00656638">
        <w:rPr>
          <w:sz w:val="16"/>
        </w:rPr>
        <w:t xml:space="preserve">. </w:t>
      </w:r>
      <w:r w:rsidRPr="00D65264">
        <w:rPr>
          <w:rStyle w:val="StyleUnderline"/>
        </w:rPr>
        <w:t xml:space="preserve">A </w:t>
      </w:r>
      <w:r w:rsidRPr="00747F01">
        <w:rPr>
          <w:rStyle w:val="StyleUnderline"/>
          <w:highlight w:val="cyan"/>
        </w:rPr>
        <w:t>hegemonic U</w:t>
      </w:r>
      <w:r w:rsidRPr="00D65264">
        <w:rPr>
          <w:rStyle w:val="StyleUnderline"/>
        </w:rPr>
        <w:t xml:space="preserve">nited </w:t>
      </w:r>
      <w:r w:rsidRPr="00747F01">
        <w:rPr>
          <w:rStyle w:val="StyleUnderline"/>
          <w:highlight w:val="cyan"/>
        </w:rPr>
        <w:t>S</w:t>
      </w:r>
      <w:r w:rsidRPr="00D65264">
        <w:rPr>
          <w:rStyle w:val="StyleUnderline"/>
        </w:rPr>
        <w:t xml:space="preserve">tates </w:t>
      </w:r>
      <w:r w:rsidRPr="00747F01">
        <w:rPr>
          <w:rStyle w:val="StyleUnderline"/>
          <w:highlight w:val="cyan"/>
        </w:rPr>
        <w:t xml:space="preserve">defending an </w:t>
      </w:r>
      <w:r w:rsidRPr="00747F01">
        <w:rPr>
          <w:rStyle w:val="Emphasis"/>
          <w:highlight w:val="cyan"/>
        </w:rPr>
        <w:t>Anglo-American order denies them recognition</w:t>
      </w:r>
      <w:r w:rsidRPr="00656638">
        <w:rPr>
          <w:sz w:val="16"/>
        </w:rPr>
        <w:t xml:space="preserve"> </w:t>
      </w:r>
      <w:r w:rsidRPr="00D65264">
        <w:rPr>
          <w:rStyle w:val="StyleUnderline"/>
        </w:rPr>
        <w:t>of their own great power identities and their right to participate in all deliberations about global order</w:t>
      </w:r>
      <w:r w:rsidRPr="00656638">
        <w:rPr>
          <w:sz w:val="16"/>
        </w:rPr>
        <w:t xml:space="preserve">. From this perspective, </w:t>
      </w:r>
      <w:r w:rsidRPr="00D65264">
        <w:rPr>
          <w:rStyle w:val="StyleUnderline"/>
        </w:rPr>
        <w:t xml:space="preserve">we should challenge the implicit assumption made by Anthony Blinken and Robert Kagan that Russia is </w:t>
      </w:r>
      <w:r w:rsidRPr="00D65264">
        <w:rPr>
          <w:rStyle w:val="Emphasis"/>
        </w:rPr>
        <w:t>revisionist by nature</w:t>
      </w:r>
      <w:r w:rsidRPr="00656638">
        <w:rPr>
          <w:sz w:val="16"/>
        </w:rPr>
        <w:t xml:space="preserve">. </w:t>
      </w:r>
      <w:r w:rsidRPr="00D65264">
        <w:rPr>
          <w:rStyle w:val="StyleUnderline"/>
        </w:rPr>
        <w:t xml:space="preserve">An internationalist perspective suggests that </w:t>
      </w:r>
      <w:r w:rsidRPr="00747F01">
        <w:rPr>
          <w:rStyle w:val="StyleUnderline"/>
          <w:highlight w:val="cyan"/>
        </w:rPr>
        <w:t>Russia</w:t>
      </w:r>
      <w:r w:rsidRPr="00D65264">
        <w:rPr>
          <w:rStyle w:val="StyleUnderline"/>
        </w:rPr>
        <w:t xml:space="preserve"> has </w:t>
      </w:r>
      <w:r w:rsidRPr="00747F01">
        <w:rPr>
          <w:rStyle w:val="Emphasis"/>
          <w:highlight w:val="cyan"/>
        </w:rPr>
        <w:t>adopted</w:t>
      </w:r>
      <w:r w:rsidRPr="00D65264">
        <w:rPr>
          <w:rStyle w:val="Emphasis"/>
        </w:rPr>
        <w:t xml:space="preserve"> those </w:t>
      </w:r>
      <w:r w:rsidRPr="00747F01">
        <w:rPr>
          <w:rStyle w:val="Emphasis"/>
          <w:highlight w:val="cyan"/>
        </w:rPr>
        <w:t>intentions in relation to a</w:t>
      </w:r>
      <w:r w:rsidRPr="00656638">
        <w:rPr>
          <w:sz w:val="16"/>
        </w:rPr>
        <w:t xml:space="preserve"> Wilsonian </w:t>
      </w:r>
      <w:r w:rsidRPr="00747F01">
        <w:rPr>
          <w:rStyle w:val="Emphasis"/>
          <w:highlight w:val="cyan"/>
        </w:rPr>
        <w:t>U</w:t>
      </w:r>
      <w:r w:rsidRPr="00656638">
        <w:rPr>
          <w:sz w:val="16"/>
        </w:rPr>
        <w:t xml:space="preserve">nited </w:t>
      </w:r>
      <w:r w:rsidRPr="00747F01">
        <w:rPr>
          <w:rStyle w:val="Emphasis"/>
          <w:highlight w:val="cyan"/>
        </w:rPr>
        <w:t>S</w:t>
      </w:r>
      <w:r w:rsidRPr="00656638">
        <w:rPr>
          <w:sz w:val="16"/>
        </w:rPr>
        <w:t xml:space="preserve">tates </w:t>
      </w:r>
      <w:r w:rsidRPr="00747F01">
        <w:rPr>
          <w:rStyle w:val="Emphasis"/>
          <w:highlight w:val="cyan"/>
        </w:rPr>
        <w:t>which seeks domination</w:t>
      </w:r>
      <w:r w:rsidRPr="00656638">
        <w:rPr>
          <w:sz w:val="16"/>
        </w:rPr>
        <w:t xml:space="preserve"> over Moscow and the transformation of its political system. </w:t>
      </w:r>
      <w:r w:rsidRPr="00D65264">
        <w:rPr>
          <w:rStyle w:val="StyleUnderline"/>
        </w:rPr>
        <w:t xml:space="preserve">The </w:t>
      </w:r>
      <w:r w:rsidRPr="00747F01">
        <w:rPr>
          <w:rStyle w:val="StyleUnderline"/>
          <w:highlight w:val="cyan"/>
        </w:rPr>
        <w:t>same is true for China</w:t>
      </w:r>
      <w:r w:rsidRPr="00D65264">
        <w:rPr>
          <w:rStyle w:val="StyleUnderline"/>
        </w:rPr>
        <w:t>, which rejects being cast as a “responsible stakeholder” by Washington</w:t>
      </w:r>
      <w:r w:rsidRPr="00656638">
        <w:rPr>
          <w:sz w:val="16"/>
        </w:rPr>
        <w:t xml:space="preserve"> which would eventually accept democracy following its internal transformation by global capitalism. In other words, </w:t>
      </w:r>
      <w:r w:rsidRPr="00D65264">
        <w:rPr>
          <w:rStyle w:val="StyleUnderline"/>
        </w:rPr>
        <w:t xml:space="preserve">the very terms of US relations with these states over the past 25 years is the </w:t>
      </w:r>
      <w:r w:rsidRPr="00D65264">
        <w:rPr>
          <w:rStyle w:val="Emphasis"/>
        </w:rPr>
        <w:t>source of their revisionist intentions</w:t>
      </w:r>
      <w:r w:rsidRPr="00656638">
        <w:rPr>
          <w:sz w:val="16"/>
        </w:rPr>
        <w:t xml:space="preserve">, </w:t>
      </w:r>
      <w:r w:rsidRPr="00D65264">
        <w:rPr>
          <w:rStyle w:val="StyleUnderline"/>
        </w:rPr>
        <w:t>and not some essentialized feature of their domestic politics</w:t>
      </w:r>
      <w:r w:rsidRPr="00656638">
        <w:rPr>
          <w:sz w:val="16"/>
        </w:rPr>
        <w:t>.</w:t>
      </w:r>
    </w:p>
    <w:p w14:paraId="0B75FA36" w14:textId="77777777" w:rsidR="00A943D4" w:rsidRPr="00656638" w:rsidRDefault="00A943D4" w:rsidP="00A943D4">
      <w:pPr>
        <w:rPr>
          <w:sz w:val="16"/>
        </w:rPr>
      </w:pPr>
      <w:r w:rsidRPr="00656638">
        <w:rPr>
          <w:sz w:val="16"/>
        </w:rPr>
        <w:t xml:space="preserve">Further, </w:t>
      </w:r>
      <w:r w:rsidRPr="00D65264">
        <w:rPr>
          <w:rStyle w:val="StyleUnderline"/>
        </w:rPr>
        <w:t xml:space="preserve">a liberal exceptionalist narrative that contrasts “Eastern autocracy” with “Western freedom” masks how the </w:t>
      </w:r>
      <w:r w:rsidRPr="00747F01">
        <w:rPr>
          <w:rStyle w:val="StyleUnderline"/>
          <w:highlight w:val="cyan"/>
        </w:rPr>
        <w:t>U</w:t>
      </w:r>
      <w:r w:rsidRPr="00D65264">
        <w:rPr>
          <w:rStyle w:val="StyleUnderline"/>
        </w:rPr>
        <w:t xml:space="preserve">nited </w:t>
      </w:r>
      <w:r w:rsidRPr="00747F01">
        <w:rPr>
          <w:rStyle w:val="StyleUnderline"/>
          <w:highlight w:val="cyan"/>
        </w:rPr>
        <w:t>S</w:t>
      </w:r>
      <w:r w:rsidRPr="00D65264">
        <w:rPr>
          <w:rStyle w:val="StyleUnderline"/>
        </w:rPr>
        <w:t xml:space="preserve">tates </w:t>
      </w:r>
      <w:r w:rsidRPr="00747F01">
        <w:rPr>
          <w:rStyle w:val="StyleUnderline"/>
          <w:highlight w:val="cyan"/>
        </w:rPr>
        <w:t xml:space="preserve">has </w:t>
      </w:r>
      <w:r w:rsidRPr="00747F01">
        <w:rPr>
          <w:rStyle w:val="Emphasis"/>
          <w:highlight w:val="cyan"/>
        </w:rPr>
        <w:t>perpetuated</w:t>
      </w:r>
      <w:r w:rsidRPr="00D65264">
        <w:rPr>
          <w:rStyle w:val="Emphasis"/>
        </w:rPr>
        <w:t xml:space="preserve"> its own systems of </w:t>
      </w:r>
      <w:r w:rsidRPr="00747F01">
        <w:rPr>
          <w:rStyle w:val="Emphasis"/>
          <w:highlight w:val="cyan"/>
        </w:rPr>
        <w:t>illiberal dominance</w:t>
      </w:r>
      <w:r w:rsidRPr="00656638">
        <w:rPr>
          <w:sz w:val="16"/>
        </w:rPr>
        <w:t xml:space="preserve"> </w:t>
      </w:r>
      <w:r w:rsidRPr="00D65264">
        <w:rPr>
          <w:rStyle w:val="StyleUnderline"/>
        </w:rPr>
        <w:t>throughout its history</w:t>
      </w:r>
      <w:r w:rsidRPr="00656638">
        <w:rPr>
          <w:sz w:val="16"/>
        </w:rPr>
        <w:t xml:space="preserve">. </w:t>
      </w:r>
      <w:r w:rsidRPr="00D65264">
        <w:rPr>
          <w:rStyle w:val="StyleUnderline"/>
        </w:rPr>
        <w:t xml:space="preserve">Those same structures of oppression are the greatest threat to contemporary US democracy and also serve as glaring evidence of </w:t>
      </w:r>
      <w:r w:rsidRPr="00D65264">
        <w:rPr>
          <w:rStyle w:val="Emphasis"/>
        </w:rPr>
        <w:t>US hypocrisy</w:t>
      </w:r>
      <w:r w:rsidRPr="00656638">
        <w:rPr>
          <w:sz w:val="16"/>
        </w:rPr>
        <w:t xml:space="preserve">. In his defense of American exceptionalism, Jake Sullivan represents </w:t>
      </w:r>
      <w:r w:rsidRPr="00D65264">
        <w:rPr>
          <w:rStyle w:val="StyleUnderline"/>
        </w:rPr>
        <w:t>institutional racism</w:t>
      </w:r>
      <w:r w:rsidRPr="00656638">
        <w:rPr>
          <w:sz w:val="16"/>
        </w:rPr>
        <w:t xml:space="preserve"> as a bug rather than </w:t>
      </w:r>
      <w:r w:rsidRPr="00D65264">
        <w:rPr>
          <w:rStyle w:val="StyleUnderline"/>
        </w:rPr>
        <w:t>a feature of the American political system</w:t>
      </w:r>
      <w:r w:rsidRPr="00656638">
        <w:rPr>
          <w:sz w:val="16"/>
        </w:rPr>
        <w:t xml:space="preserve">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w:t>
      </w:r>
      <w:r w:rsidRPr="00747F01">
        <w:rPr>
          <w:rStyle w:val="Emphasis"/>
          <w:highlight w:val="cyan"/>
        </w:rPr>
        <w:t xml:space="preserve">institutions of slavery and land </w:t>
      </w:r>
      <w:r w:rsidRPr="00747F01">
        <w:rPr>
          <w:rStyle w:val="Emphasis"/>
          <w:highlight w:val="cyan"/>
        </w:rPr>
        <w:lastRenderedPageBreak/>
        <w:t>conquest</w:t>
      </w:r>
      <w:r w:rsidRPr="00656638">
        <w:rPr>
          <w:sz w:val="16"/>
          <w:highlight w:val="cyan"/>
        </w:rPr>
        <w:t xml:space="preserve"> </w:t>
      </w:r>
      <w:r w:rsidRPr="00747F01">
        <w:rPr>
          <w:rStyle w:val="StyleUnderline"/>
          <w:highlight w:val="cyan"/>
        </w:rPr>
        <w:t>constituted US society</w:t>
      </w:r>
      <w:r w:rsidRPr="00D65264">
        <w:rPr>
          <w:rStyle w:val="StyleUnderline"/>
        </w:rPr>
        <w:t xml:space="preserve"> and made possible its economic prosperity rather than some kind of intrinsic tendency toward freedom</w:t>
      </w:r>
      <w:r w:rsidRPr="00656638">
        <w:rPr>
          <w:sz w:val="16"/>
        </w:rPr>
        <w:t>.</w:t>
      </w:r>
    </w:p>
    <w:p w14:paraId="480C95C0" w14:textId="77777777" w:rsidR="00A943D4" w:rsidRPr="00656638" w:rsidRDefault="00A943D4" w:rsidP="00A943D4">
      <w:pPr>
        <w:rPr>
          <w:sz w:val="16"/>
        </w:rPr>
      </w:pPr>
      <w:r w:rsidRPr="00656638">
        <w:rPr>
          <w:sz w:val="16"/>
        </w:rPr>
        <w:t xml:space="preserve">Fast-forward to the present: </w:t>
      </w:r>
      <w:r w:rsidRPr="00D65264">
        <w:rPr>
          <w:rStyle w:val="StyleUnderline"/>
        </w:rPr>
        <w:t xml:space="preserve">liberal exceptionalism further denies how </w:t>
      </w:r>
      <w:r w:rsidRPr="00747F01">
        <w:rPr>
          <w:rStyle w:val="Emphasis"/>
          <w:highlight w:val="cyan"/>
        </w:rPr>
        <w:t>economic globalization made possible the rise of authoritarianism</w:t>
      </w:r>
      <w:r w:rsidRPr="00656638">
        <w:rPr>
          <w:sz w:val="16"/>
        </w:rPr>
        <w:t xml:space="preserve">. Nils Gilman and David Klion rightly argue that </w:t>
      </w:r>
      <w:r w:rsidRPr="00D65264">
        <w:rPr>
          <w:rStyle w:val="StyleUnderline"/>
        </w:rPr>
        <w:t xml:space="preserve">the </w:t>
      </w:r>
      <w:r w:rsidRPr="00747F01">
        <w:rPr>
          <w:rStyle w:val="Emphasis"/>
          <w:highlight w:val="cyan"/>
        </w:rPr>
        <w:t>kleptocratic alliance</w:t>
      </w:r>
      <w:r w:rsidRPr="00D65264">
        <w:rPr>
          <w:rStyle w:val="StyleUnderline"/>
        </w:rPr>
        <w:t xml:space="preserve"> between autocrats and oligarchs is the true threat to democracy and rule of law</w:t>
      </w:r>
      <w:r w:rsidRPr="00656638">
        <w:rPr>
          <w:sz w:val="16"/>
        </w:rPr>
        <w:t xml:space="preserve">. </w:t>
      </w:r>
      <w:r w:rsidRPr="00D65264">
        <w:rPr>
          <w:rStyle w:val="StyleUnderline"/>
        </w:rPr>
        <w:t xml:space="preserve">Their ability to concentrate political and economic power has been enabled by the emergence of an </w:t>
      </w:r>
      <w:r w:rsidRPr="00D65264">
        <w:rPr>
          <w:rStyle w:val="Emphasis"/>
        </w:rPr>
        <w:t xml:space="preserve">integrated global market </w:t>
      </w:r>
      <w:r w:rsidRPr="00747F01">
        <w:rPr>
          <w:rStyle w:val="Emphasis"/>
          <w:highlight w:val="cyan"/>
        </w:rPr>
        <w:t>that privileges</w:t>
      </w:r>
      <w:r w:rsidRPr="00656638">
        <w:rPr>
          <w:sz w:val="16"/>
        </w:rPr>
        <w:t xml:space="preserve"> the freedom of </w:t>
      </w:r>
      <w:r w:rsidRPr="00747F01">
        <w:rPr>
          <w:rStyle w:val="Emphasis"/>
          <w:highlight w:val="cyan"/>
        </w:rPr>
        <w:t>capital over</w:t>
      </w:r>
      <w:r w:rsidRPr="00656638">
        <w:rPr>
          <w:sz w:val="16"/>
        </w:rPr>
        <w:t xml:space="preserve"> the needs of ordinary </w:t>
      </w:r>
      <w:r w:rsidRPr="00747F01">
        <w:rPr>
          <w:rStyle w:val="Emphasis"/>
          <w:highlight w:val="cyan"/>
        </w:rPr>
        <w:t>people</w:t>
      </w:r>
      <w:r w:rsidRPr="00656638">
        <w:rPr>
          <w:sz w:val="16"/>
        </w:rPr>
        <w:t xml:space="preserve">, </w:t>
      </w:r>
      <w:r w:rsidRPr="00D65264">
        <w:rPr>
          <w:rStyle w:val="StyleUnderline"/>
        </w:rPr>
        <w:t>one created by the United States when liberal internationalism went global</w:t>
      </w:r>
      <w:r w:rsidRPr="00656638">
        <w:rPr>
          <w:sz w:val="16"/>
        </w:rPr>
        <w:t xml:space="preserve"> after the fall of the Soviet Union.</w:t>
      </w:r>
    </w:p>
    <w:p w14:paraId="25D9C011" w14:textId="77777777" w:rsidR="00A943D4" w:rsidRPr="00656638" w:rsidRDefault="00A943D4" w:rsidP="00A943D4">
      <w:pPr>
        <w:rPr>
          <w:sz w:val="16"/>
        </w:rPr>
      </w:pPr>
      <w:r w:rsidRPr="00656638">
        <w:rPr>
          <w:sz w:val="16"/>
        </w:rPr>
        <w:t xml:space="preserve">Finally, </w:t>
      </w:r>
      <w:r w:rsidRPr="00747F01">
        <w:rPr>
          <w:rStyle w:val="StyleUnderline"/>
          <w:highlight w:val="cyan"/>
        </w:rPr>
        <w:t xml:space="preserve">attempts to revive US hegemony will </w:t>
      </w:r>
      <w:r w:rsidRPr="00747F01">
        <w:rPr>
          <w:rStyle w:val="Emphasis"/>
          <w:highlight w:val="cyan"/>
        </w:rPr>
        <w:t xml:space="preserve">doom transnational efforts to deal with </w:t>
      </w:r>
      <w:r w:rsidRPr="00747F01">
        <w:rPr>
          <w:rStyle w:val="Emphasis"/>
          <w:sz w:val="36"/>
          <w:szCs w:val="36"/>
          <w:highlight w:val="cyan"/>
        </w:rPr>
        <w:t>existential</w:t>
      </w:r>
      <w:r w:rsidRPr="00656638">
        <w:rPr>
          <w:sz w:val="16"/>
        </w:rPr>
        <w:t xml:space="preserve"> non-state </w:t>
      </w:r>
      <w:r w:rsidRPr="00747F01">
        <w:rPr>
          <w:rStyle w:val="Emphasis"/>
          <w:highlight w:val="cyan"/>
        </w:rPr>
        <w:t>threats</w:t>
      </w:r>
      <w:r w:rsidRPr="00656638">
        <w:rPr>
          <w:sz w:val="16"/>
        </w:rPr>
        <w:t xml:space="preserve">. Hegemonists like Thomas Wright argue that Russia and China are the greatest threat to the United States, and that Washington should never make concessions to either power as a means of ensuring cooperation on issues of global governance. However, </w:t>
      </w:r>
      <w:r w:rsidRPr="00D65264">
        <w:rPr>
          <w:rStyle w:val="StyleUnderline"/>
        </w:rPr>
        <w:t>“ring-fencing” global capitalism and climate change as separate issues will fail to achieve the necessary level of cooperation to cope with these threats</w:t>
      </w:r>
      <w:r w:rsidRPr="00656638">
        <w:rPr>
          <w:sz w:val="16"/>
        </w:rPr>
        <w:t xml:space="preserve">. National security policymakers cannot recognize that the greatest dangers faced by US citizens are non-state economic and ecological global processes that shape domestic politics from the inside-out, and not rival sovereigns. </w:t>
      </w:r>
      <w:r w:rsidRPr="00D65264">
        <w:rPr>
          <w:rStyle w:val="StyleUnderline"/>
        </w:rPr>
        <w:t>Economic destitution to the point of embracing fascist dictators coupled with environmental collapse are near-certain non-state threats which transcend our boundaries</w:t>
      </w:r>
      <w:r w:rsidRPr="00656638">
        <w:rPr>
          <w:sz w:val="16"/>
        </w:rPr>
        <w:t xml:space="preserve"> – in fact, as a global power, the United States has been complicit in creating them.</w:t>
      </w:r>
    </w:p>
    <w:p w14:paraId="2DAA136F" w14:textId="77777777" w:rsidR="00A943D4" w:rsidRPr="00656638" w:rsidRDefault="00A943D4" w:rsidP="00A943D4">
      <w:pPr>
        <w:rPr>
          <w:sz w:val="16"/>
        </w:rPr>
      </w:pPr>
      <w:r w:rsidRPr="00656638">
        <w:rPr>
          <w:sz w:val="16"/>
        </w:rPr>
        <w:t xml:space="preserve">The internationalist disposition would suggest that </w:t>
      </w:r>
      <w:r w:rsidRPr="00D65264">
        <w:rPr>
          <w:rStyle w:val="StyleUnderline"/>
        </w:rPr>
        <w:t>the priorities of US foreign policy must change</w:t>
      </w:r>
      <w:r w:rsidRPr="00656638">
        <w:rPr>
          <w:sz w:val="16"/>
        </w:rPr>
        <w:t xml:space="preserve">. </w:t>
      </w:r>
      <w:r w:rsidRPr="00747F01">
        <w:rPr>
          <w:rStyle w:val="StyleUnderline"/>
          <w:highlight w:val="cyan"/>
        </w:rPr>
        <w:t>Regulating</w:t>
      </w:r>
      <w:r w:rsidRPr="00D65264">
        <w:rPr>
          <w:rStyle w:val="StyleUnderline"/>
        </w:rPr>
        <w:t xml:space="preserve"> global processes</w:t>
      </w:r>
      <w:r w:rsidRPr="00656638">
        <w:rPr>
          <w:sz w:val="16"/>
        </w:rPr>
        <w:t xml:space="preserve"> should be the primary objective, and it </w:t>
      </w:r>
      <w:r w:rsidRPr="00747F01">
        <w:rPr>
          <w:rStyle w:val="StyleUnderline"/>
          <w:highlight w:val="cyan"/>
        </w:rPr>
        <w:t>requires that the U</w:t>
      </w:r>
      <w:r w:rsidRPr="00656638">
        <w:rPr>
          <w:sz w:val="16"/>
        </w:rPr>
        <w:t xml:space="preserve">nited </w:t>
      </w:r>
      <w:r w:rsidRPr="00747F01">
        <w:rPr>
          <w:rStyle w:val="StyleUnderline"/>
          <w:highlight w:val="cyan"/>
        </w:rPr>
        <w:t>S</w:t>
      </w:r>
      <w:r w:rsidRPr="00656638">
        <w:rPr>
          <w:sz w:val="16"/>
        </w:rPr>
        <w:t xml:space="preserve">tates </w:t>
      </w:r>
      <w:r w:rsidRPr="00747F01">
        <w:rPr>
          <w:rStyle w:val="StyleUnderline"/>
          <w:highlight w:val="cyan"/>
        </w:rPr>
        <w:t>pursue</w:t>
      </w:r>
      <w:r w:rsidRPr="00656638">
        <w:rPr>
          <w:sz w:val="16"/>
        </w:rPr>
        <w:t xml:space="preserve"> intense macro-levels of </w:t>
      </w:r>
      <w:r w:rsidRPr="00747F01">
        <w:rPr>
          <w:rStyle w:val="StyleUnderline"/>
          <w:highlight w:val="cyan"/>
        </w:rPr>
        <w:t>cooperation</w:t>
      </w:r>
      <w:r w:rsidRPr="00656638">
        <w:rPr>
          <w:sz w:val="16"/>
        </w:rPr>
        <w:t xml:space="preserve"> with all other states, including its rivals, to achieve them. </w:t>
      </w:r>
      <w:r w:rsidRPr="00747F01">
        <w:rPr>
          <w:rStyle w:val="StyleUnderline"/>
          <w:highlight w:val="cyan"/>
        </w:rPr>
        <w:t xml:space="preserve">Yet it will be unlikely to do so if it remains </w:t>
      </w:r>
      <w:r w:rsidRPr="00747F01">
        <w:rPr>
          <w:rStyle w:val="Emphasis"/>
          <w:highlight w:val="cyan"/>
        </w:rPr>
        <w:t>wedded to liberal hegemony</w:t>
      </w:r>
      <w:r w:rsidRPr="00D65264">
        <w:rPr>
          <w:rStyle w:val="StyleUnderline"/>
        </w:rPr>
        <w:t xml:space="preserve"> and consumed by great power competition</w:t>
      </w:r>
      <w:r w:rsidRPr="00656638">
        <w:rPr>
          <w:sz w:val="16"/>
        </w:rPr>
        <w:t xml:space="preserve">. Short-term incentives to accumulate resources and power will override the long-term need for global governance. </w:t>
      </w:r>
      <w:r w:rsidRPr="00747F01">
        <w:rPr>
          <w:rStyle w:val="StyleUnderline"/>
          <w:highlight w:val="cyan"/>
        </w:rPr>
        <w:t>The result will be</w:t>
      </w:r>
      <w:r w:rsidRPr="00656638">
        <w:rPr>
          <w:sz w:val="16"/>
        </w:rPr>
        <w:t xml:space="preserve"> a world whose people live in precarity, ravaged by </w:t>
      </w:r>
      <w:r w:rsidRPr="00747F01">
        <w:rPr>
          <w:rStyle w:val="Emphasis"/>
          <w:highlight w:val="cyan"/>
        </w:rPr>
        <w:t>climate change</w:t>
      </w:r>
      <w:r w:rsidRPr="00656638">
        <w:rPr>
          <w:sz w:val="16"/>
        </w:rPr>
        <w:t xml:space="preserve">, </w:t>
      </w:r>
      <w:r w:rsidRPr="00747F01">
        <w:rPr>
          <w:rStyle w:val="StyleUnderline"/>
          <w:highlight w:val="cyan"/>
        </w:rPr>
        <w:t>and</w:t>
      </w:r>
      <w:r w:rsidRPr="00656638">
        <w:rPr>
          <w:sz w:val="16"/>
        </w:rPr>
        <w:t xml:space="preserve"> constantly on the verge of </w:t>
      </w:r>
      <w:r w:rsidRPr="00747F01">
        <w:rPr>
          <w:rStyle w:val="Emphasis"/>
          <w:highlight w:val="cyan"/>
        </w:rPr>
        <w:t>great power war</w:t>
      </w:r>
      <w:r w:rsidRPr="00656638">
        <w:rPr>
          <w:sz w:val="16"/>
        </w:rPr>
        <w:t>.</w:t>
      </w:r>
    </w:p>
    <w:p w14:paraId="70B85932" w14:textId="77777777" w:rsidR="00A943D4" w:rsidRPr="00656638" w:rsidRDefault="00A943D4" w:rsidP="00A943D4">
      <w:pPr>
        <w:rPr>
          <w:sz w:val="16"/>
        </w:rPr>
      </w:pPr>
      <w:r w:rsidRPr="00656638">
        <w:rPr>
          <w:sz w:val="16"/>
        </w:rPr>
        <w:t>From “Disposition” to “Grand Strategy”</w:t>
      </w:r>
    </w:p>
    <w:p w14:paraId="6B42C521" w14:textId="77777777" w:rsidR="00A943D4" w:rsidRPr="00656638" w:rsidRDefault="00A943D4" w:rsidP="00A943D4">
      <w:pPr>
        <w:rPr>
          <w:sz w:val="16"/>
        </w:rPr>
      </w:pPr>
      <w:r w:rsidRPr="00656638">
        <w:rPr>
          <w:sz w:val="16"/>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7B916777" w14:textId="77777777" w:rsidR="00A943D4" w:rsidRPr="00656638" w:rsidRDefault="00A943D4" w:rsidP="00A943D4">
      <w:pPr>
        <w:rPr>
          <w:sz w:val="16"/>
        </w:rPr>
      </w:pPr>
      <w:r w:rsidRPr="00656638">
        <w:rPr>
          <w:sz w:val="16"/>
        </w:rPr>
        <w:t xml:space="preserve">I think there is a </w:t>
      </w:r>
      <w:r w:rsidRPr="00D65264">
        <w:rPr>
          <w:rStyle w:val="StyleUnderline"/>
        </w:rPr>
        <w:t>strategy consistent with the international disposition</w:t>
      </w:r>
      <w:r w:rsidRPr="00656638">
        <w:rPr>
          <w:sz w:val="16"/>
        </w:rPr>
        <w:t xml:space="preserve">: </w:t>
      </w:r>
      <w:r w:rsidRPr="00747F01">
        <w:rPr>
          <w:rStyle w:val="Emphasis"/>
          <w:highlight w:val="cyan"/>
        </w:rPr>
        <w:t>great power concert</w:t>
      </w:r>
      <w:r w:rsidRPr="00656638">
        <w:rPr>
          <w:sz w:val="16"/>
        </w:rPr>
        <w:t xml:space="preserve">. </w:t>
      </w:r>
      <w:r w:rsidRPr="00D65264">
        <w:rPr>
          <w:rStyle w:val="StyleUnderline"/>
        </w:rPr>
        <w:t xml:space="preserve">A concert strategy </w:t>
      </w:r>
      <w:r w:rsidRPr="00747F01">
        <w:rPr>
          <w:rStyle w:val="StyleUnderline"/>
          <w:highlight w:val="cyan"/>
        </w:rPr>
        <w:t>requires</w:t>
      </w:r>
      <w:r w:rsidRPr="00656638">
        <w:rPr>
          <w:sz w:val="16"/>
        </w:rPr>
        <w:t xml:space="preserve"> that all great powers pursue </w:t>
      </w:r>
      <w:r w:rsidRPr="00747F01">
        <w:rPr>
          <w:rStyle w:val="StyleUnderline"/>
          <w:highlight w:val="cyan"/>
        </w:rPr>
        <w:t>mutual accommodation</w:t>
      </w:r>
      <w:r w:rsidRPr="00D65264">
        <w:rPr>
          <w:rStyle w:val="StyleUnderline"/>
        </w:rPr>
        <w:t xml:space="preserve"> and recognize each other’s interests as part of a larger commitment to maintain international stability</w:t>
      </w:r>
      <w:r w:rsidRPr="00656638">
        <w:rPr>
          <w:sz w:val="16"/>
        </w:rPr>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w:t>
      </w:r>
      <w:r w:rsidRPr="00D65264">
        <w:rPr>
          <w:rStyle w:val="StyleUnderline"/>
        </w:rPr>
        <w:t xml:space="preserve">a concert strategy </w:t>
      </w:r>
      <w:r w:rsidRPr="00747F01">
        <w:rPr>
          <w:rStyle w:val="StyleUnderline"/>
          <w:highlight w:val="cyan"/>
        </w:rPr>
        <w:t>would lead</w:t>
      </w:r>
      <w:r w:rsidRPr="00D65264">
        <w:rPr>
          <w:rStyle w:val="StyleUnderline"/>
        </w:rPr>
        <w:t xml:space="preserve"> the United States </w:t>
      </w:r>
      <w:r w:rsidRPr="00747F01">
        <w:rPr>
          <w:rStyle w:val="StyleUnderline"/>
          <w:highlight w:val="cyan"/>
        </w:rPr>
        <w:t>to</w:t>
      </w:r>
      <w:r w:rsidRPr="00D65264">
        <w:rPr>
          <w:rStyle w:val="StyleUnderline"/>
        </w:rPr>
        <w:t xml:space="preserve"> collaborate with others on the basis of mutual co-existence and embrace </w:t>
      </w:r>
      <w:r w:rsidRPr="00747F01">
        <w:rPr>
          <w:rStyle w:val="Emphasis"/>
          <w:highlight w:val="cyan"/>
        </w:rPr>
        <w:t>joint decision-making</w:t>
      </w:r>
      <w:r w:rsidRPr="00D65264">
        <w:rPr>
          <w:rStyle w:val="StyleUnderline"/>
        </w:rPr>
        <w:t xml:space="preserve"> at the global level</w:t>
      </w:r>
      <w:r w:rsidRPr="00656638">
        <w:rPr>
          <w:sz w:val="16"/>
        </w:rPr>
        <w:t xml:space="preserve"> for coping with macrostructural processes that threaten all peoples around the world. In this way, </w:t>
      </w:r>
      <w:r w:rsidRPr="00D65264">
        <w:rPr>
          <w:rStyle w:val="StyleUnderline"/>
        </w:rPr>
        <w:t>a concert strategy is firmly grounded the international disposition and can serve as the realization of progressive internationalism</w:t>
      </w:r>
      <w:r w:rsidRPr="00656638">
        <w:rPr>
          <w:sz w:val="16"/>
        </w:rPr>
        <w:t>.</w:t>
      </w:r>
    </w:p>
    <w:p w14:paraId="143B3067" w14:textId="77777777" w:rsidR="00A943D4" w:rsidRPr="00656638" w:rsidRDefault="00A943D4" w:rsidP="00A943D4">
      <w:pPr>
        <w:rPr>
          <w:sz w:val="16"/>
        </w:rPr>
      </w:pPr>
      <w:r w:rsidRPr="00656638">
        <w:rPr>
          <w:sz w:val="16"/>
        </w:rPr>
        <w:t>Security and The Balance of Power</w:t>
      </w:r>
    </w:p>
    <w:p w14:paraId="3DBC8FBF" w14:textId="77777777" w:rsidR="00A943D4" w:rsidRPr="00656638" w:rsidRDefault="00A943D4" w:rsidP="00A943D4">
      <w:pPr>
        <w:rPr>
          <w:sz w:val="16"/>
        </w:rPr>
      </w:pPr>
      <w:r w:rsidRPr="00D65264">
        <w:rPr>
          <w:rStyle w:val="StyleUnderline"/>
        </w:rPr>
        <w:lastRenderedPageBreak/>
        <w:t xml:space="preserve">A concert strategy </w:t>
      </w:r>
      <w:r w:rsidRPr="00747F01">
        <w:rPr>
          <w:rStyle w:val="StyleUnderline"/>
          <w:highlight w:val="cyan"/>
        </w:rPr>
        <w:t>can</w:t>
      </w:r>
      <w:r w:rsidRPr="00656638">
        <w:rPr>
          <w:sz w:val="16"/>
        </w:rPr>
        <w:t xml:space="preserve"> do what establishment foreign policy cannot, namely </w:t>
      </w:r>
      <w:r w:rsidRPr="00747F01">
        <w:rPr>
          <w:rStyle w:val="Emphasis"/>
          <w:highlight w:val="cyan"/>
        </w:rPr>
        <w:t>de-escalate great power competition by giving up US hegemony</w:t>
      </w:r>
      <w:r w:rsidRPr="00656638">
        <w:rPr>
          <w:sz w:val="16"/>
        </w:rPr>
        <w:t xml:space="preserve">. If adopted, </w:t>
      </w:r>
      <w:r w:rsidRPr="00D65264">
        <w:rPr>
          <w:rStyle w:val="StyleUnderline"/>
        </w:rPr>
        <w:t>the United States would treat other great powers, like Russia, China, and Iran, as equal partners in the maintenance of global stability</w:t>
      </w:r>
      <w:r w:rsidRPr="00656638">
        <w:rPr>
          <w:sz w:val="16"/>
        </w:rPr>
        <w:t xml:space="preserve"> and incorporate their interests into regional security agreements. </w:t>
      </w:r>
      <w:r w:rsidRPr="00D65264">
        <w:rPr>
          <w:rStyle w:val="StyleUnderline"/>
        </w:rPr>
        <w:t>The United States would give up its self-assumed role as an unrivaled global hegemon and seek a balance of power based on mutual respect</w:t>
      </w:r>
      <w:r w:rsidRPr="00656638">
        <w:rPr>
          <w:sz w:val="16"/>
        </w:rPr>
        <w:t xml:space="preserve"> with other great powers as partners rather than enemies. </w:t>
      </w:r>
      <w:r w:rsidRPr="00D65264">
        <w:rPr>
          <w:rStyle w:val="StyleUnderline"/>
        </w:rPr>
        <w:t xml:space="preserve">This kind of international posture </w:t>
      </w:r>
      <w:r w:rsidRPr="00747F01">
        <w:rPr>
          <w:rStyle w:val="StyleUnderline"/>
          <w:highlight w:val="cyan"/>
        </w:rPr>
        <w:t xml:space="preserve">would result in a more </w:t>
      </w:r>
      <w:r w:rsidRPr="00747F01">
        <w:rPr>
          <w:rStyle w:val="Emphasis"/>
          <w:highlight w:val="cyan"/>
        </w:rPr>
        <w:t>horizontal great power system</w:t>
      </w:r>
      <w:r w:rsidRPr="00656638">
        <w:rPr>
          <w:sz w:val="16"/>
        </w:rPr>
        <w:t xml:space="preserve">, one that Stacie Goddard as identified as being productive of status quo rather than revisionist intentions. </w:t>
      </w:r>
      <w:r w:rsidRPr="00D65264">
        <w:rPr>
          <w:rStyle w:val="StyleUnderline"/>
        </w:rPr>
        <w:t xml:space="preserve">It would be compatible with </w:t>
      </w:r>
      <w:r w:rsidRPr="00747F01">
        <w:rPr>
          <w:rStyle w:val="StyleUnderline"/>
          <w:highlight w:val="cyan"/>
        </w:rPr>
        <w:t>recognition of the great power identities of other states</w:t>
      </w:r>
      <w:r w:rsidRPr="00D65264">
        <w:rPr>
          <w:rStyle w:val="StyleUnderline"/>
        </w:rPr>
        <w:t xml:space="preserve"> and provide them with ontological security</w:t>
      </w:r>
      <w:r w:rsidRPr="00656638">
        <w:rPr>
          <w:sz w:val="16"/>
        </w:rPr>
        <w:t>.</w:t>
      </w:r>
    </w:p>
    <w:p w14:paraId="05E3724C" w14:textId="77777777" w:rsidR="00A943D4" w:rsidRPr="005D388F" w:rsidRDefault="00A943D4" w:rsidP="00A943D4"/>
    <w:p w14:paraId="71408333" w14:textId="77777777" w:rsidR="00A943D4" w:rsidRPr="00A943D4" w:rsidRDefault="00A943D4" w:rsidP="00A943D4"/>
    <w:p w14:paraId="6527AE62" w14:textId="37E80580" w:rsidR="00DA794E" w:rsidRDefault="00F51B54" w:rsidP="00DA794E">
      <w:pPr>
        <w:pStyle w:val="Heading3"/>
      </w:pPr>
      <w:r>
        <w:lastRenderedPageBreak/>
        <w:t>Turn</w:t>
      </w:r>
      <w:r w:rsidR="00DA794E">
        <w:t xml:space="preserve"> – Generic</w:t>
      </w:r>
      <w:r>
        <w:t xml:space="preserve"> Instability</w:t>
      </w:r>
    </w:p>
    <w:p w14:paraId="3E59CC7B" w14:textId="77777777" w:rsidR="00DA794E" w:rsidRDefault="00DA794E" w:rsidP="00DA794E">
      <w:pPr>
        <w:pStyle w:val="Heading4"/>
      </w:pPr>
      <w:r>
        <w:t xml:space="preserve">Authoritarianism rises as a result of US hegemonic policies </w:t>
      </w:r>
    </w:p>
    <w:p w14:paraId="16064D39" w14:textId="77777777" w:rsidR="00DA794E" w:rsidRPr="00FC1B0F" w:rsidRDefault="00DA794E" w:rsidP="00DA794E">
      <w:r>
        <w:t xml:space="preserve">Stephen M. </w:t>
      </w:r>
      <w:r w:rsidRPr="00FC1B0F">
        <w:rPr>
          <w:rStyle w:val="Style13ptBold"/>
        </w:rPr>
        <w:t>Walt, 20</w:t>
      </w:r>
      <w:r>
        <w:t xml:space="preserve"> (4/21/20; P</w:t>
      </w:r>
      <w:r w:rsidRPr="00FC1B0F">
        <w:t>rofessor of international relations at Harvard University</w:t>
      </w:r>
      <w:r>
        <w:t>, PhD in Political Science; “</w:t>
      </w:r>
      <w:r w:rsidRPr="000D5CC6">
        <w:t>There’s No Such Thing as Good Liberal Hegemony</w:t>
      </w:r>
      <w:r>
        <w:t xml:space="preserve">”; Foreign Policy </w:t>
      </w:r>
      <w:hyperlink r:id="rId9" w:history="1">
        <w:r w:rsidRPr="00DE18E4">
          <w:rPr>
            <w:rStyle w:val="Hyperlink"/>
          </w:rPr>
          <w:t>https://foreignpolicy.com/2020/04/21/theres-no-such-thing-as-good-liberal-hegemony/</w:t>
        </w:r>
      </w:hyperlink>
      <w:r>
        <w:t>) //LVL</w:t>
      </w:r>
    </w:p>
    <w:p w14:paraId="0ACD4293" w14:textId="77777777" w:rsidR="00DA794E" w:rsidRDefault="00DA794E" w:rsidP="00DA794E">
      <w:r w:rsidRPr="0084317F">
        <w:rPr>
          <w:sz w:val="16"/>
          <w:szCs w:val="16"/>
        </w:rPr>
        <w:t>That the first attempt was a costly failure should be beyond dispute.</w:t>
      </w:r>
      <w:r w:rsidRPr="00AB0438">
        <w:t xml:space="preserve"> </w:t>
      </w:r>
      <w:r w:rsidRPr="00FC1B0F">
        <w:rPr>
          <w:rStyle w:val="StyleUnderline"/>
          <w:highlight w:val="cyan"/>
        </w:rPr>
        <w:t>Instead of advancing, democracy has been in retreat around the world for more than a decade</w:t>
      </w:r>
      <w:r w:rsidRPr="0084317F">
        <w:rPr>
          <w:rStyle w:val="StyleUnderline"/>
        </w:rPr>
        <w:t>—including in the United States itself—</w:t>
      </w:r>
      <w:r w:rsidRPr="00FC1B0F">
        <w:rPr>
          <w:rStyle w:val="StyleUnderline"/>
          <w:highlight w:val="cyan"/>
        </w:rPr>
        <w:t>and U.S.-led efforts at regime change have led</w:t>
      </w:r>
      <w:r w:rsidRPr="000D5CC6">
        <w:rPr>
          <w:rStyle w:val="StyleUnderline"/>
        </w:rPr>
        <w:t xml:space="preserve"> not to thriving democracies but </w:t>
      </w:r>
      <w:r w:rsidRPr="00FC1B0F">
        <w:rPr>
          <w:rStyle w:val="StyleUnderline"/>
          <w:highlight w:val="cyan"/>
        </w:rPr>
        <w:t>to failed states and costly occupations. Hyperglobalization</w:t>
      </w:r>
      <w:r w:rsidRPr="0084317F">
        <w:rPr>
          <w:rStyle w:val="StyleUnderline"/>
        </w:rPr>
        <w:t xml:space="preserve"> under U.S. auspices produced a grave financial crisis in 2008, politically painful job displacement in a number of sectors, and </w:t>
      </w:r>
      <w:r w:rsidRPr="00FC1B0F">
        <w:rPr>
          <w:rStyle w:val="StyleUnderline"/>
          <w:highlight w:val="cyan"/>
        </w:rPr>
        <w:t xml:space="preserve">helped trigger a </w:t>
      </w:r>
      <w:r w:rsidRPr="000D5CC6">
        <w:rPr>
          <w:rStyle w:val="Emphasis"/>
          <w:highlight w:val="cyan"/>
        </w:rPr>
        <w:t>wide-ranging populist backlash</w:t>
      </w:r>
      <w:r w:rsidRPr="00FC1B0F">
        <w:rPr>
          <w:rStyle w:val="StyleUnderline"/>
          <w:highlight w:val="cyan"/>
        </w:rPr>
        <w:t xml:space="preserve">. NATO enlargement helped poison relations with Russia, and policies such as dual containment </w:t>
      </w:r>
      <w:r w:rsidRPr="000D5CC6">
        <w:rPr>
          <w:rStyle w:val="StyleUnderline"/>
        </w:rPr>
        <w:t xml:space="preserve">in the Persian Gulf </w:t>
      </w:r>
      <w:r w:rsidRPr="00FC1B0F">
        <w:rPr>
          <w:rStyle w:val="StyleUnderline"/>
          <w:highlight w:val="cyan"/>
        </w:rPr>
        <w:t>inspired anti-U.S. terrorism,</w:t>
      </w:r>
      <w:r w:rsidRPr="0084317F">
        <w:rPr>
          <w:rStyle w:val="StyleUnderline"/>
        </w:rPr>
        <w:t xml:space="preserve"> including the 9/11 attacks and all the negative consequences that flowed from that event. </w:t>
      </w:r>
      <w:r w:rsidRPr="00FC1B0F">
        <w:rPr>
          <w:rStyle w:val="StyleUnderline"/>
          <w:highlight w:val="cyan"/>
        </w:rPr>
        <w:t>The end result of these developments has been</w:t>
      </w:r>
      <w:r w:rsidRPr="0084317F">
        <w:rPr>
          <w:rStyle w:val="StyleUnderline"/>
        </w:rPr>
        <w:t xml:space="preserve"> a partial retreat from globalization, the emergence of would-be autocrats in Hungary, Poland, and even in the United States, and </w:t>
      </w:r>
      <w:r w:rsidRPr="000D5CC6">
        <w:rPr>
          <w:rStyle w:val="Emphasis"/>
          <w:highlight w:val="cyan"/>
        </w:rPr>
        <w:t>revitalized authoritarianism</w:t>
      </w:r>
      <w:r w:rsidRPr="0084317F">
        <w:rPr>
          <w:rStyle w:val="StyleUnderline"/>
        </w:rPr>
        <w:t xml:space="preserve"> in many other places.</w:t>
      </w:r>
      <w:r>
        <w:t xml:space="preserve"> </w:t>
      </w:r>
      <w:r w:rsidRPr="000D5CC6">
        <w:t xml:space="preserve">Given where we are today, does it matter whether a more sophisticated version of liberal hegemony might have succeeded? In fact, this issue is of paramount importance, because </w:t>
      </w:r>
      <w:r w:rsidRPr="000D5CC6">
        <w:rPr>
          <w:rStyle w:val="StyleUnderline"/>
          <w:highlight w:val="cyan"/>
        </w:rPr>
        <w:t>plenty of</w:t>
      </w:r>
      <w:r w:rsidRPr="000D5CC6">
        <w:t xml:space="preserve"> people are still convinced that trying to create a U.S.-led, liberal world order was the right goal and that the United States just needs to learn from past mistakes and do it better and smarter in the future.</w:t>
      </w:r>
      <w:r w:rsidRPr="00AB0438">
        <w:t xml:space="preserve"> </w:t>
      </w:r>
      <w:r w:rsidRPr="000D5CC6">
        <w:rPr>
          <w:rStyle w:val="StyleUnderline"/>
          <w:highlight w:val="cyan"/>
        </w:rPr>
        <w:t>Defenders include unrepentant hawks</w:t>
      </w:r>
      <w:r w:rsidRPr="00AB0438">
        <w:t xml:space="preserve"> such as Eric Edelman and Ray Takeyh, </w:t>
      </w:r>
      <w:r w:rsidRPr="0084317F">
        <w:rPr>
          <w:rStyle w:val="StyleUnderline"/>
        </w:rPr>
        <w:t>who think what the Middle East needs is even more U.S.-led regime change</w:t>
      </w:r>
      <w:r w:rsidRPr="00AB0438">
        <w:t xml:space="preserve">, but also liberal academics such as G. John Ikenberry and Daniel Deudney, who believe the liberal order remains surprisingly resilient. </w:t>
      </w:r>
      <w:r w:rsidRPr="0084317F">
        <w:rPr>
          <w:sz w:val="16"/>
          <w:szCs w:val="16"/>
        </w:rPr>
        <w:t xml:space="preserve">Other proponents of this view are dedicated policy wonks such as Jake Sullivan, who thinks the problem is not the United States’ basic strategy but rather the fact that Americans are increasingly skeptical of it, and one sees similar impulses in the writings of Hal Brands, Peter Feaver, and other defenders of an expansive U.S. role. If former U.S. Vice President Joe Biden wins the presidential election in November—and, to be clear, I hope he does—the apostles of U.S. primacy and its “indispensable” global role will be back in the saddle, and we are likely to see at least a partial attempt to turn the clock back to the halcyon days when the United States was actively trying to create a global liberal order. </w:t>
      </w:r>
    </w:p>
    <w:p w14:paraId="7F7FC416" w14:textId="77777777" w:rsidR="00DA794E" w:rsidRDefault="00DA794E" w:rsidP="00DA794E"/>
    <w:p w14:paraId="63927328" w14:textId="77777777" w:rsidR="00DA794E" w:rsidRDefault="00DA794E" w:rsidP="00DA794E">
      <w:pPr>
        <w:pStyle w:val="Heading4"/>
      </w:pPr>
      <w:r>
        <w:t xml:space="preserve">US imposed liberal order guarantees political instability – resentment and backlash leads to armed conflict </w:t>
      </w:r>
    </w:p>
    <w:p w14:paraId="0458A66B" w14:textId="77777777" w:rsidR="00DA794E" w:rsidRPr="00055ADE" w:rsidRDefault="00DA794E" w:rsidP="00DA794E">
      <w:r>
        <w:t xml:space="preserve">Stephen M. </w:t>
      </w:r>
      <w:r w:rsidRPr="00FC1B0F">
        <w:rPr>
          <w:rStyle w:val="Style13ptBold"/>
        </w:rPr>
        <w:t>Walt, 20</w:t>
      </w:r>
      <w:r>
        <w:t xml:space="preserve"> (4/21/20; P</w:t>
      </w:r>
      <w:r w:rsidRPr="00FC1B0F">
        <w:t>rofessor of international relations at Harvard University</w:t>
      </w:r>
      <w:r>
        <w:t>, PhD in Political Science; “</w:t>
      </w:r>
      <w:r w:rsidRPr="000D5CC6">
        <w:t>There’s No Such Thing as Good Liberal Hegemony</w:t>
      </w:r>
      <w:r>
        <w:t xml:space="preserve">”; Foreign Policy </w:t>
      </w:r>
      <w:hyperlink r:id="rId10" w:history="1">
        <w:r w:rsidRPr="00DE18E4">
          <w:rPr>
            <w:rStyle w:val="Hyperlink"/>
          </w:rPr>
          <w:t>https://foreignpolicy.com/2020/04/21/theres-no-such-thing-as-good-liberal-hegemony/</w:t>
        </w:r>
      </w:hyperlink>
      <w:r>
        <w:t>) //LVL</w:t>
      </w:r>
    </w:p>
    <w:p w14:paraId="57F50507" w14:textId="77777777" w:rsidR="00DA794E" w:rsidRPr="0084317F" w:rsidRDefault="00DA794E" w:rsidP="00DA794E">
      <w:r w:rsidRPr="003F06CE">
        <w:rPr>
          <w:sz w:val="16"/>
          <w:szCs w:val="16"/>
        </w:rPr>
        <w:t xml:space="preserve">Does this argument mean that liberal hegemony was the right course after all, and that a more sophisticated version should be adopted </w:t>
      </w:r>
      <w:r w:rsidRPr="00055ADE">
        <w:rPr>
          <w:rStyle w:val="StyleUnderline"/>
          <w:highlight w:val="cyan"/>
        </w:rPr>
        <w:t>should the United States ever find itself in a position of primacy again</w:t>
      </w:r>
      <w:r w:rsidRPr="00055ADE">
        <w:rPr>
          <w:sz w:val="16"/>
          <w:szCs w:val="16"/>
          <w:highlight w:val="cyan"/>
        </w:rPr>
        <w:t>?</w:t>
      </w:r>
      <w:r w:rsidRPr="003F06CE">
        <w:rPr>
          <w:sz w:val="16"/>
          <w:szCs w:val="16"/>
        </w:rPr>
        <w:t xml:space="preserve"> I don’t think so.</w:t>
      </w:r>
      <w:r>
        <w:t xml:space="preserve"> </w:t>
      </w:r>
      <w:r w:rsidRPr="0084317F">
        <w:t xml:space="preserve">The flaw in the counterfactual described above should be obvious. It assumes that if policymakers in previous years had perfect knowledge of the results of their actions, then they could infallibly pick the right course of action at each critical point. Armed with perfect foresight, for example, former U.S. President George W. Bush would not have chosen to invade Iraq in 2003, or perhaps he would have devoted a lot more time and effort into preparing for the post-Saddam occupation. </w:t>
      </w:r>
      <w:r w:rsidRPr="003F06CE">
        <w:rPr>
          <w:rStyle w:val="StyleUnderline"/>
        </w:rPr>
        <w:t xml:space="preserve">Yet </w:t>
      </w:r>
      <w:r w:rsidRPr="00055ADE">
        <w:rPr>
          <w:rStyle w:val="StyleUnderline"/>
          <w:highlight w:val="cyan"/>
        </w:rPr>
        <w:t>even perfect knowledge</w:t>
      </w:r>
      <w:r w:rsidRPr="003F06CE">
        <w:rPr>
          <w:rStyle w:val="StyleUnderline"/>
        </w:rPr>
        <w:t xml:space="preserve"> about what went wrong </w:t>
      </w:r>
      <w:r w:rsidRPr="00055ADE">
        <w:rPr>
          <w:rStyle w:val="StyleUnderline"/>
          <w:highlight w:val="cyan"/>
        </w:rPr>
        <w:t>would not guarantee success the second time around</w:t>
      </w:r>
      <w:r w:rsidRPr="003F06CE">
        <w:rPr>
          <w:rStyle w:val="StyleUnderline"/>
        </w:rPr>
        <w:t>.</w:t>
      </w:r>
      <w:r>
        <w:t xml:space="preserve"> </w:t>
      </w:r>
      <w:r w:rsidRPr="0084317F">
        <w:t xml:space="preserve">First, even when we know what mistakes to avoid, there may not be any course of action that would yield a successful outcome. </w:t>
      </w:r>
      <w:r w:rsidRPr="003F06CE">
        <w:rPr>
          <w:rStyle w:val="StyleUnderline"/>
        </w:rPr>
        <w:t xml:space="preserve">The </w:t>
      </w:r>
      <w:r w:rsidRPr="00055ADE">
        <w:rPr>
          <w:rStyle w:val="Emphasis"/>
          <w:highlight w:val="cyan"/>
        </w:rPr>
        <w:t>U</w:t>
      </w:r>
      <w:r w:rsidRPr="003F06CE">
        <w:rPr>
          <w:rStyle w:val="StyleUnderline"/>
        </w:rPr>
        <w:t xml:space="preserve">nited </w:t>
      </w:r>
      <w:r w:rsidRPr="00055ADE">
        <w:rPr>
          <w:rStyle w:val="Emphasis"/>
          <w:highlight w:val="cyan"/>
        </w:rPr>
        <w:lastRenderedPageBreak/>
        <w:t>S</w:t>
      </w:r>
      <w:r w:rsidRPr="003F06CE">
        <w:rPr>
          <w:rStyle w:val="StyleUnderline"/>
        </w:rPr>
        <w:t xml:space="preserve">tates </w:t>
      </w:r>
      <w:r w:rsidRPr="00055ADE">
        <w:rPr>
          <w:rStyle w:val="StyleUnderline"/>
          <w:highlight w:val="cyan"/>
        </w:rPr>
        <w:t>is</w:t>
      </w:r>
      <w:r w:rsidRPr="003F06CE">
        <w:rPr>
          <w:rStyle w:val="StyleUnderline"/>
        </w:rPr>
        <w:t xml:space="preserve"> very </w:t>
      </w:r>
      <w:r w:rsidRPr="00055ADE">
        <w:rPr>
          <w:rStyle w:val="StyleUnderline"/>
          <w:highlight w:val="cyan"/>
        </w:rPr>
        <w:t>powerful</w:t>
      </w:r>
      <w:r w:rsidRPr="003F06CE">
        <w:rPr>
          <w:rStyle w:val="StyleUnderline"/>
        </w:rPr>
        <w:t xml:space="preserve">, wealthy, and secure, </w:t>
      </w:r>
      <w:r w:rsidRPr="00055ADE">
        <w:rPr>
          <w:rStyle w:val="StyleUnderline"/>
          <w:highlight w:val="cyan"/>
        </w:rPr>
        <w:t>but some</w:t>
      </w:r>
      <w:r w:rsidRPr="003F06CE">
        <w:rPr>
          <w:rStyle w:val="StyleUnderline"/>
        </w:rPr>
        <w:t xml:space="preserve"> </w:t>
      </w:r>
      <w:r w:rsidRPr="00055ADE">
        <w:rPr>
          <w:rStyle w:val="StyleUnderline"/>
          <w:highlight w:val="cyan"/>
        </w:rPr>
        <w:t>tasks</w:t>
      </w:r>
      <w:r w:rsidRPr="003F06CE">
        <w:rPr>
          <w:rStyle w:val="StyleUnderline"/>
        </w:rPr>
        <w:t xml:space="preserve"> may simply be beyond its means and </w:t>
      </w:r>
      <w:r w:rsidRPr="00055ADE">
        <w:rPr>
          <w:rStyle w:val="StyleUnderline"/>
          <w:highlight w:val="cyan"/>
        </w:rPr>
        <w:t>outside the limits of its understanding. Trying to use military force to transform deeply divided societies into liberal democracies seems to be one of them</w:t>
      </w:r>
      <w:r w:rsidRPr="003F06CE">
        <w:rPr>
          <w:rStyle w:val="StyleUnderline"/>
        </w:rPr>
        <w:t>.</w:t>
      </w:r>
      <w:r w:rsidRPr="0084317F">
        <w:t xml:space="preserve"> Second, if the United States had taken a significantly different course of action at various critical points in the recent past, then history would have headed in a different direction and U.S. leaders would have faced a wholly different set of choices whose results could not be known in advance. </w:t>
      </w:r>
      <w:r w:rsidRPr="003F06CE">
        <w:rPr>
          <w:rStyle w:val="StyleUnderline"/>
        </w:rPr>
        <w:t>In other words, the lessons drawn from events as they actually occurred may not help the United States decide what to do once history is following a different path</w:t>
      </w:r>
      <w:r w:rsidRPr="0084317F">
        <w:t>.</w:t>
      </w:r>
      <w:r>
        <w:t xml:space="preserve"> </w:t>
      </w:r>
      <w:r w:rsidRPr="0084317F">
        <w:t xml:space="preserve">Most importantly, </w:t>
      </w:r>
      <w:r w:rsidRPr="003F06CE">
        <w:rPr>
          <w:rStyle w:val="StyleUnderline"/>
        </w:rPr>
        <w:t xml:space="preserve">even </w:t>
      </w:r>
      <w:r w:rsidRPr="00055ADE">
        <w:rPr>
          <w:rStyle w:val="StyleUnderline"/>
          <w:highlight w:val="cyan"/>
        </w:rPr>
        <w:t xml:space="preserve">liberal hegemony lite </w:t>
      </w:r>
      <w:r w:rsidRPr="00055ADE">
        <w:rPr>
          <w:rStyle w:val="StyleUnderline"/>
        </w:rPr>
        <w:t xml:space="preserve">entails a lot of </w:t>
      </w:r>
      <w:r w:rsidRPr="00055ADE">
        <w:rPr>
          <w:rStyle w:val="StyleUnderline"/>
          <w:highlight w:val="cyan"/>
        </w:rPr>
        <w:t>complicated social engineering</w:t>
      </w:r>
      <w:r w:rsidRPr="003F06CE">
        <w:rPr>
          <w:rStyle w:val="StyleUnderline"/>
        </w:rPr>
        <w:t>.</w:t>
      </w:r>
      <w:r w:rsidRPr="0084317F">
        <w:t xml:space="preserve"> By definition, a </w:t>
      </w:r>
      <w:r w:rsidRPr="00055ADE">
        <w:rPr>
          <w:rStyle w:val="StyleUnderline"/>
          <w:highlight w:val="cyan"/>
        </w:rPr>
        <w:t>liberal</w:t>
      </w:r>
      <w:r w:rsidRPr="00055ADE">
        <w:rPr>
          <w:rStyle w:val="StyleUnderline"/>
        </w:rPr>
        <w:t xml:space="preserve"> world </w:t>
      </w:r>
      <w:r w:rsidRPr="00055ADE">
        <w:rPr>
          <w:rStyle w:val="StyleUnderline"/>
          <w:highlight w:val="cyan"/>
        </w:rPr>
        <w:t>order</w:t>
      </w:r>
      <w:r w:rsidRPr="0084317F">
        <w:t xml:space="preserve"> is one where certain key political principles—democracy; sovereignty; low barriers to trade, investment, and travel; rule of law within multilateral institutions; and individual rights) are nearly universal. </w:t>
      </w:r>
      <w:r w:rsidRPr="003F06CE">
        <w:rPr>
          <w:rStyle w:val="StyleUnderline"/>
        </w:rPr>
        <w:t xml:space="preserve">But we live in a world where these </w:t>
      </w:r>
      <w:r w:rsidRPr="00055ADE">
        <w:rPr>
          <w:rStyle w:val="StyleUnderline"/>
          <w:highlight w:val="cyan"/>
        </w:rPr>
        <w:t>values are not universally embraced</w:t>
      </w:r>
      <w:r w:rsidRPr="0084317F">
        <w:t xml:space="preserve">. </w:t>
      </w:r>
      <w:r w:rsidRPr="00055ADE">
        <w:rPr>
          <w:rStyle w:val="StyleUnderline"/>
          <w:highlight w:val="cyan"/>
        </w:rPr>
        <w:t>Democracies have never been a majority, and millions of people think</w:t>
      </w:r>
      <w:r w:rsidRPr="003F06CE">
        <w:rPr>
          <w:rStyle w:val="StyleUnderline"/>
        </w:rPr>
        <w:t xml:space="preserve"> security, sovereignty, cultural values, national autonomy, and </w:t>
      </w:r>
      <w:r w:rsidRPr="00055ADE">
        <w:rPr>
          <w:rStyle w:val="StyleUnderline"/>
          <w:highlight w:val="cyan"/>
        </w:rPr>
        <w:t>other political goals are more important</w:t>
      </w:r>
      <w:r w:rsidRPr="003F06CE">
        <w:rPr>
          <w:rStyle w:val="StyleUnderline"/>
        </w:rPr>
        <w:t xml:space="preserve">—which means that </w:t>
      </w:r>
      <w:r w:rsidRPr="00055ADE">
        <w:rPr>
          <w:rStyle w:val="StyleUnderline"/>
          <w:highlight w:val="cyan"/>
        </w:rPr>
        <w:t xml:space="preserve">trying to get others to embrace </w:t>
      </w:r>
      <w:r w:rsidRPr="00C73101">
        <w:rPr>
          <w:rStyle w:val="Emphasis"/>
          <w:highlight w:val="cyan"/>
        </w:rPr>
        <w:t>democracy requires considerable pressure and increases the risk of political instability.</w:t>
      </w:r>
      <w:r w:rsidRPr="00C73101">
        <w:rPr>
          <w:rStyle w:val="StyleUnderline"/>
          <w:highlight w:val="cyan"/>
        </w:rPr>
        <w:t xml:space="preserve"> Such efforts inevitably trigger local resentments of various kinds</w:t>
      </w:r>
      <w:r w:rsidRPr="003F06CE">
        <w:rPr>
          <w:rStyle w:val="StyleUnderline"/>
        </w:rPr>
        <w:t>, especially in a world where nationalism and other forms of local identity make people resentful and suspicious of even well-intentioned foreign interference. Furthermore</w:t>
      </w:r>
      <w:r w:rsidRPr="00C73101">
        <w:rPr>
          <w:rStyle w:val="StyleUnderline"/>
        </w:rPr>
        <w:t xml:space="preserve">, </w:t>
      </w:r>
      <w:r w:rsidRPr="00C73101">
        <w:rPr>
          <w:rStyle w:val="StyleUnderline"/>
          <w:highlight w:val="cyan"/>
        </w:rPr>
        <w:t>the more far-reaching the changes occurring among any group of people, the more unpredictable the results will be and the more unintended consequences are bound to arise.</w:t>
      </w:r>
      <w:r w:rsidRPr="003F06CE">
        <w:rPr>
          <w:rStyle w:val="StyleUnderline"/>
        </w:rPr>
        <w:t xml:space="preserve"> Even progressive political change creates winners and losers, and the latter won’t necessarily accept their fates with forbearance. Instead, they </w:t>
      </w:r>
      <w:r w:rsidRPr="00C73101">
        <w:rPr>
          <w:rStyle w:val="Emphasis"/>
          <w:highlight w:val="cyan"/>
        </w:rPr>
        <w:t>may take up arms to try to regain their former positions</w:t>
      </w:r>
      <w:r w:rsidRPr="00C73101">
        <w:rPr>
          <w:rStyle w:val="StyleUnderline"/>
          <w:highlight w:val="cyan"/>
        </w:rPr>
        <w:t>, thereby creating the sort of resistance that helped defeat U.S. efforts to promote a liberal order in the past</w:t>
      </w:r>
      <w:r w:rsidRPr="0084317F">
        <w:t>. Even if future policymakers avoided all of the errors made between 1992 and 2016 (to say nothing of the blunders U.S. President Donald Trump has made since then), we may be confident they will mishandle some of the unforeseen developments that are bound to arise on their watch.</w:t>
      </w:r>
      <w:r>
        <w:t xml:space="preserve"> </w:t>
      </w:r>
    </w:p>
    <w:p w14:paraId="01A2930C" w14:textId="77777777" w:rsidR="00CE3AAE" w:rsidRDefault="00CE3AAE" w:rsidP="00CE3AAE">
      <w:pPr>
        <w:pStyle w:val="Heading4"/>
        <w:rPr>
          <w:lang w:val="en-GB"/>
        </w:rPr>
      </w:pPr>
      <w:r>
        <w:rPr>
          <w:lang w:val="en-GB"/>
        </w:rPr>
        <w:t xml:space="preserve">US Hegemony is globally harmful – risks chemical warfare, interference in other countries, undermine peace, and reduces global innovation </w:t>
      </w:r>
    </w:p>
    <w:p w14:paraId="54EFE5C9" w14:textId="77777777" w:rsidR="00CE3AAE" w:rsidRPr="00D97FE9" w:rsidRDefault="00CE3AAE" w:rsidP="00CE3AAE">
      <w:r>
        <w:rPr>
          <w:rStyle w:val="Style13ptBold"/>
        </w:rPr>
        <w:t xml:space="preserve">MFA 23 </w:t>
      </w:r>
      <w:r w:rsidRPr="00D97FE9">
        <w:t>[</w:t>
      </w:r>
      <w:r>
        <w:t>FMPRC</w:t>
      </w:r>
      <w:r w:rsidRPr="00D97FE9">
        <w:t xml:space="preserve">, </w:t>
      </w:r>
      <w:r>
        <w:t>government organization</w:t>
      </w:r>
      <w:r w:rsidRPr="00D97FE9">
        <w:t xml:space="preserve">; </w:t>
      </w:r>
      <w:r>
        <w:t>February 2023</w:t>
      </w:r>
      <w:r w:rsidRPr="00D97FE9">
        <w:t xml:space="preserve">; “US Hegemony and Its Perils”; </w:t>
      </w:r>
      <w:r>
        <w:t>MFA News</w:t>
      </w:r>
      <w:r w:rsidRPr="00D97FE9">
        <w:t>; https://www.fmprc.gov.cn/mfa_eng/wjbxw/202302/t20230220_11027664.html]//InTr</w:t>
      </w:r>
    </w:p>
    <w:p w14:paraId="124F333B" w14:textId="77777777" w:rsidR="00CE3AAE" w:rsidRPr="0005563D" w:rsidRDefault="00CE3AAE" w:rsidP="00CE3AAE">
      <w:pPr>
        <w:rPr>
          <w:sz w:val="12"/>
        </w:rPr>
      </w:pPr>
      <w:r w:rsidRPr="0005563D">
        <w:rPr>
          <w:sz w:val="12"/>
        </w:rPr>
        <w:t xml:space="preserve">Introduction </w:t>
      </w:r>
      <w:r w:rsidRPr="00D97FE9">
        <w:rPr>
          <w:u w:val="single"/>
        </w:rPr>
        <w:t>Since becoming the world's most powerful country</w:t>
      </w:r>
      <w:r w:rsidRPr="0005563D">
        <w:rPr>
          <w:sz w:val="12"/>
        </w:rPr>
        <w:t xml:space="preserve"> after the two world wars and the Cold War, </w:t>
      </w:r>
      <w:r w:rsidRPr="00D97FE9">
        <w:rPr>
          <w:u w:val="single"/>
        </w:rPr>
        <w:t>the U</w:t>
      </w:r>
      <w:r w:rsidRPr="0005563D">
        <w:rPr>
          <w:sz w:val="12"/>
        </w:rPr>
        <w:t xml:space="preserve">nited </w:t>
      </w:r>
      <w:r w:rsidRPr="00D97FE9">
        <w:rPr>
          <w:u w:val="single"/>
        </w:rPr>
        <w:t>S</w:t>
      </w:r>
      <w:r w:rsidRPr="0005563D">
        <w:rPr>
          <w:sz w:val="12"/>
        </w:rPr>
        <w:t xml:space="preserve">tates </w:t>
      </w:r>
      <w:r w:rsidRPr="00D97FE9">
        <w:rPr>
          <w:u w:val="single"/>
        </w:rPr>
        <w:t>has acted</w:t>
      </w:r>
      <w:r w:rsidRPr="0005563D">
        <w:rPr>
          <w:sz w:val="12"/>
        </w:rPr>
        <w:t xml:space="preserve"> more </w:t>
      </w:r>
      <w:r w:rsidRPr="00D97FE9">
        <w:rPr>
          <w:u w:val="single"/>
        </w:rPr>
        <w:t>boldly</w:t>
      </w:r>
      <w:r w:rsidRPr="0005563D">
        <w:rPr>
          <w:sz w:val="12"/>
        </w:rPr>
        <w:t xml:space="preserve"> </w:t>
      </w:r>
      <w:r w:rsidRPr="00D97FE9">
        <w:rPr>
          <w:u w:val="single"/>
        </w:rPr>
        <w:t xml:space="preserve">to </w:t>
      </w:r>
      <w:r w:rsidRPr="0005563D">
        <w:rPr>
          <w:b/>
          <w:bCs/>
          <w:u w:val="single"/>
        </w:rPr>
        <w:t>interfere in the internal affairs of other countries</w:t>
      </w:r>
      <w:r w:rsidRPr="00D97FE9">
        <w:rPr>
          <w:u w:val="single"/>
        </w:rPr>
        <w:t xml:space="preserve">, pursue, maintain and </w:t>
      </w:r>
      <w:r w:rsidRPr="0005563D">
        <w:rPr>
          <w:b/>
          <w:bCs/>
          <w:u w:val="single"/>
        </w:rPr>
        <w:t>abuse hegemony</w:t>
      </w:r>
      <w:r w:rsidRPr="00D97FE9">
        <w:rPr>
          <w:u w:val="single"/>
        </w:rPr>
        <w:t>, advance subversion and infiltration, and willfully wage wars,</w:t>
      </w:r>
      <w:r w:rsidRPr="0005563D">
        <w:rPr>
          <w:sz w:val="12"/>
        </w:rPr>
        <w:t xml:space="preserve"> </w:t>
      </w:r>
      <w:r w:rsidRPr="003607D4">
        <w:rPr>
          <w:u w:val="single"/>
        </w:rPr>
        <w:t>bringing harm to the international community</w:t>
      </w:r>
      <w:r w:rsidRPr="0005563D">
        <w:rPr>
          <w:sz w:val="12"/>
        </w:rPr>
        <w:t xml:space="preserve">. </w:t>
      </w:r>
      <w:r w:rsidRPr="003607D4">
        <w:rPr>
          <w:u w:val="single"/>
        </w:rPr>
        <w:t>The U</w:t>
      </w:r>
      <w:r w:rsidRPr="0005563D">
        <w:rPr>
          <w:sz w:val="12"/>
        </w:rPr>
        <w:t xml:space="preserve">nited </w:t>
      </w:r>
      <w:r w:rsidRPr="003607D4">
        <w:rPr>
          <w:u w:val="single"/>
        </w:rPr>
        <w:t>S</w:t>
      </w:r>
      <w:r w:rsidRPr="0005563D">
        <w:rPr>
          <w:sz w:val="12"/>
        </w:rPr>
        <w:t xml:space="preserve">tates </w:t>
      </w:r>
      <w:r w:rsidRPr="003607D4">
        <w:rPr>
          <w:u w:val="single"/>
        </w:rPr>
        <w:t>has developed a hegemonic playbook to stage "color revolutions</w:t>
      </w:r>
      <w:r w:rsidRPr="0005563D">
        <w:rPr>
          <w:sz w:val="12"/>
        </w:rPr>
        <w:t xml:space="preserve">," </w:t>
      </w:r>
      <w:r w:rsidRPr="003607D4">
        <w:rPr>
          <w:u w:val="single"/>
        </w:rPr>
        <w:t>instigate regional disputes, and</w:t>
      </w:r>
      <w:r w:rsidRPr="0005563D">
        <w:rPr>
          <w:sz w:val="12"/>
        </w:rPr>
        <w:t xml:space="preserve"> even </w:t>
      </w:r>
      <w:r w:rsidRPr="003607D4">
        <w:rPr>
          <w:u w:val="single"/>
        </w:rPr>
        <w:t xml:space="preserve">directly </w:t>
      </w:r>
      <w:r w:rsidRPr="0005563D">
        <w:rPr>
          <w:b/>
          <w:bCs/>
          <w:u w:val="single"/>
        </w:rPr>
        <w:t>launch wars</w:t>
      </w:r>
      <w:r w:rsidRPr="003607D4">
        <w:rPr>
          <w:u w:val="single"/>
        </w:rPr>
        <w:t xml:space="preserve"> under the guise of promoting democracy</w:t>
      </w:r>
      <w:r w:rsidRPr="0005563D">
        <w:rPr>
          <w:sz w:val="12"/>
        </w:rPr>
        <w:t xml:space="preserve">, freedom and human rights. Clinging to the Cold War mentality, </w:t>
      </w:r>
      <w:r w:rsidRPr="003607D4">
        <w:rPr>
          <w:u w:val="single"/>
        </w:rPr>
        <w:t>the United States has ramped up bloc politics and stoked conflict and confrontation</w:t>
      </w:r>
      <w:r w:rsidRPr="0005563D">
        <w:rPr>
          <w:sz w:val="12"/>
        </w:rPr>
        <w:t xml:space="preserve">. It </w:t>
      </w:r>
      <w:r w:rsidRPr="003607D4">
        <w:rPr>
          <w:u w:val="single"/>
        </w:rPr>
        <w:t>has overstretched the concept of national security, abused export controls and forced unilateral sanctions upon others.</w:t>
      </w:r>
      <w:r w:rsidRPr="0005563D">
        <w:rPr>
          <w:sz w:val="12"/>
        </w:rPr>
        <w:t xml:space="preserve"> It has </w:t>
      </w:r>
      <w:r w:rsidRPr="003607D4">
        <w:rPr>
          <w:u w:val="single"/>
        </w:rPr>
        <w:t xml:space="preserve">taken a </w:t>
      </w:r>
      <w:r w:rsidRPr="0005563D">
        <w:rPr>
          <w:b/>
          <w:bCs/>
          <w:u w:val="single"/>
        </w:rPr>
        <w:t>selective approach to international law</w:t>
      </w:r>
      <w:r w:rsidRPr="003607D4">
        <w:rPr>
          <w:u w:val="single"/>
        </w:rPr>
        <w:t xml:space="preserve"> and rules, utilizing or discarding them as it sees fit</w:t>
      </w:r>
      <w:r w:rsidRPr="0005563D">
        <w:rPr>
          <w:sz w:val="12"/>
        </w:rPr>
        <w:t xml:space="preserve">, and has sought to impose rules that serve its own interests in the name of upholding a "rules-based international order." This report, by presenting the relevant facts, seeks to expose the U.S. abuse of hegemony in the political, military, economic, financial, technological and cultural fields, and to draw greater international attention to the perils of the U.S. practices to world peace and stability and the well-being of all peoples. I. Political Hegemony -- </w:t>
      </w:r>
      <w:r w:rsidRPr="003607D4">
        <w:rPr>
          <w:u w:val="single"/>
        </w:rPr>
        <w:t>Throwing Its Weight Around The United States has long been attempting to mold other countries and the world order with its own values and political system</w:t>
      </w:r>
      <w:r w:rsidRPr="0005563D">
        <w:rPr>
          <w:sz w:val="12"/>
        </w:rPr>
        <w:t xml:space="preserve"> in the name of promoting democracy and human rights.  Instances of </w:t>
      </w:r>
      <w:r w:rsidRPr="003607D4">
        <w:rPr>
          <w:u w:val="single"/>
        </w:rPr>
        <w:t>U.S. interference</w:t>
      </w:r>
      <w:r w:rsidRPr="0005563D">
        <w:rPr>
          <w:sz w:val="12"/>
        </w:rPr>
        <w:t xml:space="preserve"> in other countries' internal affairs abound. In the name of "promoting democracy," the United States </w:t>
      </w:r>
      <w:r w:rsidRPr="003607D4">
        <w:rPr>
          <w:u w:val="single"/>
        </w:rPr>
        <w:t>practiced a "Neo-Monroe Doctrine" in Latin America, instigated "color revolutions" in Eurasia, and orchestrated the "Arab Spring"</w:t>
      </w:r>
      <w:r w:rsidRPr="0005563D">
        <w:rPr>
          <w:sz w:val="12"/>
        </w:rPr>
        <w:t xml:space="preserve"> in West Asia and North Africa, bringing chaos and disaster to many countries. In </w:t>
      </w:r>
      <w:r w:rsidRPr="0005563D">
        <w:rPr>
          <w:sz w:val="12"/>
        </w:rPr>
        <w:lastRenderedPageBreak/>
        <w:t xml:space="preserve">1823, the United States announced the Monroe Doctrine. While touting an "America for the Americans," what it truly wanted was an "America for the United States." Since then, </w:t>
      </w:r>
      <w:r w:rsidRPr="00974B0F">
        <w:rPr>
          <w:u w:val="single"/>
        </w:rPr>
        <w:t xml:space="preserve">the policies of successive U.S. governments toward Latin America and the Caribbean Region have been riddled with political interference, </w:t>
      </w:r>
      <w:r w:rsidRPr="0005563D">
        <w:rPr>
          <w:b/>
          <w:bCs/>
          <w:u w:val="single"/>
        </w:rPr>
        <w:t>military intervention</w:t>
      </w:r>
      <w:r w:rsidRPr="00974B0F">
        <w:rPr>
          <w:u w:val="single"/>
        </w:rPr>
        <w:t xml:space="preserve"> and </w:t>
      </w:r>
      <w:r w:rsidRPr="0005563D">
        <w:rPr>
          <w:b/>
          <w:bCs/>
          <w:u w:val="single"/>
        </w:rPr>
        <w:t>regime subversion</w:t>
      </w:r>
      <w:r w:rsidRPr="00974B0F">
        <w:rPr>
          <w:u w:val="single"/>
        </w:rPr>
        <w:t>. From its 61-year hostility toward and blockade of Cuba to its overthrow of the Allende government of Chile, U.S. policy on this region has been built on one maxim-those who submit will prosper; those who resist shall perish.</w:t>
      </w:r>
      <w:r w:rsidRPr="0005563D">
        <w:rPr>
          <w:sz w:val="12"/>
        </w:rPr>
        <w:t xml:space="preserve"> The year 2003 marked the beginning of a succession of "color revolutions" -- the "Rose Revolution" in Georgia, the "Orange Revolution" in Ukraine and the "Tulip Revolution" in Kyrgyzstan. </w:t>
      </w:r>
      <w:r w:rsidRPr="00974B0F">
        <w:rPr>
          <w:u w:val="single"/>
        </w:rPr>
        <w:t>The U.S. Department of State openly admitted playing a "central role" in these "regime changes</w:t>
      </w:r>
      <w:r w:rsidRPr="0005563D">
        <w:rPr>
          <w:sz w:val="12"/>
        </w:rPr>
        <w:t xml:space="preserve">." The </w:t>
      </w:r>
      <w:r w:rsidRPr="00974B0F">
        <w:rPr>
          <w:u w:val="single"/>
        </w:rPr>
        <w:t xml:space="preserve">United States also interfered in </w:t>
      </w:r>
      <w:r w:rsidRPr="0005563D">
        <w:rPr>
          <w:sz w:val="12"/>
        </w:rPr>
        <w:t xml:space="preserve">the internal affairs of the </w:t>
      </w:r>
      <w:r w:rsidRPr="00974B0F">
        <w:rPr>
          <w:u w:val="single"/>
        </w:rPr>
        <w:t>Philippines</w:t>
      </w:r>
      <w:r w:rsidRPr="0005563D">
        <w:rPr>
          <w:sz w:val="12"/>
        </w:rPr>
        <w:t xml:space="preserve">, ousting President Ferdinand Marcos Sr. in 1986 and President Joseph Estrada in 2001 through the so-called "People Power Revolutions." In January 2023, former U.S. Secretary of State Mike Pompeo released his new book Never Give an Inch: Fighting for the America I Love. He revealed in it that </w:t>
      </w:r>
      <w:r w:rsidRPr="00974B0F">
        <w:rPr>
          <w:u w:val="single"/>
        </w:rPr>
        <w:t>the United States had plotted to intervene in Venezuela</w:t>
      </w:r>
      <w:r w:rsidRPr="0005563D">
        <w:rPr>
          <w:sz w:val="12"/>
        </w:rPr>
        <w:t xml:space="preserve">. The plan was to force the Maduro government to reach an agreement with the opposition, deprive Venezuela of its ability to sell oil and gold for foreign exchange, exert high pressure on its economy, and influence the 2018 presidential election. The </w:t>
      </w:r>
      <w:r w:rsidRPr="00974B0F">
        <w:rPr>
          <w:u w:val="single"/>
        </w:rPr>
        <w:t xml:space="preserve">U.S. exercises </w:t>
      </w:r>
      <w:r w:rsidRPr="0005563D">
        <w:rPr>
          <w:b/>
          <w:bCs/>
          <w:u w:val="single"/>
        </w:rPr>
        <w:t>double standards on international rules</w:t>
      </w:r>
      <w:r w:rsidRPr="0005563D">
        <w:rPr>
          <w:b/>
          <w:bCs/>
          <w:sz w:val="12"/>
        </w:rPr>
        <w:t>.</w:t>
      </w:r>
      <w:r w:rsidRPr="0005563D">
        <w:rPr>
          <w:sz w:val="12"/>
        </w:rPr>
        <w:t xml:space="preserve"> </w:t>
      </w:r>
      <w:r w:rsidRPr="00974B0F">
        <w:rPr>
          <w:u w:val="single"/>
        </w:rPr>
        <w:t>Placing its self-interest first, the United States has walked away from international treaties and organizations, and put its domestic law above international law.</w:t>
      </w:r>
      <w:r w:rsidRPr="0005563D">
        <w:rPr>
          <w:sz w:val="12"/>
        </w:rPr>
        <w:t xml:space="preserve"> In April 2017, the Trump administration announced that it would cut off all U.S. funding to the United Nations Population Fund (UNFPA) with the excuse that the organization "supports, or participates in the management of a programme of coercive abortion or involuntary sterilization." The United States quit UNESCO twice in 1984 and 2017. In 2017, it announced leaving the Paris Agreement on climate change. In 2018, it announced its exit from the UN Human Rights Council, citing the organization's "bias" against Israel and failure to protect human rights effectively. In 2019, the United States announced its withdrawal from the Intermediate-Range Nuclear Forces Treaty to seek unfettered development of advanced weapons. In 2020, it announced pulling out of the Treaty on Open Skies. </w:t>
      </w:r>
      <w:r w:rsidRPr="00974B0F">
        <w:rPr>
          <w:u w:val="single"/>
        </w:rPr>
        <w:t xml:space="preserve">The United States has also been a stumbling block to </w:t>
      </w:r>
      <w:r w:rsidRPr="0005563D">
        <w:rPr>
          <w:b/>
          <w:bCs/>
          <w:u w:val="single"/>
        </w:rPr>
        <w:t>biological arms control</w:t>
      </w:r>
      <w:r w:rsidRPr="00974B0F">
        <w:rPr>
          <w:u w:val="single"/>
        </w:rPr>
        <w:t xml:space="preserve"> </w:t>
      </w:r>
      <w:r w:rsidRPr="0005563D">
        <w:rPr>
          <w:sz w:val="12"/>
        </w:rPr>
        <w:t xml:space="preserve">by opposing negotiations on a verification protocol for the Biological Weapons Convention (BWC) and </w:t>
      </w:r>
      <w:r w:rsidRPr="00974B0F">
        <w:rPr>
          <w:u w:val="single"/>
        </w:rPr>
        <w:t>impeding international verification of countries' activities relating to biological weapons</w:t>
      </w:r>
      <w:r w:rsidRPr="0005563D">
        <w:rPr>
          <w:sz w:val="12"/>
        </w:rPr>
        <w:t xml:space="preserve">. </w:t>
      </w:r>
      <w:r w:rsidRPr="00974B0F">
        <w:rPr>
          <w:u w:val="single"/>
        </w:rPr>
        <w:t xml:space="preserve">As the only country in possession of a chemical weapons stockpile, the United States has repeatedly delayed the destruction of chemical weapons and remained reluctant in fulfilling its obligations. </w:t>
      </w:r>
      <w:r w:rsidRPr="0005563D">
        <w:rPr>
          <w:sz w:val="12"/>
        </w:rPr>
        <w:t xml:space="preserve">It </w:t>
      </w:r>
      <w:r w:rsidRPr="00974B0F">
        <w:rPr>
          <w:u w:val="single"/>
        </w:rPr>
        <w:t>has become the biggest obstacle to realizing "a world free of chemical weapons</w:t>
      </w:r>
      <w:r w:rsidRPr="0005563D">
        <w:rPr>
          <w:sz w:val="12"/>
        </w:rPr>
        <w:t xml:space="preserve">." The United States is piecing together small blocs through its alliance system. It has been forcing an "Indo-Pacific Strategy" onto the Asia-Pacific region, assembling exclusive clubs like the Five Eyes, the Quad and AUKUS, and forcing regional countries to take sides. Such </w:t>
      </w:r>
      <w:r w:rsidRPr="00974B0F">
        <w:rPr>
          <w:u w:val="single"/>
        </w:rPr>
        <w:t>practices are essentially meant to create division in the region, stoke confrontation and undermine peace.</w:t>
      </w:r>
      <w:r w:rsidRPr="0005563D">
        <w:rPr>
          <w:sz w:val="12"/>
        </w:rPr>
        <w:t xml:space="preserve"> The U.S. arbitrarily passes judgment on democracy in other countries, and fabricates a false narrative of "democracy versus authoritarianism" to incite estrangement, division, rivalry and confrontation. In December 2021, the United States hosted the first "Summit for Democracy," which drew criticism and opposition from many countries for making a mockery of the spirit of democracy and dividing the world. In March 2023, the United States will host another "Summit for Democracy," which remains unwelcome and will again find no support. II. Military Hegemony -- Wanton Use of Force </w:t>
      </w:r>
      <w:r w:rsidRPr="00974B0F">
        <w:rPr>
          <w:u w:val="single"/>
        </w:rPr>
        <w:t xml:space="preserve">The history of the United States is characterized by </w:t>
      </w:r>
      <w:r w:rsidRPr="0005563D">
        <w:rPr>
          <w:b/>
          <w:bCs/>
          <w:u w:val="single"/>
        </w:rPr>
        <w:t>violence and expansion</w:t>
      </w:r>
      <w:r w:rsidRPr="00974B0F">
        <w:rPr>
          <w:u w:val="single"/>
        </w:rPr>
        <w:t>.</w:t>
      </w:r>
      <w:r w:rsidRPr="0005563D">
        <w:rPr>
          <w:sz w:val="12"/>
        </w:rPr>
        <w:t xml:space="preserve"> Since it gained independence in 1776, the </w:t>
      </w:r>
      <w:r w:rsidRPr="00974B0F">
        <w:rPr>
          <w:u w:val="single"/>
        </w:rPr>
        <w:t>United States has constantly sought expansion by force: it slaughtered Indians, invaded Canada, waged a war against Mexico</w:t>
      </w:r>
      <w:r w:rsidRPr="0005563D">
        <w:rPr>
          <w:sz w:val="12"/>
        </w:rPr>
        <w:t xml:space="preserve">, </w:t>
      </w:r>
      <w:r w:rsidRPr="00974B0F">
        <w:rPr>
          <w:u w:val="single"/>
        </w:rPr>
        <w:t>instigated the American-Spanish War, and annexed Hawaii.</w:t>
      </w:r>
      <w:r w:rsidRPr="0005563D">
        <w:rPr>
          <w:sz w:val="12"/>
        </w:rPr>
        <w:t xml:space="preserve"> After World War II, the wars either </w:t>
      </w:r>
      <w:r w:rsidRPr="00974B0F">
        <w:rPr>
          <w:u w:val="single"/>
        </w:rPr>
        <w:t>provoked or launched by the United States included the Korean War, the Vietnam War, the Gulf War, the Kosovo War, the War in Afghanistan, the Iraq War, the Libyan War and the Syrian War</w:t>
      </w:r>
      <w:r w:rsidRPr="0005563D">
        <w:rPr>
          <w:sz w:val="12"/>
        </w:rPr>
        <w:t xml:space="preserve">, </w:t>
      </w:r>
      <w:r w:rsidRPr="00974B0F">
        <w:rPr>
          <w:u w:val="single"/>
        </w:rPr>
        <w:t>abusing its military hegemony to pave the way for expansionist objectives</w:t>
      </w:r>
      <w:r w:rsidRPr="0005563D">
        <w:rPr>
          <w:sz w:val="12"/>
        </w:rPr>
        <w:t xml:space="preserve">. In recent years, the U.S. average annual military budget has exceeded 700 billion U.S. dollars, accounting for 40 percent of the world's total, more than the 15 countries behind it combined. The United States has about 800 overseas military bases, with 173,000 troops deployed in 159 countries. According to the book America Invades: How We've Invaded or been Militarily Involved with almost Every Country on Earth, </w:t>
      </w:r>
      <w:r w:rsidRPr="00974B0F">
        <w:rPr>
          <w:u w:val="single"/>
        </w:rPr>
        <w:t>the United States has fought or been militarily involved with almost all the 190-odd countries recognized by the United Nations with only three exceptions</w:t>
      </w:r>
      <w:r w:rsidRPr="0005563D">
        <w:rPr>
          <w:sz w:val="12"/>
        </w:rPr>
        <w:t xml:space="preserve">. The three countries were "spared" </w:t>
      </w:r>
      <w:r w:rsidRPr="00974B0F">
        <w:rPr>
          <w:u w:val="single"/>
        </w:rPr>
        <w:t xml:space="preserve">because the United States did not find them on the map. </w:t>
      </w:r>
      <w:r w:rsidRPr="0005563D">
        <w:rPr>
          <w:sz w:val="12"/>
        </w:rPr>
        <w:t xml:space="preserve">As </w:t>
      </w:r>
      <w:r w:rsidRPr="00974B0F">
        <w:rPr>
          <w:u w:val="single"/>
        </w:rPr>
        <w:t xml:space="preserve">former U.S. President Jimmy Carter put it, the United States is undoubtedly the most </w:t>
      </w:r>
      <w:r w:rsidRPr="0005563D">
        <w:rPr>
          <w:b/>
          <w:bCs/>
          <w:u w:val="single"/>
        </w:rPr>
        <w:t>warlike nation</w:t>
      </w:r>
      <w:r w:rsidRPr="00974B0F">
        <w:rPr>
          <w:u w:val="single"/>
        </w:rPr>
        <w:t xml:space="preserve"> in the history of the world</w:t>
      </w:r>
      <w:r w:rsidRPr="0005563D">
        <w:rPr>
          <w:sz w:val="12"/>
        </w:rPr>
        <w:t xml:space="preserve">. According to a Tufts University report, "Introducing the Military Intervention Project: A new Dataset on U.S. Military Interventions, 1776-2019," the United States </w:t>
      </w:r>
      <w:r w:rsidRPr="00974B0F">
        <w:rPr>
          <w:u w:val="single"/>
        </w:rPr>
        <w:t>undertook nearly 400 military interventions</w:t>
      </w:r>
      <w:r w:rsidRPr="0005563D">
        <w:rPr>
          <w:sz w:val="12"/>
        </w:rPr>
        <w:t xml:space="preserve"> globally between those years, 34 percent of which were in Latin America and the Caribbean, 23 percent in East Asia and the Pacific, 14 percent in the Middle East and North Africa, and 13 percent in Europe. Currently, its military intervention in the Middle East and North Africa and sub-Saharan Africa is on the rise. Alex Lo, a South China Morning Post columnist, pointed out </w:t>
      </w:r>
      <w:r w:rsidRPr="00974B0F">
        <w:rPr>
          <w:u w:val="single"/>
        </w:rPr>
        <w:t>that the United States has rarely distinguished between diplomacy and war since its founding</w:t>
      </w:r>
      <w:r w:rsidRPr="0005563D">
        <w:rPr>
          <w:sz w:val="12"/>
        </w:rPr>
        <w:t xml:space="preserve">. It </w:t>
      </w:r>
      <w:r w:rsidRPr="00974B0F">
        <w:rPr>
          <w:u w:val="single"/>
        </w:rPr>
        <w:t>overthrew democratically elected governments in many developing countries in the 20th centur</w:t>
      </w:r>
      <w:r w:rsidRPr="0005563D">
        <w:rPr>
          <w:sz w:val="12"/>
          <w:u w:val="single"/>
        </w:rPr>
        <w:t>y</w:t>
      </w:r>
      <w:r w:rsidRPr="0005563D">
        <w:rPr>
          <w:sz w:val="12"/>
        </w:rPr>
        <w:t xml:space="preserve"> and immediately </w:t>
      </w:r>
      <w:r w:rsidRPr="00974B0F">
        <w:rPr>
          <w:u w:val="single"/>
        </w:rPr>
        <w:t>replaced them with pro-American puppet regimes</w:t>
      </w:r>
      <w:r w:rsidRPr="0005563D">
        <w:rPr>
          <w:sz w:val="12"/>
        </w:rPr>
        <w:t xml:space="preserve">. Today, in Ukraine, Iraq, Afghanistan, Libya, Syria, Pakistan and Yemen, the </w:t>
      </w:r>
      <w:r w:rsidRPr="00974B0F">
        <w:rPr>
          <w:u w:val="single"/>
        </w:rPr>
        <w:t>United States is repeating its old tactics of waging proxy, low-intensity, and drone wars</w:t>
      </w:r>
      <w:r w:rsidRPr="0005563D">
        <w:rPr>
          <w:sz w:val="12"/>
        </w:rPr>
        <w:t xml:space="preserve">.  </w:t>
      </w:r>
      <w:r w:rsidRPr="00974B0F">
        <w:rPr>
          <w:u w:val="single"/>
        </w:rPr>
        <w:t>U.S. military hegemony has caused humanitarian tragedies. Since 2001,</w:t>
      </w:r>
      <w:r w:rsidRPr="0005563D">
        <w:rPr>
          <w:sz w:val="12"/>
        </w:rPr>
        <w:t xml:space="preserve"> the wars and military operations launched by the United States </w:t>
      </w:r>
      <w:r w:rsidRPr="00974B0F">
        <w:rPr>
          <w:u w:val="single"/>
        </w:rPr>
        <w:t>in the name of fighting terrorism</w:t>
      </w:r>
      <w:r w:rsidRPr="0005563D">
        <w:rPr>
          <w:sz w:val="12"/>
        </w:rPr>
        <w:t xml:space="preserve"> have </w:t>
      </w:r>
      <w:r w:rsidRPr="00974B0F">
        <w:rPr>
          <w:u w:val="single"/>
        </w:rPr>
        <w:t xml:space="preserve">claimed </w:t>
      </w:r>
      <w:r w:rsidRPr="00974B0F">
        <w:rPr>
          <w:u w:val="single"/>
        </w:rPr>
        <w:lastRenderedPageBreak/>
        <w:t>over 900,000 lives</w:t>
      </w:r>
      <w:r w:rsidRPr="0005563D">
        <w:rPr>
          <w:sz w:val="12"/>
        </w:rPr>
        <w:t xml:space="preserve"> with some 335,000 of them civilians, </w:t>
      </w:r>
      <w:r w:rsidRPr="00974B0F">
        <w:rPr>
          <w:u w:val="single"/>
        </w:rPr>
        <w:t>injured millions and displaced tens of millions</w:t>
      </w:r>
      <w:r w:rsidRPr="0005563D">
        <w:rPr>
          <w:sz w:val="12"/>
        </w:rPr>
        <w:t xml:space="preserve">. The 2003 Iraq War resulted in some 200,000 to 250,000 civilian deaths, including over 16,000 directly killed by the U.S. military, and left more than a million homeless. The United States has created 37 million refugees around the world. Since 2012, the number of Syrian refugees alone has increased tenfold. Between 2016 and 2019, 33,584 civilian deaths were documented in the Syrian fightings, including 3,833 killed by U.S.-led coalition bombings, half of them women and children. The Public Broadcasting Service (PBS) reported on 9 November 2018 that the air strikes launched by U.S. forces on Raqqa alone killed 1,600 Syrian civilians. The two-decades-long war in Afghanistan devastated the country. A total of 47,000 Afghan civilians and 66,000 to 69,000 Afghan soldiers and police officers unrelated to the September 11 attacks were killed in U.S. military operations, and more than 10 million people were displaced. The war in Afghanistan destroyed the foundation of economic development there and plunged the Afghan people into destitution. After the "Kabul debacle" in 2021, the United States announced that it would freeze some 9.5 billion dollars in assets belonging to the Afghan central bank, a move considered as "pure looting." In September 2022, Turkish Interior Minister Suleyman Soylu commented at a rally that the United States has waged a proxy war in Syria, turned Afghanistan into an opium field and heroin factory, thrown Pakistan into turmoil, and left Libya in incessant civil unrest. </w:t>
      </w:r>
      <w:r w:rsidRPr="00974B0F">
        <w:rPr>
          <w:u w:val="single"/>
        </w:rPr>
        <w:t xml:space="preserve">The United States does whatever it takes to rob and enslave the people of any country with underground resources. The United States has also adopted appalling methods in war. During the Korean War, the Vietnam War, the Gulf War, the Kosovo War, the War in Afghanistan and the Iraq War, the United States used massive quantities of </w:t>
      </w:r>
      <w:r w:rsidRPr="0005563D">
        <w:rPr>
          <w:b/>
          <w:bCs/>
          <w:u w:val="single"/>
        </w:rPr>
        <w:t>chemical and biological weapons</w:t>
      </w:r>
      <w:r w:rsidRPr="00974B0F">
        <w:rPr>
          <w:u w:val="single"/>
        </w:rPr>
        <w:t xml:space="preserve"> as well as cluster bombs, </w:t>
      </w:r>
      <w:r w:rsidRPr="0005563D">
        <w:rPr>
          <w:b/>
          <w:bCs/>
          <w:u w:val="single"/>
        </w:rPr>
        <w:t>fuel-air bombs</w:t>
      </w:r>
      <w:r w:rsidRPr="00974B0F">
        <w:rPr>
          <w:u w:val="single"/>
        </w:rPr>
        <w:t xml:space="preserve">, graphite bombs and depleted uranium bombs, causing enormous </w:t>
      </w:r>
      <w:r w:rsidRPr="0005563D">
        <w:rPr>
          <w:b/>
          <w:bCs/>
          <w:u w:val="single"/>
        </w:rPr>
        <w:t>damage on civilian facilities</w:t>
      </w:r>
      <w:r w:rsidRPr="00974B0F">
        <w:rPr>
          <w:u w:val="single"/>
        </w:rPr>
        <w:t>, countless civilian casualties and lasting environmental pollution</w:t>
      </w:r>
      <w:r w:rsidRPr="0005563D">
        <w:rPr>
          <w:sz w:val="12"/>
        </w:rPr>
        <w:t xml:space="preserve">. III. Economic Hegemony -- </w:t>
      </w:r>
      <w:r w:rsidRPr="00974B0F">
        <w:rPr>
          <w:u w:val="single"/>
        </w:rPr>
        <w:t>Looting and Exploitation After World War II, the United States led efforts to set up the Bretton Woods System</w:t>
      </w:r>
      <w:r w:rsidRPr="0005563D">
        <w:rPr>
          <w:sz w:val="12"/>
        </w:rPr>
        <w:t xml:space="preserve">, the International Monetary Fund and the World Bank, which, together with the Marshall Plan, </w:t>
      </w:r>
      <w:r w:rsidRPr="00974B0F">
        <w:rPr>
          <w:u w:val="single"/>
        </w:rPr>
        <w:t xml:space="preserve">formed the international monetary system centered around the U.S. dollar. </w:t>
      </w:r>
      <w:r w:rsidRPr="0005563D">
        <w:rPr>
          <w:sz w:val="12"/>
        </w:rPr>
        <w:t xml:space="preserve">In addition, </w:t>
      </w:r>
      <w:r w:rsidRPr="00974B0F">
        <w:rPr>
          <w:u w:val="single"/>
        </w:rPr>
        <w:t>the United States has also established institutional hegemony in the international economic and financial sector by manipulating the weighted voting systems, rules and arrangements</w:t>
      </w:r>
      <w:r w:rsidRPr="0005563D">
        <w:rPr>
          <w:sz w:val="12"/>
        </w:rPr>
        <w:t xml:space="preserve"> of international organizations including "approval by 85 percent majority," and its domestic trade laws and regulations. </w:t>
      </w:r>
      <w:r w:rsidRPr="00974B0F">
        <w:rPr>
          <w:u w:val="single"/>
        </w:rPr>
        <w:t>By taking advantage of the dollar's status as the major international reserve currency, the United States is basically collecting "</w:t>
      </w:r>
      <w:r w:rsidRPr="0005563D">
        <w:rPr>
          <w:b/>
          <w:bCs/>
          <w:u w:val="single"/>
        </w:rPr>
        <w:t>seigniorage</w:t>
      </w:r>
      <w:r w:rsidRPr="00974B0F">
        <w:rPr>
          <w:u w:val="single"/>
        </w:rPr>
        <w:t xml:space="preserve">" </w:t>
      </w:r>
      <w:r w:rsidRPr="0005563D">
        <w:rPr>
          <w:sz w:val="12"/>
        </w:rPr>
        <w:t xml:space="preserve">from around the world; and </w:t>
      </w:r>
      <w:r w:rsidRPr="00974B0F">
        <w:rPr>
          <w:u w:val="single"/>
        </w:rPr>
        <w:t>using its control over international organizations</w:t>
      </w:r>
      <w:r w:rsidRPr="0005563D">
        <w:rPr>
          <w:sz w:val="12"/>
        </w:rPr>
        <w:t xml:space="preserve">, it </w:t>
      </w:r>
      <w:r w:rsidRPr="00974B0F">
        <w:rPr>
          <w:u w:val="single"/>
        </w:rPr>
        <w:t>coerces other countries into serving America's political and economic strategy.</w:t>
      </w:r>
      <w:r w:rsidRPr="0005563D">
        <w:rPr>
          <w:sz w:val="12"/>
        </w:rPr>
        <w:t xml:space="preserve"> The United States exploits the world's wealth with the help of "seigniorage." It costs only about 17 cents to produce a 100 dollar bill, but other countries had to pony up 100 dollar of actual goods in order to obtain one. It was </w:t>
      </w:r>
      <w:r w:rsidRPr="00974B0F">
        <w:rPr>
          <w:u w:val="single"/>
        </w:rPr>
        <w:t>pointed out more than half a century ago, that the United States enjoyed exorbitant privilege and deficit without tears created by its dollar</w:t>
      </w:r>
      <w:r w:rsidRPr="0005563D">
        <w:rPr>
          <w:sz w:val="12"/>
        </w:rPr>
        <w:t xml:space="preserve">, and used the worthless paper note to plunder the resources and factories of other nations. </w:t>
      </w:r>
      <w:r w:rsidRPr="00974B0F">
        <w:rPr>
          <w:u w:val="single"/>
        </w:rPr>
        <w:t>The hegemony of U.S. dollar is the main source of instability and uncertainty in the world economy.</w:t>
      </w:r>
      <w:r w:rsidRPr="0005563D">
        <w:rPr>
          <w:sz w:val="12"/>
        </w:rPr>
        <w:t xml:space="preserve"> </w:t>
      </w:r>
      <w:r w:rsidRPr="00974B0F">
        <w:rPr>
          <w:u w:val="single"/>
        </w:rPr>
        <w:t>During</w:t>
      </w:r>
      <w:r w:rsidRPr="0005563D">
        <w:rPr>
          <w:sz w:val="12"/>
        </w:rPr>
        <w:t xml:space="preserve"> the </w:t>
      </w:r>
      <w:r w:rsidRPr="00974B0F">
        <w:rPr>
          <w:u w:val="single"/>
        </w:rPr>
        <w:t>COVID</w:t>
      </w:r>
      <w:r w:rsidRPr="0005563D">
        <w:rPr>
          <w:sz w:val="12"/>
        </w:rPr>
        <w:t xml:space="preserve">-19 pandemic, the United States </w:t>
      </w:r>
      <w:r w:rsidRPr="00974B0F">
        <w:rPr>
          <w:u w:val="single"/>
        </w:rPr>
        <w:t xml:space="preserve">abused its global financial hegemony and injected trillions of dollars into the global market, leaving other countries, especially emerging economies, to pay the price. </w:t>
      </w:r>
      <w:r w:rsidRPr="0005563D">
        <w:rPr>
          <w:sz w:val="12"/>
        </w:rPr>
        <w:t xml:space="preserve">In 2022, the Fed ended its ultra-easy monetary policy and turned to aggressive interest rate hike, causing turmoil in the international financial market and substantial depreciation of other currencies such as the Euro, many of which dropped to a 20-year low. As a result, a large number of developing countries were challenged by high inflation, currency depreciation and capital outflows. This was exactly what Nixon's secretary of the treasury John Connally once remarked, with self-satisfaction yet sharp precision, that "the dollar is our currency, but it is your problem." </w:t>
      </w:r>
      <w:r w:rsidRPr="00974B0F">
        <w:rPr>
          <w:u w:val="single"/>
        </w:rPr>
        <w:t>With its control over international economic and financial organizations, the United States imposes additional conditions to their assistance to other countries. In order to reduce obstacles to U.S. capital inflow and speculation, the recipient countries are required to advance financial liberalization and open up financial markets so that their economic policies would fall in line with America's strategy.</w:t>
      </w:r>
      <w:r w:rsidRPr="0005563D">
        <w:rPr>
          <w:sz w:val="12"/>
        </w:rPr>
        <w:t xml:space="preserve"> According to the Review of International Political Economy, along with the 1,550 debt relief programs extended by the IMF to its 131 member countries from 1985 to 2014, as many as 55,465 additional political conditions had been attached. </w:t>
      </w:r>
      <w:r w:rsidRPr="00974B0F">
        <w:rPr>
          <w:u w:val="single"/>
        </w:rPr>
        <w:t xml:space="preserve">The United States willfully suppresses its opponents with </w:t>
      </w:r>
      <w:r w:rsidRPr="0005563D">
        <w:rPr>
          <w:b/>
          <w:bCs/>
          <w:u w:val="single"/>
        </w:rPr>
        <w:t>economic coercion</w:t>
      </w:r>
      <w:r w:rsidRPr="00974B0F">
        <w:rPr>
          <w:u w:val="single"/>
        </w:rPr>
        <w:t>.</w:t>
      </w:r>
      <w:r w:rsidRPr="0005563D">
        <w:rPr>
          <w:sz w:val="12"/>
        </w:rPr>
        <w:t xml:space="preserve"> In the 1980s, to eliminate the economic threat posed by Japan, and to control and use the latter in service of America's strategic goal of confronting the Soviet Union and dominating the world, </w:t>
      </w:r>
      <w:r w:rsidRPr="00974B0F">
        <w:rPr>
          <w:u w:val="single"/>
        </w:rPr>
        <w:t>the United States leveraged its hegemonic financial power against Japan,</w:t>
      </w:r>
      <w:r w:rsidRPr="0005563D">
        <w:rPr>
          <w:sz w:val="12"/>
        </w:rPr>
        <w:t xml:space="preserve"> and concluded the Plaza Accord. As a result, Yen was pushed up, and </w:t>
      </w:r>
      <w:r w:rsidRPr="00974B0F">
        <w:rPr>
          <w:u w:val="single"/>
        </w:rPr>
        <w:t>Japan was pressed to open up its financial market and reform its financial system.</w:t>
      </w:r>
      <w:r w:rsidRPr="0005563D">
        <w:rPr>
          <w:sz w:val="12"/>
        </w:rPr>
        <w:t xml:space="preserve"> The Plaza Accord </w:t>
      </w:r>
      <w:r w:rsidRPr="00974B0F">
        <w:rPr>
          <w:u w:val="single"/>
        </w:rPr>
        <w:t>dealt a heavy blow to the growth momentum of the Japanese economy, leaving Japan to what was later called "three lost decades.</w:t>
      </w:r>
      <w:r w:rsidRPr="0005563D">
        <w:rPr>
          <w:sz w:val="12"/>
        </w:rPr>
        <w:t xml:space="preserve">" </w:t>
      </w:r>
      <w:r w:rsidRPr="00974B0F">
        <w:rPr>
          <w:u w:val="single"/>
        </w:rPr>
        <w:t>America's economic and financial hegemony has become a geopolitical weapon.</w:t>
      </w:r>
      <w:r w:rsidRPr="0005563D">
        <w:rPr>
          <w:sz w:val="12"/>
        </w:rPr>
        <w:t xml:space="preserve"> Doubling down on unilateral sanctions and "long-arm jurisdiction," the United States has enacted such domestic laws as the International Emergency Economic Powers Act, the Global Magnitsky Human Rights Accountability Act, and the Countering America's Adversaries Through Sanctions Act, and introduced a series of executive orders to sanction specific countries, organizations or individuals. Statistics show that </w:t>
      </w:r>
      <w:r w:rsidRPr="00974B0F">
        <w:rPr>
          <w:u w:val="single"/>
        </w:rPr>
        <w:t xml:space="preserve">U.S. sanctions against foreign entities increased by </w:t>
      </w:r>
      <w:r w:rsidRPr="0005563D">
        <w:rPr>
          <w:b/>
          <w:bCs/>
          <w:u w:val="single"/>
        </w:rPr>
        <w:t>933 percent</w:t>
      </w:r>
      <w:r w:rsidRPr="00974B0F">
        <w:rPr>
          <w:u w:val="single"/>
        </w:rPr>
        <w:t xml:space="preserve"> from 2000 to 2021</w:t>
      </w:r>
      <w:r w:rsidRPr="0005563D">
        <w:rPr>
          <w:sz w:val="12"/>
        </w:rPr>
        <w:t xml:space="preserve">. The Trump administration alone has imposed more than 3,900 sanctions, which means three sanctions per day. So far, the United States had or has </w:t>
      </w:r>
      <w:r w:rsidRPr="00974B0F">
        <w:rPr>
          <w:u w:val="single"/>
        </w:rPr>
        <w:t>imposed economic sanctions on nearly 40 countries</w:t>
      </w:r>
      <w:r w:rsidRPr="0005563D">
        <w:rPr>
          <w:sz w:val="12"/>
        </w:rPr>
        <w:t xml:space="preserve"> across the world, including Cuba, China, Russia, the DPRK, Iran and Venezuela, affecting nearly half of the world's population. "</w:t>
      </w:r>
      <w:r w:rsidRPr="00974B0F">
        <w:rPr>
          <w:u w:val="single"/>
        </w:rPr>
        <w:t>The United States of America" has turned itself into "the United States of Sanctions</w:t>
      </w:r>
      <w:r w:rsidRPr="0005563D">
        <w:rPr>
          <w:sz w:val="12"/>
        </w:rPr>
        <w:t xml:space="preserve">." And "long-arm jurisdiction" has been </w:t>
      </w:r>
      <w:r w:rsidRPr="0005563D">
        <w:rPr>
          <w:u w:val="single"/>
        </w:rPr>
        <w:t xml:space="preserve">reduced to nothing but a tool for the United States to use its </w:t>
      </w:r>
      <w:r w:rsidRPr="0005563D">
        <w:rPr>
          <w:u w:val="single"/>
        </w:rPr>
        <w:lastRenderedPageBreak/>
        <w:t xml:space="preserve">means of state power to </w:t>
      </w:r>
      <w:r w:rsidRPr="0005563D">
        <w:rPr>
          <w:b/>
          <w:bCs/>
          <w:u w:val="single"/>
        </w:rPr>
        <w:t>suppress economic competitors</w:t>
      </w:r>
      <w:r w:rsidRPr="0005563D">
        <w:rPr>
          <w:sz w:val="12"/>
        </w:rPr>
        <w:t xml:space="preserve"> and interfere in normal international business. This is a serious departure from the principles of liberal market economy that the United States has long boasted. IV. Technological Hegemony -- </w:t>
      </w:r>
      <w:r w:rsidRPr="0005563D">
        <w:rPr>
          <w:u w:val="single"/>
        </w:rPr>
        <w:t>Monopoly and Suppression The United States seeks to deter other countries' scientific, technological and economic development by wielding monopoly power, suppression measures and technology restrictions in high-tech fields.</w:t>
      </w:r>
      <w:r w:rsidRPr="0005563D">
        <w:rPr>
          <w:sz w:val="12"/>
        </w:rPr>
        <w:t xml:space="preserve"> </w:t>
      </w:r>
      <w:r w:rsidRPr="0005563D">
        <w:rPr>
          <w:u w:val="single"/>
        </w:rPr>
        <w:t xml:space="preserve">The United States </w:t>
      </w:r>
      <w:r w:rsidRPr="0005563D">
        <w:rPr>
          <w:b/>
          <w:bCs/>
          <w:u w:val="single"/>
        </w:rPr>
        <w:t>monopolizes intellectual property</w:t>
      </w:r>
      <w:r w:rsidRPr="0005563D">
        <w:rPr>
          <w:u w:val="single"/>
        </w:rPr>
        <w:t xml:space="preserve"> in the name of protection.</w:t>
      </w:r>
      <w:r w:rsidRPr="0005563D">
        <w:rPr>
          <w:sz w:val="12"/>
        </w:rPr>
        <w:t xml:space="preserve"> </w:t>
      </w:r>
      <w:r w:rsidRPr="0005563D">
        <w:rPr>
          <w:u w:val="single"/>
        </w:rPr>
        <w:t>Taking advantage of the weak position of other countries, especially developing ones, on intellectual property rights and the institutional vacancy in relevant fields, the United States reaps excessive profits through monopoly</w:t>
      </w:r>
      <w:r w:rsidRPr="0005563D">
        <w:rPr>
          <w:sz w:val="12"/>
        </w:rPr>
        <w:t xml:space="preserve">. In 1994, the United States pushed forward the Agreement on Trade-Related Aspects of Intellectual Property Rights (TRIPS), </w:t>
      </w:r>
      <w:r w:rsidRPr="0005563D">
        <w:rPr>
          <w:u w:val="single"/>
        </w:rPr>
        <w:t>forcing the Americanized process and standards in intellectual property protection in an attempt to solidify its monopoly on technology</w:t>
      </w:r>
      <w:r w:rsidRPr="0005563D">
        <w:rPr>
          <w:sz w:val="12"/>
        </w:rPr>
        <w:t xml:space="preserve">. In the 1980s, to contain the development of Japan's semiconductor industry, the United States launched the "301" investigation, built bargaining power in bilateral negotiations through multilateral agreements, threatened to label Japan as conducting unfair trade, and imposed retaliatory tariffs, </w:t>
      </w:r>
      <w:r w:rsidRPr="0005563D">
        <w:rPr>
          <w:u w:val="single"/>
        </w:rPr>
        <w:t>forcing Japan to sign the U.S.-Japan Semiconductor Agreement. As a result, Japanese semiconductor enterprises were almost completely driven out of global competition</w:t>
      </w:r>
      <w:r w:rsidRPr="0005563D">
        <w:rPr>
          <w:sz w:val="12"/>
        </w:rPr>
        <w:t xml:space="preserve">, and their market share dropped from 50 percent to 10 percent. Meanwhile, with the support of the U.S. government, a large number of U.S. semiconductor enterprises took the opportunity and grabbed larger market share. </w:t>
      </w:r>
      <w:r w:rsidRPr="0005563D">
        <w:rPr>
          <w:u w:val="single"/>
        </w:rPr>
        <w:t>The United States politicizes, weaponizes technological issues and uses them as ideological tools.</w:t>
      </w:r>
      <w:r w:rsidRPr="0005563D">
        <w:rPr>
          <w:sz w:val="12"/>
        </w:rPr>
        <w:t xml:space="preserve"> Overstretching the concept of national security, the United States mobilized state power to suppress and sanction Chinese company Huawei, restricted the entry of Huawei products into the U.S. market, cut off its supply of chips and operating systems, and coerced other countries to ban Huawei from undertaking local 5G network construction. It even talked Canada into unwarrantedly detaining Huawei's CFO Meng Wanzhou for nearly three years. </w:t>
      </w:r>
      <w:r w:rsidRPr="0005563D">
        <w:rPr>
          <w:u w:val="single"/>
        </w:rPr>
        <w:t>The United States has fabricated a slew of excuses to clamp down on China's high-tech enterprises with global competitiveness, and has put more than 1,000 Chinese enterprises on sanction lists</w:t>
      </w:r>
      <w:r w:rsidRPr="0005563D">
        <w:rPr>
          <w:sz w:val="12"/>
        </w:rPr>
        <w:t xml:space="preserve">. </w:t>
      </w:r>
      <w:r w:rsidRPr="0005563D">
        <w:rPr>
          <w:u w:val="single"/>
        </w:rPr>
        <w:t>In addition, the United States has also imposed controls on biotechnology, artificial intelligence and other high-end technologies, reinforced export restrictions, tightened investment screening</w:t>
      </w:r>
      <w:r w:rsidRPr="0005563D">
        <w:rPr>
          <w:sz w:val="12"/>
        </w:rPr>
        <w:t xml:space="preserve">, suppressed Chinese social media apps such as TikTok and WeChat, and lobbied the Netherlands and Japan to restrict exports of chips and related equipment or technology to China. The United States has also practiced double standards in its policy on China-related technological professionals. To sideline and suppress Chinese researchers, since June 2018, visa validity has been shortened for Chinese students majoring in certain high-tech-related disciplines, repeated cases have occurred where Chinese scholars and students going to the United States for exchange programs and study were unjustifiably denied and harassed, and large-scale investigation on Chinese scholars working in the United States was carried out. The United States solidifies its technological monopoly in the name of protecting democracy. By building small blocs on technology such as the "chips alliance" and "clean network," the United States has put "democracy" and "human rights" labels on high-technology, and turned technological issues into political and ideological issues, so as to fabricate excuses for its technological blockade against other countries. In May 2019, the United States enlisted 32 countries to the Prague 5G Security Conference in the Czech Republic and issued the Prague Proposal in an attempt to exclude China's 5G products. </w:t>
      </w:r>
      <w:r w:rsidRPr="0005563D">
        <w:rPr>
          <w:u w:val="single"/>
        </w:rPr>
        <w:t>In April 2020, then U.S. Secretary of State Mike Pompeo announced the "5G clean path," a plan designed to build technological alliance in the 5G field with partners bonded by their shared ideology on democracy and the need to protect "cyber security." The measures, in essence, are the U.S. attempts to maintain its technological hegemony through technological alliances. The United States abuses its technological hegemony by carrying out cyber attacks and eavesdropping.</w:t>
      </w:r>
      <w:r w:rsidRPr="0005563D">
        <w:rPr>
          <w:sz w:val="12"/>
        </w:rPr>
        <w:t xml:space="preserve"> </w:t>
      </w:r>
      <w:r w:rsidRPr="0005563D">
        <w:rPr>
          <w:u w:val="single"/>
        </w:rPr>
        <w:t>The United States has long been notorious as an "empire of hackers," blamed for its rampant acts of cyber theft around the world.</w:t>
      </w:r>
      <w:r w:rsidRPr="0005563D">
        <w:rPr>
          <w:sz w:val="12"/>
        </w:rPr>
        <w:t xml:space="preserve"> It has all kinds of means to enforce pervasive cyber attacks and surveillance, including using analog base station signals to access mobile phones for data theft, manipulating mobile apps, infiltrating cloud servers, and stealing through undersea cables. The list goes on. U.S. surveillance is indiscriminate. All can be targets of its surveillance, be they rivals or allies, even leaders of allied countries such as former German Chancellor Angela Merkel and several French Presidents. Cyber surveillance and attacks launched by the United States such as "Prism," "Dirtbox," "Irritant Horn" and "Telescreen Operation" are all proof that the United States is closely monitoring its allies and partners. Such eavesdropping on allies and partners has already caused worldwide outrage. Julian Assange, the founder of Wikileaks, a website that has exposed U.S. surveillance programs, said that "do not expect a global surveillance superpower to act with honor or respect. There is only one rule: there are no rules." V. Cultural Hegemony -- Spreading False Narratives The global expansion of American culture is an important part of its external strategy. </w:t>
      </w:r>
    </w:p>
    <w:p w14:paraId="53B1C036" w14:textId="77777777" w:rsidR="00DA794E" w:rsidRPr="00DA794E" w:rsidRDefault="00DA794E" w:rsidP="00DA794E"/>
    <w:p w14:paraId="11C55446" w14:textId="565AD203" w:rsidR="00FE2D95" w:rsidRDefault="00FE2D95" w:rsidP="00FE2D95">
      <w:pPr>
        <w:pStyle w:val="Heading3"/>
      </w:pPr>
      <w:r>
        <w:lastRenderedPageBreak/>
        <w:t>Turn – Heg Bad- War</w:t>
      </w:r>
    </w:p>
    <w:p w14:paraId="5A3ECDB5" w14:textId="77777777" w:rsidR="00FE2D95" w:rsidRPr="005114ED" w:rsidRDefault="00FE2D95" w:rsidP="00FE2D95">
      <w:pPr>
        <w:pStyle w:val="Heading4"/>
      </w:pPr>
      <w:r>
        <w:t xml:space="preserve">Heg is the </w:t>
      </w:r>
      <w:r w:rsidRPr="005114ED">
        <w:rPr>
          <w:u w:val="single"/>
        </w:rPr>
        <w:t>opposite</w:t>
      </w:r>
      <w:r>
        <w:t xml:space="preserve"> of peace—their studies rely on </w:t>
      </w:r>
      <w:r w:rsidRPr="005114ED">
        <w:rPr>
          <w:u w:val="single"/>
        </w:rPr>
        <w:t>a bloodless retelling of history</w:t>
      </w:r>
      <w:r>
        <w:t xml:space="preserve"> that enshrines the U.S. as </w:t>
      </w:r>
      <w:r w:rsidRPr="003657DC">
        <w:rPr>
          <w:u w:val="single"/>
        </w:rPr>
        <w:t>a beacon of progress</w:t>
      </w:r>
      <w:r>
        <w:t xml:space="preserve">, eliding its own </w:t>
      </w:r>
      <w:r>
        <w:rPr>
          <w:u w:val="single"/>
        </w:rPr>
        <w:t>coercive</w:t>
      </w:r>
      <w:r>
        <w:t xml:space="preserve"> and </w:t>
      </w:r>
      <w:r>
        <w:rPr>
          <w:u w:val="single"/>
        </w:rPr>
        <w:t>imperial</w:t>
      </w:r>
      <w:r>
        <w:t xml:space="preserve"> legacy—turns </w:t>
      </w:r>
      <w:r w:rsidRPr="00CC39BE">
        <w:rPr>
          <w:u w:val="single"/>
        </w:rPr>
        <w:t>every conceivable scenario</w:t>
      </w:r>
      <w:r>
        <w:t xml:space="preserve">. </w:t>
      </w:r>
    </w:p>
    <w:p w14:paraId="36666F26" w14:textId="77777777" w:rsidR="00FE2D95" w:rsidRPr="00065838" w:rsidRDefault="00FE2D95" w:rsidP="00FE2D95">
      <w:r w:rsidRPr="00DD11B3">
        <w:rPr>
          <w:rStyle w:val="Style13ptBold"/>
        </w:rPr>
        <w:t>Porter 18</w:t>
      </w:r>
      <w:r w:rsidRPr="00B73BB0">
        <w:t xml:space="preserve"> (Patrick Porter - Chair of Strategic Studies at the University of Exeter, Academic Director of Strategy and Security Institute and Senior Associate Fellow at RUSI</w:t>
      </w:r>
      <w:r>
        <w:t>. 6/5/18, “</w:t>
      </w:r>
      <w:r w:rsidRPr="00B73BB0">
        <w:t>A World Imagined: Nostalgia and Liberal Order</w:t>
      </w:r>
      <w:r>
        <w:t>”</w:t>
      </w:r>
      <w:r w:rsidRPr="00B73BB0">
        <w:t xml:space="preserve"> </w:t>
      </w:r>
      <w:r w:rsidRPr="00B73BB0">
        <w:rPr>
          <w:i/>
        </w:rPr>
        <w:t>POLICY ANALYSIS</w:t>
      </w:r>
      <w:r w:rsidRPr="00B73BB0">
        <w:t xml:space="preserve"> </w:t>
      </w:r>
      <w:r>
        <w:t>(</w:t>
      </w:r>
      <w:r w:rsidRPr="00B73BB0">
        <w:t>NO. 843</w:t>
      </w:r>
      <w:r>
        <w:t xml:space="preserve">) </w:t>
      </w:r>
      <w:r w:rsidRPr="00DD11B3">
        <w:t>https://www.cato.org/publications/policy-analysis/world-imagined-nostalgia-liberal-order</w:t>
      </w:r>
      <w:r>
        <w:t>, DOA: 10/21/18, kbb)</w:t>
      </w:r>
    </w:p>
    <w:p w14:paraId="12C2C8D8" w14:textId="77777777" w:rsidR="00FE2D95" w:rsidRDefault="00FE2D95" w:rsidP="00FE2D95">
      <w:pPr>
        <w:rPr>
          <w:sz w:val="10"/>
        </w:rPr>
      </w:pPr>
      <w:r w:rsidRPr="000005B4">
        <w:rPr>
          <w:sz w:val="10"/>
        </w:rPr>
        <w:t xml:space="preserve">After its chief competitor, the Soviet Union, collapsed in 1989-1991, it extended this strategy globally. Proponents of liberal order draw on </w:t>
      </w:r>
      <w:r w:rsidRPr="00DD11B3">
        <w:rPr>
          <w:rStyle w:val="StyleUnderline"/>
        </w:rPr>
        <w:t>the logic of hegemonic stability theory</w:t>
      </w:r>
      <w:r w:rsidRPr="000005B4">
        <w:rPr>
          <w:sz w:val="10"/>
        </w:rPr>
        <w:t>.</w:t>
      </w:r>
      <w:r w:rsidRPr="000005B4">
        <w:t>7</w:t>
      </w:r>
      <w:r w:rsidRPr="000005B4">
        <w:rPr>
          <w:sz w:val="10"/>
        </w:rPr>
        <w:t>According to that theory, one dominant state exercises such a preponderance of power that it lessens the insecurities that lead to arms races and spirals of alarm, enabling other states to ease their security competitions with neighbors and rivals, relax their arms programs, and focus on economic growth. More ambitiously, it not only reshapes institutions and markets but remakes the preferences of other states. To its admirers, this order, for all its imperfections, achieved unprecedented general peace and prosperity. It was based on a harmony of interests between the United States and the rest of the world. It made the world a single system or “whole,” as Council on Foreign Relations president Richard Haass claims.</w:t>
      </w:r>
      <w:r w:rsidRPr="000005B4">
        <w:t>8</w:t>
      </w:r>
      <w:r w:rsidRPr="000005B4">
        <w:rPr>
          <w:sz w:val="10"/>
        </w:rPr>
        <w:t xml:space="preserve"> Revision of the order, and retreats by the hegemon, will lead to increased disorder. On the campaign trail Donald Trump explicitly threatened the status quo. He denounced allies as delinquent and threatened to shred alliances, tolerate nuclear proliferation, re-erect tariff walls, and abandon international agreements. To security traditionalists who oppose Trump, his revisionist challenge accelerates the collapse of a “liberal order” under a transnational assault by authoritarian forces. In a state of shock, they seek orientation in an ahistorical myth about the world before this dark age. As Princeton’s Aaron Friedberg tweeted, “After WWII US built a system of democratic states, tied together by trade, institutions and common values — a liberal order. Now it needs to defend that order against the illiberal powers it tried to incorporate after the Cold War.”</w:t>
      </w:r>
      <w:r w:rsidRPr="000005B4">
        <w:t>9</w:t>
      </w:r>
      <w:r w:rsidRPr="000005B4">
        <w:rPr>
          <w:sz w:val="10"/>
        </w:rPr>
        <w:t xml:space="preserve"> Historian Jeremy Suri charges that Trump is plunging the world into a great regression by “launching a direct attack on the liberal international order that really made America great.” The elements of this order include “a system of multilateral trade and alliances that we built to serve our interests and attract others to our way of life.” Suri explains: Through the European Recovery Program (the Marshall Plan), the General Agreement on Tariffs and Trade (now the World Trade Organization), the International Monetary Fund (IMF), and the World Bank, among other institutions, the United States led a postwar capitalist system that raised global standards of living, defeated Soviet communism, and converted China to a market economy. Through the North Atlantic Treaty Organization (NATO) in Europe and a web of alliances in Asia and the Middle East, the United States contained aggressive states, nurtured stable allies, and promoted democratic reforms when possible.</w:t>
      </w:r>
      <w:r w:rsidRPr="00DD11B3">
        <w:rPr>
          <w:sz w:val="10"/>
        </w:rPr>
        <w:t>10</w:t>
      </w:r>
      <w:r w:rsidRPr="000005B4">
        <w:rPr>
          <w:sz w:val="10"/>
        </w:rPr>
        <w:t xml:space="preserve"> This sunny “highlights package” </w:t>
      </w:r>
      <w:r w:rsidRPr="00DD11B3">
        <w:rPr>
          <w:rStyle w:val="StyleUnderline"/>
        </w:rPr>
        <w:t>offers a strangely bloodless retelling of history</w:t>
      </w:r>
      <w:r w:rsidRPr="000005B4">
        <w:rPr>
          <w:sz w:val="10"/>
        </w:rPr>
        <w:t xml:space="preserve">. </w:t>
      </w:r>
      <w:r w:rsidRPr="00DD11B3">
        <w:rPr>
          <w:rStyle w:val="StyleUnderline"/>
        </w:rPr>
        <w:t>It is a euphemistic rendering of the Cold War and the actual practice of anti-Soviet containment</w:t>
      </w:r>
      <w:r w:rsidRPr="000005B4">
        <w:rPr>
          <w:sz w:val="10"/>
        </w:rPr>
        <w:t xml:space="preserve"> by the superpower and its proxies. </w:t>
      </w:r>
      <w:r w:rsidRPr="00DD11B3">
        <w:rPr>
          <w:rStyle w:val="StyleUnderline"/>
        </w:rPr>
        <w:t>The Bay of Pigs, napalm, East Timor, the shah of Iran, and the Contras fade into the background</w:t>
      </w:r>
      <w:r w:rsidRPr="000005B4">
        <w:rPr>
          <w:sz w:val="10"/>
        </w:rPr>
        <w:t xml:space="preserve">. </w:t>
      </w:r>
      <w:r w:rsidRPr="00DD11B3">
        <w:rPr>
          <w:rStyle w:val="StyleUnderline"/>
        </w:rPr>
        <w:t>That this pristine retelling should come from distinguished historians</w:t>
      </w:r>
      <w:r w:rsidRPr="000005B4">
        <w:rPr>
          <w:sz w:val="10"/>
        </w:rPr>
        <w:t xml:space="preserve"> of American diplomacy like Friedberg and Suri </w:t>
      </w:r>
      <w:r w:rsidRPr="00DD11B3">
        <w:rPr>
          <w:rStyle w:val="StyleUnderline"/>
        </w:rPr>
        <w:t>suggests how seductive the vision of an earlier and better order has become</w:t>
      </w:r>
      <w:r w:rsidRPr="000005B4">
        <w:rPr>
          <w:sz w:val="10"/>
        </w:rPr>
        <w:t xml:space="preserve">. </w:t>
      </w:r>
      <w:r w:rsidRPr="00DD11B3">
        <w:rPr>
          <w:rStyle w:val="StyleUnderline"/>
        </w:rPr>
        <w:t>Trump, too, is complicit in this mythmaking</w:t>
      </w:r>
      <w:r w:rsidRPr="000005B4">
        <w:rPr>
          <w:sz w:val="10"/>
        </w:rPr>
        <w:t>. Like his opponents, he frames his own election in stark terms. Trump speaks of a dark prehistory of “globalism,” of open borders, predatory capitalism, futile wars, and general American victimhood, and a return to wholesome nationalism, industrial regeneration, civilizational rebirth, and, of course, making America “great.”</w:t>
      </w:r>
      <w:r w:rsidRPr="00DD11B3">
        <w:rPr>
          <w:sz w:val="10"/>
        </w:rPr>
        <w:t>11</w:t>
      </w:r>
      <w:r w:rsidRPr="000005B4">
        <w:rPr>
          <w:sz w:val="10"/>
        </w:rPr>
        <w:t xml:space="preserve"> What was the liberal order, as its defenders define it? If an “order” is a coming together of power with social purpose, a “world order” is an international design of institutions, norms, and patterned relationships that defines the global balance of power.</w:t>
      </w:r>
      <w:r w:rsidRPr="00DD11B3">
        <w:rPr>
          <w:sz w:val="10"/>
        </w:rPr>
        <w:t>12</w:t>
      </w:r>
      <w:r w:rsidRPr="000005B4">
        <w:rPr>
          <w:sz w:val="10"/>
        </w:rPr>
        <w:t xml:space="preserve"> Some commentators argue that for a viable world order to emerge in a time of turbulence, the United States may have to compromise. Amitav Acharya, Michael Mazarr, and Henry Kissinger seek to revive the concept of world order, but unlike those of other “world order” visionaries, their proposed designs are pluralistic and require the United States to temper its universalism for the sake of stability and negotiated coexistence in a polycentric world.</w:t>
      </w:r>
      <w:r w:rsidRPr="00DD11B3">
        <w:rPr>
          <w:sz w:val="10"/>
        </w:rPr>
        <w:t>13</w:t>
      </w:r>
      <w:r w:rsidRPr="000005B4">
        <w:rPr>
          <w:sz w:val="10"/>
        </w:rPr>
        <w:t xml:space="preserve"> By contrast, </w:t>
      </w:r>
      <w:r w:rsidRPr="00DD11B3">
        <w:rPr>
          <w:rStyle w:val="StyleUnderline"/>
        </w:rPr>
        <w:t>the liberal order is a missionary project that looks to extirpate rival orders and demands the perpetuation of American dominance</w:t>
      </w:r>
      <w:r w:rsidRPr="000005B4">
        <w:rPr>
          <w:sz w:val="10"/>
        </w:rPr>
        <w:t xml:space="preserve">. As an ideal type, </w:t>
      </w:r>
      <w:r w:rsidRPr="00DD11B3">
        <w:rPr>
          <w:rStyle w:val="StyleUnderline"/>
        </w:rPr>
        <w:t>the “liberal order” entails a copious number of norms</w:t>
      </w:r>
      <w:r w:rsidRPr="000005B4">
        <w:rPr>
          <w:sz w:val="10"/>
        </w:rPr>
        <w:t xml:space="preserve"> and institutions, suggesting that good things go together. In accounts of the postwar liberal order, many or all of the following features appear, though with varying emphasis: </w:t>
      </w:r>
      <w:r w:rsidRPr="00DD11B3">
        <w:rPr>
          <w:rStyle w:val="StyleUnderline"/>
        </w:rPr>
        <w:t>the rule of law</w:t>
      </w:r>
      <w:r w:rsidRPr="000005B4">
        <w:rPr>
          <w:sz w:val="10"/>
        </w:rPr>
        <w:t xml:space="preserve"> and the supremacy of “rules,” humanist globalism and </w:t>
      </w:r>
      <w:r w:rsidRPr="00DD11B3">
        <w:rPr>
          <w:rStyle w:val="StyleUnderline"/>
        </w:rPr>
        <w:t>humanitarian development</w:t>
      </w:r>
      <w:r w:rsidRPr="000005B4">
        <w:rPr>
          <w:sz w:val="10"/>
        </w:rPr>
        <w:t xml:space="preserve">, </w:t>
      </w:r>
      <w:r w:rsidRPr="00DD11B3">
        <w:rPr>
          <w:rStyle w:val="StyleUnderline"/>
        </w:rPr>
        <w:t>free trade</w:t>
      </w:r>
      <w:r w:rsidRPr="000005B4">
        <w:rPr>
          <w:sz w:val="10"/>
        </w:rPr>
        <w:t xml:space="preserve">, </w:t>
      </w:r>
      <w:r w:rsidRPr="00DD11B3">
        <w:rPr>
          <w:rStyle w:val="StyleUnderline"/>
        </w:rPr>
        <w:t>multilat</w:t>
      </w:r>
      <w:r w:rsidRPr="000005B4">
        <w:rPr>
          <w:sz w:val="10"/>
        </w:rPr>
        <w:t xml:space="preserve">eral </w:t>
      </w:r>
      <w:r w:rsidRPr="00DD11B3">
        <w:rPr>
          <w:rStyle w:val="StyleUnderline"/>
        </w:rPr>
        <w:t>coop</w:t>
      </w:r>
      <w:r w:rsidRPr="000005B4">
        <w:rPr>
          <w:sz w:val="10"/>
        </w:rPr>
        <w:t xml:space="preserve">eration, the </w:t>
      </w:r>
      <w:r w:rsidRPr="00DD11B3">
        <w:rPr>
          <w:rStyle w:val="StyleUnderline"/>
        </w:rPr>
        <w:t>security</w:t>
      </w:r>
      <w:r w:rsidRPr="000005B4">
        <w:rPr>
          <w:sz w:val="10"/>
        </w:rPr>
        <w:t xml:space="preserve"> provision of the United States (principally through its permanent alliances), </w:t>
      </w:r>
      <w:r w:rsidRPr="00DD11B3">
        <w:rPr>
          <w:rStyle w:val="StyleUnderline"/>
        </w:rPr>
        <w:t>and</w:t>
      </w:r>
      <w:r w:rsidRPr="000005B4">
        <w:rPr>
          <w:sz w:val="10"/>
        </w:rPr>
        <w:t xml:space="preserve"> a commitment to </w:t>
      </w:r>
      <w:r w:rsidRPr="00DD11B3">
        <w:rPr>
          <w:rStyle w:val="StyleUnderline"/>
        </w:rPr>
        <w:t>liberal progress</w:t>
      </w:r>
      <w:r w:rsidRPr="000005B4">
        <w:rPr>
          <w:sz w:val="10"/>
        </w:rPr>
        <w:t xml:space="preserve"> through the advocacy of democratic and market reforms. Its institutions span the United Nations, NATO, the North American Free Trade Agreement (NAFTA), the Trans-Pacific Partnership (TPP), the General Agreement on Trade and Tariffs (followed by the World Trade Organization), the IMF, and the World Bank. A commitment to protocols and the bridging of divides figure centrally. Hence phrases like “open, rule-based international economy” abound.</w:t>
      </w:r>
      <w:r w:rsidRPr="00DD11B3">
        <w:rPr>
          <w:sz w:val="10"/>
        </w:rPr>
        <w:t>14</w:t>
      </w:r>
      <w:r w:rsidRPr="000005B4">
        <w:rPr>
          <w:sz w:val="10"/>
        </w:rPr>
        <w:t xml:space="preserve"> 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w:t>
      </w:r>
      <w:r w:rsidRPr="00DD11B3">
        <w:rPr>
          <w:sz w:val="10"/>
        </w:rPr>
        <w:t>15</w:t>
      </w:r>
      <w:r w:rsidRPr="000005B4">
        <w:rPr>
          <w:sz w:val="10"/>
        </w:rPr>
        <w:t xml:space="preserve"> An “illiberal order” would presumably be the opposite of these things: politically and economically divided and closed, authoritarian, uncooperative, coercive, and disrespectful of rules and norms. </w:t>
      </w:r>
      <w:r w:rsidRPr="00DD11B3">
        <w:rPr>
          <w:rStyle w:val="StyleUnderline"/>
        </w:rPr>
        <w:t>The liberal order is necessarily hierarchical</w:t>
      </w:r>
      <w:r w:rsidRPr="000005B4">
        <w:rPr>
          <w:sz w:val="10"/>
        </w:rPr>
        <w:t xml:space="preserve">. To speak of liberal order is to speak also of American primacy, with the former depending on the exercise of the latter. </w:t>
      </w:r>
      <w:r w:rsidRPr="00DD11B3">
        <w:rPr>
          <w:rStyle w:val="StyleUnderline"/>
        </w:rPr>
        <w:t>Nostalgists</w:t>
      </w:r>
      <w:r w:rsidRPr="000005B4">
        <w:rPr>
          <w:sz w:val="10"/>
        </w:rPr>
        <w:t xml:space="preserve"> do not deny that the American superpower upheld it partly through overwhelming military strength. However, </w:t>
      </w:r>
      <w:r w:rsidRPr="00DD11B3">
        <w:rPr>
          <w:rStyle w:val="StyleUnderline"/>
        </w:rPr>
        <w:t>they emphasize the nonbloody uses of force</w:t>
      </w:r>
      <w:r w:rsidRPr="000005B4">
        <w:rPr>
          <w:sz w:val="10"/>
        </w:rPr>
        <w:t xml:space="preserve">, for example, </w:t>
      </w:r>
      <w:r w:rsidRPr="00DD11B3">
        <w:rPr>
          <w:rStyle w:val="StyleUnderline"/>
        </w:rPr>
        <w:t>deterring</w:t>
      </w:r>
      <w:r w:rsidRPr="000005B4">
        <w:rPr>
          <w:sz w:val="10"/>
        </w:rPr>
        <w:t xml:space="preserve"> and dissuading </w:t>
      </w:r>
      <w:r w:rsidRPr="00DD11B3">
        <w:rPr>
          <w:rStyle w:val="StyleUnderline"/>
        </w:rPr>
        <w:t>adversaries, reassuring</w:t>
      </w:r>
      <w:r w:rsidRPr="000005B4">
        <w:rPr>
          <w:sz w:val="10"/>
        </w:rPr>
        <w:t xml:space="preserve"> and uniting </w:t>
      </w:r>
      <w:r w:rsidRPr="00DD11B3">
        <w:rPr>
          <w:rStyle w:val="StyleUnderline"/>
        </w:rPr>
        <w:t>allies, and preventing conflict</w:t>
      </w:r>
      <w:r w:rsidRPr="000005B4">
        <w:rPr>
          <w:sz w:val="10"/>
        </w:rPr>
        <w:t>. And they stress the consensual, attractive quality of American hegemony. Postwar continental Europe therefore stands out as a favorite area of emphasis, as an “empire by invitation.”</w:t>
      </w:r>
      <w:r w:rsidRPr="00DD11B3">
        <w:rPr>
          <w:sz w:val="10"/>
        </w:rPr>
        <w:t>16</w:t>
      </w:r>
      <w:r w:rsidRPr="000005B4">
        <w:rPr>
          <w:sz w:val="10"/>
        </w:rPr>
        <w:t xml:space="preserve"> Most anxious observers agree that a significant “fall” is occurring.</w:t>
      </w:r>
      <w:r w:rsidRPr="00DD11B3">
        <w:rPr>
          <w:sz w:val="10"/>
        </w:rPr>
        <w:t>17</w:t>
      </w:r>
      <w:r w:rsidRPr="000005B4">
        <w:rPr>
          <w:sz w:val="10"/>
        </w:rPr>
        <w:t xml:space="preserve"> To explain it, they weigh heavily an alleged loss of political will within the West. Leading theorists of liberal order, such as Princeton’s G. John Ikenberry,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w:t>
      </w:r>
      <w:r w:rsidRPr="00DD11B3">
        <w:rPr>
          <w:sz w:val="10"/>
        </w:rPr>
        <w:t>18</w:t>
      </w:r>
      <w:r w:rsidRPr="000005B4">
        <w:rPr>
          <w:sz w:val="10"/>
        </w:rPr>
        <w:t xml:space="preserve"> Once optimistic that the order would withstand geopolitical challenges and prove resilient, Ikenberry now fears a different kind of insurgent threat, flowing not from hostile subversive states but from within. Working- and middle-class populations, he suggests, may lose faith in the order as democracy degenerates.</w:t>
      </w:r>
      <w:r w:rsidRPr="00DD11B3">
        <w:rPr>
          <w:sz w:val="10"/>
        </w:rPr>
        <w:t>19</w:t>
      </w:r>
      <w:r w:rsidRPr="000005B4">
        <w:rPr>
          <w:sz w:val="10"/>
        </w:rPr>
        <w:t xml:space="preserve"> Similar complaints have arisen across the Atlantic. </w:t>
      </w:r>
      <w:r w:rsidRPr="00DD11B3">
        <w:rPr>
          <w:rStyle w:val="StyleUnderline"/>
        </w:rPr>
        <w:t xml:space="preserve">Warnings against U.S. disengagement are a staple of rhetoric from security thinkers </w:t>
      </w:r>
      <w:r w:rsidRPr="000005B4">
        <w:rPr>
          <w:sz w:val="10"/>
        </w:rPr>
        <w:t>in allied countries.</w:t>
      </w:r>
      <w:r w:rsidRPr="00DD11B3">
        <w:rPr>
          <w:sz w:val="10"/>
        </w:rPr>
        <w:t>20</w:t>
      </w:r>
      <w:r w:rsidRPr="000005B4">
        <w:rPr>
          <w:sz w:val="10"/>
        </w:rPr>
        <w:t xml:space="preserve"> For Robin Niblett, director of the internationalist Chatham House, Trump replicates and feeds on the destructive forces that powered “Brexit,” forcing liberalism into retreat.</w:t>
      </w:r>
      <w:r w:rsidRPr="00DD11B3">
        <w:rPr>
          <w:sz w:val="10"/>
        </w:rPr>
        <w:t>21</w:t>
      </w:r>
      <w:r w:rsidRPr="000005B4">
        <w:rPr>
          <w:sz w:val="10"/>
        </w:rPr>
        <w:t xml:space="preserve"> For the University of Exeter’s Doug </w:t>
      </w:r>
      <w:r w:rsidRPr="00DD11B3">
        <w:rPr>
          <w:rStyle w:val="StyleUnderline"/>
        </w:rPr>
        <w:t>Stokes, as for Ikenberry and Niblett</w:t>
      </w:r>
      <w:r w:rsidRPr="000005B4">
        <w:rPr>
          <w:sz w:val="10"/>
        </w:rPr>
        <w:t>, domestic discontent may unravel the worldwide arrangements that best served America’s “globalized” interests. For the old order to reproduce itself, it must make a new settlement with the American working class.</w:t>
      </w:r>
      <w:r w:rsidRPr="00DD11B3">
        <w:rPr>
          <w:sz w:val="10"/>
        </w:rPr>
        <w:t>22</w:t>
      </w:r>
      <w:r w:rsidRPr="000005B4">
        <w:rPr>
          <w:sz w:val="10"/>
        </w:rPr>
        <w:t xml:space="preserve"> </w:t>
      </w:r>
      <w:r w:rsidRPr="00DD11B3">
        <w:rPr>
          <w:rStyle w:val="StyleUnderline"/>
        </w:rPr>
        <w:t>Most of these diagnoses have a common premise</w:t>
      </w:r>
      <w:r w:rsidRPr="000005B4">
        <w:rPr>
          <w:sz w:val="10"/>
        </w:rPr>
        <w:t xml:space="preserve">. </w:t>
      </w:r>
      <w:r w:rsidRPr="00DD11B3">
        <w:rPr>
          <w:rStyle w:val="StyleUnderline"/>
        </w:rPr>
        <w:t>All offer an upbeat, potted history of the world</w:t>
      </w:r>
      <w:r w:rsidRPr="000005B4">
        <w:rPr>
          <w:sz w:val="10"/>
        </w:rPr>
        <w:t xml:space="preserve"> created in and </w:t>
      </w:r>
      <w:r w:rsidRPr="00DD11B3">
        <w:rPr>
          <w:rStyle w:val="StyleUnderline"/>
        </w:rPr>
        <w:t>after</w:t>
      </w:r>
      <w:r w:rsidRPr="000005B4">
        <w:rPr>
          <w:sz w:val="10"/>
        </w:rPr>
        <w:t xml:space="preserve"> </w:t>
      </w:r>
      <w:r w:rsidRPr="00DD11B3">
        <w:rPr>
          <w:rStyle w:val="StyleUnderline"/>
        </w:rPr>
        <w:t>1945</w:t>
      </w:r>
      <w:r w:rsidRPr="000005B4">
        <w:rPr>
          <w:sz w:val="10"/>
        </w:rPr>
        <w:t xml:space="preserve">. </w:t>
      </w:r>
      <w:r w:rsidRPr="00DD11B3">
        <w:rPr>
          <w:rStyle w:val="StyleUnderline"/>
        </w:rPr>
        <w:t>Many</w:t>
      </w:r>
      <w:r w:rsidRPr="000005B4">
        <w:rPr>
          <w:sz w:val="10"/>
        </w:rPr>
        <w:t xml:space="preserve"> then </w:t>
      </w:r>
      <w:r w:rsidRPr="00DD11B3">
        <w:rPr>
          <w:rStyle w:val="StyleUnderline"/>
        </w:rPr>
        <w:t>blame the crumbling of that world on agents</w:t>
      </w:r>
      <w:r w:rsidRPr="000005B4">
        <w:rPr>
          <w:sz w:val="10"/>
        </w:rPr>
        <w:t xml:space="preserve"> or forces </w:t>
      </w:r>
      <w:r w:rsidRPr="00DD11B3">
        <w:rPr>
          <w:rStyle w:val="StyleUnderline"/>
        </w:rPr>
        <w:t>that are separate from it</w:t>
      </w:r>
      <w:r w:rsidRPr="000005B4">
        <w:rPr>
          <w:sz w:val="10"/>
        </w:rPr>
        <w:t>.</w:t>
      </w:r>
      <w:r w:rsidRPr="00DD11B3">
        <w:rPr>
          <w:sz w:val="10"/>
        </w:rPr>
        <w:t>23</w:t>
      </w:r>
      <w:r w:rsidRPr="000005B4">
        <w:rPr>
          <w:sz w:val="10"/>
        </w:rPr>
        <w:t xml:space="preserve"> If the order is perishing, they argue, it is being assassinated rather than dying from its internal failures. </w:t>
      </w:r>
      <w:r w:rsidRPr="00DD11B3">
        <w:rPr>
          <w:rStyle w:val="StyleUnderline"/>
        </w:rPr>
        <w:t>They have little to say about the significant reverses that occurred while the order reigned</w:t>
      </w:r>
      <w:r w:rsidRPr="000005B4">
        <w:rPr>
          <w:sz w:val="10"/>
        </w:rPr>
        <w:t xml:space="preserve">. </w:t>
      </w:r>
      <w:r w:rsidRPr="00DD11B3">
        <w:rPr>
          <w:rStyle w:val="StyleUnderline"/>
        </w:rPr>
        <w:t xml:space="preserve">These </w:t>
      </w:r>
      <w:r w:rsidRPr="00DD11B3">
        <w:rPr>
          <w:rStyle w:val="StyleUnderline"/>
        </w:rPr>
        <w:lastRenderedPageBreak/>
        <w:t>included</w:t>
      </w:r>
      <w:r w:rsidRPr="000005B4">
        <w:rPr>
          <w:sz w:val="10"/>
        </w:rPr>
        <w:t xml:space="preserve"> some of </w:t>
      </w:r>
      <w:r w:rsidRPr="00DD11B3">
        <w:rPr>
          <w:rStyle w:val="StyleUnderline"/>
        </w:rPr>
        <w:t>America’s most disastrous wars, geopolitical chaos in the Persian Gulf</w:t>
      </w:r>
      <w:r w:rsidRPr="000005B4">
        <w:rPr>
          <w:sz w:val="10"/>
        </w:rPr>
        <w:t xml:space="preserve"> from the Iran-Iraq War to the present sectarian breakdown, </w:t>
      </w:r>
      <w:r w:rsidRPr="00DD11B3">
        <w:rPr>
          <w:rStyle w:val="StyleUnderline"/>
        </w:rPr>
        <w:t>resurgent</w:t>
      </w:r>
      <w:r w:rsidRPr="000005B4">
        <w:rPr>
          <w:sz w:val="10"/>
        </w:rPr>
        <w:t xml:space="preserve"> jihadi Islamism, the greatest act of urban </w:t>
      </w:r>
      <w:r w:rsidRPr="00DD11B3">
        <w:rPr>
          <w:rStyle w:val="StyleUnderline"/>
        </w:rPr>
        <w:t>terrorism</w:t>
      </w:r>
      <w:r w:rsidRPr="000005B4">
        <w:rPr>
          <w:sz w:val="10"/>
        </w:rPr>
        <w:t xml:space="preserve"> committed by a nonstate actor in history, </w:t>
      </w:r>
      <w:r w:rsidRPr="00DD11B3">
        <w:rPr>
          <w:rStyle w:val="StyleUnderline"/>
        </w:rPr>
        <w:t>the eurozone crisis</w:t>
      </w:r>
      <w:r w:rsidRPr="000005B4">
        <w:rPr>
          <w:sz w:val="10"/>
        </w:rPr>
        <w:t xml:space="preserve">, the economic regression of Russia under “shock therapy,” mounting and </w:t>
      </w:r>
      <w:r w:rsidRPr="00DD11B3">
        <w:rPr>
          <w:rStyle w:val="StyleUnderline"/>
        </w:rPr>
        <w:t>unsustainable debt</w:t>
      </w:r>
      <w:r w:rsidRPr="000005B4">
        <w:rPr>
          <w:sz w:val="10"/>
        </w:rPr>
        <w:t xml:space="preserve">, </w:t>
      </w:r>
      <w:r w:rsidRPr="00DD11B3">
        <w:rPr>
          <w:rStyle w:val="StyleUnderline"/>
        </w:rPr>
        <w:t>the global financial crisis, the entrenchment</w:t>
      </w:r>
      <w:r w:rsidRPr="000005B4">
        <w:rPr>
          <w:sz w:val="10"/>
        </w:rPr>
        <w:t xml:space="preserve"> </w:t>
      </w:r>
      <w:r w:rsidRPr="00DD11B3">
        <w:rPr>
          <w:rStyle w:val="StyleUnderline"/>
        </w:rPr>
        <w:t>and immobility of wealth, and the growing underclass of working poor</w:t>
      </w:r>
      <w:r w:rsidRPr="000005B4">
        <w:rPr>
          <w:sz w:val="10"/>
        </w:rPr>
        <w:t xml:space="preserve">. Rather than attributing to the old order the failures that occurred on its watch, nostalgists blame mismanagement, or popular fatigue, or “populism” and demagogues that whipped up mass discontent. </w:t>
      </w:r>
      <w:r w:rsidRPr="00DD11B3">
        <w:rPr>
          <w:rStyle w:val="StyleUnderline"/>
        </w:rPr>
        <w:t>They give credit to</w:t>
      </w:r>
      <w:r w:rsidRPr="000005B4">
        <w:rPr>
          <w:sz w:val="10"/>
        </w:rPr>
        <w:t xml:space="preserve"> the order and </w:t>
      </w:r>
      <w:r w:rsidRPr="00DD11B3">
        <w:rPr>
          <w:rStyle w:val="StyleUnderline"/>
        </w:rPr>
        <w:t>U.S. primacy for benign developments</w:t>
      </w:r>
      <w:r w:rsidRPr="000005B4">
        <w:rPr>
          <w:sz w:val="10"/>
        </w:rPr>
        <w:t xml:space="preserve">, </w:t>
      </w:r>
      <w:r w:rsidRPr="00DD11B3">
        <w:rPr>
          <w:rStyle w:val="StyleUnderline"/>
        </w:rPr>
        <w:t>discounting other possible contributors such as</w:t>
      </w:r>
      <w:r w:rsidRPr="000005B4">
        <w:rPr>
          <w:sz w:val="10"/>
        </w:rPr>
        <w:t xml:space="preserve"> the deterrent effects of </w:t>
      </w:r>
      <w:r w:rsidRPr="00DD11B3">
        <w:rPr>
          <w:rStyle w:val="StyleUnderline"/>
        </w:rPr>
        <w:t>nuclear weapons or the memory of World War II.</w:t>
      </w:r>
      <w:r w:rsidRPr="000005B4">
        <w:rPr>
          <w:sz w:val="10"/>
        </w:rPr>
        <w:t xml:space="preserve"> That the order may have been complicit in its own undoing is hardly considered. </w:t>
      </w:r>
      <w:r w:rsidRPr="00DD11B3">
        <w:rPr>
          <w:rStyle w:val="StyleUnderline"/>
        </w:rPr>
        <w:t>Nostalgia</w:t>
      </w:r>
      <w:r w:rsidRPr="000005B4">
        <w:rPr>
          <w:sz w:val="10"/>
        </w:rPr>
        <w:t xml:space="preserve"> for a lost order is not just the complaint of self-styled liberal internationalists of any particular faction. It </w:t>
      </w:r>
      <w:r w:rsidRPr="00DD11B3">
        <w:rPr>
          <w:rStyle w:val="StyleUnderline"/>
        </w:rPr>
        <w:t>has</w:t>
      </w:r>
      <w:r w:rsidRPr="000005B4">
        <w:rPr>
          <w:sz w:val="10"/>
        </w:rPr>
        <w:t xml:space="preserve"> a wider </w:t>
      </w:r>
      <w:r w:rsidRPr="00DD11B3">
        <w:rPr>
          <w:rStyle w:val="StyleUnderline"/>
        </w:rPr>
        <w:t>provenance among those who believe today’s choice lies between</w:t>
      </w:r>
      <w:r w:rsidRPr="000005B4">
        <w:rPr>
          <w:sz w:val="10"/>
        </w:rPr>
        <w:t xml:space="preserve"> continuing American </w:t>
      </w:r>
      <w:r w:rsidRPr="00DD11B3">
        <w:rPr>
          <w:rStyle w:val="StyleUnderline"/>
        </w:rPr>
        <w:t>primacy and chaos</w:t>
      </w:r>
      <w:r w:rsidRPr="000005B4">
        <w:rPr>
          <w:sz w:val="10"/>
        </w:rPr>
        <w:t xml:space="preserve">. </w:t>
      </w:r>
      <w:r w:rsidRPr="00DD11B3">
        <w:rPr>
          <w:rStyle w:val="StyleUnderline"/>
        </w:rPr>
        <w:t>The strength of the consensus is reflected in a Brookings Institution paper</w:t>
      </w:r>
      <w:r w:rsidRPr="000005B4">
        <w:rPr>
          <w:sz w:val="10"/>
        </w:rPr>
        <w:t xml:space="preserve">, </w:t>
      </w:r>
      <w:r w:rsidRPr="00DD11B3">
        <w:rPr>
          <w:rStyle w:val="StyleUnderline"/>
        </w:rPr>
        <w:t>coauthored by</w:t>
      </w:r>
      <w:r w:rsidRPr="000005B4">
        <w:rPr>
          <w:sz w:val="10"/>
        </w:rPr>
        <w:t xml:space="preserve"> former </w:t>
      </w:r>
      <w:r w:rsidRPr="00DD11B3">
        <w:rPr>
          <w:rStyle w:val="StyleUnderline"/>
        </w:rPr>
        <w:t>high-ranking officials in</w:t>
      </w:r>
      <w:r w:rsidRPr="000005B4">
        <w:rPr>
          <w:sz w:val="10"/>
        </w:rPr>
        <w:t xml:space="preserve"> the </w:t>
      </w:r>
      <w:r w:rsidRPr="00DD11B3">
        <w:rPr>
          <w:rStyle w:val="StyleUnderline"/>
        </w:rPr>
        <w:t>administrations of</w:t>
      </w:r>
      <w:r w:rsidRPr="000005B4">
        <w:rPr>
          <w:sz w:val="10"/>
        </w:rPr>
        <w:t xml:space="preserve"> George W. </w:t>
      </w:r>
      <w:r w:rsidRPr="00DD11B3">
        <w:rPr>
          <w:rStyle w:val="StyleUnderline"/>
        </w:rPr>
        <w:t>Bush and</w:t>
      </w:r>
      <w:r w:rsidRPr="000005B4">
        <w:rPr>
          <w:sz w:val="10"/>
        </w:rPr>
        <w:t xml:space="preserve"> Barack </w:t>
      </w:r>
      <w:r w:rsidRPr="00DD11B3">
        <w:rPr>
          <w:rStyle w:val="StyleUnderline"/>
        </w:rPr>
        <w:t>Obama</w:t>
      </w:r>
      <w:r w:rsidRPr="000005B4">
        <w:rPr>
          <w:sz w:val="10"/>
        </w:rPr>
        <w:t>, urging the White House to revert to a traditional posture, upholding an order favoring openness, human rights, and peace, and claiming that this is the only viable grand strategy for the United States.</w:t>
      </w:r>
      <w:r w:rsidRPr="00DD11B3">
        <w:rPr>
          <w:sz w:val="10"/>
        </w:rPr>
        <w:t>24</w:t>
      </w:r>
      <w:r w:rsidRPr="000005B4">
        <w:rPr>
          <w:sz w:val="10"/>
        </w:rPr>
        <w:t xml:space="preserve"> The hawkish intellectual Robert </w:t>
      </w:r>
      <w:r w:rsidRPr="00DD11B3">
        <w:rPr>
          <w:rStyle w:val="StyleUnderline"/>
        </w:rPr>
        <w:t>Kagan argues that the order established after W</w:t>
      </w:r>
      <w:r w:rsidRPr="000005B4">
        <w:rPr>
          <w:sz w:val="10"/>
        </w:rPr>
        <w:t xml:space="preserve">orld </w:t>
      </w:r>
      <w:r w:rsidRPr="00DD11B3">
        <w:rPr>
          <w:rStyle w:val="StyleUnderline"/>
        </w:rPr>
        <w:t>W</w:t>
      </w:r>
      <w:r w:rsidRPr="000005B4">
        <w:rPr>
          <w:sz w:val="10"/>
        </w:rPr>
        <w:t xml:space="preserve">ar </w:t>
      </w:r>
      <w:r w:rsidRPr="00DD11B3">
        <w:rPr>
          <w:rStyle w:val="StyleUnderline"/>
        </w:rPr>
        <w:t xml:space="preserve">II was a “liberal enlightenment project” </w:t>
      </w:r>
      <w:r w:rsidRPr="000005B4">
        <w:rPr>
          <w:sz w:val="10"/>
        </w:rPr>
        <w:t>that is now “challenged by forces from within and without,” not only because of popular fatigue with the burdens of international leadership but because Americans have forgotten the reasons their country adopted the role as the world’s guarantor and stabilizer.</w:t>
      </w:r>
      <w:r w:rsidRPr="00DD11B3">
        <w:rPr>
          <w:sz w:val="10"/>
        </w:rPr>
        <w:t>25</w:t>
      </w:r>
      <w:r w:rsidRPr="000005B4">
        <w:rPr>
          <w:sz w:val="10"/>
        </w:rPr>
        <w:t xml:space="preserve"> </w:t>
      </w:r>
      <w:r w:rsidRPr="00DD11B3">
        <w:rPr>
          <w:rStyle w:val="StyleUnderline"/>
        </w:rPr>
        <w:t>Primacists such as</w:t>
      </w:r>
      <w:r w:rsidRPr="000005B4">
        <w:rPr>
          <w:sz w:val="10"/>
        </w:rPr>
        <w:t xml:space="preserve"> Robert </w:t>
      </w:r>
      <w:r w:rsidRPr="00DD11B3">
        <w:rPr>
          <w:rStyle w:val="StyleUnderline"/>
        </w:rPr>
        <w:t>Lieber</w:t>
      </w:r>
      <w:r w:rsidRPr="000005B4">
        <w:rPr>
          <w:sz w:val="10"/>
        </w:rPr>
        <w:t xml:space="preserve">, Thomas </w:t>
      </w:r>
      <w:r w:rsidRPr="00DD11B3">
        <w:rPr>
          <w:rStyle w:val="StyleUnderline"/>
        </w:rPr>
        <w:t>Wright</w:t>
      </w:r>
      <w:r w:rsidRPr="000005B4">
        <w:rPr>
          <w:sz w:val="10"/>
        </w:rPr>
        <w:t xml:space="preserve">, </w:t>
      </w:r>
      <w:r w:rsidRPr="00DD11B3">
        <w:rPr>
          <w:rStyle w:val="StyleUnderline"/>
        </w:rPr>
        <w:t>and</w:t>
      </w:r>
      <w:r w:rsidRPr="000005B4">
        <w:rPr>
          <w:sz w:val="10"/>
        </w:rPr>
        <w:t xml:space="preserve"> Eliot </w:t>
      </w:r>
      <w:r w:rsidRPr="00DD11B3">
        <w:rPr>
          <w:rStyle w:val="StyleUnderline"/>
        </w:rPr>
        <w:t>Cohen issue similar warnings</w:t>
      </w:r>
      <w:r w:rsidRPr="000005B4">
        <w:rPr>
          <w:sz w:val="10"/>
        </w:rPr>
        <w:t>.</w:t>
      </w:r>
      <w:r w:rsidRPr="00DD11B3">
        <w:rPr>
          <w:sz w:val="10"/>
        </w:rPr>
        <w:t>26</w:t>
      </w:r>
      <w:r w:rsidRPr="000005B4">
        <w:rPr>
          <w:sz w:val="10"/>
        </w:rPr>
        <w:t xml:space="preserve"> </w:t>
      </w:r>
      <w:r w:rsidRPr="00DD11B3">
        <w:rPr>
          <w:rStyle w:val="StyleUnderline"/>
        </w:rPr>
        <w:t>The prominence of neoconservatives among this chorus is ironic</w:t>
      </w:r>
      <w:r w:rsidRPr="000005B4">
        <w:rPr>
          <w:sz w:val="10"/>
        </w:rPr>
        <w:t xml:space="preserve">. Critics once accused neoconservatives of violating the principles of liberal order with their bellicose unilateralism, by agitating for preventive war in Iraq in March 2003 without an explicit UN mandate, and by justifying torture. But </w:t>
      </w:r>
      <w:r w:rsidRPr="00DD11B3">
        <w:rPr>
          <w:rStyle w:val="StyleUnderline"/>
        </w:rPr>
        <w:t>this reflects the paradoxical problem at the heart of liberal “world ordering.”</w:t>
      </w:r>
      <w:r w:rsidRPr="000005B4">
        <w:rPr>
          <w:sz w:val="10"/>
        </w:rPr>
        <w:t xml:space="preserve"> </w:t>
      </w:r>
      <w:r w:rsidRPr="00DD11B3">
        <w:rPr>
          <w:rStyle w:val="StyleUnderline"/>
        </w:rPr>
        <w:t>On the one hand</w:t>
      </w:r>
      <w:r w:rsidRPr="000005B4">
        <w:rPr>
          <w:sz w:val="10"/>
        </w:rPr>
        <w:t xml:space="preserve">, under most popular visions of liberal order, </w:t>
      </w:r>
      <w:r w:rsidRPr="00DD11B3">
        <w:rPr>
          <w:rStyle w:val="StyleUnderline"/>
        </w:rPr>
        <w:t>the hegemon creates a world based on</w:t>
      </w:r>
      <w:r w:rsidRPr="000005B4">
        <w:rPr>
          <w:sz w:val="10"/>
        </w:rPr>
        <w:t xml:space="preserve"> deference to institutions and </w:t>
      </w:r>
      <w:r w:rsidRPr="00DD11B3">
        <w:rPr>
          <w:rStyle w:val="StyleUnderline"/>
        </w:rPr>
        <w:t>rules. But actual</w:t>
      </w:r>
      <w:r w:rsidRPr="000005B4">
        <w:rPr>
          <w:sz w:val="10"/>
        </w:rPr>
        <w:t xml:space="preserve"> international </w:t>
      </w:r>
      <w:r w:rsidRPr="00DD11B3">
        <w:rPr>
          <w:rStyle w:val="StyleUnderline"/>
        </w:rPr>
        <w:t>life includes</w:t>
      </w:r>
      <w:r w:rsidRPr="000005B4">
        <w:rPr>
          <w:sz w:val="10"/>
        </w:rPr>
        <w:t xml:space="preserve"> hostile, noncooperative forces that refuse to defer. Thus the liberal order includes </w:t>
      </w:r>
      <w:r w:rsidRPr="00DD11B3">
        <w:rPr>
          <w:rStyle w:val="StyleUnderline"/>
        </w:rPr>
        <w:t>conflicting rather than complementary rules</w:t>
      </w:r>
      <w:r w:rsidRPr="000005B4">
        <w:rPr>
          <w:sz w:val="10"/>
        </w:rPr>
        <w:t xml:space="preserve"> and principles. It contains “veto players” like Russia or China with different conceptions of order. </w:t>
      </w:r>
      <w:r w:rsidRPr="00DD11B3">
        <w:rPr>
          <w:rStyle w:val="StyleUnderline"/>
        </w:rPr>
        <w:t>The protection</w:t>
      </w:r>
      <w:r w:rsidRPr="000005B4">
        <w:rPr>
          <w:sz w:val="10"/>
        </w:rPr>
        <w:t xml:space="preserve"> and enforcement </w:t>
      </w:r>
      <w:r w:rsidRPr="00DD11B3">
        <w:rPr>
          <w:rStyle w:val="StyleUnderline"/>
        </w:rPr>
        <w:t>of such an order</w:t>
      </w:r>
      <w:r w:rsidRPr="000005B4">
        <w:rPr>
          <w:sz w:val="10"/>
        </w:rPr>
        <w:t xml:space="preserve">, and the enforcer’s own preponderance, </w:t>
      </w:r>
      <w:r w:rsidRPr="00DD11B3">
        <w:rPr>
          <w:rStyle w:val="StyleUnderline"/>
        </w:rPr>
        <w:t>rests upon selection</w:t>
      </w:r>
      <w:r w:rsidRPr="000005B4">
        <w:rPr>
          <w:sz w:val="10"/>
        </w:rPr>
        <w:t xml:space="preserve"> and </w:t>
      </w:r>
      <w:r w:rsidRPr="000005B4">
        <w:rPr>
          <w:u w:val="single"/>
        </w:rPr>
        <w:t>the exercise</w:t>
      </w:r>
      <w:r w:rsidRPr="000005B4">
        <w:rPr>
          <w:sz w:val="10"/>
        </w:rPr>
        <w:t xml:space="preserve"> </w:t>
      </w:r>
      <w:r w:rsidRPr="00DD11B3">
        <w:rPr>
          <w:rStyle w:val="StyleUnderline"/>
        </w:rPr>
        <w:t>of a hegemon’s privilege.</w:t>
      </w:r>
      <w:r w:rsidRPr="000005B4">
        <w:rPr>
          <w:sz w:val="10"/>
        </w:rPr>
        <w:t xml:space="preserve"> Liberal world orders typically involve several impulses, namely, internationalism, integration, and imperialism.</w:t>
      </w:r>
      <w:r w:rsidRPr="00DD11B3">
        <w:rPr>
          <w:sz w:val="10"/>
        </w:rPr>
        <w:t>27</w:t>
      </w:r>
      <w:r w:rsidRPr="000005B4">
        <w:rPr>
          <w:sz w:val="10"/>
        </w:rPr>
        <w:t xml:space="preserve"> That last, imperialism, is the most contentious. Historically, </w:t>
      </w:r>
      <w:r w:rsidRPr="00DD11B3">
        <w:rPr>
          <w:rStyle w:val="StyleUnderline"/>
        </w:rPr>
        <w:t>world orders, with their trading protocols and monetary regimes, and control of sea lanes, commercial routes, and access to raw materials, are designed and imposed by the strong</w:t>
      </w:r>
      <w:r w:rsidRPr="000005B4">
        <w:rPr>
          <w:sz w:val="10"/>
        </w:rPr>
        <w:t xml:space="preserve">. </w:t>
      </w:r>
      <w:r w:rsidRPr="00DD11B3">
        <w:rPr>
          <w:rStyle w:val="StyleUnderline"/>
        </w:rPr>
        <w:t>The opening of Asian markets</w:t>
      </w:r>
      <w:r w:rsidRPr="000005B4">
        <w:rPr>
          <w:sz w:val="10"/>
        </w:rPr>
        <w:t xml:space="preserve">, a celebrated feature of liberal order, </w:t>
      </w:r>
      <w:r w:rsidRPr="00DD11B3">
        <w:rPr>
          <w:rStyle w:val="StyleUnderline"/>
        </w:rPr>
        <w:t>was</w:t>
      </w:r>
      <w:r w:rsidRPr="000005B4">
        <w:rPr>
          <w:sz w:val="10"/>
        </w:rPr>
        <w:t xml:space="preserve"> also </w:t>
      </w:r>
      <w:r w:rsidRPr="00DD11B3">
        <w:rPr>
          <w:rStyle w:val="StyleUnderline"/>
        </w:rPr>
        <w:t>a pre-1945 byproduct of violent and imperial coercion, imposed on China by Great Britain through the Opium Wars and on Japan by</w:t>
      </w:r>
      <w:r w:rsidRPr="000005B4">
        <w:rPr>
          <w:sz w:val="10"/>
        </w:rPr>
        <w:t xml:space="preserve"> American Commodore Matthew </w:t>
      </w:r>
      <w:r w:rsidRPr="00DD11B3">
        <w:rPr>
          <w:rStyle w:val="StyleUnderline"/>
        </w:rPr>
        <w:t>Perry with the threat of naval bombardment in 1853-1854. Proponents of liberal order occasionally admit that what is sometimes framed straightforwardly as a rule-bound order is in fact a system of imperial power (and vigilante privilege) exercised by a hegemon</w:t>
      </w:r>
      <w:r w:rsidRPr="000005B4">
        <w:rPr>
          <w:sz w:val="10"/>
        </w:rPr>
        <w:t>. Robert Cooper, the former diplomat and adviser to Prime Minister Tony Blair, argued that if the world had a civilized core that deserved lawful conduct, there was also a barbarous periphery that warranted “rougher methods of an earlier era.”</w:t>
      </w:r>
      <w:r w:rsidRPr="00DD11B3">
        <w:rPr>
          <w:sz w:val="10"/>
        </w:rPr>
        <w:t>28</w:t>
      </w:r>
      <w:r w:rsidRPr="000005B4">
        <w:rPr>
          <w:sz w:val="10"/>
        </w:rPr>
        <w:t xml:space="preserve"> “Among themselves,” he wrote, “the postmodern states operate on the basis of laws and open co-operative security” but “in the jungle, one must use the laws of the jungle.”</w:t>
      </w:r>
      <w:r w:rsidRPr="00DD11B3">
        <w:rPr>
          <w:sz w:val="10"/>
        </w:rPr>
        <w:t>29</w:t>
      </w:r>
      <w:r w:rsidRPr="000005B4">
        <w:rPr>
          <w:sz w:val="10"/>
        </w:rPr>
        <w:t xml:space="preserve"> One-time advocate of American empire Michael </w:t>
      </w:r>
      <w:r w:rsidRPr="00DD11B3">
        <w:rPr>
          <w:rStyle w:val="StyleUnderline"/>
        </w:rPr>
        <w:t>Ignatieff admitted that being an imperial power</w:t>
      </w:r>
      <w:r w:rsidRPr="000005B4">
        <w:rPr>
          <w:sz w:val="10"/>
        </w:rPr>
        <w:t xml:space="preserve"> “means enforcing such order as there is in the world and doing so in the American interest. It </w:t>
      </w:r>
      <w:r w:rsidRPr="00DD11B3">
        <w:rPr>
          <w:rStyle w:val="StyleUnderline"/>
        </w:rPr>
        <w:t>means laying down the rules America wants</w:t>
      </w:r>
      <w:r w:rsidRPr="000005B4">
        <w:rPr>
          <w:sz w:val="10"/>
        </w:rPr>
        <w:t xml:space="preserve"> (on everything from markets to weapons of mass destruction) </w:t>
      </w:r>
      <w:r w:rsidRPr="00DD11B3">
        <w:rPr>
          <w:rStyle w:val="StyleUnderline"/>
        </w:rPr>
        <w:t xml:space="preserve">while exempting itself from other </w:t>
      </w:r>
      <w:r w:rsidRPr="000005B4">
        <w:rPr>
          <w:sz w:val="10"/>
        </w:rPr>
        <w:t>rule</w:t>
      </w:r>
      <w:r w:rsidRPr="00DD11B3">
        <w:rPr>
          <w:rStyle w:val="StyleUnderline"/>
        </w:rPr>
        <w:t>s</w:t>
      </w:r>
      <w:r w:rsidRPr="000005B4">
        <w:rPr>
          <w:sz w:val="10"/>
        </w:rPr>
        <w:t xml:space="preserve"> (</w:t>
      </w:r>
      <w:r w:rsidRPr="00DD11B3">
        <w:rPr>
          <w:rStyle w:val="StyleUnderline"/>
        </w:rPr>
        <w:t>the Kyoto Protocol on climate change and the International Criminal Court</w:t>
      </w:r>
      <w:r w:rsidRPr="000005B4">
        <w:rPr>
          <w:sz w:val="10"/>
        </w:rPr>
        <w:t>) that go against its interest.”</w:t>
      </w:r>
      <w:r w:rsidRPr="00DD11B3">
        <w:rPr>
          <w:sz w:val="10"/>
        </w:rPr>
        <w:t>30</w:t>
      </w:r>
      <w:r w:rsidRPr="000005B4">
        <w:rPr>
          <w:sz w:val="10"/>
        </w:rPr>
        <w:t xml:space="preserve"> </w:t>
      </w:r>
      <w:r w:rsidRPr="00DD11B3">
        <w:rPr>
          <w:rStyle w:val="StyleUnderline"/>
        </w:rPr>
        <w:t>At the height of the war on terror, jurists advising</w:t>
      </w:r>
      <w:r w:rsidRPr="000005B4">
        <w:rPr>
          <w:sz w:val="10"/>
        </w:rPr>
        <w:t xml:space="preserve"> the George W. </w:t>
      </w:r>
      <w:r w:rsidRPr="00DD11B3">
        <w:rPr>
          <w:rStyle w:val="StyleUnderline"/>
        </w:rPr>
        <w:t>Bush</w:t>
      </w:r>
      <w:r w:rsidRPr="000005B4">
        <w:rPr>
          <w:sz w:val="10"/>
        </w:rPr>
        <w:t xml:space="preserve"> administration </w:t>
      </w:r>
      <w:r w:rsidRPr="00DD11B3">
        <w:rPr>
          <w:rStyle w:val="StyleUnderline"/>
        </w:rPr>
        <w:t>used a similar logic to justify the suspension of the rule of law and Geneva conventions</w:t>
      </w:r>
      <w:r w:rsidRPr="000005B4">
        <w:rPr>
          <w:sz w:val="10"/>
        </w:rPr>
        <w:t>.</w:t>
      </w:r>
      <w:r w:rsidRPr="00DD11B3">
        <w:rPr>
          <w:sz w:val="10"/>
        </w:rPr>
        <w:t>31</w:t>
      </w:r>
      <w:r w:rsidRPr="000005B4">
        <w:rPr>
          <w:sz w:val="10"/>
        </w:rPr>
        <w:t xml:space="preserve"> One can defend these inconsistencies as necessary, or not. That they continually recur suggests that liberal “world ordering” is an inescapably compromised process. </w:t>
      </w:r>
      <w:r w:rsidRPr="00DD11B3">
        <w:rPr>
          <w:rStyle w:val="StyleUnderline"/>
        </w:rPr>
        <w:t>The</w:t>
      </w:r>
      <w:r w:rsidRPr="000005B4">
        <w:rPr>
          <w:sz w:val="10"/>
        </w:rPr>
        <w:t xml:space="preserve"> </w:t>
      </w:r>
      <w:r w:rsidRPr="00DD11B3">
        <w:rPr>
          <w:rStyle w:val="StyleUnderline"/>
        </w:rPr>
        <w:t>U</w:t>
      </w:r>
      <w:r w:rsidRPr="000005B4">
        <w:rPr>
          <w:sz w:val="10"/>
        </w:rPr>
        <w:t xml:space="preserve">nited </w:t>
      </w:r>
      <w:r w:rsidRPr="00DD11B3">
        <w:rPr>
          <w:rStyle w:val="StyleUnderline"/>
        </w:rPr>
        <w:t>S</w:t>
      </w:r>
      <w:r w:rsidRPr="000005B4">
        <w:rPr>
          <w:sz w:val="10"/>
        </w:rPr>
        <w:t xml:space="preserve">tates </w:t>
      </w:r>
      <w:r w:rsidRPr="00DD11B3">
        <w:rPr>
          <w:rStyle w:val="StyleUnderline"/>
        </w:rPr>
        <w:t>is an imperial power, even if it is distinct from former empires</w:t>
      </w:r>
      <w:r w:rsidRPr="000005B4">
        <w:rPr>
          <w:sz w:val="10"/>
        </w:rPr>
        <w:t>. It may lack the land hunger of empires past and look different from European or Asian imperialisms. It was averse to formal annexation, refused to claim the mantle of empire, and made a succession of retreats, from Vietnam, Lebanon, and Iraq. But it still throws its weight around in imperial ways: through coercion, subversion, or patronage, it penetrates the sovereign autonomy of other states to constrain their choices. The political economy underlying American interventions was at times coercive, as in the structural-adjustment programs visited on developing countries from Eastern Europe to Latin America. Leading primacists who speak up for liberal world ordering have earlier acknowledged that the American project overseas must be necessarily imperial, albeit in this case of a distinctively informal “American” kind, involving the forceful suppression of revolt, hard-nosed enforcement of parameters around other states’ policies, and the exercise of unequal bargaining influence.</w:t>
      </w:r>
      <w:r w:rsidRPr="00DD11B3">
        <w:rPr>
          <w:sz w:val="10"/>
        </w:rPr>
        <w:t>32</w:t>
      </w:r>
      <w:r w:rsidRPr="000005B4">
        <w:rPr>
          <w:sz w:val="10"/>
        </w:rPr>
        <w:t xml:space="preserve"> </w:t>
      </w:r>
      <w:r w:rsidRPr="00DD11B3">
        <w:rPr>
          <w:rStyle w:val="StyleUnderline"/>
        </w:rPr>
        <w:t xml:space="preserve">But for the most part, today’s lamentations for a dying liberal order do not acknowledge the necessarily imperial component. This is the imperialism that does not know itself. </w:t>
      </w:r>
      <w:r w:rsidRPr="000005B4">
        <w:rPr>
          <w:sz w:val="10"/>
        </w:rPr>
        <w:t>Invocations of the liberal world order have become the ritualized language of the foreign policy establishment. In the academy, there is a well-established scholarly study of “world orders.”</w:t>
      </w:r>
      <w:r w:rsidRPr="00DD11B3">
        <w:rPr>
          <w:sz w:val="10"/>
        </w:rPr>
        <w:t>33</w:t>
      </w:r>
      <w:r w:rsidRPr="000005B4">
        <w:rPr>
          <w:sz w:val="10"/>
        </w:rPr>
        <w:t xml:space="preserve"> But </w:t>
      </w:r>
      <w:r w:rsidRPr="00DD11B3">
        <w:rPr>
          <w:rStyle w:val="StyleUnderline"/>
        </w:rPr>
        <w:t>too often, especially among think-tank specialists and the foreign policy commentariat, the liberal order’s admirers assert what they ought to prove.</w:t>
      </w:r>
      <w:r w:rsidRPr="000005B4">
        <w:rPr>
          <w:sz w:val="10"/>
        </w:rPr>
        <w:t xml:space="preserve"> In that respect, President Trump’s former deputy assistant for strategic communications at the National Security Council, Michael Anton, was right to argue that </w:t>
      </w:r>
      <w:r w:rsidRPr="00DD11B3">
        <w:rPr>
          <w:rStyle w:val="StyleUnderline"/>
        </w:rPr>
        <w:t>the foreign policy establishment has become a “priesthood,” fonder of recapitulation than argumentation</w:t>
      </w:r>
      <w:r w:rsidRPr="000005B4">
        <w:rPr>
          <w:sz w:val="10"/>
        </w:rPr>
        <w:t>.</w:t>
      </w:r>
      <w:r w:rsidRPr="00DD11B3">
        <w:rPr>
          <w:sz w:val="10"/>
        </w:rPr>
        <w:t>34</w:t>
      </w:r>
      <w:r w:rsidRPr="000005B4">
        <w:rPr>
          <w:sz w:val="10"/>
        </w:rPr>
        <w:t xml:space="preserve"> </w:t>
      </w:r>
      <w:r w:rsidRPr="00DD11B3">
        <w:rPr>
          <w:rStyle w:val="StyleUnderline"/>
        </w:rPr>
        <w:t>It repeats its axioms but neglects to ground its vision in a careful reading of history or the present</w:t>
      </w:r>
      <w:r w:rsidRPr="000005B4">
        <w:rPr>
          <w:sz w:val="10"/>
        </w:rPr>
        <w:t xml:space="preserve">. A good example is an article by Edward Luce in June 2017, mourning the internal defeat of Western liberalism and a new world “disorder.” To demonstrate the imminence of disorder under Trump, Luce did not examine what Trump was actually doing beyond the decision to withdraw from the Paris climate change agreement, which is not an unprecedented pullback. The many Trump administration moves that have affronted Moscow go unmentioned: for example, the reinforcement of NATO through increased funding of the European </w:t>
      </w:r>
      <w:r w:rsidRPr="000005B4">
        <w:rPr>
          <w:sz w:val="10"/>
        </w:rPr>
        <w:lastRenderedPageBreak/>
        <w:t xml:space="preserve">Reassurance Initiative; and the bombing of the Assad regime, Putin’s ally, in April 2017. Instead, Luce cited the statements of two allies who were wondering where Trump’s behavior would lead, gossip about personality clashes in Trump’s court, and corroborating statements from other figures in the foreign policy establishment who take the “liberal order” as an article of faith, </w:t>
      </w:r>
      <w:r w:rsidRPr="00DD11B3">
        <w:rPr>
          <w:rStyle w:val="StyleUnderline"/>
        </w:rPr>
        <w:t>betraying a confirmation bias</w:t>
      </w:r>
      <w:r w:rsidRPr="000005B4">
        <w:rPr>
          <w:sz w:val="10"/>
        </w:rPr>
        <w:t>. Without evidence, he then accused President Obama of “global retrenchment.”</w:t>
      </w:r>
      <w:r w:rsidRPr="00DD11B3">
        <w:rPr>
          <w:sz w:val="10"/>
        </w:rPr>
        <w:t>35</w:t>
      </w:r>
      <w:r w:rsidRPr="000005B4">
        <w:rPr>
          <w:sz w:val="10"/>
        </w:rPr>
        <w:t xml:space="preserve"> Typical of the genre, Luce contrasted these recent failures with the postwar internationalism and institution building of President Harry Truman. To be reprimanded for violating established norms of American “global leadership,” against the exalted standards of Truman, is an occupational burden that comes with the presidency. Before Trump, critics had accused presidents Clinton, George W. Bush, and Obama of retreating from a long-standing commitment to a liberal world order. The charge that Washington is abandoning a noble Trumanite diplomatic past is less an observation than a political predisposition, substantively shallow yet part of the framework within which debate is conducted. International history after 1945 is more fraught. Accusations that U.S. presidents are flouting a long-standing postwar liberal order rely upon a mythologized account of history. </w:t>
      </w:r>
      <w:r w:rsidRPr="00DD11B3">
        <w:rPr>
          <w:rStyle w:val="StyleUnderline"/>
        </w:rPr>
        <w:t>When presidents wage war unilaterally, topple governments, coerce allies, threaten abandonment, disregard the demands of international institutions, practice economic protectionism, or cultivate illiberal allies and clients,</w:t>
      </w:r>
      <w:r w:rsidRPr="000005B4">
        <w:rPr>
          <w:sz w:val="10"/>
        </w:rPr>
        <w:t xml:space="preserve"> they may or may not be practicing prudent statecraft. Either way, </w:t>
      </w:r>
      <w:r w:rsidRPr="00DD11B3">
        <w:rPr>
          <w:rStyle w:val="StyleUnderline"/>
        </w:rPr>
        <w:t xml:space="preserve">their behavior is unexceptional. They are not departing from tradition. </w:t>
      </w:r>
      <w:r w:rsidRPr="000005B4">
        <w:rPr>
          <w:sz w:val="10"/>
        </w:rPr>
        <w:t>Let us revisit history first in the area of trade and political economy. President Trump disturbs defenders of the liberal order partly through his economic nationalism, his promise to rebuild American manufacturing industries by erecting protective tariff walls, and his withdrawal from the Trans-Pacific Partnership (TPP). The extent to which U.S. membership in the TPP represented a long-standing commitment to liberal order is doubtful, given that the United States signed the agreement in February 2016 and withdrew in January 2017, and given that the agreement’s intent was to exclude and contain China as much as to integrate other Asian economies. Nonetheless, nostalgists assert that Washington’s commitment to free trade was a central pillar of liberal order. Identifying the marketing precepts of the Washington consensus with liberal order, they present Washington’s various “Open Door” policies as both a cause and symptom of the world’s liberalization. Without question, the United States in the postwar period dismantled the economic architecture of the British Empire. It strove to reshape the international economic environment on its terms, to establish and exploit the dollar as the reserve currency, to promote open markets, and to make a world safe for the penetration of American capital. How far did that process, that long-standing commitment to the “Open Door,” represent a liberal drive for free trade? In reality, there was not one but several postwar economic orders. As Michael Lind cautions: Globalization on a large scale, characterized by the emergence of transnational corporations and supply chains, got underway only in the 1990s and 2000s. Mass immigration to the United States and Europe is also largely a post-Cold War phenomenon. The euro and the Eurozone date back only to 1999. Labor mobility within Europe is also a relatively recent policy. Controversial “megaregional” trade pacts like NAFTA, the TPP, and TTIP [Trans-Atlantic Trade and Investment Partnership], which go beyond old-fashioned tariff reductions to rewrite much domestic legislation, go back only to the 1990s.</w:t>
      </w:r>
      <w:r w:rsidRPr="00DD11B3">
        <w:rPr>
          <w:sz w:val="10"/>
        </w:rPr>
        <w:t>36</w:t>
      </w:r>
      <w:r w:rsidRPr="000005B4">
        <w:rPr>
          <w:sz w:val="10"/>
        </w:rPr>
        <w:t xml:space="preserve"> Niall Ferguson, too, observes that “truly free trade, truly free capital flows and large-scale migration across borders did not begin until the 1990s.”</w:t>
      </w:r>
      <w:r w:rsidRPr="00DD11B3">
        <w:rPr>
          <w:sz w:val="10"/>
        </w:rPr>
        <w:t>37</w:t>
      </w:r>
      <w:r w:rsidRPr="000005B4">
        <w:rPr>
          <w:sz w:val="10"/>
        </w:rPr>
        <w:t xml:space="preserve"> Earlier decades saw capital controls, fixed exchange rates, and periodic returns to tariff barriers. One major pillar of the postwar order was U.S. ally, democratic Japan. Under U.S. military protection, that same country instituted, in the words of Claremont McKenna College’s Leon Hollerman, “the most restrictive foreign trade and foreign-exchange control system ever devised by a major free nation.”</w:t>
      </w:r>
      <w:r w:rsidRPr="00DD11B3">
        <w:rPr>
          <w:sz w:val="10"/>
        </w:rPr>
        <w:t>38</w:t>
      </w:r>
      <w:r w:rsidRPr="000005B4">
        <w:rPr>
          <w:sz w:val="10"/>
        </w:rPr>
        <w:t xml:space="preserve"> The long-running competition with the Soviet Union moved the United States to deliberately encourage the economic growth of its Asian allies, but under the shield of a neomercantilist state. In other words, in identifying the U.S.-led order with market and trade liberalization, nostalgists historicize what are in fact a quite recent set of post-1989 international arrangements. From this perspective, a liberal order did arrive, only it came later, in the age of post-1989 unipolarity. There is a more basic defect in recollections of the liberal order. During the postwar era, the United States persistently flouted liberal economic principles and imposed restrictive measures when it suited. Indeed, major powers have not historically risen through free trade and passive governments. Ascending powers have typically risen partly through the deliberate, visible, and intervening hand of an activist state.</w:t>
      </w:r>
      <w:r w:rsidRPr="00DD11B3">
        <w:rPr>
          <w:sz w:val="10"/>
        </w:rPr>
        <w:t>39</w:t>
      </w:r>
      <w:r w:rsidRPr="000005B4">
        <w:rPr>
          <w:sz w:val="10"/>
        </w:rPr>
        <w:t xml:space="preserve"> So too with America. All U.S. presidents have had to manage the tension between the commitment to the “Open Door” and the demand for industrial protection at home. The subsidy, the tariff, the quota, and the bilateral voluntary-restriction agreement have remained part of America’s repertoire. As a recent study of global data by Gowling WLG reveals, the United States is a “long-term and prolific proponent of protectionist policies,” and the world order it presides over is notably protectionist.</w:t>
      </w:r>
      <w:r w:rsidRPr="00DD11B3">
        <w:rPr>
          <w:sz w:val="10"/>
        </w:rPr>
        <w:t>40</w:t>
      </w:r>
      <w:r w:rsidRPr="000005B4">
        <w:rPr>
          <w:sz w:val="10"/>
        </w:rPr>
        <w:t xml:space="preserve"> Since the 2008 financial crisis, the United States has imposed tariffs worth $39 billion, while the world’s top 60 economies have adopted more than 7,000 protectionist trade measures worth more than $400 billion. The United States and the European Union both accounted for the highest number of protectionist measures, each exercising more than 1,000, with India a distant third at 400.</w:t>
      </w:r>
      <w:r w:rsidRPr="00DD11B3">
        <w:rPr>
          <w:sz w:val="10"/>
        </w:rPr>
        <w:t>41</w:t>
      </w:r>
      <w:r w:rsidRPr="000005B4">
        <w:rPr>
          <w:sz w:val="10"/>
        </w:rPr>
        <w:t xml:space="preserve"> America’s trade protectionism has the highest impact on other countries. Foreign farmers would be baffled by the claim that the old order embodied free trade, when the United States persistently granted agricultural subsidies and other mechanisms limiting foreign governments’ access to U.S. consumers.</w:t>
      </w:r>
      <w:r w:rsidRPr="00DD11B3">
        <w:rPr>
          <w:sz w:val="10"/>
        </w:rPr>
        <w:t>42</w:t>
      </w:r>
      <w:r w:rsidRPr="000005B4">
        <w:rPr>
          <w:sz w:val="10"/>
        </w:rPr>
        <w:t xml:space="preserve"> The reversion to protectionism has precedents from before the global financial crisis. Some of the most strident advocates of open markets and the dismantling of trade barriers have in practice done the opposite. One was President Ronald Reagan. Reagan had championed the cause of free trade as a foundation of progress and peace. Yet as president, he increased the proportion of imports subject to restrictions by 100 percent from 1980, as well as tightened quotas, introduced “voluntary restraint agreements” and new duties, raised tariffs, and strengthened the Export-Import Bank in order to protect the recovery of U.S. industries, especially automotive, computer-chip, and steel.</w:t>
      </w:r>
      <w:r w:rsidRPr="00DD11B3">
        <w:rPr>
          <w:sz w:val="10"/>
        </w:rPr>
        <w:t>43</w:t>
      </w:r>
      <w:r w:rsidRPr="000005B4">
        <w:rPr>
          <w:sz w:val="10"/>
        </w:rPr>
        <w:t xml:space="preserve"> Reagan justified these steps on the grounds that he was forcing economic competitors to trade freely. Regardless, his policies were a long way from Adam Smith. President Clinton also championed free trade, in words and deeds. He drove through NAFTA, a free trade zone uniting North America’s three largest economies, and pushed for China’s admission to the WTO under “most favored nation” status. Yet under Clinton, rice subsidies that continued during his administration enabled U.S. growers to dump their product onto the markets of vulnerable rural countries such as Haiti, Ghana, and Indonesia at depressed prices. Clinton has since apologized to Haiti for the devastation that these arrangements inflicted on the country.</w:t>
      </w:r>
      <w:r w:rsidRPr="00DD11B3">
        <w:rPr>
          <w:sz w:val="10"/>
        </w:rPr>
        <w:t>44</w:t>
      </w:r>
      <w:r w:rsidRPr="000005B4">
        <w:rPr>
          <w:sz w:val="10"/>
        </w:rPr>
        <w:t xml:space="preserve"> President George W. Bush emulated Reagan rhetorically, invoking the principles of free trade and unfettered markets. Yet in 2002, he increased steel tariffs by 30 percent, only to back down 20 months later under threat of punitive countertariffs by the European Union, a protectionist bloc in its relations with many countries beyond its borders. Confronted with the prospect of economic meltdown in the crisis of 2008, Bush intervened in the market with strongly protectionist measures, including bailouts of major firms, claiming, “I have abandoned free-market principles to save the free-market system.”</w:t>
      </w:r>
      <w:r w:rsidRPr="00DD11B3">
        <w:rPr>
          <w:sz w:val="10"/>
        </w:rPr>
        <w:t>45</w:t>
      </w:r>
      <w:r w:rsidRPr="000005B4">
        <w:rPr>
          <w:sz w:val="10"/>
        </w:rPr>
        <w:t xml:space="preserve"> The reintroduction of protectionist measures today, then, is not such a sudden or radical departure as is sometimes claimed, though Trump’s open enthusiasm for a “trade war” does mark a difference. There is a defensible logic to the position that in order to practice free trade a country needs a viable economy to practice it with. Reagan and Bush’s contortions on the issue reflect the inherent difficulty of liberal projects, whose architects often feel impelled to compromise with illiberal pressures. A world where even the most avowed exponents of free trade continually resorted to protectionism, though arguably more free and liberal than what had gone before or than what might have prevailed otherwise, was still not the “flat” free-market capitalist world we are being invited to be nostalgic for. Nostalgists claim that one dividend of American hegemony has been the economic liberalization of the globe, or large parts of it. They could point, for example, to the transformation of China into a wealthy capitalist economy that has lifted its population out of “a dollar a day” poverty. But this liberalizing process is more conflicted than potted histories suggest. Beijing achieved rapid industrial revolution and the movement of its workforce from the field into the factory through authoritarian and illiberal measures: involuntary-resettlement urbanization schemes, population control through forced abortion and compulsory sterilization, severe working conditions, repression of civil society, including trade unions, labor, and human-rights activists, and internet surveillance, among other measures. The People’s Republic has consistently ranked low on the Freedom Index.</w:t>
      </w:r>
      <w:r w:rsidRPr="00DD11B3">
        <w:rPr>
          <w:sz w:val="10"/>
        </w:rPr>
        <w:t>46</w:t>
      </w:r>
      <w:r w:rsidRPr="000005B4">
        <w:rPr>
          <w:sz w:val="10"/>
        </w:rPr>
        <w:t xml:space="preserve"> A more direct application of U.S.-backed liberalism happened in Russia. After communist rule collapsed in 1991, at the urging and advice of the United States’ government and economists, Moscow embarked on a program of “shock therapy” to restructure Russia around the principle of market exchange, adopting accelerated privatization of state industries, deregulation, fiscal discipline, and the shedding of price controls. This experiment was a major effort in the project to enlarge the global liberal order at a rapid clip. It had the support of the leading institutions of global capitalism, the IMF, World Bank, and U.S. Treasury Department. Harvard academic Jeffrey Sachs, one of Russian liberalization’s architects from 1991 to 1993, set out the program’s logic in The Economist, a journal that champions the cause of the liberal world order. “To clean up the shambles left by communist mismanagement, Eastern Europe must take a swift, dramatic leap to private ownership and a market system. West Europeans must help it do so.”</w:t>
      </w:r>
      <w:r w:rsidRPr="00DD11B3">
        <w:rPr>
          <w:sz w:val="10"/>
        </w:rPr>
        <w:t>47</w:t>
      </w:r>
      <w:r w:rsidRPr="000005B4">
        <w:rPr>
          <w:sz w:val="10"/>
        </w:rPr>
        <w:t xml:space="preserve"> “Swift, dramatic leap,” a vast program grounded in classical liberal economics, took on the tempo and zeal of the revolutionary communism it aimed to replace. These rapid reforms replaced an oppressive and failed communist system. They did so at Washington’s continual insistence that Russia reform itself on “our conditions.” But the results on many measures were disastrous: capital flight and deep recession; slumping industrial production; malnutrition; the rise of criminality — a criminalized economy, in fact — intertwined with a corrupt oligarchy enjoying a concentration of wealth; and the decline of health care and an increased rate of premature deaths.</w:t>
      </w:r>
      <w:r w:rsidRPr="00DD11B3">
        <w:rPr>
          <w:sz w:val="10"/>
        </w:rPr>
        <w:t>48</w:t>
      </w:r>
      <w:r w:rsidRPr="000005B4">
        <w:rPr>
          <w:sz w:val="10"/>
        </w:rPr>
        <w:t xml:space="preserve"> As Nobel laureate and former World Bank chief economist Joseph Stiglitz observed, by eschewing the more gradualist path of Poland or China, the consequences of the program were profoundly illiberal.</w:t>
      </w:r>
      <w:r w:rsidRPr="00DD11B3">
        <w:rPr>
          <w:sz w:val="10"/>
        </w:rPr>
        <w:t>49</w:t>
      </w:r>
      <w:r w:rsidRPr="000005B4">
        <w:rPr>
          <w:sz w:val="10"/>
        </w:rPr>
        <w:t xml:space="preserve"> “Liberal order” visionaries are quick to give their ideas credit for the prosperity of nations from Western Europe to the Pacific Rim, finding causation in correlation. They deny such a direct link between their ideas and the problems of post-Soviet Russia.</w:t>
      </w:r>
      <w:r w:rsidRPr="00DD11B3">
        <w:rPr>
          <w:sz w:val="10"/>
        </w:rPr>
        <w:t>50</w:t>
      </w:r>
      <w:r w:rsidRPr="000005B4">
        <w:rPr>
          <w:sz w:val="10"/>
        </w:rPr>
        <w:t xml:space="preserve"> Yet it is hard to accept that measures like sudden privatization and the rise of monopolies in a corrupt country were not related to asset stripping and capital flight or that “eliminating the housing and utilities subsidies that sustained tens of millions of impoverished families” did not play a major part in the social ruin that followed.</w:t>
      </w:r>
      <w:r w:rsidRPr="00DD11B3">
        <w:rPr>
          <w:sz w:val="10"/>
        </w:rPr>
        <w:t>51</w:t>
      </w:r>
      <w:r w:rsidRPr="000005B4">
        <w:rPr>
          <w:sz w:val="10"/>
        </w:rPr>
        <w:t xml:space="preserve"> Western technocrats, diplomats, and politicians were deeply implicated in the new order’s design. </w:t>
      </w:r>
      <w:r w:rsidRPr="00DD11B3">
        <w:rPr>
          <w:rStyle w:val="StyleUnderline"/>
        </w:rPr>
        <w:t>Lamentations for the end of the liberal order are also heard in the realm of “hard” security</w:t>
      </w:r>
      <w:r w:rsidRPr="000005B4">
        <w:rPr>
          <w:sz w:val="10"/>
        </w:rPr>
        <w:t xml:space="preserve">.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w:t>
      </w:r>
      <w:r w:rsidRPr="00DD11B3">
        <w:rPr>
          <w:rStyle w:val="StyleUnderline"/>
        </w:rPr>
        <w:t>defenders of the old order present</w:t>
      </w:r>
      <w:r w:rsidRPr="000005B4">
        <w:rPr>
          <w:sz w:val="10"/>
        </w:rPr>
        <w:t xml:space="preserve"> </w:t>
      </w:r>
      <w:r w:rsidRPr="00DD11B3">
        <w:rPr>
          <w:rStyle w:val="StyleUnderline"/>
        </w:rPr>
        <w:t>their most</w:t>
      </w:r>
      <w:r w:rsidRPr="000005B4">
        <w:rPr>
          <w:sz w:val="10"/>
        </w:rPr>
        <w:t xml:space="preserve"> </w:t>
      </w:r>
      <w:r w:rsidRPr="00DD11B3">
        <w:rPr>
          <w:rStyle w:val="StyleUnderline"/>
        </w:rPr>
        <w:t xml:space="preserve">misleadingly anodyne account of </w:t>
      </w:r>
      <w:r w:rsidRPr="000005B4">
        <w:rPr>
          <w:sz w:val="10"/>
        </w:rPr>
        <w:t xml:space="preserve">history. A review of the actual experience of the past 70 years suggests that the process of “world ordering” must at times be coercive. For all the attractions of American hegemony abroad, there has also been resistance and imposition. To understand how the superpower met that resistance and imposed itself, we must go beyond the </w:t>
      </w:r>
      <w:r w:rsidRPr="00DD11B3">
        <w:rPr>
          <w:rStyle w:val="StyleUnderline"/>
        </w:rPr>
        <w:t>romanticized postwar moment of Trumanite internationalism</w:t>
      </w:r>
      <w:r w:rsidRPr="000005B4">
        <w:rPr>
          <w:sz w:val="10"/>
        </w:rPr>
        <w:t xml:space="preserve"> in the late 1940s. Consider both ends of the chronology as it is usually presented, from 1945 until the recent past. </w:t>
      </w:r>
      <w:r w:rsidRPr="00DD11B3">
        <w:rPr>
          <w:rStyle w:val="StyleUnderline"/>
        </w:rPr>
        <w:t>Admirers trace the restructuring of international life in that first year to</w:t>
      </w:r>
      <w:r w:rsidRPr="000005B4">
        <w:rPr>
          <w:sz w:val="10"/>
        </w:rPr>
        <w:t xml:space="preserve"> the visionary institution building that President </w:t>
      </w:r>
      <w:r w:rsidRPr="00DD11B3">
        <w:rPr>
          <w:rStyle w:val="StyleUnderline"/>
        </w:rPr>
        <w:t>Truman</w:t>
      </w:r>
      <w:r w:rsidRPr="000005B4">
        <w:rPr>
          <w:sz w:val="10"/>
        </w:rPr>
        <w:t xml:space="preserve"> oversaw amid World War II, such as the United Nations Conference on International Organization in San Francisco </w:t>
      </w:r>
      <w:r w:rsidRPr="00DD11B3">
        <w:rPr>
          <w:rStyle w:val="StyleUnderline"/>
        </w:rPr>
        <w:t>and</w:t>
      </w:r>
      <w:r w:rsidRPr="000005B4">
        <w:rPr>
          <w:sz w:val="10"/>
        </w:rPr>
        <w:t xml:space="preserve"> its main creation, </w:t>
      </w:r>
      <w:r w:rsidRPr="00DD11B3">
        <w:rPr>
          <w:rStyle w:val="StyleUnderline"/>
        </w:rPr>
        <w:t>the UN Charter</w:t>
      </w:r>
      <w:r w:rsidRPr="000005B4">
        <w:rPr>
          <w:sz w:val="10"/>
        </w:rPr>
        <w:t xml:space="preserve">. In this rendering, the founders conceived the liberal order through a collaborative process of institution building. </w:t>
      </w:r>
      <w:r w:rsidRPr="00DD11B3">
        <w:rPr>
          <w:rStyle w:val="StyleUnderline"/>
        </w:rPr>
        <w:t>The narrative is strikingly nonviolent</w:t>
      </w:r>
      <w:r w:rsidRPr="000005B4">
        <w:rPr>
          <w:sz w:val="10"/>
        </w:rPr>
        <w:t xml:space="preserve">. </w:t>
      </w:r>
      <w:r w:rsidRPr="00DD11B3">
        <w:rPr>
          <w:rStyle w:val="StyleUnderline"/>
        </w:rPr>
        <w:t>In fact, to create the conditions for that visionary world making, the liberal order was conceived in blood. Only months later, the same U.S. president launched two atomic strikes on Imperial Japan, immolating</w:t>
      </w:r>
      <w:r w:rsidRPr="000005B4">
        <w:rPr>
          <w:sz w:val="10"/>
        </w:rPr>
        <w:t xml:space="preserve"> and irradiating </w:t>
      </w:r>
      <w:r w:rsidRPr="00DD11B3">
        <w:rPr>
          <w:rStyle w:val="StyleUnderline"/>
        </w:rPr>
        <w:t>two of its cities after blockade, firebombing, and starvation had not broken its will</w:t>
      </w:r>
      <w:r w:rsidRPr="000005B4">
        <w:rPr>
          <w:sz w:val="10"/>
        </w:rPr>
        <w:t xml:space="preserve">. He did so to put down an adversary that had been brutally pursuing a rival vision for an Asian order of its own. </w:t>
      </w:r>
      <w:r w:rsidRPr="00DD11B3">
        <w:rPr>
          <w:rStyle w:val="StyleUnderline"/>
        </w:rPr>
        <w:t xml:space="preserve">In order to create an order, Washington swept aside a competitor by introducing a genocidal weapon into the world. </w:t>
      </w:r>
      <w:r w:rsidRPr="000005B4">
        <w:rPr>
          <w:sz w:val="10"/>
        </w:rPr>
        <w:t>There are powerful arguments that this was the “least bad” choice available.</w:t>
      </w:r>
      <w:r w:rsidRPr="00DD11B3">
        <w:rPr>
          <w:sz w:val="10"/>
        </w:rPr>
        <w:t>52</w:t>
      </w:r>
      <w:r w:rsidRPr="000005B4">
        <w:rPr>
          <w:sz w:val="10"/>
        </w:rPr>
        <w:t xml:space="preserve"> Tellingly, though, in panegyrics for a dying liberalism, the words “Hiroshima” and “Nagasaki” hardly appear. If there were liberal principles that underpinned the UN as it was founded in 1945, they were at first self-determination and sovereignty rather than democracy and human rights. </w:t>
      </w:r>
      <w:r w:rsidRPr="00DD11B3">
        <w:rPr>
          <w:rStyle w:val="StyleUnderline"/>
        </w:rPr>
        <w:t>The world order was hardly born “liberal”</w:t>
      </w:r>
      <w:r w:rsidRPr="000005B4">
        <w:rPr>
          <w:sz w:val="10"/>
        </w:rPr>
        <w:t xml:space="preserve"> in the sense implied today: recall that </w:t>
      </w:r>
      <w:r w:rsidRPr="00DD11B3">
        <w:rPr>
          <w:rStyle w:val="StyleUnderline"/>
        </w:rPr>
        <w:t>two of the permanent five members of the</w:t>
      </w:r>
      <w:r w:rsidRPr="000005B4">
        <w:rPr>
          <w:sz w:val="10"/>
        </w:rPr>
        <w:t xml:space="preserve"> </w:t>
      </w:r>
      <w:r w:rsidRPr="00DD11B3">
        <w:rPr>
          <w:rStyle w:val="StyleUnderline"/>
        </w:rPr>
        <w:lastRenderedPageBreak/>
        <w:t>UN</w:t>
      </w:r>
      <w:r w:rsidRPr="000005B4">
        <w:rPr>
          <w:sz w:val="10"/>
        </w:rPr>
        <w:t xml:space="preserve"> </w:t>
      </w:r>
      <w:r w:rsidRPr="00DD11B3">
        <w:rPr>
          <w:rStyle w:val="StyleUnderline"/>
        </w:rPr>
        <w:t>Security Council</w:t>
      </w:r>
      <w:r w:rsidRPr="000005B4">
        <w:rPr>
          <w:sz w:val="10"/>
        </w:rPr>
        <w:t xml:space="preserve"> </w:t>
      </w:r>
      <w:r w:rsidRPr="00DD11B3">
        <w:rPr>
          <w:rStyle w:val="StyleUnderline"/>
        </w:rPr>
        <w:t>were totalitarian communist states</w:t>
      </w:r>
      <w:r w:rsidRPr="000005B4">
        <w:rPr>
          <w:sz w:val="10"/>
        </w:rPr>
        <w:t xml:space="preserve">, </w:t>
      </w:r>
      <w:r w:rsidRPr="00DD11B3">
        <w:rPr>
          <w:rStyle w:val="StyleUnderline"/>
        </w:rPr>
        <w:t>and two of the democracies were managing colonial empires that they would not relinquish for decades</w:t>
      </w:r>
      <w:r w:rsidRPr="000005B4">
        <w:rPr>
          <w:sz w:val="10"/>
        </w:rPr>
        <w:t xml:space="preserve">. </w:t>
      </w:r>
      <w:r w:rsidRPr="00DD11B3">
        <w:rPr>
          <w:rStyle w:val="StyleUnderline"/>
        </w:rPr>
        <w:t>Then and now, modern liberalism is antithetical to the grave exertion of state power still practiced in 58 countries, the death penalty</w:t>
      </w:r>
      <w:r w:rsidRPr="000005B4">
        <w:rPr>
          <w:sz w:val="10"/>
        </w:rPr>
        <w:t xml:space="preserve">. To be sure, the birth of the post-1945 world order did advance some liberal ideas broadly. </w:t>
      </w:r>
      <w:r w:rsidRPr="00DD11B3">
        <w:rPr>
          <w:rStyle w:val="StyleUnderline"/>
        </w:rPr>
        <w:t>The</w:t>
      </w:r>
      <w:r w:rsidRPr="000005B4">
        <w:rPr>
          <w:sz w:val="10"/>
        </w:rPr>
        <w:t xml:space="preserve"> general </w:t>
      </w:r>
      <w:r w:rsidRPr="00DD11B3">
        <w:rPr>
          <w:rStyle w:val="StyleUnderline"/>
        </w:rPr>
        <w:t>norm against imperial aggression</w:t>
      </w:r>
      <w:r w:rsidRPr="000005B4">
        <w:rPr>
          <w:sz w:val="10"/>
        </w:rPr>
        <w:t xml:space="preserve"> was one. This, however, </w:t>
      </w:r>
      <w:r w:rsidRPr="00DD11B3">
        <w:rPr>
          <w:rStyle w:val="StyleUnderline"/>
        </w:rPr>
        <w:t>was not strong enough to prevent</w:t>
      </w:r>
      <w:r w:rsidRPr="000005B4">
        <w:rPr>
          <w:sz w:val="10"/>
        </w:rPr>
        <w:t xml:space="preserve"> or dislodge </w:t>
      </w:r>
      <w:r w:rsidRPr="00DD11B3">
        <w:rPr>
          <w:rStyle w:val="StyleUnderline"/>
        </w:rPr>
        <w:t>China’s seizure of Tibet, the bids of Turkey</w:t>
      </w:r>
      <w:r w:rsidRPr="000005B4">
        <w:rPr>
          <w:sz w:val="10"/>
        </w:rPr>
        <w:t xml:space="preserve"> and Greece </w:t>
      </w:r>
      <w:r w:rsidRPr="00DD11B3">
        <w:rPr>
          <w:rStyle w:val="StyleUnderline"/>
        </w:rPr>
        <w:t>to grab Cyprus, Israel’s occupation of Gaza</w:t>
      </w:r>
      <w:r w:rsidRPr="000005B4">
        <w:rPr>
          <w:sz w:val="10"/>
        </w:rPr>
        <w:t xml:space="preserve"> and the West Bank, </w:t>
      </w:r>
      <w:r w:rsidRPr="00DD11B3">
        <w:rPr>
          <w:rStyle w:val="StyleUnderline"/>
        </w:rPr>
        <w:t>India’s occupation of Kashmir</w:t>
      </w:r>
      <w:r w:rsidRPr="000005B4">
        <w:rPr>
          <w:sz w:val="10"/>
        </w:rPr>
        <w:t xml:space="preserve"> and annexation of Goa, </w:t>
      </w:r>
      <w:r w:rsidRPr="00DD11B3">
        <w:rPr>
          <w:rStyle w:val="StyleUnderline"/>
        </w:rPr>
        <w:t>Indonesia’s occupation of East Timor, or</w:t>
      </w:r>
      <w:r w:rsidRPr="000005B4">
        <w:rPr>
          <w:sz w:val="10"/>
        </w:rPr>
        <w:t xml:space="preserve"> indeed </w:t>
      </w:r>
      <w:r w:rsidRPr="00DD11B3">
        <w:rPr>
          <w:rStyle w:val="StyleUnderline"/>
        </w:rPr>
        <w:t>the Soviet Union’s occupation of Eastern Europe</w:t>
      </w:r>
      <w:r w:rsidRPr="000005B4">
        <w:rPr>
          <w:sz w:val="10"/>
        </w:rPr>
        <w:t xml:space="preserve">. </w:t>
      </w:r>
      <w:r w:rsidRPr="00DD11B3">
        <w:rPr>
          <w:rStyle w:val="StyleUnderline"/>
        </w:rPr>
        <w:t>At the other end of the chronology</w:t>
      </w:r>
      <w:r w:rsidRPr="000005B4">
        <w:rPr>
          <w:sz w:val="10"/>
        </w:rPr>
        <w:t xml:space="preserve">, the present moment, </w:t>
      </w:r>
      <w:r w:rsidRPr="00DD11B3">
        <w:rPr>
          <w:rStyle w:val="StyleUnderline"/>
        </w:rPr>
        <w:t xml:space="preserve">consider that the U.S. </w:t>
      </w:r>
      <w:r w:rsidRPr="000005B4">
        <w:rPr>
          <w:sz w:val="10"/>
        </w:rPr>
        <w:t xml:space="preserve">hegemon </w:t>
      </w:r>
      <w:r w:rsidRPr="00DD11B3">
        <w:rPr>
          <w:rStyle w:val="StyleUnderline"/>
        </w:rPr>
        <w:t xml:space="preserve">has been waging a “war on terror” </w:t>
      </w:r>
      <w:r w:rsidRPr="000005B4">
        <w:rPr>
          <w:sz w:val="10"/>
        </w:rPr>
        <w:t xml:space="preserve">against Islamist jihadi groups </w:t>
      </w:r>
      <w:r w:rsidRPr="00DD11B3">
        <w:rPr>
          <w:rStyle w:val="StyleUnderline"/>
        </w:rPr>
        <w:t xml:space="preserve">since </w:t>
      </w:r>
      <w:r w:rsidRPr="000005B4">
        <w:rPr>
          <w:sz w:val="10"/>
        </w:rPr>
        <w:t>the 9/11 attacks of 20</w:t>
      </w:r>
      <w:r w:rsidRPr="00DD11B3">
        <w:rPr>
          <w:rStyle w:val="StyleUnderline"/>
        </w:rPr>
        <w:t>01</w:t>
      </w:r>
      <w:r w:rsidRPr="000005B4">
        <w:rPr>
          <w:sz w:val="10"/>
        </w:rPr>
        <w:t xml:space="preserve">. </w:t>
      </w:r>
      <w:r w:rsidRPr="00DD11B3">
        <w:rPr>
          <w:rStyle w:val="StyleUnderline"/>
        </w:rPr>
        <w:t>In pursuing</w:t>
      </w:r>
      <w:r w:rsidRPr="000005B4">
        <w:rPr>
          <w:sz w:val="10"/>
        </w:rPr>
        <w:t xml:space="preserve"> the liberal cause of </w:t>
      </w:r>
      <w:r w:rsidRPr="00DD11B3">
        <w:rPr>
          <w:rStyle w:val="StyleUnderline"/>
        </w:rPr>
        <w:t>democratization</w:t>
      </w:r>
      <w:r w:rsidRPr="000005B4">
        <w:rPr>
          <w:sz w:val="10"/>
        </w:rPr>
        <w:t xml:space="preserve"> as an antidote to terror, </w:t>
      </w:r>
      <w:r w:rsidRPr="00DD11B3">
        <w:rPr>
          <w:rStyle w:val="StyleUnderline"/>
        </w:rPr>
        <w:t>Washington entered</w:t>
      </w:r>
      <w:r w:rsidRPr="000005B4">
        <w:rPr>
          <w:sz w:val="10"/>
        </w:rPr>
        <w:t xml:space="preserve"> </w:t>
      </w:r>
      <w:r w:rsidRPr="00DD11B3">
        <w:rPr>
          <w:rStyle w:val="StyleUnderline"/>
        </w:rPr>
        <w:t>the age of</w:t>
      </w:r>
      <w:r w:rsidRPr="000005B4">
        <w:rPr>
          <w:sz w:val="10"/>
        </w:rPr>
        <w:t xml:space="preserve"> “enhanced interrogation” and </w:t>
      </w:r>
      <w:r w:rsidRPr="00DD11B3">
        <w:rPr>
          <w:rStyle w:val="StyleUnderline"/>
        </w:rPr>
        <w:t>preventive war</w:t>
      </w:r>
      <w:r w:rsidRPr="000005B4">
        <w:rPr>
          <w:sz w:val="10"/>
        </w:rPr>
        <w:t xml:space="preserve">. </w:t>
      </w:r>
      <w:r w:rsidRPr="00DD11B3">
        <w:rPr>
          <w:rStyle w:val="StyleUnderline"/>
        </w:rPr>
        <w:t>Now, with</w:t>
      </w:r>
      <w:r w:rsidRPr="000005B4">
        <w:rPr>
          <w:sz w:val="10"/>
        </w:rPr>
        <w:t xml:space="preserve"> new weapons (</w:t>
      </w:r>
      <w:r w:rsidRPr="00DD11B3">
        <w:rPr>
          <w:rStyle w:val="StyleUnderline"/>
        </w:rPr>
        <w:t>drones</w:t>
      </w:r>
      <w:r w:rsidRPr="000005B4">
        <w:rPr>
          <w:sz w:val="10"/>
        </w:rPr>
        <w:t xml:space="preserve">) at hand, </w:t>
      </w:r>
      <w:r w:rsidRPr="00DD11B3">
        <w:rPr>
          <w:rStyle w:val="StyleUnderline"/>
        </w:rPr>
        <w:t>Washington conducts</w:t>
      </w:r>
      <w:r w:rsidRPr="000005B4">
        <w:rPr>
          <w:sz w:val="10"/>
        </w:rPr>
        <w:t xml:space="preserve"> a sustained campaign of </w:t>
      </w:r>
      <w:r w:rsidRPr="00DD11B3">
        <w:rPr>
          <w:rStyle w:val="StyleUnderline"/>
        </w:rPr>
        <w:t>extrajudicial assassinations</w:t>
      </w:r>
      <w:r w:rsidRPr="000005B4">
        <w:rPr>
          <w:sz w:val="10"/>
        </w:rPr>
        <w:t xml:space="preserve">, often </w:t>
      </w:r>
      <w:r w:rsidRPr="00DD11B3">
        <w:rPr>
          <w:rStyle w:val="StyleUnderline"/>
        </w:rPr>
        <w:t>without the consent of host countries</w:t>
      </w:r>
      <w:r w:rsidRPr="000005B4">
        <w:rPr>
          <w:sz w:val="10"/>
        </w:rPr>
        <w:t xml:space="preserve"> and without seeking formal permission or mandates. </w:t>
      </w:r>
      <w:r w:rsidRPr="00DD11B3">
        <w:rPr>
          <w:rStyle w:val="StyleUnderline"/>
        </w:rPr>
        <w:t>It has conducted renditions</w:t>
      </w:r>
      <w:r w:rsidRPr="000005B4">
        <w:rPr>
          <w:sz w:val="10"/>
        </w:rPr>
        <w:t xml:space="preserve"> of suspected terrorists </w:t>
      </w:r>
      <w:r w:rsidRPr="00DD11B3">
        <w:rPr>
          <w:rStyle w:val="StyleUnderline"/>
        </w:rPr>
        <w:t>without trial</w:t>
      </w:r>
      <w:r w:rsidRPr="000005B4">
        <w:rPr>
          <w:sz w:val="10"/>
        </w:rPr>
        <w:t xml:space="preserve">. </w:t>
      </w:r>
      <w:r w:rsidRPr="00DD11B3">
        <w:rPr>
          <w:rStyle w:val="StyleUnderline"/>
        </w:rPr>
        <w:t>Reluctant to deal with live</w:t>
      </w:r>
      <w:r w:rsidRPr="000005B4">
        <w:rPr>
          <w:sz w:val="10"/>
        </w:rPr>
        <w:t xml:space="preserve"> </w:t>
      </w:r>
      <w:r w:rsidRPr="00DD11B3">
        <w:rPr>
          <w:rStyle w:val="StyleUnderline"/>
        </w:rPr>
        <w:t>captives in indefinite detention</w:t>
      </w:r>
      <w:r w:rsidRPr="000005B4">
        <w:rPr>
          <w:sz w:val="10"/>
        </w:rPr>
        <w:t xml:space="preserve">, </w:t>
      </w:r>
      <w:r w:rsidRPr="00DD11B3">
        <w:rPr>
          <w:rStyle w:val="StyleUnderline"/>
        </w:rPr>
        <w:t>a more liberal president</w:t>
      </w:r>
      <w:r w:rsidRPr="000005B4">
        <w:rPr>
          <w:sz w:val="10"/>
        </w:rPr>
        <w:t xml:space="preserve"> from 2009 increasingly </w:t>
      </w:r>
      <w:r w:rsidRPr="00DD11B3">
        <w:rPr>
          <w:rStyle w:val="StyleUnderline"/>
        </w:rPr>
        <w:t>avoided the dilemma by killing them</w:t>
      </w:r>
      <w:r w:rsidRPr="000005B4">
        <w:rPr>
          <w:sz w:val="10"/>
        </w:rPr>
        <w:t xml:space="preserve">. </w:t>
      </w:r>
      <w:r w:rsidRPr="00DD11B3">
        <w:rPr>
          <w:rStyle w:val="StyleUnderline"/>
        </w:rPr>
        <w:t>Meanwhile, whatever benefits it has wrought, American unipolarity was not peaceful</w:t>
      </w:r>
      <w:r w:rsidRPr="000005B4">
        <w:rPr>
          <w:sz w:val="10"/>
        </w:rPr>
        <w:t xml:space="preserve"> or liberalizing for the unipolar power. </w:t>
      </w:r>
      <w:r w:rsidRPr="00DD11B3">
        <w:rPr>
          <w:rStyle w:val="StyleUnderline"/>
        </w:rPr>
        <w:t>The first two decades of the unipolar Pax Americana after 1989, which made up less than 10 percent of America’s history, generated 25 percent of the nation’s total time at war</w:t>
      </w:r>
      <w:r w:rsidRPr="000005B4">
        <w:rPr>
          <w:sz w:val="10"/>
        </w:rPr>
        <w:t xml:space="preserve">. </w:t>
      </w:r>
      <w:r w:rsidRPr="00DD11B3">
        <w:rPr>
          <w:rStyle w:val="StyleUnderline"/>
        </w:rPr>
        <w:t>That period is more bellicose by an order of magnitude than the preceding eras of bipolarity and multipolarity, in terms of frequency if not intensity</w:t>
      </w:r>
      <w:r w:rsidRPr="000005B4">
        <w:rPr>
          <w:sz w:val="10"/>
        </w:rPr>
        <w:t>.</w:t>
      </w:r>
      <w:r w:rsidRPr="00DD11B3">
        <w:rPr>
          <w:sz w:val="10"/>
        </w:rPr>
        <w:t>53</w:t>
      </w:r>
      <w:r w:rsidRPr="000005B4">
        <w:rPr>
          <w:sz w:val="10"/>
        </w:rPr>
        <w:t xml:space="preserve"> </w:t>
      </w:r>
      <w:r w:rsidRPr="00DD11B3">
        <w:rPr>
          <w:rStyle w:val="StyleUnderline"/>
        </w:rPr>
        <w:t>Whether in Iraq and Libya, or now with U.S. assistance to Saudi Arabia’s indiscriminate bombardment of Yemen, this proclivity to continuous war making has not created a “liberal” condition of peaceful order</w:t>
      </w:r>
      <w:r w:rsidRPr="000005B4">
        <w:rPr>
          <w:sz w:val="10"/>
        </w:rPr>
        <w:t xml:space="preserve">. </w:t>
      </w:r>
      <w:r w:rsidRPr="00DD11B3">
        <w:rPr>
          <w:rStyle w:val="StyleUnderline"/>
        </w:rPr>
        <w:t>At home, there is a continuous state of alarm and vigilance, whereby “normality” is permanently suspended by an unending state of exception</w:t>
      </w:r>
      <w:r w:rsidRPr="000005B4">
        <w:rPr>
          <w:sz w:val="10"/>
        </w:rPr>
        <w:t>. This, combined with an encouraged state of paternalism where citizens are encouraged to be passive consumers of events, has helped weaken the checks and balances of the republican Constitution.</w:t>
      </w:r>
      <w:r w:rsidRPr="00DD11B3">
        <w:rPr>
          <w:rStyle w:val="StyleUnderline"/>
        </w:rPr>
        <w:t>54Detention without trial, secret, warrantless surveillance, unauthorized wars, torture, covert “black sites” — these are not the obvious features of a robust liberal constitutional order</w:t>
      </w:r>
      <w:r w:rsidRPr="000005B4">
        <w:rPr>
          <w:sz w:val="10"/>
        </w:rPr>
        <w:t xml:space="preserve">. If large parts of the world have not accepted liberalism in major areas of civic life, neither has the United States. </w:t>
      </w:r>
      <w:r w:rsidRPr="00DD11B3">
        <w:rPr>
          <w:rStyle w:val="StyleUnderline"/>
        </w:rPr>
        <w:t>Instead of a full reckoning with diplomatic history, nostalgists frame history around the positive creation of new architectures and schemes</w:t>
      </w:r>
      <w:r w:rsidRPr="000005B4">
        <w:rPr>
          <w:sz w:val="10"/>
        </w:rPr>
        <w:t>. Thus the Marshall Plan (1948-1961) figures centrally in America’s postwar historic mission, based on, as Benn Steil puts it, “the moral primacy of democratic government and free economic exchange.”</w:t>
      </w:r>
      <w:r w:rsidRPr="00DD11B3">
        <w:rPr>
          <w:sz w:val="10"/>
        </w:rPr>
        <w:t>55</w:t>
      </w:r>
      <w:r w:rsidRPr="000005B4">
        <w:rPr>
          <w:sz w:val="10"/>
        </w:rPr>
        <w:t xml:space="preserve"> This absolute, almost platonic account of the past has little room for other, less-celebrated events from the same era, such as the British- and U.S.-backed overthrow of Iranian prime ministerMohammad Mossadegh in 1953, deposed despite his commitment to national independence and secular democracy. In this picture, the violence and compromises of hegemony, moral and strategic, almost vanish. </w:t>
      </w:r>
      <w:r w:rsidRPr="00DD11B3">
        <w:rPr>
          <w:rStyle w:val="StyleUnderline"/>
        </w:rPr>
        <w:t>Nostalgia for the liberal order also overlooks the reality that it was enforced through coercion</w:t>
      </w:r>
      <w:r w:rsidRPr="000005B4">
        <w:rPr>
          <w:sz w:val="10"/>
        </w:rPr>
        <w:t xml:space="preserve">. </w:t>
      </w:r>
      <w:r w:rsidRPr="00DD11B3">
        <w:rPr>
          <w:rStyle w:val="StyleUnderline"/>
        </w:rPr>
        <w:t>In the same era, a defining episode in the postwar assertion of American hegemony was the Suez crisis of 1956.</w:t>
      </w:r>
      <w:r w:rsidRPr="000005B4">
        <w:rPr>
          <w:sz w:val="10"/>
        </w:rPr>
        <w:t xml:space="preserve"> </w:t>
      </w:r>
      <w:r w:rsidRPr="00DD11B3">
        <w:rPr>
          <w:rStyle w:val="StyleUnderline"/>
        </w:rPr>
        <w:t xml:space="preserve">In that hinge event </w:t>
      </w:r>
      <w:r w:rsidRPr="000005B4">
        <w:rPr>
          <w:sz w:val="10"/>
        </w:rPr>
        <w:t xml:space="preserve">of the Anglo-American relationship, </w:t>
      </w:r>
      <w:r w:rsidRPr="00DD11B3">
        <w:rPr>
          <w:rStyle w:val="StyleUnderline"/>
        </w:rPr>
        <w:t>the U.S. Sixth Fleet stalked and harassed British ships in the Mediterranean</w:t>
      </w:r>
      <w:r w:rsidRPr="000005B4">
        <w:rPr>
          <w:sz w:val="10"/>
        </w:rPr>
        <w:t xml:space="preserve">, fouling their radar and sonar, </w:t>
      </w:r>
      <w:r w:rsidRPr="00DD11B3">
        <w:rPr>
          <w:rStyle w:val="StyleUnderline"/>
        </w:rPr>
        <w:t>menacing them with aircraft and lighting them up at night with searchlights</w:t>
      </w:r>
      <w:r w:rsidRPr="000005B4">
        <w:rPr>
          <w:sz w:val="10"/>
        </w:rPr>
        <w:t>.</w:t>
      </w:r>
      <w:r w:rsidRPr="00DD11B3">
        <w:rPr>
          <w:sz w:val="10"/>
        </w:rPr>
        <w:t>56</w:t>
      </w:r>
      <w:r w:rsidRPr="000005B4">
        <w:rPr>
          <w:sz w:val="10"/>
        </w:rPr>
        <w:t xml:space="preserve">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w:t>
      </w:r>
      <w:r w:rsidRPr="00DD11B3">
        <w:rPr>
          <w:sz w:val="10"/>
        </w:rPr>
        <w:t>57</w:t>
      </w:r>
      <w:r w:rsidRPr="000005B4">
        <w:rPr>
          <w:sz w:val="10"/>
        </w:rPr>
        <w:t xml:space="preserve"> </w:t>
      </w:r>
      <w:r w:rsidRPr="00DD11B3">
        <w:rPr>
          <w:rStyle w:val="StyleUnderline"/>
        </w:rPr>
        <w:t>Between those two moments in time, the United States practiced geopolitics ruthlessly. It partly did so in the course of its long security competition with the Soviet Union</w:t>
      </w:r>
      <w:r w:rsidRPr="000005B4">
        <w:rPr>
          <w:sz w:val="10"/>
        </w:rPr>
        <w:t xml:space="preserve">. Strikingly, the Cold War as it was actually conducted and lived — where two superpowers did not allow rules, sovereignty, multilateralism, and institutions to constrain them when the stakes were high — does not occupy a prominent place in the mytho-history. </w:t>
      </w:r>
      <w:r w:rsidRPr="00DD11B3">
        <w:rPr>
          <w:rStyle w:val="StyleUnderline"/>
        </w:rPr>
        <w:t>Hardly anywhere in nostalgic reminiscences do there appear the numerous coups that were sponsored or supported by Washington</w:t>
      </w:r>
      <w:r w:rsidRPr="000005B4">
        <w:rPr>
          <w:sz w:val="10"/>
        </w:rPr>
        <w:t xml:space="preserve">. These interventions linked to the United States since 1945 may or may not have been defensible. They certainly violated one of the claimed core principles of “liberal,” “rules-based” order, that of self-determination. </w:t>
      </w:r>
      <w:r w:rsidRPr="00DD11B3">
        <w:rPr>
          <w:rStyle w:val="StyleUnderline"/>
        </w:rPr>
        <w:t>The</w:t>
      </w:r>
      <w:r w:rsidRPr="000005B4">
        <w:rPr>
          <w:sz w:val="10"/>
        </w:rPr>
        <w:t xml:space="preserve"> </w:t>
      </w:r>
      <w:r w:rsidRPr="00DD11B3">
        <w:rPr>
          <w:rStyle w:val="StyleUnderline"/>
        </w:rPr>
        <w:t>U</w:t>
      </w:r>
      <w:r w:rsidRPr="000005B4">
        <w:rPr>
          <w:sz w:val="10"/>
        </w:rPr>
        <w:t xml:space="preserve">nited </w:t>
      </w:r>
      <w:r w:rsidRPr="00DD11B3">
        <w:rPr>
          <w:rStyle w:val="StyleUnderline"/>
        </w:rPr>
        <w:t>S</w:t>
      </w:r>
      <w:r w:rsidRPr="000005B4">
        <w:rPr>
          <w:sz w:val="10"/>
        </w:rPr>
        <w:t xml:space="preserve">tates </w:t>
      </w:r>
      <w:r w:rsidRPr="00DD11B3">
        <w:rPr>
          <w:rStyle w:val="StyleUnderline"/>
        </w:rPr>
        <w:t>not only overthrew governments</w:t>
      </w:r>
      <w:r w:rsidRPr="000005B4">
        <w:rPr>
          <w:sz w:val="10"/>
        </w:rPr>
        <w:t xml:space="preserve"> (sometimes democratically elected ones) — or attempted to — </w:t>
      </w:r>
      <w:r w:rsidRPr="00DD11B3">
        <w:rPr>
          <w:rStyle w:val="StyleUnderline"/>
        </w:rPr>
        <w:t>in</w:t>
      </w:r>
      <w:r w:rsidRPr="000005B4">
        <w:rPr>
          <w:sz w:val="10"/>
        </w:rPr>
        <w:t xml:space="preserve"> </w:t>
      </w:r>
      <w:r w:rsidRPr="00DD11B3">
        <w:rPr>
          <w:rStyle w:val="StyleUnderline"/>
        </w:rPr>
        <w:t>Albania, Ghana, Guatemala, Greece, Cuba, Chile, Iran, El Salvador, Nicaragua, South Vietnam, Argentina, and Grenada</w:t>
      </w:r>
      <w:r w:rsidRPr="000005B4">
        <w:rPr>
          <w:sz w:val="10"/>
        </w:rPr>
        <w:t xml:space="preserve">. </w:t>
      </w:r>
      <w:r w:rsidRPr="00DD11B3">
        <w:rPr>
          <w:rStyle w:val="StyleUnderline"/>
        </w:rPr>
        <w:t>It also supported violently illiberal forces, from Islamist mujahideen in Afghanistan-Pakistan and President Hosni Mubarak’s oppressive state in Egypt to the Indonesian Suharto regime and its death squads</w:t>
      </w:r>
      <w:r w:rsidRPr="000005B4">
        <w:rPr>
          <w:sz w:val="10"/>
        </w:rPr>
        <w:t xml:space="preserve">. </w:t>
      </w:r>
      <w:r w:rsidRPr="00DD11B3">
        <w:rPr>
          <w:rStyle w:val="StyleUnderline"/>
        </w:rPr>
        <w:t>A mainstay of U.S. hegemony in the Persian Gulf is its partnership with Saudi Arabia, an absolutist state that beheads apostates and survives by making concessions to Wahhabi theocrats</w:t>
      </w:r>
      <w:r w:rsidRPr="000005B4">
        <w:rPr>
          <w:sz w:val="10"/>
        </w:rPr>
        <w:t xml:space="preserve">. </w:t>
      </w:r>
      <w:r w:rsidRPr="00DD11B3">
        <w:rPr>
          <w:rStyle w:val="StyleUnderline"/>
        </w:rPr>
        <w:t>It is currently waging a brutal campaign against rebels in Yemen that</w:t>
      </w:r>
      <w:r w:rsidRPr="000005B4">
        <w:rPr>
          <w:sz w:val="10"/>
        </w:rPr>
        <w:t xml:space="preserve">, according to Amnesty International, </w:t>
      </w:r>
      <w:r w:rsidRPr="00DD11B3">
        <w:rPr>
          <w:rStyle w:val="StyleUnderline"/>
        </w:rPr>
        <w:t xml:space="preserve">includes attacks that are </w:t>
      </w:r>
      <w:r w:rsidRPr="00DD11B3">
        <w:rPr>
          <w:rStyle w:val="StyleUnderline"/>
        </w:rPr>
        <w:lastRenderedPageBreak/>
        <w:t>“indiscriminate, disproportionate or directed against civilians</w:t>
      </w:r>
      <w:r w:rsidRPr="000005B4">
        <w:rPr>
          <w:sz w:val="10"/>
        </w:rPr>
        <w:t xml:space="preserve"> and civilian objects, </w:t>
      </w:r>
      <w:r w:rsidRPr="00DD11B3">
        <w:rPr>
          <w:rStyle w:val="StyleUnderline"/>
        </w:rPr>
        <w:t>including funeral gatherings, schools, markets, residential areas and civilian boats</w:t>
      </w:r>
      <w:r w:rsidRPr="000005B4">
        <w:rPr>
          <w:sz w:val="10"/>
        </w:rPr>
        <w:t>.”</w:t>
      </w:r>
      <w:r w:rsidRPr="00DD11B3">
        <w:rPr>
          <w:sz w:val="10"/>
        </w:rPr>
        <w:t>58</w:t>
      </w:r>
      <w:r w:rsidRPr="000005B4">
        <w:rPr>
          <w:sz w:val="10"/>
        </w:rPr>
        <w:t xml:space="preserve"> </w:t>
      </w:r>
      <w:r w:rsidRPr="00DD11B3">
        <w:rPr>
          <w:rStyle w:val="StyleUnderline"/>
        </w:rPr>
        <w:t xml:space="preserve">NATO allies </w:t>
      </w:r>
      <w:r w:rsidRPr="000005B4">
        <w:rPr>
          <w:sz w:val="10"/>
        </w:rPr>
        <w:t xml:space="preserve">on the European continent for decades </w:t>
      </w:r>
      <w:r w:rsidRPr="00DD11B3">
        <w:rPr>
          <w:rStyle w:val="StyleUnderline"/>
        </w:rPr>
        <w:t>included authoritarian Portugal and Greece</w:t>
      </w:r>
      <w:r w:rsidRPr="000005B4">
        <w:rPr>
          <w:sz w:val="10"/>
        </w:rPr>
        <w:t xml:space="preserve">. </w:t>
      </w:r>
      <w:r w:rsidRPr="00DD11B3">
        <w:rPr>
          <w:rStyle w:val="StyleUnderline"/>
        </w:rPr>
        <w:t>West Germany</w:t>
      </w:r>
      <w:r w:rsidRPr="000005B4">
        <w:rPr>
          <w:sz w:val="10"/>
        </w:rPr>
        <w:t xml:space="preserve">, the poster child of the liberal order, </w:t>
      </w:r>
      <w:r w:rsidRPr="00DD11B3">
        <w:rPr>
          <w:rStyle w:val="StyleUnderline"/>
        </w:rPr>
        <w:t>did not have elections during its first four years,</w:t>
      </w:r>
      <w:r w:rsidRPr="000005B4">
        <w:rPr>
          <w:sz w:val="10"/>
        </w:rPr>
        <w:t xml:space="preserve"> </w:t>
      </w:r>
      <w:r w:rsidRPr="00DD11B3">
        <w:rPr>
          <w:rStyle w:val="StyleUnderline"/>
        </w:rPr>
        <w:t>and its proud social democracy retained officials who had been security elites in the Third Reich</w:t>
      </w:r>
      <w:r w:rsidRPr="000005B4">
        <w:rPr>
          <w:sz w:val="10"/>
        </w:rPr>
        <w:t>.</w:t>
      </w:r>
      <w:r w:rsidRPr="00DD11B3">
        <w:rPr>
          <w:sz w:val="10"/>
        </w:rPr>
        <w:t>59</w:t>
      </w:r>
      <w:r w:rsidRPr="000005B4">
        <w:rPr>
          <w:sz w:val="10"/>
        </w:rPr>
        <w:t xml:space="preserve"> Former Nazi mandarins stuffed the highest levels of government, including the Foreign Office and the Interior and Justice Ministries. Several former Nazi generals would later become senior commanders in the Bundeswehr. </w:t>
      </w:r>
      <w:r w:rsidRPr="00DD11B3">
        <w:rPr>
          <w:rStyle w:val="StyleUnderline"/>
        </w:rPr>
        <w:t>And in the 1948 Italian elections, the CIA helped ensure the electoral defeat of communists by funding anti-communist parties, forging documents to discredit the Communist Party, and warning Italians that if they publicly supported the party they would be barred from entering the U</w:t>
      </w:r>
      <w:r w:rsidRPr="000005B4">
        <w:rPr>
          <w:sz w:val="10"/>
        </w:rPr>
        <w:t xml:space="preserve">nited </w:t>
      </w:r>
      <w:r w:rsidRPr="00DD11B3">
        <w:rPr>
          <w:rStyle w:val="StyleUnderline"/>
        </w:rPr>
        <w:t>S</w:t>
      </w:r>
      <w:r w:rsidRPr="000005B4">
        <w:rPr>
          <w:sz w:val="10"/>
        </w:rPr>
        <w:t xml:space="preserve">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w:t>
      </w:r>
      <w:r w:rsidRPr="00DD11B3">
        <w:rPr>
          <w:rStyle w:val="StyleUnderline"/>
        </w:rPr>
        <w:t>In dismantling the power of old European colonial empires, the United States erected a form of domination that had an imperial quality of its own. Consider one of its more ambitious ventures in liberal ordering: the invasion and remaking of Iraq</w:t>
      </w:r>
      <w:r w:rsidRPr="000005B4">
        <w:rPr>
          <w:sz w:val="10"/>
        </w:rPr>
        <w:t xml:space="preserve">. </w:t>
      </w:r>
      <w:r w:rsidRPr="00DD11B3">
        <w:rPr>
          <w:rStyle w:val="StyleUnderline"/>
        </w:rPr>
        <w:t>The occupiers of Iraq regarded themselves as liberators</w:t>
      </w:r>
      <w:r w:rsidRPr="000005B4">
        <w:rPr>
          <w:sz w:val="10"/>
        </w:rPr>
        <w:t>.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w:t>
      </w:r>
      <w:r w:rsidRPr="00DD11B3">
        <w:rPr>
          <w:sz w:val="10"/>
        </w:rPr>
        <w:t>60</w:t>
      </w:r>
      <w:r w:rsidRPr="000005B4">
        <w:rPr>
          <w:sz w:val="10"/>
        </w:rPr>
        <w:t xml:space="preserve"> The United States continued to impose itself on Iraqi politics when it wanted, demanding and receiving the resignation of elected prime minister Ibrahim al-Jaafari in May 2007. </w:t>
      </w:r>
      <w:r w:rsidRPr="00DD11B3">
        <w:rPr>
          <w:rStyle w:val="StyleUnderline"/>
        </w:rPr>
        <w:t>Intended to implant market democracy, these measures infringed the country’s sovereign democratic will. In other words, the liberators were freeing the Iraqis to conform with the occupier’s preferences. It remains hard to have an empire without imperialism</w:t>
      </w:r>
      <w:r w:rsidRPr="000005B4">
        <w:rPr>
          <w:sz w:val="10"/>
        </w:rPr>
        <w:t xml:space="preserve">. </w:t>
      </w:r>
      <w:r w:rsidRPr="00DD11B3">
        <w:rPr>
          <w:rStyle w:val="StyleUnderline"/>
        </w:rPr>
        <w:t>Yet many visions of liberal order erase the historical process of imperialism, decentering</w:t>
      </w:r>
      <w:r w:rsidRPr="000005B4">
        <w:rPr>
          <w:sz w:val="10"/>
        </w:rPr>
        <w:t>, as Jeanne Morefield argues, “</w:t>
      </w:r>
      <w:r w:rsidRPr="00DD11B3">
        <w:rPr>
          <w:rStyle w:val="StyleUnderline"/>
        </w:rPr>
        <w:t>imperial violence while simultaneously positing the necessity of imperial action</w:t>
      </w:r>
      <w:r w:rsidRPr="000005B4">
        <w:rPr>
          <w:sz w:val="10"/>
        </w:rPr>
        <w:t>.”</w:t>
      </w:r>
      <w:r w:rsidRPr="00DD11B3">
        <w:rPr>
          <w:sz w:val="10"/>
        </w:rPr>
        <w:t>61</w:t>
      </w:r>
      <w:r w:rsidRPr="000005B4">
        <w:rPr>
          <w:sz w:val="10"/>
        </w:rPr>
        <w:t xml:space="preserve">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DD11B3">
        <w:rPr>
          <w:rStyle w:val="StyleUnderline"/>
        </w:rPr>
        <w:t>As a dogma of foreign policy, liberalism is jealous, intolerant, and messianic. Applied unchecked, it leads to its own illiberal opposite</w:t>
      </w:r>
      <w:r w:rsidRPr="000005B4">
        <w:rPr>
          <w:sz w:val="10"/>
        </w:rPr>
        <w:t>.</w:t>
      </w:r>
      <w:r w:rsidRPr="00DD11B3">
        <w:rPr>
          <w:sz w:val="10"/>
        </w:rPr>
        <w:t>62</w:t>
      </w:r>
      <w:r w:rsidRPr="000005B4">
        <w:rPr>
          <w:sz w:val="10"/>
        </w:rPr>
        <w:t xml:space="preserve">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a superpower attempting to create a liberal order permits itself to employ unsentimental methods. Thus in February 2017, David Petraeus could recall sincerely that “to protect freedom here at home, we adopted a foreign policy that sought to protect and, where possible, promote freedom abroad, along with human rights and rule of law,” invoking American values such as “political pluralism” and “a free and open society.”</w:t>
      </w:r>
      <w:r w:rsidRPr="00DD11B3">
        <w:rPr>
          <w:sz w:val="10"/>
        </w:rPr>
        <w:t>63</w:t>
      </w:r>
      <w:r w:rsidRPr="000005B4">
        <w:rPr>
          <w:sz w:val="10"/>
        </w:rPr>
        <w:t xml:space="preserve"> Yet as commander in Iraq, Petraeus sought to reverse that country’s implosion and salvage victory by compromising these standards. To that fight, he brought pragmatic, byzantine divide-and-exploit methods, paying for the defection of former Iraqi insurgents and working with Shia paramilitary units not known for their commitment to the Hague conventions. As director of the CIA, Petraeus advocated and implemented a campaign of “signature” drone strikes, whereby the assailant knowingly targets a group gathering — at a funeral for an al Qaeda member, for instance — because of their suspicious behavior and association, rather than through verified identification of the presence of individual persons. Such strikes, therefore, can also threaten noncombatants and the innocent.</w:t>
      </w:r>
      <w:r w:rsidRPr="00DD11B3">
        <w:rPr>
          <w:sz w:val="10"/>
        </w:rPr>
        <w:t>64</w:t>
      </w:r>
      <w:r w:rsidRPr="000005B4">
        <w:rPr>
          <w:sz w:val="10"/>
        </w:rPr>
        <w:t xml:space="preserve"> To bolster the struggling rebellion in Syria, Petraeus later in 2015 advocated luring away and recruiting “opportunistic” members of the jihadist Jabhat al-Nusra, then formally affiliated with al Qaeda.</w:t>
      </w:r>
      <w:r w:rsidRPr="00DD11B3">
        <w:rPr>
          <w:sz w:val="10"/>
        </w:rPr>
        <w:t>65</w:t>
      </w:r>
      <w:r w:rsidRPr="000005B4">
        <w:rPr>
          <w:sz w:val="10"/>
        </w:rPr>
        <w:t xml:space="preserve"> This is not the place to arbitrate the wisdom and legitimacy of such measures. Dealing with conflicts in such places is a choice of agonies, and no doubt Petraeus and his peers regard themselves as guarding Americans while they sleep and trafficking with lesser evils to keep greater ones at bay. But note that a senior advocate of liberal order can also advocate measures that risk “crowd killing” and that involve enlistment of members of jihadi terrorist organizations and collaboration with sectarian governments. </w:t>
      </w:r>
      <w:r w:rsidRPr="00DD11B3">
        <w:rPr>
          <w:rStyle w:val="StyleUnderline"/>
        </w:rPr>
        <w:t xml:space="preserve">Champions of liberalism must somehow navigate their ideals through the illiberal demands of warfare. </w:t>
      </w:r>
      <w:r w:rsidRPr="000005B4">
        <w:rPr>
          <w:sz w:val="10"/>
        </w:rPr>
        <w:t xml:space="preserve">Nostalgists for the liberal order also betray a shallow conception of their central idea, liberalism. They conflate liberalism with other desirable phenomena, like capitalism and democracy. They neglect the possibility of illiberal democracy, and illiberal capitalism. Majority democratic rule does not equate with, or necessarily produce, a liberal protection of individual rights such as the presumption of innocence or trial by jury, a liberal tolerance for opposition and dissent, or a constitutional order that separates powers and constrains government through an independent judiciary or a free press. Capitalism can also be illiberal, as the Chinese Communist Party demonstrates. One of America’s long-term allies, Singapore, evolved as a supervised market democracy that curtailed the right to dissent. South Korea, an ally and protectorate within America’s Asian system, evolved first as a dictatorship under authoritarian founding fathers who were also modernizers, Syngman Rhee and Park Chung Hee. These authoritarians nurtured the chaebol business groups, Hyundai, Daewoo, and Samsung. Free markets took root first as highly protected markets under unfree political conditions. Such contradictions are absent from liberal-order panegyrics. </w:t>
      </w:r>
      <w:r w:rsidRPr="00DD11B3">
        <w:rPr>
          <w:rStyle w:val="StyleUnderline"/>
        </w:rPr>
        <w:t>As it is recalled, the “liberal order” embodies the permanent commitment of the United States to alliances and institutions without coercion. A broader historical perspective suggests, however, that Trump’s coercive treatment of allies is less of a break with the past than is often thought. In reality, the United States has often coerced allies with threats of abandonment and punishment</w:t>
      </w:r>
      <w:r w:rsidRPr="000005B4">
        <w:rPr>
          <w:sz w:val="10"/>
        </w:rPr>
        <w:t>.</w:t>
      </w:r>
      <w:r w:rsidRPr="00DD11B3">
        <w:rPr>
          <w:sz w:val="10"/>
        </w:rPr>
        <w:t>66</w:t>
      </w:r>
      <w:r w:rsidRPr="000005B4">
        <w:rPr>
          <w:sz w:val="10"/>
        </w:rPr>
        <w:t xml:space="preserve"> In 1954, Secretary of State John Foster Dulles threatened Europe with an “agonizing reappraisal” of alliances. In 1973 and 1974, President Richard Nixon and his national security adviser Henry </w:t>
      </w:r>
      <w:r w:rsidRPr="00DD11B3">
        <w:rPr>
          <w:rStyle w:val="StyleUnderline"/>
        </w:rPr>
        <w:t>Kissinger suspended intelligence and nuclear cooperation with Britain to punish noncooperation over a U.S.-initiated declaration of principles</w:t>
      </w:r>
      <w:r w:rsidRPr="000005B4">
        <w:rPr>
          <w:sz w:val="10"/>
        </w:rPr>
        <w:t xml:space="preserve"> and the </w:t>
      </w:r>
      <w:r w:rsidRPr="00DD11B3">
        <w:rPr>
          <w:rStyle w:val="StyleUnderline"/>
        </w:rPr>
        <w:t>privacy</w:t>
      </w:r>
      <w:r w:rsidRPr="000005B4">
        <w:rPr>
          <w:sz w:val="10"/>
        </w:rPr>
        <w:t xml:space="preserve"> of bilateral and UK-European Economic Community </w:t>
      </w:r>
      <w:r w:rsidRPr="00DD11B3">
        <w:rPr>
          <w:rStyle w:val="StyleUnderline"/>
        </w:rPr>
        <w:t>discussions</w:t>
      </w:r>
      <w:r w:rsidRPr="000005B4">
        <w:rPr>
          <w:sz w:val="10"/>
        </w:rPr>
        <w:t xml:space="preserve">. The United States has used the threat of abandonment to persuade allies and clients to cancel their nuclear programs, including West Germany, Japan, and Taiwan, while threatening adversaries with sanctions or preventive war. The demand that European allies shoulder more of the burden of military expenditure has been a staple of U.S. diplomacy, from President Eisenhower to former secretary of defense Robert Gates. Despite Britain spending blood and treasure in Afghanistan and Iraq to support the war on terror and cement its standing in Washington, President Obama made a blunt threat that departing from the European Union would place the UK at the “back of the queue” when seeking a bilateral free trade agreement. </w:t>
      </w:r>
      <w:r w:rsidRPr="00DD11B3">
        <w:rPr>
          <w:rStyle w:val="StyleUnderline"/>
        </w:rPr>
        <w:t xml:space="preserve">Assured commitment to institutions and allies through only positive solidarity is a false memory. This underlines the pattern whereby Washington underwrites a liberal world order not by adhering to its principles but by stepping outside them, practicing punishment, threats, and bribes that it would not accept if directed at itself. In “liberal order” litanies, another persistent claim is that the order was “rules-based.” It was </w:t>
      </w:r>
      <w:r w:rsidRPr="00DD11B3">
        <w:rPr>
          <w:rStyle w:val="StyleUnderline"/>
        </w:rPr>
        <w:lastRenderedPageBreak/>
        <w:t>not. Rules exist, and flouting them can have costs. But at critical moments for strong states such as the permanent five members of the UN Security Council, rules proved to be slippery; they were invoked, stretched, arbitrarily altered, or ignored, as interest permitted</w:t>
      </w:r>
      <w:r w:rsidRPr="000005B4">
        <w:rPr>
          <w:sz w:val="10"/>
        </w:rPr>
        <w:t xml:space="preserve">. The unreality of nostalgic legalism was illustrated in the summer of 2016 by two adversaries who both at different times have appealed to “rules” as the arbiter of international order. China defied the unanimous ruling of the Permanent Court of Arbitration, which found against its territorial claims, and continued to expand into the South China Sea and seize disputed waters, islands, and shoals. At the same time, </w:t>
      </w:r>
      <w:r w:rsidRPr="00DD11B3">
        <w:rPr>
          <w:rStyle w:val="StyleUnderline"/>
        </w:rPr>
        <w:t>the</w:t>
      </w:r>
      <w:r w:rsidRPr="000005B4">
        <w:rPr>
          <w:sz w:val="10"/>
        </w:rPr>
        <w:t xml:space="preserve"> </w:t>
      </w:r>
      <w:r w:rsidRPr="00DD11B3">
        <w:rPr>
          <w:rStyle w:val="StyleUnderline"/>
        </w:rPr>
        <w:t>U</w:t>
      </w:r>
      <w:r w:rsidRPr="000005B4">
        <w:rPr>
          <w:sz w:val="10"/>
        </w:rPr>
        <w:t xml:space="preserve">nited </w:t>
      </w:r>
      <w:r w:rsidRPr="00DD11B3">
        <w:rPr>
          <w:rStyle w:val="StyleUnderline"/>
        </w:rPr>
        <w:t>S</w:t>
      </w:r>
      <w:r w:rsidRPr="000005B4">
        <w:rPr>
          <w:sz w:val="10"/>
        </w:rPr>
        <w:t xml:space="preserve">tates </w:t>
      </w:r>
      <w:r w:rsidRPr="00DD11B3">
        <w:rPr>
          <w:rStyle w:val="StyleUnderline"/>
        </w:rPr>
        <w:t>appealed to China to respect the “legally binding” verdict yet had not</w:t>
      </w:r>
      <w:r w:rsidRPr="000005B4">
        <w:rPr>
          <w:sz w:val="10"/>
        </w:rPr>
        <w:t xml:space="preserve"> even </w:t>
      </w:r>
      <w:r w:rsidRPr="00DD11B3">
        <w:rPr>
          <w:rStyle w:val="StyleUnderline"/>
        </w:rPr>
        <w:t>ratified</w:t>
      </w:r>
      <w:r w:rsidRPr="000005B4">
        <w:rPr>
          <w:sz w:val="10"/>
        </w:rPr>
        <w:t xml:space="preserve"> the </w:t>
      </w:r>
      <w:r w:rsidRPr="00DD11B3">
        <w:rPr>
          <w:rStyle w:val="StyleUnderline"/>
        </w:rPr>
        <w:t>UN</w:t>
      </w:r>
      <w:r w:rsidRPr="000005B4">
        <w:rPr>
          <w:sz w:val="10"/>
        </w:rPr>
        <w:t xml:space="preserve"> </w:t>
      </w:r>
      <w:r w:rsidRPr="00DD11B3">
        <w:rPr>
          <w:rStyle w:val="StyleUnderline"/>
        </w:rPr>
        <w:t>C</w:t>
      </w:r>
      <w:r w:rsidRPr="000005B4">
        <w:rPr>
          <w:sz w:val="10"/>
        </w:rPr>
        <w:t xml:space="preserve">onvention on the </w:t>
      </w:r>
      <w:r w:rsidRPr="00DD11B3">
        <w:rPr>
          <w:rStyle w:val="StyleUnderline"/>
        </w:rPr>
        <w:t>L</w:t>
      </w:r>
      <w:r w:rsidRPr="000005B4">
        <w:rPr>
          <w:sz w:val="10"/>
        </w:rPr>
        <w:t xml:space="preserve">aw </w:t>
      </w:r>
      <w:r w:rsidRPr="00DD11B3">
        <w:rPr>
          <w:rStyle w:val="StyleUnderline"/>
        </w:rPr>
        <w:t>o</w:t>
      </w:r>
      <w:r w:rsidRPr="000005B4">
        <w:rPr>
          <w:sz w:val="10"/>
        </w:rPr>
        <w:t xml:space="preserve">f the </w:t>
      </w:r>
      <w:r w:rsidRPr="00DD11B3">
        <w:rPr>
          <w:rStyle w:val="StyleUnderline"/>
        </w:rPr>
        <w:t>S</w:t>
      </w:r>
      <w:r w:rsidRPr="000005B4">
        <w:rPr>
          <w:sz w:val="10"/>
        </w:rPr>
        <w:t xml:space="preserve">ea </w:t>
      </w:r>
      <w:r w:rsidRPr="00DD11B3">
        <w:rPr>
          <w:rStyle w:val="StyleUnderline"/>
        </w:rPr>
        <w:t>that it urged China to observe</w:t>
      </w:r>
      <w:r w:rsidRPr="000005B4">
        <w:rPr>
          <w:sz w:val="10"/>
        </w:rPr>
        <w:t xml:space="preserve">. </w:t>
      </w:r>
      <w:r w:rsidRPr="00DD11B3">
        <w:rPr>
          <w:rStyle w:val="StyleUnderline"/>
        </w:rPr>
        <w:t>From ignoring the International Court of Justice over the mining of Nicaraguan harbors in 1986 to bombing Serbia in 1999 without a UN mandate, the United States has infringed on the letter of international law when it has found that other interests or values were compelling. It exercised a vigilante’s privilege.</w:t>
      </w:r>
      <w:r w:rsidRPr="000005B4">
        <w:rPr>
          <w:sz w:val="10"/>
        </w:rPr>
        <w:t xml:space="preserve"> So too did other major powers. For less powerful and emerging states, the writ of liberal order was often remote, as they “routed around” rules to pursue their interests. In this century, Africa, from the Great Lakes region to the Sudan, has seen millions butchered, displaced, and unavenged. The era may have involved greater degrees of “rule following” than earlier eras. But it was not “based” on the observation of rules, at least not for the major powers. To rebrand this fraught history of power politics as an era of rule-bound civility is perverse. There is nothing intrinsically wrong in calling for the conservation, or restoration, of an order on the basis that it represents something better. In this case, though, the nostalgia rests on delusion — about what the world was and what it can be.</w:t>
      </w:r>
    </w:p>
    <w:p w14:paraId="559FB73F" w14:textId="77777777" w:rsidR="00FE2D95" w:rsidRPr="00827355" w:rsidRDefault="00FE2D95" w:rsidP="00FE2D95">
      <w:pPr>
        <w:pStyle w:val="Heading4"/>
      </w:pPr>
      <w:r w:rsidRPr="00827355">
        <w:t xml:space="preserve">US hegemony causes war- Ukraine proves </w:t>
      </w:r>
    </w:p>
    <w:p w14:paraId="6B45CF3D" w14:textId="77777777" w:rsidR="00FE2D95" w:rsidRDefault="00FE2D95" w:rsidP="00FE2D95">
      <w:r>
        <w:t xml:space="preserve">Xin </w:t>
      </w:r>
      <w:r>
        <w:rPr>
          <w:rStyle w:val="Style13ptBold"/>
        </w:rPr>
        <w:t>Ping 22</w:t>
      </w:r>
      <w:r>
        <w:t xml:space="preserve"> - commentator on international affairs, writing regularly for Global Times, China Daily, and other publications, 3/20/23, Global Times, “US hegemony: the culprit of Ukraine crisis”, </w:t>
      </w:r>
      <w:hyperlink r:id="rId11" w:history="1">
        <w:r>
          <w:rPr>
            <w:rStyle w:val="Hyperlink"/>
          </w:rPr>
          <w:t>https://www.globaltimes.cn/page/202203/1255314.shtml</w:t>
        </w:r>
      </w:hyperlink>
      <w:r>
        <w:t xml:space="preserve"> //nb </w:t>
      </w:r>
    </w:p>
    <w:p w14:paraId="702C51D1" w14:textId="77777777" w:rsidR="00FE2D95" w:rsidRPr="00827355" w:rsidRDefault="00FE2D95" w:rsidP="00FE2D95">
      <w:pPr>
        <w:rPr>
          <w:sz w:val="16"/>
        </w:rPr>
      </w:pPr>
      <w:r w:rsidRPr="00827355">
        <w:rPr>
          <w:sz w:val="16"/>
        </w:rPr>
        <w:t xml:space="preserve">"Let the gull'd fool the toils of war pursue, where bleed the many to enrich the few," wrote the 18th-century English poet William Shenstone. That is what is exactly happening during the Russia-Ukraine conflict. Whether it's the people of war-torn Ukraine, sanction-ridden Russia, or insecurity-ingrained Europe, all have suffered greatly. </w:t>
      </w:r>
      <w:r>
        <w:rPr>
          <w:highlight w:val="cyan"/>
          <w:u w:val="single"/>
        </w:rPr>
        <w:t>The US, the culprit of the Ukraine crisis, has been constantly taking advantage of others' misfortune to maintain its hegemony.</w:t>
      </w:r>
      <w:r>
        <w:rPr>
          <w:u w:val="single"/>
        </w:rPr>
        <w:t xml:space="preserve"> </w:t>
      </w:r>
      <w:r w:rsidRPr="00827355">
        <w:rPr>
          <w:sz w:val="16"/>
        </w:rPr>
        <w:t xml:space="preserve">Every why has a wherefore. Edward Carr, a leading British scholar of international relations, reminded people more than 80 years ago that the US was a master in using kindness to disguise selfishness. Boasting abundant resources, strong industry and geographical advantage, Ukraine could have achieved development. While the country pursued a relatively balanced policy in the early years of its independence, the US supported and incited the Orange Revolution in 2004 and the Square Revolution in 2014 to push for a pro-Western agenda, splitting Ukraine politically from within and geopolitically between Russia and Europe. It is really thought-provoking that the "Gateway to Europe" has become one of the poorest countries in Europe, the frontline of NATO's eastward expansion, and the fault line of "color revolutions" and conflicts. In 2014 when the crisis broke out in eastern Ukraine, while Germany, France, Russia and Ukraine held several rounds of consultations and signed two Minsk Agreements to cool down the situation, the US took an opposite direction to fan the flame by inciting the anti-Russian and pro-Western forces in Ukraine to escalate the conflicts on the ground. </w:t>
      </w:r>
      <w:r>
        <w:rPr>
          <w:u w:val="single"/>
        </w:rPr>
        <w:t xml:space="preserve">In the current Russia-Ukraine conflict, the </w:t>
      </w:r>
      <w:r>
        <w:rPr>
          <w:highlight w:val="cyan"/>
          <w:u w:val="single"/>
        </w:rPr>
        <w:t>US is reaping the benefits without getting itself involved militarily</w:t>
      </w:r>
      <w:r>
        <w:rPr>
          <w:u w:val="single"/>
        </w:rPr>
        <w:t xml:space="preserve">. It never intended to come to Ukraine's </w:t>
      </w:r>
      <w:r>
        <w:rPr>
          <w:highlight w:val="cyan"/>
          <w:u w:val="single"/>
        </w:rPr>
        <w:t>rescue, the idea used as a political tool by the US to trap Russia in a seemingly endless conflict.</w:t>
      </w:r>
      <w:r>
        <w:rPr>
          <w:u w:val="single"/>
        </w:rPr>
        <w:t xml:space="preserve"> </w:t>
      </w:r>
      <w:r w:rsidRPr="00827355">
        <w:rPr>
          <w:sz w:val="16"/>
        </w:rPr>
        <w:t xml:space="preserve">We might need to go a bit further back into history to conclude how the US hegemony had created all the security trouble for Europe, Russia and Ukraine. It is well known that </w:t>
      </w:r>
      <w:r>
        <w:rPr>
          <w:u w:val="single"/>
        </w:rPr>
        <w:t xml:space="preserve">the </w:t>
      </w:r>
      <w:r>
        <w:rPr>
          <w:highlight w:val="cyan"/>
          <w:u w:val="single"/>
        </w:rPr>
        <w:t>US</w:t>
      </w:r>
      <w:r>
        <w:rPr>
          <w:u w:val="single"/>
        </w:rPr>
        <w:t xml:space="preserve"> became a global superpower after the two world wars which </w:t>
      </w:r>
      <w:r>
        <w:rPr>
          <w:highlight w:val="cyan"/>
          <w:u w:val="single"/>
        </w:rPr>
        <w:t>plunged Europe into chaos</w:t>
      </w:r>
      <w:r>
        <w:rPr>
          <w:u w:val="single"/>
        </w:rPr>
        <w:t xml:space="preserve"> and destruction </w:t>
      </w:r>
      <w:r>
        <w:rPr>
          <w:highlight w:val="cyan"/>
          <w:u w:val="single"/>
        </w:rPr>
        <w:t>and led to its dependence on the US military hegemon</w:t>
      </w:r>
      <w:r w:rsidRPr="00827355">
        <w:rPr>
          <w:sz w:val="16"/>
          <w:highlight w:val="cyan"/>
        </w:rPr>
        <w:t>y</w:t>
      </w:r>
      <w:r w:rsidRPr="00827355">
        <w:rPr>
          <w:sz w:val="16"/>
        </w:rPr>
        <w:t xml:space="preserve"> and NATO. Looking for a pathway to common security, Europe and the US signed the Helsinki Accords with the Soviet Union in 1975, which saw the establishment of the Organization for Security and Cooperation as well as the indivisible, cooperative and comprehensive approach to security. However, after the Cold War, the </w:t>
      </w:r>
      <w:r>
        <w:rPr>
          <w:highlight w:val="cyan"/>
          <w:u w:val="single"/>
        </w:rPr>
        <w:t>US</w:t>
      </w:r>
      <w:r>
        <w:rPr>
          <w:u w:val="single"/>
        </w:rPr>
        <w:t xml:space="preserve"> overturned the European security agend</w:t>
      </w:r>
      <w:r w:rsidRPr="00827355">
        <w:rPr>
          <w:sz w:val="16"/>
        </w:rPr>
        <w:t xml:space="preserve">a and </w:t>
      </w:r>
      <w:r>
        <w:rPr>
          <w:highlight w:val="cyan"/>
          <w:u w:val="single"/>
        </w:rPr>
        <w:t>rejected Russia's bid to join NATO four times</w:t>
      </w:r>
      <w:r>
        <w:rPr>
          <w:u w:val="single"/>
        </w:rPr>
        <w:t>. The aim was to make Russia the imaginary foe to justify US hegemony.</w:t>
      </w:r>
      <w:r w:rsidRPr="00827355">
        <w:rPr>
          <w:sz w:val="16"/>
        </w:rPr>
        <w:t xml:space="preserve"> Since 1999, the </w:t>
      </w:r>
      <w:r>
        <w:rPr>
          <w:u w:val="single"/>
        </w:rPr>
        <w:t>US launched five major NATO expansions</w:t>
      </w:r>
      <w:r w:rsidRPr="00827355">
        <w:rPr>
          <w:sz w:val="16"/>
        </w:rPr>
        <w:t xml:space="preserve">, pushing its borders eastward by more than 1,000 kilometers to include a large number of Eastern European countries, </w:t>
      </w:r>
      <w:r>
        <w:rPr>
          <w:u w:val="single"/>
        </w:rPr>
        <w:t>splitting Europe further.</w:t>
      </w:r>
      <w:r w:rsidRPr="00827355">
        <w:rPr>
          <w:sz w:val="16"/>
        </w:rPr>
        <w:t xml:space="preserve"> It also promised Ukraine, Georgia and other members of the Commonwealth of Independent States (CIS) NATO membership, posing a realistic threat at the doorstep of Russia. </w:t>
      </w:r>
      <w:r>
        <w:rPr>
          <w:highlight w:val="cyan"/>
          <w:u w:val="single"/>
        </w:rPr>
        <w:t>Due</w:t>
      </w:r>
      <w:r>
        <w:rPr>
          <w:u w:val="single"/>
        </w:rPr>
        <w:t xml:space="preserve"> </w:t>
      </w:r>
      <w:r>
        <w:rPr>
          <w:highlight w:val="cyan"/>
          <w:u w:val="single"/>
        </w:rPr>
        <w:t>to</w:t>
      </w:r>
      <w:r>
        <w:rPr>
          <w:u w:val="single"/>
        </w:rPr>
        <w:t xml:space="preserve"> the </w:t>
      </w:r>
      <w:r>
        <w:rPr>
          <w:highlight w:val="cyan"/>
          <w:u w:val="single"/>
        </w:rPr>
        <w:t>hegemonic</w:t>
      </w:r>
      <w:r>
        <w:rPr>
          <w:u w:val="single"/>
        </w:rPr>
        <w:t xml:space="preserve"> mentality and actions by the </w:t>
      </w:r>
      <w:r>
        <w:rPr>
          <w:highlight w:val="cyan"/>
          <w:u w:val="single"/>
        </w:rPr>
        <w:t>US</w:t>
      </w:r>
      <w:r>
        <w:rPr>
          <w:u w:val="single"/>
        </w:rPr>
        <w:t xml:space="preserve">, the vision of indivisible common security broke into pieces, and </w:t>
      </w:r>
      <w:r>
        <w:rPr>
          <w:highlight w:val="cyan"/>
          <w:u w:val="single"/>
        </w:rPr>
        <w:t>Russia</w:t>
      </w:r>
      <w:r>
        <w:rPr>
          <w:u w:val="single"/>
        </w:rPr>
        <w:t xml:space="preserve">, </w:t>
      </w:r>
      <w:r>
        <w:rPr>
          <w:highlight w:val="cyan"/>
          <w:u w:val="single"/>
        </w:rPr>
        <w:t>Ukraine</w:t>
      </w:r>
      <w:r>
        <w:rPr>
          <w:u w:val="single"/>
        </w:rPr>
        <w:t xml:space="preserve"> and </w:t>
      </w:r>
      <w:r>
        <w:rPr>
          <w:highlight w:val="cyan"/>
          <w:u w:val="single"/>
        </w:rPr>
        <w:t>Europe</w:t>
      </w:r>
      <w:r>
        <w:rPr>
          <w:u w:val="single"/>
        </w:rPr>
        <w:t xml:space="preserve"> </w:t>
      </w:r>
      <w:r>
        <w:rPr>
          <w:highlight w:val="cyan"/>
          <w:u w:val="single"/>
        </w:rPr>
        <w:t>were left in a security dilemma and constant conflicts</w:t>
      </w:r>
      <w:r>
        <w:rPr>
          <w:u w:val="single"/>
        </w:rPr>
        <w:t>.</w:t>
      </w:r>
      <w:r w:rsidRPr="00827355">
        <w:rPr>
          <w:sz w:val="16"/>
        </w:rPr>
        <w:t xml:space="preserve"> Former US congressman Tulsi Gabbard stated in a recent interview that President Joe Biden could have ended the crisis by promising not to admit Ukraine to NATO. But he didn't, because the US is seeking an excuse to impose sanctions on Russia, and it could profit from war for the American military-industrial complex. Ukraine has become another victim in a series of global security crises instigated by the </w:t>
      </w:r>
      <w:r>
        <w:rPr>
          <w:highlight w:val="cyan"/>
          <w:u w:val="single"/>
        </w:rPr>
        <w:t>US</w:t>
      </w:r>
      <w:r w:rsidRPr="00827355">
        <w:rPr>
          <w:sz w:val="16"/>
        </w:rPr>
        <w:t xml:space="preserve">, just like Iraq, Afghanistan, and Syria. Now the </w:t>
      </w:r>
      <w:r>
        <w:rPr>
          <w:highlight w:val="cyan"/>
          <w:u w:val="single"/>
        </w:rPr>
        <w:t>hegemonic</w:t>
      </w:r>
      <w:r>
        <w:rPr>
          <w:u w:val="single"/>
        </w:rPr>
        <w:t xml:space="preserve"> </w:t>
      </w:r>
      <w:r>
        <w:rPr>
          <w:highlight w:val="cyan"/>
          <w:u w:val="single"/>
        </w:rPr>
        <w:t>power</w:t>
      </w:r>
      <w:r>
        <w:rPr>
          <w:u w:val="single"/>
        </w:rPr>
        <w:t xml:space="preserve"> is pushing for an Asian version of NATO expansion via its Indo-Pacific Strategy, </w:t>
      </w:r>
      <w:r>
        <w:rPr>
          <w:highlight w:val="cyan"/>
          <w:u w:val="single"/>
        </w:rPr>
        <w:t>aiming</w:t>
      </w:r>
      <w:r>
        <w:rPr>
          <w:u w:val="single"/>
        </w:rPr>
        <w:t xml:space="preserve"> </w:t>
      </w:r>
      <w:r>
        <w:rPr>
          <w:highlight w:val="cyan"/>
          <w:u w:val="single"/>
        </w:rPr>
        <w:t>to</w:t>
      </w:r>
      <w:r>
        <w:rPr>
          <w:u w:val="single"/>
        </w:rPr>
        <w:t xml:space="preserve"> </w:t>
      </w:r>
      <w:r>
        <w:rPr>
          <w:highlight w:val="cyan"/>
          <w:u w:val="single"/>
        </w:rPr>
        <w:t>contain</w:t>
      </w:r>
      <w:r>
        <w:rPr>
          <w:u w:val="single"/>
        </w:rPr>
        <w:t xml:space="preserve"> </w:t>
      </w:r>
      <w:r>
        <w:rPr>
          <w:highlight w:val="cyan"/>
          <w:u w:val="single"/>
        </w:rPr>
        <w:t>China</w:t>
      </w:r>
      <w:r>
        <w:rPr>
          <w:u w:val="single"/>
        </w:rPr>
        <w:t>.</w:t>
      </w:r>
      <w:r w:rsidRPr="00827355">
        <w:rPr>
          <w:sz w:val="16"/>
        </w:rPr>
        <w:t xml:space="preserve"> </w:t>
      </w:r>
      <w:r>
        <w:rPr>
          <w:highlight w:val="cyan"/>
          <w:u w:val="single"/>
        </w:rPr>
        <w:t>Hegemony is the source of evil and chaos</w:t>
      </w:r>
      <w:r>
        <w:rPr>
          <w:u w:val="single"/>
        </w:rPr>
        <w:t>, while the common security is the only correct option to avoid and end crises</w:t>
      </w:r>
      <w:r w:rsidRPr="00827355">
        <w:rPr>
          <w:sz w:val="16"/>
        </w:rPr>
        <w:t xml:space="preserve">. Whether it is Europe or Asia, the rationales of security are the same: Security cannot be enjoyed exclusively, but only shared; It is not a zero-sum game, but win-win </w:t>
      </w:r>
      <w:r w:rsidRPr="00827355">
        <w:rPr>
          <w:sz w:val="16"/>
        </w:rPr>
        <w:lastRenderedPageBreak/>
        <w:t xml:space="preserve">cooperation. History may prove again that, </w:t>
      </w:r>
      <w:r>
        <w:rPr>
          <w:u w:val="single"/>
        </w:rPr>
        <w:t xml:space="preserve">the one who makes a fool of others will eventually make a fool of himself. </w:t>
      </w:r>
    </w:p>
    <w:p w14:paraId="6F4BA619" w14:textId="77777777" w:rsidR="00FE2D95" w:rsidRPr="00827355" w:rsidRDefault="00FE2D95" w:rsidP="00FE2D95"/>
    <w:p w14:paraId="443011EE" w14:textId="77777777" w:rsidR="00FE2D95" w:rsidRDefault="00FE2D95" w:rsidP="00FE2D95">
      <w:pPr>
        <w:pStyle w:val="Heading3"/>
      </w:pPr>
      <w:r>
        <w:lastRenderedPageBreak/>
        <w:t>Turn – Heg Bad- China War</w:t>
      </w:r>
    </w:p>
    <w:p w14:paraId="032CB341" w14:textId="77777777" w:rsidR="00FE2D95" w:rsidRDefault="00FE2D95" w:rsidP="00FE2D95"/>
    <w:p w14:paraId="64E56548" w14:textId="77777777" w:rsidR="00FE2D95" w:rsidRPr="00827355" w:rsidRDefault="00FE2D95" w:rsidP="00FE2D95">
      <w:pPr>
        <w:pStyle w:val="Heading4"/>
      </w:pPr>
      <w:r>
        <w:t>It’s the US pursuit of hegemony vis a vis China that causes US-China war</w:t>
      </w:r>
    </w:p>
    <w:p w14:paraId="4F6B5C7D" w14:textId="77777777" w:rsidR="00FE2D95" w:rsidRDefault="00FE2D95" w:rsidP="00FE2D95">
      <w:r>
        <w:t xml:space="preserve">Chas W. </w:t>
      </w:r>
      <w:r>
        <w:rPr>
          <w:rStyle w:val="Style13ptBold"/>
        </w:rPr>
        <w:t>Freeman 20 –</w:t>
      </w:r>
      <w:r>
        <w:t xml:space="preserve"> a retired career diplomat who was Assistant Secretary of Defense for International Security Affairs, earning the highest public service awards of the Department of Defense for reestablishing defense and military relations with China, 2020, “China’s Challenge to American Hegemony: Remarks to the Global Strategy Forum”, https://mepc.org/speeches/chinas-challenge-american-hegemony//AN</w:t>
      </w:r>
    </w:p>
    <w:p w14:paraId="64C81661" w14:textId="77777777" w:rsidR="00FE2D95" w:rsidRDefault="00FE2D95" w:rsidP="00FE2D95">
      <w:pPr>
        <w:rPr>
          <w:u w:val="single"/>
        </w:rPr>
      </w:pPr>
      <w:r>
        <w:rPr>
          <w:sz w:val="16"/>
        </w:rPr>
        <w:t xml:space="preserve">The People's Republic of China has used force when measures short of war have proven inadequate to secure its borders or strategic interests (as in Korea, India, and Vietnam), but, by marked contrast with India in Goa or Indonesia in Timor-Leste, it gave diplomacy the decades needed to resolve the Hong Kong and Macau issues without bloodshed. Beijing has shown a similar preference for negotiations rather than the use of force to settle the Taiwan issue. Cross-strait tensions are lessening. It should be encouraging that China has insisted on United Nations authorization for its military activities abroad, which are directed at peacekeeping and against piracy. Still, </w:t>
      </w:r>
      <w:r>
        <w:rPr>
          <w:rStyle w:val="Emphasis"/>
          <w:highlight w:val="cyan"/>
        </w:rPr>
        <w:t>China is modernizing its military</w:t>
      </w:r>
      <w:r>
        <w:rPr>
          <w:u w:val="single"/>
        </w:rPr>
        <w:t xml:space="preserve"> at a peculiar moment of history</w:t>
      </w:r>
      <w:r>
        <w:rPr>
          <w:sz w:val="16"/>
        </w:rPr>
        <w:t xml:space="preserve">. The United States inherited worldwide military superiority from the collapse of its Soviet rival. Without much discussion, it has embraced the neo-conservative agenda of sustaining this superiority at all costs. But </w:t>
      </w:r>
      <w:r>
        <w:rPr>
          <w:highlight w:val="cyan"/>
          <w:u w:val="single"/>
        </w:rPr>
        <w:t>rising</w:t>
      </w:r>
      <w:r>
        <w:rPr>
          <w:u w:val="single"/>
        </w:rPr>
        <w:t xml:space="preserve"> Chinese </w:t>
      </w:r>
      <w:r>
        <w:rPr>
          <w:highlight w:val="cyan"/>
          <w:u w:val="single"/>
        </w:rPr>
        <w:t>defense capabilities</w:t>
      </w:r>
      <w:r>
        <w:rPr>
          <w:sz w:val="16"/>
        </w:rPr>
        <w:t xml:space="preserve"> erode American supremacy. China's </w:t>
      </w:r>
      <w:r>
        <w:rPr>
          <w:highlight w:val="cyan"/>
          <w:u w:val="single"/>
        </w:rPr>
        <w:t>new</w:t>
      </w:r>
      <w:r>
        <w:rPr>
          <w:u w:val="single"/>
        </w:rPr>
        <w:t xml:space="preserve"> anti-carrier </w:t>
      </w:r>
      <w:r>
        <w:rPr>
          <w:highlight w:val="cyan"/>
          <w:u w:val="single"/>
        </w:rPr>
        <w:t>weapons</w:t>
      </w:r>
      <w:r>
        <w:rPr>
          <w:sz w:val="16"/>
        </w:rPr>
        <w:t xml:space="preserve"> endanger U.S. force projection capabilities in the Western Pacific; its </w:t>
      </w:r>
      <w:r>
        <w:rPr>
          <w:highlight w:val="cyan"/>
          <w:u w:val="single"/>
        </w:rPr>
        <w:t>anti-satellite programs</w:t>
      </w:r>
      <w:r>
        <w:rPr>
          <w:sz w:val="16"/>
        </w:rPr>
        <w:t xml:space="preserve"> imperil U.S. global surveillance </w:t>
      </w:r>
      <w:r>
        <w:rPr>
          <w:highlight w:val="cyan"/>
          <w:u w:val="single"/>
        </w:rPr>
        <w:t>and communication capabilities</w:t>
      </w:r>
      <w:r>
        <w:rPr>
          <w:sz w:val="16"/>
        </w:rPr>
        <w:t xml:space="preserve">; its growing operations in cyberspace menace U.S. government operations and the economy of the American homeland alike. These are serious challenges not just to American hegemony but to core U.S. interests. They have begun to draw a response. </w:t>
      </w:r>
      <w:r>
        <w:rPr>
          <w:highlight w:val="cyan"/>
          <w:u w:val="single"/>
        </w:rPr>
        <w:t>T</w:t>
      </w:r>
      <w:r>
        <w:rPr>
          <w:rStyle w:val="Emphasis"/>
          <w:highlight w:val="cyan"/>
        </w:rPr>
        <w:t>he result is a</w:t>
      </w:r>
      <w:r>
        <w:rPr>
          <w:rStyle w:val="Emphasis"/>
        </w:rPr>
        <w:t xml:space="preserve"> deeply </w:t>
      </w:r>
      <w:r>
        <w:rPr>
          <w:rStyle w:val="Emphasis"/>
          <w:highlight w:val="cyan"/>
        </w:rPr>
        <w:t>troubled Sino-American military relationship</w:t>
      </w:r>
      <w:r>
        <w:rPr>
          <w:u w:val="single"/>
        </w:rPr>
        <w:t xml:space="preserve"> despite the diminishing prospects for war in the Taiwan Strait</w:t>
      </w:r>
      <w:r>
        <w:rPr>
          <w:sz w:val="16"/>
        </w:rPr>
        <w:t xml:space="preserve">. </w:t>
      </w:r>
      <w:r>
        <w:rPr>
          <w:highlight w:val="cyan"/>
          <w:u w:val="single"/>
        </w:rPr>
        <w:t>China will persevere</w:t>
      </w:r>
      <w:r>
        <w:rPr>
          <w:u w:val="single"/>
        </w:rPr>
        <w:t xml:space="preserve"> in its efforts </w:t>
      </w:r>
      <w:r>
        <w:rPr>
          <w:highlight w:val="cyan"/>
          <w:u w:val="single"/>
        </w:rPr>
        <w:t>to</w:t>
      </w:r>
      <w:r>
        <w:rPr>
          <w:u w:val="single"/>
        </w:rPr>
        <w:t xml:space="preserve"> build a credible </w:t>
      </w:r>
      <w:r>
        <w:rPr>
          <w:highlight w:val="cyan"/>
          <w:u w:val="single"/>
        </w:rPr>
        <w:t>counter</w:t>
      </w:r>
      <w:r>
        <w:rPr>
          <w:u w:val="single"/>
        </w:rPr>
        <w:t xml:space="preserve"> to </w:t>
      </w:r>
      <w:r>
        <w:rPr>
          <w:highlight w:val="cyan"/>
          <w:u w:val="single"/>
        </w:rPr>
        <w:t>America</w:t>
      </w:r>
      <w:r>
        <w:rPr>
          <w:u w:val="single"/>
        </w:rPr>
        <w:t xml:space="preserve">n coercion. </w:t>
      </w:r>
      <w:r>
        <w:rPr>
          <w:rStyle w:val="Emphasis"/>
          <w:highlight w:val="cyan"/>
        </w:rPr>
        <w:t>The U</w:t>
      </w:r>
      <w:r>
        <w:rPr>
          <w:rStyle w:val="Emphasis"/>
        </w:rPr>
        <w:t xml:space="preserve">nited </w:t>
      </w:r>
      <w:r>
        <w:rPr>
          <w:rStyle w:val="Emphasis"/>
          <w:highlight w:val="cyan"/>
        </w:rPr>
        <w:t>S</w:t>
      </w:r>
      <w:r>
        <w:rPr>
          <w:rStyle w:val="Emphasis"/>
        </w:rPr>
        <w:t xml:space="preserve">tates </w:t>
      </w:r>
      <w:r>
        <w:rPr>
          <w:rStyle w:val="Emphasis"/>
          <w:highlight w:val="cyan"/>
        </w:rPr>
        <w:t xml:space="preserve">will not </w:t>
      </w:r>
      <w:r>
        <w:rPr>
          <w:rStyle w:val="Emphasis"/>
        </w:rPr>
        <w:t xml:space="preserve">soon </w:t>
      </w:r>
      <w:r>
        <w:rPr>
          <w:rStyle w:val="Emphasis"/>
          <w:highlight w:val="cyan"/>
        </w:rPr>
        <w:t>abandon its obsession with</w:t>
      </w:r>
      <w:r>
        <w:rPr>
          <w:rStyle w:val="Emphasis"/>
        </w:rPr>
        <w:t xml:space="preserve"> the </w:t>
      </w:r>
      <w:r>
        <w:rPr>
          <w:rStyle w:val="Emphasis"/>
          <w:highlight w:val="cyan"/>
        </w:rPr>
        <w:t>retention of absolute military superiority</w:t>
      </w:r>
      <w:r>
        <w:rPr>
          <w:rStyle w:val="Emphasis"/>
        </w:rPr>
        <w:t xml:space="preserve"> everywhere</w:t>
      </w:r>
      <w:r>
        <w:rPr>
          <w:u w:val="single"/>
        </w:rPr>
        <w:t xml:space="preserve">. </w:t>
      </w:r>
      <w:r>
        <w:rPr>
          <w:highlight w:val="cyan"/>
          <w:u w:val="single"/>
        </w:rPr>
        <w:t xml:space="preserve">A less hegemonic objective </w:t>
      </w:r>
      <w:r>
        <w:rPr>
          <w:u w:val="single"/>
        </w:rPr>
        <w:t xml:space="preserve">would </w:t>
      </w:r>
      <w:r>
        <w:rPr>
          <w:highlight w:val="cyan"/>
          <w:u w:val="single"/>
        </w:rPr>
        <w:t xml:space="preserve">allow the U.S. to accommodate a </w:t>
      </w:r>
      <w:r>
        <w:rPr>
          <w:u w:val="single"/>
        </w:rPr>
        <w:t xml:space="preserve">more </w:t>
      </w:r>
      <w:r>
        <w:rPr>
          <w:highlight w:val="cyan"/>
          <w:u w:val="single"/>
        </w:rPr>
        <w:t>powerful China while retaining</w:t>
      </w:r>
      <w:r>
        <w:rPr>
          <w:u w:val="single"/>
        </w:rPr>
        <w:t xml:space="preserve"> the ability to prevail in any </w:t>
      </w:r>
      <w:r>
        <w:rPr>
          <w:highlight w:val="cyan"/>
          <w:u w:val="single"/>
        </w:rPr>
        <w:t>conflict</w:t>
      </w:r>
      <w:r>
        <w:rPr>
          <w:u w:val="single"/>
        </w:rPr>
        <w:t xml:space="preserve"> with it. </w:t>
      </w:r>
      <w:r>
        <w:rPr>
          <w:highlight w:val="cyan"/>
          <w:u w:val="single"/>
        </w:rPr>
        <w:t>As things are,</w:t>
      </w:r>
      <w:r>
        <w:rPr>
          <w:u w:val="single"/>
        </w:rPr>
        <w:t xml:space="preserve"> increasingly overt </w:t>
      </w:r>
      <w:r>
        <w:rPr>
          <w:highlight w:val="cyan"/>
          <w:u w:val="single"/>
        </w:rPr>
        <w:t>military confrontation between China and the U</w:t>
      </w:r>
      <w:r>
        <w:rPr>
          <w:u w:val="single"/>
        </w:rPr>
        <w:t xml:space="preserve">nited </w:t>
      </w:r>
      <w:r>
        <w:rPr>
          <w:highlight w:val="cyan"/>
          <w:u w:val="single"/>
        </w:rPr>
        <w:t>S</w:t>
      </w:r>
      <w:r>
        <w:rPr>
          <w:u w:val="single"/>
        </w:rPr>
        <w:t xml:space="preserve">tates </w:t>
      </w:r>
      <w:r>
        <w:rPr>
          <w:highlight w:val="cyan"/>
          <w:u w:val="single"/>
        </w:rPr>
        <w:t>is likely.</w:t>
      </w:r>
      <w:r>
        <w:rPr>
          <w:u w:val="single"/>
        </w:rPr>
        <w:t xml:space="preserve"> </w:t>
      </w:r>
      <w:r>
        <w:rPr>
          <w:sz w:val="16"/>
        </w:rPr>
        <w:t xml:space="preserve">These </w:t>
      </w:r>
      <w:r>
        <w:rPr>
          <w:highlight w:val="cyan"/>
          <w:u w:val="single"/>
        </w:rPr>
        <w:t>inherent tensions</w:t>
      </w:r>
      <w:r>
        <w:rPr>
          <w:sz w:val="16"/>
        </w:rPr>
        <w:t xml:space="preserve"> — along with those arising from the huge bilateral trade imbalance in favor of China — </w:t>
      </w:r>
      <w:r>
        <w:rPr>
          <w:rStyle w:val="StyleUnderline"/>
          <w:highlight w:val="cyan"/>
        </w:rPr>
        <w:t>a</w:t>
      </w:r>
      <w:r>
        <w:rPr>
          <w:highlight w:val="cyan"/>
          <w:u w:val="single"/>
        </w:rPr>
        <w:t>re why</w:t>
      </w:r>
      <w:r>
        <w:rPr>
          <w:u w:val="single"/>
        </w:rPr>
        <w:t xml:space="preserve"> the idea of </w:t>
      </w:r>
      <w:r>
        <w:rPr>
          <w:highlight w:val="cyan"/>
          <w:u w:val="single"/>
        </w:rPr>
        <w:t xml:space="preserve">a </w:t>
      </w:r>
      <w:r>
        <w:rPr>
          <w:rStyle w:val="Emphasis"/>
          <w:highlight w:val="cyan"/>
        </w:rPr>
        <w:t>US-China duopoly</w:t>
      </w:r>
      <w:r>
        <w:rPr>
          <w:u w:val="single"/>
        </w:rPr>
        <w:t xml:space="preserve"> like the so-called G-2 </w:t>
      </w:r>
      <w:r>
        <w:rPr>
          <w:rStyle w:val="Emphasis"/>
          <w:highlight w:val="cyan"/>
        </w:rPr>
        <w:t>is infeasible</w:t>
      </w:r>
      <w:r>
        <w:rPr>
          <w:u w:val="single"/>
        </w:rPr>
        <w:t xml:space="preserve"> even if it were desirable, which it is not.</w:t>
      </w:r>
      <w:r>
        <w:rPr>
          <w:sz w:val="16"/>
        </w:rPr>
        <w:t xml:space="preserve"> Still, the world economy is about to see the displacement of the United States from its 20th Century preeminence. China will join the U.S., the EU, and Japan at the top. India, Brazil, Russia, and others in the G-20 will follow. What is in prospect is not the hegemony of one or two countries but its opposite — a multipolar balance of economic power. 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Xiaochuan's cautious suggestion last spring that it would be better to manage the dollar down to a sustainable international role than to have it collapse. But America is out of practice at dealing with independent power centers. For the past two decades the United States has been the undisputed global hegemon. For 40 years before that, it was the indispensable arbiter of the bloc of nations known as the "free world."</w:t>
      </w:r>
      <w:r>
        <w:rPr>
          <w:u w:val="single"/>
        </w:rPr>
        <w:t xml:space="preserve"> American politicians are unaccustomed to formulating policy through multilateral consultations with other nations. Beijing isn't very good at this either, but seems more open to it than Washington. </w:t>
      </w:r>
      <w:r>
        <w:rPr>
          <w:rStyle w:val="Emphasis"/>
        </w:rPr>
        <w:t>The United States will, as always, do what must be done</w:t>
      </w:r>
      <w:r>
        <w:rPr>
          <w:rStyle w:val="Emphasis"/>
          <w:b w:val="0"/>
          <w:bCs/>
        </w:rPr>
        <w:t>,</w:t>
      </w:r>
      <w:r>
        <w:rPr>
          <w:b/>
          <w:bCs/>
          <w:u w:val="single"/>
        </w:rPr>
        <w:t xml:space="preserve"> </w:t>
      </w:r>
      <w:r>
        <w:rPr>
          <w:u w:val="single"/>
        </w:rPr>
        <w:t xml:space="preserve">after it has exhausted all of the alternatives. But this will take time and cost the United States further prestige and influence. Meanwhile, </w:t>
      </w:r>
      <w:r>
        <w:rPr>
          <w:highlight w:val="cyan"/>
          <w:u w:val="single"/>
        </w:rPr>
        <w:t>China's global role will grow</w:t>
      </w:r>
      <w:r>
        <w:rPr>
          <w:u w:val="single"/>
        </w:rPr>
        <w:t>, especially if Beijing sustains the modesty and competence for which its diplomats have become known</w:t>
      </w:r>
      <w:r>
        <w:rPr>
          <w:sz w:val="16"/>
        </w:rPr>
        <w:t xml:space="preserve">, rather than the arrogance that some of its domestic officials increasingly exemplify. The Chinese Communist Party has delivered prosperity to ordinary Chinese, which is why it enjoys their support. Eighty-six percent of Chinese think their country is on the right track. </w:t>
      </w:r>
      <w:r>
        <w:rPr>
          <w:u w:val="single"/>
        </w:rPr>
        <w:t xml:space="preserve">Chinese see proof of the superiority of their political-economy in the apparent effectiveness of its response to the financial crash and its aftermath. Their government's policies have so far succeeded in sustaining high rates of economic growth through </w:t>
      </w:r>
      <w:r>
        <w:rPr>
          <w:u w:val="single"/>
        </w:rPr>
        <w:lastRenderedPageBreak/>
        <w:t>programs that enhance long-term economic and intellectual competitiveness</w:t>
      </w:r>
      <w:r>
        <w:rPr>
          <w:sz w:val="16"/>
        </w:rPr>
        <w:t xml:space="preserve">. The contrast with the muddled self-indulgence of Washington's response to the crisis, in particular, is striking. Americans have so far shrunk from the hard decisions necessary to restore fiscal integrity to their government or to reverse serious decay in their nation's human and physical infrastructure. The recession has joined foreign wars and continuing deterioration in relations with the Islamic world as a factor accelerating American decline. 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w:t>
      </w:r>
      <w:r>
        <w:rPr>
          <w:u w:val="single"/>
        </w:rPr>
        <w:t>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w:t>
      </w:r>
      <w:r>
        <w:rPr>
          <w:sz w:val="16"/>
        </w:rPr>
        <w:t xml:space="preserve"> The current self-congratulatory mood in China is therefore entirely understandable. Yet it masks the underlying weakness of the Chinese political system. Government in contemporary China derives its legitimacy almost entirely from its ability to deliver continued rapid economic growth. It stands for no credible values, neither trusts nor is trusted by those it rules, suffers from a high level of corruption, and has no clear vision for self-improvement. If America's politics are widely viewed as so venal as to be dysfunctional, the Chinese system is seen as cynically manipulative and of questionable legitimacy. Without political reform, 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 It is not impossible that it may do so but there is no evidence at present to suggest that it will. </w:t>
      </w:r>
      <w:r>
        <w:rPr>
          <w:rStyle w:val="Emphasis"/>
          <w:highlight w:val="cyan"/>
        </w:rPr>
        <w:t>A Chinese perception that the U</w:t>
      </w:r>
      <w:r>
        <w:rPr>
          <w:rStyle w:val="Emphasis"/>
        </w:rPr>
        <w:t xml:space="preserve">nited </w:t>
      </w:r>
      <w:r>
        <w:rPr>
          <w:rStyle w:val="Emphasis"/>
          <w:highlight w:val="cyan"/>
        </w:rPr>
        <w:t>S</w:t>
      </w:r>
      <w:r>
        <w:rPr>
          <w:rStyle w:val="Emphasis"/>
        </w:rPr>
        <w:t xml:space="preserve">tates </w:t>
      </w:r>
      <w:r>
        <w:rPr>
          <w:rStyle w:val="Emphasis"/>
          <w:highlight w:val="cyan"/>
        </w:rPr>
        <w:t xml:space="preserve">is attempting to </w:t>
      </w:r>
      <w:r>
        <w:rPr>
          <w:rStyle w:val="Emphasis"/>
        </w:rPr>
        <w:t xml:space="preserve">leverage its military superiority to </w:t>
      </w:r>
      <w:r>
        <w:rPr>
          <w:rStyle w:val="Emphasis"/>
          <w:highlight w:val="cyan"/>
        </w:rPr>
        <w:t>keep China down</w:t>
      </w:r>
      <w:r>
        <w:rPr>
          <w:rStyle w:val="Emphasis"/>
        </w:rPr>
        <w:t xml:space="preserve"> </w:t>
      </w:r>
      <w:r>
        <w:rPr>
          <w:rStyle w:val="Emphasis"/>
          <w:highlight w:val="cyan"/>
        </w:rPr>
        <w:t>could goad Beijing into efforts to dislodge America</w:t>
      </w:r>
      <w:r>
        <w:rPr>
          <w:rStyle w:val="Emphasis"/>
        </w:rPr>
        <w:t xml:space="preserve"> from its position of global dominance</w:t>
      </w:r>
      <w:r>
        <w:rPr>
          <w:u w:val="single"/>
        </w:rPr>
        <w:t xml:space="preserve">. Given the continuing disparities in national power, </w:t>
      </w:r>
      <w:r>
        <w:rPr>
          <w:highlight w:val="cyan"/>
          <w:u w:val="single"/>
        </w:rPr>
        <w:t xml:space="preserve">the ensuing struggle would be a long one. The trigger would </w:t>
      </w:r>
      <w:r>
        <w:rPr>
          <w:u w:val="single"/>
        </w:rPr>
        <w:t xml:space="preserve">probably </w:t>
      </w:r>
      <w:r>
        <w:rPr>
          <w:highlight w:val="cyan"/>
          <w:u w:val="single"/>
        </w:rPr>
        <w:t xml:space="preserve">be </w:t>
      </w:r>
      <w:r>
        <w:rPr>
          <w:u w:val="single"/>
        </w:rPr>
        <w:t xml:space="preserve">some incident derived from U.S. military operations offshore China or from </w:t>
      </w:r>
      <w:r>
        <w:rPr>
          <w:highlight w:val="cyan"/>
          <w:u w:val="single"/>
        </w:rPr>
        <w:t>the Taiwan issue</w:t>
      </w:r>
      <w:r>
        <w:rPr>
          <w:u w:val="single"/>
        </w:rPr>
        <w:t xml:space="preserve">, </w:t>
      </w:r>
      <w:r>
        <w:rPr>
          <w:highlight w:val="cyan"/>
          <w:u w:val="single"/>
        </w:rPr>
        <w:t>to which Sino-American relations remain hostage.</w:t>
      </w:r>
      <w:r>
        <w:rPr>
          <w:sz w:val="16"/>
          <w:highlight w:val="cyan"/>
        </w:rPr>
        <w:t xml:space="preserve"> </w:t>
      </w:r>
      <w:r>
        <w:rPr>
          <w:sz w:val="16"/>
        </w:rPr>
        <w:t xml:space="preserve">This is unlikely, but, unfortunately, it is not impossible to imagine. As I speak, for example, </w:t>
      </w:r>
      <w:r>
        <w:rPr>
          <w:u w:val="single"/>
        </w:rPr>
        <w:t>China is actively considering how to put effective pressure on the United States to halt arms sales to Taiwan</w:t>
      </w:r>
      <w:r>
        <w:rPr>
          <w:sz w:val="16"/>
        </w:rPr>
        <w:t xml:space="preserve">.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w:t>
      </w:r>
      <w:r>
        <w:rPr>
          <w:highlight w:val="cyan"/>
          <w:u w:val="single"/>
        </w:rPr>
        <w:t>If nothing else</w:t>
      </w:r>
      <w:r>
        <w:rPr>
          <w:u w:val="single"/>
        </w:rPr>
        <w:t xml:space="preserve">, however, </w:t>
      </w:r>
      <w:r>
        <w:rPr>
          <w:highlight w:val="cyan"/>
          <w:u w:val="single"/>
        </w:rPr>
        <w:t>the</w:t>
      </w:r>
      <w:r>
        <w:rPr>
          <w:u w:val="single"/>
        </w:rPr>
        <w:t xml:space="preserve"> possible </w:t>
      </w:r>
      <w:r>
        <w:rPr>
          <w:highlight w:val="cyan"/>
          <w:u w:val="single"/>
        </w:rPr>
        <w:t>consequences of miscalc</w:t>
      </w:r>
      <w:r>
        <w:rPr>
          <w:u w:val="single"/>
        </w:rPr>
        <w:t xml:space="preserve">ulation by Beijing or Washington </w:t>
      </w:r>
      <w:r>
        <w:rPr>
          <w:highlight w:val="cyan"/>
          <w:u w:val="single"/>
        </w:rPr>
        <w:t>illustrate the</w:t>
      </w:r>
      <w:r>
        <w:rPr>
          <w:u w:val="single"/>
        </w:rPr>
        <w:t xml:space="preserve"> global </w:t>
      </w:r>
      <w:r>
        <w:rPr>
          <w:highlight w:val="cyan"/>
          <w:u w:val="single"/>
        </w:rPr>
        <w:t>stake in continuing</w:t>
      </w:r>
      <w:r>
        <w:rPr>
          <w:u w:val="single"/>
        </w:rPr>
        <w:t xml:space="preserve"> prudent management of the </w:t>
      </w:r>
      <w:r>
        <w:rPr>
          <w:highlight w:val="cyan"/>
          <w:u w:val="single"/>
        </w:rPr>
        <w:t>Sino-American relationship</w:t>
      </w:r>
      <w:r>
        <w:rPr>
          <w:u w:val="single"/>
        </w:rPr>
        <w:t xml:space="preserve"> by both sides. </w:t>
      </w:r>
    </w:p>
    <w:p w14:paraId="6A9EC83F" w14:textId="77777777" w:rsidR="005457C5" w:rsidRDefault="005457C5" w:rsidP="005457C5">
      <w:pPr>
        <w:pStyle w:val="Heading4"/>
      </w:pPr>
      <w:r>
        <w:t>U.S heg in East Asia is impossible</w:t>
      </w:r>
    </w:p>
    <w:p w14:paraId="6875048E" w14:textId="77777777" w:rsidR="005457C5" w:rsidRPr="00D81371" w:rsidRDefault="005457C5" w:rsidP="005457C5">
      <w:r w:rsidRPr="00F61886">
        <w:t xml:space="preserve">Richard </w:t>
      </w:r>
      <w:r w:rsidRPr="00F61886">
        <w:rPr>
          <w:rStyle w:val="Style13ptBold"/>
        </w:rPr>
        <w:t>Hanania</w:t>
      </w:r>
      <w:r w:rsidRPr="00F61886">
        <w:t xml:space="preserve"> 20</w:t>
      </w:r>
      <w:r w:rsidRPr="00F61886">
        <w:rPr>
          <w:rStyle w:val="Style13ptBold"/>
        </w:rPr>
        <w:t>21</w:t>
      </w:r>
      <w:r w:rsidRPr="00F61886">
        <w:t xml:space="preserve"> - Richard Hanania is the president at the Center for the Study of Partisanship and Ideology and a former Research Fellow at the Saltzman Institute of War and Peace Studies at Columbia University, </w:t>
      </w:r>
      <w:r>
        <w:t>“</w:t>
      </w:r>
      <w:r w:rsidRPr="00F61886">
        <w:t>THE INEVITABLE RISE OF CHINA: U.S. OPTIONS WITH LESS INDO-PACIFIC INFLUENCE</w:t>
      </w:r>
      <w:r>
        <w:t xml:space="preserve">”, Defense Priorities, </w:t>
      </w:r>
      <w:r w:rsidRPr="00F61886">
        <w:t>https://www.defensepriorities.org/explainers/the-inevitable-rise-of-china</w:t>
      </w:r>
      <w:r>
        <w:t xml:space="preserve"> </w:t>
      </w:r>
    </w:p>
    <w:p w14:paraId="6C3CBC76" w14:textId="77777777" w:rsidR="005457C5" w:rsidRPr="00D81371" w:rsidRDefault="005457C5" w:rsidP="005457C5">
      <w:r w:rsidRPr="00D81371">
        <w:t xml:space="preserve">The final thing the </w:t>
      </w:r>
      <w:r w:rsidRPr="002B7827">
        <w:rPr>
          <w:u w:val="single"/>
        </w:rPr>
        <w:t>U.S. should do is stop signaling its hopes of fundamentally changing who holds power in Beijing and instead focus on its own affairs</w:t>
      </w:r>
      <w:r w:rsidRPr="00D81371">
        <w:t>. In July 2020, Secretary of State Mike Pompeo gave a speech on China that some hawks interpreted as calling for a policy of regime change.</w:t>
      </w:r>
      <w:r>
        <w:t xml:space="preserve"> </w:t>
      </w:r>
      <w:r w:rsidRPr="00D81371">
        <w:t xml:space="preserve">Critics of Beijing regularly argue that the Chinese take too dogmatic an approach to issues of national sovereignty, all but admitting that mutual hostility between the powers is rooted in the desire of many in the U.S. to overthrow the government of Xi Jinping and end CCP rule, if not militarily than by encouraging internal discord. Of course, the </w:t>
      </w:r>
      <w:r w:rsidRPr="002B7827">
        <w:rPr>
          <w:u w:val="single"/>
        </w:rPr>
        <w:t>U.S. has no ability to overthrow, at acceptable cost, the Chinese government or fundamentally change its political culture. Setting such goals makes cooperation in areas like disease prevention and climate change more difficult</w:t>
      </w:r>
      <w:r w:rsidRPr="00D81371">
        <w:t>.</w:t>
      </w:r>
    </w:p>
    <w:p w14:paraId="7116E4E3" w14:textId="77777777" w:rsidR="005457C5" w:rsidRPr="002B7827" w:rsidRDefault="005457C5" w:rsidP="005457C5">
      <w:pPr>
        <w:rPr>
          <w:u w:val="single"/>
        </w:rPr>
      </w:pPr>
      <w:r w:rsidRPr="002B7827">
        <w:rPr>
          <w:u w:val="single"/>
        </w:rPr>
        <w:t xml:space="preserve">Throughout history, countries have exercised power abroad due to economic success, the factor on which great power influence rests. For the U.S. to compete with China, it should invest internally: </w:t>
      </w:r>
      <w:r w:rsidRPr="002B7827">
        <w:rPr>
          <w:u w:val="single"/>
        </w:rPr>
        <w:lastRenderedPageBreak/>
        <w:t>infrastructure improvements, GDP growth, improved educational outcomes, and other measures to increase innovation and wealth creation. While such goals are difficult to achieve, it is easy to see that increasing spending on a military competition with China in its own backyard is not helpful.</w:t>
      </w:r>
    </w:p>
    <w:p w14:paraId="1657D992" w14:textId="77777777" w:rsidR="005457C5" w:rsidRPr="002B7827" w:rsidRDefault="005457C5" w:rsidP="005457C5">
      <w:pPr>
        <w:rPr>
          <w:u w:val="single"/>
        </w:rPr>
      </w:pPr>
      <w:r w:rsidRPr="002B7827">
        <w:rPr>
          <w:u w:val="single"/>
        </w:rPr>
        <w:t>U.S. influence in East Asia is destined to diminish</w:t>
      </w:r>
      <w:r w:rsidRPr="00D81371">
        <w:t xml:space="preserve">, but that does not make America less safe. </w:t>
      </w:r>
      <w:r w:rsidRPr="002B7827">
        <w:rPr>
          <w:u w:val="single"/>
        </w:rPr>
        <w:t>Those most fearful of China who call for more military spending, overextension, and a commitment to marshalling allies do not present any policy ideas that can reverse underlying trends, even if adopted</w:t>
      </w:r>
      <w:r w:rsidRPr="00D81371">
        <w:t xml:space="preserve">. Throughout the Indo-Pacific, China has the advantages of geography and a relatively passive attitude toward the affairs of the rest of the world. </w:t>
      </w:r>
      <w:r w:rsidRPr="002B7827">
        <w:rPr>
          <w:u w:val="single"/>
        </w:rPr>
        <w:t>While those advantages will continue, it is in the process of approaching and surpassing the U.S. in all measures of economic power, and to a great extent in technological and scientific achievement, all of which can be converted into superior military strength if there is a will to do so. That reality is an argument to strengthen the U.S. internally to prepare for long-term competition, if necessary. Old habits of thinking, overly optimistic analyses assuming Chinese decline or collapse, and ignoring the basic principle of compound growth have prevented the U.S. from grappling with the speed and magnitude of the shifting balance of power we are experiencing. Washington is left with the choice of either adjusting to the new reality or risking catastrophe to try and stop what is inevitable.</w:t>
      </w:r>
    </w:p>
    <w:p w14:paraId="43426851" w14:textId="77777777" w:rsidR="005457C5" w:rsidRDefault="005457C5" w:rsidP="005457C5">
      <w:r w:rsidRPr="00D81371">
        <w:t>President</w:t>
      </w:r>
      <w:r w:rsidRPr="002B7827">
        <w:rPr>
          <w:u w:val="single"/>
        </w:rPr>
        <w:t xml:space="preserve"> Biden’s vision of competition with China requires the U.S. to look inward. As he correctly recognizes, a country that cannot solve problems at home will be in no position to preserve its influence abroad</w:t>
      </w:r>
      <w:r w:rsidRPr="00D81371">
        <w:t xml:space="preserve">. However, if the </w:t>
      </w:r>
      <w:r w:rsidRPr="002B7827">
        <w:rPr>
          <w:u w:val="single"/>
        </w:rPr>
        <w:t>U.S. is to ensure democracy wins the war of ideas, the world’s most important democracy cannot set standards that are impossible to meet. Making America a model for the rest of the world is achievable, while maintaining itself as the dominant power in East Asia in the face of a rising China is not.</w:t>
      </w:r>
      <w:r w:rsidRPr="00D81371">
        <w:t xml:space="preserve"> All policies related to great power competition should proceed with that understanding in mind.</w:t>
      </w:r>
    </w:p>
    <w:p w14:paraId="06440B47" w14:textId="77777777" w:rsidR="005457C5" w:rsidRDefault="005457C5" w:rsidP="005457C5">
      <w:pPr>
        <w:pStyle w:val="Heading4"/>
      </w:pPr>
      <w:r>
        <w:t>US Military Hegemony Already Declining – Unsustainable Without Cooperation Between Powers</w:t>
      </w:r>
    </w:p>
    <w:p w14:paraId="7B716207" w14:textId="77777777" w:rsidR="005457C5" w:rsidRPr="00273681" w:rsidRDefault="005457C5" w:rsidP="005457C5">
      <w:r>
        <w:rPr>
          <w:rStyle w:val="Style13ptBold"/>
          <w:b w:val="0"/>
        </w:rPr>
        <w:t xml:space="preserve">Muhammad </w:t>
      </w:r>
      <w:r w:rsidRPr="00E94A73">
        <w:rPr>
          <w:rStyle w:val="Style13ptBold"/>
        </w:rPr>
        <w:t>Abbas &amp;</w:t>
      </w:r>
      <w:r>
        <w:rPr>
          <w:rStyle w:val="Style13ptBold"/>
          <w:b w:val="0"/>
        </w:rPr>
        <w:t xml:space="preserve"> Hassan Jalil </w:t>
      </w:r>
      <w:r w:rsidRPr="00E94A73">
        <w:rPr>
          <w:rStyle w:val="Style13ptBold"/>
        </w:rPr>
        <w:t>Shah</w:t>
      </w:r>
      <w:r>
        <w:rPr>
          <w:rStyle w:val="Style13ptBold"/>
          <w:b w:val="0"/>
        </w:rPr>
        <w:t xml:space="preserve"> </w:t>
      </w:r>
      <w:r w:rsidRPr="00B038E5">
        <w:rPr>
          <w:rStyle w:val="Style13ptBold"/>
          <w:b w:val="0"/>
        </w:rPr>
        <w:t>20</w:t>
      </w:r>
      <w:r>
        <w:rPr>
          <w:rStyle w:val="Style13ptBold"/>
        </w:rPr>
        <w:t xml:space="preserve">21 </w:t>
      </w:r>
      <w:r w:rsidRPr="00273681">
        <w:t>- Mr. Muhammad Abbas Hassan was working as a Research Associate at The Institute of Strategic Studies Islamabad (ISSI). He holds an M.Phil (2015) and MSc (2013) in International Relations from National Defense University, Islamabad and is also a distinguished member of World Institute for Nuclear Security, Vienna. Hassan Jalil Shah is an Adviser HRD at Higher Education Commission, “DECLINING US STATUS AS A SUPERPOWER: IMPLICATIONS FOR THE WORLD ORDER</w:t>
      </w:r>
      <w:r>
        <w:t xml:space="preserve">”, National Defense, University (pk), </w:t>
      </w:r>
      <w:r w:rsidRPr="003C3F39">
        <w:t>https://margallapapers.ndu.edu.pk/site/article/view/57</w:t>
      </w:r>
    </w:p>
    <w:p w14:paraId="47CAB26F" w14:textId="77777777" w:rsidR="005457C5" w:rsidRDefault="005457C5" w:rsidP="005457C5">
      <w:r w:rsidRPr="00AF27A3">
        <w:rPr>
          <w:u w:val="single"/>
        </w:rPr>
        <w:t xml:space="preserve">The </w:t>
      </w:r>
      <w:r w:rsidRPr="00D077A1">
        <w:rPr>
          <w:highlight w:val="yellow"/>
          <w:u w:val="single"/>
        </w:rPr>
        <w:t>international system</w:t>
      </w:r>
      <w:r w:rsidRPr="00AF27A3">
        <w:rPr>
          <w:u w:val="single"/>
        </w:rPr>
        <w:t xml:space="preserve"> and politics are transiting in nature</w:t>
      </w:r>
      <w:r w:rsidRPr="00957275">
        <w:t>, ordained with continuity and change, hence</w:t>
      </w:r>
      <w:r w:rsidRPr="00AF27A3">
        <w:rPr>
          <w:u w:val="single"/>
        </w:rPr>
        <w:t xml:space="preserve">, </w:t>
      </w:r>
      <w:r w:rsidRPr="00D077A1">
        <w:rPr>
          <w:highlight w:val="yellow"/>
          <w:u w:val="single"/>
        </w:rPr>
        <w:t>can neither remain static nor stable for a longer duration</w:t>
      </w:r>
      <w:r w:rsidRPr="00957275">
        <w:t xml:space="preserve">. As posited by Kennedy, </w:t>
      </w:r>
      <w:r w:rsidRPr="00AF27A3">
        <w:rPr>
          <w:u w:val="single"/>
        </w:rPr>
        <w:t xml:space="preserve">the </w:t>
      </w:r>
      <w:r w:rsidRPr="00D077A1">
        <w:rPr>
          <w:highlight w:val="yellow"/>
          <w:u w:val="single"/>
        </w:rPr>
        <w:t>imperial overstretch of the US will</w:t>
      </w:r>
      <w:r w:rsidRPr="00AF27A3">
        <w:rPr>
          <w:u w:val="single"/>
        </w:rPr>
        <w:t xml:space="preserve"> eventually </w:t>
      </w:r>
      <w:r w:rsidRPr="00D077A1">
        <w:rPr>
          <w:highlight w:val="yellow"/>
          <w:u w:val="single"/>
        </w:rPr>
        <w:t>cause its decline</w:t>
      </w:r>
      <w:r w:rsidRPr="00AF27A3">
        <w:rPr>
          <w:u w:val="single"/>
        </w:rPr>
        <w:t xml:space="preserve"> as it did happen to previous </w:t>
      </w:r>
      <w:r w:rsidRPr="00D4437D">
        <w:rPr>
          <w:u w:val="single"/>
        </w:rPr>
        <w:t xml:space="preserve">superpowers. The </w:t>
      </w:r>
      <w:r w:rsidRPr="00D077A1">
        <w:rPr>
          <w:highlight w:val="yellow"/>
          <w:u w:val="single"/>
        </w:rPr>
        <w:t>unipolarity of the US power structure</w:t>
      </w:r>
      <w:r w:rsidRPr="00D4437D">
        <w:t>, gained in the post-Cold War era</w:t>
      </w:r>
      <w:r w:rsidRPr="00D4437D">
        <w:rPr>
          <w:u w:val="single"/>
        </w:rPr>
        <w:t xml:space="preserve">, </w:t>
      </w:r>
      <w:r w:rsidRPr="00D077A1">
        <w:rPr>
          <w:highlight w:val="yellow"/>
          <w:u w:val="single"/>
        </w:rPr>
        <w:t xml:space="preserve">may not last long as it was designed to suit its </w:t>
      </w:r>
      <w:r w:rsidRPr="00F81785">
        <w:rPr>
          <w:u w:val="single"/>
        </w:rPr>
        <w:t xml:space="preserve">hegemonic and </w:t>
      </w:r>
      <w:r w:rsidRPr="00D077A1">
        <w:rPr>
          <w:highlight w:val="yellow"/>
          <w:u w:val="single"/>
        </w:rPr>
        <w:t>national interests, hence, contested by other emerging powers</w:t>
      </w:r>
      <w:r w:rsidRPr="00D4437D">
        <w:rPr>
          <w:u w:val="single"/>
        </w:rPr>
        <w:t xml:space="preserve">. This rapid decline is the result of an overstretch </w:t>
      </w:r>
      <w:r w:rsidRPr="00D077A1">
        <w:rPr>
          <w:highlight w:val="yellow"/>
          <w:u w:val="single"/>
        </w:rPr>
        <w:t>caused by</w:t>
      </w:r>
      <w:r w:rsidRPr="00D4437D">
        <w:rPr>
          <w:u w:val="single"/>
        </w:rPr>
        <w:t xml:space="preserve"> her </w:t>
      </w:r>
      <w:r w:rsidRPr="00D077A1">
        <w:rPr>
          <w:highlight w:val="yellow"/>
          <w:u w:val="single"/>
        </w:rPr>
        <w:t>hegemonic</w:t>
      </w:r>
      <w:r w:rsidRPr="00D4437D">
        <w:rPr>
          <w:u w:val="single"/>
        </w:rPr>
        <w:t xml:space="preserve"> </w:t>
      </w:r>
      <w:r w:rsidRPr="00D077A1">
        <w:rPr>
          <w:highlight w:val="yellow"/>
          <w:u w:val="single"/>
        </w:rPr>
        <w:t>obligations and preponderant military</w:t>
      </w:r>
      <w:r w:rsidRPr="00D4437D">
        <w:rPr>
          <w:u w:val="single"/>
        </w:rPr>
        <w:t xml:space="preserve"> and economic power </w:t>
      </w:r>
      <w:r w:rsidRPr="00D077A1">
        <w:rPr>
          <w:highlight w:val="yellow"/>
          <w:u w:val="single"/>
        </w:rPr>
        <w:t>to</w:t>
      </w:r>
      <w:r w:rsidRPr="00D4437D">
        <w:rPr>
          <w:u w:val="single"/>
        </w:rPr>
        <w:t xml:space="preserve"> invariably </w:t>
      </w:r>
      <w:r w:rsidRPr="00D077A1">
        <w:rPr>
          <w:highlight w:val="yellow"/>
          <w:u w:val="single"/>
        </w:rPr>
        <w:t>get involved in the global issues</w:t>
      </w:r>
      <w:r w:rsidRPr="00D4437D">
        <w:rPr>
          <w:u w:val="single"/>
        </w:rPr>
        <w:t xml:space="preserve"> with the desire to meld the events in its favor.</w:t>
      </w:r>
      <w:r w:rsidRPr="00957275">
        <w:t xml:space="preserve"> Following the footsteps of her predecessors like the Roman Empire, British Empire, and the recently melted Soviet Empire, </w:t>
      </w:r>
      <w:r w:rsidRPr="00D077A1">
        <w:rPr>
          <w:highlight w:val="yellow"/>
          <w:u w:val="single"/>
        </w:rPr>
        <w:t>the trajectory of the downwards spiral is a reality, not a myth</w:t>
      </w:r>
      <w:r w:rsidRPr="00D4437D">
        <w:rPr>
          <w:u w:val="single"/>
        </w:rPr>
        <w:t>.</w:t>
      </w:r>
      <w:r w:rsidRPr="00957275">
        <w:t xml:space="preserve"> </w:t>
      </w:r>
    </w:p>
    <w:p w14:paraId="462C2AF5" w14:textId="77777777" w:rsidR="005457C5" w:rsidRPr="00957275" w:rsidRDefault="005457C5" w:rsidP="005457C5">
      <w:r w:rsidRPr="00D077A1">
        <w:rPr>
          <w:highlight w:val="yellow"/>
          <w:u w:val="single"/>
        </w:rPr>
        <w:t>For longevity of its dominance in i</w:t>
      </w:r>
      <w:r w:rsidRPr="00F81785">
        <w:rPr>
          <w:u w:val="single"/>
        </w:rPr>
        <w:t xml:space="preserve">nternational </w:t>
      </w:r>
      <w:r w:rsidRPr="00D077A1">
        <w:rPr>
          <w:highlight w:val="yellow"/>
          <w:u w:val="single"/>
        </w:rPr>
        <w:t>r</w:t>
      </w:r>
      <w:r w:rsidRPr="00D4437D">
        <w:rPr>
          <w:u w:val="single"/>
        </w:rPr>
        <w:t xml:space="preserve">elations, </w:t>
      </w:r>
      <w:r w:rsidRPr="00F81785">
        <w:rPr>
          <w:u w:val="single"/>
        </w:rPr>
        <w:t xml:space="preserve">the </w:t>
      </w:r>
      <w:r w:rsidRPr="00D077A1">
        <w:rPr>
          <w:highlight w:val="yellow"/>
          <w:u w:val="single"/>
        </w:rPr>
        <w:t>US needs to revisit its military</w:t>
      </w:r>
      <w:r w:rsidRPr="00957275">
        <w:t xml:space="preserve">, economic and </w:t>
      </w:r>
      <w:r w:rsidRPr="00D4437D">
        <w:rPr>
          <w:u w:val="single"/>
        </w:rPr>
        <w:t xml:space="preserve">political </w:t>
      </w:r>
      <w:r w:rsidRPr="00D077A1">
        <w:rPr>
          <w:highlight w:val="yellow"/>
          <w:u w:val="single"/>
        </w:rPr>
        <w:t>relationship with the rising powers</w:t>
      </w:r>
      <w:r w:rsidRPr="00D4437D">
        <w:rPr>
          <w:u w:val="single"/>
        </w:rPr>
        <w:t xml:space="preserve"> since the choices and options adopted by the contesting powers would remain beyond its purview. An </w:t>
      </w:r>
      <w:r w:rsidRPr="00D077A1">
        <w:rPr>
          <w:highlight w:val="yellow"/>
          <w:u w:val="single"/>
        </w:rPr>
        <w:t>approach based on cooperation</w:t>
      </w:r>
      <w:r w:rsidRPr="00D4437D">
        <w:rPr>
          <w:u w:val="single"/>
        </w:rPr>
        <w:t xml:space="preserve"> and mutual co-existence through economic interdependency </w:t>
      </w:r>
      <w:r w:rsidRPr="00D077A1">
        <w:rPr>
          <w:highlight w:val="yellow"/>
          <w:u w:val="single"/>
        </w:rPr>
        <w:t>may be the sole option left with the superpower to reconcile with the</w:t>
      </w:r>
      <w:r w:rsidRPr="00957275">
        <w:t xml:space="preserve"> political, economic, </w:t>
      </w:r>
      <w:r w:rsidRPr="00D4437D">
        <w:rPr>
          <w:u w:val="single"/>
        </w:rPr>
        <w:t xml:space="preserve">and </w:t>
      </w:r>
      <w:r w:rsidRPr="00D077A1">
        <w:rPr>
          <w:highlight w:val="yellow"/>
          <w:u w:val="single"/>
        </w:rPr>
        <w:t>military differences to survive with the acquired status</w:t>
      </w:r>
      <w:r w:rsidRPr="00957275">
        <w:t>.</w:t>
      </w:r>
    </w:p>
    <w:p w14:paraId="59ECE910" w14:textId="77777777" w:rsidR="005457C5" w:rsidRDefault="005457C5" w:rsidP="005457C5">
      <w:pPr>
        <w:pStyle w:val="Heading4"/>
      </w:pPr>
      <w:r>
        <w:t>China has Regional Hegemony Now – US Asia Hegemony Declining</w:t>
      </w:r>
    </w:p>
    <w:p w14:paraId="70B6035F" w14:textId="77777777" w:rsidR="005457C5" w:rsidRPr="00F61886" w:rsidRDefault="005457C5" w:rsidP="005457C5">
      <w:r w:rsidRPr="00F61886">
        <w:t xml:space="preserve">Richard </w:t>
      </w:r>
      <w:r w:rsidRPr="00F61886">
        <w:rPr>
          <w:rStyle w:val="Style13ptBold"/>
        </w:rPr>
        <w:t>Hanania</w:t>
      </w:r>
      <w:r w:rsidRPr="00F61886">
        <w:t xml:space="preserve"> 20</w:t>
      </w:r>
      <w:r w:rsidRPr="00F61886">
        <w:rPr>
          <w:rStyle w:val="Style13ptBold"/>
        </w:rPr>
        <w:t>21</w:t>
      </w:r>
      <w:r w:rsidRPr="00F61886">
        <w:t xml:space="preserve"> - Richard Hanania is the president at the Center for the Study of Partisanship and Ideology and a former Research Fellow at the Saltzman Institute of War and Peace Studies at Columbia University, </w:t>
      </w:r>
      <w:r>
        <w:t>“</w:t>
      </w:r>
      <w:r w:rsidRPr="00F61886">
        <w:t>THE INEVITABLE RISE OF CHINA: U.S. OPTIONS WITH LESS INDO-PACIFIC INFLUENCE</w:t>
      </w:r>
      <w:r>
        <w:t xml:space="preserve">”, Defense Priorities, </w:t>
      </w:r>
      <w:r w:rsidRPr="00F61886">
        <w:t>https://www.defensepriorities.org/explainers/the-inevitable-rise-of-china</w:t>
      </w:r>
      <w:r>
        <w:t xml:space="preserve"> </w:t>
      </w:r>
    </w:p>
    <w:p w14:paraId="11AC3752" w14:textId="77777777" w:rsidR="005457C5" w:rsidRPr="00406491" w:rsidRDefault="005457C5" w:rsidP="005457C5">
      <w:pPr>
        <w:rPr>
          <w:u w:val="single"/>
        </w:rPr>
      </w:pPr>
      <w:r w:rsidRPr="00F61886">
        <w:t xml:space="preserve">This report investigates the long-term implications of Chinese regional hegemony. In a world in which the two powers are peer competitors, the future is uncertain, and leaders are free to make decisions across a wide range of possibilities likely to fundamentally change facts on the ground. </w:t>
      </w:r>
      <w:r w:rsidRPr="00406491">
        <w:rPr>
          <w:u w:val="single"/>
        </w:rPr>
        <w:t>When, in a certain region, one nation has an overwhelming preponderance of power, we can be more confident it will dominate that area as long as it desires to do so. While we cannot predict much about what China will use its power for, at the very least we should expect it to seek to gain more influence in its region at the expense of the U.S. and become more likely to succeed in disputes between the two nations in which each side seeks out the cooperation of others. China will be able to assert economic and diplomatic dominance over its own region even if the U.S. maintains or increases its military presence in nations like Japan and South Korea.</w:t>
      </w:r>
    </w:p>
    <w:p w14:paraId="16D2F62B" w14:textId="77777777" w:rsidR="005457C5" w:rsidRPr="00406491" w:rsidRDefault="005457C5" w:rsidP="005457C5">
      <w:pPr>
        <w:rPr>
          <w:u w:val="single"/>
        </w:rPr>
      </w:pPr>
      <w:r w:rsidRPr="00406491">
        <w:rPr>
          <w:u w:val="single"/>
        </w:rPr>
        <w:t>Checking the rise of China through alliances is unlikely, as the countries of East Asia generally do not see it as a threat to the same extent the U.S. does; nor do they share concerns about the internal human rights situation of that country or other issues</w:t>
      </w:r>
      <w:r w:rsidRPr="00F61886">
        <w:t xml:space="preserve">, like autonomy for Hong Kong, </w:t>
      </w:r>
      <w:r w:rsidRPr="00406491">
        <w:rPr>
          <w:u w:val="single"/>
        </w:rPr>
        <w:t>that American policymakers have prioritized</w:t>
      </w:r>
      <w:r w:rsidRPr="00F61886">
        <w:t>. Moreover</w:t>
      </w:r>
      <w:r w:rsidRPr="00406491">
        <w:rPr>
          <w:u w:val="single"/>
        </w:rPr>
        <w:t>, contemporary military alliances in East Asia actually give the U.S. little in terms of diplomatic advantage</w:t>
      </w:r>
      <w:r w:rsidRPr="00F61886">
        <w:t xml:space="preserve">, as disputes over Huawei and other issues reveal. </w:t>
      </w:r>
      <w:r w:rsidRPr="00406491">
        <w:rPr>
          <w:u w:val="single"/>
        </w:rPr>
        <w:t>Even if other countries become more willing to let the U.S. defend them militarily, American influence can still decline. Given these facts, and the greater ability of China to bring about economic and diplomatic pressure on the region due to geography, East Asian countries are more likely to accommodate it than the U.S. while avoiding decisively aligning with either power.</w:t>
      </w:r>
    </w:p>
    <w:p w14:paraId="363A9DFF" w14:textId="77777777" w:rsidR="005457C5" w:rsidRDefault="005457C5" w:rsidP="005457C5">
      <w:pPr>
        <w:rPr>
          <w:u w:val="single"/>
        </w:rPr>
      </w:pPr>
      <w:r w:rsidRPr="00D81371">
        <w:rPr>
          <w:u w:val="single"/>
        </w:rPr>
        <w:t>While American leaders talk about ways to “confront China”—</w:t>
      </w:r>
      <w:r w:rsidRPr="00F61886">
        <w:t>which usually involves some combination of stressing human rights, economic decoupling, and expanding military commitments in the Indo-Pacific—</w:t>
      </w:r>
      <w:r w:rsidRPr="00D81371">
        <w:rPr>
          <w:u w:val="single"/>
        </w:rPr>
        <w:t>none of their suggestions will fundamentally alter the power shift currently underway</w:t>
      </w:r>
      <w:r w:rsidRPr="00F61886">
        <w:t xml:space="preserve">. Given this reality, the </w:t>
      </w:r>
      <w:r w:rsidRPr="00D81371">
        <w:rPr>
          <w:u w:val="single"/>
        </w:rPr>
        <w:t xml:space="preserve">U.S. should pursue two goals in the coming decades: (1) increase its prosperity through trade and (2) avoid crises and war. </w:t>
      </w:r>
      <w:r w:rsidRPr="00F61886">
        <w:t xml:space="preserve">On this last point, </w:t>
      </w:r>
      <w:r w:rsidRPr="00D81371">
        <w:rPr>
          <w:u w:val="single"/>
        </w:rPr>
        <w:t>that can be done by reducing its military footprint; limiting provocative actions, like unnecessary freedom of navigation operations in the South China Sea or declaring that U.S. forces will defend Taiwan; and halting even implicit calls for regime change</w:t>
      </w:r>
      <w:r w:rsidRPr="00F61886">
        <w:t xml:space="preserve">. This would not only decrease tensions, but also potentially help the human rights situation in China by reducing perceptions of threat. </w:t>
      </w:r>
      <w:r w:rsidRPr="00D81371">
        <w:rPr>
          <w:u w:val="single"/>
        </w:rPr>
        <w:t>Effectively pursuing long-term American interests in the region must begin with clarity about what the U.S. can realistically accomplish given its distance from East Asia and weakening position over time. Those hoping democracy will win out in the global marketplace of ideas should focus less of their energy on foreign confrontation and more on reforming domestic institutions.</w:t>
      </w:r>
    </w:p>
    <w:p w14:paraId="6B0F6173" w14:textId="77777777" w:rsidR="00FE2D95" w:rsidRPr="00827355" w:rsidRDefault="00FE2D95" w:rsidP="00FE2D95"/>
    <w:p w14:paraId="481A6D4A" w14:textId="77777777" w:rsidR="00FE2D95" w:rsidRPr="00827355" w:rsidRDefault="00FE2D95" w:rsidP="00FE2D95"/>
    <w:p w14:paraId="0F496920" w14:textId="77777777" w:rsidR="00821FFE" w:rsidRDefault="00821FFE" w:rsidP="00FE2D95">
      <w:pPr>
        <w:pStyle w:val="Heading3"/>
      </w:pPr>
      <w:r>
        <w:t>Turn – North Korea</w:t>
      </w:r>
    </w:p>
    <w:p w14:paraId="70D722C6" w14:textId="77777777" w:rsidR="00821FFE" w:rsidRPr="00821FFE" w:rsidRDefault="00821FFE" w:rsidP="00821FFE">
      <w:pPr>
        <w:pStyle w:val="Heading4"/>
      </w:pPr>
      <w:r w:rsidRPr="00821FFE">
        <w:t xml:space="preserve">U.S. Primacy threatens North Korea and drives them to proliferate – that ensures conflict </w:t>
      </w:r>
    </w:p>
    <w:p w14:paraId="085DF7E6" w14:textId="77777777" w:rsidR="00821FFE" w:rsidRPr="003E4535" w:rsidRDefault="00821FFE" w:rsidP="00821FFE">
      <w:pPr>
        <w:rPr>
          <w:rFonts w:asciiTheme="majorHAnsi" w:hAnsiTheme="majorHAnsi" w:cstheme="majorHAnsi"/>
        </w:rPr>
      </w:pPr>
      <w:r w:rsidRPr="003E4535">
        <w:rPr>
          <w:rStyle w:val="Style13ptBold"/>
          <w:rFonts w:asciiTheme="majorHAnsi" w:hAnsiTheme="majorHAnsi" w:cstheme="majorHAnsi"/>
        </w:rPr>
        <w:t>Cho 14</w:t>
      </w:r>
      <w:r w:rsidRPr="003E4535">
        <w:rPr>
          <w:rFonts w:asciiTheme="majorHAnsi" w:hAnsiTheme="majorHAnsi" w:cstheme="majorHAnsi"/>
        </w:rPr>
        <w:t xml:space="preserve"> – Prof. Department of Political Science, St Francis Xavier University (Youngwon, “Method to the madness of Chairman Kim: The instrumental rationality of North Korea’s pursuit of nuclear weapons,” International Journal, March 2014 vol. 69 no. 1, tony)</w:t>
      </w:r>
    </w:p>
    <w:p w14:paraId="17FBF0AC" w14:textId="77777777" w:rsidR="00821FFE" w:rsidRPr="00CD2DA9" w:rsidRDefault="00821FFE" w:rsidP="00821FFE">
      <w:pPr>
        <w:rPr>
          <w:rFonts w:asciiTheme="majorHAnsi" w:hAnsiTheme="majorHAnsi" w:cstheme="majorHAnsi"/>
          <w:sz w:val="16"/>
        </w:rPr>
      </w:pPr>
      <w:r w:rsidRPr="003E4535">
        <w:rPr>
          <w:rStyle w:val="StyleUnderline"/>
          <w:rFonts w:asciiTheme="majorHAnsi" w:hAnsiTheme="majorHAnsi" w:cstheme="majorHAnsi"/>
        </w:rPr>
        <w:t>North Korea is broke and has been so for a very long time. Its conventional military preparedness is qualitatively degraded. It confronts a hostile and far more powerful alliance whose combined military strength dwarfs Pyongyang’s</w:t>
      </w:r>
      <w:r w:rsidRPr="00CD2DA9">
        <w:rPr>
          <w:rFonts w:asciiTheme="majorHAnsi" w:hAnsiTheme="majorHAnsi" w:cstheme="majorHAnsi"/>
          <w:sz w:val="16"/>
        </w:rPr>
        <w:t xml:space="preserve">. </w:t>
      </w:r>
      <w:r w:rsidRPr="003E4535">
        <w:rPr>
          <w:rStyle w:val="Emphasis"/>
          <w:rFonts w:asciiTheme="majorHAnsi" w:hAnsiTheme="majorHAnsi" w:cstheme="majorHAnsi"/>
        </w:rPr>
        <w:t>Even as it is facing an adversary that has continuously and explicitly identified it as a potential target</w:t>
      </w:r>
      <w:r w:rsidRPr="00CD2DA9">
        <w:rPr>
          <w:rFonts w:asciiTheme="majorHAnsi" w:hAnsiTheme="majorHAnsi" w:cstheme="majorHAnsi"/>
          <w:sz w:val="16"/>
        </w:rPr>
        <w:t xml:space="preserve"> for a nuclear strike, </w:t>
      </w:r>
      <w:r w:rsidRPr="003E4535">
        <w:rPr>
          <w:rStyle w:val="Emphasis"/>
          <w:rFonts w:asciiTheme="majorHAnsi" w:hAnsiTheme="majorHAnsi" w:cstheme="majorHAnsi"/>
        </w:rPr>
        <w:t xml:space="preserve">its own nuclear umbrella has been yanked away and </w:t>
      </w:r>
      <w:r w:rsidRPr="003E4535">
        <w:rPr>
          <w:rStyle w:val="Emphasis"/>
          <w:rFonts w:asciiTheme="majorHAnsi" w:hAnsiTheme="majorHAnsi" w:cstheme="majorHAnsi"/>
          <w:highlight w:val="cyan"/>
        </w:rPr>
        <w:t>Pyongyang stands alone</w:t>
      </w:r>
      <w:r w:rsidRPr="00CD2DA9">
        <w:rPr>
          <w:rFonts w:asciiTheme="majorHAnsi" w:hAnsiTheme="majorHAnsi" w:cstheme="majorHAnsi"/>
          <w:sz w:val="16"/>
        </w:rPr>
        <w:t xml:space="preserve">. </w:t>
      </w:r>
      <w:r w:rsidRPr="003E4535">
        <w:rPr>
          <w:rStyle w:val="StyleUnderline"/>
          <w:rFonts w:asciiTheme="majorHAnsi" w:hAnsiTheme="majorHAnsi" w:cstheme="majorHAnsi"/>
        </w:rPr>
        <w:t>North Korea</w:t>
      </w:r>
      <w:r w:rsidRPr="00CD2DA9">
        <w:rPr>
          <w:rFonts w:asciiTheme="majorHAnsi" w:hAnsiTheme="majorHAnsi" w:cstheme="majorHAnsi"/>
          <w:sz w:val="16"/>
        </w:rPr>
        <w:t xml:space="preserve">, in short, </w:t>
      </w:r>
      <w:r w:rsidRPr="003E4535">
        <w:rPr>
          <w:rStyle w:val="StyleUnderline"/>
          <w:rFonts w:asciiTheme="majorHAnsi" w:hAnsiTheme="majorHAnsi" w:cstheme="majorHAnsi"/>
        </w:rPr>
        <w:t>has neither the economic capacity to engage in internal balancing through conventional arms buildup nor the diplomatic means to engage in external balancing through alliance formation</w:t>
      </w:r>
      <w:r w:rsidRPr="00CD2DA9">
        <w:rPr>
          <w:rFonts w:asciiTheme="majorHAnsi" w:hAnsiTheme="majorHAnsi" w:cstheme="majorHAnsi"/>
          <w:sz w:val="16"/>
        </w:rPr>
        <w:t xml:space="preserve">.38 Consequently, it </w:t>
      </w:r>
      <w:r w:rsidRPr="003E4535">
        <w:rPr>
          <w:rStyle w:val="StyleUnderline"/>
          <w:rFonts w:asciiTheme="majorHAnsi" w:hAnsiTheme="majorHAnsi" w:cstheme="majorHAnsi"/>
        </w:rPr>
        <w:t xml:space="preserve">should be hardly surprising, or at least not so irrational, that </w:t>
      </w:r>
      <w:r w:rsidRPr="003E4535">
        <w:rPr>
          <w:rStyle w:val="StyleUnderline"/>
          <w:rFonts w:asciiTheme="majorHAnsi" w:hAnsiTheme="majorHAnsi" w:cstheme="majorHAnsi"/>
          <w:highlight w:val="cyan"/>
        </w:rPr>
        <w:t>Pyongyang</w:t>
      </w:r>
      <w:r w:rsidRPr="003E4535">
        <w:rPr>
          <w:rStyle w:val="StyleUnderline"/>
          <w:rFonts w:asciiTheme="majorHAnsi" w:hAnsiTheme="majorHAnsi" w:cstheme="majorHAnsi"/>
        </w:rPr>
        <w:t xml:space="preserve"> would </w:t>
      </w:r>
      <w:r w:rsidRPr="003E4535">
        <w:rPr>
          <w:rStyle w:val="StyleUnderline"/>
          <w:rFonts w:asciiTheme="majorHAnsi" w:hAnsiTheme="majorHAnsi" w:cstheme="majorHAnsi"/>
          <w:highlight w:val="cyan"/>
        </w:rPr>
        <w:t>see nuclear weapons</w:t>
      </w:r>
      <w:r w:rsidRPr="003E4535">
        <w:rPr>
          <w:rStyle w:val="StyleUnderline"/>
          <w:rFonts w:asciiTheme="majorHAnsi" w:hAnsiTheme="majorHAnsi" w:cstheme="majorHAnsi"/>
        </w:rPr>
        <w:t>, the great equalizer and the only weapons system that can truly level the playing field for the humble and the haughty alike,</w:t>
      </w:r>
      <w:r w:rsidRPr="00CD2DA9">
        <w:rPr>
          <w:rFonts w:asciiTheme="majorHAnsi" w:hAnsiTheme="majorHAnsi" w:cstheme="majorHAnsi"/>
          <w:sz w:val="16"/>
        </w:rPr>
        <w:t xml:space="preserve"> </w:t>
      </w:r>
      <w:r w:rsidRPr="003E4535">
        <w:rPr>
          <w:rStyle w:val="Emphasis"/>
          <w:rFonts w:asciiTheme="majorHAnsi" w:hAnsiTheme="majorHAnsi" w:cstheme="majorHAnsi"/>
          <w:highlight w:val="cyan"/>
        </w:rPr>
        <w:t>as the singular source of salvation</w:t>
      </w:r>
      <w:r w:rsidRPr="00CD2DA9">
        <w:rPr>
          <w:rFonts w:asciiTheme="majorHAnsi" w:hAnsiTheme="majorHAnsi" w:cstheme="majorHAnsi"/>
          <w:sz w:val="16"/>
        </w:rPr>
        <w:t xml:space="preserve">. Any other state facing a similarly dire strategic situation would likely have found nuclear weapons equally irresistible. Indeed, it is highly doubtful that South Korea, in a counterfactual scenario where the Cold War is presumed to have been won by the Soviet Union and it is the ROK that is facing an existential crisis, would have behaved any better than its northern brother. </w:t>
      </w:r>
      <w:r w:rsidRPr="003E4535">
        <w:rPr>
          <w:rStyle w:val="StyleUnderline"/>
          <w:rFonts w:asciiTheme="majorHAnsi" w:hAnsiTheme="majorHAnsi" w:cstheme="majorHAnsi"/>
        </w:rPr>
        <w:t>States have sought nuclear weapons for far lesser reasons—for something as vain as international prestige and nationalist pride</w:t>
      </w:r>
      <w:r w:rsidRPr="00CD2DA9">
        <w:rPr>
          <w:rFonts w:asciiTheme="majorHAnsi" w:hAnsiTheme="majorHAnsi" w:cstheme="majorHAnsi"/>
          <w:sz w:val="16"/>
        </w:rPr>
        <w:t xml:space="preserve">. By comparison, </w:t>
      </w:r>
      <w:r w:rsidRPr="003E4535">
        <w:rPr>
          <w:rStyle w:val="Emphasis"/>
          <w:rFonts w:asciiTheme="majorHAnsi" w:hAnsiTheme="majorHAnsi" w:cstheme="majorHAnsi"/>
          <w:highlight w:val="cyan"/>
        </w:rPr>
        <w:t>survival is</w:t>
      </w:r>
      <w:r w:rsidRPr="003E4535">
        <w:rPr>
          <w:rStyle w:val="Emphasis"/>
          <w:rFonts w:asciiTheme="majorHAnsi" w:hAnsiTheme="majorHAnsi" w:cstheme="majorHAnsi"/>
        </w:rPr>
        <w:t xml:space="preserve"> all </w:t>
      </w:r>
      <w:r w:rsidRPr="003E4535">
        <w:rPr>
          <w:rStyle w:val="Emphasis"/>
          <w:rFonts w:asciiTheme="majorHAnsi" w:hAnsiTheme="majorHAnsi" w:cstheme="majorHAnsi"/>
          <w:highlight w:val="cyan"/>
        </w:rPr>
        <w:t>the</w:t>
      </w:r>
      <w:r w:rsidRPr="003E4535">
        <w:rPr>
          <w:rStyle w:val="Emphasis"/>
          <w:rFonts w:asciiTheme="majorHAnsi" w:hAnsiTheme="majorHAnsi" w:cstheme="majorHAnsi"/>
        </w:rPr>
        <w:t xml:space="preserve"> more </w:t>
      </w:r>
      <w:r w:rsidRPr="003E4535">
        <w:rPr>
          <w:rStyle w:val="Emphasis"/>
          <w:rFonts w:asciiTheme="majorHAnsi" w:hAnsiTheme="majorHAnsi" w:cstheme="majorHAnsi"/>
          <w:highlight w:val="cyan"/>
        </w:rPr>
        <w:t>compelling</w:t>
      </w:r>
      <w:r w:rsidRPr="003E4535">
        <w:rPr>
          <w:rStyle w:val="Emphasis"/>
          <w:rFonts w:asciiTheme="majorHAnsi" w:hAnsiTheme="majorHAnsi" w:cstheme="majorHAnsi"/>
        </w:rPr>
        <w:t xml:space="preserve"> a </w:t>
      </w:r>
      <w:r w:rsidRPr="003E4535">
        <w:rPr>
          <w:rStyle w:val="Emphasis"/>
          <w:rFonts w:asciiTheme="majorHAnsi" w:hAnsiTheme="majorHAnsi" w:cstheme="majorHAnsi"/>
          <w:highlight w:val="cyan"/>
        </w:rPr>
        <w:t>reason</w:t>
      </w:r>
      <w:r w:rsidRPr="003E4535">
        <w:rPr>
          <w:rStyle w:val="Emphasis"/>
          <w:rFonts w:asciiTheme="majorHAnsi" w:hAnsiTheme="majorHAnsi" w:cstheme="majorHAnsi"/>
        </w:rPr>
        <w:t xml:space="preserve"> for going nuclear</w:t>
      </w:r>
      <w:r w:rsidRPr="00CD2DA9">
        <w:rPr>
          <w:rFonts w:asciiTheme="majorHAnsi" w:hAnsiTheme="majorHAnsi" w:cstheme="majorHAnsi"/>
          <w:sz w:val="16"/>
        </w:rPr>
        <w:t xml:space="preserve">.39 </w:t>
      </w:r>
      <w:r w:rsidRPr="003E4535">
        <w:rPr>
          <w:rStyle w:val="StyleUnderline"/>
          <w:rFonts w:asciiTheme="majorHAnsi" w:hAnsiTheme="majorHAnsi" w:cstheme="majorHAnsi"/>
        </w:rPr>
        <w:t>Not only are nuclear weapons the most reassuring means to ensure North Korea’s survival, they are also the cheapest, which makes them even more appealing for a country as broke as the DPRK</w:t>
      </w:r>
      <w:r w:rsidRPr="00CD2DA9">
        <w:rPr>
          <w:rFonts w:asciiTheme="majorHAnsi" w:hAnsiTheme="majorHAnsi" w:cstheme="majorHAnsi"/>
          <w:sz w:val="16"/>
        </w:rPr>
        <w:t xml:space="preserve">. </w:t>
      </w:r>
      <w:r w:rsidRPr="003E4535">
        <w:rPr>
          <w:rStyle w:val="StyleUnderline"/>
          <w:rFonts w:asciiTheme="majorHAnsi" w:hAnsiTheme="majorHAnsi" w:cstheme="majorHAnsi"/>
        </w:rPr>
        <w:t>The cost-effectiveness of nuclear weapons is widely known</w:t>
      </w:r>
      <w:r w:rsidRPr="00CD2DA9">
        <w:rPr>
          <w:rFonts w:asciiTheme="majorHAnsi" w:hAnsiTheme="majorHAnsi" w:cstheme="majorHAnsi"/>
          <w:sz w:val="16"/>
        </w:rPr>
        <w:t xml:space="preserve">. </w:t>
      </w:r>
      <w:r w:rsidRPr="003E4535">
        <w:rPr>
          <w:rStyle w:val="StyleUnderline"/>
          <w:rFonts w:asciiTheme="majorHAnsi" w:hAnsiTheme="majorHAnsi" w:cstheme="majorHAnsi"/>
        </w:rPr>
        <w:t xml:space="preserve">Because the bang produced by nuclear weapons is so big, both literally for its </w:t>
      </w:r>
      <w:r w:rsidRPr="003E4535">
        <w:rPr>
          <w:rStyle w:val="StyleUnderline"/>
          <w:rFonts w:asciiTheme="majorHAnsi" w:hAnsiTheme="majorHAnsi" w:cstheme="majorHAnsi"/>
          <w:highlight w:val="cyan"/>
        </w:rPr>
        <w:t>destructiveness</w:t>
      </w:r>
      <w:r w:rsidRPr="003E4535">
        <w:rPr>
          <w:rStyle w:val="StyleUnderline"/>
          <w:rFonts w:asciiTheme="majorHAnsi" w:hAnsiTheme="majorHAnsi" w:cstheme="majorHAnsi"/>
        </w:rPr>
        <w:t xml:space="preserve"> and figuratively for its wider strategic impact, the economic cost of nuclearization can be easily justified in terms of return on investment</w:t>
      </w:r>
      <w:r w:rsidRPr="00CD2DA9">
        <w:rPr>
          <w:rFonts w:asciiTheme="majorHAnsi" w:hAnsiTheme="majorHAnsi" w:cstheme="majorHAnsi"/>
          <w:sz w:val="16"/>
        </w:rPr>
        <w:t xml:space="preserve">. Relative to the spending requirements of upgrading its decaying conventional forces, the financial cost of North Korea’s nuclear weapons program and the related missile program has in fact been very low. According to one estimate, North Korea’s core spending on nuclear weapons and missile programs in 2010 and 2011 was around US$0.5 billion each.40 While half a billion dollars is a large sum of money for a desperately poor country, as a proportion of North Korea’s total military expenditures, it is not such a huge sum, falling well within a single digit range of around 6 to 8 percent in the most recent years. Another estimate, coming from sources within the ROK government, puts the total cumulative cost of Pyongyang’s nuclear weapons and missile programs, including its long-range ballistic missile test in March of 2012, at around US$3.1 billion (see Table 3 for details). </w:t>
      </w:r>
      <w:r w:rsidRPr="003E4535">
        <w:rPr>
          <w:rStyle w:val="StyleUnderline"/>
          <w:rFonts w:asciiTheme="majorHAnsi" w:hAnsiTheme="majorHAnsi" w:cstheme="majorHAnsi"/>
        </w:rPr>
        <w:t>The expenditure on the strictly nuclear side has been surprisingly small, costing Pyongyang only US$1 billion for initial development and production, and less than half a billion dollars for the first two nuclear tests</w:t>
      </w:r>
      <w:r w:rsidRPr="00CD2DA9">
        <w:rPr>
          <w:rFonts w:asciiTheme="majorHAnsi" w:hAnsiTheme="majorHAnsi" w:cstheme="majorHAnsi"/>
          <w:sz w:val="16"/>
        </w:rPr>
        <w:t xml:space="preserve">.41 About US$0.8 billion was spent on the two Taepodong missile launches conducted in 2006 and 2009, and the Unha-2 launched in April 2012 is estimated to have cost Pyongyang another US$0.8 billion. </w:t>
      </w:r>
      <w:r w:rsidRPr="003E4535">
        <w:rPr>
          <w:rStyle w:val="StyleUnderline"/>
          <w:rFonts w:asciiTheme="majorHAnsi" w:hAnsiTheme="majorHAnsi" w:cstheme="majorHAnsi"/>
        </w:rPr>
        <w:t>The expenditure will surely go up as North Korea attempts to miniaturize its nuclear warheads and fine-tune its ballistic missiles, but overall, the financial burden borne by North Korea in its nuclear pursuit has not been excessively punishing.</w:t>
      </w:r>
      <w:r w:rsidRPr="00CD2DA9">
        <w:rPr>
          <w:rFonts w:asciiTheme="majorHAnsi" w:hAnsiTheme="majorHAnsi" w:cstheme="majorHAnsi"/>
          <w:sz w:val="16"/>
        </w:rPr>
        <w:t xml:space="preserve"> On the other hand, the bang produced by it is undoubtedly much bigger than anything North Korea could have accomplished by spending the equivalent sum on conventional weaponry. </w:t>
      </w:r>
      <w:r w:rsidRPr="003E4535">
        <w:rPr>
          <w:rStyle w:val="StyleUnderline"/>
          <w:rFonts w:asciiTheme="majorHAnsi" w:hAnsiTheme="majorHAnsi" w:cstheme="majorHAnsi"/>
        </w:rPr>
        <w:t>A US$3.1 billion investment in nuclear weapons and delivery systems has enabled the DPRK to come very close to bridging a cumulative defence spending gap of nearly US$200 billion since 1992</w:t>
      </w:r>
      <w:r w:rsidRPr="00CD2DA9">
        <w:rPr>
          <w:rFonts w:asciiTheme="majorHAnsi" w:hAnsiTheme="majorHAnsi" w:cstheme="majorHAnsi"/>
          <w:sz w:val="16"/>
        </w:rPr>
        <w:t xml:space="preserve">, restoring parity to the overall military balance in the Korean peninsula, and potentially acquiring deterrence capabilities against the US. </w:t>
      </w:r>
      <w:r w:rsidRPr="003E4535">
        <w:rPr>
          <w:rStyle w:val="StyleUnderline"/>
          <w:rFonts w:asciiTheme="majorHAnsi" w:hAnsiTheme="majorHAnsi" w:cstheme="majorHAnsi"/>
        </w:rPr>
        <w:t>By comparison, South Korea spent almost US$3 billion, about the same amount North Korea has spent on its nuclear and missile development, on just three Aegis-equipped destroyers</w:t>
      </w:r>
      <w:r w:rsidRPr="00CD2DA9">
        <w:rPr>
          <w:rFonts w:asciiTheme="majorHAnsi" w:hAnsiTheme="majorHAnsi" w:cstheme="majorHAnsi"/>
          <w:sz w:val="16"/>
        </w:rPr>
        <w:t xml:space="preserve">. While these KD-III destroyers are no doubt significant enhancements to the force level of the ROK navy, their strategic impact pales in comparison to that of North Korea’s nuclear weapons. </w:t>
      </w:r>
      <w:r w:rsidRPr="003E4535">
        <w:rPr>
          <w:rStyle w:val="StyleUnderline"/>
          <w:rFonts w:asciiTheme="majorHAnsi" w:hAnsiTheme="majorHAnsi" w:cstheme="majorHAnsi"/>
        </w:rPr>
        <w:t xml:space="preserve">The ultimate vindication for the DPRK’s pursuit of nuclear weapons is the very fact that </w:t>
      </w:r>
      <w:r w:rsidRPr="003E4535">
        <w:rPr>
          <w:rStyle w:val="StyleUnderline"/>
          <w:rFonts w:asciiTheme="majorHAnsi" w:hAnsiTheme="majorHAnsi" w:cstheme="majorHAnsi"/>
          <w:highlight w:val="cyan"/>
        </w:rPr>
        <w:t>the Kim regime has defied all odds</w:t>
      </w:r>
      <w:r w:rsidRPr="003E4535">
        <w:rPr>
          <w:rStyle w:val="StyleUnderline"/>
          <w:rFonts w:asciiTheme="majorHAnsi" w:hAnsiTheme="majorHAnsi" w:cstheme="majorHAnsi"/>
        </w:rPr>
        <w:t xml:space="preserve"> and repeated predictions of an </w:t>
      </w:r>
      <w:r w:rsidRPr="003E4535">
        <w:rPr>
          <w:rStyle w:val="StyleUnderline"/>
          <w:rFonts w:asciiTheme="majorHAnsi" w:hAnsiTheme="majorHAnsi" w:cstheme="majorHAnsi"/>
        </w:rPr>
        <w:lastRenderedPageBreak/>
        <w:t xml:space="preserve">inevitable collapse </w:t>
      </w:r>
      <w:r w:rsidRPr="003E4535">
        <w:rPr>
          <w:rStyle w:val="StyleUnderline"/>
          <w:rFonts w:asciiTheme="majorHAnsi" w:hAnsiTheme="majorHAnsi" w:cstheme="majorHAnsi"/>
          <w:highlight w:val="cyan"/>
        </w:rPr>
        <w:t>to hang on to its half of the Korean peninsula on an arguably much stronger strategic footing</w:t>
      </w:r>
      <w:r w:rsidRPr="00CD2DA9">
        <w:rPr>
          <w:rFonts w:asciiTheme="majorHAnsi" w:hAnsiTheme="majorHAnsi" w:cstheme="majorHAnsi"/>
          <w:sz w:val="16"/>
        </w:rPr>
        <w:t xml:space="preserve">. Of course, </w:t>
      </w:r>
      <w:r w:rsidRPr="003E4535">
        <w:rPr>
          <w:rStyle w:val="StyleUnderline"/>
          <w:rFonts w:asciiTheme="majorHAnsi" w:hAnsiTheme="majorHAnsi" w:cstheme="majorHAnsi"/>
        </w:rPr>
        <w:t>the debacle that is the North Korean economy continues, as does the untold suffering of North Koreans</w:t>
      </w:r>
      <w:r w:rsidRPr="00CD2DA9">
        <w:rPr>
          <w:rFonts w:asciiTheme="majorHAnsi" w:hAnsiTheme="majorHAnsi" w:cstheme="majorHAnsi"/>
          <w:sz w:val="16"/>
        </w:rPr>
        <w:t xml:space="preserve">. However, </w:t>
      </w:r>
      <w:r w:rsidRPr="003E4535">
        <w:rPr>
          <w:rStyle w:val="StyleUnderline"/>
          <w:rFonts w:asciiTheme="majorHAnsi" w:hAnsiTheme="majorHAnsi" w:cstheme="majorHAnsi"/>
        </w:rPr>
        <w:t>in terms of its external security situation, it cannot be denied that North Korea’s strategy of pursuing internal balancing asymmetrically</w:t>
      </w:r>
      <w:r w:rsidRPr="00CD2DA9">
        <w:rPr>
          <w:rFonts w:asciiTheme="majorHAnsi" w:hAnsiTheme="majorHAnsi" w:cstheme="majorHAnsi"/>
          <w:sz w:val="16"/>
        </w:rPr>
        <w:t>—that is, by going nuclear—</w:t>
      </w:r>
      <w:r w:rsidRPr="003E4535">
        <w:rPr>
          <w:rStyle w:val="StyleUnderline"/>
          <w:rFonts w:asciiTheme="majorHAnsi" w:hAnsiTheme="majorHAnsi" w:cstheme="majorHAnsi"/>
        </w:rPr>
        <w:t>has produced tangible and substantial results</w:t>
      </w:r>
      <w:r w:rsidRPr="00CD2DA9">
        <w:rPr>
          <w:rFonts w:asciiTheme="majorHAnsi" w:hAnsiTheme="majorHAnsi" w:cstheme="majorHAnsi"/>
          <w:sz w:val="16"/>
        </w:rPr>
        <w:t>. The numerous concessions and assistance that Pyongyang managed to extract from the international community, while significant, are secondary benefits. The most obvious and important outcome is the irrefutable reality that instead of being destroyed by the US as was Saddam Hussein’s Iraq, or sharing East Germany’s fate of being absorbed out of existence, the DPRK continues to exist as an independent state. As Kim Jong Un recently declared in his first public speech, “</w:t>
      </w:r>
      <w:r w:rsidRPr="003E4535">
        <w:rPr>
          <w:rStyle w:val="StyleUnderline"/>
          <w:rFonts w:asciiTheme="majorHAnsi" w:hAnsiTheme="majorHAnsi" w:cstheme="majorHAnsi"/>
        </w:rPr>
        <w:t>Superiority in military technology is no longer monopolized by imperialists, and the era of enemies using atomic bombs to threaten and blackmail us is forever over.”</w:t>
      </w:r>
      <w:r w:rsidRPr="00CD2DA9">
        <w:rPr>
          <w:rFonts w:asciiTheme="majorHAnsi" w:hAnsiTheme="majorHAnsi" w:cstheme="majorHAnsi"/>
          <w:sz w:val="16"/>
        </w:rPr>
        <w:t xml:space="preserve">42 This declaration, while exaggerated, as one would expect from the DPRK, is not mere grandstanding and bravado; there is a significant kernel of truth in Kim’s claim, </w:t>
      </w:r>
      <w:r w:rsidRPr="003E4535">
        <w:rPr>
          <w:rStyle w:val="Emphasis"/>
          <w:rFonts w:asciiTheme="majorHAnsi" w:hAnsiTheme="majorHAnsi" w:cstheme="majorHAnsi"/>
        </w:rPr>
        <w:t xml:space="preserve">in that </w:t>
      </w:r>
      <w:r w:rsidRPr="003E4535">
        <w:rPr>
          <w:rStyle w:val="Emphasis"/>
          <w:rFonts w:asciiTheme="majorHAnsi" w:hAnsiTheme="majorHAnsi" w:cstheme="majorHAnsi"/>
          <w:highlight w:val="cyan"/>
        </w:rPr>
        <w:t>nuclearization has in fact enhanced North Korea’s security</w:t>
      </w:r>
      <w:r w:rsidRPr="00CD2DA9">
        <w:rPr>
          <w:rFonts w:asciiTheme="majorHAnsi" w:hAnsiTheme="majorHAnsi" w:cstheme="majorHAnsi"/>
          <w:sz w:val="16"/>
        </w:rPr>
        <w:t xml:space="preserve">. This is not to suggest that the DPRK is now secure. On the contrary, </w:t>
      </w:r>
      <w:r w:rsidRPr="003E4535">
        <w:rPr>
          <w:rStyle w:val="Emphasis"/>
          <w:rFonts w:asciiTheme="majorHAnsi" w:hAnsiTheme="majorHAnsi" w:cstheme="majorHAnsi"/>
        </w:rPr>
        <w:t xml:space="preserve">the </w:t>
      </w:r>
      <w:r w:rsidRPr="003E4535">
        <w:rPr>
          <w:rStyle w:val="Emphasis"/>
          <w:rFonts w:asciiTheme="majorHAnsi" w:hAnsiTheme="majorHAnsi" w:cstheme="majorHAnsi"/>
          <w:highlight w:val="cyan"/>
        </w:rPr>
        <w:t>incomplete weaponization</w:t>
      </w:r>
      <w:r w:rsidRPr="003E4535">
        <w:rPr>
          <w:rStyle w:val="Emphasis"/>
          <w:rFonts w:asciiTheme="majorHAnsi" w:hAnsiTheme="majorHAnsi" w:cstheme="majorHAnsi"/>
        </w:rPr>
        <w:t xml:space="preserve"> of its nuclear devices and its lack of a credible long-range delivery system </w:t>
      </w:r>
      <w:r w:rsidRPr="003E4535">
        <w:rPr>
          <w:rStyle w:val="Emphasis"/>
          <w:rFonts w:asciiTheme="majorHAnsi" w:hAnsiTheme="majorHAnsi" w:cstheme="majorHAnsi"/>
          <w:highlight w:val="cyan"/>
        </w:rPr>
        <w:t>mean that North Korea’s deep-seated insecurity is yet to be put permanently to rest.</w:t>
      </w:r>
      <w:r w:rsidRPr="00CD2DA9">
        <w:rPr>
          <w:rFonts w:asciiTheme="majorHAnsi" w:hAnsiTheme="majorHAnsi" w:cstheme="majorHAnsi"/>
          <w:sz w:val="16"/>
        </w:rPr>
        <w:t xml:space="preserve"> Nonetheless, </w:t>
      </w:r>
      <w:r w:rsidRPr="003E4535">
        <w:rPr>
          <w:rStyle w:val="StyleUnderline"/>
          <w:rFonts w:asciiTheme="majorHAnsi" w:hAnsiTheme="majorHAnsi" w:cstheme="majorHAnsi"/>
        </w:rPr>
        <w:t>Pyongyang’s nuclear quest has achieved the singular objective sought by North Korea, its survival, at a bargain price equivalent to just three destroyers</w:t>
      </w:r>
      <w:r w:rsidRPr="00CD2DA9">
        <w:rPr>
          <w:rFonts w:asciiTheme="majorHAnsi" w:hAnsiTheme="majorHAnsi" w:cstheme="majorHAnsi"/>
          <w:sz w:val="16"/>
        </w:rPr>
        <w:t>. It is in this Herculean achievement, the fact that the world is still grappling with the headache that is the DPRK two decades after the demise of the Cold War, that we can locate the method in the madness of Chairman Kim and the instrumental rationality of Pyongyang’s pursuit of nuclear weapons.</w:t>
      </w:r>
    </w:p>
    <w:p w14:paraId="374CC037" w14:textId="77777777" w:rsidR="00821FFE" w:rsidRPr="00B55AD5" w:rsidRDefault="00821FFE" w:rsidP="00821FFE"/>
    <w:p w14:paraId="0639C214" w14:textId="77777777" w:rsidR="00821FFE" w:rsidRPr="00821FFE" w:rsidRDefault="00821FFE" w:rsidP="00821FFE"/>
    <w:p w14:paraId="38DF9B1B" w14:textId="7BBFFC92" w:rsidR="00FE2D95" w:rsidRDefault="00FE2D95" w:rsidP="00FE2D95">
      <w:pPr>
        <w:pStyle w:val="Heading3"/>
      </w:pPr>
      <w:r>
        <w:lastRenderedPageBreak/>
        <w:t>Unsustainable</w:t>
      </w:r>
    </w:p>
    <w:p w14:paraId="754E31DF" w14:textId="77777777" w:rsidR="00FE2D95" w:rsidRPr="00DC4292" w:rsidRDefault="00FE2D95" w:rsidP="00FE2D95">
      <w:pPr>
        <w:pStyle w:val="Heading4"/>
      </w:pPr>
      <w:r w:rsidRPr="00DC4292">
        <w:t xml:space="preserve">Hegemony is </w:t>
      </w:r>
      <w:r w:rsidRPr="00DC4292">
        <w:rPr>
          <w:u w:val="single"/>
        </w:rPr>
        <w:t>unsustainable</w:t>
      </w:r>
      <w:r>
        <w:t>---</w:t>
      </w:r>
      <w:r w:rsidRPr="00DC4292">
        <w:t>military dominance is declining and China has overtaken an economic lead</w:t>
      </w:r>
      <w:r>
        <w:t>---</w:t>
      </w:r>
      <w:r w:rsidRPr="00DC4292">
        <w:t xml:space="preserve">current transition will be </w:t>
      </w:r>
      <w:r w:rsidRPr="00DC4292">
        <w:rPr>
          <w:u w:val="single"/>
        </w:rPr>
        <w:t>smooth</w:t>
      </w:r>
      <w:r w:rsidRPr="00DC4292">
        <w:t xml:space="preserve"> and </w:t>
      </w:r>
      <w:r w:rsidRPr="00DC4292">
        <w:rPr>
          <w:u w:val="single"/>
        </w:rPr>
        <w:t>stable</w:t>
      </w:r>
      <w:r w:rsidRPr="00DC4292">
        <w:t>.</w:t>
      </w:r>
    </w:p>
    <w:p w14:paraId="53DC3AC3" w14:textId="77777777" w:rsidR="00FE2D95" w:rsidRPr="00DC4292" w:rsidRDefault="00FE2D95" w:rsidP="00FE2D95">
      <w:r w:rsidRPr="00DD11B3">
        <w:rPr>
          <w:rStyle w:val="Style13ptBold"/>
        </w:rPr>
        <w:t>Layne 18</w:t>
      </w:r>
      <w:r w:rsidRPr="00DC4292">
        <w:t xml:space="preserve">—Christopher Layne, University Distinguished Professor of International Affairs, Robert M. Gates Chair in National Security at the Bush School of Government and Public Service at Texas A&amp;M University, Ph.D. in Political Science from the University of California, Berkeley, 2018 (“The US–Chinese power shift and the end of the Pax Americana,” </w:t>
      </w:r>
      <w:r w:rsidRPr="00DC4292">
        <w:rPr>
          <w:i/>
        </w:rPr>
        <w:t>International Affairs—Oxford University</w:t>
      </w:r>
      <w:r w:rsidRPr="00DC4292">
        <w:t xml:space="preserve">, January, </w:t>
      </w:r>
      <w:r w:rsidRPr="00DD11B3">
        <w:t>https://www.chathamhouse.org/sites/default/files/images/ia/INTA94_1_6_249_Layne.pdf</w:t>
      </w:r>
      <w:r w:rsidRPr="00DC4292">
        <w:t>, Volume 94, AIvackovic)</w:t>
      </w:r>
    </w:p>
    <w:p w14:paraId="42C72355" w14:textId="77777777" w:rsidR="00FE2D95" w:rsidRDefault="00FE2D95" w:rsidP="00FE2D95">
      <w:pPr>
        <w:rPr>
          <w:sz w:val="16"/>
        </w:rPr>
      </w:pPr>
      <w:r w:rsidRPr="000005B4">
        <w:rPr>
          <w:sz w:val="16"/>
        </w:rPr>
        <w:t>American decline redux</w:t>
      </w:r>
      <w:r w:rsidRPr="00351BA9">
        <w:rPr>
          <w:sz w:val="12"/>
        </w:rPr>
        <w:t>¶</w:t>
      </w:r>
      <w:r w:rsidRPr="000005B4">
        <w:rPr>
          <w:sz w:val="12"/>
        </w:rPr>
        <w:t xml:space="preserve"> </w:t>
      </w:r>
      <w:r w:rsidRPr="000005B4">
        <w:rPr>
          <w:u w:val="single"/>
        </w:rPr>
        <w:t>Today</w:t>
      </w:r>
      <w:r w:rsidRPr="000005B4">
        <w:rPr>
          <w:sz w:val="16"/>
        </w:rPr>
        <w:t xml:space="preserve"> </w:t>
      </w:r>
      <w:r w:rsidRPr="000005B4">
        <w:rPr>
          <w:u w:val="single"/>
        </w:rPr>
        <w:t xml:space="preserve">the </w:t>
      </w:r>
      <w:r w:rsidRPr="00DD11B3">
        <w:rPr>
          <w:rStyle w:val="StyleUnderline"/>
        </w:rPr>
        <w:t>military</w:t>
      </w:r>
      <w:r w:rsidRPr="000005B4">
        <w:rPr>
          <w:sz w:val="16"/>
        </w:rPr>
        <w:t xml:space="preserve">, </w:t>
      </w:r>
      <w:r w:rsidRPr="00DD11B3">
        <w:rPr>
          <w:rStyle w:val="StyleUnderline"/>
        </w:rPr>
        <w:t>economic</w:t>
      </w:r>
      <w:r w:rsidRPr="000005B4">
        <w:rPr>
          <w:sz w:val="16"/>
        </w:rPr>
        <w:t xml:space="preserve">, </w:t>
      </w:r>
      <w:r w:rsidRPr="00DD11B3">
        <w:rPr>
          <w:rStyle w:val="StyleUnderline"/>
        </w:rPr>
        <w:t>institutional</w:t>
      </w:r>
      <w:r w:rsidRPr="000005B4">
        <w:rPr>
          <w:sz w:val="16"/>
        </w:rPr>
        <w:t xml:space="preserve"> </w:t>
      </w:r>
      <w:r w:rsidRPr="000005B4">
        <w:rPr>
          <w:u w:val="single"/>
        </w:rPr>
        <w:t>and</w:t>
      </w:r>
      <w:r w:rsidRPr="000005B4">
        <w:rPr>
          <w:sz w:val="16"/>
        </w:rPr>
        <w:t xml:space="preserve"> </w:t>
      </w:r>
      <w:r w:rsidRPr="00DD11B3">
        <w:rPr>
          <w:rStyle w:val="StyleUnderline"/>
        </w:rPr>
        <w:t>ideational pillars</w:t>
      </w:r>
      <w:r w:rsidRPr="000005B4">
        <w:rPr>
          <w:sz w:val="16"/>
        </w:rPr>
        <w:t xml:space="preserve"> </w:t>
      </w:r>
      <w:r w:rsidRPr="000005B4">
        <w:rPr>
          <w:u w:val="single"/>
        </w:rPr>
        <w:t>that have supported</w:t>
      </w:r>
      <w:r w:rsidRPr="000005B4">
        <w:rPr>
          <w:sz w:val="16"/>
        </w:rPr>
        <w:t xml:space="preserve"> the </w:t>
      </w:r>
      <w:r w:rsidRPr="000005B4">
        <w:rPr>
          <w:u w:val="single"/>
        </w:rPr>
        <w:t>Pax Americana are being challenged</w:t>
      </w:r>
      <w:r w:rsidRPr="000005B4">
        <w:rPr>
          <w:sz w:val="16"/>
        </w:rPr>
        <w:t xml:space="preserve"> </w:t>
      </w:r>
      <w:r w:rsidRPr="000005B4">
        <w:rPr>
          <w:u w:val="single"/>
        </w:rPr>
        <w:t>by</w:t>
      </w:r>
      <w:r w:rsidRPr="000005B4">
        <w:rPr>
          <w:sz w:val="16"/>
        </w:rPr>
        <w:t xml:space="preserve"> </w:t>
      </w:r>
      <w:r w:rsidRPr="00DD11B3">
        <w:rPr>
          <w:rStyle w:val="StyleUnderline"/>
        </w:rPr>
        <w:t>China</w:t>
      </w:r>
      <w:r w:rsidRPr="000005B4">
        <w:rPr>
          <w:sz w:val="16"/>
        </w:rPr>
        <w:t xml:space="preserve">. This raises two fundamental and intimately connected questions: if China surpasses, equals or even approximates the United States in these dimensions of power, can the Pax Americana endure? And, if it cannot, what will replace it? Posing these questions raises the contentious issue—contentious at least in the US—of whether American power is, in fact, declining. During his abortive 2012 run for the Republican presidential nomination, Jon Huntsman—President Obama's Ambassador to China, and now President Trump's Ambassador to Russia—succinctly expressed the prevailing view of the US foreign policy establishment when he said: ‘Decline is un-American.’ Leading US security studies experts agree. These </w:t>
      </w:r>
      <w:r w:rsidRPr="000005B4">
        <w:rPr>
          <w:u w:val="single"/>
        </w:rPr>
        <w:t>primacists argue</w:t>
      </w:r>
      <w:r w:rsidRPr="000005B4">
        <w:rPr>
          <w:sz w:val="16"/>
        </w:rPr>
        <w:t xml:space="preserve"> that the </w:t>
      </w:r>
      <w:r w:rsidRPr="000005B4">
        <w:rPr>
          <w:u w:val="single"/>
        </w:rPr>
        <w:t>extent of China's rise</w:t>
      </w:r>
      <w:r w:rsidRPr="000005B4">
        <w:rPr>
          <w:sz w:val="16"/>
        </w:rPr>
        <w:t>—</w:t>
      </w:r>
      <w:r w:rsidRPr="000005B4">
        <w:rPr>
          <w:u w:val="single"/>
        </w:rPr>
        <w:t>and</w:t>
      </w:r>
      <w:r w:rsidRPr="000005B4">
        <w:rPr>
          <w:sz w:val="16"/>
        </w:rPr>
        <w:t xml:space="preserve"> hence of </w:t>
      </w:r>
      <w:r w:rsidRPr="000005B4">
        <w:rPr>
          <w:u w:val="single"/>
        </w:rPr>
        <w:t>America's decline</w:t>
      </w:r>
      <w:r w:rsidRPr="000005B4">
        <w:rPr>
          <w:sz w:val="16"/>
        </w:rPr>
        <w:t>—</w:t>
      </w:r>
      <w:r w:rsidRPr="000005B4">
        <w:rPr>
          <w:u w:val="single"/>
        </w:rPr>
        <w:t>are</w:t>
      </w:r>
      <w:r w:rsidRPr="000005B4">
        <w:rPr>
          <w:sz w:val="16"/>
        </w:rPr>
        <w:t xml:space="preserve">, like premature reports of Mark Twain's death, </w:t>
      </w:r>
      <w:r w:rsidRPr="000005B4">
        <w:rPr>
          <w:u w:val="single"/>
        </w:rPr>
        <w:t>greatly exaggerated</w:t>
      </w:r>
      <w:r w:rsidRPr="000005B4">
        <w:rPr>
          <w:sz w:val="16"/>
        </w:rPr>
        <w:t>. Primacists believe the international system is still unipolar, and that US power will keep it that way for a long time to come.</w:t>
      </w:r>
      <w:r w:rsidRPr="00351BA9">
        <w:rPr>
          <w:sz w:val="12"/>
        </w:rPr>
        <w:t>¶</w:t>
      </w:r>
      <w:r w:rsidRPr="000005B4">
        <w:rPr>
          <w:sz w:val="12"/>
        </w:rPr>
        <w:t xml:space="preserve"> </w:t>
      </w:r>
      <w:r w:rsidRPr="000005B4">
        <w:rPr>
          <w:u w:val="single"/>
        </w:rPr>
        <w:t>This claim is</w:t>
      </w:r>
      <w:r w:rsidRPr="000005B4">
        <w:rPr>
          <w:sz w:val="16"/>
        </w:rPr>
        <w:t xml:space="preserve"> </w:t>
      </w:r>
      <w:r w:rsidRPr="00DD11B3">
        <w:rPr>
          <w:rStyle w:val="StyleUnderline"/>
        </w:rPr>
        <w:t>increasingly dubious</w:t>
      </w:r>
      <w:r w:rsidRPr="000005B4">
        <w:rPr>
          <w:sz w:val="16"/>
        </w:rPr>
        <w:t xml:space="preserve">. Indeed, </w:t>
      </w:r>
      <w:r w:rsidRPr="000005B4">
        <w:rPr>
          <w:u w:val="single"/>
        </w:rPr>
        <w:t>the case made by</w:t>
      </w:r>
      <w:r w:rsidRPr="000005B4">
        <w:rPr>
          <w:sz w:val="16"/>
        </w:rPr>
        <w:t xml:space="preserve"> the ‘</w:t>
      </w:r>
      <w:r w:rsidRPr="00DD11B3">
        <w:rPr>
          <w:rStyle w:val="StyleUnderline"/>
        </w:rPr>
        <w:t>declinists</w:t>
      </w:r>
      <w:r w:rsidRPr="000005B4">
        <w:rPr>
          <w:sz w:val="16"/>
        </w:rPr>
        <w:t>’ of the 1980s—notably Paul Kennedy, Robert Gilpin, David Calleo and Samuel P. Huntington—</w:t>
      </w:r>
      <w:r w:rsidRPr="000005B4">
        <w:rPr>
          <w:u w:val="single"/>
        </w:rPr>
        <w:t>looks</w:t>
      </w:r>
      <w:r w:rsidRPr="000005B4">
        <w:rPr>
          <w:sz w:val="16"/>
        </w:rPr>
        <w:t xml:space="preserve"> </w:t>
      </w:r>
      <w:r w:rsidRPr="00DD11B3">
        <w:rPr>
          <w:rStyle w:val="StyleUnderline"/>
        </w:rPr>
        <w:t>stronger every day</w:t>
      </w:r>
      <w:r w:rsidRPr="000005B4">
        <w:rPr>
          <w:sz w:val="16"/>
        </w:rPr>
        <w:t xml:space="preserve">.23 </w:t>
      </w:r>
      <w:r w:rsidRPr="000005B4">
        <w:rPr>
          <w:u w:val="single"/>
        </w:rPr>
        <w:t>Contrary to</w:t>
      </w:r>
      <w:r w:rsidRPr="000005B4">
        <w:rPr>
          <w:sz w:val="16"/>
        </w:rPr>
        <w:t xml:space="preserve"> the </w:t>
      </w:r>
      <w:r w:rsidRPr="000005B4">
        <w:rPr>
          <w:u w:val="single"/>
        </w:rPr>
        <w:t>portrayal of their argument by</w:t>
      </w:r>
      <w:r w:rsidRPr="000005B4">
        <w:rPr>
          <w:sz w:val="16"/>
        </w:rPr>
        <w:t xml:space="preserve"> many of their </w:t>
      </w:r>
      <w:r w:rsidRPr="000005B4">
        <w:rPr>
          <w:u w:val="single"/>
        </w:rPr>
        <w:t>critics</w:t>
      </w:r>
      <w:r w:rsidRPr="000005B4">
        <w:rPr>
          <w:sz w:val="16"/>
        </w:rPr>
        <w:t xml:space="preserve">, the 1980s </w:t>
      </w:r>
      <w:r w:rsidRPr="000005B4">
        <w:rPr>
          <w:u w:val="single"/>
        </w:rPr>
        <w:t>declinists</w:t>
      </w:r>
      <w:r w:rsidRPr="000005B4">
        <w:rPr>
          <w:sz w:val="16"/>
        </w:rPr>
        <w:t xml:space="preserve"> did not claim either that America's post-Second World War power advantages had already dissipated, or that the United States was on the brink of a rapid, catastrophic decline. Rather, they </w:t>
      </w:r>
      <w:r w:rsidRPr="000005B4">
        <w:rPr>
          <w:u w:val="single"/>
        </w:rPr>
        <w:t>pointed to</w:t>
      </w:r>
      <w:r w:rsidRPr="000005B4">
        <w:rPr>
          <w:sz w:val="16"/>
        </w:rPr>
        <w:t xml:space="preserve"> </w:t>
      </w:r>
      <w:r w:rsidRPr="00DD11B3">
        <w:rPr>
          <w:rStyle w:val="StyleUnderline"/>
        </w:rPr>
        <w:t>domestic</w:t>
      </w:r>
      <w:r w:rsidRPr="000005B4">
        <w:rPr>
          <w:sz w:val="16"/>
        </w:rPr>
        <w:t xml:space="preserve"> </w:t>
      </w:r>
      <w:r w:rsidRPr="000005B4">
        <w:rPr>
          <w:u w:val="single"/>
        </w:rPr>
        <w:t>and</w:t>
      </w:r>
      <w:r w:rsidRPr="000005B4">
        <w:rPr>
          <w:sz w:val="16"/>
        </w:rPr>
        <w:t xml:space="preserve"> </w:t>
      </w:r>
      <w:r w:rsidRPr="00DD11B3">
        <w:rPr>
          <w:rStyle w:val="StyleUnderline"/>
        </w:rPr>
        <w:t>international economic drivers</w:t>
      </w:r>
      <w:r w:rsidRPr="000005B4">
        <w:rPr>
          <w:sz w:val="16"/>
        </w:rPr>
        <w:t xml:space="preserve"> </w:t>
      </w:r>
      <w:r w:rsidRPr="000005B4">
        <w:rPr>
          <w:u w:val="single"/>
        </w:rPr>
        <w:t>that</w:t>
      </w:r>
      <w:r w:rsidRPr="000005B4">
        <w:rPr>
          <w:sz w:val="16"/>
        </w:rPr>
        <w:t xml:space="preserve">, </w:t>
      </w:r>
      <w:r w:rsidRPr="000005B4">
        <w:rPr>
          <w:u w:val="single"/>
        </w:rPr>
        <w:t>over time</w:t>
      </w:r>
      <w:r w:rsidRPr="000005B4">
        <w:rPr>
          <w:sz w:val="16"/>
        </w:rPr>
        <w:t xml:space="preserve">, </w:t>
      </w:r>
      <w:r w:rsidRPr="000005B4">
        <w:rPr>
          <w:u w:val="single"/>
        </w:rPr>
        <w:t>would cause</w:t>
      </w:r>
      <w:r w:rsidRPr="000005B4">
        <w:rPr>
          <w:sz w:val="16"/>
        </w:rPr>
        <w:t xml:space="preserve"> </w:t>
      </w:r>
      <w:r w:rsidRPr="000005B4">
        <w:rPr>
          <w:u w:val="single"/>
        </w:rPr>
        <w:t>American economic power to</w:t>
      </w:r>
      <w:r w:rsidRPr="000005B4">
        <w:rPr>
          <w:sz w:val="16"/>
        </w:rPr>
        <w:t xml:space="preserve"> </w:t>
      </w:r>
      <w:r w:rsidRPr="00DD11B3">
        <w:rPr>
          <w:rStyle w:val="StyleUnderline"/>
        </w:rPr>
        <w:t>diminish relatively</w:t>
      </w:r>
      <w:r w:rsidRPr="000005B4">
        <w:rPr>
          <w:sz w:val="16"/>
        </w:rPr>
        <w:t xml:space="preserve">, </w:t>
      </w:r>
      <w:r w:rsidRPr="000005B4">
        <w:rPr>
          <w:u w:val="single"/>
        </w:rPr>
        <w:t>thereby</w:t>
      </w:r>
      <w:r w:rsidRPr="000005B4">
        <w:rPr>
          <w:sz w:val="16"/>
        </w:rPr>
        <w:t xml:space="preserve"> </w:t>
      </w:r>
      <w:r w:rsidRPr="00DD11B3">
        <w:rPr>
          <w:rStyle w:val="StyleUnderline"/>
        </w:rPr>
        <w:t>shifting the balance of power</w:t>
      </w:r>
      <w:r w:rsidRPr="000005B4">
        <w:rPr>
          <w:sz w:val="16"/>
        </w:rPr>
        <w:t xml:space="preserve">. In essence, the declinists believed that </w:t>
      </w:r>
      <w:r w:rsidRPr="000005B4">
        <w:rPr>
          <w:u w:val="single"/>
        </w:rPr>
        <w:t>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was experiencing a slow</w:t>
      </w:r>
      <w:r w:rsidRPr="000005B4">
        <w:rPr>
          <w:sz w:val="16"/>
        </w:rPr>
        <w:t>—‘termite-like’—</w:t>
      </w:r>
      <w:r w:rsidRPr="000005B4">
        <w:rPr>
          <w:u w:val="single"/>
        </w:rPr>
        <w:t>decline caused by</w:t>
      </w:r>
      <w:r w:rsidRPr="000005B4">
        <w:rPr>
          <w:sz w:val="16"/>
        </w:rPr>
        <w:t xml:space="preserve"> </w:t>
      </w:r>
      <w:r w:rsidRPr="00DD11B3">
        <w:rPr>
          <w:rStyle w:val="StyleUnderline"/>
        </w:rPr>
        <w:t>fundamental structural weaknesses</w:t>
      </w:r>
      <w:r w:rsidRPr="000005B4">
        <w:rPr>
          <w:sz w:val="16"/>
        </w:rPr>
        <w:t xml:space="preserve"> </w:t>
      </w:r>
      <w:r w:rsidRPr="000005B4">
        <w:rPr>
          <w:u w:val="single"/>
        </w:rPr>
        <w:t>in the</w:t>
      </w:r>
      <w:r w:rsidRPr="000005B4">
        <w:rPr>
          <w:sz w:val="16"/>
        </w:rPr>
        <w:t xml:space="preserve"> </w:t>
      </w:r>
      <w:r w:rsidRPr="000005B4">
        <w:rPr>
          <w:u w:val="single"/>
        </w:rPr>
        <w:t>American economy</w:t>
      </w:r>
      <w:r w:rsidRPr="000005B4">
        <w:rPr>
          <w:sz w:val="16"/>
        </w:rPr>
        <w:t xml:space="preserve"> that were </w:t>
      </w:r>
      <w:r w:rsidRPr="00DD11B3">
        <w:rPr>
          <w:rStyle w:val="StyleUnderline"/>
        </w:rPr>
        <w:t>gradually nibbling</w:t>
      </w:r>
      <w:r w:rsidRPr="000005B4">
        <w:rPr>
          <w:sz w:val="16"/>
        </w:rPr>
        <w:t xml:space="preserve"> </w:t>
      </w:r>
      <w:r w:rsidRPr="000005B4">
        <w:rPr>
          <w:u w:val="single"/>
        </w:rPr>
        <w:t xml:space="preserve">at its </w:t>
      </w:r>
      <w:r w:rsidRPr="00DD11B3">
        <w:rPr>
          <w:rStyle w:val="StyleUnderline"/>
        </w:rPr>
        <w:t>foundations</w:t>
      </w:r>
      <w:r w:rsidRPr="000005B4">
        <w:rPr>
          <w:sz w:val="16"/>
        </w:rPr>
        <w:t xml:space="preserve">.24 </w:t>
      </w:r>
      <w:r w:rsidRPr="000005B4">
        <w:rPr>
          <w:u w:val="single"/>
        </w:rPr>
        <w:t>Kennedy</w:t>
      </w:r>
      <w:r w:rsidRPr="000005B4">
        <w:rPr>
          <w:sz w:val="16"/>
        </w:rPr>
        <w:t xml:space="preserve"> himself was explicitly looking ahead to the effects this termite decline would have on the US world role in the early twenty-first century. As he </w:t>
      </w:r>
      <w:r w:rsidRPr="000005B4">
        <w:rPr>
          <w:u w:val="single"/>
        </w:rPr>
        <w:t>wrote</w:t>
      </w:r>
      <w:r w:rsidRPr="000005B4">
        <w:rPr>
          <w:sz w:val="16"/>
        </w:rPr>
        <w:t>:</w:t>
      </w:r>
      <w:r w:rsidRPr="00351BA9">
        <w:rPr>
          <w:sz w:val="12"/>
        </w:rPr>
        <w:t>¶</w:t>
      </w:r>
      <w:r w:rsidRPr="000005B4">
        <w:rPr>
          <w:sz w:val="12"/>
        </w:rPr>
        <w:t xml:space="preserve"> </w:t>
      </w:r>
      <w:r w:rsidRPr="000005B4">
        <w:rPr>
          <w:sz w:val="16"/>
        </w:rPr>
        <w:t xml:space="preserve">The </w:t>
      </w:r>
      <w:r w:rsidRPr="000005B4">
        <w:rPr>
          <w:u w:val="single"/>
        </w:rPr>
        <w:t>task facing American statesmen over the next decades</w:t>
      </w:r>
      <w:r w:rsidRPr="000005B4">
        <w:rPr>
          <w:sz w:val="16"/>
        </w:rPr>
        <w:t xml:space="preserve"> … </w:t>
      </w:r>
      <w:r w:rsidRPr="000005B4">
        <w:rPr>
          <w:u w:val="single"/>
        </w:rPr>
        <w:t>is to recognize</w:t>
      </w:r>
      <w:r w:rsidRPr="000005B4">
        <w:rPr>
          <w:sz w:val="16"/>
        </w:rPr>
        <w:t xml:space="preserve"> that </w:t>
      </w:r>
      <w:r w:rsidRPr="000005B4">
        <w:rPr>
          <w:u w:val="single"/>
        </w:rPr>
        <w:t>broad trends are under way</w:t>
      </w:r>
      <w:r w:rsidRPr="000005B4">
        <w:rPr>
          <w:sz w:val="16"/>
        </w:rPr>
        <w:t xml:space="preserve">, </w:t>
      </w:r>
      <w:r w:rsidRPr="000005B4">
        <w:rPr>
          <w:u w:val="single"/>
        </w:rPr>
        <w:t>and</w:t>
      </w:r>
      <w:r w:rsidRPr="000005B4">
        <w:rPr>
          <w:sz w:val="16"/>
        </w:rPr>
        <w:t xml:space="preserve"> that </w:t>
      </w:r>
      <w:r w:rsidRPr="000005B4">
        <w:rPr>
          <w:u w:val="single"/>
        </w:rPr>
        <w:t>there is a need to</w:t>
      </w:r>
      <w:r w:rsidRPr="000005B4">
        <w:rPr>
          <w:sz w:val="16"/>
        </w:rPr>
        <w:t xml:space="preserve"> ‘</w:t>
      </w:r>
      <w:r w:rsidRPr="00DD11B3">
        <w:rPr>
          <w:rStyle w:val="StyleUnderline"/>
        </w:rPr>
        <w:t>manage</w:t>
      </w:r>
      <w:r w:rsidRPr="000005B4">
        <w:rPr>
          <w:sz w:val="16"/>
        </w:rPr>
        <w:t xml:space="preserve">’ </w:t>
      </w:r>
      <w:r w:rsidRPr="000005B4">
        <w:rPr>
          <w:u w:val="single"/>
        </w:rPr>
        <w:t>affairs so that</w:t>
      </w:r>
      <w:r w:rsidRPr="000005B4">
        <w:rPr>
          <w:sz w:val="16"/>
        </w:rPr>
        <w:t xml:space="preserve"> the relative </w:t>
      </w:r>
      <w:r w:rsidRPr="00DD11B3">
        <w:rPr>
          <w:rStyle w:val="StyleUnderline"/>
        </w:rPr>
        <w:t>erosion</w:t>
      </w:r>
      <w:r w:rsidRPr="000005B4">
        <w:rPr>
          <w:sz w:val="16"/>
        </w:rPr>
        <w:t xml:space="preserve"> </w:t>
      </w:r>
      <w:r w:rsidRPr="000005B4">
        <w:rPr>
          <w:u w:val="single"/>
        </w:rPr>
        <w:t>of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position takes place</w:t>
      </w:r>
      <w:r w:rsidRPr="000005B4">
        <w:rPr>
          <w:sz w:val="16"/>
        </w:rPr>
        <w:t xml:space="preserve"> slowly and </w:t>
      </w:r>
      <w:r w:rsidRPr="00DD11B3">
        <w:rPr>
          <w:rStyle w:val="StyleUnderline"/>
        </w:rPr>
        <w:t>smoothly</w:t>
      </w:r>
      <w:r w:rsidRPr="000005B4">
        <w:rPr>
          <w:sz w:val="16"/>
        </w:rPr>
        <w:t xml:space="preserve">, </w:t>
      </w:r>
      <w:r w:rsidRPr="000005B4">
        <w:rPr>
          <w:u w:val="single"/>
        </w:rPr>
        <w:t>and is not</w:t>
      </w:r>
      <w:r w:rsidRPr="000005B4">
        <w:rPr>
          <w:sz w:val="16"/>
        </w:rPr>
        <w:t xml:space="preserve"> </w:t>
      </w:r>
      <w:r w:rsidRPr="00DD11B3">
        <w:rPr>
          <w:rStyle w:val="StyleUnderline"/>
        </w:rPr>
        <w:t>accelerated by policies</w:t>
      </w:r>
      <w:r w:rsidRPr="000005B4">
        <w:rPr>
          <w:sz w:val="16"/>
        </w:rPr>
        <w:t xml:space="preserve"> </w:t>
      </w:r>
      <w:r w:rsidRPr="000005B4">
        <w:rPr>
          <w:u w:val="single"/>
        </w:rPr>
        <w:t>which bring</w:t>
      </w:r>
      <w:r w:rsidRPr="000005B4">
        <w:rPr>
          <w:sz w:val="16"/>
        </w:rPr>
        <w:t xml:space="preserve"> merely </w:t>
      </w:r>
      <w:r w:rsidRPr="00DD11B3">
        <w:rPr>
          <w:rStyle w:val="StyleUnderline"/>
        </w:rPr>
        <w:t>short-term advantage</w:t>
      </w:r>
      <w:r w:rsidRPr="000005B4">
        <w:rPr>
          <w:sz w:val="16"/>
        </w:rPr>
        <w:t xml:space="preserve"> </w:t>
      </w:r>
      <w:r w:rsidRPr="000005B4">
        <w:rPr>
          <w:u w:val="single"/>
        </w:rPr>
        <w:t>but</w:t>
      </w:r>
      <w:r w:rsidRPr="000005B4">
        <w:rPr>
          <w:sz w:val="16"/>
        </w:rPr>
        <w:t xml:space="preserve"> </w:t>
      </w:r>
      <w:r w:rsidRPr="00DD11B3">
        <w:rPr>
          <w:rStyle w:val="StyleUnderline"/>
        </w:rPr>
        <w:t>longer-term disadvantage</w:t>
      </w:r>
      <w:r w:rsidRPr="000005B4">
        <w:rPr>
          <w:sz w:val="16"/>
        </w:rPr>
        <w:t>.25</w:t>
      </w:r>
      <w:r w:rsidRPr="00351BA9">
        <w:rPr>
          <w:sz w:val="12"/>
        </w:rPr>
        <w:t>¶</w:t>
      </w:r>
      <w:r w:rsidRPr="000005B4">
        <w:rPr>
          <w:sz w:val="12"/>
        </w:rPr>
        <w:t xml:space="preserve"> </w:t>
      </w:r>
      <w:r w:rsidRPr="000005B4">
        <w:rPr>
          <w:sz w:val="16"/>
        </w:rPr>
        <w:t>The unwinding of the Pax Americana</w:t>
      </w:r>
      <w:r w:rsidRPr="00351BA9">
        <w:rPr>
          <w:sz w:val="12"/>
        </w:rPr>
        <w:t>¶</w:t>
      </w:r>
      <w:r w:rsidRPr="000005B4">
        <w:rPr>
          <w:sz w:val="12"/>
        </w:rPr>
        <w:t xml:space="preserve"> </w:t>
      </w:r>
      <w:r w:rsidRPr="000005B4">
        <w:rPr>
          <w:u w:val="single"/>
        </w:rPr>
        <w:t>Decline</w:t>
      </w:r>
      <w:r w:rsidRPr="000005B4">
        <w:rPr>
          <w:sz w:val="16"/>
        </w:rPr>
        <w:t xml:space="preserve"> </w:t>
      </w:r>
      <w:r w:rsidRPr="000005B4">
        <w:rPr>
          <w:u w:val="single"/>
        </w:rPr>
        <w:t>may be</w:t>
      </w:r>
      <w:r w:rsidRPr="000005B4">
        <w:rPr>
          <w:sz w:val="16"/>
        </w:rPr>
        <w:t xml:space="preserve"> ‘</w:t>
      </w:r>
      <w:r w:rsidRPr="000005B4">
        <w:rPr>
          <w:u w:val="single"/>
        </w:rPr>
        <w:t>un-American</w:t>
      </w:r>
      <w:r w:rsidRPr="000005B4">
        <w:rPr>
          <w:sz w:val="16"/>
        </w:rPr>
        <w:t xml:space="preserve">’, </w:t>
      </w:r>
      <w:r w:rsidRPr="000005B4">
        <w:rPr>
          <w:u w:val="single"/>
        </w:rPr>
        <w:t>but that does not mean</w:t>
      </w:r>
      <w:r w:rsidRPr="000005B4">
        <w:rPr>
          <w:sz w:val="16"/>
        </w:rPr>
        <w:t xml:space="preserve"> </w:t>
      </w:r>
      <w:r w:rsidRPr="00DD11B3">
        <w:rPr>
          <w:rStyle w:val="StyleUnderline"/>
        </w:rPr>
        <w:t>it isn't happening</w:t>
      </w:r>
      <w:r w:rsidRPr="000005B4">
        <w:rPr>
          <w:sz w:val="16"/>
        </w:rPr>
        <w:t xml:space="preserve">. </w:t>
      </w:r>
      <w:r w:rsidRPr="000005B4">
        <w:rPr>
          <w:u w:val="single"/>
        </w:rPr>
        <w:t>America's</w:t>
      </w:r>
      <w:r w:rsidRPr="000005B4">
        <w:rPr>
          <w:sz w:val="16"/>
        </w:rPr>
        <w:t xml:space="preserve"> ‘</w:t>
      </w:r>
      <w:r w:rsidRPr="00DD11B3">
        <w:rPr>
          <w:rStyle w:val="StyleUnderline"/>
        </w:rPr>
        <w:t>unipolar moment</w:t>
      </w:r>
      <w:r w:rsidRPr="000005B4">
        <w:rPr>
          <w:sz w:val="16"/>
        </w:rPr>
        <w:t xml:space="preserve">’ </w:t>
      </w:r>
      <w:r w:rsidRPr="000005B4">
        <w:rPr>
          <w:u w:val="single"/>
        </w:rPr>
        <w:t>has turned out to be rather</w:t>
      </w:r>
      <w:r w:rsidRPr="000005B4">
        <w:rPr>
          <w:sz w:val="16"/>
        </w:rPr>
        <w:t xml:space="preserve">—well, </w:t>
      </w:r>
      <w:r w:rsidRPr="00DD11B3">
        <w:rPr>
          <w:rStyle w:val="StyleUnderline"/>
        </w:rPr>
        <w:t>momentary</w:t>
      </w:r>
      <w:r w:rsidRPr="000005B4">
        <w:rPr>
          <w:sz w:val="16"/>
        </w:rPr>
        <w:t xml:space="preserve">.26 </w:t>
      </w:r>
      <w:r w:rsidRPr="000005B4">
        <w:rPr>
          <w:u w:val="single"/>
        </w:rPr>
        <w:t>The Great Recession</w:t>
      </w:r>
      <w:r w:rsidRPr="000005B4">
        <w:rPr>
          <w:sz w:val="16"/>
        </w:rPr>
        <w:t xml:space="preserve"> that began in 2007–2008 did not end America's unipolar ascendancy. It </w:t>
      </w:r>
      <w:r w:rsidRPr="000005B4">
        <w:rPr>
          <w:u w:val="single"/>
        </w:rPr>
        <w:t>did</w:t>
      </w:r>
      <w:r w:rsidRPr="000005B4">
        <w:rPr>
          <w:sz w:val="16"/>
        </w:rPr>
        <w:t xml:space="preserve">, however, </w:t>
      </w:r>
      <w:r w:rsidRPr="000005B4">
        <w:rPr>
          <w:u w:val="single"/>
        </w:rPr>
        <w:t>focus attention on</w:t>
      </w:r>
      <w:r w:rsidRPr="000005B4">
        <w:rPr>
          <w:sz w:val="16"/>
        </w:rPr>
        <w:t xml:space="preserve">, </w:t>
      </w:r>
      <w:r w:rsidRPr="000005B4">
        <w:rPr>
          <w:u w:val="single"/>
        </w:rPr>
        <w:t>and</w:t>
      </w:r>
      <w:r w:rsidRPr="000005B4">
        <w:rPr>
          <w:sz w:val="16"/>
        </w:rPr>
        <w:t xml:space="preserve"> </w:t>
      </w:r>
      <w:r w:rsidRPr="00DD11B3">
        <w:rPr>
          <w:rStyle w:val="StyleUnderline"/>
        </w:rPr>
        <w:t>accelerate</w:t>
      </w:r>
      <w:r w:rsidRPr="000005B4">
        <w:rPr>
          <w:sz w:val="16"/>
        </w:rPr>
        <w:t xml:space="preserve">, the </w:t>
      </w:r>
      <w:r w:rsidRPr="00DD11B3">
        <w:rPr>
          <w:rStyle w:val="StyleUnderline"/>
        </w:rPr>
        <w:t>ebbing of American power</w:t>
      </w:r>
      <w:r w:rsidRPr="000005B4">
        <w:rPr>
          <w:sz w:val="16"/>
        </w:rPr>
        <w:t>—the evidence of which has cumulated rapidly over the ensuing ten years. This slippage of US dominance is chipping away at each of the four pillars on which the Pax Americana was erected: military power; economic power; institutions; and soft power. As these pillars erode, it becomes increasingly doubtful that the Pax Americana can endure.</w:t>
      </w:r>
      <w:r w:rsidRPr="00351BA9">
        <w:rPr>
          <w:sz w:val="12"/>
        </w:rPr>
        <w:t>¶</w:t>
      </w:r>
      <w:r w:rsidRPr="000005B4">
        <w:rPr>
          <w:sz w:val="12"/>
        </w:rPr>
        <w:t xml:space="preserve"> </w:t>
      </w:r>
      <w:r w:rsidRPr="000005B4">
        <w:rPr>
          <w:sz w:val="16"/>
        </w:rPr>
        <w:t>China's challenge to American military power</w:t>
      </w:r>
      <w:r w:rsidRPr="00351BA9">
        <w:rPr>
          <w:sz w:val="12"/>
        </w:rPr>
        <w:t>¶</w:t>
      </w:r>
      <w:r w:rsidRPr="000005B4">
        <w:rPr>
          <w:sz w:val="12"/>
        </w:rPr>
        <w:t xml:space="preserve"> </w:t>
      </w:r>
      <w:r w:rsidRPr="000005B4">
        <w:rPr>
          <w:u w:val="single"/>
        </w:rPr>
        <w:t>Until now the dominant view within</w:t>
      </w:r>
      <w:r w:rsidRPr="000005B4">
        <w:rPr>
          <w:sz w:val="16"/>
        </w:rPr>
        <w:t xml:space="preserve"> the </w:t>
      </w:r>
      <w:r w:rsidRPr="000005B4">
        <w:rPr>
          <w:u w:val="single"/>
        </w:rPr>
        <w:t>US foreign policy establishment has been</w:t>
      </w:r>
      <w:r w:rsidRPr="000005B4">
        <w:rPr>
          <w:sz w:val="16"/>
        </w:rPr>
        <w:t xml:space="preserve"> that </w:t>
      </w:r>
      <w:r w:rsidRPr="000005B4">
        <w:rPr>
          <w:u w:val="single"/>
        </w:rPr>
        <w:t>military strength</w:t>
      </w:r>
      <w:r w:rsidRPr="000005B4">
        <w:rPr>
          <w:sz w:val="16"/>
        </w:rPr>
        <w:t xml:space="preserve"> </w:t>
      </w:r>
      <w:r w:rsidRPr="000005B4">
        <w:rPr>
          <w:u w:val="single"/>
        </w:rPr>
        <w:t>is</w:t>
      </w:r>
      <w:r w:rsidRPr="000005B4">
        <w:rPr>
          <w:sz w:val="16"/>
        </w:rPr>
        <w:t xml:space="preserve"> the </w:t>
      </w:r>
      <w:r w:rsidRPr="000005B4">
        <w:rPr>
          <w:u w:val="single"/>
        </w:rPr>
        <w:t>one area in which</w:t>
      </w:r>
      <w:r w:rsidRPr="000005B4">
        <w:rPr>
          <w:sz w:val="16"/>
        </w:rPr>
        <w:t xml:space="preserve"> </w:t>
      </w:r>
      <w:r w:rsidRPr="000005B4">
        <w:rPr>
          <w:u w:val="single"/>
        </w:rPr>
        <w:t>America's advantage is</w:t>
      </w:r>
      <w:r w:rsidRPr="000005B4">
        <w:rPr>
          <w:sz w:val="16"/>
        </w:rPr>
        <w:t xml:space="preserve"> </w:t>
      </w:r>
      <w:r w:rsidRPr="000005B4">
        <w:rPr>
          <w:u w:val="single"/>
        </w:rPr>
        <w:t>insurmountable</w:t>
      </w:r>
      <w:r w:rsidRPr="000005B4">
        <w:rPr>
          <w:sz w:val="16"/>
        </w:rPr>
        <w:t xml:space="preserve"> (at least within any meaningful time-frame). American military power is considered by US policy-makers and many security studies scholars to be the geopolitical trump card—no pun intended—that will ensure continuing American dominance even if China closes the economic and technological gaps separating it from the United States.27 </w:t>
      </w:r>
      <w:r w:rsidRPr="000005B4">
        <w:rPr>
          <w:u w:val="single"/>
        </w:rPr>
        <w:t>However</w:t>
      </w:r>
      <w:r w:rsidRPr="000005B4">
        <w:rPr>
          <w:sz w:val="16"/>
        </w:rPr>
        <w:t xml:space="preserve">, </w:t>
      </w:r>
      <w:r w:rsidRPr="000005B4">
        <w:rPr>
          <w:u w:val="single"/>
        </w:rPr>
        <w:t>some</w:t>
      </w:r>
      <w:r w:rsidRPr="000005B4">
        <w:rPr>
          <w:sz w:val="16"/>
        </w:rPr>
        <w:t xml:space="preserve"> within the foreign policy establishment </w:t>
      </w:r>
      <w:r w:rsidRPr="000005B4">
        <w:rPr>
          <w:u w:val="single"/>
        </w:rPr>
        <w:t>are beginning to</w:t>
      </w:r>
      <w:r w:rsidRPr="000005B4">
        <w:rPr>
          <w:sz w:val="16"/>
        </w:rPr>
        <w:t xml:space="preserve"> </w:t>
      </w:r>
      <w:r w:rsidRPr="00DD11B3">
        <w:rPr>
          <w:rStyle w:val="StyleUnderline"/>
        </w:rPr>
        <w:t>question this viewpoint</w:t>
      </w:r>
      <w:r w:rsidRPr="000005B4">
        <w:rPr>
          <w:sz w:val="16"/>
        </w:rPr>
        <w:t xml:space="preserve">. Important </w:t>
      </w:r>
      <w:r w:rsidRPr="000005B4">
        <w:rPr>
          <w:u w:val="single"/>
        </w:rPr>
        <w:t>recent studies of the</w:t>
      </w:r>
      <w:r w:rsidRPr="000005B4">
        <w:rPr>
          <w:sz w:val="16"/>
        </w:rPr>
        <w:t xml:space="preserve"> </w:t>
      </w:r>
      <w:r w:rsidRPr="00DD11B3">
        <w:rPr>
          <w:rStyle w:val="StyleUnderline"/>
        </w:rPr>
        <w:t>Sino-American military balance</w:t>
      </w:r>
      <w:r w:rsidRPr="000005B4">
        <w:rPr>
          <w:sz w:val="16"/>
        </w:rPr>
        <w:t xml:space="preserve"> </w:t>
      </w:r>
      <w:r w:rsidRPr="000005B4">
        <w:rPr>
          <w:u w:val="single"/>
        </w:rPr>
        <w:t>suggest</w:t>
      </w:r>
      <w:r w:rsidRPr="000005B4">
        <w:rPr>
          <w:sz w:val="16"/>
        </w:rPr>
        <w:t xml:space="preserve"> that some </w:t>
      </w:r>
      <w:r w:rsidRPr="000005B4">
        <w:rPr>
          <w:u w:val="single"/>
        </w:rPr>
        <w:t xml:space="preserve">analysts are taking a fresh look at the question of </w:t>
      </w:r>
      <w:r w:rsidRPr="00DD11B3">
        <w:rPr>
          <w:rStyle w:val="StyleUnderline"/>
        </w:rPr>
        <w:t>how long</w:t>
      </w:r>
      <w:r w:rsidRPr="000005B4">
        <w:rPr>
          <w:u w:val="single"/>
        </w:rPr>
        <w:t xml:space="preserve"> it will take </w:t>
      </w:r>
      <w:r w:rsidRPr="00DD11B3">
        <w:rPr>
          <w:rStyle w:val="StyleUnderline"/>
        </w:rPr>
        <w:t>China to catch up</w:t>
      </w:r>
      <w:r w:rsidRPr="000005B4">
        <w:rPr>
          <w:u w:val="single"/>
        </w:rPr>
        <w:t xml:space="preserve"> with the US militarily</w:t>
      </w:r>
      <w:r w:rsidRPr="000005B4">
        <w:rPr>
          <w:sz w:val="16"/>
        </w:rPr>
        <w:t>.</w:t>
      </w:r>
      <w:r w:rsidRPr="00351BA9">
        <w:rPr>
          <w:sz w:val="12"/>
        </w:rPr>
        <w:t>¶</w:t>
      </w:r>
      <w:r w:rsidRPr="000005B4">
        <w:rPr>
          <w:sz w:val="12"/>
        </w:rPr>
        <w:t xml:space="preserve"> </w:t>
      </w:r>
      <w:r w:rsidRPr="000005B4">
        <w:rPr>
          <w:u w:val="single"/>
        </w:rPr>
        <w:t>China and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face different</w:t>
      </w:r>
      <w:r w:rsidRPr="000005B4">
        <w:rPr>
          <w:sz w:val="16"/>
        </w:rPr>
        <w:t xml:space="preserve"> grand strategic </w:t>
      </w:r>
      <w:r w:rsidRPr="000005B4">
        <w:rPr>
          <w:u w:val="single"/>
        </w:rPr>
        <w:t>challenges</w:t>
      </w:r>
      <w:r w:rsidRPr="000005B4">
        <w:rPr>
          <w:sz w:val="16"/>
        </w:rPr>
        <w:t xml:space="preserve">. As self-styled global hegemon, </w:t>
      </w:r>
      <w:r w:rsidRPr="000005B4">
        <w:rPr>
          <w:u w:val="single"/>
        </w:rPr>
        <w:t>America must be able project</w:t>
      </w:r>
      <w:r w:rsidRPr="000005B4">
        <w:rPr>
          <w:sz w:val="16"/>
        </w:rPr>
        <w:t xml:space="preserve"> </w:t>
      </w:r>
      <w:r w:rsidRPr="000005B4">
        <w:rPr>
          <w:u w:val="single"/>
        </w:rPr>
        <w:t>decisive military power to</w:t>
      </w:r>
      <w:r w:rsidRPr="000005B4">
        <w:rPr>
          <w:sz w:val="16"/>
        </w:rPr>
        <w:t xml:space="preserve"> the three regions it considers vital to both its security and its prosperity: </w:t>
      </w:r>
      <w:r w:rsidRPr="00DD11B3">
        <w:rPr>
          <w:rStyle w:val="StyleUnderline"/>
        </w:rPr>
        <w:t>Europe</w:t>
      </w:r>
      <w:r w:rsidRPr="000005B4">
        <w:rPr>
          <w:sz w:val="16"/>
        </w:rPr>
        <w:t xml:space="preserve">, </w:t>
      </w:r>
      <w:r w:rsidRPr="000005B4">
        <w:rPr>
          <w:u w:val="single"/>
        </w:rPr>
        <w:t>the</w:t>
      </w:r>
      <w:r w:rsidRPr="000005B4">
        <w:rPr>
          <w:sz w:val="16"/>
        </w:rPr>
        <w:t xml:space="preserve"> </w:t>
      </w:r>
      <w:r w:rsidRPr="00DD11B3">
        <w:rPr>
          <w:rStyle w:val="StyleUnderline"/>
        </w:rPr>
        <w:t>Middle East</w:t>
      </w:r>
      <w:r w:rsidRPr="000005B4">
        <w:rPr>
          <w:sz w:val="16"/>
        </w:rPr>
        <w:t xml:space="preserve"> </w:t>
      </w:r>
      <w:r w:rsidRPr="000005B4">
        <w:rPr>
          <w:u w:val="single"/>
        </w:rPr>
        <w:t>and</w:t>
      </w:r>
      <w:r w:rsidRPr="000005B4">
        <w:rPr>
          <w:sz w:val="16"/>
        </w:rPr>
        <w:t xml:space="preserve"> </w:t>
      </w:r>
      <w:r w:rsidRPr="00DD11B3">
        <w:rPr>
          <w:rStyle w:val="StyleUnderline"/>
        </w:rPr>
        <w:t>east Asia</w:t>
      </w:r>
      <w:r w:rsidRPr="000005B4">
        <w:rPr>
          <w:sz w:val="16"/>
        </w:rPr>
        <w:t xml:space="preserve">. </w:t>
      </w:r>
      <w:r w:rsidRPr="000005B4">
        <w:rPr>
          <w:u w:val="single"/>
        </w:rPr>
        <w:t>In contrast</w:t>
      </w:r>
      <w:r w:rsidRPr="000005B4">
        <w:rPr>
          <w:sz w:val="16"/>
        </w:rPr>
        <w:t xml:space="preserve">, </w:t>
      </w:r>
      <w:r w:rsidRPr="000005B4">
        <w:rPr>
          <w:u w:val="single"/>
        </w:rPr>
        <w:t>China's</w:t>
      </w:r>
      <w:r w:rsidRPr="000005B4">
        <w:rPr>
          <w:sz w:val="16"/>
        </w:rPr>
        <w:t xml:space="preserve"> strategic </w:t>
      </w:r>
      <w:r w:rsidRPr="000005B4">
        <w:rPr>
          <w:u w:val="single"/>
        </w:rPr>
        <w:lastRenderedPageBreak/>
        <w:t>goals</w:t>
      </w:r>
      <w:r w:rsidRPr="000005B4">
        <w:rPr>
          <w:sz w:val="16"/>
        </w:rPr>
        <w:t xml:space="preserve">, at least for now, </w:t>
      </w:r>
      <w:r w:rsidRPr="000005B4">
        <w:rPr>
          <w:u w:val="single"/>
        </w:rPr>
        <w:t>are more limited</w:t>
      </w:r>
      <w:r w:rsidRPr="000005B4">
        <w:rPr>
          <w:sz w:val="16"/>
        </w:rPr>
        <w:t xml:space="preserve">. </w:t>
      </w:r>
      <w:r w:rsidRPr="000005B4">
        <w:rPr>
          <w:u w:val="single"/>
        </w:rPr>
        <w:t>China aims at dominating its own geographic backyard</w:t>
      </w:r>
      <w:r w:rsidRPr="000005B4">
        <w:rPr>
          <w:sz w:val="16"/>
        </w:rPr>
        <w:t xml:space="preserve">: that is, it seeks regional hegemony in </w:t>
      </w:r>
      <w:r w:rsidRPr="00DD11B3">
        <w:rPr>
          <w:rStyle w:val="StyleUnderline"/>
        </w:rPr>
        <w:t>east</w:t>
      </w:r>
      <w:r w:rsidRPr="000005B4">
        <w:rPr>
          <w:sz w:val="16"/>
        </w:rPr>
        <w:t xml:space="preserve"> </w:t>
      </w:r>
      <w:r w:rsidRPr="000005B4">
        <w:rPr>
          <w:u w:val="single"/>
        </w:rPr>
        <w:t>and</w:t>
      </w:r>
      <w:r w:rsidRPr="000005B4">
        <w:rPr>
          <w:sz w:val="16"/>
        </w:rPr>
        <w:t xml:space="preserve"> </w:t>
      </w:r>
      <w:r w:rsidRPr="00DD11B3">
        <w:rPr>
          <w:rStyle w:val="StyleUnderline"/>
        </w:rPr>
        <w:t>south-east Asia</w:t>
      </w:r>
      <w:r w:rsidRPr="000005B4">
        <w:rPr>
          <w:sz w:val="16"/>
        </w:rPr>
        <w:t xml:space="preserve">, which have become the focal points of Sino-American geopolitical competition. </w:t>
      </w:r>
      <w:r w:rsidRPr="000005B4">
        <w:rPr>
          <w:u w:val="single"/>
        </w:rPr>
        <w:t>Even if China is not at present able to mount a global challenge</w:t>
      </w:r>
      <w:r w:rsidRPr="000005B4">
        <w:rPr>
          <w:sz w:val="16"/>
        </w:rPr>
        <w:t xml:space="preserve"> to the US, </w:t>
      </w:r>
      <w:r w:rsidRPr="000005B4">
        <w:rPr>
          <w:u w:val="single"/>
        </w:rPr>
        <w:t>there is evidence</w:t>
      </w:r>
      <w:r w:rsidRPr="000005B4">
        <w:rPr>
          <w:sz w:val="16"/>
        </w:rPr>
        <w:t xml:space="preserve"> that </w:t>
      </w:r>
      <w:r w:rsidRPr="000005B4">
        <w:rPr>
          <w:u w:val="single"/>
        </w:rPr>
        <w:t>it is beginning to</w:t>
      </w:r>
      <w:r w:rsidRPr="000005B4">
        <w:rPr>
          <w:sz w:val="16"/>
        </w:rPr>
        <w:t xml:space="preserve"> </w:t>
      </w:r>
      <w:r w:rsidRPr="00DD11B3">
        <w:rPr>
          <w:rStyle w:val="StyleUnderline"/>
        </w:rPr>
        <w:t>draw level</w:t>
      </w:r>
      <w:r w:rsidRPr="000005B4">
        <w:rPr>
          <w:sz w:val="16"/>
        </w:rPr>
        <w:t xml:space="preserve"> </w:t>
      </w:r>
      <w:r w:rsidRPr="000005B4">
        <w:rPr>
          <w:u w:val="single"/>
        </w:rPr>
        <w:t>with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in</w:t>
      </w:r>
      <w:r w:rsidRPr="000005B4">
        <w:rPr>
          <w:sz w:val="16"/>
        </w:rPr>
        <w:t xml:space="preserve"> </w:t>
      </w:r>
      <w:r w:rsidRPr="00DD11B3">
        <w:rPr>
          <w:rStyle w:val="StyleUnderline"/>
        </w:rPr>
        <w:t>regional military power in east Asia</w:t>
      </w:r>
      <w:r w:rsidRPr="000005B4">
        <w:rPr>
          <w:sz w:val="16"/>
        </w:rPr>
        <w:t>.</w:t>
      </w:r>
      <w:r w:rsidRPr="00351BA9">
        <w:rPr>
          <w:sz w:val="12"/>
        </w:rPr>
        <w:t>¶</w:t>
      </w:r>
      <w:r w:rsidRPr="000005B4">
        <w:rPr>
          <w:sz w:val="12"/>
        </w:rPr>
        <w:t xml:space="preserve"> </w:t>
      </w:r>
      <w:r w:rsidRPr="000005B4">
        <w:rPr>
          <w:u w:val="single"/>
        </w:rPr>
        <w:t>In a recent report</w:t>
      </w:r>
      <w:r w:rsidRPr="000005B4">
        <w:rPr>
          <w:sz w:val="16"/>
        </w:rPr>
        <w:t xml:space="preserve"> on the Sino-American military balance, the </w:t>
      </w:r>
      <w:r w:rsidRPr="000005B4">
        <w:rPr>
          <w:u w:val="single"/>
        </w:rPr>
        <w:t>RAND</w:t>
      </w:r>
      <w:r w:rsidRPr="000005B4">
        <w:rPr>
          <w:sz w:val="16"/>
        </w:rPr>
        <w:t xml:space="preserve"> Corporation </w:t>
      </w:r>
      <w:r w:rsidRPr="000005B4">
        <w:rPr>
          <w:u w:val="single"/>
        </w:rPr>
        <w:t>refers to the</w:t>
      </w:r>
      <w:r w:rsidRPr="000005B4">
        <w:rPr>
          <w:sz w:val="16"/>
        </w:rPr>
        <w:t xml:space="preserve"> ‘</w:t>
      </w:r>
      <w:r w:rsidRPr="00DD11B3">
        <w:rPr>
          <w:rStyle w:val="StyleUnderline"/>
        </w:rPr>
        <w:t>receding frontier of US military dominance</w:t>
      </w:r>
      <w:r w:rsidRPr="000005B4">
        <w:rPr>
          <w:sz w:val="16"/>
        </w:rPr>
        <w:t xml:space="preserve">’ </w:t>
      </w:r>
      <w:r w:rsidRPr="000005B4">
        <w:rPr>
          <w:u w:val="single"/>
        </w:rPr>
        <w:t>in east Asia</w:t>
      </w:r>
      <w:r w:rsidRPr="000005B4">
        <w:rPr>
          <w:sz w:val="16"/>
        </w:rPr>
        <w:t xml:space="preserve">.28 According to RAND, the </w:t>
      </w:r>
      <w:r w:rsidRPr="000005B4">
        <w:rPr>
          <w:u w:val="single"/>
        </w:rPr>
        <w:t>trend lines in the Sino-American military rivalry</w:t>
      </w:r>
      <w:r w:rsidRPr="000005B4">
        <w:rPr>
          <w:sz w:val="16"/>
        </w:rPr>
        <w:t xml:space="preserve"> in east Asia </w:t>
      </w:r>
      <w:r w:rsidRPr="000005B4">
        <w:rPr>
          <w:u w:val="single"/>
        </w:rPr>
        <w:t>are</w:t>
      </w:r>
      <w:r w:rsidRPr="000005B4">
        <w:rPr>
          <w:sz w:val="16"/>
        </w:rPr>
        <w:t xml:space="preserve"> </w:t>
      </w:r>
      <w:r w:rsidRPr="00DD11B3">
        <w:rPr>
          <w:rStyle w:val="StyleUnderline"/>
        </w:rPr>
        <w:t>not favourable</w:t>
      </w:r>
      <w:r w:rsidRPr="000005B4">
        <w:rPr>
          <w:sz w:val="16"/>
        </w:rPr>
        <w:t xml:space="preserve"> for the United States: ‘</w:t>
      </w:r>
      <w:r w:rsidRPr="000005B4">
        <w:rPr>
          <w:u w:val="single"/>
        </w:rPr>
        <w:t>Although China has not closed the gap</w:t>
      </w:r>
      <w:r w:rsidRPr="000005B4">
        <w:rPr>
          <w:sz w:val="16"/>
        </w:rPr>
        <w:t xml:space="preserve"> with the United States, </w:t>
      </w:r>
      <w:r w:rsidRPr="00DD11B3">
        <w:rPr>
          <w:rStyle w:val="StyleUnderline"/>
        </w:rPr>
        <w:t>it has narrowed it</w:t>
      </w:r>
      <w:r w:rsidRPr="000005B4">
        <w:rPr>
          <w:sz w:val="16"/>
        </w:rPr>
        <w:t>—</w:t>
      </w:r>
      <w:r w:rsidRPr="000005B4">
        <w:rPr>
          <w:u w:val="single"/>
        </w:rPr>
        <w:t>and</w:t>
      </w:r>
      <w:r w:rsidRPr="000005B4">
        <w:rPr>
          <w:sz w:val="16"/>
        </w:rPr>
        <w:t xml:space="preserve"> it has done so </w:t>
      </w:r>
      <w:r w:rsidRPr="00DD11B3">
        <w:rPr>
          <w:rStyle w:val="StyleUnderline"/>
        </w:rPr>
        <w:t>quite rapidly</w:t>
      </w:r>
      <w:r w:rsidRPr="000005B4">
        <w:rPr>
          <w:sz w:val="16"/>
        </w:rPr>
        <w:t xml:space="preserve">. </w:t>
      </w:r>
      <w:r w:rsidRPr="000005B4">
        <w:rPr>
          <w:u w:val="single"/>
        </w:rPr>
        <w:t>Even for many of the contributors</w:t>
      </w:r>
      <w:r w:rsidRPr="000005B4">
        <w:rPr>
          <w:sz w:val="16"/>
        </w:rPr>
        <w:t xml:space="preserve"> to this report, </w:t>
      </w:r>
      <w:r w:rsidRPr="000005B4">
        <w:rPr>
          <w:u w:val="single"/>
        </w:rPr>
        <w:t>who track military developments in Asia</w:t>
      </w:r>
      <w:r w:rsidRPr="000005B4">
        <w:rPr>
          <w:sz w:val="16"/>
        </w:rPr>
        <w:t xml:space="preserve"> </w:t>
      </w:r>
      <w:r w:rsidRPr="000005B4">
        <w:rPr>
          <w:u w:val="single"/>
        </w:rPr>
        <w:t>on an ongoing basis</w:t>
      </w:r>
      <w:r w:rsidRPr="000005B4">
        <w:rPr>
          <w:sz w:val="16"/>
        </w:rPr>
        <w:t xml:space="preserve">, </w:t>
      </w:r>
      <w:r w:rsidRPr="000005B4">
        <w:rPr>
          <w:u w:val="single"/>
        </w:rPr>
        <w:t>the speed of change</w:t>
      </w:r>
      <w:r w:rsidRPr="000005B4">
        <w:rPr>
          <w:sz w:val="16"/>
        </w:rPr>
        <w:t xml:space="preserve"> … </w:t>
      </w:r>
      <w:r w:rsidRPr="000005B4">
        <w:rPr>
          <w:u w:val="single"/>
        </w:rPr>
        <w:t>was</w:t>
      </w:r>
      <w:r w:rsidRPr="000005B4">
        <w:rPr>
          <w:sz w:val="16"/>
        </w:rPr>
        <w:t xml:space="preserve"> </w:t>
      </w:r>
      <w:r w:rsidRPr="00DD11B3">
        <w:rPr>
          <w:rStyle w:val="StyleUnderline"/>
        </w:rPr>
        <w:t>striking</w:t>
      </w:r>
      <w:r w:rsidRPr="000005B4">
        <w:rPr>
          <w:sz w:val="16"/>
        </w:rPr>
        <w:t xml:space="preserve">.’29 In a recent book, Roger </w:t>
      </w:r>
      <w:r w:rsidRPr="000005B4">
        <w:rPr>
          <w:u w:val="single"/>
        </w:rPr>
        <w:t>Cliff</w:t>
      </w:r>
      <w:r w:rsidRPr="000005B4">
        <w:rPr>
          <w:sz w:val="16"/>
        </w:rPr>
        <w:t xml:space="preserve">, </w:t>
      </w:r>
      <w:r w:rsidRPr="000005B4">
        <w:rPr>
          <w:u w:val="single"/>
        </w:rPr>
        <w:t>an east Asian security expert</w:t>
      </w:r>
      <w:r w:rsidRPr="000005B4">
        <w:rPr>
          <w:sz w:val="16"/>
        </w:rPr>
        <w:t xml:space="preserve"> at RAND, </w:t>
      </w:r>
      <w:r w:rsidRPr="000005B4">
        <w:rPr>
          <w:u w:val="single"/>
        </w:rPr>
        <w:t>says</w:t>
      </w:r>
      <w:r w:rsidRPr="000005B4">
        <w:rPr>
          <w:sz w:val="16"/>
        </w:rPr>
        <w:t xml:space="preserve"> that </w:t>
      </w:r>
      <w:r w:rsidRPr="000005B4">
        <w:rPr>
          <w:u w:val="single"/>
        </w:rPr>
        <w:t xml:space="preserve">by </w:t>
      </w:r>
      <w:r w:rsidRPr="00DD11B3">
        <w:rPr>
          <w:rStyle w:val="StyleUnderline"/>
        </w:rPr>
        <w:t>2020</w:t>
      </w:r>
      <w:r w:rsidRPr="000005B4">
        <w:rPr>
          <w:sz w:val="16"/>
        </w:rPr>
        <w:t xml:space="preserve"> </w:t>
      </w:r>
      <w:r w:rsidRPr="000005B4">
        <w:rPr>
          <w:u w:val="single"/>
        </w:rPr>
        <w:t>China's military establishment will be</w:t>
      </w:r>
      <w:r w:rsidRPr="000005B4">
        <w:rPr>
          <w:sz w:val="16"/>
        </w:rPr>
        <w:t xml:space="preserve"> almost </w:t>
      </w:r>
      <w:r w:rsidRPr="00DD11B3">
        <w:rPr>
          <w:rStyle w:val="StyleUnderline"/>
        </w:rPr>
        <w:t>on an equal footing with America's</w:t>
      </w:r>
      <w:r w:rsidRPr="000005B4">
        <w:rPr>
          <w:sz w:val="16"/>
        </w:rPr>
        <w:t xml:space="preserve"> with respect to doctrine, equipment, personnel and training (though still lagging behind in organizational structure, logistics and organizational culture). </w:t>
      </w:r>
      <w:r w:rsidRPr="000005B4">
        <w:rPr>
          <w:u w:val="single"/>
        </w:rPr>
        <w:t>Consequently</w:t>
      </w:r>
      <w:r w:rsidRPr="000005B4">
        <w:rPr>
          <w:sz w:val="16"/>
        </w:rPr>
        <w:t xml:space="preserve">, he predicts that </w:t>
      </w:r>
      <w:r w:rsidRPr="000005B4">
        <w:rPr>
          <w:u w:val="single"/>
        </w:rPr>
        <w:t>by 2020</w:t>
      </w:r>
      <w:r w:rsidRPr="000005B4">
        <w:rPr>
          <w:sz w:val="16"/>
        </w:rPr>
        <w:t xml:space="preserve"> </w:t>
      </w:r>
      <w:r w:rsidRPr="000005B4">
        <w:rPr>
          <w:u w:val="single"/>
        </w:rPr>
        <w:t>American military dominance in east Asia will be</w:t>
      </w:r>
      <w:r w:rsidRPr="000005B4">
        <w:rPr>
          <w:sz w:val="16"/>
        </w:rPr>
        <w:t xml:space="preserve"> </w:t>
      </w:r>
      <w:r w:rsidRPr="00DD11B3">
        <w:rPr>
          <w:rStyle w:val="StyleUnderline"/>
        </w:rPr>
        <w:t>significantly eroded</w:t>
      </w:r>
      <w:r w:rsidRPr="000005B4">
        <w:rPr>
          <w:sz w:val="16"/>
        </w:rPr>
        <w:t xml:space="preserve">.30 He predicts that the </w:t>
      </w:r>
      <w:r w:rsidRPr="000005B4">
        <w:rPr>
          <w:u w:val="single"/>
        </w:rPr>
        <w:t>2020s will witness a</w:t>
      </w:r>
      <w:r w:rsidRPr="000005B4">
        <w:rPr>
          <w:sz w:val="16"/>
        </w:rPr>
        <w:t xml:space="preserve"> </w:t>
      </w:r>
      <w:r w:rsidRPr="00DD11B3">
        <w:rPr>
          <w:rStyle w:val="StyleUnderline"/>
        </w:rPr>
        <w:t>power transition</w:t>
      </w:r>
      <w:r w:rsidRPr="000005B4">
        <w:rPr>
          <w:sz w:val="16"/>
        </w:rPr>
        <w:t xml:space="preserve"> </w:t>
      </w:r>
      <w:r w:rsidRPr="000005B4">
        <w:rPr>
          <w:u w:val="single"/>
        </w:rPr>
        <w:t>in east Asia</w:t>
      </w:r>
      <w:r w:rsidRPr="000005B4">
        <w:rPr>
          <w:sz w:val="16"/>
        </w:rPr>
        <w:t xml:space="preserve"> </w:t>
      </w:r>
      <w:r w:rsidRPr="000005B4">
        <w:rPr>
          <w:u w:val="single"/>
        </w:rPr>
        <w:t>and</w:t>
      </w:r>
      <w:r w:rsidRPr="000005B4">
        <w:rPr>
          <w:sz w:val="16"/>
        </w:rPr>
        <w:t xml:space="preserve"> that </w:t>
      </w:r>
      <w:r w:rsidRPr="000005B4">
        <w:rPr>
          <w:u w:val="single"/>
        </w:rPr>
        <w:t>at this point</w:t>
      </w:r>
      <w:r w:rsidRPr="000005B4">
        <w:rPr>
          <w:sz w:val="16"/>
        </w:rPr>
        <w:t xml:space="preserve"> </w:t>
      </w:r>
      <w:r w:rsidRPr="000005B4">
        <w:rPr>
          <w:u w:val="single"/>
        </w:rPr>
        <w:t xml:space="preserve">China will be able to </w:t>
      </w:r>
      <w:r w:rsidRPr="00DD11B3">
        <w:rPr>
          <w:rStyle w:val="StyleUnderline"/>
        </w:rPr>
        <w:t>challenge the regional status quo</w:t>
      </w:r>
      <w:r w:rsidRPr="000005B4">
        <w:rPr>
          <w:sz w:val="16"/>
        </w:rPr>
        <w:t>.31</w:t>
      </w:r>
      <w:r w:rsidRPr="00351BA9">
        <w:rPr>
          <w:sz w:val="12"/>
        </w:rPr>
        <w:t>¶</w:t>
      </w:r>
      <w:r w:rsidRPr="000005B4">
        <w:rPr>
          <w:sz w:val="12"/>
        </w:rPr>
        <w:t xml:space="preserve"> </w:t>
      </w:r>
      <w:r w:rsidRPr="000005B4">
        <w:rPr>
          <w:sz w:val="16"/>
        </w:rPr>
        <w:t>American economic decline and the impairment of US economic hegemony</w:t>
      </w:r>
      <w:r w:rsidRPr="00351BA9">
        <w:rPr>
          <w:sz w:val="12"/>
        </w:rPr>
        <w:t>¶</w:t>
      </w:r>
      <w:r w:rsidRPr="000005B4">
        <w:rPr>
          <w:sz w:val="12"/>
        </w:rPr>
        <w:t xml:space="preserve"> </w:t>
      </w:r>
      <w:r w:rsidRPr="000005B4">
        <w:rPr>
          <w:u w:val="single"/>
        </w:rPr>
        <w:t>During the past decade</w:t>
      </w:r>
      <w:r w:rsidRPr="000005B4">
        <w:rPr>
          <w:sz w:val="16"/>
        </w:rPr>
        <w:t xml:space="preserve">, </w:t>
      </w:r>
      <w:r w:rsidRPr="000005B4">
        <w:rPr>
          <w:u w:val="single"/>
        </w:rPr>
        <w:t>signs of</w:t>
      </w:r>
      <w:r w:rsidRPr="000005B4">
        <w:rPr>
          <w:sz w:val="16"/>
        </w:rPr>
        <w:t xml:space="preserve"> </w:t>
      </w:r>
      <w:r w:rsidRPr="00DD11B3">
        <w:rPr>
          <w:rStyle w:val="StyleUnderline"/>
        </w:rPr>
        <w:t>waning US economic power</w:t>
      </w:r>
      <w:r w:rsidRPr="000005B4">
        <w:rPr>
          <w:sz w:val="16"/>
        </w:rPr>
        <w:t>—</w:t>
      </w:r>
      <w:r w:rsidRPr="000005B4">
        <w:rPr>
          <w:u w:val="single"/>
        </w:rPr>
        <w:t>and</w:t>
      </w:r>
      <w:r w:rsidRPr="000005B4">
        <w:rPr>
          <w:sz w:val="16"/>
        </w:rPr>
        <w:t xml:space="preserve"> </w:t>
      </w:r>
      <w:r w:rsidRPr="00DD11B3">
        <w:rPr>
          <w:rStyle w:val="StyleUnderline"/>
        </w:rPr>
        <w:t>China's growing economic muscle</w:t>
      </w:r>
      <w:r w:rsidRPr="000005B4">
        <w:rPr>
          <w:sz w:val="16"/>
        </w:rPr>
        <w:t>—</w:t>
      </w:r>
      <w:r w:rsidRPr="000005B4">
        <w:rPr>
          <w:u w:val="single"/>
        </w:rPr>
        <w:t>have become</w:t>
      </w:r>
      <w:r w:rsidRPr="000005B4">
        <w:rPr>
          <w:sz w:val="16"/>
        </w:rPr>
        <w:t xml:space="preserve"> </w:t>
      </w:r>
      <w:r w:rsidRPr="00DD11B3">
        <w:rPr>
          <w:rStyle w:val="StyleUnderline"/>
        </w:rPr>
        <w:t>too numerous to ignore</w:t>
      </w:r>
      <w:r w:rsidRPr="000005B4">
        <w:rPr>
          <w:sz w:val="16"/>
        </w:rPr>
        <w:t xml:space="preserve">. </w:t>
      </w:r>
      <w:r w:rsidRPr="000005B4">
        <w:rPr>
          <w:u w:val="single"/>
        </w:rPr>
        <w:t>Since</w:t>
      </w:r>
      <w:r w:rsidRPr="000005B4">
        <w:rPr>
          <w:sz w:val="16"/>
        </w:rPr>
        <w:t xml:space="preserve"> </w:t>
      </w:r>
      <w:r w:rsidRPr="000005B4">
        <w:rPr>
          <w:u w:val="single"/>
        </w:rPr>
        <w:t>the</w:t>
      </w:r>
      <w:r w:rsidRPr="000005B4">
        <w:rPr>
          <w:sz w:val="16"/>
        </w:rPr>
        <w:t xml:space="preserve"> onset of the </w:t>
      </w:r>
      <w:r w:rsidRPr="000005B4">
        <w:rPr>
          <w:u w:val="single"/>
        </w:rPr>
        <w:t>Great Recession</w:t>
      </w:r>
      <w:r w:rsidRPr="000005B4">
        <w:rPr>
          <w:sz w:val="16"/>
        </w:rPr>
        <w:t xml:space="preserve">, </w:t>
      </w:r>
      <w:r w:rsidRPr="000005B4">
        <w:rPr>
          <w:u w:val="single"/>
        </w:rPr>
        <w:t>China has</w:t>
      </w:r>
      <w:r w:rsidRPr="000005B4">
        <w:rPr>
          <w:sz w:val="16"/>
        </w:rPr>
        <w:t xml:space="preserve"> successively </w:t>
      </w:r>
      <w:r w:rsidRPr="000005B4">
        <w:rPr>
          <w:u w:val="single"/>
        </w:rPr>
        <w:t>taken top position in</w:t>
      </w:r>
      <w:r w:rsidRPr="000005B4">
        <w:rPr>
          <w:sz w:val="16"/>
        </w:rPr>
        <w:t xml:space="preserve"> the </w:t>
      </w:r>
      <w:r w:rsidRPr="00DD11B3">
        <w:rPr>
          <w:rStyle w:val="StyleUnderline"/>
        </w:rPr>
        <w:t>world</w:t>
      </w:r>
      <w:r w:rsidRPr="000005B4">
        <w:rPr>
          <w:sz w:val="16"/>
        </w:rPr>
        <w:t xml:space="preserve"> in </w:t>
      </w:r>
      <w:r w:rsidRPr="00DD11B3">
        <w:rPr>
          <w:rStyle w:val="StyleUnderline"/>
        </w:rPr>
        <w:t>exports</w:t>
      </w:r>
      <w:r w:rsidRPr="000005B4">
        <w:rPr>
          <w:sz w:val="16"/>
        </w:rPr>
        <w:t xml:space="preserve"> (passing Germany); </w:t>
      </w:r>
      <w:r w:rsidRPr="000005B4">
        <w:rPr>
          <w:u w:val="single"/>
        </w:rPr>
        <w:t>in</w:t>
      </w:r>
      <w:r w:rsidRPr="000005B4">
        <w:rPr>
          <w:sz w:val="16"/>
        </w:rPr>
        <w:t xml:space="preserve"> </w:t>
      </w:r>
      <w:r w:rsidRPr="00DD11B3">
        <w:rPr>
          <w:rStyle w:val="StyleUnderline"/>
        </w:rPr>
        <w:t>trade</w:t>
      </w:r>
      <w:r w:rsidRPr="000005B4">
        <w:rPr>
          <w:sz w:val="16"/>
        </w:rPr>
        <w:t xml:space="preserve"> (passing the United States); </w:t>
      </w:r>
      <w:r w:rsidRPr="000005B4">
        <w:rPr>
          <w:u w:val="single"/>
        </w:rPr>
        <w:t>and</w:t>
      </w:r>
      <w:r w:rsidRPr="000005B4">
        <w:rPr>
          <w:sz w:val="16"/>
        </w:rPr>
        <w:t xml:space="preserve"> in </w:t>
      </w:r>
      <w:r w:rsidRPr="00DD11B3">
        <w:rPr>
          <w:rStyle w:val="StyleUnderline"/>
        </w:rPr>
        <w:t>manufacturing</w:t>
      </w:r>
      <w:r w:rsidRPr="000005B4">
        <w:rPr>
          <w:sz w:val="16"/>
        </w:rPr>
        <w:t xml:space="preserve"> (claiming a title the United States had held for a century). </w:t>
      </w:r>
      <w:r w:rsidRPr="000005B4">
        <w:rPr>
          <w:u w:val="single"/>
        </w:rPr>
        <w:t>In 2014</w:t>
      </w:r>
      <w:r w:rsidRPr="000005B4">
        <w:rPr>
          <w:sz w:val="16"/>
        </w:rPr>
        <w:t xml:space="preserve"> the World Bank made the stunning announcement that </w:t>
      </w:r>
      <w:r w:rsidRPr="000005B4">
        <w:rPr>
          <w:u w:val="single"/>
        </w:rPr>
        <w:t>China had vaulted past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to become the world's</w:t>
      </w:r>
      <w:r w:rsidRPr="000005B4">
        <w:rPr>
          <w:sz w:val="16"/>
        </w:rPr>
        <w:t xml:space="preserve"> </w:t>
      </w:r>
      <w:r w:rsidRPr="00DD11B3">
        <w:rPr>
          <w:rStyle w:val="StyleUnderline"/>
        </w:rPr>
        <w:t>largest economy</w:t>
      </w:r>
      <w:r w:rsidRPr="000005B4">
        <w:rPr>
          <w:sz w:val="16"/>
        </w:rPr>
        <w:t xml:space="preserve"> (measured by purchasing power parity (PPP);32 and </w:t>
      </w:r>
      <w:r w:rsidRPr="000005B4">
        <w:rPr>
          <w:u w:val="single"/>
        </w:rPr>
        <w:t>in the</w:t>
      </w:r>
      <w:r w:rsidRPr="000005B4">
        <w:rPr>
          <w:sz w:val="16"/>
        </w:rPr>
        <w:t xml:space="preserve"> early to mid-</w:t>
      </w:r>
      <w:r w:rsidRPr="000005B4">
        <w:rPr>
          <w:u w:val="single"/>
        </w:rPr>
        <w:t>2020s</w:t>
      </w:r>
      <w:r w:rsidRPr="000005B4">
        <w:rPr>
          <w:sz w:val="16"/>
        </w:rPr>
        <w:t xml:space="preserve"> </w:t>
      </w:r>
      <w:r w:rsidRPr="000005B4">
        <w:rPr>
          <w:u w:val="single"/>
        </w:rPr>
        <w:t>China is predicted to overtake</w:t>
      </w:r>
      <w:r w:rsidRPr="000005B4">
        <w:rPr>
          <w:sz w:val="16"/>
        </w:rPr>
        <w:t xml:space="preserve"> </w:t>
      </w:r>
      <w:r w:rsidRPr="000005B4">
        <w:rPr>
          <w:u w:val="single"/>
        </w:rPr>
        <w:t>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in</w:t>
      </w:r>
      <w:r w:rsidRPr="000005B4">
        <w:rPr>
          <w:sz w:val="16"/>
        </w:rPr>
        <w:t xml:space="preserve"> </w:t>
      </w:r>
      <w:r w:rsidRPr="00DD11B3">
        <w:rPr>
          <w:rStyle w:val="StyleUnderline"/>
        </w:rPr>
        <w:t>GDP</w:t>
      </w:r>
      <w:r w:rsidRPr="000005B4">
        <w:rPr>
          <w:sz w:val="16"/>
        </w:rPr>
        <w:t xml:space="preserve"> measured by market exchange rate.33 </w:t>
      </w:r>
      <w:r w:rsidRPr="000005B4">
        <w:rPr>
          <w:u w:val="single"/>
        </w:rPr>
        <w:t>These shifts</w:t>
      </w:r>
      <w:r w:rsidRPr="000005B4">
        <w:rPr>
          <w:sz w:val="16"/>
        </w:rPr>
        <w:t xml:space="preserve"> in the relative economic power of China and the United States </w:t>
      </w:r>
      <w:r w:rsidRPr="000005B4">
        <w:rPr>
          <w:u w:val="single"/>
        </w:rPr>
        <w:t>have</w:t>
      </w:r>
      <w:r w:rsidRPr="000005B4">
        <w:rPr>
          <w:sz w:val="16"/>
        </w:rPr>
        <w:t xml:space="preserve"> </w:t>
      </w:r>
      <w:r w:rsidRPr="00DD11B3">
        <w:rPr>
          <w:rStyle w:val="StyleUnderline"/>
        </w:rPr>
        <w:t>enormous economic and geopolitical implications</w:t>
      </w:r>
      <w:r w:rsidRPr="000005B4">
        <w:rPr>
          <w:sz w:val="16"/>
        </w:rPr>
        <w:t>. Indeed, in July 2017 Christine Lagarde, managing director of the IMF, stated that in ten years' time the organization's headquarters—which are required by its by-laws to be located in its member country with the largest economy—could be in Beijing.34 Taken together, these indicators paint a clear picture of relative economic decline.</w:t>
      </w:r>
      <w:r w:rsidRPr="00351BA9">
        <w:rPr>
          <w:sz w:val="12"/>
        </w:rPr>
        <w:t>¶</w:t>
      </w:r>
      <w:r w:rsidRPr="000005B4">
        <w:rPr>
          <w:sz w:val="12"/>
        </w:rPr>
        <w:t xml:space="preserve"> </w:t>
      </w:r>
      <w:r w:rsidRPr="000005B4">
        <w:rPr>
          <w:sz w:val="16"/>
        </w:rPr>
        <w:t xml:space="preserve">American </w:t>
      </w:r>
      <w:r w:rsidRPr="000005B4">
        <w:rPr>
          <w:u w:val="single"/>
        </w:rPr>
        <w:t>primacists have advanced a number of clever</w:t>
      </w:r>
      <w:r w:rsidRPr="000005B4">
        <w:rPr>
          <w:sz w:val="16"/>
        </w:rPr>
        <w:t xml:space="preserve"> </w:t>
      </w:r>
      <w:r w:rsidRPr="000005B4">
        <w:rPr>
          <w:u w:val="single"/>
        </w:rPr>
        <w:t>but</w:t>
      </w:r>
      <w:r w:rsidRPr="000005B4">
        <w:rPr>
          <w:sz w:val="16"/>
        </w:rPr>
        <w:t xml:space="preserve"> </w:t>
      </w:r>
      <w:r w:rsidRPr="000005B4">
        <w:rPr>
          <w:u w:val="single"/>
        </w:rPr>
        <w:t>unconvincing arguments</w:t>
      </w:r>
      <w:r w:rsidRPr="000005B4">
        <w:rPr>
          <w:sz w:val="16"/>
        </w:rPr>
        <w:t xml:space="preserve"> in an attempt </w:t>
      </w:r>
      <w:r w:rsidRPr="000005B4">
        <w:rPr>
          <w:u w:val="single"/>
        </w:rPr>
        <w:t>to downplay</w:t>
      </w:r>
      <w:r w:rsidRPr="000005B4">
        <w:rPr>
          <w:sz w:val="16"/>
        </w:rPr>
        <w:t xml:space="preserve"> the </w:t>
      </w:r>
      <w:r w:rsidRPr="000005B4">
        <w:rPr>
          <w:u w:val="single"/>
        </w:rPr>
        <w:t>significance of the ongoing economic power shift from America to China</w:t>
      </w:r>
      <w:r w:rsidRPr="000005B4">
        <w:rPr>
          <w:sz w:val="16"/>
        </w:rPr>
        <w:t xml:space="preserve">. For example, </w:t>
      </w:r>
      <w:r w:rsidRPr="000005B4">
        <w:rPr>
          <w:u w:val="single"/>
        </w:rPr>
        <w:t>some</w:t>
      </w:r>
      <w:r w:rsidRPr="000005B4">
        <w:rPr>
          <w:sz w:val="16"/>
        </w:rPr>
        <w:t xml:space="preserve"> </w:t>
      </w:r>
      <w:r w:rsidRPr="000005B4">
        <w:rPr>
          <w:u w:val="single"/>
        </w:rPr>
        <w:t>primacists</w:t>
      </w:r>
      <w:r w:rsidRPr="000005B4">
        <w:rPr>
          <w:sz w:val="16"/>
        </w:rPr>
        <w:t xml:space="preserve"> </w:t>
      </w:r>
      <w:r w:rsidRPr="000005B4">
        <w:rPr>
          <w:u w:val="single"/>
        </w:rPr>
        <w:t>assert</w:t>
      </w:r>
      <w:r w:rsidRPr="000005B4">
        <w:rPr>
          <w:sz w:val="16"/>
        </w:rPr>
        <w:t xml:space="preserve"> that per capita GDP is a better yardstick of national power than aggregate GDP; that newly developed metrics of national power have diminished the importance of GDP as a measure of a state's economic power; that </w:t>
      </w:r>
      <w:r w:rsidRPr="000005B4">
        <w:rPr>
          <w:u w:val="single"/>
        </w:rPr>
        <w:t>China</w:t>
      </w:r>
      <w:r w:rsidRPr="000005B4">
        <w:rPr>
          <w:sz w:val="16"/>
        </w:rPr>
        <w:t xml:space="preserve"> </w:t>
      </w:r>
      <w:r w:rsidRPr="000005B4">
        <w:rPr>
          <w:u w:val="single"/>
        </w:rPr>
        <w:t>is far behind the</w:t>
      </w:r>
      <w:r w:rsidRPr="000005B4">
        <w:rPr>
          <w:sz w:val="16"/>
        </w:rPr>
        <w:t xml:space="preserve"> </w:t>
      </w:r>
      <w:r w:rsidRPr="00DD11B3">
        <w:rPr>
          <w:rStyle w:val="StyleUnderline"/>
        </w:rPr>
        <w:t>U</w:t>
      </w:r>
      <w:r w:rsidRPr="000005B4">
        <w:rPr>
          <w:sz w:val="16"/>
        </w:rPr>
        <w:t xml:space="preserve">nited </w:t>
      </w:r>
      <w:r w:rsidRPr="00DD11B3">
        <w:rPr>
          <w:rStyle w:val="StyleUnderline"/>
        </w:rPr>
        <w:t>S</w:t>
      </w:r>
      <w:r w:rsidRPr="000005B4">
        <w:rPr>
          <w:sz w:val="16"/>
        </w:rPr>
        <w:t xml:space="preserve">tates </w:t>
      </w:r>
      <w:r w:rsidRPr="000005B4">
        <w:rPr>
          <w:u w:val="single"/>
        </w:rPr>
        <w:t>in</w:t>
      </w:r>
      <w:r w:rsidRPr="000005B4">
        <w:rPr>
          <w:sz w:val="16"/>
        </w:rPr>
        <w:t xml:space="preserve"> </w:t>
      </w:r>
      <w:r w:rsidRPr="000005B4">
        <w:rPr>
          <w:u w:val="single"/>
        </w:rPr>
        <w:t>advanced technology</w:t>
      </w:r>
      <w:r w:rsidRPr="000005B4">
        <w:rPr>
          <w:sz w:val="16"/>
        </w:rPr>
        <w:t xml:space="preserve">; </w:t>
      </w:r>
      <w:r w:rsidRPr="000005B4">
        <w:rPr>
          <w:u w:val="single"/>
        </w:rPr>
        <w:t>and</w:t>
      </w:r>
      <w:r w:rsidRPr="000005B4">
        <w:rPr>
          <w:sz w:val="16"/>
        </w:rPr>
        <w:t xml:space="preserve"> that </w:t>
      </w:r>
      <w:r w:rsidRPr="000005B4">
        <w:rPr>
          <w:u w:val="single"/>
        </w:rPr>
        <w:t>China</w:t>
      </w:r>
      <w:r w:rsidRPr="000005B4">
        <w:rPr>
          <w:sz w:val="16"/>
        </w:rPr>
        <w:t xml:space="preserve"> </w:t>
      </w:r>
      <w:r w:rsidRPr="00DD11B3">
        <w:rPr>
          <w:rStyle w:val="StyleUnderline"/>
        </w:rPr>
        <w:t>is incapable of doing innovation</w:t>
      </w:r>
      <w:r w:rsidRPr="000005B4">
        <w:rPr>
          <w:sz w:val="16"/>
        </w:rPr>
        <w:t>.35</w:t>
      </w:r>
      <w:r w:rsidRPr="00351BA9">
        <w:rPr>
          <w:sz w:val="12"/>
        </w:rPr>
        <w:t>¶</w:t>
      </w:r>
      <w:r w:rsidRPr="000005B4">
        <w:rPr>
          <w:sz w:val="12"/>
        </w:rPr>
        <w:t xml:space="preserve"> </w:t>
      </w:r>
      <w:r w:rsidRPr="000005B4">
        <w:rPr>
          <w:u w:val="single"/>
        </w:rPr>
        <w:t>This last claim is ubiquitous</w:t>
      </w:r>
      <w:r w:rsidRPr="000005B4">
        <w:rPr>
          <w:sz w:val="16"/>
        </w:rPr>
        <w:t xml:space="preserve"> among primacists.36 It is, </w:t>
      </w:r>
      <w:r w:rsidRPr="000005B4">
        <w:rPr>
          <w:u w:val="single"/>
        </w:rPr>
        <w:t>however</w:t>
      </w:r>
      <w:r w:rsidRPr="000005B4">
        <w:rPr>
          <w:sz w:val="16"/>
        </w:rPr>
        <w:t xml:space="preserve">, </w:t>
      </w:r>
      <w:r w:rsidRPr="00DD11B3">
        <w:rPr>
          <w:rStyle w:val="StyleUnderline"/>
        </w:rPr>
        <w:t>undermined by recent developments</w:t>
      </w:r>
      <w:r w:rsidRPr="000005B4">
        <w:rPr>
          <w:sz w:val="16"/>
        </w:rPr>
        <w:t xml:space="preserve">. For example, </w:t>
      </w:r>
      <w:r w:rsidRPr="000005B4">
        <w:rPr>
          <w:u w:val="single"/>
        </w:rPr>
        <w:t>in September 2016</w:t>
      </w:r>
      <w:r w:rsidRPr="000005B4">
        <w:rPr>
          <w:sz w:val="16"/>
        </w:rPr>
        <w:t xml:space="preserve"> </w:t>
      </w:r>
      <w:r w:rsidRPr="000005B4">
        <w:rPr>
          <w:u w:val="single"/>
        </w:rPr>
        <w:t>China</w:t>
      </w:r>
      <w:r w:rsidRPr="000005B4">
        <w:rPr>
          <w:sz w:val="16"/>
        </w:rPr>
        <w:t xml:space="preserve"> </w:t>
      </w:r>
      <w:r w:rsidRPr="000005B4">
        <w:rPr>
          <w:u w:val="single"/>
        </w:rPr>
        <w:t>began operating the world's largest radio telescope</w:t>
      </w:r>
      <w:r w:rsidRPr="000005B4">
        <w:rPr>
          <w:sz w:val="16"/>
        </w:rPr>
        <w:t xml:space="preserve">, which is intended to project China's ambitions deep into the universe, and bring back the kind of dramatic discoveries that win honours such as Nobel Prizes.37 </w:t>
      </w:r>
      <w:r w:rsidRPr="000005B4">
        <w:rPr>
          <w:u w:val="single"/>
        </w:rPr>
        <w:t>In August 2016</w:t>
      </w:r>
      <w:r w:rsidRPr="000005B4">
        <w:rPr>
          <w:sz w:val="16"/>
        </w:rPr>
        <w:t xml:space="preserve"> </w:t>
      </w:r>
      <w:r w:rsidRPr="000005B4">
        <w:rPr>
          <w:u w:val="single"/>
        </w:rPr>
        <w:t>China launched</w:t>
      </w:r>
      <w:r w:rsidRPr="000005B4">
        <w:rPr>
          <w:sz w:val="16"/>
        </w:rPr>
        <w:t xml:space="preserve"> </w:t>
      </w:r>
      <w:r w:rsidRPr="00DD11B3">
        <w:rPr>
          <w:rStyle w:val="StyleUnderline"/>
        </w:rPr>
        <w:t>the world's first quantum satellite</w:t>
      </w:r>
      <w:r w:rsidRPr="000005B4">
        <w:rPr>
          <w:sz w:val="16"/>
        </w:rPr>
        <w:t xml:space="preserve">, which could lead ‘to new, completely different methods for </w:t>
      </w:r>
      <w:r w:rsidRPr="00DD11B3">
        <w:rPr>
          <w:rStyle w:val="StyleUnderline"/>
        </w:rPr>
        <w:t>transmitting</w:t>
      </w:r>
      <w:r w:rsidRPr="000005B4">
        <w:rPr>
          <w:sz w:val="16"/>
        </w:rPr>
        <w:t xml:space="preserve"> information’.38 In another example of how China is catching up with the United States in innovation and technology, in </w:t>
      </w:r>
      <w:r w:rsidRPr="000005B4">
        <w:rPr>
          <w:u w:val="single"/>
        </w:rPr>
        <w:t>June 2016</w:t>
      </w:r>
      <w:r w:rsidRPr="000005B4">
        <w:rPr>
          <w:sz w:val="16"/>
        </w:rPr>
        <w:t xml:space="preserve"> a </w:t>
      </w:r>
      <w:r w:rsidRPr="000005B4">
        <w:rPr>
          <w:u w:val="single"/>
        </w:rPr>
        <w:t>Chinese computer</w:t>
      </w:r>
      <w:r w:rsidRPr="000005B4">
        <w:rPr>
          <w:sz w:val="16"/>
        </w:rPr>
        <w:t xml:space="preserve"> (using made-in-China microprocessors) </w:t>
      </w:r>
      <w:r w:rsidRPr="00DD11B3">
        <w:rPr>
          <w:rStyle w:val="StyleUnderline"/>
        </w:rPr>
        <w:t>topped the ranking of the world's fastest supercomputers</w:t>
      </w:r>
      <w:r w:rsidRPr="000005B4">
        <w:rPr>
          <w:sz w:val="16"/>
        </w:rPr>
        <w:t xml:space="preserve">.39 </w:t>
      </w:r>
      <w:r w:rsidRPr="000005B4">
        <w:rPr>
          <w:u w:val="single"/>
        </w:rPr>
        <w:t>In July 2017</w:t>
      </w:r>
      <w:r w:rsidRPr="000005B4">
        <w:rPr>
          <w:sz w:val="16"/>
        </w:rPr>
        <w:t xml:space="preserve"> </w:t>
      </w:r>
      <w:r w:rsidRPr="000005B4">
        <w:rPr>
          <w:u w:val="single"/>
        </w:rPr>
        <w:t>China's State Council announced</w:t>
      </w:r>
      <w:r w:rsidRPr="000005B4">
        <w:rPr>
          <w:sz w:val="16"/>
        </w:rPr>
        <w:t xml:space="preserve"> an ambitious </w:t>
      </w:r>
      <w:r w:rsidRPr="000005B4">
        <w:rPr>
          <w:u w:val="single"/>
        </w:rPr>
        <w:t>plan to sprint to the front of</w:t>
      </w:r>
      <w:r w:rsidRPr="000005B4">
        <w:rPr>
          <w:sz w:val="16"/>
        </w:rPr>
        <w:t xml:space="preserve"> the pack in artificial intelligence (</w:t>
      </w:r>
      <w:r w:rsidRPr="00DD11B3">
        <w:rPr>
          <w:rStyle w:val="StyleUnderline"/>
        </w:rPr>
        <w:t>AI</w:t>
      </w:r>
      <w:r w:rsidRPr="000005B4">
        <w:rPr>
          <w:sz w:val="16"/>
        </w:rPr>
        <w:t xml:space="preserve">), </w:t>
      </w:r>
      <w:r w:rsidRPr="000005B4">
        <w:rPr>
          <w:u w:val="single"/>
        </w:rPr>
        <w:t>including</w:t>
      </w:r>
      <w:r w:rsidRPr="000005B4">
        <w:rPr>
          <w:sz w:val="16"/>
        </w:rPr>
        <w:t xml:space="preserve"> </w:t>
      </w:r>
      <w:r w:rsidRPr="000005B4">
        <w:rPr>
          <w:u w:val="single"/>
        </w:rPr>
        <w:t>both military</w:t>
      </w:r>
      <w:r w:rsidRPr="000005B4">
        <w:rPr>
          <w:sz w:val="16"/>
        </w:rPr>
        <w:t xml:space="preserve"> </w:t>
      </w:r>
      <w:r w:rsidRPr="000005B4">
        <w:rPr>
          <w:u w:val="single"/>
        </w:rPr>
        <w:t>and civilian applications</w:t>
      </w:r>
      <w:r w:rsidRPr="000005B4">
        <w:rPr>
          <w:sz w:val="16"/>
        </w:rPr>
        <w:t xml:space="preserve">.40 Indeed, The Economist recently observed that already ‘China could be a close second to America—and perhaps even ahead of it—in some areas of AI’.41 </w:t>
      </w:r>
      <w:r w:rsidRPr="000005B4">
        <w:rPr>
          <w:u w:val="single"/>
        </w:rPr>
        <w:t>And</w:t>
      </w:r>
      <w:r w:rsidRPr="000005B4">
        <w:rPr>
          <w:sz w:val="16"/>
        </w:rPr>
        <w:t xml:space="preserve"> </w:t>
      </w:r>
      <w:r w:rsidRPr="000005B4">
        <w:rPr>
          <w:u w:val="single"/>
        </w:rPr>
        <w:t>China is moving to the forefront in green technologies</w:t>
      </w:r>
      <w:r w:rsidRPr="000005B4">
        <w:rPr>
          <w:sz w:val="16"/>
        </w:rPr>
        <w:t xml:space="preserve"> (</w:t>
      </w:r>
      <w:r w:rsidRPr="00DD11B3">
        <w:rPr>
          <w:rStyle w:val="StyleUnderline"/>
        </w:rPr>
        <w:t>solar panels</w:t>
      </w:r>
      <w:r w:rsidRPr="000005B4">
        <w:rPr>
          <w:sz w:val="16"/>
        </w:rPr>
        <w:t xml:space="preserve"> and </w:t>
      </w:r>
      <w:r w:rsidRPr="00DD11B3">
        <w:rPr>
          <w:rStyle w:val="StyleUnderline"/>
        </w:rPr>
        <w:t>wind-generated power</w:t>
      </w:r>
      <w:r w:rsidRPr="000005B4">
        <w:rPr>
          <w:sz w:val="16"/>
        </w:rPr>
        <w:t xml:space="preserve">) </w:t>
      </w:r>
      <w:r w:rsidRPr="000005B4">
        <w:rPr>
          <w:u w:val="single"/>
        </w:rPr>
        <w:t>and</w:t>
      </w:r>
      <w:r w:rsidRPr="000005B4">
        <w:rPr>
          <w:sz w:val="16"/>
        </w:rPr>
        <w:t xml:space="preserve"> in </w:t>
      </w:r>
      <w:r w:rsidRPr="00DD11B3">
        <w:rPr>
          <w:rStyle w:val="StyleUnderline"/>
        </w:rPr>
        <w:t>electric cars</w:t>
      </w:r>
      <w:r w:rsidRPr="000005B4">
        <w:rPr>
          <w:sz w:val="16"/>
        </w:rPr>
        <w:t>.42</w:t>
      </w:r>
      <w:r w:rsidRPr="00351BA9">
        <w:rPr>
          <w:sz w:val="12"/>
        </w:rPr>
        <w:t>¶</w:t>
      </w:r>
      <w:r w:rsidRPr="000005B4">
        <w:rPr>
          <w:sz w:val="12"/>
        </w:rPr>
        <w:t xml:space="preserve"> </w:t>
      </w:r>
      <w:r w:rsidRPr="000005B4">
        <w:rPr>
          <w:sz w:val="16"/>
        </w:rPr>
        <w:t xml:space="preserve">The </w:t>
      </w:r>
      <w:r w:rsidRPr="000005B4">
        <w:rPr>
          <w:u w:val="single"/>
        </w:rPr>
        <w:t>waning of US economic dominance</w:t>
      </w:r>
      <w:r w:rsidRPr="000005B4">
        <w:rPr>
          <w:sz w:val="16"/>
        </w:rPr>
        <w:t xml:space="preserve"> may not be obvious to primacists, but it </w:t>
      </w:r>
      <w:r w:rsidRPr="000005B4">
        <w:rPr>
          <w:u w:val="single"/>
        </w:rPr>
        <w:t>is</w:t>
      </w:r>
      <w:r w:rsidRPr="000005B4">
        <w:rPr>
          <w:sz w:val="16"/>
        </w:rPr>
        <w:t xml:space="preserve"> </w:t>
      </w:r>
      <w:r w:rsidRPr="00DD11B3">
        <w:rPr>
          <w:rStyle w:val="StyleUnderline"/>
        </w:rPr>
        <w:t>perfectly apparent</w:t>
      </w:r>
      <w:r w:rsidRPr="000005B4">
        <w:rPr>
          <w:sz w:val="16"/>
        </w:rPr>
        <w:t xml:space="preserve"> to many observers in the real world.43 The weakening of US relative economic power, which became unmistakably clear during the Great Recession, has undercut the Pax Americana both by compromising the United States' ability to manage the international economy and by shifting the Sino-American geopolitical balance in east Asia.</w:t>
      </w:r>
    </w:p>
    <w:p w14:paraId="6CA33B35" w14:textId="77777777" w:rsidR="00FE2D95" w:rsidRDefault="00FE2D95" w:rsidP="00FE2D95"/>
    <w:p w14:paraId="4D235D75" w14:textId="77777777" w:rsidR="00FE2D95" w:rsidRDefault="00FE2D95" w:rsidP="00FE2D95"/>
    <w:p w14:paraId="60C53F6C" w14:textId="77777777" w:rsidR="00FE2D95" w:rsidRPr="00827355" w:rsidRDefault="00FE2D95" w:rsidP="00FE2D95">
      <w:pPr>
        <w:pStyle w:val="Heading4"/>
      </w:pPr>
      <w:r w:rsidRPr="00827355">
        <w:lastRenderedPageBreak/>
        <w:t>US hegemony is inherently unstable and waning now– Ukraine, China, internal contradictions prove</w:t>
      </w:r>
    </w:p>
    <w:p w14:paraId="0A1EFDFC" w14:textId="77777777" w:rsidR="00FE2D95" w:rsidRDefault="00FE2D95" w:rsidP="00FE2D95">
      <w:r>
        <w:t xml:space="preserve">Danny </w:t>
      </w:r>
      <w:r>
        <w:rPr>
          <w:rStyle w:val="Style13ptBold"/>
        </w:rPr>
        <w:t>Haiphong 23</w:t>
      </w:r>
      <w:r>
        <w:t>, journalist and activist for the No Cold War international campaign, “In 2022 the U.S.-led unipolar order was more unstable than ever”, CGTN News, https://news.cgtn.com/news/2023-01-01/In-2022-the-U-S-led-unipolar-order-is-more-unstable-than-ever-1geS18Tu3C0/index.html, Blitz</w:t>
      </w:r>
    </w:p>
    <w:p w14:paraId="620267AA" w14:textId="77777777" w:rsidR="00FE2D95" w:rsidRDefault="00FE2D95" w:rsidP="00FE2D95">
      <w:pPr>
        <w:rPr>
          <w:sz w:val="16"/>
        </w:rPr>
      </w:pPr>
      <w:r>
        <w:rPr>
          <w:sz w:val="16"/>
        </w:rPr>
        <w:t xml:space="preserve">Chinese President Xi Jinping meets with Russian President Vladimir Putin via video link on December 30, which drew alarm from certain Western media outlets. The New York Times, for example, concluded that the call came amid a "weak moment" for both leaders. Readers were led to believe that both China and Russia find themselves "isolated and desperate." However, the assertion conceals a more difficult truth. That is, </w:t>
      </w:r>
      <w:r>
        <w:rPr>
          <w:rStyle w:val="StyleUnderline"/>
          <w:highlight w:val="cyan"/>
        </w:rPr>
        <w:t>the U.S.</w:t>
      </w:r>
      <w:r>
        <w:rPr>
          <w:rStyle w:val="StyleUnderline"/>
        </w:rPr>
        <w:t xml:space="preserve">-led </w:t>
      </w:r>
      <w:r>
        <w:rPr>
          <w:rStyle w:val="Emphasis"/>
          <w:highlight w:val="cyan"/>
        </w:rPr>
        <w:t>unipolar order</w:t>
      </w:r>
      <w:r>
        <w:rPr>
          <w:rStyle w:val="StyleUnderline"/>
          <w:highlight w:val="cyan"/>
        </w:rPr>
        <w:t xml:space="preserve"> has experienced</w:t>
      </w:r>
      <w:r>
        <w:rPr>
          <w:rStyle w:val="StyleUnderline"/>
        </w:rPr>
        <w:t xml:space="preserve"> a number of </w:t>
      </w:r>
      <w:r>
        <w:rPr>
          <w:rStyle w:val="StyleUnderline"/>
          <w:highlight w:val="cyan"/>
        </w:rPr>
        <w:t xml:space="preserve">challenges to its </w:t>
      </w:r>
      <w:r>
        <w:rPr>
          <w:rStyle w:val="Emphasis"/>
          <w:highlight w:val="cyan"/>
        </w:rPr>
        <w:t>stability</w:t>
      </w:r>
      <w:r>
        <w:rPr>
          <w:rStyle w:val="StyleUnderline"/>
        </w:rPr>
        <w:t xml:space="preserve"> over the course of 2022 that show no sign of letting up in the new year</w:t>
      </w:r>
      <w:r>
        <w:rPr>
          <w:sz w:val="16"/>
        </w:rPr>
        <w:t xml:space="preserve">. </w:t>
      </w:r>
      <w:r>
        <w:rPr>
          <w:rStyle w:val="StyleUnderline"/>
          <w:highlight w:val="cyan"/>
        </w:rPr>
        <w:t xml:space="preserve">The signs of </w:t>
      </w:r>
      <w:r>
        <w:rPr>
          <w:rStyle w:val="Emphasis"/>
          <w:highlight w:val="cyan"/>
        </w:rPr>
        <w:t>decay</w:t>
      </w:r>
      <w:r>
        <w:rPr>
          <w:rStyle w:val="StyleUnderline"/>
          <w:highlight w:val="cyan"/>
        </w:rPr>
        <w:t xml:space="preserve"> are</w:t>
      </w:r>
      <w:r>
        <w:rPr>
          <w:rStyle w:val="StyleUnderline"/>
        </w:rPr>
        <w:t xml:space="preserve"> both </w:t>
      </w:r>
      <w:r>
        <w:rPr>
          <w:rStyle w:val="StyleUnderline"/>
          <w:highlight w:val="cyan"/>
        </w:rPr>
        <w:t>external and internal</w:t>
      </w:r>
      <w:r>
        <w:rPr>
          <w:sz w:val="16"/>
        </w:rPr>
        <w:t xml:space="preserve">. Geopolitically, </w:t>
      </w:r>
      <w:r>
        <w:rPr>
          <w:rStyle w:val="StyleUnderline"/>
        </w:rPr>
        <w:t>the United States finds itself playing a</w:t>
      </w:r>
      <w:r>
        <w:rPr>
          <w:sz w:val="16"/>
        </w:rPr>
        <w:t xml:space="preserve"> profitable yet </w:t>
      </w:r>
      <w:r>
        <w:rPr>
          <w:rStyle w:val="Emphasis"/>
        </w:rPr>
        <w:t>unsustainable</w:t>
      </w:r>
      <w:r>
        <w:rPr>
          <w:rStyle w:val="StyleUnderline"/>
        </w:rPr>
        <w:t xml:space="preserve"> role in the Ukraine crisis</w:t>
      </w:r>
      <w:r>
        <w:rPr>
          <w:sz w:val="16"/>
        </w:rPr>
        <w:t xml:space="preserve">. The United States has provided tens of billions worth of arms and assistance to Ukraine in contravention of the UN Charter since the conflict began in February 2022. </w:t>
      </w:r>
      <w:r>
        <w:rPr>
          <w:rStyle w:val="StyleUnderline"/>
          <w:highlight w:val="cyan"/>
        </w:rPr>
        <w:t>U.S. leadership</w:t>
      </w:r>
      <w:r>
        <w:rPr>
          <w:rStyle w:val="StyleUnderline"/>
        </w:rPr>
        <w:t xml:space="preserve"> in the Joe Biden administration </w:t>
      </w:r>
      <w:r>
        <w:rPr>
          <w:rStyle w:val="StyleUnderline"/>
          <w:highlight w:val="cyan"/>
        </w:rPr>
        <w:t xml:space="preserve">continues to </w:t>
      </w:r>
      <w:r>
        <w:rPr>
          <w:rStyle w:val="Emphasis"/>
          <w:highlight w:val="cyan"/>
        </w:rPr>
        <w:t>reject diplomacy</w:t>
      </w:r>
      <w:r>
        <w:rPr>
          <w:sz w:val="16"/>
        </w:rPr>
        <w:t xml:space="preserve"> or peace talks in large part because weapons contractors have massively profited from the conflict. </w:t>
      </w:r>
      <w:r>
        <w:rPr>
          <w:rStyle w:val="StyleUnderline"/>
        </w:rPr>
        <w:t xml:space="preserve">The U.S.'s pursuit of strengthening NATO's role in Ukraine has played an essential part in leading Russian leadership to conclude that it is in </w:t>
      </w:r>
      <w:r>
        <w:rPr>
          <w:rStyle w:val="Emphasis"/>
        </w:rPr>
        <w:t>open conflict</w:t>
      </w:r>
      <w:r>
        <w:rPr>
          <w:rStyle w:val="StyleUnderline"/>
        </w:rPr>
        <w:t xml:space="preserve"> with the West</w:t>
      </w:r>
      <w:r>
        <w:rPr>
          <w:sz w:val="16"/>
        </w:rPr>
        <w:t xml:space="preserve">. The U.S. has also leveraged the Ukraine crisis at the expense of Europe. Russia was once Europe's largest source of natural gas. </w:t>
      </w:r>
      <w:r>
        <w:rPr>
          <w:rStyle w:val="StyleUnderline"/>
          <w:highlight w:val="cyan"/>
        </w:rPr>
        <w:t>U.S. pressure has led</w:t>
      </w:r>
      <w:r>
        <w:rPr>
          <w:rStyle w:val="StyleUnderline"/>
        </w:rPr>
        <w:t xml:space="preserve"> both </w:t>
      </w:r>
      <w:r>
        <w:rPr>
          <w:rStyle w:val="StyleUnderline"/>
          <w:highlight w:val="cyan"/>
        </w:rPr>
        <w:t xml:space="preserve">the </w:t>
      </w:r>
      <w:r>
        <w:rPr>
          <w:rStyle w:val="Emphasis"/>
          <w:highlight w:val="cyan"/>
        </w:rPr>
        <w:t>E</w:t>
      </w:r>
      <w:r>
        <w:rPr>
          <w:rStyle w:val="StyleUnderline"/>
        </w:rPr>
        <w:t xml:space="preserve">uropean </w:t>
      </w:r>
      <w:r>
        <w:rPr>
          <w:rStyle w:val="Emphasis"/>
          <w:highlight w:val="cyan"/>
        </w:rPr>
        <w:t>U</w:t>
      </w:r>
      <w:r>
        <w:rPr>
          <w:rStyle w:val="StyleUnderline"/>
        </w:rPr>
        <w:t xml:space="preserve">nion </w:t>
      </w:r>
      <w:r>
        <w:rPr>
          <w:rStyle w:val="StyleUnderline"/>
          <w:highlight w:val="cyan"/>
        </w:rPr>
        <w:t>and Washington to place</w:t>
      </w:r>
      <w:r>
        <w:rPr>
          <w:rStyle w:val="StyleUnderline"/>
        </w:rPr>
        <w:t xml:space="preserve"> </w:t>
      </w:r>
      <w:r>
        <w:rPr>
          <w:rStyle w:val="Emphasis"/>
        </w:rPr>
        <w:t>enormous sanction</w:t>
      </w:r>
      <w:r>
        <w:rPr>
          <w:rStyle w:val="StyleUnderline"/>
        </w:rPr>
        <w:t xml:space="preserve"> on Russia. </w:t>
      </w:r>
      <w:r>
        <w:rPr>
          <w:rStyle w:val="StyleUnderline"/>
          <w:highlight w:val="cyan"/>
        </w:rPr>
        <w:t>Sanctions</w:t>
      </w:r>
      <w:r>
        <w:rPr>
          <w:rStyle w:val="StyleUnderline"/>
        </w:rPr>
        <w:t xml:space="preserve"> have driven the EU into an </w:t>
      </w:r>
      <w:r>
        <w:rPr>
          <w:rStyle w:val="Emphasis"/>
        </w:rPr>
        <w:t>economic crisis</w:t>
      </w:r>
      <w:r>
        <w:rPr>
          <w:rStyle w:val="StyleUnderline"/>
        </w:rPr>
        <w:t xml:space="preserve"> </w:t>
      </w:r>
      <w:r>
        <w:rPr>
          <w:rStyle w:val="StyleUnderline"/>
          <w:highlight w:val="cyan"/>
        </w:rPr>
        <w:t>that</w:t>
      </w:r>
      <w:r>
        <w:rPr>
          <w:rStyle w:val="StyleUnderline"/>
        </w:rPr>
        <w:t xml:space="preserve">, on top of inflation, </w:t>
      </w:r>
      <w:r>
        <w:rPr>
          <w:rStyle w:val="StyleUnderline"/>
          <w:highlight w:val="cyan"/>
        </w:rPr>
        <w:t>threaten</w:t>
      </w:r>
      <w:r>
        <w:rPr>
          <w:rStyle w:val="StyleUnderline"/>
        </w:rPr>
        <w:t xml:space="preserve">s to cause large scale </w:t>
      </w:r>
      <w:r>
        <w:rPr>
          <w:rStyle w:val="Emphasis"/>
        </w:rPr>
        <w:t>deindustrialization</w:t>
      </w:r>
      <w:r>
        <w:rPr>
          <w:rStyle w:val="StyleUnderline"/>
        </w:rPr>
        <w:t>.</w:t>
      </w:r>
      <w:r>
        <w:rPr>
          <w:sz w:val="16"/>
        </w:rPr>
        <w:t xml:space="preserve"> While the U.S. dollar has benefited from Europe's economic crisis, some U.S. economists predict that </w:t>
      </w:r>
      <w:r>
        <w:rPr>
          <w:rStyle w:val="StyleUnderline"/>
        </w:rPr>
        <w:t xml:space="preserve">spillover from Europe's crisis will lead to </w:t>
      </w:r>
      <w:r>
        <w:rPr>
          <w:rStyle w:val="StyleUnderline"/>
          <w:highlight w:val="cyan"/>
        </w:rPr>
        <w:t xml:space="preserve">a </w:t>
      </w:r>
      <w:r>
        <w:rPr>
          <w:rStyle w:val="Emphasis"/>
          <w:highlight w:val="cyan"/>
        </w:rPr>
        <w:t>recession</w:t>
      </w:r>
      <w:r>
        <w:rPr>
          <w:rStyle w:val="StyleUnderline"/>
        </w:rPr>
        <w:t xml:space="preserve"> in the United States</w:t>
      </w:r>
      <w:r>
        <w:rPr>
          <w:sz w:val="16"/>
        </w:rPr>
        <w:t xml:space="preserve"> at some point in 2023. </w:t>
      </w:r>
      <w:r>
        <w:rPr>
          <w:rStyle w:val="StyleUnderline"/>
        </w:rPr>
        <w:t xml:space="preserve">The </w:t>
      </w:r>
      <w:r>
        <w:rPr>
          <w:rStyle w:val="StyleUnderline"/>
          <w:highlight w:val="cyan"/>
        </w:rPr>
        <w:t>Ukraine</w:t>
      </w:r>
      <w:r>
        <w:rPr>
          <w:rStyle w:val="StyleUnderline"/>
        </w:rPr>
        <w:t xml:space="preserve"> crisis has been one </w:t>
      </w:r>
      <w:r>
        <w:rPr>
          <w:rStyle w:val="Emphasis"/>
        </w:rPr>
        <w:t>critical flashpoint</w:t>
      </w:r>
      <w:r>
        <w:rPr>
          <w:rStyle w:val="StyleUnderline"/>
        </w:rPr>
        <w:t xml:space="preserve"> that </w:t>
      </w:r>
      <w:r>
        <w:rPr>
          <w:rStyle w:val="StyleUnderline"/>
          <w:highlight w:val="cyan"/>
        </w:rPr>
        <w:t xml:space="preserve">reveals the </w:t>
      </w:r>
      <w:r>
        <w:rPr>
          <w:rStyle w:val="Emphasis"/>
          <w:highlight w:val="cyan"/>
        </w:rPr>
        <w:t>instability</w:t>
      </w:r>
      <w:r>
        <w:rPr>
          <w:rStyle w:val="StyleUnderline"/>
          <w:highlight w:val="cyan"/>
        </w:rPr>
        <w:t xml:space="preserve"> of the U.S.'s unipolar</w:t>
      </w:r>
      <w:r>
        <w:rPr>
          <w:rStyle w:val="StyleUnderline"/>
        </w:rPr>
        <w:t xml:space="preserve"> imperial </w:t>
      </w:r>
      <w:r>
        <w:rPr>
          <w:rStyle w:val="StyleUnderline"/>
          <w:highlight w:val="cyan"/>
        </w:rPr>
        <w:t>order</w:t>
      </w:r>
      <w:r>
        <w:rPr>
          <w:rStyle w:val="StyleUnderline"/>
        </w:rPr>
        <w:t xml:space="preserve"> around the world</w:t>
      </w:r>
      <w:r>
        <w:rPr>
          <w:sz w:val="16"/>
        </w:rPr>
        <w:t xml:space="preserve">. While U.S. political leadership hypes China's so-called "isolation," the truth is that </w:t>
      </w:r>
      <w:r>
        <w:rPr>
          <w:rStyle w:val="StyleUnderline"/>
        </w:rPr>
        <w:t xml:space="preserve">the U.S. and its </w:t>
      </w:r>
      <w:r>
        <w:rPr>
          <w:rStyle w:val="StyleUnderline"/>
          <w:highlight w:val="cyan"/>
        </w:rPr>
        <w:t>allies are</w:t>
      </w:r>
      <w:r>
        <w:rPr>
          <w:rStyle w:val="StyleUnderline"/>
        </w:rPr>
        <w:t xml:space="preserve"> more </w:t>
      </w:r>
      <w:r>
        <w:rPr>
          <w:rStyle w:val="Emphasis"/>
          <w:highlight w:val="cyan"/>
        </w:rPr>
        <w:t>divided</w:t>
      </w:r>
      <w:r>
        <w:rPr>
          <w:rStyle w:val="StyleUnderline"/>
          <w:highlight w:val="cyan"/>
        </w:rPr>
        <w:t xml:space="preserve"> and </w:t>
      </w:r>
      <w:r>
        <w:rPr>
          <w:rStyle w:val="Emphasis"/>
          <w:highlight w:val="cyan"/>
        </w:rPr>
        <w:t>isolated</w:t>
      </w:r>
      <w:r>
        <w:rPr>
          <w:rStyle w:val="StyleUnderline"/>
        </w:rPr>
        <w:t xml:space="preserve"> than ever</w:t>
      </w:r>
      <w:r>
        <w:rPr>
          <w:sz w:val="16"/>
        </w:rPr>
        <w:t xml:space="preserve">. </w:t>
      </w:r>
      <w:r>
        <w:rPr>
          <w:rStyle w:val="StyleUnderline"/>
        </w:rPr>
        <w:t>U.S. investments on the African continent, for example, remain smaller than China's.</w:t>
      </w:r>
      <w:r>
        <w:rPr>
          <w:sz w:val="16"/>
        </w:rPr>
        <w:t xml:space="preserve"> The majority of African countries rejected U.S. and EU sanctions on Russia as a clear statement against using economic warfare to resolve conflict. </w:t>
      </w:r>
      <w:r>
        <w:rPr>
          <w:rStyle w:val="StyleUnderline"/>
        </w:rPr>
        <w:t xml:space="preserve">U.S. </w:t>
      </w:r>
      <w:r>
        <w:rPr>
          <w:rStyle w:val="StyleUnderline"/>
          <w:highlight w:val="cyan"/>
        </w:rPr>
        <w:t>attempts to create "alliances"</w:t>
      </w:r>
      <w:r>
        <w:rPr>
          <w:rStyle w:val="StyleUnderline"/>
        </w:rPr>
        <w:t xml:space="preserve"> in Asia </w:t>
      </w:r>
      <w:r>
        <w:rPr>
          <w:rStyle w:val="StyleUnderline"/>
          <w:highlight w:val="cyan"/>
        </w:rPr>
        <w:t>have run into</w:t>
      </w:r>
      <w:r>
        <w:rPr>
          <w:rStyle w:val="StyleUnderline"/>
        </w:rPr>
        <w:t xml:space="preserve"> </w:t>
      </w:r>
      <w:r>
        <w:rPr>
          <w:rStyle w:val="Emphasis"/>
        </w:rPr>
        <w:t xml:space="preserve">similar </w:t>
      </w:r>
      <w:r>
        <w:rPr>
          <w:rStyle w:val="Emphasis"/>
          <w:highlight w:val="cyan"/>
        </w:rPr>
        <w:t>difficulties</w:t>
      </w:r>
      <w:r>
        <w:rPr>
          <w:rStyle w:val="StyleUnderline"/>
        </w:rPr>
        <w:t xml:space="preserve"> as </w:t>
      </w:r>
      <w:r>
        <w:rPr>
          <w:rStyle w:val="StyleUnderline"/>
          <w:highlight w:val="cyan"/>
        </w:rPr>
        <w:t>nations</w:t>
      </w:r>
      <w:r>
        <w:rPr>
          <w:rStyle w:val="StyleUnderline"/>
        </w:rPr>
        <w:t xml:space="preserve"> such as South Korea and Japan </w:t>
      </w:r>
      <w:r>
        <w:rPr>
          <w:rStyle w:val="StyleUnderline"/>
          <w:highlight w:val="cyan"/>
        </w:rPr>
        <w:t>have been unwilling to</w:t>
      </w:r>
      <w:r>
        <w:rPr>
          <w:rStyle w:val="StyleUnderline"/>
        </w:rPr>
        <w:t xml:space="preserve"> economically "</w:t>
      </w:r>
      <w:r>
        <w:rPr>
          <w:rStyle w:val="Emphasis"/>
          <w:highlight w:val="cyan"/>
        </w:rPr>
        <w:t>decouple</w:t>
      </w:r>
      <w:r>
        <w:rPr>
          <w:rStyle w:val="StyleUnderline"/>
        </w:rPr>
        <w:t xml:space="preserve">" </w:t>
      </w:r>
      <w:r>
        <w:rPr>
          <w:rStyle w:val="StyleUnderline"/>
          <w:highlight w:val="cyan"/>
        </w:rPr>
        <w:t>from China</w:t>
      </w:r>
      <w:r>
        <w:rPr>
          <w:rStyle w:val="StyleUnderline"/>
        </w:rPr>
        <w:t xml:space="preserve">. </w:t>
      </w:r>
      <w:r>
        <w:rPr>
          <w:rStyle w:val="StyleUnderline"/>
          <w:highlight w:val="cyan"/>
        </w:rPr>
        <w:t>U.S. hegemony is</w:t>
      </w:r>
      <w:r>
        <w:rPr>
          <w:rStyle w:val="StyleUnderline"/>
        </w:rPr>
        <w:t xml:space="preserve"> also </w:t>
      </w:r>
      <w:r>
        <w:rPr>
          <w:rStyle w:val="Emphasis"/>
          <w:highlight w:val="cyan"/>
        </w:rPr>
        <w:t>waning</w:t>
      </w:r>
      <w:r>
        <w:rPr>
          <w:rStyle w:val="StyleUnderline"/>
        </w:rPr>
        <w:t xml:space="preserve"> in the Middle East and Latin America</w:t>
      </w:r>
      <w:r>
        <w:rPr>
          <w:sz w:val="16"/>
        </w:rPr>
        <w:t xml:space="preserve">. In 2022, Saudi Arabia expressed interest in joining BRICS and hosted the China-Arab Summit. These moves indicate that </w:t>
      </w:r>
      <w:r>
        <w:rPr>
          <w:rStyle w:val="StyleUnderline"/>
          <w:highlight w:val="cyan"/>
        </w:rPr>
        <w:t>even the closest partners</w:t>
      </w:r>
      <w:r>
        <w:rPr>
          <w:rStyle w:val="StyleUnderline"/>
        </w:rPr>
        <w:t xml:space="preserve"> of the U.S. in the Arab world </w:t>
      </w:r>
      <w:r>
        <w:rPr>
          <w:rStyle w:val="StyleUnderline"/>
          <w:highlight w:val="cyan"/>
        </w:rPr>
        <w:t>are looking to</w:t>
      </w:r>
      <w:r>
        <w:rPr>
          <w:rStyle w:val="StyleUnderline"/>
        </w:rPr>
        <w:t xml:space="preserve"> pursue stronger and more diverse relations with </w:t>
      </w:r>
      <w:r>
        <w:rPr>
          <w:rStyle w:val="Emphasis"/>
          <w:highlight w:val="cyan"/>
        </w:rPr>
        <w:t>China</w:t>
      </w:r>
      <w:r>
        <w:rPr>
          <w:sz w:val="16"/>
        </w:rPr>
        <w:t xml:space="preserve">. The election of President Luiz Inacio Lula da Silva in Brazil and President Gustavo Petro in Colombia indicate that </w:t>
      </w:r>
      <w:r>
        <w:rPr>
          <w:rStyle w:val="StyleUnderline"/>
          <w:highlight w:val="cyan"/>
        </w:rPr>
        <w:t xml:space="preserve">political </w:t>
      </w:r>
      <w:r>
        <w:rPr>
          <w:rStyle w:val="Emphasis"/>
          <w:highlight w:val="cyan"/>
        </w:rPr>
        <w:t>headwinds</w:t>
      </w:r>
      <w:r>
        <w:rPr>
          <w:rStyle w:val="StyleUnderline"/>
          <w:highlight w:val="cyan"/>
        </w:rPr>
        <w:t xml:space="preserve"> are occurring</w:t>
      </w:r>
      <w:r>
        <w:rPr>
          <w:rStyle w:val="StyleUnderline"/>
        </w:rPr>
        <w:t xml:space="preserve"> in Latin America</w:t>
      </w:r>
      <w:r>
        <w:rPr>
          <w:sz w:val="16"/>
        </w:rPr>
        <w:t xml:space="preserve">. Across the Global South, nations are recognizing that </w:t>
      </w:r>
      <w:r>
        <w:rPr>
          <w:rStyle w:val="StyleUnderline"/>
        </w:rPr>
        <w:t xml:space="preserve">U.S.-led unilateralism and </w:t>
      </w:r>
      <w:r>
        <w:rPr>
          <w:rStyle w:val="StyleUnderline"/>
          <w:highlight w:val="cyan"/>
        </w:rPr>
        <w:t xml:space="preserve">unipolarity has little to offer but </w:t>
      </w:r>
      <w:r>
        <w:rPr>
          <w:rStyle w:val="Emphasis"/>
          <w:highlight w:val="cyan"/>
        </w:rPr>
        <w:t>instability</w:t>
      </w:r>
      <w:r>
        <w:rPr>
          <w:rStyle w:val="StyleUnderline"/>
        </w:rPr>
        <w:t xml:space="preserve"> and </w:t>
      </w:r>
      <w:r>
        <w:rPr>
          <w:rStyle w:val="Emphasis"/>
        </w:rPr>
        <w:t>underdevelopment</w:t>
      </w:r>
      <w:r>
        <w:rPr>
          <w:sz w:val="16"/>
        </w:rPr>
        <w:t xml:space="preserve">. It cannot be forgotten that </w:t>
      </w:r>
      <w:r>
        <w:rPr>
          <w:rStyle w:val="StyleUnderline"/>
          <w:highlight w:val="cyan"/>
        </w:rPr>
        <w:t>2022</w:t>
      </w:r>
      <w:r>
        <w:rPr>
          <w:sz w:val="16"/>
        </w:rPr>
        <w:t xml:space="preserve"> also </w:t>
      </w:r>
      <w:r>
        <w:rPr>
          <w:rStyle w:val="StyleUnderline"/>
          <w:highlight w:val="cyan"/>
        </w:rPr>
        <w:t>exposed</w:t>
      </w:r>
      <w:r>
        <w:rPr>
          <w:rStyle w:val="StyleUnderline"/>
        </w:rPr>
        <w:t xml:space="preserve"> the many </w:t>
      </w:r>
      <w:r>
        <w:rPr>
          <w:rStyle w:val="Emphasis"/>
          <w:highlight w:val="cyan"/>
        </w:rPr>
        <w:t>internal contradictions</w:t>
      </w:r>
      <w:r>
        <w:rPr>
          <w:rStyle w:val="StyleUnderline"/>
        </w:rPr>
        <w:t xml:space="preserve"> of the U.S.'s social order</w:t>
      </w:r>
      <w:r>
        <w:rPr>
          <w:sz w:val="16"/>
        </w:rPr>
        <w:t xml:space="preserve">. Unending </w:t>
      </w:r>
      <w:r>
        <w:rPr>
          <w:rStyle w:val="StyleUnderline"/>
          <w:highlight w:val="cyan"/>
        </w:rPr>
        <w:t>inflation</w:t>
      </w:r>
      <w:r>
        <w:rPr>
          <w:rStyle w:val="StyleUnderline"/>
        </w:rPr>
        <w:t xml:space="preserve"> has </w:t>
      </w:r>
      <w:r>
        <w:rPr>
          <w:rStyle w:val="Emphasis"/>
          <w:highlight w:val="cyan"/>
        </w:rPr>
        <w:t>decimated</w:t>
      </w:r>
      <w:r>
        <w:rPr>
          <w:rStyle w:val="StyleUnderline"/>
          <w:highlight w:val="cyan"/>
        </w:rPr>
        <w:t xml:space="preserve"> wages</w:t>
      </w:r>
      <w:r>
        <w:rPr>
          <w:sz w:val="16"/>
        </w:rPr>
        <w:t xml:space="preserve"> for the majority of workers. Natural disasters and winter weather have caused many casualties and left thousands homeless and hungry. </w:t>
      </w:r>
      <w:r>
        <w:rPr>
          <w:rStyle w:val="StyleUnderline"/>
        </w:rPr>
        <w:t>Life expectancy in the U.S. has fallen</w:t>
      </w:r>
      <w:r>
        <w:rPr>
          <w:sz w:val="16"/>
        </w:rPr>
        <w:t xml:space="preserve"> to just over 76, nearly two full years below China. </w:t>
      </w:r>
      <w:r>
        <w:rPr>
          <w:rStyle w:val="StyleUnderline"/>
          <w:highlight w:val="cyan"/>
        </w:rPr>
        <w:t>A majority</w:t>
      </w:r>
      <w:r>
        <w:rPr>
          <w:rStyle w:val="StyleUnderline"/>
        </w:rPr>
        <w:t xml:space="preserve"> of people in the U.S. already </w:t>
      </w:r>
      <w:r>
        <w:rPr>
          <w:rStyle w:val="Emphasis"/>
          <w:highlight w:val="cyan"/>
        </w:rPr>
        <w:t>distrusted</w:t>
      </w:r>
      <w:r>
        <w:rPr>
          <w:rStyle w:val="StyleUnderline"/>
        </w:rPr>
        <w:t xml:space="preserve"> their political leaders and the </w:t>
      </w:r>
      <w:r>
        <w:rPr>
          <w:rStyle w:val="StyleUnderline"/>
          <w:highlight w:val="cyan"/>
        </w:rPr>
        <w:t>Biden</w:t>
      </w:r>
      <w:r>
        <w:rPr>
          <w:rStyle w:val="StyleUnderline"/>
        </w:rPr>
        <w:t xml:space="preserve"> administration's handling of both the COVID-19 pandemic and the economy has given them no reason to reconsider</w:t>
      </w:r>
      <w:r>
        <w:rPr>
          <w:sz w:val="16"/>
        </w:rPr>
        <w:t xml:space="preserve">. So-called media </w:t>
      </w:r>
      <w:r>
        <w:rPr>
          <w:rStyle w:val="StyleUnderline"/>
        </w:rPr>
        <w:t>pundits</w:t>
      </w:r>
      <w:r>
        <w:rPr>
          <w:sz w:val="16"/>
        </w:rPr>
        <w:t xml:space="preserve"> and U.S. political leaders </w:t>
      </w:r>
      <w:r>
        <w:rPr>
          <w:rStyle w:val="StyleUnderline"/>
        </w:rPr>
        <w:t xml:space="preserve">have relentlessly </w:t>
      </w:r>
      <w:r>
        <w:rPr>
          <w:rStyle w:val="Emphasis"/>
        </w:rPr>
        <w:t>attacked</w:t>
      </w:r>
      <w:r>
        <w:rPr>
          <w:rStyle w:val="StyleUnderline"/>
        </w:rPr>
        <w:t xml:space="preserve"> China and Russia to </w:t>
      </w:r>
      <w:r>
        <w:rPr>
          <w:rStyle w:val="Emphasis"/>
        </w:rPr>
        <w:t>deflect</w:t>
      </w:r>
      <w:r>
        <w:rPr>
          <w:rStyle w:val="StyleUnderline"/>
        </w:rPr>
        <w:t xml:space="preserve"> from the shortcomings of their own system</w:t>
      </w:r>
      <w:r>
        <w:rPr>
          <w:sz w:val="16"/>
        </w:rPr>
        <w:t xml:space="preserve"> and satisfy geopolitical aims. Yet </w:t>
      </w:r>
      <w:r>
        <w:rPr>
          <w:rStyle w:val="StyleUnderline"/>
          <w:highlight w:val="cyan"/>
        </w:rPr>
        <w:t>the blame</w:t>
      </w:r>
      <w:r>
        <w:rPr>
          <w:rStyle w:val="StyleUnderline"/>
        </w:rPr>
        <w:t xml:space="preserve"> for much of the instability that exists in the world </w:t>
      </w:r>
      <w:r>
        <w:rPr>
          <w:rStyle w:val="StyleUnderline"/>
          <w:highlight w:val="cyan"/>
        </w:rPr>
        <w:t>rests at the feet of the U.S.-</w:t>
      </w:r>
      <w:r>
        <w:rPr>
          <w:rStyle w:val="StyleUnderline"/>
        </w:rPr>
        <w:t>led unipolar order</w:t>
      </w:r>
      <w:r>
        <w:rPr>
          <w:sz w:val="16"/>
        </w:rPr>
        <w:t xml:space="preserve">. The pursuit of maximum global dominance, corporate profit, and military control has taken a massive toll on the U.S.'s legitimacy worldwide. Accumulated damages to the people and the planet worldwide have piled up and left the United States with a proven track record. </w:t>
      </w:r>
      <w:r>
        <w:rPr>
          <w:rStyle w:val="StyleUnderline"/>
        </w:rPr>
        <w:t xml:space="preserve">Many </w:t>
      </w:r>
      <w:r>
        <w:rPr>
          <w:rStyle w:val="StyleUnderline"/>
          <w:highlight w:val="cyan"/>
        </w:rPr>
        <w:t>nations are</w:t>
      </w:r>
      <w:r>
        <w:rPr>
          <w:rStyle w:val="StyleUnderline"/>
        </w:rPr>
        <w:t xml:space="preserve"> instead </w:t>
      </w:r>
      <w:r>
        <w:rPr>
          <w:rStyle w:val="StyleUnderline"/>
          <w:highlight w:val="cyan"/>
        </w:rPr>
        <w:t xml:space="preserve">seeking a </w:t>
      </w:r>
      <w:r>
        <w:rPr>
          <w:rStyle w:val="Emphasis"/>
          <w:highlight w:val="cyan"/>
        </w:rPr>
        <w:t>multipolar world</w:t>
      </w:r>
      <w:r>
        <w:rPr>
          <w:rStyle w:val="StyleUnderline"/>
        </w:rPr>
        <w:t xml:space="preserve"> capable of creating a global environment where people-centered development can occur peacefully. A growing number of the world's countries</w:t>
      </w:r>
      <w:r>
        <w:rPr>
          <w:sz w:val="16"/>
        </w:rPr>
        <w:t xml:space="preserve"> already </w:t>
      </w:r>
      <w:r>
        <w:rPr>
          <w:rStyle w:val="StyleUnderline"/>
          <w:highlight w:val="cyan"/>
        </w:rPr>
        <w:t xml:space="preserve">recognize China as a </w:t>
      </w:r>
      <w:r>
        <w:rPr>
          <w:rStyle w:val="Emphasis"/>
          <w:highlight w:val="cyan"/>
        </w:rPr>
        <w:t>leader</w:t>
      </w:r>
      <w:r>
        <w:rPr>
          <w:rStyle w:val="StyleUnderline"/>
        </w:rPr>
        <w:t xml:space="preserve"> in this effort</w:t>
      </w:r>
      <w:r>
        <w:rPr>
          <w:sz w:val="16"/>
        </w:rPr>
        <w:t xml:space="preserve">, as the growth in the Belt and Road Initiative investments over the last year attest. </w:t>
      </w:r>
      <w:r>
        <w:rPr>
          <w:rStyle w:val="StyleUnderline"/>
        </w:rPr>
        <w:t>U.S.-led unipolarity</w:t>
      </w:r>
      <w:r>
        <w:rPr>
          <w:sz w:val="16"/>
        </w:rPr>
        <w:t xml:space="preserve">, on the other hand, </w:t>
      </w:r>
      <w:r>
        <w:rPr>
          <w:rStyle w:val="StyleUnderline"/>
        </w:rPr>
        <w:t xml:space="preserve">enters 2023 in a state of </w:t>
      </w:r>
      <w:r>
        <w:rPr>
          <w:rStyle w:val="Emphasis"/>
        </w:rPr>
        <w:t>instability</w:t>
      </w:r>
      <w:r>
        <w:rPr>
          <w:rStyle w:val="StyleUnderline"/>
        </w:rPr>
        <w:t xml:space="preserve"> and </w:t>
      </w:r>
      <w:r>
        <w:rPr>
          <w:rStyle w:val="Emphasis"/>
        </w:rPr>
        <w:t>decay</w:t>
      </w:r>
      <w:r>
        <w:rPr>
          <w:sz w:val="16"/>
        </w:rPr>
        <w:t xml:space="preserve">. The contradiction between multipolarity and unipolarity will no </w:t>
      </w:r>
      <w:r>
        <w:rPr>
          <w:sz w:val="16"/>
        </w:rPr>
        <w:lastRenderedPageBreak/>
        <w:t xml:space="preserve">doubt remain significant in 2023. While it is not possible to predict the future, </w:t>
      </w:r>
      <w:r>
        <w:rPr>
          <w:rStyle w:val="StyleUnderline"/>
        </w:rPr>
        <w:t xml:space="preserve">the existing condition of the U.S.-led unipolar order presents challenges to global peace and stability that will require stronger </w:t>
      </w:r>
      <w:r>
        <w:rPr>
          <w:rStyle w:val="Emphasis"/>
        </w:rPr>
        <w:t>solidarity</w:t>
      </w:r>
      <w:r>
        <w:rPr>
          <w:rStyle w:val="StyleUnderline"/>
        </w:rPr>
        <w:t xml:space="preserve"> and </w:t>
      </w:r>
      <w:r>
        <w:rPr>
          <w:rStyle w:val="Emphasis"/>
        </w:rPr>
        <w:t>integration</w:t>
      </w:r>
      <w:r>
        <w:rPr>
          <w:rStyle w:val="StyleUnderline"/>
        </w:rPr>
        <w:t xml:space="preserve"> among peace-loving forces to overcome</w:t>
      </w:r>
      <w:r>
        <w:rPr>
          <w:sz w:val="16"/>
        </w:rPr>
        <w:t>.</w:t>
      </w:r>
    </w:p>
    <w:p w14:paraId="114FCAAA" w14:textId="77777777" w:rsidR="00FE2D95" w:rsidRPr="00827355" w:rsidRDefault="00FE2D95" w:rsidP="00FE2D95"/>
    <w:p w14:paraId="3D1E906F" w14:textId="77777777" w:rsidR="00FE2D95" w:rsidRPr="00827355" w:rsidRDefault="00FE2D95" w:rsidP="00FE2D95">
      <w:pPr>
        <w:pStyle w:val="Heading4"/>
      </w:pPr>
      <w:r w:rsidRPr="00827355">
        <w:t>American hegemony is crumbling – Biden’s disastrous foreign policy decisions and fragile alliances prove</w:t>
      </w:r>
    </w:p>
    <w:p w14:paraId="5897C066" w14:textId="77777777" w:rsidR="00FE2D95" w:rsidRDefault="00FE2D95" w:rsidP="00FE2D95">
      <w:pPr>
        <w:rPr>
          <w:sz w:val="16"/>
        </w:rPr>
      </w:pPr>
      <w:r>
        <w:t xml:space="preserve">Dr. Alfredo Toro </w:t>
      </w:r>
      <w:r>
        <w:rPr>
          <w:rStyle w:val="Style13ptBold"/>
        </w:rPr>
        <w:t>Hardy 22</w:t>
      </w:r>
      <w:r>
        <w:t>, former Venezuelan ambassador to Canada, PhD in international relations from the Geneva School of Diplomacy and International Relations, America’s Two Cold Wars: From Hegemony to Decline?, pg. 85-88, Blitz</w:t>
      </w:r>
    </w:p>
    <w:p w14:paraId="50BCED3C" w14:textId="77777777" w:rsidR="00FE2D95" w:rsidRDefault="00FE2D95" w:rsidP="00FE2D95">
      <w:pPr>
        <w:rPr>
          <w:sz w:val="16"/>
        </w:rPr>
      </w:pPr>
      <w:r>
        <w:rPr>
          <w:sz w:val="16"/>
        </w:rPr>
        <w:t xml:space="preserve">But, even if </w:t>
      </w:r>
      <w:r>
        <w:rPr>
          <w:rStyle w:val="StyleUnderline"/>
          <w:highlight w:val="cyan"/>
        </w:rPr>
        <w:t>Biden</w:t>
      </w:r>
      <w:r>
        <w:rPr>
          <w:sz w:val="16"/>
        </w:rPr>
        <w:t xml:space="preserve"> were in a stronger position in relation to his reelection possibilities, his </w:t>
      </w:r>
      <w:r>
        <w:rPr>
          <w:rStyle w:val="StyleUnderline"/>
        </w:rPr>
        <w:t>so-called “Foreign Policy for the Middle Class” and</w:t>
      </w:r>
      <w:r>
        <w:rPr>
          <w:sz w:val="16"/>
        </w:rPr>
        <w:t xml:space="preserve"> his </w:t>
      </w:r>
      <w:r>
        <w:rPr>
          <w:rStyle w:val="StyleUnderline"/>
        </w:rPr>
        <w:t>“Build Back Better”</w:t>
      </w:r>
      <w:r>
        <w:rPr>
          <w:sz w:val="16"/>
        </w:rPr>
        <w:t xml:space="preserve"> program, </w:t>
      </w:r>
      <w:r>
        <w:rPr>
          <w:rStyle w:val="StyleUnderline"/>
          <w:highlight w:val="cyan"/>
        </w:rPr>
        <w:t xml:space="preserve">contain streaks of </w:t>
      </w:r>
      <w:r>
        <w:rPr>
          <w:rStyle w:val="Emphasis"/>
          <w:highlight w:val="cyan"/>
        </w:rPr>
        <w:t>nativism</w:t>
      </w:r>
      <w:r>
        <w:rPr>
          <w:rStyle w:val="StyleUnderline"/>
          <w:highlight w:val="cyan"/>
        </w:rPr>
        <w:t xml:space="preserve"> and </w:t>
      </w:r>
      <w:r>
        <w:rPr>
          <w:rStyle w:val="Emphasis"/>
          <w:highlight w:val="cyan"/>
        </w:rPr>
        <w:t>protectionism</w:t>
      </w:r>
      <w:r>
        <w:rPr>
          <w:rStyle w:val="StyleUnderline"/>
          <w:highlight w:val="cyan"/>
        </w:rPr>
        <w:t xml:space="preserve"> that</w:t>
      </w:r>
      <w:r>
        <w:rPr>
          <w:rStyle w:val="StyleUnderline"/>
        </w:rPr>
        <w:t xml:space="preserve"> worry many abroad</w:t>
      </w:r>
      <w:r>
        <w:rPr>
          <w:sz w:val="16"/>
        </w:rPr>
        <w:t xml:space="preserve">. </w:t>
      </w:r>
      <w:r>
        <w:rPr>
          <w:rStyle w:val="StyleUnderline"/>
        </w:rPr>
        <w:t xml:space="preserve">Managing international affairs as an extension to domestic politics and domestic economic policy, as these policies propose, </w:t>
      </w:r>
      <w:r>
        <w:rPr>
          <w:rStyle w:val="Emphasis"/>
          <w:highlight w:val="cyan"/>
        </w:rPr>
        <w:t>echoes</w:t>
      </w:r>
      <w:r>
        <w:rPr>
          <w:rStyle w:val="StyleUnderline"/>
        </w:rPr>
        <w:t xml:space="preserve"> some of </w:t>
      </w:r>
      <w:r>
        <w:rPr>
          <w:rStyle w:val="StyleUnderline"/>
          <w:highlight w:val="cyan"/>
        </w:rPr>
        <w:t xml:space="preserve">Trump’s </w:t>
      </w:r>
      <w:r>
        <w:rPr>
          <w:rStyle w:val="Emphasis"/>
          <w:highlight w:val="cyan"/>
        </w:rPr>
        <w:t>misunderstandings</w:t>
      </w:r>
      <w:r>
        <w:rPr>
          <w:rStyle w:val="StyleUnderline"/>
        </w:rPr>
        <w:t xml:space="preserve"> on how modern economy works</w:t>
      </w:r>
      <w:r>
        <w:rPr>
          <w:sz w:val="16"/>
        </w:rPr>
        <w:t xml:space="preserve">. </w:t>
      </w:r>
      <w:r>
        <w:rPr>
          <w:rStyle w:val="StyleUnderline"/>
          <w:highlight w:val="cyan"/>
        </w:rPr>
        <w:t>Biden’s administration</w:t>
      </w:r>
      <w:r>
        <w:rPr>
          <w:sz w:val="16"/>
        </w:rPr>
        <w:t xml:space="preserve">, as a result, </w:t>
      </w:r>
      <w:r>
        <w:rPr>
          <w:rStyle w:val="StyleUnderline"/>
          <w:highlight w:val="cyan"/>
        </w:rPr>
        <w:t>has retained</w:t>
      </w:r>
      <w:r>
        <w:rPr>
          <w:rStyle w:val="StyleUnderline"/>
        </w:rPr>
        <w:t xml:space="preserve"> many of his predecessor </w:t>
      </w:r>
      <w:r>
        <w:rPr>
          <w:rStyle w:val="Emphasis"/>
        </w:rPr>
        <w:t>trade initiatives</w:t>
      </w:r>
      <w:r>
        <w:rPr>
          <w:sz w:val="16"/>
        </w:rPr>
        <w:t xml:space="preserve">, </w:t>
      </w:r>
      <w:r>
        <w:rPr>
          <w:rStyle w:val="StyleUnderline"/>
        </w:rPr>
        <w:t>including</w:t>
      </w:r>
      <w:r>
        <w:rPr>
          <w:sz w:val="16"/>
        </w:rPr>
        <w:t xml:space="preserve"> the aluminium and steel </w:t>
      </w:r>
      <w:r>
        <w:rPr>
          <w:rStyle w:val="Emphasis"/>
          <w:highlight w:val="cyan"/>
        </w:rPr>
        <w:t>tariffs</w:t>
      </w:r>
      <w:r>
        <w:rPr>
          <w:rStyle w:val="StyleUnderline"/>
        </w:rPr>
        <w:t xml:space="preserve"> on</w:t>
      </w:r>
      <w:r>
        <w:rPr>
          <w:sz w:val="16"/>
        </w:rPr>
        <w:t xml:space="preserve"> American </w:t>
      </w:r>
      <w:r>
        <w:rPr>
          <w:rStyle w:val="StyleUnderline"/>
        </w:rPr>
        <w:t>allies</w:t>
      </w:r>
      <w:r>
        <w:rPr>
          <w:sz w:val="16"/>
        </w:rPr>
        <w:t xml:space="preserve">. Meanwhile, the current White House has shown little interest in strengthening the World Trade Organization or in joining the TPP successor, the CPTPP. To win Rust Belt voters for his party, Biden seems unwilling to depart from Trump’s legacy in this area. On top of that, </w:t>
      </w:r>
      <w:r>
        <w:rPr>
          <w:rStyle w:val="StyleUnderline"/>
        </w:rPr>
        <w:t xml:space="preserve">Biden’s decisions to </w:t>
      </w:r>
      <w:r>
        <w:rPr>
          <w:rStyle w:val="Emphasis"/>
          <w:highlight w:val="cyan"/>
        </w:rPr>
        <w:t>withdraw</w:t>
      </w:r>
      <w:r>
        <w:rPr>
          <w:rStyle w:val="StyleUnderline"/>
        </w:rPr>
        <w:t xml:space="preserve"> American </w:t>
      </w:r>
      <w:r>
        <w:rPr>
          <w:rStyle w:val="StyleUnderline"/>
          <w:highlight w:val="cyan"/>
        </w:rPr>
        <w:t xml:space="preserve">troops from Afghanistan without </w:t>
      </w:r>
      <w:r>
        <w:rPr>
          <w:rStyle w:val="Emphasis"/>
          <w:highlight w:val="cyan"/>
        </w:rPr>
        <w:t>consulting</w:t>
      </w:r>
      <w:r>
        <w:rPr>
          <w:rStyle w:val="StyleUnderline"/>
        </w:rPr>
        <w:t xml:space="preserve"> its </w:t>
      </w:r>
      <w:r>
        <w:rPr>
          <w:rStyle w:val="StyleUnderline"/>
          <w:highlight w:val="cyan"/>
        </w:rPr>
        <w:t>allies</w:t>
      </w:r>
      <w:r>
        <w:rPr>
          <w:sz w:val="16"/>
        </w:rPr>
        <w:t xml:space="preserve">, or of imposing against their wishes a tight deadline for leaving Kabul, </w:t>
      </w:r>
      <w:r>
        <w:rPr>
          <w:rStyle w:val="StyleUnderline"/>
        </w:rPr>
        <w:t xml:space="preserve">was seen as </w:t>
      </w:r>
      <w:r>
        <w:rPr>
          <w:rStyle w:val="StyleUnderline"/>
          <w:highlight w:val="cyan"/>
        </w:rPr>
        <w:t>reminiscent of</w:t>
      </w:r>
      <w:r>
        <w:rPr>
          <w:rStyle w:val="StyleUnderline"/>
        </w:rPr>
        <w:t xml:space="preserve"> the </w:t>
      </w:r>
      <w:r>
        <w:rPr>
          <w:rStyle w:val="Emphasis"/>
          <w:highlight w:val="cyan"/>
        </w:rPr>
        <w:t>unilateralism</w:t>
      </w:r>
      <w:r>
        <w:rPr>
          <w:rStyle w:val="StyleUnderline"/>
        </w:rPr>
        <w:t xml:space="preserve"> of Bush and Trump</w:t>
      </w:r>
      <w:r>
        <w:rPr>
          <w:sz w:val="16"/>
        </w:rPr>
        <w:t xml:space="preserve">. Not surprisingly, </w:t>
      </w:r>
      <w:r>
        <w:rPr>
          <w:rStyle w:val="StyleUnderline"/>
          <w:highlight w:val="cyan"/>
        </w:rPr>
        <w:t>this brought</w:t>
      </w:r>
      <w:r>
        <w:rPr>
          <w:rStyle w:val="StyleUnderline"/>
        </w:rPr>
        <w:t xml:space="preserve"> </w:t>
      </w:r>
      <w:r>
        <w:rPr>
          <w:rStyle w:val="Emphasis"/>
        </w:rPr>
        <w:t xml:space="preserve">fresh </w:t>
      </w:r>
      <w:r>
        <w:rPr>
          <w:rStyle w:val="Emphasis"/>
          <w:highlight w:val="cyan"/>
        </w:rPr>
        <w:t>doubts</w:t>
      </w:r>
      <w:r>
        <w:rPr>
          <w:rStyle w:val="StyleUnderline"/>
        </w:rPr>
        <w:t xml:space="preserve"> in relation </w:t>
      </w:r>
      <w:r>
        <w:rPr>
          <w:rStyle w:val="StyleUnderline"/>
          <w:highlight w:val="cyan"/>
        </w:rPr>
        <w:t xml:space="preserve">to the </w:t>
      </w:r>
      <w:r>
        <w:rPr>
          <w:rStyle w:val="Emphasis"/>
          <w:highlight w:val="cyan"/>
        </w:rPr>
        <w:t>trustworthiness</w:t>
      </w:r>
      <w:r>
        <w:rPr>
          <w:rStyle w:val="StyleUnderline"/>
          <w:highlight w:val="cyan"/>
        </w:rPr>
        <w:t xml:space="preserve"> of the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and renewed calls for a European strategic autonomy. </w:t>
      </w:r>
      <w:r>
        <w:rPr>
          <w:rStyle w:val="StyleUnderline"/>
        </w:rPr>
        <w:t xml:space="preserve">The </w:t>
      </w:r>
      <w:r>
        <w:rPr>
          <w:rStyle w:val="Emphasis"/>
        </w:rPr>
        <w:t>E</w:t>
      </w:r>
      <w:r>
        <w:rPr>
          <w:sz w:val="16"/>
        </w:rPr>
        <w:t xml:space="preserve">uropean </w:t>
      </w:r>
      <w:r>
        <w:rPr>
          <w:rStyle w:val="Emphasis"/>
        </w:rPr>
        <w:t>U</w:t>
      </w:r>
      <w:r>
        <w:rPr>
          <w:sz w:val="16"/>
        </w:rPr>
        <w:t xml:space="preserve">nion </w:t>
      </w:r>
      <w:r>
        <w:rPr>
          <w:rStyle w:val="StyleUnderline"/>
        </w:rPr>
        <w:t>foreign policy chief,</w:t>
      </w:r>
      <w:r>
        <w:rPr>
          <w:sz w:val="16"/>
        </w:rPr>
        <w:t xml:space="preserve"> Josep Borell, </w:t>
      </w:r>
      <w:r>
        <w:rPr>
          <w:rStyle w:val="StyleUnderline"/>
        </w:rPr>
        <w:t xml:space="preserve">talked about a </w:t>
      </w:r>
      <w:r>
        <w:rPr>
          <w:rStyle w:val="Emphasis"/>
        </w:rPr>
        <w:t>wake-up call</w:t>
      </w:r>
      <w:r>
        <w:rPr>
          <w:rStyle w:val="StyleUnderline"/>
        </w:rPr>
        <w:t xml:space="preserve"> for Europe, and </w:t>
      </w:r>
      <w:r>
        <w:rPr>
          <w:sz w:val="16"/>
        </w:rPr>
        <w:t xml:space="preserve">about </w:t>
      </w:r>
      <w:r>
        <w:rPr>
          <w:rStyle w:val="StyleUnderline"/>
        </w:rPr>
        <w:t xml:space="preserve">their need to </w:t>
      </w:r>
      <w:r>
        <w:rPr>
          <w:rStyle w:val="Emphasis"/>
        </w:rPr>
        <w:t>think</w:t>
      </w:r>
      <w:r>
        <w:rPr>
          <w:rStyle w:val="StyleUnderline"/>
        </w:rPr>
        <w:t xml:space="preserve"> and </w:t>
      </w:r>
      <w:r>
        <w:rPr>
          <w:rStyle w:val="Emphasis"/>
        </w:rPr>
        <w:t>act</w:t>
      </w:r>
      <w:r>
        <w:rPr>
          <w:rStyle w:val="StyleUnderline"/>
        </w:rPr>
        <w:t xml:space="preserve"> in their own strategic terms</w:t>
      </w:r>
      <w:r>
        <w:rPr>
          <w:sz w:val="16"/>
        </w:rPr>
        <w:t xml:space="preserve">. On a similar note, </w:t>
      </w:r>
      <w:r>
        <w:rPr>
          <w:rStyle w:val="StyleUnderline"/>
          <w:highlight w:val="cyan"/>
        </w:rPr>
        <w:t>the</w:t>
      </w:r>
      <w:r>
        <w:rPr>
          <w:rStyle w:val="StyleUnderline"/>
        </w:rPr>
        <w:t xml:space="preserve"> Biden administration’s </w:t>
      </w:r>
      <w:r>
        <w:rPr>
          <w:rStyle w:val="StyleUnderline"/>
          <w:highlight w:val="cyan"/>
        </w:rPr>
        <w:t>nuclear submarine deal</w:t>
      </w:r>
      <w:r>
        <w:rPr>
          <w:rStyle w:val="StyleUnderline"/>
        </w:rPr>
        <w:t xml:space="preserve"> with Australia</w:t>
      </w:r>
      <w:r>
        <w:rPr>
          <w:sz w:val="16"/>
        </w:rPr>
        <w:t xml:space="preserve">, secretly bypassing a diesel submarine deal between France and Australia, </w:t>
      </w:r>
      <w:r>
        <w:rPr>
          <w:rStyle w:val="StyleUnderline"/>
          <w:highlight w:val="cyan"/>
        </w:rPr>
        <w:t xml:space="preserve">was </w:t>
      </w:r>
      <w:r>
        <w:rPr>
          <w:rStyle w:val="Emphasis"/>
          <w:highlight w:val="cyan"/>
        </w:rPr>
        <w:t>resented</w:t>
      </w:r>
      <w:r>
        <w:rPr>
          <w:rStyle w:val="StyleUnderline"/>
        </w:rPr>
        <w:t xml:space="preserve"> by</w:t>
      </w:r>
      <w:r>
        <w:rPr>
          <w:sz w:val="16"/>
        </w:rPr>
        <w:t xml:space="preserve"> the former and by other of its </w:t>
      </w:r>
      <w:r>
        <w:rPr>
          <w:rStyle w:val="StyleUnderline"/>
        </w:rPr>
        <w:t xml:space="preserve">European partners </w:t>
      </w:r>
      <w:r>
        <w:rPr>
          <w:rStyle w:val="StyleUnderline"/>
          <w:highlight w:val="cyan"/>
        </w:rPr>
        <w:t xml:space="preserve">as a </w:t>
      </w:r>
      <w:r>
        <w:rPr>
          <w:rStyle w:val="Emphasis"/>
          <w:highlight w:val="cyan"/>
        </w:rPr>
        <w:t>new manifestation</w:t>
      </w:r>
      <w:r>
        <w:rPr>
          <w:rStyle w:val="StyleUnderline"/>
          <w:highlight w:val="cyan"/>
        </w:rPr>
        <w:t xml:space="preserve"> of</w:t>
      </w:r>
      <w:r>
        <w:rPr>
          <w:rStyle w:val="StyleUnderline"/>
        </w:rPr>
        <w:t xml:space="preserve"> America’s </w:t>
      </w:r>
      <w:r>
        <w:rPr>
          <w:rStyle w:val="Emphasis"/>
          <w:highlight w:val="cyan"/>
        </w:rPr>
        <w:t>unilateralism</w:t>
      </w:r>
      <w:r>
        <w:rPr>
          <w:sz w:val="16"/>
        </w:rPr>
        <w:t xml:space="preserve">. It would seem that </w:t>
      </w:r>
      <w:r>
        <w:rPr>
          <w:rStyle w:val="StyleUnderline"/>
        </w:rPr>
        <w:t>although Biden has formally called for a liberal internationalist crusade against authoritarianism</w:t>
      </w:r>
      <w:r>
        <w:rPr>
          <w:sz w:val="16"/>
        </w:rPr>
        <w:t xml:space="preserve">, and asserted his commitment to a “rules based international order”, </w:t>
      </w:r>
      <w:r>
        <w:rPr>
          <w:rStyle w:val="StyleUnderline"/>
        </w:rPr>
        <w:t xml:space="preserve">many of his actions have created </w:t>
      </w:r>
      <w:r>
        <w:rPr>
          <w:rStyle w:val="Emphasis"/>
        </w:rPr>
        <w:t>doubts</w:t>
      </w:r>
      <w:r>
        <w:rPr>
          <w:rStyle w:val="StyleUnderline"/>
        </w:rPr>
        <w:t xml:space="preserve"> about his </w:t>
      </w:r>
      <w:r>
        <w:rPr>
          <w:rStyle w:val="Emphasis"/>
        </w:rPr>
        <w:t>true convictions</w:t>
      </w:r>
      <w:r>
        <w:rPr>
          <w:rStyle w:val="StyleUnderline"/>
        </w:rPr>
        <w:t xml:space="preserve"> in this matter</w:t>
      </w:r>
      <w:r>
        <w:rPr>
          <w:sz w:val="16"/>
        </w:rPr>
        <w:t xml:space="preserve">. This has led Richard Hass to assert that the United States wants the benefit of international order without the hard work needed for building and maintaining it. In sum, </w:t>
      </w:r>
      <w:r>
        <w:rPr>
          <w:rStyle w:val="StyleUnderline"/>
          <w:highlight w:val="cyan"/>
        </w:rPr>
        <w:t>the possibility of</w:t>
      </w:r>
      <w:r>
        <w:rPr>
          <w:rStyle w:val="StyleUnderline"/>
        </w:rPr>
        <w:t xml:space="preserve"> the United States </w:t>
      </w:r>
      <w:r>
        <w:rPr>
          <w:rStyle w:val="StyleUnderline"/>
          <w:highlight w:val="cyan"/>
        </w:rPr>
        <w:t>getting a “third chance” looks</w:t>
      </w:r>
      <w:r>
        <w:rPr>
          <w:sz w:val="16"/>
        </w:rPr>
        <w:t xml:space="preserve">, indeed, ever more </w:t>
      </w:r>
      <w:r>
        <w:rPr>
          <w:rStyle w:val="Emphasis"/>
          <w:highlight w:val="cyan"/>
        </w:rPr>
        <w:t>distant</w:t>
      </w:r>
      <w:r>
        <w:rPr>
          <w:rStyle w:val="StyleUnderline"/>
          <w:highlight w:val="cyan"/>
        </w:rPr>
        <w:t xml:space="preserve"> and </w:t>
      </w:r>
      <w:r>
        <w:rPr>
          <w:rStyle w:val="Emphasis"/>
          <w:highlight w:val="cyan"/>
        </w:rPr>
        <w:t>uphill</w:t>
      </w:r>
      <w:r>
        <w:rPr>
          <w:sz w:val="16"/>
        </w:rPr>
        <w:t xml:space="preserve"> (Dorsey, 2021; Hass, 2021; Karni, 2021; McGee, 2021; Menon, 2021; Schake, 2021). </w:t>
      </w:r>
      <w:r>
        <w:rPr>
          <w:rStyle w:val="StyleUnderline"/>
          <w:highlight w:val="cyan"/>
        </w:rPr>
        <w:t xml:space="preserve">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faces</w:t>
      </w:r>
      <w:r>
        <w:rPr>
          <w:rStyle w:val="StyleUnderline"/>
        </w:rPr>
        <w:t xml:space="preserve"> now </w:t>
      </w:r>
      <w:r>
        <w:rPr>
          <w:rStyle w:val="StyleUnderline"/>
          <w:highlight w:val="cyan"/>
        </w:rPr>
        <w:t xml:space="preserve">an </w:t>
      </w:r>
      <w:r>
        <w:rPr>
          <w:rStyle w:val="Emphasis"/>
          <w:highlight w:val="cyan"/>
        </w:rPr>
        <w:t>extremely difficult</w:t>
      </w:r>
      <w:r>
        <w:rPr>
          <w:rStyle w:val="StyleUnderline"/>
          <w:highlight w:val="cyan"/>
        </w:rPr>
        <w:t xml:space="preserve"> assignment in gathering an </w:t>
      </w:r>
      <w:r>
        <w:rPr>
          <w:rStyle w:val="Emphasis"/>
          <w:highlight w:val="cyan"/>
        </w:rPr>
        <w:t>alliance base</w:t>
      </w:r>
      <w:r>
        <w:rPr>
          <w:sz w:val="16"/>
        </w:rPr>
        <w:t xml:space="preserve">, even more difficult when directed against the golden goose that China represents. </w:t>
      </w:r>
      <w:r>
        <w:rPr>
          <w:rStyle w:val="StyleUnderline"/>
        </w:rPr>
        <w:t xml:space="preserve">In 2020 </w:t>
      </w:r>
      <w:r>
        <w:rPr>
          <w:rStyle w:val="StyleUnderline"/>
          <w:highlight w:val="cyan"/>
        </w:rPr>
        <w:t xml:space="preserve">the </w:t>
      </w:r>
      <w:r>
        <w:rPr>
          <w:rStyle w:val="Emphasis"/>
          <w:highlight w:val="cyan"/>
        </w:rPr>
        <w:t>E</w:t>
      </w:r>
      <w:r>
        <w:rPr>
          <w:rStyle w:val="StyleUnderline"/>
        </w:rPr>
        <w:t xml:space="preserve">uropean </w:t>
      </w:r>
      <w:r>
        <w:rPr>
          <w:rStyle w:val="Emphasis"/>
          <w:highlight w:val="cyan"/>
        </w:rPr>
        <w:t>U</w:t>
      </w:r>
      <w:r>
        <w:rPr>
          <w:rStyle w:val="StyleUnderline"/>
        </w:rPr>
        <w:t>nion</w:t>
      </w:r>
      <w:r>
        <w:rPr>
          <w:rStyle w:val="StyleUnderline"/>
          <w:highlight w:val="cyan"/>
        </w:rPr>
        <w:t>’s</w:t>
      </w:r>
      <w:r>
        <w:rPr>
          <w:rStyle w:val="StyleUnderline"/>
        </w:rPr>
        <w:t xml:space="preserve"> </w:t>
      </w:r>
      <w:r>
        <w:rPr>
          <w:rStyle w:val="StyleUnderline"/>
          <w:highlight w:val="cyan"/>
        </w:rPr>
        <w:t>trade</w:t>
      </w:r>
      <w:r>
        <w:rPr>
          <w:rStyle w:val="StyleUnderline"/>
        </w:rPr>
        <w:t xml:space="preserve"> with China </w:t>
      </w:r>
      <w:r>
        <w:rPr>
          <w:rStyle w:val="StyleUnderline"/>
          <w:highlight w:val="cyan"/>
        </w:rPr>
        <w:t>reached</w:t>
      </w:r>
      <w:r>
        <w:rPr>
          <w:sz w:val="16"/>
        </w:rPr>
        <w:t xml:space="preserve"> US$709 billion versus US$671 with the United States, </w:t>
      </w:r>
      <w:r>
        <w:rPr>
          <w:rStyle w:val="StyleUnderline"/>
          <w:highlight w:val="cyan"/>
        </w:rPr>
        <w:t xml:space="preserve">a gap in </w:t>
      </w:r>
      <w:r>
        <w:rPr>
          <w:rStyle w:val="Emphasis"/>
          <w:highlight w:val="cyan"/>
        </w:rPr>
        <w:t>China’s favor</w:t>
      </w:r>
      <w:r>
        <w:rPr>
          <w:rStyle w:val="StyleUnderline"/>
        </w:rPr>
        <w:t xml:space="preserve"> that will increase with </w:t>
      </w:r>
      <w:r>
        <w:rPr>
          <w:rStyle w:val="Emphasis"/>
        </w:rPr>
        <w:t>every passing year</w:t>
      </w:r>
      <w:r>
        <w:rPr>
          <w:sz w:val="16"/>
        </w:rPr>
        <w:t xml:space="preserve">. Not surprisingly, the </w:t>
      </w:r>
      <w:r>
        <w:rPr>
          <w:rStyle w:val="Emphasis"/>
          <w:highlight w:val="cyan"/>
        </w:rPr>
        <w:t>E</w:t>
      </w:r>
      <w:r>
        <w:rPr>
          <w:rStyle w:val="StyleUnderline"/>
        </w:rPr>
        <w:t xml:space="preserve">uropean </w:t>
      </w:r>
      <w:r>
        <w:rPr>
          <w:rStyle w:val="Emphasis"/>
          <w:highlight w:val="cyan"/>
        </w:rPr>
        <w:t>U</w:t>
      </w:r>
      <w:r>
        <w:rPr>
          <w:rStyle w:val="StyleUnderline"/>
        </w:rPr>
        <w:t xml:space="preserve">nion </w:t>
      </w:r>
      <w:r>
        <w:rPr>
          <w:rStyle w:val="StyleUnderline"/>
          <w:highlight w:val="cyan"/>
        </w:rPr>
        <w:t>members</w:t>
      </w:r>
      <w:r>
        <w:rPr>
          <w:sz w:val="16"/>
        </w:rPr>
        <w:t xml:space="preserve">, with Germany at their head, </w:t>
      </w:r>
      <w:r>
        <w:rPr>
          <w:rStyle w:val="StyleUnderline"/>
          <w:highlight w:val="cyan"/>
        </w:rPr>
        <w:t xml:space="preserve">have been </w:t>
      </w:r>
      <w:r>
        <w:rPr>
          <w:rStyle w:val="Emphasis"/>
          <w:highlight w:val="cyan"/>
        </w:rPr>
        <w:t>reluctant</w:t>
      </w:r>
      <w:r>
        <w:rPr>
          <w:rStyle w:val="StyleUnderline"/>
          <w:highlight w:val="cyan"/>
        </w:rPr>
        <w:t xml:space="preserve"> to confront the</w:t>
      </w:r>
      <w:r>
        <w:rPr>
          <w:rStyle w:val="StyleUnderline"/>
        </w:rPr>
        <w:t xml:space="preserve"> Asian </w:t>
      </w:r>
      <w:r>
        <w:rPr>
          <w:rStyle w:val="StyleUnderline"/>
          <w:highlight w:val="cyan"/>
        </w:rPr>
        <w:t>country</w:t>
      </w:r>
      <w:r>
        <w:rPr>
          <w:sz w:val="16"/>
        </w:rPr>
        <w:t xml:space="preserve">, claiming a strategic autonomy in its relationship with it. Although timidly supporting Biden’s proposition in the June 2021 G7 Summit—to keep a firmer stand in relation to China- </w:t>
      </w:r>
      <w:r>
        <w:rPr>
          <w:rStyle w:val="StyleUnderline"/>
        </w:rPr>
        <w:t xml:space="preserve">European countries were </w:t>
      </w:r>
      <w:r>
        <w:rPr>
          <w:rStyle w:val="Emphasis"/>
          <w:highlight w:val="cyan"/>
        </w:rPr>
        <w:t>squeamish</w:t>
      </w:r>
      <w:r>
        <w:rPr>
          <w:rStyle w:val="StyleUnderline"/>
          <w:highlight w:val="cyan"/>
        </w:rPr>
        <w:t xml:space="preserve"> about getting </w:t>
      </w:r>
      <w:r>
        <w:rPr>
          <w:rStyle w:val="Emphasis"/>
          <w:highlight w:val="cyan"/>
        </w:rPr>
        <w:t>dragged</w:t>
      </w:r>
      <w:r>
        <w:rPr>
          <w:rStyle w:val="StyleUnderline"/>
        </w:rPr>
        <w:t xml:space="preserve"> by the United States </w:t>
      </w:r>
      <w:r>
        <w:rPr>
          <w:rStyle w:val="StyleUnderline"/>
          <w:highlight w:val="cyan"/>
        </w:rPr>
        <w:t xml:space="preserve">in this </w:t>
      </w:r>
      <w:r>
        <w:rPr>
          <w:rStyle w:val="Emphasis"/>
          <w:highlight w:val="cyan"/>
        </w:rPr>
        <w:t>contest</w:t>
      </w:r>
      <w:r>
        <w:rPr>
          <w:sz w:val="16"/>
        </w:rPr>
        <w:t xml:space="preserve">. Germany, Italy, and France made it clear that the G7 should not be hostile to China (Brands, 2021; Collison, 2021; Deutsche Welle, 2021; Mahbubani, 2020a). Even in Obama’s time, it was difficult enough to gather the support of allies against the economic opportunities that China embodied, as evinced for instance in the foundation of the Asian Infrastructure Investment Bank, AIIB. Proposed by China in 2013, Washington opposed the initiative and tried to boycott the participation of its main European and Asian allies. The fact that China could attain financial might in the world’s fastest growing region was considered a threat to the United States. However, the boycott’s fortune fell when one of America’s closest allies did not buckle under its pressure: The United Kingdom. As soon as London decided to participate as a founding member of AIIB, the rest followed suit before its initial subscription period was foreclosed. Germany, France, Italy, Netherlands, Switzerland, Spain, Australia, New Zealand, and South Korea, among others, were all in. The United States’ opposition to this initiative proved insufficient against the opportunities that it represented. In this context, </w:t>
      </w:r>
      <w:r>
        <w:rPr>
          <w:rStyle w:val="StyleUnderline"/>
          <w:highlight w:val="cyan"/>
        </w:rPr>
        <w:t xml:space="preserve">China has moved in the </w:t>
      </w:r>
      <w:r>
        <w:rPr>
          <w:rStyle w:val="Emphasis"/>
          <w:highlight w:val="cyan"/>
        </w:rPr>
        <w:t>opposite direction</w:t>
      </w:r>
      <w:r>
        <w:rPr>
          <w:rStyle w:val="StyleUnderline"/>
        </w:rPr>
        <w:t xml:space="preserve"> to the </w:t>
      </w:r>
      <w:r>
        <w:rPr>
          <w:rStyle w:val="Emphasis"/>
        </w:rPr>
        <w:t>U</w:t>
      </w:r>
      <w:r>
        <w:rPr>
          <w:rStyle w:val="StyleUnderline"/>
        </w:rPr>
        <w:t xml:space="preserve">nited </w:t>
      </w:r>
      <w:r>
        <w:rPr>
          <w:rStyle w:val="Emphasis"/>
        </w:rPr>
        <w:t>S</w:t>
      </w:r>
      <w:r>
        <w:rPr>
          <w:rStyle w:val="StyleUnderline"/>
        </w:rPr>
        <w:t>tates</w:t>
      </w:r>
      <w:r>
        <w:rPr>
          <w:sz w:val="16"/>
        </w:rPr>
        <w:t xml:space="preserve">. Not only has it forged a strong strategic partnership with Russia, Iran, and Pakistan, but </w:t>
      </w:r>
      <w:r>
        <w:rPr>
          <w:rStyle w:val="StyleUnderline"/>
          <w:highlight w:val="cyan"/>
        </w:rPr>
        <w:t xml:space="preserve">it has </w:t>
      </w:r>
      <w:r>
        <w:rPr>
          <w:rStyle w:val="StyleUnderline"/>
          <w:highlight w:val="cyan"/>
        </w:rPr>
        <w:lastRenderedPageBreak/>
        <w:t>engaged in</w:t>
      </w:r>
      <w:r>
        <w:rPr>
          <w:rStyle w:val="StyleUnderline"/>
        </w:rPr>
        <w:t xml:space="preserve"> a multilateral </w:t>
      </w:r>
      <w:r>
        <w:rPr>
          <w:rStyle w:val="Emphasis"/>
          <w:highlight w:val="cyan"/>
        </w:rPr>
        <w:t>institutional building</w:t>
      </w:r>
      <w:r>
        <w:rPr>
          <w:rStyle w:val="StyleUnderline"/>
        </w:rPr>
        <w:t xml:space="preserve"> process</w:t>
      </w:r>
      <w:r>
        <w:rPr>
          <w:sz w:val="16"/>
        </w:rPr>
        <w:t xml:space="preserve"> reminiscent of that undertaken by the United States between 1944 and the beginning of the 1960s, with the intention of creating a favorable international architecture. From the trio, Russia, Iran, and Pakistan, the first of them plays a fundamental role.</w:t>
      </w:r>
    </w:p>
    <w:p w14:paraId="2EBCE0F7" w14:textId="77777777" w:rsidR="00DA794E" w:rsidRDefault="00DA794E" w:rsidP="00DA794E">
      <w:pPr>
        <w:pStyle w:val="Heading4"/>
      </w:pPr>
      <w:r>
        <w:t xml:space="preserve">Heg is unsustainable – </w:t>
      </w:r>
    </w:p>
    <w:p w14:paraId="1F0F1E2D" w14:textId="77777777" w:rsidR="00DA794E" w:rsidRDefault="00DA794E" w:rsidP="00DA794E">
      <w:pPr>
        <w:pStyle w:val="Heading4"/>
      </w:pPr>
      <w:r>
        <w:t xml:space="preserve">1. </w:t>
      </w:r>
      <w:r w:rsidRPr="008362CC">
        <w:rPr>
          <w:u w:val="single"/>
        </w:rPr>
        <w:t>DEBT</w:t>
      </w:r>
      <w:r>
        <w:t>.</w:t>
      </w:r>
    </w:p>
    <w:p w14:paraId="220571E7" w14:textId="77777777" w:rsidR="00DA794E" w:rsidRPr="00BF6513" w:rsidRDefault="00DA794E" w:rsidP="00DA794E">
      <w:r>
        <w:t xml:space="preserve">Herman </w:t>
      </w:r>
      <w:r w:rsidRPr="00BF6513">
        <w:rPr>
          <w:rStyle w:val="Style13ptBold"/>
        </w:rPr>
        <w:t>Schwarz 21</w:t>
      </w:r>
      <w:r>
        <w:t xml:space="preserve">, professor at the Inland Norway University of Applied Sciences, “Decay of US Economic Hegemony? Intellectual Property Rights, Dollar Centrality, and US Geo-Economic Power,” </w:t>
      </w:r>
      <w:r>
        <w:rPr>
          <w:i/>
          <w:iCs/>
        </w:rPr>
        <w:t>Hegemonic Transition</w:t>
      </w:r>
      <w:r>
        <w:t xml:space="preserve">, Chapter 6, </w:t>
      </w:r>
      <w:hyperlink r:id="rId12" w:history="1">
        <w:r w:rsidRPr="00457388">
          <w:rPr>
            <w:rStyle w:val="Hyperlink"/>
          </w:rPr>
          <w:t>https://doi.org/10.1007/978-3-030-74505-9_6</w:t>
        </w:r>
      </w:hyperlink>
      <w:r>
        <w:t>, RMax</w:t>
      </w:r>
    </w:p>
    <w:p w14:paraId="45EF5E52" w14:textId="77777777" w:rsidR="00DA794E" w:rsidRPr="005B021C" w:rsidRDefault="00DA794E" w:rsidP="00DA794E">
      <w:pPr>
        <w:rPr>
          <w:sz w:val="14"/>
        </w:rPr>
      </w:pPr>
      <w:r w:rsidRPr="005B021C">
        <w:rPr>
          <w:sz w:val="14"/>
        </w:rPr>
        <w:t xml:space="preserve">Conclusion </w:t>
      </w:r>
    </w:p>
    <w:p w14:paraId="0B023A7F" w14:textId="77777777" w:rsidR="00DA794E" w:rsidRPr="005B021C" w:rsidRDefault="00DA794E" w:rsidP="00DA794E">
      <w:pPr>
        <w:rPr>
          <w:sz w:val="14"/>
        </w:rPr>
      </w:pPr>
      <w:r w:rsidRPr="005B021C">
        <w:rPr>
          <w:sz w:val="14"/>
        </w:rPr>
        <w:t xml:space="preserve">Accurately </w:t>
      </w:r>
      <w:r w:rsidRPr="00C80A40">
        <w:rPr>
          <w:rStyle w:val="StyleUnderline"/>
        </w:rPr>
        <w:t xml:space="preserve">assessing the durability of US </w:t>
      </w:r>
      <w:r w:rsidRPr="00C80A40">
        <w:rPr>
          <w:rStyle w:val="Emphasis"/>
        </w:rPr>
        <w:t>geo-economic power</w:t>
      </w:r>
      <w:r w:rsidRPr="00C80A40">
        <w:rPr>
          <w:rStyle w:val="StyleUnderline"/>
        </w:rPr>
        <w:t xml:space="preserve"> requires</w:t>
      </w:r>
      <w:r w:rsidRPr="005B021C">
        <w:rPr>
          <w:sz w:val="14"/>
        </w:rPr>
        <w:t xml:space="preserve"> accurately </w:t>
      </w:r>
      <w:r w:rsidRPr="00C80A40">
        <w:rPr>
          <w:rStyle w:val="StyleUnderline"/>
        </w:rPr>
        <w:t xml:space="preserve">assessing the mechanisms that </w:t>
      </w:r>
      <w:r w:rsidRPr="00C80A40">
        <w:rPr>
          <w:rStyle w:val="Emphasis"/>
        </w:rPr>
        <w:t>produce</w:t>
      </w:r>
      <w:r w:rsidRPr="00C80A40">
        <w:rPr>
          <w:rStyle w:val="StyleUnderline"/>
        </w:rPr>
        <w:t xml:space="preserve"> and </w:t>
      </w:r>
      <w:r w:rsidRPr="00C80A40">
        <w:rPr>
          <w:rStyle w:val="Emphasis"/>
        </w:rPr>
        <w:t>maintain that power</w:t>
      </w:r>
      <w:r w:rsidRPr="005B021C">
        <w:rPr>
          <w:sz w:val="14"/>
        </w:rPr>
        <w:t xml:space="preserve">. Susan Strange (1989) identified four main structural sources of power but without much specificity as to their mechanisms. Here I have tried to show the centrality of IPRs for mechanisms sustaining dollar centrality and control over global commodity chains. </w:t>
      </w:r>
      <w:r w:rsidRPr="00C80A40">
        <w:rPr>
          <w:rStyle w:val="Emphasis"/>
        </w:rPr>
        <w:t>Dollar centrality</w:t>
      </w:r>
      <w:r w:rsidRPr="005B021C">
        <w:rPr>
          <w:sz w:val="14"/>
        </w:rPr>
        <w:t xml:space="preserve"> in the international monetary system </w:t>
      </w:r>
      <w:r w:rsidRPr="00C80A40">
        <w:rPr>
          <w:rStyle w:val="StyleUnderline"/>
        </w:rPr>
        <w:t>allows the United States</w:t>
      </w:r>
      <w:r w:rsidRPr="005B021C">
        <w:rPr>
          <w:sz w:val="14"/>
        </w:rPr>
        <w:t xml:space="preserve"> as an economy and, more specifically, US firms </w:t>
      </w:r>
      <w:r w:rsidRPr="00C80A40">
        <w:rPr>
          <w:rStyle w:val="StyleUnderline"/>
        </w:rPr>
        <w:t>to escape constraints that balance of payments deficits impose on weaker countries</w:t>
      </w:r>
      <w:r w:rsidRPr="005B021C">
        <w:rPr>
          <w:sz w:val="14"/>
        </w:rPr>
        <w:t xml:space="preserve"> (Cohen, 1998). In a world with free markets and minimal financial repression, US current account deficits would disappear through currency depreciation and capital flight. </w:t>
      </w:r>
    </w:p>
    <w:p w14:paraId="6F8AD148" w14:textId="77777777" w:rsidR="00DA794E" w:rsidRPr="005B021C" w:rsidRDefault="00DA794E" w:rsidP="00DA794E">
      <w:pPr>
        <w:rPr>
          <w:sz w:val="14"/>
        </w:rPr>
      </w:pPr>
      <w:r w:rsidRPr="005B021C">
        <w:rPr>
          <w:sz w:val="14"/>
        </w:rPr>
        <w:t xml:space="preserve">In our world, however, </w:t>
      </w:r>
      <w:r w:rsidRPr="005C11C8">
        <w:rPr>
          <w:rStyle w:val="Emphasis"/>
        </w:rPr>
        <w:t>successful late developers</w:t>
      </w:r>
      <w:r w:rsidRPr="005C11C8">
        <w:rPr>
          <w:rStyle w:val="StyleUnderline"/>
        </w:rPr>
        <w:t xml:space="preserve"> have institutionally rooted </w:t>
      </w:r>
      <w:r w:rsidRPr="005C11C8">
        <w:rPr>
          <w:rStyle w:val="Emphasis"/>
        </w:rPr>
        <w:t>domestic demand deficiency</w:t>
      </w:r>
      <w:r w:rsidRPr="005C11C8">
        <w:rPr>
          <w:rStyle w:val="StyleUnderline"/>
        </w:rPr>
        <w:t xml:space="preserve"> generating persistent current </w:t>
      </w:r>
      <w:r w:rsidRPr="005C11C8">
        <w:rPr>
          <w:rStyle w:val="Emphasis"/>
        </w:rPr>
        <w:t>account surpluses</w:t>
      </w:r>
      <w:r w:rsidRPr="005B021C">
        <w:rPr>
          <w:sz w:val="14"/>
        </w:rPr>
        <w:t xml:space="preserve">. Their </w:t>
      </w:r>
      <w:r w:rsidRPr="005C11C8">
        <w:rPr>
          <w:rStyle w:val="StyleUnderline"/>
        </w:rPr>
        <w:t xml:space="preserve">addiction to </w:t>
      </w:r>
      <w:r w:rsidRPr="005C11C8">
        <w:rPr>
          <w:rStyle w:val="Emphasis"/>
        </w:rPr>
        <w:t>external demand</w:t>
      </w:r>
      <w:r w:rsidRPr="005C11C8">
        <w:rPr>
          <w:rStyle w:val="StyleUnderline"/>
        </w:rPr>
        <w:t xml:space="preserve"> means they accumulate excess export revenues that in turn require the creation or existence of counterpart assets</w:t>
      </w:r>
      <w:r w:rsidRPr="005B021C">
        <w:rPr>
          <w:sz w:val="14"/>
        </w:rPr>
        <w:t xml:space="preserve">. Only the United States can provide those assets in sufficient quantity and quality (Schwartz, 2009). US firms accounted for over half of global equity market capitalization in 2020, with one-third of this attributable to the top 30 IPR-based firms by market capitalization. Other assets, like Federal debt, mortgage-backed securities, and real estate, are all ultimately funded by the economic activity that large US firms generate. </w:t>
      </w:r>
      <w:r w:rsidRPr="005C11C8">
        <w:rPr>
          <w:rStyle w:val="Emphasis"/>
        </w:rPr>
        <w:t>IPRs</w:t>
      </w:r>
      <w:r w:rsidRPr="005C11C8">
        <w:rPr>
          <w:rStyle w:val="StyleUnderline"/>
        </w:rPr>
        <w:t xml:space="preserve"> and the profits they generate are thus </w:t>
      </w:r>
      <w:r w:rsidRPr="005C11C8">
        <w:rPr>
          <w:rStyle w:val="Emphasis"/>
        </w:rPr>
        <w:t>central</w:t>
      </w:r>
      <w:r w:rsidRPr="005C11C8">
        <w:rPr>
          <w:rStyle w:val="StyleUnderline"/>
        </w:rPr>
        <w:t xml:space="preserve"> to </w:t>
      </w:r>
      <w:r w:rsidRPr="005C11C8">
        <w:rPr>
          <w:rStyle w:val="Emphasis"/>
        </w:rPr>
        <w:t>US global power</w:t>
      </w:r>
      <w:r w:rsidRPr="005B021C">
        <w:rPr>
          <w:sz w:val="14"/>
        </w:rPr>
        <w:t xml:space="preserve">, barring fundamental changes wrought by COVID-19, other external shocks, or US domestic political chaos stemming from the Trump administration. </w:t>
      </w:r>
    </w:p>
    <w:p w14:paraId="3B8BAB5F" w14:textId="77777777" w:rsidR="00DA794E" w:rsidRPr="005B021C" w:rsidRDefault="00DA794E" w:rsidP="00DA794E">
      <w:pPr>
        <w:rPr>
          <w:rStyle w:val="StyleUnderline"/>
        </w:rPr>
      </w:pPr>
      <w:r w:rsidRPr="005B021C">
        <w:rPr>
          <w:sz w:val="14"/>
        </w:rPr>
        <w:t xml:space="preserve">Of </w:t>
      </w:r>
      <w:r w:rsidRPr="006079BB">
        <w:rPr>
          <w:rStyle w:val="Emphasis"/>
        </w:rPr>
        <w:t>these</w:t>
      </w:r>
      <w:r w:rsidRPr="005B021C">
        <w:rPr>
          <w:sz w:val="14"/>
        </w:rPr>
        <w:t xml:space="preserve">, the first and the last </w:t>
      </w:r>
      <w:r w:rsidRPr="006079BB">
        <w:rPr>
          <w:rStyle w:val="StyleUnderline"/>
        </w:rPr>
        <w:t xml:space="preserve">are likely to combine to </w:t>
      </w:r>
      <w:r w:rsidRPr="006079BB">
        <w:rPr>
          <w:rStyle w:val="Emphasis"/>
        </w:rPr>
        <w:t>diminish US heg</w:t>
      </w:r>
      <w:r w:rsidRPr="006079BB">
        <w:rPr>
          <w:rStyle w:val="StyleUnderline"/>
        </w:rPr>
        <w:t>emonic power. The initially incompetent US response to COVID</w:t>
      </w:r>
      <w:r w:rsidRPr="005B021C">
        <w:rPr>
          <w:sz w:val="14"/>
        </w:rPr>
        <w:t xml:space="preserve">19 surely </w:t>
      </w:r>
      <w:r w:rsidRPr="006079BB">
        <w:rPr>
          <w:rStyle w:val="StyleUnderline"/>
        </w:rPr>
        <w:t xml:space="preserve">will shake faith in </w:t>
      </w:r>
      <w:r w:rsidRPr="006079BB">
        <w:rPr>
          <w:rStyle w:val="Emphasis"/>
        </w:rPr>
        <w:t>dollar-denominated assets</w:t>
      </w:r>
      <w:r w:rsidRPr="005B021C">
        <w:rPr>
          <w:sz w:val="14"/>
        </w:rPr>
        <w:t xml:space="preserve">, particularly if US growth falters relative to European or Chinese growth. More narrowly, </w:t>
      </w:r>
      <w:r w:rsidRPr="006079BB">
        <w:rPr>
          <w:rStyle w:val="StyleUnderline"/>
        </w:rPr>
        <w:t>government responses to COVID</w:t>
      </w:r>
      <w:r w:rsidRPr="005B021C">
        <w:rPr>
          <w:sz w:val="14"/>
        </w:rPr>
        <w:t xml:space="preserve">-19 </w:t>
      </w:r>
      <w:r w:rsidRPr="006079BB">
        <w:rPr>
          <w:rStyle w:val="StyleUnderline"/>
        </w:rPr>
        <w:t xml:space="preserve">will cause or force many supply chains </w:t>
      </w:r>
      <w:r w:rsidRPr="006079BB">
        <w:rPr>
          <w:rStyle w:val="Emphasis"/>
        </w:rPr>
        <w:t>back on-shore</w:t>
      </w:r>
      <w:r w:rsidRPr="005B021C">
        <w:rPr>
          <w:sz w:val="14"/>
        </w:rPr>
        <w:t xml:space="preserve">, particularly for health-related commodities. In this context, </w:t>
      </w:r>
      <w:r w:rsidRPr="006079BB">
        <w:rPr>
          <w:rStyle w:val="StyleUnderline"/>
        </w:rPr>
        <w:t xml:space="preserve">it is easy to see the </w:t>
      </w:r>
      <w:r w:rsidRPr="006079BB">
        <w:rPr>
          <w:rStyle w:val="Emphasis"/>
        </w:rPr>
        <w:t>erosion</w:t>
      </w:r>
      <w:r w:rsidRPr="006079BB">
        <w:rPr>
          <w:rStyle w:val="StyleUnderline"/>
        </w:rPr>
        <w:t xml:space="preserve"> of </w:t>
      </w:r>
      <w:r w:rsidRPr="006079BB">
        <w:rPr>
          <w:rStyle w:val="Emphasis"/>
        </w:rPr>
        <w:t>pharma</w:t>
      </w:r>
      <w:r w:rsidRPr="006079BB">
        <w:rPr>
          <w:rStyle w:val="StyleUnderline"/>
        </w:rPr>
        <w:t xml:space="preserve">ceutical and other </w:t>
      </w:r>
      <w:r w:rsidRPr="006079BB">
        <w:rPr>
          <w:rStyle w:val="Emphasis"/>
        </w:rPr>
        <w:t>IPRs</w:t>
      </w:r>
      <w:r w:rsidRPr="006079BB">
        <w:rPr>
          <w:rStyle w:val="StyleUnderline"/>
        </w:rPr>
        <w:t xml:space="preserve"> as states </w:t>
      </w:r>
      <w:r w:rsidRPr="006079BB">
        <w:rPr>
          <w:rStyle w:val="Emphasis"/>
        </w:rPr>
        <w:t>override patents</w:t>
      </w:r>
      <w:r w:rsidRPr="006079BB">
        <w:rPr>
          <w:rStyle w:val="StyleUnderline"/>
        </w:rPr>
        <w:t xml:space="preserve"> to </w:t>
      </w:r>
      <w:r w:rsidRPr="006079BB">
        <w:rPr>
          <w:rStyle w:val="Emphasis"/>
        </w:rPr>
        <w:t>maximize production</w:t>
      </w:r>
      <w:r w:rsidRPr="006079BB">
        <w:rPr>
          <w:rStyle w:val="StyleUnderline"/>
        </w:rPr>
        <w:t xml:space="preserve"> of critical drugs and equipment. This might culminate</w:t>
      </w:r>
      <w:r w:rsidRPr="005B021C">
        <w:rPr>
          <w:sz w:val="14"/>
        </w:rPr>
        <w:t xml:space="preserve"> in a 1930s-style retreat </w:t>
      </w:r>
      <w:r w:rsidRPr="006079BB">
        <w:rPr>
          <w:rStyle w:val="StyleUnderline"/>
        </w:rPr>
        <w:t xml:space="preserve">into </w:t>
      </w:r>
      <w:r w:rsidRPr="006079BB">
        <w:rPr>
          <w:rStyle w:val="Emphasis"/>
        </w:rPr>
        <w:t>continental monetary and trade blocs</w:t>
      </w:r>
      <w:r w:rsidRPr="005B021C">
        <w:rPr>
          <w:sz w:val="14"/>
        </w:rPr>
        <w:t>, necessitating a painful adjustment of surplus economies’ domestic political arrangements. Avoiding this requires global reflation and recovery based on continued US current account deficits, and thus the export of “assets” backed by IPRs, which might</w:t>
      </w:r>
      <w:r w:rsidRPr="005B021C">
        <w:rPr>
          <w:rStyle w:val="StyleUnderline"/>
        </w:rPr>
        <w:t xml:space="preserve"> </w:t>
      </w:r>
      <w:r w:rsidRPr="005B021C">
        <w:rPr>
          <w:rStyle w:val="Emphasis"/>
        </w:rPr>
        <w:t>sustain US heg</w:t>
      </w:r>
      <w:r w:rsidRPr="005B021C">
        <w:rPr>
          <w:rStyle w:val="StyleUnderline"/>
        </w:rPr>
        <w:t>emony</w:t>
      </w:r>
      <w:r w:rsidRPr="005B021C">
        <w:rPr>
          <w:sz w:val="14"/>
        </w:rPr>
        <w:t xml:space="preserve">. But this </w:t>
      </w:r>
      <w:r w:rsidRPr="005B021C">
        <w:rPr>
          <w:rStyle w:val="StyleUnderline"/>
        </w:rPr>
        <w:t>would</w:t>
      </w:r>
      <w:r w:rsidRPr="005B021C">
        <w:rPr>
          <w:sz w:val="14"/>
        </w:rPr>
        <w:t xml:space="preserve"> in turn </w:t>
      </w:r>
      <w:r w:rsidRPr="005B021C">
        <w:rPr>
          <w:rStyle w:val="StyleUnderline"/>
        </w:rPr>
        <w:t>require expanding the US welfare state to compensate</w:t>
      </w:r>
      <w:r w:rsidRPr="005B021C">
        <w:rPr>
          <w:sz w:val="14"/>
        </w:rPr>
        <w:t xml:space="preserve"> the </w:t>
      </w:r>
      <w:r w:rsidRPr="005B021C">
        <w:rPr>
          <w:rStyle w:val="StyleUnderline"/>
        </w:rPr>
        <w:t xml:space="preserve">losers from </w:t>
      </w:r>
      <w:r w:rsidRPr="005B021C">
        <w:rPr>
          <w:rStyle w:val="Emphasis"/>
        </w:rPr>
        <w:t>perpetual current account deficits</w:t>
      </w:r>
      <w:r w:rsidRPr="005B021C">
        <w:rPr>
          <w:rStyle w:val="StyleUnderline"/>
        </w:rPr>
        <w:t xml:space="preserve">, and this seems </w:t>
      </w:r>
      <w:r w:rsidRPr="005B021C">
        <w:rPr>
          <w:rStyle w:val="Emphasis"/>
        </w:rPr>
        <w:t>increasingly unlikely</w:t>
      </w:r>
      <w:r w:rsidRPr="005B021C">
        <w:rPr>
          <w:rStyle w:val="StyleUnderline"/>
        </w:rPr>
        <w:t xml:space="preserve"> given the </w:t>
      </w:r>
      <w:r w:rsidRPr="005B021C">
        <w:rPr>
          <w:rStyle w:val="Emphasis"/>
        </w:rPr>
        <w:t xml:space="preserve">current balance of political power </w:t>
      </w:r>
      <w:r w:rsidRPr="005B021C">
        <w:rPr>
          <w:rStyle w:val="StyleUnderline"/>
        </w:rPr>
        <w:t>in the US political system.</w:t>
      </w:r>
    </w:p>
    <w:p w14:paraId="783A2ADC" w14:textId="77777777" w:rsidR="00DA794E" w:rsidRDefault="00DA794E" w:rsidP="00DA794E">
      <w:pPr>
        <w:pStyle w:val="Heading4"/>
      </w:pPr>
      <w:r>
        <w:t xml:space="preserve">2. </w:t>
      </w:r>
      <w:r w:rsidRPr="008362CC">
        <w:rPr>
          <w:u w:val="single"/>
        </w:rPr>
        <w:t>INTERNAL DIVISIONS</w:t>
      </w:r>
      <w:r>
        <w:t>.</w:t>
      </w:r>
    </w:p>
    <w:p w14:paraId="6A8B2178" w14:textId="77777777" w:rsidR="00DA794E" w:rsidRPr="00323D29" w:rsidRDefault="00DA794E" w:rsidP="00DA794E">
      <w:r w:rsidRPr="00323D29">
        <w:t xml:space="preserve">Francis </w:t>
      </w:r>
      <w:r w:rsidRPr="00323D29">
        <w:rPr>
          <w:rStyle w:val="Style13ptBold"/>
        </w:rPr>
        <w:t>Fukuyama 21</w:t>
      </w:r>
      <w:r w:rsidRPr="00323D29">
        <w:t xml:space="preserve">, </w:t>
      </w:r>
      <w:r>
        <w:t>senior fellow at Stanford University, author of the most limited interpretation on this topic, 11/8/2021</w:t>
      </w:r>
      <w:r w:rsidRPr="00323D29">
        <w:t xml:space="preserve">, "Francis Fukuyama on the end of American hegemony," Economist, </w:t>
      </w:r>
      <w:hyperlink r:id="rId13" w:history="1">
        <w:r w:rsidRPr="00457388">
          <w:rPr>
            <w:rStyle w:val="Hyperlink"/>
          </w:rPr>
          <w:t>https://www.economist.com/the-world-ahead/2021/11/08/francis-fukuyama-on-the-end-of-american-hegemony</w:t>
        </w:r>
      </w:hyperlink>
      <w:r>
        <w:t>, RMax</w:t>
      </w:r>
    </w:p>
    <w:p w14:paraId="768FF9D8" w14:textId="77777777" w:rsidR="00DA794E" w:rsidRPr="00D03E10" w:rsidRDefault="00DA794E" w:rsidP="00DA794E">
      <w:pPr>
        <w:rPr>
          <w:sz w:val="14"/>
        </w:rPr>
      </w:pPr>
      <w:r w:rsidRPr="00D03E10">
        <w:rPr>
          <w:sz w:val="14"/>
        </w:rPr>
        <w:t xml:space="preserve">The </w:t>
      </w:r>
      <w:r w:rsidRPr="00484AF1">
        <w:rPr>
          <w:rStyle w:val="StyleUnderline"/>
        </w:rPr>
        <w:t>horrifying images of desperate Afghans trying to get out of Kabul</w:t>
      </w:r>
      <w:r w:rsidRPr="00D03E10">
        <w:rPr>
          <w:sz w:val="14"/>
        </w:rPr>
        <w:t xml:space="preserve"> after the Western-backed government collapsed in August </w:t>
      </w:r>
      <w:r w:rsidRPr="00484AF1">
        <w:rPr>
          <w:rStyle w:val="StyleUnderline"/>
        </w:rPr>
        <w:t xml:space="preserve">seemed to signify a major juncture in world history, as </w:t>
      </w:r>
      <w:r w:rsidRPr="00484AF1">
        <w:rPr>
          <w:rStyle w:val="Emphasis"/>
        </w:rPr>
        <w:t>America turned away from the world</w:t>
      </w:r>
      <w:r w:rsidRPr="00D03E10">
        <w:rPr>
          <w:sz w:val="14"/>
        </w:rPr>
        <w:t xml:space="preserve">. Yet in truth, the end of the American era had come much earlier. </w:t>
      </w:r>
      <w:r w:rsidRPr="00484AF1">
        <w:rPr>
          <w:rStyle w:val="StyleUnderline"/>
        </w:rPr>
        <w:t xml:space="preserve">The long-term sources of American </w:t>
      </w:r>
      <w:r w:rsidRPr="00484AF1">
        <w:rPr>
          <w:rStyle w:val="Emphasis"/>
        </w:rPr>
        <w:t>weakness</w:t>
      </w:r>
      <w:r w:rsidRPr="00484AF1">
        <w:rPr>
          <w:rStyle w:val="StyleUnderline"/>
        </w:rPr>
        <w:t xml:space="preserve"> and </w:t>
      </w:r>
      <w:r w:rsidRPr="00484AF1">
        <w:rPr>
          <w:rStyle w:val="Emphasis"/>
        </w:rPr>
        <w:t>decline</w:t>
      </w:r>
      <w:r w:rsidRPr="00484AF1">
        <w:rPr>
          <w:rStyle w:val="StyleUnderline"/>
        </w:rPr>
        <w:t xml:space="preserve"> are more </w:t>
      </w:r>
      <w:r w:rsidRPr="00484AF1">
        <w:rPr>
          <w:rStyle w:val="Emphasis"/>
        </w:rPr>
        <w:t>domestic</w:t>
      </w:r>
      <w:r w:rsidRPr="00D03E10">
        <w:rPr>
          <w:sz w:val="14"/>
        </w:rPr>
        <w:t xml:space="preserve"> than international. The country will remain a great power for many years, but just </w:t>
      </w:r>
      <w:r w:rsidRPr="00484AF1">
        <w:rPr>
          <w:rStyle w:val="StyleUnderline"/>
        </w:rPr>
        <w:t xml:space="preserve">how influential it will be depends on its ability to fix its </w:t>
      </w:r>
      <w:r w:rsidRPr="00484AF1">
        <w:rPr>
          <w:rStyle w:val="Emphasis"/>
        </w:rPr>
        <w:t>internal problems</w:t>
      </w:r>
      <w:r w:rsidRPr="00D03E10">
        <w:rPr>
          <w:sz w:val="14"/>
        </w:rPr>
        <w:t>, rather than its foreign policy.</w:t>
      </w:r>
    </w:p>
    <w:p w14:paraId="0C70B9F9" w14:textId="77777777" w:rsidR="00DA794E" w:rsidRPr="00D03E10" w:rsidRDefault="00DA794E" w:rsidP="00DA794E">
      <w:pPr>
        <w:rPr>
          <w:sz w:val="14"/>
        </w:rPr>
      </w:pPr>
      <w:r w:rsidRPr="00D03E10">
        <w:rPr>
          <w:sz w:val="14"/>
        </w:rPr>
        <w:lastRenderedPageBreak/>
        <w:t>The peak period of American hegemony lasted less than 20 years, from the fall of the Berlin Wall in 1989 to the financial crisis of 2007-09. The country was dominant in many domains of power—military, economic, political and cultural. The height of American hubris was the invasion of Iraq in 2003, when it hoped to remake not just Iraq and Afghanistan (invaded two years before), but the whole Middle East. America overestimated the effectiveness of military power to bring about deep political change, even as it underestimated the impact of its free-market economic model on global finance. The decade ended with its troops bogged down in two counterinsurgency wars, and a financial crisis that accentuated the inequalities American-led globalisation had brought about.</w:t>
      </w:r>
    </w:p>
    <w:p w14:paraId="5B9B4B83" w14:textId="77777777" w:rsidR="00DA794E" w:rsidRPr="00D03E10" w:rsidRDefault="00DA794E" w:rsidP="00DA794E">
      <w:pPr>
        <w:rPr>
          <w:sz w:val="14"/>
        </w:rPr>
      </w:pPr>
      <w:r w:rsidRPr="00D03E10">
        <w:rPr>
          <w:sz w:val="14"/>
        </w:rPr>
        <w:t>Termites in the floorboards</w:t>
      </w:r>
    </w:p>
    <w:p w14:paraId="6FACDA6C" w14:textId="77777777" w:rsidR="00DA794E" w:rsidRPr="00D03E10" w:rsidRDefault="00DA794E" w:rsidP="00DA794E">
      <w:pPr>
        <w:rPr>
          <w:sz w:val="14"/>
        </w:rPr>
      </w:pPr>
      <w:r w:rsidRPr="00590B57">
        <w:rPr>
          <w:rStyle w:val="StyleUnderline"/>
        </w:rPr>
        <w:t xml:space="preserve">The degree of unipolarity in this period has been </w:t>
      </w:r>
      <w:r w:rsidRPr="00590B57">
        <w:rPr>
          <w:rStyle w:val="Emphasis"/>
        </w:rPr>
        <w:t>rare in history</w:t>
      </w:r>
      <w:r w:rsidRPr="00D03E10">
        <w:rPr>
          <w:sz w:val="14"/>
        </w:rPr>
        <w:t xml:space="preserve">, and </w:t>
      </w:r>
      <w:r w:rsidRPr="00590B57">
        <w:rPr>
          <w:rStyle w:val="StyleUnderline"/>
        </w:rPr>
        <w:t xml:space="preserve">the world has been reverting to a more normal state of multipolarity ever since, with </w:t>
      </w:r>
      <w:r w:rsidRPr="00590B57">
        <w:rPr>
          <w:rStyle w:val="Emphasis"/>
        </w:rPr>
        <w:t>China</w:t>
      </w:r>
      <w:r w:rsidRPr="00590B57">
        <w:rPr>
          <w:rStyle w:val="StyleUnderline"/>
        </w:rPr>
        <w:t xml:space="preserve">, </w:t>
      </w:r>
      <w:r w:rsidRPr="00590B57">
        <w:rPr>
          <w:rStyle w:val="Emphasis"/>
        </w:rPr>
        <w:t>Russia</w:t>
      </w:r>
      <w:r w:rsidRPr="00590B57">
        <w:rPr>
          <w:rStyle w:val="StyleUnderline"/>
        </w:rPr>
        <w:t xml:space="preserve">, </w:t>
      </w:r>
      <w:r w:rsidRPr="00590B57">
        <w:rPr>
          <w:rStyle w:val="Emphasis"/>
        </w:rPr>
        <w:t>India</w:t>
      </w:r>
      <w:r w:rsidRPr="00590B57">
        <w:rPr>
          <w:rStyle w:val="StyleUnderline"/>
        </w:rPr>
        <w:t xml:space="preserve">, </w:t>
      </w:r>
      <w:r w:rsidRPr="00590B57">
        <w:rPr>
          <w:rStyle w:val="Emphasis"/>
        </w:rPr>
        <w:t>Europe</w:t>
      </w:r>
      <w:r w:rsidRPr="00590B57">
        <w:rPr>
          <w:rStyle w:val="StyleUnderline"/>
        </w:rPr>
        <w:t xml:space="preserve"> and other centres </w:t>
      </w:r>
      <w:r w:rsidRPr="00590B57">
        <w:rPr>
          <w:rStyle w:val="Emphasis"/>
        </w:rPr>
        <w:t>gaining power</w:t>
      </w:r>
      <w:r w:rsidRPr="00590B57">
        <w:rPr>
          <w:rStyle w:val="StyleUnderline"/>
        </w:rPr>
        <w:t xml:space="preserve"> relative to </w:t>
      </w:r>
      <w:r w:rsidRPr="00590B57">
        <w:rPr>
          <w:rStyle w:val="Emphasis"/>
        </w:rPr>
        <w:t>America</w:t>
      </w:r>
      <w:r w:rsidRPr="00D03E10">
        <w:rPr>
          <w:sz w:val="14"/>
        </w:rPr>
        <w:t xml:space="preserve">. Afghanistan’s ultimate effect on geopolitics is likely to be small: America survived an earlier, humiliating defeat when it withdrew from Vietnam in 1975, but regained its dominance within little more than a decade. </w:t>
      </w:r>
      <w:r w:rsidRPr="00590B57">
        <w:rPr>
          <w:rStyle w:val="StyleUnderline"/>
        </w:rPr>
        <w:t xml:space="preserve">The much bigger challenge to America’s </w:t>
      </w:r>
      <w:r w:rsidRPr="00590B57">
        <w:rPr>
          <w:rStyle w:val="Emphasis"/>
        </w:rPr>
        <w:t>global standing</w:t>
      </w:r>
      <w:r w:rsidRPr="00590B57">
        <w:rPr>
          <w:rStyle w:val="StyleUnderline"/>
        </w:rPr>
        <w:t xml:space="preserve"> is </w:t>
      </w:r>
      <w:r w:rsidRPr="00590B57">
        <w:rPr>
          <w:rStyle w:val="Emphasis"/>
        </w:rPr>
        <w:t>domestic</w:t>
      </w:r>
      <w:r w:rsidRPr="00D03E10">
        <w:rPr>
          <w:sz w:val="14"/>
        </w:rPr>
        <w:t>.</w:t>
      </w:r>
    </w:p>
    <w:p w14:paraId="55444869" w14:textId="77777777" w:rsidR="00DA794E" w:rsidRPr="00A34EC5" w:rsidRDefault="00DA794E" w:rsidP="00DA794E">
      <w:pPr>
        <w:rPr>
          <w:rStyle w:val="StyleUnderline"/>
        </w:rPr>
      </w:pPr>
      <w:r w:rsidRPr="00590B57">
        <w:rPr>
          <w:rStyle w:val="StyleUnderline"/>
        </w:rPr>
        <w:t xml:space="preserve">American society is </w:t>
      </w:r>
      <w:r w:rsidRPr="00590B57">
        <w:rPr>
          <w:rStyle w:val="Emphasis"/>
        </w:rPr>
        <w:t>deeply polarised</w:t>
      </w:r>
      <w:r w:rsidRPr="00590B57">
        <w:rPr>
          <w:rStyle w:val="StyleUnderline"/>
        </w:rPr>
        <w:t xml:space="preserve">, and has found it </w:t>
      </w:r>
      <w:r w:rsidRPr="00590B57">
        <w:rPr>
          <w:rStyle w:val="Emphasis"/>
        </w:rPr>
        <w:t>difficult</w:t>
      </w:r>
      <w:r w:rsidRPr="00590B57">
        <w:rPr>
          <w:rStyle w:val="StyleUnderline"/>
        </w:rPr>
        <w:t xml:space="preserve"> to find </w:t>
      </w:r>
      <w:r w:rsidRPr="00590B57">
        <w:rPr>
          <w:rStyle w:val="Emphasis"/>
        </w:rPr>
        <w:t>consensus</w:t>
      </w:r>
      <w:r w:rsidRPr="00590B57">
        <w:rPr>
          <w:rStyle w:val="StyleUnderline"/>
        </w:rPr>
        <w:t xml:space="preserve"> on virtually </w:t>
      </w:r>
      <w:r w:rsidRPr="00590B57">
        <w:rPr>
          <w:rStyle w:val="Emphasis"/>
        </w:rPr>
        <w:t>anything</w:t>
      </w:r>
      <w:r w:rsidRPr="00D03E10">
        <w:rPr>
          <w:sz w:val="14"/>
        </w:rPr>
        <w:t xml:space="preserve">. This </w:t>
      </w:r>
      <w:r w:rsidRPr="00590B57">
        <w:rPr>
          <w:rStyle w:val="Emphasis"/>
        </w:rPr>
        <w:t>polarisation</w:t>
      </w:r>
      <w:r w:rsidRPr="00D03E10">
        <w:rPr>
          <w:sz w:val="14"/>
        </w:rPr>
        <w:t xml:space="preserve"> started over conventional policy issues like taxes and abortion, but </w:t>
      </w:r>
      <w:r w:rsidRPr="00590B57">
        <w:rPr>
          <w:rStyle w:val="StyleUnderline"/>
        </w:rPr>
        <w:t>has</w:t>
      </w:r>
      <w:r w:rsidRPr="00D03E10">
        <w:rPr>
          <w:sz w:val="14"/>
        </w:rPr>
        <w:t xml:space="preserve"> since </w:t>
      </w:r>
      <w:r w:rsidRPr="00590B57">
        <w:rPr>
          <w:rStyle w:val="Emphasis"/>
        </w:rPr>
        <w:t>metastasised</w:t>
      </w:r>
      <w:r w:rsidRPr="00D03E10">
        <w:rPr>
          <w:sz w:val="14"/>
        </w:rPr>
        <w:t xml:space="preserve"> </w:t>
      </w:r>
      <w:r w:rsidRPr="00590B57">
        <w:rPr>
          <w:rStyle w:val="StyleUnderline"/>
        </w:rPr>
        <w:t xml:space="preserve">into a bitter fight over </w:t>
      </w:r>
      <w:r w:rsidRPr="00590B57">
        <w:rPr>
          <w:rStyle w:val="Emphasis"/>
        </w:rPr>
        <w:t>cultural identity</w:t>
      </w:r>
      <w:r w:rsidRPr="00D03E10">
        <w:rPr>
          <w:sz w:val="14"/>
        </w:rPr>
        <w:t xml:space="preserve">. Normally a big external threat such as a global pandemic should be the occasion for citizens to rally around a common response. But the </w:t>
      </w:r>
      <w:r w:rsidRPr="00590B57">
        <w:rPr>
          <w:rStyle w:val="Emphasis"/>
        </w:rPr>
        <w:t>covid</w:t>
      </w:r>
      <w:r w:rsidRPr="00D03E10">
        <w:rPr>
          <w:sz w:val="14"/>
        </w:rPr>
        <w:t xml:space="preserve">-19 crisis </w:t>
      </w:r>
      <w:r w:rsidRPr="00590B57">
        <w:rPr>
          <w:rStyle w:val="StyleUnderline"/>
        </w:rPr>
        <w:t>served</w:t>
      </w:r>
      <w:r w:rsidRPr="00D03E10">
        <w:rPr>
          <w:sz w:val="14"/>
        </w:rPr>
        <w:t xml:space="preserve"> rather </w:t>
      </w:r>
      <w:r w:rsidRPr="00590B57">
        <w:rPr>
          <w:rStyle w:val="StyleUnderline"/>
        </w:rPr>
        <w:t xml:space="preserve">to </w:t>
      </w:r>
      <w:r w:rsidRPr="00590B57">
        <w:rPr>
          <w:rStyle w:val="Emphasis"/>
        </w:rPr>
        <w:t>deepen America’s divisions</w:t>
      </w:r>
      <w:r w:rsidRPr="00D03E10">
        <w:rPr>
          <w:sz w:val="14"/>
        </w:rPr>
        <w:t>, with social distancing, mask-wearing and vaccinations being seen not as public-health measures but as political markers.</w:t>
      </w:r>
      <w:r w:rsidRPr="00A34EC5">
        <w:rPr>
          <w:rStyle w:val="StyleUnderline"/>
        </w:rPr>
        <w:t>These conflicts have spread to all aspects of life, from sport to the brands of consumer products that red and blue Americans buy.</w:t>
      </w:r>
    </w:p>
    <w:p w14:paraId="379AC2A1" w14:textId="77777777" w:rsidR="00DA794E" w:rsidRPr="00A34EC5" w:rsidRDefault="00DA794E" w:rsidP="00DA794E">
      <w:pPr>
        <w:rPr>
          <w:rStyle w:val="StyleUnderline"/>
        </w:rPr>
      </w:pPr>
      <w:r w:rsidRPr="00A34EC5">
        <w:rPr>
          <w:rStyle w:val="Emphasis"/>
        </w:rPr>
        <w:t>Polarisation has affected foreign policy directly</w:t>
      </w:r>
      <w:r w:rsidRPr="00D03E10">
        <w:rPr>
          <w:sz w:val="14"/>
        </w:rPr>
        <w:t xml:space="preserve">. During Barack Obama’s presidency, </w:t>
      </w:r>
      <w:r w:rsidRPr="00A34EC5">
        <w:rPr>
          <w:rStyle w:val="StyleUnderline"/>
        </w:rPr>
        <w:t>Republicans took a hawkish stance and scolded Democrats for the Russian “reset” and alleged naivety regarding Vladimir Putin</w:t>
      </w:r>
      <w:r w:rsidRPr="00D03E10">
        <w:rPr>
          <w:sz w:val="14"/>
        </w:rPr>
        <w:t xml:space="preserve">. Donald </w:t>
      </w:r>
      <w:r w:rsidRPr="00A34EC5">
        <w:rPr>
          <w:rStyle w:val="StyleUnderline"/>
        </w:rPr>
        <w:t xml:space="preserve">Trump turned the tables by </w:t>
      </w:r>
      <w:r w:rsidRPr="00A34EC5">
        <w:rPr>
          <w:rStyle w:val="Emphasis"/>
        </w:rPr>
        <w:t>embracing Mr</w:t>
      </w:r>
      <w:r>
        <w:rPr>
          <w:rStyle w:val="Emphasis"/>
        </w:rPr>
        <w:t>.</w:t>
      </w:r>
      <w:r w:rsidRPr="00A34EC5">
        <w:rPr>
          <w:rStyle w:val="Emphasis"/>
        </w:rPr>
        <w:t xml:space="preserve"> Putin</w:t>
      </w:r>
      <w:r w:rsidRPr="00D03E10">
        <w:rPr>
          <w:sz w:val="14"/>
        </w:rPr>
        <w:t xml:space="preserve">, and today roughly half of </w:t>
      </w:r>
      <w:r w:rsidRPr="00A34EC5">
        <w:rPr>
          <w:rStyle w:val="StyleUnderline"/>
        </w:rPr>
        <w:t xml:space="preserve">Republicans believe that the Democrats constitute a </w:t>
      </w:r>
      <w:r w:rsidRPr="00A34EC5">
        <w:rPr>
          <w:rStyle w:val="Emphasis"/>
        </w:rPr>
        <w:t>bigger threat</w:t>
      </w:r>
      <w:r w:rsidRPr="00A34EC5">
        <w:rPr>
          <w:rStyle w:val="StyleUnderline"/>
        </w:rPr>
        <w:t xml:space="preserve"> to the American way of life than </w:t>
      </w:r>
      <w:r w:rsidRPr="00A34EC5">
        <w:rPr>
          <w:rStyle w:val="Emphasis"/>
        </w:rPr>
        <w:t>Russia</w:t>
      </w:r>
      <w:r w:rsidRPr="00A34EC5">
        <w:rPr>
          <w:rStyle w:val="StyleUnderline"/>
        </w:rPr>
        <w:t xml:space="preserve"> does.</w:t>
      </w:r>
    </w:p>
    <w:p w14:paraId="47297633" w14:textId="77777777" w:rsidR="00DA794E" w:rsidRPr="00D03E10" w:rsidRDefault="00DA794E" w:rsidP="00DA794E">
      <w:pPr>
        <w:rPr>
          <w:sz w:val="14"/>
        </w:rPr>
      </w:pPr>
      <w:r w:rsidRPr="00D03E10">
        <w:rPr>
          <w:sz w:val="14"/>
        </w:rPr>
        <w:t>There is more apparent consensus regarding China: both Republicans and Democrats agree it is a threat to democratic values. But this only carries America so far. A far greater test for American foreign policy than Afghanistan will be Taiwan, if it comes under direct Chinese attack. Will the United States be willing to sacrifice its sons and daughters on behalf of that island’s independence? Or indeed, would it risk military conflict with Russia should the latter invade Ukraine? These are serious questions with no easy answers, but a reasoned debate about American national interest will probably be conducted primarily through the lens of how it affects the partisan struggle.</w:t>
      </w:r>
    </w:p>
    <w:p w14:paraId="1CA868F5" w14:textId="77777777" w:rsidR="00DA794E" w:rsidRPr="00D03E10" w:rsidRDefault="00DA794E" w:rsidP="00DA794E">
      <w:pPr>
        <w:rPr>
          <w:sz w:val="14"/>
        </w:rPr>
      </w:pPr>
      <w:r w:rsidRPr="00D03E10">
        <w:rPr>
          <w:sz w:val="14"/>
        </w:rPr>
        <w:t>The biggest policy debacle of President Joe Biden’s administration in its first year has been its failure to plan adequately for the rapid collapse of Afghanistan. Mr Biden has suggested that withdrawal was necessary in order to focus on meeting the bigger challenges from Russia and China. I hope he is serious about this. Mr Obama was never successful in making a “pivot” to Asia because America remained focused on counterinsurgency in the Middle East. In 2022, the administration needs to redeploy both resources and the attention of policymakers to deter geopolitical rivals and engage with allies.</w:t>
      </w:r>
    </w:p>
    <w:p w14:paraId="03CF3E19" w14:textId="77777777" w:rsidR="00DA794E" w:rsidRPr="00D03E10" w:rsidRDefault="00DA794E" w:rsidP="00DA794E">
      <w:pPr>
        <w:rPr>
          <w:rStyle w:val="StyleUnderline"/>
        </w:rPr>
      </w:pPr>
      <w:r w:rsidRPr="00D03E10">
        <w:rPr>
          <w:rStyle w:val="StyleUnderline"/>
        </w:rPr>
        <w:t xml:space="preserve">The United States is </w:t>
      </w:r>
      <w:r w:rsidRPr="00D03E10">
        <w:rPr>
          <w:rStyle w:val="Emphasis"/>
        </w:rPr>
        <w:t>not likely</w:t>
      </w:r>
      <w:r w:rsidRPr="00D03E10">
        <w:rPr>
          <w:rStyle w:val="StyleUnderline"/>
        </w:rPr>
        <w:t xml:space="preserve"> to regain its earlier </w:t>
      </w:r>
      <w:r w:rsidRPr="00D03E10">
        <w:rPr>
          <w:rStyle w:val="Emphasis"/>
        </w:rPr>
        <w:t>hegemonic status</w:t>
      </w:r>
      <w:r w:rsidRPr="00D03E10">
        <w:rPr>
          <w:rStyle w:val="StyleUnderline"/>
        </w:rPr>
        <w:t xml:space="preserve">, </w:t>
      </w:r>
      <w:r w:rsidRPr="00D03E10">
        <w:rPr>
          <w:rStyle w:val="Emphasis"/>
        </w:rPr>
        <w:t>nor</w:t>
      </w:r>
      <w:r w:rsidRPr="00D03E10">
        <w:rPr>
          <w:rStyle w:val="StyleUnderline"/>
        </w:rPr>
        <w:t xml:space="preserve"> should it </w:t>
      </w:r>
      <w:r w:rsidRPr="00D03E10">
        <w:rPr>
          <w:rStyle w:val="Emphasis"/>
        </w:rPr>
        <w:t>aspire to</w:t>
      </w:r>
      <w:r w:rsidRPr="00D03E10">
        <w:rPr>
          <w:sz w:val="14"/>
        </w:rPr>
        <w:t>. What it can hope for is to sustain, with like-minded countries, a world order friendly to democratic values. Whether it can do this will depend on recovering a sense of national identity and purpose at home.</w:t>
      </w:r>
    </w:p>
    <w:p w14:paraId="645596A6" w14:textId="77777777" w:rsidR="00891404" w:rsidRDefault="00891404" w:rsidP="00891404">
      <w:pPr>
        <w:pStyle w:val="Heading4"/>
      </w:pPr>
      <w:r>
        <w:t>Japan and Germany indicate a US hegemonic decline in Europe and East Asia</w:t>
      </w:r>
    </w:p>
    <w:p w14:paraId="42813B24" w14:textId="77777777" w:rsidR="00891404" w:rsidRPr="0070335D" w:rsidRDefault="00891404" w:rsidP="00891404">
      <w:r w:rsidRPr="009420DB">
        <w:rPr>
          <w:rStyle w:val="Style13ptBold"/>
        </w:rPr>
        <w:t>Leonard 22</w:t>
      </w:r>
      <w:r>
        <w:t xml:space="preserve"> – </w:t>
      </w:r>
      <w:r w:rsidRPr="009420DB">
        <w:rPr>
          <w:i/>
          <w:iCs/>
        </w:rPr>
        <w:t>Director of the European Council on Foreign Relations</w:t>
      </w:r>
      <w:r>
        <w:t xml:space="preserve"> (Mark</w:t>
      </w:r>
      <w:r w:rsidRPr="0070335D">
        <w:t>, 6-13-2022, "The Real End of Pax Americana," Foreign Affairs, https://www.foreignaffairs.com/articles/japan/2022-06-13/real-end-pax-americana</w:t>
      </w:r>
      <w:r>
        <w:t>)//KH</w:t>
      </w:r>
    </w:p>
    <w:p w14:paraId="72C6AFF0" w14:textId="77777777" w:rsidR="00891404" w:rsidRPr="00915975" w:rsidRDefault="00891404" w:rsidP="00891404">
      <w:pPr>
        <w:rPr>
          <w:sz w:val="16"/>
          <w:szCs w:val="16"/>
        </w:rPr>
      </w:pPr>
      <w:r w:rsidRPr="00915975">
        <w:rPr>
          <w:sz w:val="16"/>
          <w:szCs w:val="16"/>
        </w:rPr>
        <w:t>“NORMAL POWERS”?</w:t>
      </w:r>
    </w:p>
    <w:p w14:paraId="4B587E8D" w14:textId="77777777" w:rsidR="00891404" w:rsidRPr="00915975" w:rsidRDefault="00891404" w:rsidP="00891404">
      <w:pPr>
        <w:rPr>
          <w:sz w:val="16"/>
        </w:rPr>
      </w:pPr>
      <w:r w:rsidRPr="00915975">
        <w:rPr>
          <w:sz w:val="16"/>
        </w:rPr>
        <w:t xml:space="preserve">Over the years, </w:t>
      </w:r>
      <w:r w:rsidRPr="00915975">
        <w:rPr>
          <w:u w:val="single"/>
        </w:rPr>
        <w:t>Germany and Japan have had several national debates about becoming “normal powers” and have gradually moved in that direction</w:t>
      </w:r>
      <w:r w:rsidRPr="00915975">
        <w:rPr>
          <w:sz w:val="16"/>
        </w:rPr>
        <w:t xml:space="preserve">. Both countries are </w:t>
      </w:r>
      <w:r w:rsidRPr="00915975">
        <w:rPr>
          <w:u w:val="single"/>
        </w:rPr>
        <w:t xml:space="preserve">now more active militarily than they have been in decades, but they still punch way under their economic weight. The </w:t>
      </w:r>
      <w:r w:rsidRPr="00915975">
        <w:rPr>
          <w:b/>
          <w:bCs/>
          <w:u w:val="single"/>
        </w:rPr>
        <w:t>war in Ukraine could change that</w:t>
      </w:r>
      <w:r w:rsidRPr="00915975">
        <w:rPr>
          <w:sz w:val="16"/>
        </w:rPr>
        <w:t>, however.</w:t>
      </w:r>
    </w:p>
    <w:p w14:paraId="1CFBC483" w14:textId="77777777" w:rsidR="00891404" w:rsidRPr="00915975" w:rsidRDefault="00891404" w:rsidP="00891404">
      <w:pPr>
        <w:rPr>
          <w:sz w:val="16"/>
        </w:rPr>
      </w:pPr>
      <w:r w:rsidRPr="00915975">
        <w:rPr>
          <w:sz w:val="16"/>
        </w:rPr>
        <w:t xml:space="preserve">For the first time in the postwar era, </w:t>
      </w:r>
      <w:r w:rsidRPr="00915975">
        <w:rPr>
          <w:u w:val="single"/>
        </w:rPr>
        <w:t>both Germany and Japan face unavoidable threats.</w:t>
      </w:r>
      <w:r w:rsidRPr="00915975">
        <w:rPr>
          <w:sz w:val="16"/>
        </w:rPr>
        <w:t xml:space="preserve"> After Germany was reunified in 1990, German Chancellor Helmut Kohl was fond of saying that the country was “surrounded only by friends and partners.” Now, there seems to be societal consensus in Germany that this has changed: even before Moscow launched its invasion, </w:t>
      </w:r>
      <w:r w:rsidRPr="00915975">
        <w:rPr>
          <w:u w:val="single"/>
        </w:rPr>
        <w:t xml:space="preserve">more than half of German </w:t>
      </w:r>
      <w:r w:rsidRPr="00915975">
        <w:rPr>
          <w:u w:val="single"/>
        </w:rPr>
        <w:lastRenderedPageBreak/>
        <w:t>respondents to a January 2022 poll claimed that Russia’s stance on Ukraine posed a large military threat to their country</w:t>
      </w:r>
      <w:r w:rsidRPr="00915975">
        <w:rPr>
          <w:sz w:val="16"/>
        </w:rPr>
        <w:t xml:space="preserve">. And many </w:t>
      </w:r>
      <w:r w:rsidRPr="00915975">
        <w:rPr>
          <w:u w:val="single"/>
        </w:rPr>
        <w:t>Japanese fear that a war over Taiwan could be next.</w:t>
      </w:r>
      <w:r w:rsidRPr="00915975">
        <w:rPr>
          <w:sz w:val="16"/>
        </w:rPr>
        <w:t xml:space="preserve"> Polls shows that a large majority of the Japanese public is concerned that Russia’s war in Ukraine will impact how China deals with its territorial disputes. And as Narushige Michishita, vice president of the National Graduate Institute for Policy Studies in Tokyo, told me, “</w:t>
      </w:r>
      <w:r w:rsidRPr="00915975">
        <w:rPr>
          <w:u w:val="single"/>
        </w:rPr>
        <w:t>If there is a war in the Taiwan Strait, Japan would almost automatically be involved as Japan accommodates U.S. bases</w:t>
      </w:r>
      <w:r w:rsidRPr="00915975">
        <w:rPr>
          <w:sz w:val="16"/>
        </w:rPr>
        <w:t xml:space="preserve"> and China would attack them.”</w:t>
      </w:r>
    </w:p>
    <w:p w14:paraId="01AE8E8A" w14:textId="77777777" w:rsidR="00891404" w:rsidRPr="00915975" w:rsidRDefault="00891404" w:rsidP="00891404">
      <w:pPr>
        <w:rPr>
          <w:u w:val="single"/>
        </w:rPr>
      </w:pPr>
      <w:r w:rsidRPr="00915975">
        <w:rPr>
          <w:sz w:val="16"/>
        </w:rPr>
        <w:t xml:space="preserve">Also auguring for a more muscular security stance is generational change: </w:t>
      </w:r>
      <w:r w:rsidRPr="00915975">
        <w:rPr>
          <w:u w:val="single"/>
        </w:rPr>
        <w:t>German and Japanese guilt is dying out along with the last surviving perpetrators and victims of World War II.</w:t>
      </w:r>
      <w:r w:rsidRPr="00915975">
        <w:rPr>
          <w:sz w:val="16"/>
        </w:rPr>
        <w:t xml:space="preserve"> As the historian Andreas Wirsching has argued, the </w:t>
      </w:r>
      <w:r w:rsidRPr="00915975">
        <w:rPr>
          <w:u w:val="single"/>
        </w:rPr>
        <w:t>war in Ukraine is accelerating Germany’s break with its Nazi past</w:t>
      </w:r>
      <w:r w:rsidRPr="00915975">
        <w:rPr>
          <w:sz w:val="16"/>
        </w:rPr>
        <w:t xml:space="preserve"> (in ways he finds troubling</w:t>
      </w:r>
      <w:r w:rsidRPr="00915975">
        <w:rPr>
          <w:rStyle w:val="StyleUnderline"/>
        </w:rPr>
        <w:t>). Having taken a stand against Moscow, Berlin is finally “on the right side of history</w:t>
      </w:r>
      <w:r w:rsidRPr="00915975">
        <w:rPr>
          <w:sz w:val="16"/>
        </w:rPr>
        <w:t xml:space="preserve">.” And with Russian President Vladimir Putin in the Kremlin, there is another villain on the European continent accused of genocide and pursuing a war of extermination. Meanwhile, </w:t>
      </w:r>
      <w:r w:rsidRPr="00915975">
        <w:rPr>
          <w:u w:val="single"/>
        </w:rPr>
        <w:t>in Japan, fear of China’s rising power is eclipsing the memory of the country’s past crimes, both among the Japanese public and in many Asian capitals.</w:t>
      </w:r>
    </w:p>
    <w:p w14:paraId="209EF969" w14:textId="77777777" w:rsidR="00891404" w:rsidRPr="00915975" w:rsidRDefault="00891404" w:rsidP="00891404">
      <w:pPr>
        <w:rPr>
          <w:sz w:val="16"/>
        </w:rPr>
      </w:pPr>
      <w:r w:rsidRPr="00915975">
        <w:rPr>
          <w:sz w:val="16"/>
        </w:rPr>
        <w:t xml:space="preserve">Finally, </w:t>
      </w:r>
      <w:r w:rsidRPr="00915975">
        <w:rPr>
          <w:u w:val="single"/>
        </w:rPr>
        <w:t>Germany and Japan may no longer feel they can rely on the United States for their security. According to one recent poll, 56 percent of German respondents believe that in ten years, China will be a stronger power than the United States. Fifty-three percent said that Americans cannot be trusted after electing Donald Trump</w:t>
      </w:r>
      <w:r w:rsidRPr="00915975">
        <w:rPr>
          <w:sz w:val="16"/>
        </w:rPr>
        <w:t xml:space="preserve"> president in 2016, and </w:t>
      </w:r>
      <w:r w:rsidRPr="00915975">
        <w:rPr>
          <w:u w:val="single"/>
        </w:rPr>
        <w:t>60 percent said Germany cannot always count on the United States to defend it and so must invest in European defense.</w:t>
      </w:r>
      <w:r w:rsidRPr="00915975">
        <w:rPr>
          <w:sz w:val="16"/>
        </w:rPr>
        <w:t xml:space="preserve"> These fears are shared among even the most Atlanticist segments of the elite. As Wolfgang Ischinger, a former German ambassador to the United States, told me, “Germans are fortunate to have Biden in the White House, but </w:t>
      </w:r>
      <w:r w:rsidRPr="00915975">
        <w:rPr>
          <w:u w:val="single"/>
        </w:rPr>
        <w:t>Germany needs to have a plan B in case there are big changes to American politics.”</w:t>
      </w:r>
      <w:r w:rsidRPr="00915975">
        <w:rPr>
          <w:sz w:val="16"/>
        </w:rPr>
        <w:t xml:space="preserve"> He </w:t>
      </w:r>
      <w:r w:rsidRPr="00915975">
        <w:rPr>
          <w:u w:val="single"/>
        </w:rPr>
        <w:t>believes Germany should explore the possibility of a nuclear guarantee from France</w:t>
      </w:r>
      <w:r w:rsidRPr="00915975">
        <w:rPr>
          <w:sz w:val="16"/>
        </w:rPr>
        <w:t xml:space="preserve">, something that would have been unthinkable even a few months ago.   </w:t>
      </w:r>
    </w:p>
    <w:p w14:paraId="0DD2EA3F" w14:textId="77777777" w:rsidR="00891404" w:rsidRPr="00915975" w:rsidRDefault="00891404" w:rsidP="00891404">
      <w:pPr>
        <w:rPr>
          <w:u w:val="single"/>
        </w:rPr>
      </w:pPr>
      <w:r w:rsidRPr="00915975">
        <w:rPr>
          <w:sz w:val="16"/>
        </w:rPr>
        <w:t xml:space="preserve">Doubts about American power and reliability are less openly articulated in Japan. According to an April poll, however, </w:t>
      </w:r>
      <w:r w:rsidRPr="00915975">
        <w:rPr>
          <w:u w:val="single"/>
        </w:rPr>
        <w:t>nearly two-thirds of Japanese support strengthening Japan’s defense capabilities, and a majority agree with the LDP proposal of spending two percent of GDP on defense</w:t>
      </w:r>
      <w:r w:rsidRPr="00915975">
        <w:rPr>
          <w:sz w:val="16"/>
        </w:rPr>
        <w:t xml:space="preserve">. Ken Jimbo, a security specialist at Keio University, explained that after the tumult of the Trump years, many Japanese strategists think the country needs to invest more in its own defense and “diversify beyond the United States.” </w:t>
      </w:r>
      <w:r w:rsidRPr="00915975">
        <w:rPr>
          <w:u w:val="single"/>
        </w:rPr>
        <w:t>They watched with concern as Washington declined to intervene directly in Ukraine after highlighting the difference between a NATO and a non-NATO ally and warning of the dangers of confronting a nuclear Russia</w:t>
      </w:r>
      <w:r w:rsidRPr="00915975">
        <w:rPr>
          <w:sz w:val="16"/>
        </w:rPr>
        <w:t>. “</w:t>
      </w:r>
      <w:r w:rsidRPr="00915975">
        <w:rPr>
          <w:u w:val="single"/>
        </w:rPr>
        <w:t>The question,” according to Jimbo, “is how much we can trust the United States to defend Taiwan in the face of Chinese nuclear threats.”</w:t>
      </w:r>
    </w:p>
    <w:p w14:paraId="6F7126BC" w14:textId="77777777" w:rsidR="00891404" w:rsidRDefault="00891404" w:rsidP="00891404">
      <w:pPr>
        <w:pStyle w:val="Heading4"/>
      </w:pPr>
      <w:r>
        <w:t xml:space="preserve">“Hegemony sustainable” scholars </w:t>
      </w:r>
      <w:r w:rsidRPr="006A3D76">
        <w:rPr>
          <w:u w:val="single"/>
        </w:rPr>
        <w:t>underestimate</w:t>
      </w:r>
      <w:r>
        <w:t xml:space="preserve"> domestic influence on international standing – US divisions mean </w:t>
      </w:r>
      <w:r w:rsidRPr="006A3D76">
        <w:rPr>
          <w:u w:val="single"/>
        </w:rPr>
        <w:t>zero chance</w:t>
      </w:r>
      <w:r>
        <w:t xml:space="preserve"> the plan revitalizes heg</w:t>
      </w:r>
    </w:p>
    <w:p w14:paraId="62E7EECF" w14:textId="77777777" w:rsidR="00891404" w:rsidRDefault="00891404" w:rsidP="00891404">
      <w:r w:rsidRPr="006A3D76">
        <w:rPr>
          <w:rStyle w:val="Style13ptBold"/>
        </w:rPr>
        <w:t>Acharya 22</w:t>
      </w:r>
      <w:r>
        <w:t xml:space="preserve"> – </w:t>
      </w:r>
      <w:r w:rsidRPr="006A3D76">
        <w:rPr>
          <w:i/>
          <w:iCs/>
        </w:rPr>
        <w:t>Distinguished Professor of International Relations at the School of International Service at American University</w:t>
      </w:r>
      <w:r w:rsidRPr="006A3D76">
        <w:t xml:space="preserve"> </w:t>
      </w:r>
      <w:r>
        <w:t>(Amitav, July/August 2022, "Hierarchies of Weakness," Foreign Affairs, https://www.foreignaffairs.com/articles/united-states/2022-06-21/hierarchies-weakness-social-divisions)//KH</w:t>
      </w:r>
    </w:p>
    <w:p w14:paraId="76C1666B" w14:textId="77777777" w:rsidR="00891404" w:rsidRPr="002E0A08" w:rsidRDefault="00891404" w:rsidP="00891404">
      <w:pPr>
        <w:rPr>
          <w:sz w:val="16"/>
          <w:szCs w:val="16"/>
        </w:rPr>
      </w:pPr>
      <w:r w:rsidRPr="002E0A08">
        <w:rPr>
          <w:sz w:val="16"/>
          <w:szCs w:val="16"/>
        </w:rPr>
        <w:t>In the year and a half since U.S. President Joe Biden came to office, the international order has often seemed defined by a resurgence of great-power conflict. China and the United States remain locked in a robust rivalry. In the wake of Russia’s invasion of Ukraine, Washington and its NATO allies have been drawn into a large-scale war in Europe that pits the liberal West against an autocratic Russia. In this volatile world, many analysts suggest, the most important kinds of power are once again military and economic: the continued ability of the United States to limit the threat of authoritarian rivals depends on the extent to which it can maintain the most advanced armed forces in the world and ensure that its economic might can outpace China’s.</w:t>
      </w:r>
    </w:p>
    <w:p w14:paraId="7483144C" w14:textId="77777777" w:rsidR="00891404" w:rsidRPr="00C73E4C" w:rsidRDefault="00891404" w:rsidP="00891404">
      <w:pPr>
        <w:rPr>
          <w:u w:val="single"/>
        </w:rPr>
      </w:pPr>
      <w:r w:rsidRPr="00C73E4C">
        <w:rPr>
          <w:u w:val="single"/>
        </w:rPr>
        <w:t>Often overlooked in the commentary</w:t>
      </w:r>
      <w:r w:rsidRPr="002E0A08">
        <w:rPr>
          <w:sz w:val="16"/>
        </w:rPr>
        <w:t>, however, are</w:t>
      </w:r>
      <w:r w:rsidRPr="00C73E4C">
        <w:rPr>
          <w:u w:val="single"/>
        </w:rPr>
        <w:t xml:space="preserve"> the ways in which military and economic power are dependent on social stability at home. Biden’s populist predecessor, Donald Trump, exploited growing </w:t>
      </w:r>
      <w:r w:rsidRPr="00C73E4C">
        <w:rPr>
          <w:u w:val="single"/>
        </w:rPr>
        <w:lastRenderedPageBreak/>
        <w:t>divisions over class, race, gender, and religion for political purposes</w:t>
      </w:r>
      <w:r w:rsidRPr="002E0A08">
        <w:rPr>
          <w:sz w:val="16"/>
        </w:rPr>
        <w:t xml:space="preserve">. He also </w:t>
      </w:r>
      <w:r w:rsidRPr="00C73E4C">
        <w:rPr>
          <w:u w:val="single"/>
        </w:rPr>
        <w:t>shunned multilateral alliances, pulled out of international agreements, and cultivated cozy relations with autocrat</w:t>
      </w:r>
      <w:r w:rsidRPr="002E0A08">
        <w:rPr>
          <w:sz w:val="16"/>
        </w:rPr>
        <w:t xml:space="preserve">s such as Saudi Crown Prince Mohammed bin Salman and Russian President Vladimir Putin, all in the name of rejecting the values of liberal elites and the existing Western establishment </w:t>
      </w:r>
      <w:r w:rsidRPr="00C73E4C">
        <w:rPr>
          <w:u w:val="single"/>
        </w:rPr>
        <w:t>in favor of a more nationalist, “America first” vision. One result is that many U.S. allies today have much less confidence in the ability of Washington to uphold the liberal international order</w:t>
      </w:r>
      <w:r w:rsidRPr="002E0A08">
        <w:rPr>
          <w:sz w:val="16"/>
        </w:rPr>
        <w:t xml:space="preserve">. Although they have welcomed renewed U.S. engagement in NATO and Europe, many </w:t>
      </w:r>
      <w:r w:rsidRPr="00C73E4C">
        <w:rPr>
          <w:u w:val="single"/>
        </w:rPr>
        <w:t>European governments wonder how long the approach will last if another populist president is elected in 2024.</w:t>
      </w:r>
    </w:p>
    <w:p w14:paraId="63AEAA5B" w14:textId="77777777" w:rsidR="00891404" w:rsidRPr="002E0A08" w:rsidRDefault="00891404" w:rsidP="00891404">
      <w:pPr>
        <w:rPr>
          <w:sz w:val="16"/>
          <w:szCs w:val="16"/>
        </w:rPr>
      </w:pPr>
      <w:r w:rsidRPr="002E0A08">
        <w:rPr>
          <w:sz w:val="16"/>
          <w:szCs w:val="16"/>
        </w:rPr>
        <w:t>The United States is not alone in facing deep social polarization. In many countries—in both the West and other parts of the world—political and social cleavages over class, race, gender, and religion have become increasingly pronounced. Rising income inequality has slowed growth and social mobility since the Great Recession of 2008, not only in countries such as Italy, the United Kingdom, and the United States but also in Finland, Norway, and Sweden—countries known for their more equitable wealth distributions. Anti-Asian hate crimes have risen sharply in the United States and globally since the start of the COVID-19 pandemic. In recent years, China and India have also experienced rising income inequality, and they now rank at the bottom of the World Economic Forum’s Global Gender Gap Index on women’s health and survival. And religious freedom is diminishing in both of these countries, as well as in Hungary, Indonesia, and Russia.</w:t>
      </w:r>
    </w:p>
    <w:p w14:paraId="3ECA63EA" w14:textId="77777777" w:rsidR="00891404" w:rsidRPr="002E0A08" w:rsidRDefault="00891404" w:rsidP="00891404">
      <w:pPr>
        <w:rPr>
          <w:sz w:val="16"/>
        </w:rPr>
      </w:pPr>
      <w:r w:rsidRPr="002E0A08">
        <w:rPr>
          <w:sz w:val="16"/>
        </w:rPr>
        <w:t xml:space="preserve">These tensions underscore a key point: </w:t>
      </w:r>
      <w:r w:rsidRPr="00C73E4C">
        <w:rPr>
          <w:rStyle w:val="StyleUnderline"/>
        </w:rPr>
        <w:t>as Western governments focus on international conflicts, strategic competition, and disruptions to the global economy, an even greater threat to world stability may come from internal social divisions that sap countries’ unity and strength.</w:t>
      </w:r>
      <w:r w:rsidRPr="002E0A08">
        <w:rPr>
          <w:sz w:val="16"/>
        </w:rPr>
        <w:t xml:space="preserve"> These </w:t>
      </w:r>
      <w:r w:rsidRPr="00C73E4C">
        <w:rPr>
          <w:u w:val="single"/>
        </w:rPr>
        <w:t>forces are all part of what might be called “power within”—the domestic social hierarchies that determine who gets to have power and why.</w:t>
      </w:r>
      <w:r w:rsidRPr="002E0A08">
        <w:rPr>
          <w:sz w:val="16"/>
        </w:rPr>
        <w:t xml:space="preserve"> And just as these hierarchies can affect national prosperity and social stability, they can also enhance or constrain a country’s influence in the world. For any given country, </w:t>
      </w:r>
      <w:r w:rsidRPr="00C73E4C">
        <w:rPr>
          <w:u w:val="single"/>
        </w:rPr>
        <w:t>the internal distribution of power may be as important to international relations as external geopolitical and ideological forces, since social hierarchies are often more deep-rooted, ubiquitous, insidious, and enduring</w:t>
      </w:r>
      <w:r w:rsidRPr="002E0A08">
        <w:rPr>
          <w:sz w:val="16"/>
        </w:rPr>
        <w:t>. It is vital, then, to address these cleavages if the United States and its allies are to defend and revive the liberal international order.</w:t>
      </w:r>
    </w:p>
    <w:p w14:paraId="7567CF56" w14:textId="77777777" w:rsidR="00891404" w:rsidRPr="002E0A08" w:rsidRDefault="00891404" w:rsidP="00891404">
      <w:pPr>
        <w:rPr>
          <w:sz w:val="16"/>
          <w:szCs w:val="16"/>
        </w:rPr>
      </w:pPr>
      <w:r w:rsidRPr="002E0A08">
        <w:rPr>
          <w:sz w:val="16"/>
          <w:szCs w:val="16"/>
        </w:rPr>
        <w:t>POWER WITHIN</w:t>
      </w:r>
    </w:p>
    <w:p w14:paraId="2A8A1373" w14:textId="77777777" w:rsidR="00891404" w:rsidRPr="002E0A08" w:rsidRDefault="00891404" w:rsidP="00891404">
      <w:pPr>
        <w:rPr>
          <w:sz w:val="16"/>
          <w:szCs w:val="16"/>
        </w:rPr>
      </w:pPr>
      <w:r w:rsidRPr="002E0A08">
        <w:rPr>
          <w:sz w:val="16"/>
          <w:szCs w:val="16"/>
        </w:rPr>
        <w:t>For decades, international relations experts have tended to downplay the role of domestic power relationships in shaping the world order. This has been true even with the growing recognition of soft power and other indirect forms of international influence: the concept of international power—whether exercised through coercion, persuasion, seduction, or cooperation—continues to be understood as fundamentally a matter of external relations between countries. Of course, political scientists have long recognized that foreign policy goals and outcomes are influenced by domestic politics. U.S. politicians often talk about getting their own house in order as a prerequisite for maintaining U.S. primacy in world affairs; Biden’s version of this has been to call for “a foreign policy for the middle class.” But whether in the United States or elsewhere, such rhetoric has rarely led to a systematic and serious effort to understand how internal social hierarchies affect international power</w:t>
      </w:r>
    </w:p>
    <w:p w14:paraId="0E18EA56" w14:textId="77777777" w:rsidR="00891404" w:rsidRPr="00C73E4C" w:rsidRDefault="00891404" w:rsidP="00891404">
      <w:pPr>
        <w:rPr>
          <w:u w:val="single"/>
        </w:rPr>
      </w:pPr>
      <w:r w:rsidRPr="002E0A08">
        <w:rPr>
          <w:sz w:val="16"/>
        </w:rPr>
        <w:t>The neglect has two main causes</w:t>
      </w:r>
      <w:r w:rsidRPr="00C73E4C">
        <w:rPr>
          <w:u w:val="single"/>
        </w:rPr>
        <w:t>. First, scholars and policymakers have tended to frame the concept of power around national security</w:t>
      </w:r>
      <w:r w:rsidRPr="002E0A08">
        <w:rPr>
          <w:sz w:val="16"/>
        </w:rPr>
        <w:t xml:space="preserve">. National security has traditionally been defined as protecting a country’s sovereignty and territorial integrity against foreign military threats, an approach that tends to ignore nonmilitary and noneconomic sources of power. </w:t>
      </w:r>
      <w:r w:rsidRPr="00C73E4C">
        <w:rPr>
          <w:u w:val="single"/>
        </w:rPr>
        <w:t>Second, the idea of world order is often conflated with the distribution of military and economic capabilities among countries, without taking account of the variations in social hierarchies within them.</w:t>
      </w:r>
    </w:p>
    <w:p w14:paraId="6CE2AAA0" w14:textId="77777777" w:rsidR="00891404" w:rsidRDefault="00891404" w:rsidP="00891404">
      <w:r>
        <w:t>Racial disparities at home limit political and economic power abroad.</w:t>
      </w:r>
    </w:p>
    <w:p w14:paraId="4EB89D9B" w14:textId="77777777" w:rsidR="00891404" w:rsidRPr="002E0A08" w:rsidRDefault="00891404" w:rsidP="00891404">
      <w:pPr>
        <w:rPr>
          <w:sz w:val="16"/>
        </w:rPr>
      </w:pPr>
      <w:r w:rsidRPr="002E0A08">
        <w:rPr>
          <w:sz w:val="16"/>
        </w:rPr>
        <w:t xml:space="preserve">But as recent history has shown, </w:t>
      </w:r>
      <w:r w:rsidRPr="00C73E4C">
        <w:rPr>
          <w:u w:val="single"/>
        </w:rPr>
        <w:t>analysts ignore these internal forces at their peril. There is now a significant body of data on the effects of social cleavages—whether</w:t>
      </w:r>
      <w:r w:rsidRPr="002E0A08">
        <w:rPr>
          <w:sz w:val="16"/>
        </w:rPr>
        <w:t xml:space="preserve"> based on class, race, gender, or religion—</w:t>
      </w:r>
      <w:r w:rsidRPr="00C73E4C">
        <w:rPr>
          <w:u w:val="single"/>
        </w:rPr>
        <w:t xml:space="preserve">on political and economic power. </w:t>
      </w:r>
      <w:r w:rsidRPr="002E0A08">
        <w:rPr>
          <w:sz w:val="16"/>
        </w:rPr>
        <w:t xml:space="preserve">Uneven access to new technology and education, for example, along with economic deregulation and cuts in welfare benefits, has led to a growing class divide between those at the top of social hierarchies and those lower down. According to the Pew Research Center, </w:t>
      </w:r>
      <w:r w:rsidRPr="00C73E4C">
        <w:rPr>
          <w:u w:val="single"/>
        </w:rPr>
        <w:t>the income gap between the top ten percent and the bottom ten percent of earners in the United States increased by 39 percent between 1980 and 2018</w:t>
      </w:r>
      <w:r w:rsidRPr="002E0A08">
        <w:rPr>
          <w:sz w:val="16"/>
        </w:rPr>
        <w:t>. The pattern is being repeated in middle-income and emerging-market countries, such as China and India, with an estimated two-thirds of the global population now experiencing growing income inequality. A Credit Suisse report found that at the end of 2019, only one percent of the world’s adult population controlled over 43 percent of global personal wealth, whereas 54 percent of adults accounted for just two percent.</w:t>
      </w:r>
    </w:p>
    <w:p w14:paraId="1B83294A" w14:textId="77777777" w:rsidR="00891404" w:rsidRPr="002E0A08" w:rsidRDefault="00891404" w:rsidP="00891404">
      <w:pPr>
        <w:rPr>
          <w:sz w:val="16"/>
        </w:rPr>
      </w:pPr>
      <w:r w:rsidRPr="00C73E4C">
        <w:rPr>
          <w:u w:val="single"/>
        </w:rPr>
        <w:lastRenderedPageBreak/>
        <w:t>Race has become another source of social and political division</w:t>
      </w:r>
      <w:r w:rsidRPr="002E0A08">
        <w:rPr>
          <w:sz w:val="16"/>
        </w:rPr>
        <w:t xml:space="preserve">. Although racial disparities have never been far from the surface in the United States and other Western democracies, they have received much greater scrutiny in recent years. The Black Lives Matter movement has generated worldwide attention, driving activist campaigns to remove the statues of slaveholders and colonial rulers from public places, to seek reparations for the descendants of enslaved people, and to remove the names of avowed racists from venerable institutions. But these </w:t>
      </w:r>
      <w:r w:rsidRPr="00C73E4C">
        <w:rPr>
          <w:u w:val="single"/>
        </w:rPr>
        <w:t xml:space="preserve">demands have also provoked a growing backlash from the nativistic right in </w:t>
      </w:r>
      <w:r w:rsidRPr="002E0A08">
        <w:rPr>
          <w:sz w:val="16"/>
        </w:rPr>
        <w:t>both</w:t>
      </w:r>
      <w:r w:rsidRPr="00C73E4C">
        <w:rPr>
          <w:u w:val="single"/>
        </w:rPr>
        <w:t xml:space="preserve"> the United States</w:t>
      </w:r>
      <w:r w:rsidRPr="002E0A08">
        <w:rPr>
          <w:sz w:val="16"/>
        </w:rPr>
        <w:t xml:space="preserve"> and Europe, where racist violence has grown and racist ideas have increasingly come into the mainstream. In the United States, laws designed to protect the economic opportunities and voting rights of minorities have been rolled back.</w:t>
      </w:r>
    </w:p>
    <w:p w14:paraId="11D3B787" w14:textId="77777777" w:rsidR="00891404" w:rsidRPr="002E0A08" w:rsidRDefault="00891404" w:rsidP="00891404">
      <w:pPr>
        <w:rPr>
          <w:sz w:val="16"/>
          <w:szCs w:val="16"/>
        </w:rPr>
      </w:pPr>
      <w:r w:rsidRPr="002E0A08">
        <w:rPr>
          <w:sz w:val="16"/>
          <w:szCs w:val="16"/>
        </w:rPr>
        <w:t>Although distinct from those of race, hierarchies of caste—social groupings based on work or descent—continue to shape political and economic power in many parts of the world. The Asia Dalit Rights Forum—an organization devoted to defending the rights of members of low castes—has estimated that some 260 million people worldwide, the majority of them in India and Nepal, suffer discrimination on the basis of caste identity. Under India’s Hindu nationalist government, discrimination and abuse based on caste have grown in recent years, including a rise in violence against low-caste women.</w:t>
      </w:r>
    </w:p>
    <w:p w14:paraId="02348000" w14:textId="77777777" w:rsidR="00891404" w:rsidRPr="002E0A08" w:rsidRDefault="00891404" w:rsidP="00891404">
      <w:pPr>
        <w:rPr>
          <w:sz w:val="16"/>
        </w:rPr>
      </w:pPr>
      <w:r w:rsidRPr="00C73E4C">
        <w:rPr>
          <w:u w:val="single"/>
        </w:rPr>
        <w:t xml:space="preserve">Gender disparities and religious persecution also continue to be widely prevalent. Despite progress in recent decades, the World Bank has estimated that some 2.4 billion working-age women worldwide still lack full economic rights. </w:t>
      </w:r>
      <w:r w:rsidRPr="002E0A08">
        <w:rPr>
          <w:sz w:val="16"/>
        </w:rPr>
        <w:t>In 95 countries, women have no guarantee of equal pay, and 76 countries restrict women’s property rights. In the case of religion, repressive practices have not only persisted but appear to be growing. The Pew Research Center has found that between 2007 and 2017, the number of governments imposing “high” or “very high” levels of restrictions on religion increased from 40 to 52, and the number of countries experiencing high levels of “social hostilities involving religion” jumped from 39 to 56. Notably, in a number of major states, leaders increasingly invoke their country’s civilizational past in ways that encourage discrimination against minority groups and faiths. Consider India, where attacks on Muslim-owned businesses and Christian schools have dramatically increased, or Turkey, which has witnessed a steady erosion of secular values and a growing repression of religious minorities, or China, which has confined hundreds of thousands of Uyghurs, Kazakhs, and other Muslim minorities in “reeducation camps.”</w:t>
      </w:r>
    </w:p>
    <w:p w14:paraId="331F3E31" w14:textId="77777777" w:rsidR="00891404" w:rsidRPr="00C73E4C" w:rsidRDefault="00891404" w:rsidP="00891404">
      <w:pPr>
        <w:rPr>
          <w:u w:val="single"/>
        </w:rPr>
      </w:pPr>
      <w:r w:rsidRPr="00C73E4C">
        <w:rPr>
          <w:u w:val="single"/>
        </w:rPr>
        <w:t>These social fault lines can have a direct impact on international relations. A country that can effectively manage its social hierarchies can often enhance its productivity, economic growth, and political stability, thereby increasing its influence in the world order. A country that cannot, however, may damage or undercut its international standing by eroding other countries’ confidence in its stability or its commitment to international norms of social and human rights</w:t>
      </w:r>
      <w:r w:rsidRPr="002E0A08">
        <w:rPr>
          <w:sz w:val="16"/>
        </w:rPr>
        <w:t xml:space="preserve">. Moreover, an unequal or socially restrictive internal distribution of power may also affect a country’s long-term political and economic influence. It is particularly concerning, then, that </w:t>
      </w:r>
      <w:r w:rsidRPr="00C73E4C">
        <w:rPr>
          <w:u w:val="single"/>
        </w:rPr>
        <w:t>domestic social disparities remain alarmingly high and in some cases appear to be increasing in many liberal democracies, including the United States.</w:t>
      </w:r>
    </w:p>
    <w:p w14:paraId="50A1AE80" w14:textId="77777777" w:rsidR="00891404" w:rsidRPr="002E0A08" w:rsidRDefault="00891404" w:rsidP="00891404">
      <w:pPr>
        <w:rPr>
          <w:sz w:val="14"/>
          <w:szCs w:val="14"/>
        </w:rPr>
      </w:pPr>
      <w:r w:rsidRPr="002E0A08">
        <w:rPr>
          <w:sz w:val="14"/>
          <w:szCs w:val="14"/>
        </w:rPr>
        <w:t>DIMINISHING RETURNS</w:t>
      </w:r>
    </w:p>
    <w:p w14:paraId="65B04707" w14:textId="77777777" w:rsidR="00891404" w:rsidRPr="002E0A08" w:rsidRDefault="00891404" w:rsidP="00891404">
      <w:pPr>
        <w:rPr>
          <w:sz w:val="14"/>
          <w:szCs w:val="14"/>
        </w:rPr>
      </w:pPr>
      <w:r w:rsidRPr="002E0A08">
        <w:rPr>
          <w:sz w:val="14"/>
          <w:szCs w:val="14"/>
        </w:rPr>
        <w:t>The distribution of power within countries matters to the international order above all because of its far-reaching economic impact. A 2014 study by the Organization for Economic Cooperation and Development, for example, found that in the years leading up to the 2008 global financial crisis, rising income inequality lowered economic growth in Italy, the United Kingdom, and the United States by between six and nine percentage points; for Mexico and New Zealand, the loss was an even larger ten percent. The same study also found that France, Ireland, and Spain—countries in which income inequality was kept in check—benefited from higher GDP growth.</w:t>
      </w:r>
    </w:p>
    <w:p w14:paraId="36A1D247" w14:textId="77777777" w:rsidR="00891404" w:rsidRPr="002E0A08" w:rsidRDefault="00891404" w:rsidP="00891404">
      <w:pPr>
        <w:rPr>
          <w:sz w:val="14"/>
          <w:szCs w:val="14"/>
        </w:rPr>
      </w:pPr>
      <w:r w:rsidRPr="002E0A08">
        <w:rPr>
          <w:sz w:val="14"/>
          <w:szCs w:val="14"/>
        </w:rPr>
        <w:t>Many countries are also held back by racial disparities. Although the institution of slavery once propelled the United States and the West to global dominance—by cheapening the cost of labor and boosting overall exports—there is growing evidence that the long-term legacy of this unjust system has been lower economic growth, higher social instability, and persistent racial hierarchies. The consulting firm McKinsey &amp; Company has estimated that between 2019 and 2028, the wealth gap between Black and white Americans will cost the U.S. economy $1 trillion to $1.5 trillion in lost consumption and investment. In India, caste plays a similar role. Although caste can increase economic activity and efficiency in the short run—through networking and mutual support within castes—the rigid social hierarchies it creates restrict capital and labor mobility. As researchers have pointed out, persistent caste structures have likely reduced India’s growth by undermining efforts to alleviate poverty and achieve greater income equality and by slowing the country’s transition to a full-fledged industrial economy.</w:t>
      </w:r>
    </w:p>
    <w:p w14:paraId="790CB57F" w14:textId="77777777" w:rsidR="00891404" w:rsidRPr="002E0A08" w:rsidRDefault="00891404" w:rsidP="00891404">
      <w:pPr>
        <w:rPr>
          <w:sz w:val="14"/>
          <w:szCs w:val="14"/>
        </w:rPr>
      </w:pPr>
      <w:r w:rsidRPr="002E0A08">
        <w:rPr>
          <w:sz w:val="14"/>
          <w:szCs w:val="14"/>
        </w:rPr>
        <w:t>Similarly large is the impact of gender discrimination on national productivity. By restricting or limiting women’s access to education, business, politics, and other areas of economic activity, gender discrimination also limits the labor supply. In developing countries, this is especially true in the agricultural sector, where women play a critical role. Constraints on women’s participation in the workforce make it harder for low-income countries to move out of poverty. But gender barriers can affect advanced countries, as well. In 2016, the Organization for Economic Cooperation and Development estimated that gender discrimination costs the global economy as much as $12 trillion per year, or about 16 percent of global GDP.</w:t>
      </w:r>
    </w:p>
    <w:p w14:paraId="779BC2D1" w14:textId="77777777" w:rsidR="00891404" w:rsidRPr="002E0A08" w:rsidRDefault="00891404" w:rsidP="00891404">
      <w:pPr>
        <w:rPr>
          <w:sz w:val="14"/>
          <w:szCs w:val="14"/>
        </w:rPr>
      </w:pPr>
      <w:r w:rsidRPr="002E0A08">
        <w:rPr>
          <w:sz w:val="14"/>
          <w:szCs w:val="14"/>
        </w:rPr>
        <w:t xml:space="preserve">Religious restrictions also make the business environment in many countries less attractive. In Egypt, for example, where tourists provide a major source of economic activity, the tourism sector has been negatively affected by religious conflicts, including violence between Christians and Muslims and between the Muslim Brotherhood and the regime of Egyptian President Abdel Fattah el-Sisi. Extensive religious restrictions in many Arab countries—such as subjecting financial instruments to the arbitrary and inconsistent regulations of Islamic law boards—have prompted young entrepreneurs to take their talents overseas. Sometimes, countries’ repressive religious practices can also interfere with major international business deals. In 1999, Goldman Sachs had to restructure its initial public </w:t>
      </w:r>
      <w:r w:rsidRPr="002E0A08">
        <w:rPr>
          <w:sz w:val="14"/>
          <w:szCs w:val="14"/>
        </w:rPr>
        <w:lastRenderedPageBreak/>
        <w:t>offering agreement with the China National Petroleum Corporation, which had investments in Sudan, after the U.S. Commission on International Religious Freedom recommended sanctions on Sudan for violations of religious freedom. (In the restructured deal, Goldman created a new company with CNPC that would operate only in China.) In all these ways, then, internal social divisions can have a direct impact on a country’s economic performance and, hence, on one of the core forms of international power.</w:t>
      </w:r>
    </w:p>
    <w:p w14:paraId="2D8DCB88" w14:textId="77777777" w:rsidR="00891404" w:rsidRPr="002E0A08" w:rsidRDefault="00891404" w:rsidP="00891404">
      <w:pPr>
        <w:rPr>
          <w:sz w:val="14"/>
          <w:szCs w:val="14"/>
        </w:rPr>
      </w:pPr>
      <w:r w:rsidRPr="002E0A08">
        <w:rPr>
          <w:sz w:val="14"/>
          <w:szCs w:val="14"/>
        </w:rPr>
        <w:t>FROM CLEAVAGES TO CONFLICT</w:t>
      </w:r>
    </w:p>
    <w:p w14:paraId="33C5E0C5" w14:textId="77777777" w:rsidR="00891404" w:rsidRPr="002E0A08" w:rsidRDefault="00891404" w:rsidP="00891404">
      <w:pPr>
        <w:rPr>
          <w:sz w:val="14"/>
          <w:szCs w:val="14"/>
        </w:rPr>
      </w:pPr>
      <w:r w:rsidRPr="002E0A08">
        <w:rPr>
          <w:sz w:val="14"/>
          <w:szCs w:val="14"/>
        </w:rPr>
        <w:t>But the effects of social cleavages can go well beyond economic growth. When social divisions are allowed to fester, they may threaten a country’s underlying social and political stability. Recent conflicts in Myanmar, Sri Lanka, Syria, and Yemen, among other places, have been driven by internal religious divisions. In 2021, the scholars Weiling Jiang and Igor Martek found that religious tensions ranked among the top four “significant political risk factors” affecting foreign investment in the energy sector in 74 developing countries. In countries with acute income inequality, citizens may also be more prone to rise up against the government to achieve economic, social, and political parity. Governments that promote or sustain racial and religious discrimination may also encourage higher rates of violence or extremism. Notably, during the COVID-19 pandemic in 2020, on average, a low-caste Indian person was victimized by a crime every ten minutes.</w:t>
      </w:r>
    </w:p>
    <w:p w14:paraId="494CC087" w14:textId="77777777" w:rsidR="00891404" w:rsidRPr="002E0A08" w:rsidRDefault="00891404" w:rsidP="00891404">
      <w:pPr>
        <w:rPr>
          <w:sz w:val="14"/>
          <w:szCs w:val="14"/>
        </w:rPr>
      </w:pPr>
      <w:r w:rsidRPr="002E0A08">
        <w:rPr>
          <w:sz w:val="14"/>
          <w:szCs w:val="14"/>
        </w:rPr>
        <w:t>Gender-based violence has been particularly persistent in many countries. According to the World Health Organization, in 2021, 27 percent of women worldwide in the 15–49 age group who were in a relationship experienced some form of abuse, either physical or sexual violence or both, by an intimate partner. In the developing world, women suffer from specific forms of violence because of traditional social practices such as requiring dowries, honor killing, and genital mutilation. But violence against women is not restricted to poor countries. The UN Office on Drugs and Crime, for example, has included Australia, Sweden, and the United Kingdom among the countries that have the highest reported rates of sexual violence. The United States has a notably high rate of rape.</w:t>
      </w:r>
    </w:p>
    <w:p w14:paraId="2082E884" w14:textId="77777777" w:rsidR="00891404" w:rsidRPr="002E0A08" w:rsidRDefault="00891404" w:rsidP="00891404">
      <w:pPr>
        <w:rPr>
          <w:sz w:val="14"/>
          <w:szCs w:val="14"/>
        </w:rPr>
      </w:pPr>
      <w:r w:rsidRPr="002E0A08">
        <w:rPr>
          <w:sz w:val="14"/>
          <w:szCs w:val="14"/>
        </w:rPr>
        <w:t>Social tensions at home are likely to play out internationally. States experiencing violence or social instability may be limited in their ability to project soft power; they may also be prone to creating bilateral tensions and undermining free-trade negotiations and other forms of multilateral cooperation. Caste tensions are a perennial cause of political violence in India, which has undercut the country’s global reputation.</w:t>
      </w:r>
    </w:p>
    <w:p w14:paraId="591ED1E4" w14:textId="77777777" w:rsidR="00891404" w:rsidRPr="002E0A08" w:rsidRDefault="00891404" w:rsidP="00891404">
      <w:pPr>
        <w:rPr>
          <w:sz w:val="14"/>
          <w:szCs w:val="14"/>
        </w:rPr>
      </w:pPr>
      <w:r w:rsidRPr="002E0A08">
        <w:rPr>
          <w:sz w:val="14"/>
          <w:szCs w:val="14"/>
        </w:rPr>
        <w:t>MORE TOLERANCE, MORE POWER</w:t>
      </w:r>
    </w:p>
    <w:p w14:paraId="0E66EBAD" w14:textId="77777777" w:rsidR="00891404" w:rsidRPr="002E0A08" w:rsidRDefault="00891404" w:rsidP="00891404">
      <w:pPr>
        <w:rPr>
          <w:sz w:val="14"/>
          <w:szCs w:val="14"/>
        </w:rPr>
      </w:pPr>
      <w:r w:rsidRPr="002E0A08">
        <w:rPr>
          <w:sz w:val="14"/>
          <w:szCs w:val="14"/>
        </w:rPr>
        <w:t>Although divisions over class, race, gender, and religion are increasing in many parts of the world, evidence suggests that when such tensions are reduced, countries can enhance their international power. For example, providing women with stronger legal rights and better access to health care, education, financial services, and technology is good not just for human rights or social justice but also for increasing productivity. According to Oxfam, rising numbers of women in the paid workforce in Latin America contributed to a 30 percent reduction in poverty between 2000 and 2010. In 2015, the McKinsey Global Institute estimated that the benefits to the world economy offered by the full inclusion of women in the paid workforce would equal $28 trillion by 2025.</w:t>
      </w:r>
    </w:p>
    <w:p w14:paraId="1D6C0924" w14:textId="77777777" w:rsidR="00891404" w:rsidRPr="002E0A08" w:rsidRDefault="00891404" w:rsidP="00891404">
      <w:pPr>
        <w:rPr>
          <w:sz w:val="14"/>
          <w:szCs w:val="14"/>
        </w:rPr>
      </w:pPr>
      <w:r w:rsidRPr="002E0A08">
        <w:rPr>
          <w:sz w:val="14"/>
          <w:szCs w:val="14"/>
        </w:rPr>
        <w:t>Reducing social cleavages in the workforce could add $7.2 trillion a year to U.S. GDP.</w:t>
      </w:r>
    </w:p>
    <w:p w14:paraId="54A773E2" w14:textId="77777777" w:rsidR="00891404" w:rsidRPr="002E0A08" w:rsidRDefault="00891404" w:rsidP="00891404">
      <w:pPr>
        <w:rPr>
          <w:sz w:val="14"/>
          <w:szCs w:val="14"/>
        </w:rPr>
      </w:pPr>
      <w:r w:rsidRPr="002E0A08">
        <w:rPr>
          <w:sz w:val="14"/>
          <w:szCs w:val="14"/>
        </w:rPr>
        <w:t>Countries can make similar gains by eliminating racial disparities. A study by the think tank PolicyLink and the University of Southern California found that removing the pay gap between racial groups would increase U.S. economic growth by 14 percent; the Washington Center for Equitable Growth has estimated that reducing racial, ethnic, and gender gaps could add $7.2 trillion a year to U.S. GDP. Such benefits would need to be weighed against the costs of government spending to equalize pay, but the rewards would still be substantial.</w:t>
      </w:r>
    </w:p>
    <w:p w14:paraId="37157BB8" w14:textId="77777777" w:rsidR="00891404" w:rsidRPr="002E0A08" w:rsidRDefault="00891404" w:rsidP="00891404">
      <w:pPr>
        <w:rPr>
          <w:sz w:val="14"/>
          <w:szCs w:val="14"/>
        </w:rPr>
      </w:pPr>
      <w:r w:rsidRPr="002E0A08">
        <w:rPr>
          <w:sz w:val="14"/>
          <w:szCs w:val="14"/>
        </w:rPr>
        <w:t>Enhancing religious tolerance and freedom can also affect national economic competitiveness. Notably, none of the ten countries that the Pew Research Center has ranked as having “very high” restrictions on religion—a group that includes Algeria, China, Egypt, Iran, Malaysia, the Maldives, Russia, Syria, Tajikistan, and Turkmenistan—is among the top 20 most competitive countries in the World Economic Forum’s Global Competitiveness Index.</w:t>
      </w:r>
    </w:p>
    <w:p w14:paraId="4E381AC8" w14:textId="77777777" w:rsidR="00891404" w:rsidRPr="002E0A08" w:rsidRDefault="00891404" w:rsidP="00891404">
      <w:pPr>
        <w:rPr>
          <w:sz w:val="14"/>
          <w:szCs w:val="14"/>
        </w:rPr>
      </w:pPr>
      <w:r w:rsidRPr="002E0A08">
        <w:rPr>
          <w:sz w:val="14"/>
          <w:szCs w:val="14"/>
        </w:rPr>
        <w:t>A WARNING TO THE WEST</w:t>
      </w:r>
    </w:p>
    <w:p w14:paraId="59685BCC" w14:textId="77777777" w:rsidR="00891404" w:rsidRPr="002E0A08" w:rsidRDefault="00891404" w:rsidP="00891404">
      <w:pPr>
        <w:rPr>
          <w:sz w:val="16"/>
        </w:rPr>
      </w:pPr>
      <w:r w:rsidRPr="002E0A08">
        <w:rPr>
          <w:sz w:val="16"/>
        </w:rPr>
        <w:t xml:space="preserve">Recognizing that power within can affect the external strength of countries offers important lessons for international relations. </w:t>
      </w:r>
      <w:r w:rsidRPr="002E0A08">
        <w:rPr>
          <w:u w:val="single"/>
        </w:rPr>
        <w:t>For the West, the growth of social cleavages should come as a warning. As a growing body of research shows, democracy does not inevitably lead to a reduction of hierarchies based on income, race, gender, or religion</w:t>
      </w:r>
      <w:r w:rsidRPr="002E0A08">
        <w:rPr>
          <w:sz w:val="16"/>
        </w:rPr>
        <w:t xml:space="preserve">. Western democracies as a group have not performed particularly well in any of these areas. To the contrary, </w:t>
      </w:r>
      <w:r w:rsidRPr="002E0A08">
        <w:rPr>
          <w:u w:val="single"/>
        </w:rPr>
        <w:t>democratic institutions can provide cover for social divisions and allow them to be exploited for political gain, as has occurred in the United States</w:t>
      </w:r>
      <w:r w:rsidRPr="002E0A08">
        <w:rPr>
          <w:sz w:val="16"/>
        </w:rPr>
        <w:t xml:space="preserve"> and elsewhere in recent years. As these disparities become more pronounced, moreover, </w:t>
      </w:r>
      <w:r w:rsidRPr="002E0A08">
        <w:rPr>
          <w:u w:val="single"/>
        </w:rPr>
        <w:t xml:space="preserve">they also weaken the ability of the West to counter the spread of autocracy. </w:t>
      </w:r>
      <w:r w:rsidRPr="002E0A08">
        <w:rPr>
          <w:sz w:val="16"/>
        </w:rPr>
        <w:t>For example, scholars have noted that rising income inequality has contributed to the eroding appeal of the liberal international order.</w:t>
      </w:r>
    </w:p>
    <w:p w14:paraId="13968597" w14:textId="77777777" w:rsidR="00891404" w:rsidRPr="002E0A08" w:rsidRDefault="00891404" w:rsidP="00891404">
      <w:pPr>
        <w:rPr>
          <w:sz w:val="16"/>
        </w:rPr>
      </w:pPr>
      <w:r w:rsidRPr="002E0A08">
        <w:rPr>
          <w:sz w:val="16"/>
        </w:rPr>
        <w:t>These trends are not irreversible. In contrast to their nondemocratic counterparts, advanced democracies have the capacity to self-correct and challenge persistent social hierarchies. Because of their greater transparency, freedom of expression, and culture of open debate, democratic societies can expose these divisions, and their electorates can change governments that are viewed as unwilling or unable to address the root causes</w:t>
      </w:r>
      <w:r w:rsidRPr="002E0A08">
        <w:rPr>
          <w:u w:val="single"/>
        </w:rPr>
        <w:t>. Yet in the United States</w:t>
      </w:r>
      <w:r w:rsidRPr="002E0A08">
        <w:rPr>
          <w:sz w:val="16"/>
        </w:rPr>
        <w:t>, Europe, and elsewhere</w:t>
      </w:r>
      <w:r w:rsidRPr="002E0A08">
        <w:rPr>
          <w:u w:val="single"/>
        </w:rPr>
        <w:t>, democracies have been constrained by political polarization and the rise of right-wing populism, which have made it increasingly difficult to form a political consensus to tackle cleavages based on class, race, gender, and religion.</w:t>
      </w:r>
      <w:r w:rsidRPr="002E0A08">
        <w:rPr>
          <w:sz w:val="16"/>
        </w:rPr>
        <w:t xml:space="preserve"> At the same time, many advanced countries have established economic interests that may have a stake in reinforcing existing practices.</w:t>
      </w:r>
    </w:p>
    <w:p w14:paraId="108FBB97" w14:textId="77777777" w:rsidR="00891404" w:rsidRPr="002E0A08" w:rsidRDefault="00891404" w:rsidP="00891404">
      <w:pPr>
        <w:rPr>
          <w:sz w:val="16"/>
          <w:szCs w:val="16"/>
        </w:rPr>
      </w:pPr>
      <w:r w:rsidRPr="002E0A08">
        <w:rPr>
          <w:sz w:val="16"/>
          <w:szCs w:val="16"/>
        </w:rPr>
        <w:t xml:space="preserve">Of course, internal power structures can also limit the influence of many non-Western countries. Brazil, China, India, Russia, and South Africa are particularly striking examples of countries with large economies and significant socioeconomic disparities based on caste, gender, and religious identity. According to the World Bank, South Africa is the most unequal country in the world, with the wealthiest one percent of the </w:t>
      </w:r>
      <w:r w:rsidRPr="002E0A08">
        <w:rPr>
          <w:sz w:val="16"/>
          <w:szCs w:val="16"/>
        </w:rPr>
        <w:lastRenderedPageBreak/>
        <w:t>population holding 80.6 percent of the country’s financial assets. This is important not only because of the link between income inequality and low growth but also because of the incentive it creates for corruption and instability. In many countries, moreover, different types of social hierarchies often appear in tandem and are mutually reinforcing. Income inequality, for example, often correlates with racial, caste, gender, and religious discrimination. Racial prejudice is a trigger for religious intolerance and vice versa. Hence, policymakers will need to develop strategies that go beyond specific disparities to address the conditions that lead to all types of social hierarchies.</w:t>
      </w:r>
    </w:p>
    <w:p w14:paraId="7AE5EB03" w14:textId="06B57238" w:rsidR="00FE2D95" w:rsidRPr="00E27794" w:rsidRDefault="00891404" w:rsidP="00FE2D95">
      <w:pPr>
        <w:rPr>
          <w:sz w:val="16"/>
        </w:rPr>
      </w:pPr>
      <w:r w:rsidRPr="002E0A08">
        <w:rPr>
          <w:sz w:val="16"/>
        </w:rPr>
        <w:t xml:space="preserve">Reducing social cleavages will not eliminate differences in power and status among countries. But those that better develop and harness their power within by ensuring fairer wage distribution and curbing discriminatory practices—and therefore maximizing growth—are likely to enjoy greater stability and influence in the long run. Such efforts will need to begin at home, including in the United States and in many of its European allies. </w:t>
      </w:r>
      <w:r w:rsidRPr="002E0A08">
        <w:rPr>
          <w:u w:val="single"/>
        </w:rPr>
        <w:t>But given the prevalence of these divisions in many countries, lasting progress is unlikely to be achieved through domestic politics alone. Stepped-up global cooperation will be needed, including collective efforts to strengthen international human rights agreements and other international rules aimed at preventing discrimination on the basis of race, caste, gender, and religious belief.</w:t>
      </w:r>
      <w:r w:rsidRPr="002E0A08">
        <w:rPr>
          <w:sz w:val="16"/>
        </w:rPr>
        <w:t xml:space="preserve"> Since all countries, rich and poor, suffer from these disparities, reform efforts can and should be framed as a common challenge of humankind. By creating a more level playing field among social groups, the United States and other members of the liberal international order can better mobilize their power within and promote their collective ability to enhance stability and peace in the world as a whole.</w:t>
      </w:r>
    </w:p>
    <w:p w14:paraId="4ECE2ED1" w14:textId="77777777" w:rsidR="00E27794" w:rsidRPr="001F4F70" w:rsidRDefault="00E27794" w:rsidP="00E27794">
      <w:pPr>
        <w:pStyle w:val="Heading4"/>
        <w:rPr>
          <w:rFonts w:cs="Arial"/>
        </w:rPr>
      </w:pPr>
      <w:r w:rsidRPr="001F4F70">
        <w:rPr>
          <w:rFonts w:cs="Arial"/>
        </w:rPr>
        <w:t xml:space="preserve">Heg is unsustainable. If we win </w:t>
      </w:r>
      <w:r w:rsidRPr="001F4F70">
        <w:rPr>
          <w:rFonts w:cs="Arial"/>
          <w:u w:val="single"/>
        </w:rPr>
        <w:t>any of these</w:t>
      </w:r>
      <w:r w:rsidRPr="001F4F70">
        <w:rPr>
          <w:rFonts w:cs="Arial"/>
        </w:rPr>
        <w:t xml:space="preserve">, it </w:t>
      </w:r>
      <w:r w:rsidRPr="001F4F70">
        <w:rPr>
          <w:rFonts w:cs="Arial"/>
          <w:u w:val="single"/>
        </w:rPr>
        <w:t>zeroes their offense</w:t>
      </w:r>
      <w:r w:rsidRPr="001F4F70">
        <w:rPr>
          <w:rFonts w:cs="Arial"/>
        </w:rPr>
        <w:t>.</w:t>
      </w:r>
    </w:p>
    <w:p w14:paraId="56E6E343" w14:textId="77777777" w:rsidR="00E27794" w:rsidRPr="001F4F70" w:rsidRDefault="00E27794" w:rsidP="00E27794">
      <w:pPr>
        <w:pStyle w:val="Heading4"/>
        <w:numPr>
          <w:ilvl w:val="0"/>
          <w:numId w:val="46"/>
        </w:numPr>
        <w:tabs>
          <w:tab w:val="num" w:pos="1800"/>
        </w:tabs>
        <w:ind w:left="1800"/>
        <w:rPr>
          <w:rFonts w:cs="Arial"/>
        </w:rPr>
      </w:pPr>
      <w:r w:rsidRPr="001F4F70">
        <w:rPr>
          <w:rFonts w:cs="Arial"/>
          <w:u w:val="single"/>
        </w:rPr>
        <w:t>Military Power</w:t>
      </w:r>
      <w:r w:rsidRPr="001F4F70">
        <w:rPr>
          <w:rFonts w:cs="Arial"/>
        </w:rPr>
        <w:t xml:space="preserve">---china dominated its geographical backyard in East Asia – the focal point for Sino-American competition </w:t>
      </w:r>
    </w:p>
    <w:p w14:paraId="72A96B49" w14:textId="77777777" w:rsidR="00E27794" w:rsidRPr="001F4F70" w:rsidRDefault="00E27794" w:rsidP="00E27794">
      <w:pPr>
        <w:pStyle w:val="Heading4"/>
        <w:numPr>
          <w:ilvl w:val="0"/>
          <w:numId w:val="46"/>
        </w:numPr>
        <w:tabs>
          <w:tab w:val="num" w:pos="1800"/>
        </w:tabs>
        <w:ind w:left="1800"/>
        <w:rPr>
          <w:rFonts w:cs="Arial"/>
        </w:rPr>
      </w:pPr>
      <w:r w:rsidRPr="001F4F70">
        <w:rPr>
          <w:rFonts w:cs="Arial"/>
          <w:u w:val="single"/>
        </w:rPr>
        <w:t>Tech Leadership</w:t>
      </w:r>
      <w:r w:rsidRPr="001F4F70">
        <w:rPr>
          <w:rFonts w:cs="Arial"/>
        </w:rPr>
        <w:t xml:space="preserve">---china has the first </w:t>
      </w:r>
      <w:r w:rsidRPr="001F4F70">
        <w:rPr>
          <w:rFonts w:cs="Arial"/>
          <w:u w:val="single"/>
        </w:rPr>
        <w:t>quantum satellite</w:t>
      </w:r>
      <w:r w:rsidRPr="001F4F70">
        <w:rPr>
          <w:rFonts w:cs="Arial"/>
        </w:rPr>
        <w:t>, fastest supercomputers, AI and green tech---that’s Layne</w:t>
      </w:r>
    </w:p>
    <w:p w14:paraId="6885C993" w14:textId="77777777" w:rsidR="00E27794" w:rsidRPr="001F4F70" w:rsidRDefault="00E27794" w:rsidP="00E27794">
      <w:pPr>
        <w:pStyle w:val="Heading4"/>
        <w:numPr>
          <w:ilvl w:val="0"/>
          <w:numId w:val="46"/>
        </w:numPr>
        <w:tabs>
          <w:tab w:val="num" w:pos="1800"/>
        </w:tabs>
        <w:ind w:left="1800"/>
        <w:rPr>
          <w:rFonts w:cs="Arial"/>
        </w:rPr>
      </w:pPr>
      <w:r w:rsidRPr="001F4F70">
        <w:rPr>
          <w:rFonts w:cs="Arial"/>
        </w:rPr>
        <w:t xml:space="preserve">COVID AND </w:t>
      </w:r>
      <w:r w:rsidRPr="001F4F70">
        <w:rPr>
          <w:rFonts w:cs="Arial"/>
          <w:u w:val="single"/>
        </w:rPr>
        <w:t>long</w:t>
      </w:r>
      <w:r>
        <w:rPr>
          <w:rFonts w:cs="Arial"/>
          <w:u w:val="single"/>
        </w:rPr>
        <w:t>-</w:t>
      </w:r>
      <w:r w:rsidRPr="001F4F70">
        <w:rPr>
          <w:rFonts w:cs="Arial"/>
          <w:u w:val="single"/>
        </w:rPr>
        <w:t>term effects</w:t>
      </w:r>
      <w:r w:rsidRPr="001F4F70">
        <w:rPr>
          <w:rFonts w:cs="Arial"/>
        </w:rPr>
        <w:t xml:space="preserve"> of trump</w:t>
      </w:r>
      <w:r>
        <w:rPr>
          <w:rFonts w:cs="Arial"/>
        </w:rPr>
        <w:t>.</w:t>
      </w:r>
    </w:p>
    <w:p w14:paraId="6F93088E" w14:textId="77777777" w:rsidR="00E27794" w:rsidRDefault="00E27794" w:rsidP="00E27794">
      <w:r>
        <w:rPr>
          <w:rStyle w:val="Style13ptBold"/>
        </w:rPr>
        <w:t xml:space="preserve">Walt 20 </w:t>
      </w:r>
      <w:r>
        <w:t xml:space="preserve">Stephen M. Walt, Stephen M. Walt is the Robert and Renée Belfer professor of international relations at Harvard University. 7-23-2020, "How to Ruin a Superpower," Foreign Policy, </w:t>
      </w:r>
      <w:hyperlink r:id="rId14" w:history="1">
        <w:r w:rsidRPr="00D13F6F">
          <w:rPr>
            <w:rStyle w:val="Hyperlink"/>
          </w:rPr>
          <w:t>https://foreignpolicy.com/2020/07/23/how-to-ruin-a-superpower/</w:t>
        </w:r>
      </w:hyperlink>
      <w:r>
        <w:t xml:space="preserve"> - BS</w:t>
      </w:r>
    </w:p>
    <w:p w14:paraId="76BC2EF6" w14:textId="77777777" w:rsidR="00E27794" w:rsidRPr="001F4F70" w:rsidRDefault="00E27794" w:rsidP="00E27794">
      <w:pPr>
        <w:rPr>
          <w:sz w:val="14"/>
        </w:rPr>
      </w:pPr>
      <w:r w:rsidRPr="001F4F70">
        <w:rPr>
          <w:sz w:val="14"/>
        </w:rPr>
        <w:t xml:space="preserve">By the mid-1990s, the United States found itself in a position of primacy unmatched in modern history. Its combination of economic, military, and soft power dwarfed all others, and scholars such as William Wohlforth and Stephen Brooks offered sophisticated and well-reasoned arguments for why the unipolar era might last as long or longer than the bipolar era that preceded it. What these optimists did not anticipate, alas, was the series of self-inflicted wounds that the United States would suffer in the years that followed, </w:t>
      </w:r>
      <w:r w:rsidRPr="001F4F70">
        <w:rPr>
          <w:rStyle w:val="StyleUnderline"/>
        </w:rPr>
        <w:t>a train wreck of</w:t>
      </w:r>
      <w:r w:rsidRPr="001F4F70">
        <w:rPr>
          <w:sz w:val="14"/>
        </w:rPr>
        <w:t xml:space="preserve"> recurring </w:t>
      </w:r>
      <w:r w:rsidRPr="001F4F70">
        <w:rPr>
          <w:rStyle w:val="Emphasis"/>
          <w:highlight w:val="cyan"/>
        </w:rPr>
        <w:t>blunders</w:t>
      </w:r>
      <w:r w:rsidRPr="001F4F70">
        <w:rPr>
          <w:sz w:val="14"/>
        </w:rPr>
        <w:t xml:space="preserve"> that </w:t>
      </w:r>
      <w:r w:rsidRPr="001F4F70">
        <w:rPr>
          <w:rStyle w:val="StyleUnderline"/>
        </w:rPr>
        <w:t xml:space="preserve">has accelerated and </w:t>
      </w:r>
      <w:r w:rsidRPr="001F4F70">
        <w:rPr>
          <w:rStyle w:val="Emphasis"/>
          <w:highlight w:val="cyan"/>
        </w:rPr>
        <w:t>worsened</w:t>
      </w:r>
      <w:r w:rsidRPr="001F4F70">
        <w:rPr>
          <w:sz w:val="14"/>
        </w:rPr>
        <w:t xml:space="preserve"> </w:t>
      </w:r>
      <w:r w:rsidRPr="001F4F70">
        <w:rPr>
          <w:rStyle w:val="StyleUnderline"/>
        </w:rPr>
        <w:t>under</w:t>
      </w:r>
      <w:r w:rsidRPr="001F4F70">
        <w:rPr>
          <w:sz w:val="14"/>
        </w:rPr>
        <w:t xml:space="preserve"> Donald </w:t>
      </w:r>
      <w:r w:rsidRPr="001F4F70">
        <w:rPr>
          <w:rStyle w:val="Emphasis"/>
        </w:rPr>
        <w:t>Trump</w:t>
      </w:r>
      <w:r w:rsidRPr="001F4F70">
        <w:rPr>
          <w:sz w:val="14"/>
        </w:rPr>
        <w:t xml:space="preserve">. In particular, </w:t>
      </w:r>
      <w:r w:rsidRPr="001F4F70">
        <w:rPr>
          <w:rStyle w:val="Emphasis"/>
          <w:highlight w:val="cyan"/>
        </w:rPr>
        <w:t>Trump’s</w:t>
      </w:r>
      <w:r w:rsidRPr="001F4F70">
        <w:rPr>
          <w:sz w:val="14"/>
        </w:rPr>
        <w:t xml:space="preserve"> egregious </w:t>
      </w:r>
      <w:r w:rsidRPr="001F4F70">
        <w:rPr>
          <w:rStyle w:val="Emphasis"/>
          <w:highlight w:val="cyan"/>
        </w:rPr>
        <w:t>mishandling</w:t>
      </w:r>
      <w:r w:rsidRPr="001F4F70">
        <w:rPr>
          <w:sz w:val="14"/>
          <w:highlight w:val="cyan"/>
        </w:rPr>
        <w:t xml:space="preserve"> </w:t>
      </w:r>
      <w:r w:rsidRPr="001F4F70">
        <w:rPr>
          <w:rStyle w:val="StyleUnderline"/>
          <w:highlight w:val="cyan"/>
        </w:rPr>
        <w:t>of</w:t>
      </w:r>
      <w:r w:rsidRPr="001F4F70">
        <w:rPr>
          <w:sz w:val="14"/>
        </w:rPr>
        <w:t xml:space="preserve"> the </w:t>
      </w:r>
      <w:r w:rsidRPr="001F4F70">
        <w:rPr>
          <w:rStyle w:val="Emphasis"/>
          <w:highlight w:val="cyan"/>
        </w:rPr>
        <w:t>COVID</w:t>
      </w:r>
      <w:r w:rsidRPr="001F4F70">
        <w:rPr>
          <w:sz w:val="14"/>
        </w:rPr>
        <w:t xml:space="preserve">-19 pandemic </w:t>
      </w:r>
      <w:r w:rsidRPr="001F4F70">
        <w:rPr>
          <w:rStyle w:val="StyleUnderline"/>
          <w:highlight w:val="cyan"/>
        </w:rPr>
        <w:t>is producing</w:t>
      </w:r>
      <w:r w:rsidRPr="001F4F70">
        <w:rPr>
          <w:rStyle w:val="StyleUnderline"/>
        </w:rPr>
        <w:t xml:space="preserve"> </w:t>
      </w:r>
      <w:r w:rsidRPr="001F4F70">
        <w:rPr>
          <w:rStyle w:val="StyleUnderline"/>
          <w:highlight w:val="cyan"/>
        </w:rPr>
        <w:t>debilitating</w:t>
      </w:r>
      <w:r w:rsidRPr="001F4F70">
        <w:rPr>
          <w:rStyle w:val="StyleUnderline"/>
        </w:rPr>
        <w:t xml:space="preserve"> </w:t>
      </w:r>
      <w:r w:rsidRPr="001F4F70">
        <w:rPr>
          <w:rStyle w:val="Emphasis"/>
        </w:rPr>
        <w:t xml:space="preserve">long-term </w:t>
      </w:r>
      <w:r w:rsidRPr="001F4F70">
        <w:rPr>
          <w:rStyle w:val="Emphasis"/>
          <w:highlight w:val="cyan"/>
        </w:rPr>
        <w:t>effects</w:t>
      </w:r>
      <w:r w:rsidRPr="001F4F70">
        <w:rPr>
          <w:sz w:val="14"/>
          <w:highlight w:val="cyan"/>
        </w:rPr>
        <w:t xml:space="preserve"> </w:t>
      </w:r>
      <w:r w:rsidRPr="001F4F70">
        <w:rPr>
          <w:rStyle w:val="StyleUnderline"/>
          <w:highlight w:val="cyan"/>
        </w:rPr>
        <w:t>that will</w:t>
      </w:r>
      <w:r w:rsidRPr="001F4F70">
        <w:rPr>
          <w:rStyle w:val="StyleUnderline"/>
        </w:rPr>
        <w:t xml:space="preserve"> further </w:t>
      </w:r>
      <w:r w:rsidRPr="001F4F70">
        <w:rPr>
          <w:rStyle w:val="StyleUnderline"/>
          <w:highlight w:val="cyan"/>
        </w:rPr>
        <w:t>accelerate</w:t>
      </w:r>
      <w:r w:rsidRPr="001F4F70">
        <w:rPr>
          <w:sz w:val="14"/>
          <w:highlight w:val="cyan"/>
        </w:rPr>
        <w:t xml:space="preserve"> </w:t>
      </w:r>
      <w:r w:rsidRPr="001F4F70">
        <w:rPr>
          <w:rStyle w:val="Emphasis"/>
          <w:highlight w:val="cyan"/>
        </w:rPr>
        <w:t>America’s decline</w:t>
      </w:r>
      <w:r w:rsidRPr="001F4F70">
        <w:rPr>
          <w:sz w:val="14"/>
          <w:highlight w:val="cyan"/>
        </w:rPr>
        <w:t xml:space="preserve">. </w:t>
      </w:r>
      <w:r w:rsidRPr="001F4F70">
        <w:rPr>
          <w:rStyle w:val="Emphasis"/>
          <w:sz w:val="26"/>
          <w:szCs w:val="26"/>
          <w:highlight w:val="cyan"/>
        </w:rPr>
        <w:t>Even if</w:t>
      </w:r>
      <w:r w:rsidRPr="001F4F70">
        <w:rPr>
          <w:sz w:val="14"/>
        </w:rPr>
        <w:t xml:space="preserve"> he is defeated in November and a Joe </w:t>
      </w:r>
      <w:r w:rsidRPr="001F4F70">
        <w:rPr>
          <w:rStyle w:val="Emphasis"/>
          <w:sz w:val="26"/>
          <w:szCs w:val="26"/>
          <w:highlight w:val="cyan"/>
        </w:rPr>
        <w:t>Biden</w:t>
      </w:r>
      <w:r w:rsidRPr="001F4F70">
        <w:rPr>
          <w:rStyle w:val="Emphasis"/>
          <w:sz w:val="26"/>
          <w:szCs w:val="26"/>
        </w:rPr>
        <w:t xml:space="preserve"> administration </w:t>
      </w:r>
      <w:r w:rsidRPr="001F4F70">
        <w:rPr>
          <w:rStyle w:val="Emphasis"/>
          <w:sz w:val="26"/>
          <w:szCs w:val="26"/>
          <w:highlight w:val="cyan"/>
        </w:rPr>
        <w:t>does</w:t>
      </w:r>
      <w:r w:rsidRPr="001F4F70">
        <w:rPr>
          <w:rStyle w:val="Emphasis"/>
          <w:sz w:val="26"/>
          <w:szCs w:val="26"/>
        </w:rPr>
        <w:t xml:space="preserve"> nearly </w:t>
      </w:r>
      <w:r w:rsidRPr="001F4F70">
        <w:rPr>
          <w:rStyle w:val="Emphasis"/>
          <w:sz w:val="26"/>
          <w:szCs w:val="26"/>
          <w:highlight w:val="cyan"/>
        </w:rPr>
        <w:t>everything right</w:t>
      </w:r>
      <w:r w:rsidRPr="001F4F70">
        <w:rPr>
          <w:sz w:val="14"/>
        </w:rPr>
        <w:t xml:space="preserve">, </w:t>
      </w:r>
      <w:r w:rsidRPr="001F4F70">
        <w:rPr>
          <w:rStyle w:val="StyleUnderline"/>
        </w:rPr>
        <w:t>the</w:t>
      </w:r>
      <w:r w:rsidRPr="001F4F70">
        <w:rPr>
          <w:sz w:val="14"/>
        </w:rPr>
        <w:t xml:space="preserve"> </w:t>
      </w:r>
      <w:r w:rsidRPr="001F4F70">
        <w:rPr>
          <w:rStyle w:val="StyleUnderline"/>
        </w:rPr>
        <w:t>consequences</w:t>
      </w:r>
      <w:r w:rsidRPr="001F4F70">
        <w:rPr>
          <w:sz w:val="14"/>
        </w:rPr>
        <w:t xml:space="preserve"> of Trump’s reign of error </w:t>
      </w:r>
      <w:r w:rsidRPr="001F4F70">
        <w:rPr>
          <w:rStyle w:val="StyleUnderline"/>
        </w:rPr>
        <w:t xml:space="preserve">will be with us for </w:t>
      </w:r>
      <w:r w:rsidRPr="001F4F70">
        <w:rPr>
          <w:rStyle w:val="Emphasis"/>
        </w:rPr>
        <w:t>many years to come</w:t>
      </w:r>
      <w:r w:rsidRPr="001F4F70">
        <w:rPr>
          <w:sz w:val="14"/>
        </w:rPr>
        <w:t>.</w:t>
      </w:r>
    </w:p>
    <w:p w14:paraId="2C628B7B" w14:textId="77777777" w:rsidR="00E27794" w:rsidRPr="001F4F70" w:rsidRDefault="00E27794" w:rsidP="00E27794">
      <w:pPr>
        <w:rPr>
          <w:sz w:val="14"/>
        </w:rPr>
      </w:pPr>
      <w:r w:rsidRPr="001F4F70">
        <w:rPr>
          <w:sz w:val="14"/>
        </w:rPr>
        <w:t xml:space="preserve">Before Trump, the mistakes of the unipolar era fell under three main headings. The first error was adopting a grand strategy of liberal hegemony, which sought to spread democracy, markets, and other liberal values far and wide and to bring the whole world into a liberal order that was designed and led by the United States. </w:t>
      </w:r>
      <w:r w:rsidRPr="001F4F70">
        <w:rPr>
          <w:rStyle w:val="StyleUnderline"/>
          <w:highlight w:val="cyan"/>
        </w:rPr>
        <w:t>This</w:t>
      </w:r>
      <w:r w:rsidRPr="001F4F70">
        <w:rPr>
          <w:sz w:val="14"/>
        </w:rPr>
        <w:t xml:space="preserve"> vastly </w:t>
      </w:r>
      <w:r w:rsidRPr="001F4F70">
        <w:rPr>
          <w:rStyle w:val="StyleUnderline"/>
        </w:rPr>
        <w:t xml:space="preserve">ambitious </w:t>
      </w:r>
      <w:r w:rsidRPr="001F4F70">
        <w:rPr>
          <w:rStyle w:val="StyleUnderline"/>
          <w:highlight w:val="cyan"/>
        </w:rPr>
        <w:t xml:space="preserve">strategy </w:t>
      </w:r>
      <w:r w:rsidRPr="001F4F70">
        <w:rPr>
          <w:rStyle w:val="Emphasis"/>
          <w:highlight w:val="cyan"/>
        </w:rPr>
        <w:t>provoked</w:t>
      </w:r>
      <w:r w:rsidRPr="001F4F70">
        <w:rPr>
          <w:rStyle w:val="StyleUnderline"/>
        </w:rPr>
        <w:t xml:space="preserve"> a strong </w:t>
      </w:r>
      <w:r w:rsidRPr="001F4F70">
        <w:rPr>
          <w:rStyle w:val="Emphasis"/>
          <w:highlight w:val="cyan"/>
        </w:rPr>
        <w:t>backlash</w:t>
      </w:r>
      <w:r w:rsidRPr="001F4F70">
        <w:rPr>
          <w:sz w:val="14"/>
          <w:highlight w:val="cyan"/>
        </w:rPr>
        <w:t xml:space="preserve"> </w:t>
      </w:r>
      <w:r w:rsidRPr="001F4F70">
        <w:rPr>
          <w:rStyle w:val="StyleUnderline"/>
          <w:highlight w:val="cyan"/>
        </w:rPr>
        <w:t>from</w:t>
      </w:r>
      <w:r w:rsidRPr="001F4F70">
        <w:rPr>
          <w:rStyle w:val="StyleUnderline"/>
        </w:rPr>
        <w:t xml:space="preserve"> a variety of </w:t>
      </w:r>
      <w:r w:rsidRPr="001F4F70">
        <w:rPr>
          <w:rStyle w:val="Emphasis"/>
          <w:highlight w:val="cyan"/>
        </w:rPr>
        <w:t>quarters</w:t>
      </w:r>
      <w:r w:rsidRPr="001F4F70">
        <w:rPr>
          <w:sz w:val="14"/>
          <w:highlight w:val="cyan"/>
        </w:rPr>
        <w:t xml:space="preserve">, </w:t>
      </w:r>
      <w:r w:rsidRPr="001F4F70">
        <w:rPr>
          <w:rStyle w:val="StyleUnderline"/>
          <w:highlight w:val="cyan"/>
        </w:rPr>
        <w:t xml:space="preserve">led to </w:t>
      </w:r>
      <w:r w:rsidRPr="001F4F70">
        <w:rPr>
          <w:rStyle w:val="Emphasis"/>
          <w:highlight w:val="cyan"/>
        </w:rPr>
        <w:t>unnecessary</w:t>
      </w:r>
      <w:r w:rsidRPr="001F4F70">
        <w:rPr>
          <w:sz w:val="14"/>
        </w:rPr>
        <w:t xml:space="preserve"> and </w:t>
      </w:r>
      <w:r w:rsidRPr="001F4F70">
        <w:rPr>
          <w:rStyle w:val="Emphasis"/>
        </w:rPr>
        <w:t xml:space="preserve">costly </w:t>
      </w:r>
      <w:r w:rsidRPr="001F4F70">
        <w:rPr>
          <w:rStyle w:val="Emphasis"/>
          <w:highlight w:val="cyan"/>
        </w:rPr>
        <w:t>wars</w:t>
      </w:r>
      <w:r w:rsidRPr="001F4F70">
        <w:rPr>
          <w:sz w:val="14"/>
        </w:rPr>
        <w:t xml:space="preserve"> </w:t>
      </w:r>
      <w:r w:rsidRPr="001F4F70">
        <w:rPr>
          <w:rStyle w:val="StyleUnderline"/>
          <w:highlight w:val="cyan"/>
        </w:rPr>
        <w:t>that squandered</w:t>
      </w:r>
      <w:r w:rsidRPr="001F4F70">
        <w:rPr>
          <w:sz w:val="14"/>
          <w:highlight w:val="cyan"/>
        </w:rPr>
        <w:t xml:space="preserve"> </w:t>
      </w:r>
      <w:r w:rsidRPr="001F4F70">
        <w:rPr>
          <w:rStyle w:val="Emphasis"/>
          <w:highlight w:val="cyan"/>
        </w:rPr>
        <w:t>trillions</w:t>
      </w:r>
      <w:r w:rsidRPr="001F4F70">
        <w:rPr>
          <w:sz w:val="14"/>
        </w:rPr>
        <w:t xml:space="preserve"> of dollars, </w:t>
      </w:r>
      <w:r w:rsidRPr="001F4F70">
        <w:rPr>
          <w:rStyle w:val="StyleUnderline"/>
        </w:rPr>
        <w:t>and undermined</w:t>
      </w:r>
      <w:r w:rsidRPr="001F4F70">
        <w:rPr>
          <w:sz w:val="14"/>
        </w:rPr>
        <w:t xml:space="preserve"> key sectors of </w:t>
      </w:r>
      <w:r w:rsidRPr="001F4F70">
        <w:rPr>
          <w:rStyle w:val="StyleUnderline"/>
        </w:rPr>
        <w:t>the</w:t>
      </w:r>
      <w:r w:rsidRPr="001F4F70">
        <w:rPr>
          <w:sz w:val="14"/>
        </w:rPr>
        <w:t xml:space="preserve"> U.S. </w:t>
      </w:r>
      <w:r w:rsidRPr="001F4F70">
        <w:rPr>
          <w:rStyle w:val="Emphasis"/>
        </w:rPr>
        <w:t>economy</w:t>
      </w:r>
      <w:r w:rsidRPr="001F4F70">
        <w:rPr>
          <w:sz w:val="14"/>
        </w:rPr>
        <w:t>.</w:t>
      </w:r>
    </w:p>
    <w:p w14:paraId="5B8DA7C0" w14:textId="77777777" w:rsidR="00E27794" w:rsidRPr="001F4F70" w:rsidRDefault="00E27794" w:rsidP="00E27794">
      <w:pPr>
        <w:rPr>
          <w:sz w:val="14"/>
        </w:rPr>
      </w:pPr>
      <w:r w:rsidRPr="001F4F70">
        <w:rPr>
          <w:rStyle w:val="StyleUnderline"/>
        </w:rPr>
        <w:t xml:space="preserve">The second mistake was to </w:t>
      </w:r>
      <w:r w:rsidRPr="001F4F70">
        <w:rPr>
          <w:rStyle w:val="Emphasis"/>
        </w:rPr>
        <w:t>allow</w:t>
      </w:r>
      <w:r w:rsidRPr="001F4F70">
        <w:rPr>
          <w:rStyle w:val="StyleUnderline"/>
        </w:rPr>
        <w:t xml:space="preserve"> public </w:t>
      </w:r>
      <w:r w:rsidRPr="001F4F70">
        <w:rPr>
          <w:rStyle w:val="Emphasis"/>
        </w:rPr>
        <w:t>institutions</w:t>
      </w:r>
      <w:r w:rsidRPr="001F4F70">
        <w:rPr>
          <w:sz w:val="14"/>
        </w:rPr>
        <w:t xml:space="preserve"> </w:t>
      </w:r>
      <w:r w:rsidRPr="001F4F70">
        <w:rPr>
          <w:rStyle w:val="StyleUnderline"/>
        </w:rPr>
        <w:t>to</w:t>
      </w:r>
      <w:r w:rsidRPr="001F4F70">
        <w:rPr>
          <w:sz w:val="14"/>
        </w:rPr>
        <w:t xml:space="preserve"> </w:t>
      </w:r>
      <w:r w:rsidRPr="001F4F70">
        <w:rPr>
          <w:rStyle w:val="Emphasis"/>
        </w:rPr>
        <w:t>deteriorate</w:t>
      </w:r>
      <w:r w:rsidRPr="001F4F70">
        <w:rPr>
          <w:sz w:val="14"/>
        </w:rPr>
        <w:t xml:space="preserve">, by </w:t>
      </w:r>
      <w:r w:rsidRPr="001F4F70">
        <w:rPr>
          <w:rStyle w:val="StyleUnderline"/>
        </w:rPr>
        <w:t>starving them of resources and then blaming them for all our problems</w:t>
      </w:r>
      <w:r w:rsidRPr="001F4F70">
        <w:rPr>
          <w:sz w:val="14"/>
        </w:rPr>
        <w:t xml:space="preserve">. Republican leaders pushed </w:t>
      </w:r>
      <w:r w:rsidRPr="001F4F70">
        <w:rPr>
          <w:rStyle w:val="StyleUnderline"/>
        </w:rPr>
        <w:t>tax cuts</w:t>
      </w:r>
      <w:r w:rsidRPr="001F4F70">
        <w:rPr>
          <w:sz w:val="14"/>
        </w:rPr>
        <w:t xml:space="preserve"> </w:t>
      </w:r>
      <w:r w:rsidRPr="001F4F70">
        <w:rPr>
          <w:rStyle w:val="StyleUnderline"/>
        </w:rPr>
        <w:t>with scant regard for the fiscal consequences</w:t>
      </w:r>
      <w:r w:rsidRPr="001F4F70">
        <w:rPr>
          <w:sz w:val="14"/>
        </w:rPr>
        <w:t xml:space="preserve">, while </w:t>
      </w:r>
      <w:r w:rsidRPr="001F4F70">
        <w:rPr>
          <w:rStyle w:val="StyleUnderline"/>
        </w:rPr>
        <w:t>the IRS was defunded</w:t>
      </w:r>
      <w:r w:rsidRPr="001F4F70">
        <w:rPr>
          <w:sz w:val="14"/>
        </w:rPr>
        <w:t xml:space="preserve"> to the point that it could no longer deter or detect widespread evasion and fraud. Like the Prussian Junkers or the pre-revolutionary French aristocrats, wealthy Americans—including Trump—found countless new ways to avoid contributing enough to public coffers and with less and less fear that they might get caught. Instead of creating and funding robust, competent, and respected public institutions—the sort of administrative and managerial capacity that would be invaluable in a pandemic and that some other countries have—Americans decided they didn’t need them.</w:t>
      </w:r>
    </w:p>
    <w:p w14:paraId="6469682F" w14:textId="77777777" w:rsidR="00E27794" w:rsidRPr="001F4F70" w:rsidRDefault="00E27794" w:rsidP="00E27794">
      <w:pPr>
        <w:rPr>
          <w:sz w:val="14"/>
        </w:rPr>
      </w:pPr>
      <w:r w:rsidRPr="001F4F70">
        <w:rPr>
          <w:sz w:val="14"/>
        </w:rPr>
        <w:t xml:space="preserve">The third misstep was </w:t>
      </w:r>
      <w:r w:rsidRPr="001F4F70">
        <w:rPr>
          <w:rStyle w:val="StyleUnderline"/>
        </w:rPr>
        <w:t xml:space="preserve">the weaponization of </w:t>
      </w:r>
      <w:r w:rsidRPr="001F4F70">
        <w:rPr>
          <w:rStyle w:val="Emphasis"/>
          <w:highlight w:val="cyan"/>
        </w:rPr>
        <w:t>partisan politics</w:t>
      </w:r>
      <w:r w:rsidRPr="001F4F70">
        <w:rPr>
          <w:sz w:val="14"/>
        </w:rPr>
        <w:t xml:space="preserve"> </w:t>
      </w:r>
      <w:r w:rsidRPr="001F4F70">
        <w:rPr>
          <w:rStyle w:val="StyleUnderline"/>
        </w:rPr>
        <w:t>that began with</w:t>
      </w:r>
      <w:r w:rsidRPr="001F4F70">
        <w:rPr>
          <w:sz w:val="14"/>
        </w:rPr>
        <w:t xml:space="preserve"> the </w:t>
      </w:r>
      <w:r w:rsidRPr="001F4F70">
        <w:rPr>
          <w:rStyle w:val="StyleUnderline"/>
        </w:rPr>
        <w:t>Newt Gingrich revolution in the U.S. Congress.</w:t>
      </w:r>
      <w:r w:rsidRPr="001F4F70">
        <w:rPr>
          <w:sz w:val="14"/>
        </w:rPr>
        <w:t xml:space="preserve"> As Julian Zelizer documents in a fascinating but disturbing new book, </w:t>
      </w:r>
      <w:r w:rsidRPr="001F4F70">
        <w:rPr>
          <w:rStyle w:val="StyleUnderline"/>
        </w:rPr>
        <w:t xml:space="preserve">Gingrich’s decision to take down House Leader Jim </w:t>
      </w:r>
      <w:r w:rsidRPr="001F4F70">
        <w:rPr>
          <w:rStyle w:val="Emphasis"/>
        </w:rPr>
        <w:t>Wright</w:t>
      </w:r>
      <w:r w:rsidRPr="001F4F70">
        <w:rPr>
          <w:sz w:val="14"/>
        </w:rPr>
        <w:t xml:space="preserve"> </w:t>
      </w:r>
      <w:r w:rsidRPr="001F4F70">
        <w:rPr>
          <w:rStyle w:val="StyleUnderline"/>
        </w:rPr>
        <w:t xml:space="preserve">began a process that </w:t>
      </w:r>
      <w:r w:rsidRPr="001F4F70">
        <w:rPr>
          <w:rStyle w:val="StyleUnderline"/>
          <w:highlight w:val="cyan"/>
        </w:rPr>
        <w:t>turned</w:t>
      </w:r>
      <w:r w:rsidRPr="001F4F70">
        <w:rPr>
          <w:sz w:val="14"/>
        </w:rPr>
        <w:t xml:space="preserve"> American </w:t>
      </w:r>
      <w:r w:rsidRPr="001F4F70">
        <w:rPr>
          <w:rStyle w:val="Emphasis"/>
          <w:highlight w:val="cyan"/>
        </w:rPr>
        <w:t>politics</w:t>
      </w:r>
      <w:r w:rsidRPr="001F4F70">
        <w:rPr>
          <w:sz w:val="14"/>
          <w:highlight w:val="cyan"/>
        </w:rPr>
        <w:t xml:space="preserve"> </w:t>
      </w:r>
      <w:r w:rsidRPr="001F4F70">
        <w:rPr>
          <w:rStyle w:val="StyleUnderline"/>
          <w:highlight w:val="cyan"/>
        </w:rPr>
        <w:t xml:space="preserve">into a </w:t>
      </w:r>
      <w:r w:rsidRPr="001F4F70">
        <w:rPr>
          <w:rStyle w:val="Emphasis"/>
          <w:highlight w:val="cyan"/>
        </w:rPr>
        <w:t>blood sport</w:t>
      </w:r>
      <w:r w:rsidRPr="001F4F70">
        <w:rPr>
          <w:sz w:val="14"/>
        </w:rPr>
        <w:t xml:space="preserve"> where </w:t>
      </w:r>
      <w:r w:rsidRPr="001F4F70">
        <w:rPr>
          <w:rStyle w:val="StyleUnderline"/>
        </w:rPr>
        <w:t xml:space="preserve">gaining and </w:t>
      </w:r>
      <w:r w:rsidRPr="001F4F70">
        <w:rPr>
          <w:rStyle w:val="Emphasis"/>
          <w:highlight w:val="cyan"/>
        </w:rPr>
        <w:lastRenderedPageBreak/>
        <w:t>retaining</w:t>
      </w:r>
      <w:r w:rsidRPr="001F4F70">
        <w:rPr>
          <w:rStyle w:val="Emphasis"/>
        </w:rPr>
        <w:t xml:space="preserve"> </w:t>
      </w:r>
      <w:r w:rsidRPr="001F4F70">
        <w:rPr>
          <w:rStyle w:val="Emphasis"/>
          <w:highlight w:val="cyan"/>
        </w:rPr>
        <w:t>power</w:t>
      </w:r>
      <w:r w:rsidRPr="001F4F70">
        <w:rPr>
          <w:rStyle w:val="StyleUnderline"/>
          <w:highlight w:val="cyan"/>
        </w:rPr>
        <w:t xml:space="preserve"> mattered</w:t>
      </w:r>
      <w:r w:rsidRPr="001F4F70">
        <w:rPr>
          <w:sz w:val="14"/>
          <w:highlight w:val="cyan"/>
        </w:rPr>
        <w:t xml:space="preserve"> </w:t>
      </w:r>
      <w:r w:rsidRPr="001F4F70">
        <w:rPr>
          <w:rStyle w:val="Emphasis"/>
          <w:highlight w:val="cyan"/>
        </w:rPr>
        <w:t>more</w:t>
      </w:r>
      <w:r w:rsidRPr="001F4F70">
        <w:rPr>
          <w:rStyle w:val="Emphasis"/>
        </w:rPr>
        <w:t xml:space="preserve"> than</w:t>
      </w:r>
      <w:r w:rsidRPr="001F4F70">
        <w:rPr>
          <w:sz w:val="14"/>
        </w:rPr>
        <w:t xml:space="preserve"> advancing the </w:t>
      </w:r>
      <w:r w:rsidRPr="001F4F70">
        <w:rPr>
          <w:rStyle w:val="Emphasis"/>
        </w:rPr>
        <w:t>public interest</w:t>
      </w:r>
      <w:r w:rsidRPr="001F4F70">
        <w:rPr>
          <w:sz w:val="14"/>
        </w:rPr>
        <w:t xml:space="preserve">. </w:t>
      </w:r>
      <w:r w:rsidRPr="001F4F70">
        <w:rPr>
          <w:rStyle w:val="StyleUnderline"/>
        </w:rPr>
        <w:t>Aided</w:t>
      </w:r>
      <w:r w:rsidRPr="001F4F70">
        <w:rPr>
          <w:sz w:val="14"/>
        </w:rPr>
        <w:t xml:space="preserve"> by talk radio </w:t>
      </w:r>
      <w:r w:rsidRPr="001F4F70">
        <w:rPr>
          <w:rStyle w:val="StyleUnderline"/>
        </w:rPr>
        <w:t>hate-mongers</w:t>
      </w:r>
      <w:r w:rsidRPr="001F4F70">
        <w:rPr>
          <w:sz w:val="14"/>
        </w:rPr>
        <w:t xml:space="preserve"> like Rush Limbaugh </w:t>
      </w:r>
      <w:r w:rsidRPr="001F4F70">
        <w:rPr>
          <w:rStyle w:val="StyleUnderline"/>
        </w:rPr>
        <w:t>and</w:t>
      </w:r>
      <w:r w:rsidRPr="001F4F70">
        <w:rPr>
          <w:sz w:val="14"/>
        </w:rPr>
        <w:t xml:space="preserve"> the </w:t>
      </w:r>
      <w:r w:rsidRPr="001F4F70">
        <w:rPr>
          <w:rStyle w:val="StyleUnderline"/>
        </w:rPr>
        <w:t>factually challenged propagandists</w:t>
      </w:r>
      <w:r w:rsidRPr="001F4F70">
        <w:rPr>
          <w:sz w:val="14"/>
        </w:rPr>
        <w:t xml:space="preserve"> at the Weekly Standard and Fox News, </w:t>
      </w:r>
      <w:r w:rsidRPr="001F4F70">
        <w:rPr>
          <w:rStyle w:val="Emphasis"/>
          <w:highlight w:val="cyan"/>
        </w:rPr>
        <w:t>conspiracy theories</w:t>
      </w:r>
      <w:r w:rsidRPr="001F4F70">
        <w:rPr>
          <w:sz w:val="14"/>
        </w:rPr>
        <w:t xml:space="preserve">, slander, </w:t>
      </w:r>
      <w:r w:rsidRPr="001F4F70">
        <w:rPr>
          <w:rStyle w:val="StyleUnderline"/>
          <w:highlight w:val="cyan"/>
        </w:rPr>
        <w:t>and</w:t>
      </w:r>
      <w:r w:rsidRPr="001F4F70">
        <w:rPr>
          <w:sz w:val="14"/>
        </w:rPr>
        <w:t xml:space="preserve"> the </w:t>
      </w:r>
      <w:r w:rsidRPr="001F4F70">
        <w:rPr>
          <w:rStyle w:val="StyleUnderline"/>
        </w:rPr>
        <w:t xml:space="preserve">steady </w:t>
      </w:r>
      <w:r w:rsidRPr="001F4F70">
        <w:rPr>
          <w:rStyle w:val="Emphasis"/>
          <w:highlight w:val="cyan"/>
        </w:rPr>
        <w:t>erosion</w:t>
      </w:r>
      <w:r w:rsidRPr="001F4F70">
        <w:rPr>
          <w:rStyle w:val="StyleUnderline"/>
          <w:highlight w:val="cyan"/>
        </w:rPr>
        <w:t xml:space="preserve"> of the</w:t>
      </w:r>
      <w:r w:rsidRPr="001F4F70">
        <w:rPr>
          <w:rStyle w:val="StyleUnderline"/>
        </w:rPr>
        <w:t xml:space="preserve"> “</w:t>
      </w:r>
      <w:r w:rsidRPr="001F4F70">
        <w:rPr>
          <w:sz w:val="14"/>
        </w:rPr>
        <w:t xml:space="preserve">soft </w:t>
      </w:r>
      <w:r w:rsidRPr="001F4F70">
        <w:rPr>
          <w:rStyle w:val="Emphasis"/>
          <w:highlight w:val="cyan"/>
        </w:rPr>
        <w:t>guardrails</w:t>
      </w:r>
      <w:r w:rsidRPr="001F4F70">
        <w:rPr>
          <w:sz w:val="14"/>
          <w:highlight w:val="cyan"/>
        </w:rPr>
        <w:t xml:space="preserve">” </w:t>
      </w:r>
      <w:r w:rsidRPr="001F4F70">
        <w:rPr>
          <w:rStyle w:val="StyleUnderline"/>
          <w:highlight w:val="cyan"/>
        </w:rPr>
        <w:t>of</w:t>
      </w:r>
      <w:r w:rsidRPr="001F4F70">
        <w:rPr>
          <w:sz w:val="14"/>
          <w:highlight w:val="cyan"/>
        </w:rPr>
        <w:t xml:space="preserve"> </w:t>
      </w:r>
      <w:r w:rsidRPr="001F4F70">
        <w:rPr>
          <w:rStyle w:val="Emphasis"/>
          <w:highlight w:val="cyan"/>
        </w:rPr>
        <w:t>democracy</w:t>
      </w:r>
      <w:r w:rsidRPr="001F4F70">
        <w:rPr>
          <w:sz w:val="14"/>
          <w:highlight w:val="cyan"/>
        </w:rPr>
        <w:t xml:space="preserve"> </w:t>
      </w:r>
      <w:r w:rsidRPr="001F4F70">
        <w:rPr>
          <w:rStyle w:val="StyleUnderline"/>
          <w:highlight w:val="cyan"/>
        </w:rPr>
        <w:t>replaced</w:t>
      </w:r>
      <w:r w:rsidRPr="001F4F70">
        <w:rPr>
          <w:sz w:val="14"/>
        </w:rPr>
        <w:t xml:space="preserve"> respectful </w:t>
      </w:r>
      <w:r w:rsidRPr="001F4F70">
        <w:rPr>
          <w:rStyle w:val="Emphasis"/>
          <w:highlight w:val="cyan"/>
        </w:rPr>
        <w:t>debate</w:t>
      </w:r>
      <w:r w:rsidRPr="001F4F70">
        <w:rPr>
          <w:sz w:val="14"/>
        </w:rPr>
        <w:t>, discussion, and compromise.</w:t>
      </w:r>
    </w:p>
    <w:p w14:paraId="3ACEC172" w14:textId="77777777" w:rsidR="00E27794" w:rsidRPr="001F4F70" w:rsidRDefault="00E27794" w:rsidP="00E27794">
      <w:pPr>
        <w:rPr>
          <w:sz w:val="14"/>
        </w:rPr>
      </w:pPr>
      <w:r w:rsidRPr="001F4F70">
        <w:rPr>
          <w:sz w:val="14"/>
        </w:rPr>
        <w:t xml:space="preserve">Unfortunately, these three trends were also sharply at odds with each other. </w:t>
      </w:r>
      <w:r w:rsidRPr="001F4F70">
        <w:rPr>
          <w:rStyle w:val="StyleUnderline"/>
          <w:highlight w:val="cyan"/>
        </w:rPr>
        <w:t>Remaking the world</w:t>
      </w:r>
      <w:r w:rsidRPr="001F4F70">
        <w:rPr>
          <w:rStyle w:val="StyleUnderline"/>
        </w:rPr>
        <w:t xml:space="preserve"> in</w:t>
      </w:r>
      <w:r w:rsidRPr="001F4F70">
        <w:rPr>
          <w:sz w:val="14"/>
        </w:rPr>
        <w:t xml:space="preserve"> America’s image </w:t>
      </w:r>
      <w:r w:rsidRPr="001F4F70">
        <w:rPr>
          <w:rStyle w:val="StyleUnderline"/>
          <w:highlight w:val="cyan"/>
        </w:rPr>
        <w:t>is an enormous</w:t>
      </w:r>
      <w:r w:rsidRPr="001F4F70">
        <w:rPr>
          <w:rStyle w:val="StyleUnderline"/>
        </w:rPr>
        <w:t xml:space="preserve"> </w:t>
      </w:r>
      <w:r w:rsidRPr="001F4F70">
        <w:rPr>
          <w:rStyle w:val="Emphasis"/>
          <w:highlight w:val="cyan"/>
        </w:rPr>
        <w:t>undertaking</w:t>
      </w:r>
      <w:r w:rsidRPr="001F4F70">
        <w:rPr>
          <w:rStyle w:val="StyleUnderline"/>
          <w:highlight w:val="cyan"/>
        </w:rPr>
        <w:t xml:space="preserve">; if you were </w:t>
      </w:r>
      <w:r w:rsidRPr="001F4F70">
        <w:rPr>
          <w:rStyle w:val="Emphasis"/>
          <w:highlight w:val="cyan"/>
        </w:rPr>
        <w:t>serious</w:t>
      </w:r>
      <w:r w:rsidRPr="001F4F70">
        <w:rPr>
          <w:rStyle w:val="StyleUnderline"/>
        </w:rPr>
        <w:t xml:space="preserve"> about</w:t>
      </w:r>
      <w:r w:rsidRPr="001F4F70">
        <w:rPr>
          <w:sz w:val="14"/>
        </w:rPr>
        <w:t xml:space="preserve"> it, you’d </w:t>
      </w:r>
      <w:r w:rsidRPr="001F4F70">
        <w:rPr>
          <w:rStyle w:val="StyleUnderline"/>
          <w:highlight w:val="cyan"/>
        </w:rPr>
        <w:t xml:space="preserve">need a </w:t>
      </w:r>
      <w:r w:rsidRPr="001F4F70">
        <w:rPr>
          <w:rStyle w:val="Emphasis"/>
          <w:highlight w:val="cyan"/>
        </w:rPr>
        <w:t>large</w:t>
      </w:r>
      <w:r w:rsidRPr="001F4F70">
        <w:rPr>
          <w:rStyle w:val="StyleUnderline"/>
        </w:rPr>
        <w:t>, well-</w:t>
      </w:r>
      <w:r w:rsidRPr="001F4F70">
        <w:rPr>
          <w:rStyle w:val="Emphasis"/>
        </w:rPr>
        <w:t>funded</w:t>
      </w:r>
      <w:r w:rsidRPr="001F4F70">
        <w:rPr>
          <w:rStyle w:val="StyleUnderline"/>
        </w:rPr>
        <w:t xml:space="preserve">, </w:t>
      </w:r>
      <w:r w:rsidRPr="001F4F70">
        <w:rPr>
          <w:rStyle w:val="StyleUnderline"/>
          <w:highlight w:val="cyan"/>
        </w:rPr>
        <w:t>and</w:t>
      </w:r>
      <w:r w:rsidRPr="001F4F70">
        <w:rPr>
          <w:sz w:val="14"/>
        </w:rPr>
        <w:t xml:space="preserve"> highly </w:t>
      </w:r>
      <w:r w:rsidRPr="001F4F70">
        <w:rPr>
          <w:rStyle w:val="Emphasis"/>
          <w:highlight w:val="cyan"/>
        </w:rPr>
        <w:t>competent state</w:t>
      </w:r>
      <w:r w:rsidRPr="001F4F70">
        <w:rPr>
          <w:sz w:val="14"/>
        </w:rPr>
        <w:t xml:space="preserve"> to do it. Not only would running the world require a strong military, </w:t>
      </w:r>
      <w:r w:rsidRPr="001F4F70">
        <w:rPr>
          <w:rStyle w:val="StyleUnderline"/>
        </w:rPr>
        <w:t xml:space="preserve">but it would also take a large, highly professional </w:t>
      </w:r>
      <w:r w:rsidRPr="001F4F70">
        <w:rPr>
          <w:rStyle w:val="Emphasis"/>
        </w:rPr>
        <w:t>diplomatic corps</w:t>
      </w:r>
      <w:r w:rsidRPr="001F4F70">
        <w:rPr>
          <w:sz w:val="14"/>
        </w:rPr>
        <w:t xml:space="preserve"> </w:t>
      </w:r>
      <w:r w:rsidRPr="001F4F70">
        <w:rPr>
          <w:rStyle w:val="StyleUnderline"/>
        </w:rPr>
        <w:t xml:space="preserve">to manage the political </w:t>
      </w:r>
      <w:r w:rsidRPr="001F4F70">
        <w:rPr>
          <w:rStyle w:val="Emphasis"/>
        </w:rPr>
        <w:t>fallout</w:t>
      </w:r>
      <w:r w:rsidRPr="001F4F70">
        <w:rPr>
          <w:rStyle w:val="StyleUnderline"/>
        </w:rPr>
        <w:t xml:space="preserve"> abroad</w:t>
      </w:r>
      <w:r w:rsidRPr="001F4F70">
        <w:rPr>
          <w:sz w:val="14"/>
        </w:rPr>
        <w:t xml:space="preserve">, </w:t>
      </w:r>
      <w:r w:rsidRPr="001F4F70">
        <w:rPr>
          <w:rStyle w:val="StyleUnderline"/>
        </w:rPr>
        <w:t xml:space="preserve">a vast army of well-trained development </w:t>
      </w:r>
      <w:r w:rsidRPr="001F4F70">
        <w:rPr>
          <w:rStyle w:val="Emphasis"/>
        </w:rPr>
        <w:t>experts</w:t>
      </w:r>
      <w:r w:rsidRPr="001F4F70">
        <w:rPr>
          <w:sz w:val="14"/>
        </w:rPr>
        <w:t xml:space="preserve">, </w:t>
      </w:r>
      <w:r w:rsidRPr="001F4F70">
        <w:rPr>
          <w:rStyle w:val="StyleUnderline"/>
        </w:rPr>
        <w:t xml:space="preserve">and lots of safety-net </w:t>
      </w:r>
      <w:r w:rsidRPr="001F4F70">
        <w:rPr>
          <w:rStyle w:val="Emphasis"/>
        </w:rPr>
        <w:t>programs</w:t>
      </w:r>
      <w:r w:rsidRPr="001F4F70">
        <w:rPr>
          <w:rStyle w:val="StyleUnderline"/>
        </w:rPr>
        <w:t xml:space="preserve"> </w:t>
      </w:r>
      <w:r w:rsidRPr="001F4F70">
        <w:rPr>
          <w:rStyle w:val="Emphasis"/>
        </w:rPr>
        <w:t>back home</w:t>
      </w:r>
      <w:r w:rsidRPr="001F4F70">
        <w:rPr>
          <w:sz w:val="14"/>
        </w:rPr>
        <w:t xml:space="preserve"> </w:t>
      </w:r>
      <w:r w:rsidRPr="001F4F70">
        <w:rPr>
          <w:rStyle w:val="StyleUnderline"/>
        </w:rPr>
        <w:t xml:space="preserve">to deal with the </w:t>
      </w:r>
      <w:r w:rsidRPr="001F4F70">
        <w:rPr>
          <w:rStyle w:val="Emphasis"/>
        </w:rPr>
        <w:t>destabilizing consequences</w:t>
      </w:r>
      <w:r w:rsidRPr="001F4F70">
        <w:rPr>
          <w:sz w:val="14"/>
        </w:rPr>
        <w:t xml:space="preserve"> of economic globalization. In this way, the grand strategy of liberal hegemony was fundamentally at odds with the endless demand for tax cuts and the concomitant desire to shrink the state. Liberal hegemony’s defenders got around this problem by assuming that the tides of history were running their way and that creating a global liberal order would be relatively easy. As Fareed Zakaria noted back in 1998, the result was a “hollow hegemony,” as the United States tried in vain to manage the world on the cheap.</w:t>
      </w:r>
    </w:p>
    <w:p w14:paraId="28DFFB3F" w14:textId="77777777" w:rsidR="00E27794" w:rsidRPr="001F4F70" w:rsidRDefault="00E27794" w:rsidP="00E27794">
      <w:pPr>
        <w:rPr>
          <w:sz w:val="14"/>
        </w:rPr>
      </w:pPr>
      <w:r w:rsidRPr="001F4F70">
        <w:rPr>
          <w:sz w:val="14"/>
        </w:rPr>
        <w:t xml:space="preserve">Moreover, if a single country hopes to mold local politics in lots of very different places, </w:t>
      </w:r>
      <w:r w:rsidRPr="001F4F70">
        <w:rPr>
          <w:rStyle w:val="StyleUnderline"/>
          <w:highlight w:val="cyan"/>
        </w:rPr>
        <w:t>it damn well</w:t>
      </w:r>
      <w:r w:rsidRPr="001F4F70">
        <w:rPr>
          <w:rStyle w:val="StyleUnderline"/>
        </w:rPr>
        <w:t xml:space="preserve"> better </w:t>
      </w:r>
      <w:r w:rsidRPr="001F4F70">
        <w:rPr>
          <w:rStyle w:val="StyleUnderline"/>
          <w:highlight w:val="cyan"/>
        </w:rPr>
        <w:t>be</w:t>
      </w:r>
      <w:r w:rsidRPr="001F4F70">
        <w:rPr>
          <w:rStyle w:val="StyleUnderline"/>
        </w:rPr>
        <w:t xml:space="preserve"> politically </w:t>
      </w:r>
      <w:r w:rsidRPr="001F4F70">
        <w:rPr>
          <w:rStyle w:val="Emphasis"/>
          <w:highlight w:val="cyan"/>
        </w:rPr>
        <w:t>united at home</w:t>
      </w:r>
      <w:r w:rsidRPr="001F4F70">
        <w:rPr>
          <w:sz w:val="14"/>
        </w:rPr>
        <w:t xml:space="preserve">. </w:t>
      </w:r>
      <w:r w:rsidRPr="001F4F70">
        <w:rPr>
          <w:rStyle w:val="StyleUnderline"/>
          <w:highlight w:val="cyan"/>
        </w:rPr>
        <w:t>Running the world entails</w:t>
      </w:r>
      <w:r w:rsidRPr="001F4F70">
        <w:rPr>
          <w:rStyle w:val="StyleUnderline"/>
        </w:rPr>
        <w:t xml:space="preserve"> </w:t>
      </w:r>
      <w:r w:rsidRPr="001F4F70">
        <w:rPr>
          <w:rStyle w:val="Emphasis"/>
        </w:rPr>
        <w:t xml:space="preserve">substantial </w:t>
      </w:r>
      <w:r w:rsidRPr="001F4F70">
        <w:rPr>
          <w:rStyle w:val="Emphasis"/>
          <w:highlight w:val="cyan"/>
        </w:rPr>
        <w:t>sacrifices</w:t>
      </w:r>
      <w:r w:rsidRPr="001F4F70">
        <w:rPr>
          <w:sz w:val="14"/>
        </w:rPr>
        <w:t xml:space="preserve">, </w:t>
      </w:r>
      <w:r w:rsidRPr="001F4F70">
        <w:rPr>
          <w:rStyle w:val="StyleUnderline"/>
        </w:rPr>
        <w:t xml:space="preserve">and </w:t>
      </w:r>
      <w:r w:rsidRPr="001F4F70">
        <w:rPr>
          <w:rStyle w:val="StyleUnderline"/>
          <w:highlight w:val="cyan"/>
        </w:rPr>
        <w:t>doing it</w:t>
      </w:r>
      <w:r w:rsidRPr="001F4F70">
        <w:rPr>
          <w:rStyle w:val="StyleUnderline"/>
        </w:rPr>
        <w:t xml:space="preserve"> effectively </w:t>
      </w:r>
      <w:r w:rsidRPr="001F4F70">
        <w:rPr>
          <w:rStyle w:val="StyleUnderline"/>
          <w:highlight w:val="cyan"/>
        </w:rPr>
        <w:t xml:space="preserve">requires a powerful </w:t>
      </w:r>
      <w:r w:rsidRPr="001F4F70">
        <w:rPr>
          <w:rStyle w:val="Emphasis"/>
          <w:highlight w:val="cyan"/>
        </w:rPr>
        <w:t>bipartisan</w:t>
      </w:r>
      <w:r w:rsidRPr="001F4F70">
        <w:rPr>
          <w:rStyle w:val="Emphasis"/>
        </w:rPr>
        <w:t xml:space="preserve"> </w:t>
      </w:r>
      <w:r w:rsidRPr="001F4F70">
        <w:rPr>
          <w:rStyle w:val="Emphasis"/>
          <w:highlight w:val="cyan"/>
        </w:rPr>
        <w:t>consensus</w:t>
      </w:r>
      <w:r w:rsidRPr="001F4F70">
        <w:rPr>
          <w:sz w:val="14"/>
        </w:rPr>
        <w:t xml:space="preserve"> and robust public support. Needless to say</w:t>
      </w:r>
      <w:r w:rsidRPr="001F4F70">
        <w:rPr>
          <w:rStyle w:val="StyleUnderline"/>
        </w:rPr>
        <w:t xml:space="preserve">, a poisonous atmosphere of relentless partisanship, where </w:t>
      </w:r>
      <w:r w:rsidRPr="001F4F70">
        <w:rPr>
          <w:rStyle w:val="Emphasis"/>
        </w:rPr>
        <w:t>politicians</w:t>
      </w:r>
      <w:r w:rsidRPr="001F4F70">
        <w:rPr>
          <w:sz w:val="14"/>
        </w:rPr>
        <w:t xml:space="preserve"> </w:t>
      </w:r>
      <w:r w:rsidRPr="001F4F70">
        <w:rPr>
          <w:rStyle w:val="StyleUnderline"/>
        </w:rPr>
        <w:t xml:space="preserve">on the make repeatedly </w:t>
      </w:r>
      <w:r w:rsidRPr="001F4F70">
        <w:rPr>
          <w:rStyle w:val="Emphasis"/>
        </w:rPr>
        <w:t>grandstand</w:t>
      </w:r>
      <w:r w:rsidRPr="001F4F70">
        <w:rPr>
          <w:sz w:val="14"/>
        </w:rPr>
        <w:t xml:space="preserve"> </w:t>
      </w:r>
      <w:r w:rsidRPr="001F4F70">
        <w:rPr>
          <w:rStyle w:val="StyleUnderline"/>
        </w:rPr>
        <w:t xml:space="preserve">over </w:t>
      </w:r>
      <w:r w:rsidRPr="001F4F70">
        <w:rPr>
          <w:rStyle w:val="Emphasis"/>
        </w:rPr>
        <w:t>made-up scandals</w:t>
      </w:r>
      <w:r w:rsidRPr="001F4F70">
        <w:rPr>
          <w:sz w:val="14"/>
        </w:rPr>
        <w:t xml:space="preserve"> (remember those endless congressional hearings about Benghazi?), is </w:t>
      </w:r>
      <w:r w:rsidRPr="001F4F70">
        <w:rPr>
          <w:rStyle w:val="StyleUnderline"/>
        </w:rPr>
        <w:t xml:space="preserve">antithetical to the forging of </w:t>
      </w:r>
      <w:r w:rsidRPr="001F4F70">
        <w:rPr>
          <w:rStyle w:val="Emphasis"/>
        </w:rPr>
        <w:t>national unity</w:t>
      </w:r>
      <w:r w:rsidRPr="001F4F70">
        <w:rPr>
          <w:sz w:val="14"/>
        </w:rPr>
        <w:t xml:space="preserve">. Endless </w:t>
      </w:r>
      <w:r w:rsidRPr="001F4F70">
        <w:rPr>
          <w:rStyle w:val="Emphasis"/>
        </w:rPr>
        <w:t>gridlock</w:t>
      </w:r>
      <w:r w:rsidRPr="001F4F70">
        <w:rPr>
          <w:sz w:val="14"/>
        </w:rPr>
        <w:t xml:space="preserve"> </w:t>
      </w:r>
      <w:r w:rsidRPr="001F4F70">
        <w:rPr>
          <w:rStyle w:val="StyleUnderline"/>
        </w:rPr>
        <w:t xml:space="preserve">also made American </w:t>
      </w:r>
      <w:r w:rsidRPr="001F4F70">
        <w:rPr>
          <w:rStyle w:val="Emphasis"/>
        </w:rPr>
        <w:t>democracy</w:t>
      </w:r>
      <w:r w:rsidRPr="001F4F70">
        <w:rPr>
          <w:rStyle w:val="StyleUnderline"/>
        </w:rPr>
        <w:t xml:space="preserve"> a </w:t>
      </w:r>
      <w:r w:rsidRPr="001F4F70">
        <w:rPr>
          <w:rStyle w:val="Emphasis"/>
        </w:rPr>
        <w:t>less appealing</w:t>
      </w:r>
      <w:r w:rsidRPr="001F4F70">
        <w:rPr>
          <w:sz w:val="14"/>
        </w:rPr>
        <w:t xml:space="preserve"> model for other societies.</w:t>
      </w:r>
    </w:p>
    <w:p w14:paraId="33B668A5" w14:textId="77777777" w:rsidR="00E27794" w:rsidRPr="001F4F70" w:rsidRDefault="00E27794" w:rsidP="00E27794">
      <w:pPr>
        <w:rPr>
          <w:sz w:val="14"/>
        </w:rPr>
      </w:pPr>
      <w:r w:rsidRPr="001F4F70">
        <w:rPr>
          <w:sz w:val="14"/>
        </w:rPr>
        <w:t xml:space="preserve">To be clear: I </w:t>
      </w:r>
      <w:r w:rsidRPr="001F4F70">
        <w:rPr>
          <w:rStyle w:val="StyleUnderline"/>
        </w:rPr>
        <w:t>don’t think</w:t>
      </w:r>
      <w:r w:rsidRPr="001F4F70">
        <w:rPr>
          <w:sz w:val="14"/>
        </w:rPr>
        <w:t xml:space="preserve"> liberal </w:t>
      </w:r>
      <w:r w:rsidRPr="001F4F70">
        <w:rPr>
          <w:rStyle w:val="StyleUnderline"/>
        </w:rPr>
        <w:t xml:space="preserve">hegemony would have worked even if the </w:t>
      </w:r>
      <w:r w:rsidRPr="001F4F70">
        <w:rPr>
          <w:rStyle w:val="Emphasis"/>
        </w:rPr>
        <w:t>United States</w:t>
      </w:r>
      <w:r w:rsidRPr="001F4F70">
        <w:rPr>
          <w:sz w:val="14"/>
        </w:rPr>
        <w:t xml:space="preserve"> </w:t>
      </w:r>
      <w:r w:rsidRPr="001F4F70">
        <w:rPr>
          <w:rStyle w:val="StyleUnderline"/>
        </w:rPr>
        <w:t xml:space="preserve">decided to pursue it in a more serious and </w:t>
      </w:r>
      <w:r w:rsidRPr="001F4F70">
        <w:rPr>
          <w:rStyle w:val="Emphasis"/>
        </w:rPr>
        <w:t>sophisticated fashion</w:t>
      </w:r>
      <w:r w:rsidRPr="001F4F70">
        <w:rPr>
          <w:sz w:val="14"/>
        </w:rPr>
        <w:t xml:space="preserve">. But </w:t>
      </w:r>
      <w:r w:rsidRPr="001F4F70">
        <w:rPr>
          <w:rStyle w:val="Emphasis"/>
        </w:rPr>
        <w:t>doing it in the half-assed way</w:t>
      </w:r>
      <w:r w:rsidRPr="001F4F70">
        <w:rPr>
          <w:sz w:val="14"/>
        </w:rPr>
        <w:t xml:space="preserve"> America did </w:t>
      </w:r>
      <w:r w:rsidRPr="001F4F70">
        <w:rPr>
          <w:rStyle w:val="Emphasis"/>
        </w:rPr>
        <w:t>made failure inevitable</w:t>
      </w:r>
      <w:r w:rsidRPr="001F4F70">
        <w:rPr>
          <w:sz w:val="14"/>
        </w:rPr>
        <w:t xml:space="preserve"> and at no small cost.</w:t>
      </w:r>
    </w:p>
    <w:p w14:paraId="77D943BA" w14:textId="77777777" w:rsidR="00E27794" w:rsidRPr="001F4F70" w:rsidRDefault="00E27794" w:rsidP="00E27794">
      <w:pPr>
        <w:rPr>
          <w:sz w:val="14"/>
        </w:rPr>
      </w:pPr>
      <w:r w:rsidRPr="001F4F70">
        <w:rPr>
          <w:sz w:val="14"/>
        </w:rPr>
        <w:t xml:space="preserve">The consequences of </w:t>
      </w:r>
      <w:r w:rsidRPr="001F4F70">
        <w:rPr>
          <w:rStyle w:val="StyleUnderline"/>
        </w:rPr>
        <w:t>these</w:t>
      </w:r>
      <w:r w:rsidRPr="001F4F70">
        <w:rPr>
          <w:sz w:val="14"/>
        </w:rPr>
        <w:t xml:space="preserve"> three </w:t>
      </w:r>
      <w:r w:rsidRPr="001F4F70">
        <w:rPr>
          <w:rStyle w:val="StyleUnderline"/>
        </w:rPr>
        <w:t>errors provided the toxic brew</w:t>
      </w:r>
      <w:r w:rsidRPr="001F4F70">
        <w:rPr>
          <w:sz w:val="14"/>
        </w:rPr>
        <w:t xml:space="preserve"> </w:t>
      </w:r>
      <w:r w:rsidRPr="001F4F70">
        <w:rPr>
          <w:rStyle w:val="StyleUnderline"/>
        </w:rPr>
        <w:t xml:space="preserve">that allowed an </w:t>
      </w:r>
      <w:r w:rsidRPr="001F4F70">
        <w:rPr>
          <w:rStyle w:val="Emphasis"/>
        </w:rPr>
        <w:t>incompetent</w:t>
      </w:r>
      <w:r w:rsidRPr="001F4F70">
        <w:rPr>
          <w:sz w:val="14"/>
        </w:rPr>
        <w:t xml:space="preserve"> and narcissistic </w:t>
      </w:r>
      <w:r w:rsidRPr="001F4F70">
        <w:rPr>
          <w:rStyle w:val="Emphasis"/>
        </w:rPr>
        <w:t>charlatan</w:t>
      </w:r>
      <w:r w:rsidRPr="001F4F70">
        <w:rPr>
          <w:sz w:val="14"/>
        </w:rPr>
        <w:t xml:space="preserve"> like Trump to </w:t>
      </w:r>
      <w:r w:rsidRPr="001F4F70">
        <w:rPr>
          <w:rStyle w:val="StyleUnderline"/>
        </w:rPr>
        <w:t>reach the White House</w:t>
      </w:r>
      <w:r w:rsidRPr="001F4F70">
        <w:rPr>
          <w:sz w:val="14"/>
        </w:rPr>
        <w:t>. Since then, he has managed to drive America’s image around the world to record lows, bungled the trade war with China, pushed Iran closer to a nuclear bomb, and lavished praise on a number of murderous dictators (some of whom are openly hostile to the United States). His only significant foreign-policy achievement to date is getting Britain to decide not to use Huawei technology for its new 5G digital network, but that’s not much to show for nearly four years in office. Apart from appointing a lot of conservative judges, Trump’s major achievement as 2020 dawned was not screwing up the economic recovery that Barack Obama had bequeathed to him.</w:t>
      </w:r>
    </w:p>
    <w:p w14:paraId="650822D7" w14:textId="77777777" w:rsidR="00E27794" w:rsidRPr="001F4F70" w:rsidRDefault="00E27794" w:rsidP="00E27794">
      <w:pPr>
        <w:rPr>
          <w:sz w:val="14"/>
        </w:rPr>
      </w:pPr>
      <w:r w:rsidRPr="001F4F70">
        <w:rPr>
          <w:rStyle w:val="Emphasis"/>
          <w:highlight w:val="cyan"/>
        </w:rPr>
        <w:t>Then came COVID</w:t>
      </w:r>
      <w:r w:rsidRPr="001F4F70">
        <w:rPr>
          <w:sz w:val="14"/>
        </w:rPr>
        <w:t>-19.</w:t>
      </w:r>
    </w:p>
    <w:p w14:paraId="042D7E15" w14:textId="77777777" w:rsidR="00E27794" w:rsidRPr="001F4F70" w:rsidRDefault="00E27794" w:rsidP="00E27794">
      <w:pPr>
        <w:rPr>
          <w:sz w:val="14"/>
        </w:rPr>
      </w:pPr>
      <w:r w:rsidRPr="001F4F70">
        <w:rPr>
          <w:rStyle w:val="StyleUnderline"/>
        </w:rPr>
        <w:t>It’s not just</w:t>
      </w:r>
      <w:r w:rsidRPr="001F4F70">
        <w:rPr>
          <w:sz w:val="14"/>
        </w:rPr>
        <w:t xml:space="preserve"> that </w:t>
      </w:r>
      <w:r w:rsidRPr="001F4F70">
        <w:rPr>
          <w:rStyle w:val="StyleUnderline"/>
        </w:rPr>
        <w:t>the United States has made mistakes</w:t>
      </w:r>
      <w:r w:rsidRPr="001F4F70">
        <w:rPr>
          <w:sz w:val="14"/>
        </w:rPr>
        <w:t>—the very idea of U.S. global leadership is broken from the ground up.</w:t>
      </w:r>
    </w:p>
    <w:p w14:paraId="604A954A" w14:textId="77777777" w:rsidR="00E27794" w:rsidRPr="001F4F70" w:rsidRDefault="00E27794" w:rsidP="00E27794">
      <w:pPr>
        <w:rPr>
          <w:sz w:val="14"/>
        </w:rPr>
      </w:pPr>
      <w:r w:rsidRPr="001F4F70">
        <w:rPr>
          <w:rStyle w:val="StyleUnderline"/>
        </w:rPr>
        <w:t xml:space="preserve">The administration’s </w:t>
      </w:r>
      <w:r w:rsidRPr="001F4F70">
        <w:rPr>
          <w:rStyle w:val="Emphasis"/>
        </w:rPr>
        <w:t>disastrous mishandling</w:t>
      </w:r>
      <w:r w:rsidRPr="001F4F70">
        <w:rPr>
          <w:sz w:val="14"/>
        </w:rPr>
        <w:t xml:space="preserve"> </w:t>
      </w:r>
      <w:r w:rsidRPr="001F4F70">
        <w:rPr>
          <w:rStyle w:val="StyleUnderline"/>
        </w:rPr>
        <w:t xml:space="preserve">of the pandemic has been well </w:t>
      </w:r>
      <w:r w:rsidRPr="001F4F70">
        <w:rPr>
          <w:rStyle w:val="Emphasis"/>
        </w:rPr>
        <w:t>documented</w:t>
      </w:r>
      <w:r w:rsidRPr="001F4F70">
        <w:rPr>
          <w:sz w:val="14"/>
        </w:rPr>
        <w:t xml:space="preserve"> elsewhere, and there’s no need to rehearse that depressing story once more. Instead, I want to highlight what </w:t>
      </w:r>
      <w:r w:rsidRPr="001F4F70">
        <w:rPr>
          <w:rStyle w:val="StyleUnderline"/>
          <w:highlight w:val="cyan"/>
        </w:rPr>
        <w:t xml:space="preserve">the </w:t>
      </w:r>
      <w:r w:rsidRPr="001F4F70">
        <w:rPr>
          <w:rStyle w:val="Emphasis"/>
          <w:sz w:val="28"/>
          <w:szCs w:val="28"/>
          <w:highlight w:val="cyan"/>
        </w:rPr>
        <w:t>long-term consequences for</w:t>
      </w:r>
      <w:r w:rsidRPr="001F4F70">
        <w:rPr>
          <w:rStyle w:val="Emphasis"/>
          <w:sz w:val="28"/>
          <w:szCs w:val="28"/>
        </w:rPr>
        <w:t xml:space="preserve"> </w:t>
      </w:r>
      <w:r w:rsidRPr="001F4F70">
        <w:rPr>
          <w:rStyle w:val="Emphasis"/>
          <w:sz w:val="28"/>
          <w:szCs w:val="28"/>
          <w:highlight w:val="cyan"/>
        </w:rPr>
        <w:t>America’s</w:t>
      </w:r>
      <w:r w:rsidRPr="001F4F70">
        <w:rPr>
          <w:rStyle w:val="Emphasis"/>
          <w:sz w:val="28"/>
          <w:szCs w:val="28"/>
        </w:rPr>
        <w:t xml:space="preserve"> global </w:t>
      </w:r>
      <w:r w:rsidRPr="001F4F70">
        <w:rPr>
          <w:rStyle w:val="Emphasis"/>
          <w:sz w:val="28"/>
          <w:szCs w:val="28"/>
          <w:highlight w:val="cyan"/>
        </w:rPr>
        <w:t>position are likely to be</w:t>
      </w:r>
      <w:r w:rsidRPr="001F4F70">
        <w:rPr>
          <w:rStyle w:val="Emphasis"/>
          <w:sz w:val="28"/>
          <w:szCs w:val="28"/>
        </w:rPr>
        <w:t xml:space="preserve">. Spoiler alert: It’s </w:t>
      </w:r>
      <w:r w:rsidRPr="001F4F70">
        <w:rPr>
          <w:rStyle w:val="Emphasis"/>
          <w:sz w:val="28"/>
          <w:szCs w:val="28"/>
          <w:highlight w:val="cyan"/>
        </w:rPr>
        <w:t>not</w:t>
      </w:r>
      <w:r w:rsidRPr="001F4F70">
        <w:rPr>
          <w:rStyle w:val="Emphasis"/>
          <w:sz w:val="28"/>
          <w:szCs w:val="28"/>
        </w:rPr>
        <w:t xml:space="preserve"> a </w:t>
      </w:r>
      <w:r w:rsidRPr="001F4F70">
        <w:rPr>
          <w:rStyle w:val="Emphasis"/>
          <w:sz w:val="28"/>
          <w:szCs w:val="28"/>
          <w:highlight w:val="cyan"/>
        </w:rPr>
        <w:t>pretty</w:t>
      </w:r>
      <w:r w:rsidRPr="001F4F70">
        <w:rPr>
          <w:rStyle w:val="Emphasis"/>
          <w:sz w:val="28"/>
          <w:szCs w:val="28"/>
        </w:rPr>
        <w:t xml:space="preserve"> picture</w:t>
      </w:r>
      <w:r w:rsidRPr="001F4F70">
        <w:rPr>
          <w:sz w:val="14"/>
        </w:rPr>
        <w:t>.</w:t>
      </w:r>
    </w:p>
    <w:p w14:paraId="284E116D" w14:textId="77777777" w:rsidR="00E27794" w:rsidRPr="001F4F70" w:rsidRDefault="00E27794" w:rsidP="00E27794">
      <w:pPr>
        <w:rPr>
          <w:sz w:val="14"/>
        </w:rPr>
      </w:pPr>
      <w:r w:rsidRPr="001F4F70">
        <w:rPr>
          <w:sz w:val="14"/>
        </w:rPr>
        <w:t xml:space="preserve">First, as I’ve argued before, </w:t>
      </w:r>
      <w:r w:rsidRPr="001F4F70">
        <w:rPr>
          <w:rStyle w:val="Emphasis"/>
          <w:highlight w:val="cyan"/>
        </w:rPr>
        <w:t>Trump’s</w:t>
      </w:r>
      <w:r w:rsidRPr="001F4F70">
        <w:rPr>
          <w:sz w:val="14"/>
        </w:rPr>
        <w:t xml:space="preserve"> attempt to wish away the problem (along with the rest of his administration’s incompetent </w:t>
      </w:r>
      <w:r w:rsidRPr="001F4F70">
        <w:rPr>
          <w:rStyle w:val="Emphasis"/>
          <w:highlight w:val="cyan"/>
        </w:rPr>
        <w:t>response</w:t>
      </w:r>
      <w:r w:rsidRPr="001F4F70">
        <w:rPr>
          <w:sz w:val="14"/>
        </w:rPr>
        <w:t xml:space="preserve">) has </w:t>
      </w:r>
      <w:r w:rsidRPr="001F4F70">
        <w:rPr>
          <w:rStyle w:val="StyleUnderline"/>
          <w:highlight w:val="cyan"/>
        </w:rPr>
        <w:t>tarnished America’s</w:t>
      </w:r>
      <w:r w:rsidRPr="001F4F70">
        <w:rPr>
          <w:rStyle w:val="StyleUnderline"/>
        </w:rPr>
        <w:t xml:space="preserve"> </w:t>
      </w:r>
      <w:r w:rsidRPr="001F4F70">
        <w:rPr>
          <w:rStyle w:val="Emphasis"/>
        </w:rPr>
        <w:t xml:space="preserve">dwindling </w:t>
      </w:r>
      <w:r w:rsidRPr="001F4F70">
        <w:rPr>
          <w:rStyle w:val="Emphasis"/>
          <w:highlight w:val="cyan"/>
        </w:rPr>
        <w:t>reputation</w:t>
      </w:r>
      <w:r w:rsidRPr="001F4F70">
        <w:rPr>
          <w:sz w:val="14"/>
        </w:rPr>
        <w:t xml:space="preserve"> </w:t>
      </w:r>
      <w:r w:rsidRPr="001F4F70">
        <w:rPr>
          <w:rStyle w:val="StyleUnderline"/>
        </w:rPr>
        <w:t>as a society that knows how to get things</w:t>
      </w:r>
      <w:r w:rsidRPr="001F4F70">
        <w:rPr>
          <w:sz w:val="14"/>
        </w:rPr>
        <w:t xml:space="preserve"> </w:t>
      </w:r>
      <w:r w:rsidRPr="001F4F70">
        <w:rPr>
          <w:rStyle w:val="Emphasis"/>
        </w:rPr>
        <w:t>done</w:t>
      </w:r>
      <w:r w:rsidRPr="001F4F70">
        <w:rPr>
          <w:sz w:val="14"/>
        </w:rPr>
        <w:t xml:space="preserve"> effectively. </w:t>
      </w:r>
      <w:r w:rsidRPr="001F4F70">
        <w:rPr>
          <w:rStyle w:val="StyleUnderline"/>
        </w:rPr>
        <w:t>When countries</w:t>
      </w:r>
      <w:r w:rsidRPr="001F4F70">
        <w:rPr>
          <w:sz w:val="14"/>
        </w:rPr>
        <w:t xml:space="preserve"> all over the world </w:t>
      </w:r>
      <w:r w:rsidRPr="001F4F70">
        <w:rPr>
          <w:rStyle w:val="StyleUnderline"/>
        </w:rPr>
        <w:t>are barring Americans</w:t>
      </w:r>
      <w:r w:rsidRPr="001F4F70">
        <w:rPr>
          <w:sz w:val="14"/>
        </w:rPr>
        <w:t xml:space="preserve"> from their territory due to legitimate fears that they will spread the disease, </w:t>
      </w:r>
      <w:r w:rsidRPr="001F4F70">
        <w:rPr>
          <w:rStyle w:val="StyleUnderline"/>
        </w:rPr>
        <w:t>while looking on with a combination of shock and</w:t>
      </w:r>
      <w:r w:rsidRPr="001F4F70">
        <w:rPr>
          <w:sz w:val="14"/>
        </w:rPr>
        <w:t xml:space="preserve"> pity, you know something has gone badly wrong. Consider this: Rwandans, Uruguayans, and Algerians are all welcome to visit Europe this summer. Americans aren’t.</w:t>
      </w:r>
    </w:p>
    <w:p w14:paraId="55FF3865" w14:textId="77777777" w:rsidR="00E27794" w:rsidRPr="001F4F70" w:rsidRDefault="00E27794" w:rsidP="00E27794">
      <w:pPr>
        <w:rPr>
          <w:sz w:val="14"/>
        </w:rPr>
      </w:pPr>
      <w:r w:rsidRPr="001F4F70">
        <w:rPr>
          <w:sz w:val="14"/>
        </w:rPr>
        <w:t xml:space="preserve">Second, the </w:t>
      </w:r>
      <w:r w:rsidRPr="001F4F70">
        <w:rPr>
          <w:rStyle w:val="Emphasis"/>
          <w:highlight w:val="cyan"/>
        </w:rPr>
        <w:t>economic depression</w:t>
      </w:r>
      <w:r w:rsidRPr="001F4F70">
        <w:rPr>
          <w:sz w:val="14"/>
        </w:rPr>
        <w:t xml:space="preserve"> caused by the pandemic </w:t>
      </w:r>
      <w:r w:rsidRPr="001F4F70">
        <w:rPr>
          <w:rStyle w:val="StyleUnderline"/>
          <w:highlight w:val="cyan"/>
        </w:rPr>
        <w:t>will leave</w:t>
      </w:r>
      <w:r w:rsidRPr="001F4F70">
        <w:rPr>
          <w:rStyle w:val="StyleUnderline"/>
        </w:rPr>
        <w:t xml:space="preserve"> deep </w:t>
      </w:r>
      <w:r w:rsidRPr="001F4F70">
        <w:rPr>
          <w:rStyle w:val="Emphasis"/>
          <w:highlight w:val="cyan"/>
        </w:rPr>
        <w:t>scars</w:t>
      </w:r>
      <w:r w:rsidRPr="001F4F70">
        <w:rPr>
          <w:rStyle w:val="StyleUnderline"/>
          <w:highlight w:val="cyan"/>
        </w:rPr>
        <w:t xml:space="preserve"> on the</w:t>
      </w:r>
      <w:r w:rsidRPr="001F4F70">
        <w:rPr>
          <w:rStyle w:val="StyleUnderline"/>
        </w:rPr>
        <w:t xml:space="preserve"> U.S.</w:t>
      </w:r>
      <w:r w:rsidRPr="001F4F70">
        <w:rPr>
          <w:sz w:val="14"/>
        </w:rPr>
        <w:t xml:space="preserve"> </w:t>
      </w:r>
      <w:r w:rsidRPr="001F4F70">
        <w:rPr>
          <w:rStyle w:val="Emphasis"/>
          <w:highlight w:val="cyan"/>
        </w:rPr>
        <w:t>economy</w:t>
      </w:r>
      <w:r w:rsidRPr="001F4F70">
        <w:rPr>
          <w:sz w:val="14"/>
          <w:highlight w:val="cyan"/>
        </w:rPr>
        <w:t xml:space="preserve">, </w:t>
      </w:r>
      <w:r w:rsidRPr="001F4F70">
        <w:rPr>
          <w:rStyle w:val="StyleUnderline"/>
          <w:highlight w:val="cyan"/>
        </w:rPr>
        <w:t>and the</w:t>
      </w:r>
      <w:r w:rsidRPr="001F4F70">
        <w:rPr>
          <w:rStyle w:val="StyleUnderline"/>
        </w:rPr>
        <w:t xml:space="preserve"> </w:t>
      </w:r>
      <w:r w:rsidRPr="001F4F70">
        <w:rPr>
          <w:rStyle w:val="StyleUnderline"/>
          <w:highlight w:val="cyan"/>
        </w:rPr>
        <w:t xml:space="preserve">damage increases the </w:t>
      </w:r>
      <w:r w:rsidRPr="001F4F70">
        <w:rPr>
          <w:rStyle w:val="Emphasis"/>
          <w:highlight w:val="cyan"/>
        </w:rPr>
        <w:t>longer</w:t>
      </w:r>
      <w:r w:rsidRPr="001F4F70">
        <w:rPr>
          <w:rStyle w:val="StyleUnderline"/>
          <w:highlight w:val="cyan"/>
        </w:rPr>
        <w:t xml:space="preserve"> the </w:t>
      </w:r>
      <w:r w:rsidRPr="001F4F70">
        <w:rPr>
          <w:rStyle w:val="Emphasis"/>
          <w:highlight w:val="cyan"/>
        </w:rPr>
        <w:t>crisis occurs</w:t>
      </w:r>
      <w:r w:rsidRPr="001F4F70">
        <w:rPr>
          <w:sz w:val="14"/>
        </w:rPr>
        <w:t xml:space="preserve">. </w:t>
      </w:r>
      <w:r w:rsidRPr="001F4F70">
        <w:rPr>
          <w:rStyle w:val="StyleUnderline"/>
          <w:highlight w:val="cyan"/>
        </w:rPr>
        <w:t>Jobs won’t</w:t>
      </w:r>
      <w:r w:rsidRPr="001F4F70">
        <w:rPr>
          <w:rStyle w:val="StyleUnderline"/>
        </w:rPr>
        <w:t xml:space="preserve"> suddenly</w:t>
      </w:r>
      <w:r w:rsidRPr="001F4F70">
        <w:rPr>
          <w:sz w:val="14"/>
        </w:rPr>
        <w:t xml:space="preserve"> </w:t>
      </w:r>
      <w:r w:rsidRPr="001F4F70">
        <w:rPr>
          <w:rStyle w:val="Emphasis"/>
          <w:highlight w:val="cyan"/>
        </w:rPr>
        <w:t>reemerge</w:t>
      </w:r>
      <w:r w:rsidRPr="001F4F70">
        <w:rPr>
          <w:sz w:val="14"/>
        </w:rPr>
        <w:t xml:space="preserve"> once a lot of businesses have gone under, and bankruptcies and layoffs will continue until we get the virus under control. The U.S. Federal Reserve and Congress have provided emergency funds to cushion the blow temporarily, but these measures have ballooned the federal deficit to historically high levels. The longer the crisis continues, the bigger the pile of debt will be.</w:t>
      </w:r>
    </w:p>
    <w:p w14:paraId="3B236491" w14:textId="77777777" w:rsidR="00E27794" w:rsidRPr="001F4F70" w:rsidRDefault="00E27794" w:rsidP="00E27794">
      <w:pPr>
        <w:rPr>
          <w:sz w:val="14"/>
        </w:rPr>
      </w:pPr>
      <w:r w:rsidRPr="001F4F70">
        <w:rPr>
          <w:sz w:val="14"/>
        </w:rPr>
        <w:t xml:space="preserve">Here’s the key takeaway: Although the pandemic has harmed every economy in the world, other countries have got it under control, can begin to reopen safely, and will suffer less long-term damage as a result. </w:t>
      </w:r>
      <w:r w:rsidRPr="001F4F70">
        <w:rPr>
          <w:rStyle w:val="StyleUnderline"/>
        </w:rPr>
        <w:t xml:space="preserve">That’s why </w:t>
      </w:r>
      <w:r w:rsidRPr="001F4F70">
        <w:rPr>
          <w:rStyle w:val="StyleUnderline"/>
          <w:highlight w:val="cyan"/>
        </w:rPr>
        <w:t xml:space="preserve">Trump’s </w:t>
      </w:r>
      <w:r w:rsidRPr="001F4F70">
        <w:rPr>
          <w:rStyle w:val="Emphasis"/>
          <w:highlight w:val="cyan"/>
        </w:rPr>
        <w:t>failure</w:t>
      </w:r>
      <w:r w:rsidRPr="001F4F70">
        <w:rPr>
          <w:rStyle w:val="StyleUnderline"/>
          <w:highlight w:val="cyan"/>
        </w:rPr>
        <w:t xml:space="preserve"> is so </w:t>
      </w:r>
      <w:r w:rsidRPr="001F4F70">
        <w:rPr>
          <w:rStyle w:val="Emphasis"/>
          <w:highlight w:val="cyan"/>
        </w:rPr>
        <w:t>disastrous</w:t>
      </w:r>
      <w:r w:rsidRPr="001F4F70">
        <w:rPr>
          <w:sz w:val="14"/>
        </w:rPr>
        <w:t xml:space="preserve">: By </w:t>
      </w:r>
      <w:r w:rsidRPr="001F4F70">
        <w:rPr>
          <w:rStyle w:val="StyleUnderline"/>
        </w:rPr>
        <w:t xml:space="preserve">prolonging the period where </w:t>
      </w:r>
      <w:r w:rsidRPr="001F4F70">
        <w:rPr>
          <w:rStyle w:val="StyleUnderline"/>
        </w:rPr>
        <w:lastRenderedPageBreak/>
        <w:t xml:space="preserve">the United States has to maintain </w:t>
      </w:r>
      <w:r w:rsidRPr="001F4F70">
        <w:rPr>
          <w:rStyle w:val="Emphasis"/>
        </w:rPr>
        <w:t>lockdowns</w:t>
      </w:r>
      <w:r w:rsidRPr="001F4F70">
        <w:rPr>
          <w:sz w:val="14"/>
        </w:rPr>
        <w:t xml:space="preserve"> and other restrictive measures, </w:t>
      </w:r>
      <w:r w:rsidRPr="001F4F70">
        <w:rPr>
          <w:rStyle w:val="StyleUnderline"/>
        </w:rPr>
        <w:t xml:space="preserve">he has </w:t>
      </w:r>
      <w:r w:rsidRPr="001F4F70">
        <w:rPr>
          <w:rStyle w:val="Emphasis"/>
        </w:rPr>
        <w:t>guaranteed</w:t>
      </w:r>
      <w:r w:rsidRPr="001F4F70">
        <w:rPr>
          <w:rStyle w:val="StyleUnderline"/>
        </w:rPr>
        <w:t xml:space="preserve"> that</w:t>
      </w:r>
      <w:r w:rsidRPr="001F4F70">
        <w:rPr>
          <w:sz w:val="14"/>
        </w:rPr>
        <w:t xml:space="preserve"> a subsequent </w:t>
      </w:r>
      <w:r w:rsidRPr="001F4F70">
        <w:rPr>
          <w:rStyle w:val="Emphasis"/>
        </w:rPr>
        <w:t>recovery</w:t>
      </w:r>
      <w:r w:rsidRPr="001F4F70">
        <w:rPr>
          <w:sz w:val="14"/>
        </w:rPr>
        <w:t>—whenever it finally occurs—</w:t>
      </w:r>
      <w:r w:rsidRPr="001F4F70">
        <w:rPr>
          <w:rStyle w:val="StyleUnderline"/>
        </w:rPr>
        <w:t>will</w:t>
      </w:r>
      <w:r w:rsidRPr="001F4F70">
        <w:rPr>
          <w:sz w:val="14"/>
        </w:rPr>
        <w:t xml:space="preserve"> </w:t>
      </w:r>
      <w:r w:rsidRPr="001F4F70">
        <w:rPr>
          <w:rStyle w:val="StyleUnderline"/>
        </w:rPr>
        <w:t>be</w:t>
      </w:r>
      <w:r w:rsidRPr="001F4F70">
        <w:rPr>
          <w:sz w:val="14"/>
        </w:rPr>
        <w:t xml:space="preserve"> </w:t>
      </w:r>
      <w:r w:rsidRPr="001F4F70">
        <w:rPr>
          <w:rStyle w:val="Emphasis"/>
        </w:rPr>
        <w:t>slower</w:t>
      </w:r>
      <w:r w:rsidRPr="001F4F70">
        <w:rPr>
          <w:sz w:val="14"/>
        </w:rPr>
        <w:t xml:space="preserve"> </w:t>
      </w:r>
      <w:r w:rsidRPr="001F4F70">
        <w:rPr>
          <w:rStyle w:val="StyleUnderline"/>
        </w:rPr>
        <w:t xml:space="preserve">and </w:t>
      </w:r>
      <w:r w:rsidRPr="001F4F70">
        <w:rPr>
          <w:rStyle w:val="Emphasis"/>
        </w:rPr>
        <w:t>less vigorous</w:t>
      </w:r>
      <w:r w:rsidRPr="001F4F70">
        <w:rPr>
          <w:sz w:val="14"/>
        </w:rPr>
        <w:t>.</w:t>
      </w:r>
    </w:p>
    <w:p w14:paraId="57D5DB67" w14:textId="77777777" w:rsidR="00E27794" w:rsidRPr="001F4F70" w:rsidRDefault="00E27794" w:rsidP="00E27794">
      <w:pPr>
        <w:rPr>
          <w:sz w:val="14"/>
        </w:rPr>
      </w:pPr>
      <w:r w:rsidRPr="001F4F70">
        <w:rPr>
          <w:sz w:val="14"/>
        </w:rPr>
        <w:t>Third, the lockdown has exacerbated both intimate partner abuse and child abuse while making it harder to detect both. Schoolteachers often spot and report signs of child abuse, for example, but that is less likely to happen when kids aren’t physically in class. Chronic abuse has serious emotional consequences for its victims, and the longer the pandemic continues, the worse such problems will be. The result: The United States will have a higher-than-expected incidence of mental health problems in the future, which is both a tragedy for the victims and a further drain on U.S. power.</w:t>
      </w:r>
    </w:p>
    <w:p w14:paraId="424ED842" w14:textId="77777777" w:rsidR="00E27794" w:rsidRPr="001F4F70" w:rsidRDefault="00E27794" w:rsidP="00E27794">
      <w:pPr>
        <w:rPr>
          <w:sz w:val="14"/>
        </w:rPr>
      </w:pPr>
      <w:r w:rsidRPr="001F4F70">
        <w:rPr>
          <w:sz w:val="14"/>
        </w:rPr>
        <w:t>Fourth, although keeping public schools closed is necessary to get the virus under control, it will inevitably have a negative effect on learning and put American kids even further behind their foreign counterparts in terms of educational achievement. Once again, education everywhere has suffered as a result of COVID-19, but the damage will be greatest in countries that didn’t deal with it successfully and are still facing an escalating spiral of new cases. Sad to say, the United States is one of those countries.</w:t>
      </w:r>
    </w:p>
    <w:p w14:paraId="65CB2DA5" w14:textId="77777777" w:rsidR="00E27794" w:rsidRPr="001F4F70" w:rsidRDefault="00E27794" w:rsidP="00E27794">
      <w:pPr>
        <w:rPr>
          <w:sz w:val="14"/>
        </w:rPr>
      </w:pPr>
      <w:r w:rsidRPr="001F4F70">
        <w:rPr>
          <w:sz w:val="14"/>
        </w:rPr>
        <w:t xml:space="preserve">Fifth, higher </w:t>
      </w:r>
      <w:r w:rsidRPr="001F4F70">
        <w:rPr>
          <w:rStyle w:val="Emphasis"/>
        </w:rPr>
        <w:t>education</w:t>
      </w:r>
      <w:r w:rsidRPr="001F4F70">
        <w:rPr>
          <w:sz w:val="14"/>
        </w:rPr>
        <w:t xml:space="preserve"> </w:t>
      </w:r>
      <w:r w:rsidRPr="001F4F70">
        <w:rPr>
          <w:rStyle w:val="StyleUnderline"/>
        </w:rPr>
        <w:t xml:space="preserve">will take a </w:t>
      </w:r>
      <w:r w:rsidRPr="001F4F70">
        <w:rPr>
          <w:rStyle w:val="Emphasis"/>
        </w:rPr>
        <w:t>big hit</w:t>
      </w:r>
      <w:r w:rsidRPr="001F4F70">
        <w:rPr>
          <w:rStyle w:val="StyleUnderline"/>
        </w:rPr>
        <w:t>, too. America’s</w:t>
      </w:r>
      <w:r w:rsidRPr="001F4F70">
        <w:rPr>
          <w:sz w:val="14"/>
        </w:rPr>
        <w:t xml:space="preserve"> colleges and universities have been the world’s best for decades and a huge driver of innovation for the U.S. economy. They are suffering from the shutdown and especially from the loss of foreign students, who have been both a source of revenue and in the past a further engine of technological advancement. Although the Trump administration has reversed its ill-advised attempt to ban foreign students receiving only online education this fall, the poor U.S. response to the pandemic will lead some of the foreign students who used to come to the United States to pursue educational opportunities in countries where their health is not at risk and universities are open for normal operations. America has long benefited from so-called “brain gain” (i.e., talented foreigners who arrived in the country for college or graduate school and chose to remain, lending their talents to innovative U.S. companies); that benefit is likely to be smaller in the future. The longer America trails the world in dealing with COVID-19, the more damage it will suffer on this front as well.</w:t>
      </w:r>
    </w:p>
    <w:p w14:paraId="3EA312B2" w14:textId="77777777" w:rsidR="00E27794" w:rsidRPr="001F4F70" w:rsidRDefault="00E27794" w:rsidP="00E27794">
      <w:pPr>
        <w:rPr>
          <w:sz w:val="14"/>
        </w:rPr>
      </w:pPr>
      <w:r w:rsidRPr="001F4F70">
        <w:rPr>
          <w:sz w:val="14"/>
        </w:rPr>
        <w:t>Last but not least, the pandemic has not stopped women from bearing children, but many are now doing so in an atmosphere of enormous economic uncertainty and coronavirus-related stress. A growing body of research shows that maternal stress of all kinds has deleterious effects on fetal and early childhood development, with long-term consequences for a child’s physical well-being, cognitive abilities, emotional maturity, and overall life chances. Once again: These harmful effects are undoubtedly present in every country where the coronavirus has spread, but the damage will be greatest in countries where the virus has yet to be brought under control. That’s America.</w:t>
      </w:r>
    </w:p>
    <w:p w14:paraId="111104E4" w14:textId="77777777" w:rsidR="00E27794" w:rsidRPr="001F4F70" w:rsidRDefault="00E27794" w:rsidP="00E27794">
      <w:pPr>
        <w:rPr>
          <w:sz w:val="14"/>
        </w:rPr>
      </w:pPr>
      <w:r w:rsidRPr="001F4F70">
        <w:rPr>
          <w:sz w:val="14"/>
        </w:rPr>
        <w:t xml:space="preserve">The United States still has a number of important advantages compared with other major powers, including </w:t>
      </w:r>
      <w:r w:rsidRPr="001F4F70">
        <w:rPr>
          <w:rStyle w:val="StyleUnderline"/>
          <w:highlight w:val="cyan"/>
        </w:rPr>
        <w:t>abundant</w:t>
      </w:r>
      <w:r w:rsidRPr="001F4F70">
        <w:rPr>
          <w:rStyle w:val="StyleUnderline"/>
        </w:rPr>
        <w:t xml:space="preserve"> </w:t>
      </w:r>
      <w:r w:rsidRPr="001F4F70">
        <w:rPr>
          <w:rStyle w:val="Emphasis"/>
        </w:rPr>
        <w:t xml:space="preserve">natural </w:t>
      </w:r>
      <w:r w:rsidRPr="001F4F70">
        <w:rPr>
          <w:rStyle w:val="Emphasis"/>
          <w:highlight w:val="cyan"/>
        </w:rPr>
        <w:t>resources</w:t>
      </w:r>
      <w:r w:rsidRPr="001F4F70">
        <w:rPr>
          <w:sz w:val="14"/>
        </w:rPr>
        <w:t xml:space="preserve">, </w:t>
      </w:r>
      <w:r w:rsidRPr="001F4F70">
        <w:rPr>
          <w:rStyle w:val="StyleUnderline"/>
        </w:rPr>
        <w:t>a</w:t>
      </w:r>
      <w:r w:rsidRPr="001F4F70">
        <w:rPr>
          <w:sz w:val="14"/>
        </w:rPr>
        <w:t xml:space="preserve"> still </w:t>
      </w:r>
      <w:r w:rsidRPr="001F4F70">
        <w:rPr>
          <w:rStyle w:val="Emphasis"/>
        </w:rPr>
        <w:t>innovative economy</w:t>
      </w:r>
      <w:r w:rsidRPr="001F4F70">
        <w:rPr>
          <w:sz w:val="14"/>
        </w:rPr>
        <w:t xml:space="preserve">, temperate climate (at least so far), </w:t>
      </w:r>
      <w:r w:rsidRPr="001F4F70">
        <w:rPr>
          <w:rStyle w:val="StyleUnderline"/>
          <w:highlight w:val="cyan"/>
        </w:rPr>
        <w:t>and a</w:t>
      </w:r>
      <w:r w:rsidRPr="001F4F70">
        <w:rPr>
          <w:rStyle w:val="StyleUnderline"/>
        </w:rPr>
        <w:t xml:space="preserve">n extremely </w:t>
      </w:r>
      <w:r w:rsidRPr="001F4F70">
        <w:rPr>
          <w:rStyle w:val="StyleUnderline"/>
          <w:highlight w:val="cyan"/>
        </w:rPr>
        <w:t>favorable</w:t>
      </w:r>
      <w:r w:rsidRPr="001F4F70">
        <w:rPr>
          <w:rStyle w:val="StyleUnderline"/>
        </w:rPr>
        <w:t xml:space="preserve"> geopolitical </w:t>
      </w:r>
      <w:r w:rsidRPr="001F4F70">
        <w:rPr>
          <w:rStyle w:val="StyleUnderline"/>
          <w:highlight w:val="cyan"/>
        </w:rPr>
        <w:t>location</w:t>
      </w:r>
      <w:r w:rsidRPr="001F4F70">
        <w:rPr>
          <w:sz w:val="14"/>
        </w:rPr>
        <w:t xml:space="preserve">. Those qualities </w:t>
      </w:r>
      <w:r w:rsidRPr="001F4F70">
        <w:rPr>
          <w:rStyle w:val="StyleUnderline"/>
          <w:highlight w:val="cyan"/>
        </w:rPr>
        <w:t>make</w:t>
      </w:r>
      <w:r w:rsidRPr="001F4F70">
        <w:rPr>
          <w:sz w:val="14"/>
        </w:rPr>
        <w:t xml:space="preserve"> long-term </w:t>
      </w:r>
      <w:r w:rsidRPr="001F4F70">
        <w:rPr>
          <w:rStyle w:val="StyleUnderline"/>
          <w:highlight w:val="cyan"/>
        </w:rPr>
        <w:t>success</w:t>
      </w:r>
      <w:r w:rsidRPr="001F4F70">
        <w:rPr>
          <w:sz w:val="14"/>
        </w:rPr>
        <w:t xml:space="preserve"> </w:t>
      </w:r>
      <w:r w:rsidRPr="001F4F70">
        <w:rPr>
          <w:rStyle w:val="Emphasis"/>
        </w:rPr>
        <w:t xml:space="preserve">more </w:t>
      </w:r>
      <w:r w:rsidRPr="001F4F70">
        <w:rPr>
          <w:rStyle w:val="Emphasis"/>
          <w:highlight w:val="cyan"/>
        </w:rPr>
        <w:t>likely</w:t>
      </w:r>
      <w:r w:rsidRPr="001F4F70">
        <w:rPr>
          <w:sz w:val="14"/>
          <w:highlight w:val="cyan"/>
        </w:rPr>
        <w:t xml:space="preserve"> </w:t>
      </w:r>
      <w:r w:rsidRPr="001F4F70">
        <w:rPr>
          <w:rStyle w:val="StyleUnderline"/>
          <w:highlight w:val="cyan"/>
        </w:rPr>
        <w:t xml:space="preserve">but </w:t>
      </w:r>
      <w:r w:rsidRPr="001F4F70">
        <w:rPr>
          <w:rStyle w:val="Emphasis"/>
          <w:highlight w:val="cyan"/>
        </w:rPr>
        <w:t>do not guarantee it</w:t>
      </w:r>
      <w:r w:rsidRPr="001F4F70">
        <w:rPr>
          <w:sz w:val="14"/>
        </w:rPr>
        <w:t xml:space="preserve">. </w:t>
      </w:r>
      <w:r w:rsidRPr="001F4F70">
        <w:rPr>
          <w:rStyle w:val="StyleUnderline"/>
        </w:rPr>
        <w:t>The</w:t>
      </w:r>
      <w:r w:rsidRPr="001F4F70">
        <w:rPr>
          <w:sz w:val="14"/>
        </w:rPr>
        <w:t xml:space="preserve"> </w:t>
      </w:r>
      <w:r w:rsidRPr="001F4F70">
        <w:rPr>
          <w:rStyle w:val="StyleUnderline"/>
        </w:rPr>
        <w:t>country</w:t>
      </w:r>
      <w:r w:rsidRPr="001F4F70">
        <w:rPr>
          <w:sz w:val="14"/>
        </w:rPr>
        <w:t xml:space="preserve"> also </w:t>
      </w:r>
      <w:r w:rsidRPr="001F4F70">
        <w:rPr>
          <w:rStyle w:val="StyleUnderline"/>
        </w:rPr>
        <w:t>faces</w:t>
      </w:r>
      <w:r w:rsidRPr="001F4F70">
        <w:rPr>
          <w:sz w:val="14"/>
        </w:rPr>
        <w:t xml:space="preserve"> a number of serious </w:t>
      </w:r>
      <w:r w:rsidRPr="001F4F70">
        <w:rPr>
          <w:rStyle w:val="Emphasis"/>
        </w:rPr>
        <w:t>rivals</w:t>
      </w:r>
      <w:r w:rsidRPr="001F4F70">
        <w:rPr>
          <w:rStyle w:val="StyleUnderline"/>
        </w:rPr>
        <w:t>—</w:t>
      </w:r>
      <w:r w:rsidRPr="001F4F70">
        <w:rPr>
          <w:sz w:val="14"/>
        </w:rPr>
        <w:t xml:space="preserve">most </w:t>
      </w:r>
      <w:r w:rsidRPr="001F4F70">
        <w:rPr>
          <w:rStyle w:val="Emphasis"/>
        </w:rPr>
        <w:t>notably</w:t>
      </w:r>
      <w:r w:rsidRPr="001F4F70">
        <w:rPr>
          <w:sz w:val="14"/>
        </w:rPr>
        <w:t xml:space="preserve"> a still rising </w:t>
      </w:r>
      <w:r w:rsidRPr="001F4F70">
        <w:rPr>
          <w:rStyle w:val="Emphasis"/>
        </w:rPr>
        <w:t>China</w:t>
      </w:r>
      <w:r w:rsidRPr="001F4F70">
        <w:rPr>
          <w:sz w:val="14"/>
        </w:rPr>
        <w:t xml:space="preserve">—but recent decades suggest that </w:t>
      </w:r>
      <w:r w:rsidRPr="001F4F70">
        <w:rPr>
          <w:rStyle w:val="StyleUnderline"/>
        </w:rPr>
        <w:t>Americans</w:t>
      </w:r>
      <w:r w:rsidRPr="001F4F70">
        <w:rPr>
          <w:sz w:val="14"/>
        </w:rPr>
        <w:t xml:space="preserve"> remain their own worst enemy</w:t>
      </w:r>
      <w:r w:rsidRPr="001F4F70">
        <w:rPr>
          <w:rStyle w:val="StyleUnderline"/>
        </w:rPr>
        <w:t>.</w:t>
      </w:r>
      <w:r w:rsidRPr="001F4F70">
        <w:rPr>
          <w:sz w:val="14"/>
        </w:rPr>
        <w:t xml:space="preserve"> Trump didn’t deliberately and consciously set out to ruin the United States—and torpedo his own chances for reelection—he just couldn’t help himself. It is the rest of us—and especially our children and grandchildren—who will suffer the consequences.</w:t>
      </w:r>
    </w:p>
    <w:p w14:paraId="6175D896" w14:textId="77777777" w:rsidR="00FE2D95" w:rsidRPr="000005B4" w:rsidRDefault="00FE2D95" w:rsidP="00FE2D95">
      <w:pPr>
        <w:rPr>
          <w:sz w:val="16"/>
        </w:rPr>
      </w:pPr>
    </w:p>
    <w:p w14:paraId="0102CE22" w14:textId="77777777" w:rsidR="00FE2D95" w:rsidRDefault="00FE2D95" w:rsidP="00FE2D95">
      <w:pPr>
        <w:pStyle w:val="Heading3"/>
      </w:pPr>
      <w:r>
        <w:lastRenderedPageBreak/>
        <w:t>AT Pursuit Inevitable</w:t>
      </w:r>
    </w:p>
    <w:p w14:paraId="63AAA772" w14:textId="77777777" w:rsidR="00FE2D95" w:rsidRDefault="00FE2D95" w:rsidP="00FE2D95">
      <w:pPr>
        <w:pStyle w:val="Heading4"/>
      </w:pPr>
      <w:r>
        <w:t xml:space="preserve">Restraint is possible. There’s a </w:t>
      </w:r>
      <w:r w:rsidRPr="00FB7EEF">
        <w:rPr>
          <w:u w:val="single"/>
        </w:rPr>
        <w:t>unique window</w:t>
      </w:r>
      <w:r>
        <w:t xml:space="preserve"> for it to take root </w:t>
      </w:r>
    </w:p>
    <w:p w14:paraId="24E6A9FE" w14:textId="77777777" w:rsidR="00FE2D95" w:rsidRPr="00FB7EEF" w:rsidRDefault="00FE2D95" w:rsidP="00FE2D95">
      <w:r>
        <w:t xml:space="preserve">David </w:t>
      </w:r>
      <w:r w:rsidRPr="00DD11B3">
        <w:rPr>
          <w:rStyle w:val="Style13ptBold"/>
        </w:rPr>
        <w:t>Broder 22</w:t>
      </w:r>
      <w:r>
        <w:t>, PhD, Interim Director of the Brady-Johnson Program in Grand Strategy and Lecturer in History at Yale, 12/20/2022, "American Hegemony Is Morally Bankrupt. We Need a Just Alternative,"  https://jacobin.com/2022/12/leftist-foreign-policy-restraint-strategy-ukraine-war</w:t>
      </w:r>
    </w:p>
    <w:p w14:paraId="40143197" w14:textId="77777777" w:rsidR="00FE2D95" w:rsidRPr="000005B4" w:rsidRDefault="00FE2D95" w:rsidP="00FE2D95">
      <w:pPr>
        <w:rPr>
          <w:u w:val="single"/>
        </w:rPr>
      </w:pPr>
      <w:r w:rsidRPr="000005B4">
        <w:rPr>
          <w:sz w:val="16"/>
        </w:rPr>
        <w:t xml:space="preserve">As one would imagine, Packer’s essay caused a stir, if not a visceral loathing, among restrainers (the term du jour for anti-interventionists). But as historian Samuel Moyn tweeted, Packer’s essay — while gilding liberal internationalism for a rehabilitation of American primacy — reflected the reality that the old order cannot return after the war on terror, “that </w:t>
      </w:r>
      <w:r w:rsidRPr="00DD11B3">
        <w:rPr>
          <w:rStyle w:val="StyleUnderline"/>
        </w:rPr>
        <w:t>a militarism-first option of liberal warmongers can’t simply be revived</w:t>
      </w:r>
      <w:r w:rsidRPr="000005B4">
        <w:rPr>
          <w:sz w:val="16"/>
        </w:rPr>
        <w:t>.”</w:t>
      </w:r>
      <w:r w:rsidRPr="00351BA9">
        <w:rPr>
          <w:sz w:val="12"/>
        </w:rPr>
        <w:t>¶</w:t>
      </w:r>
      <w:r w:rsidRPr="000005B4">
        <w:rPr>
          <w:sz w:val="12"/>
        </w:rPr>
        <w:t xml:space="preserve"> </w:t>
      </w:r>
      <w:r w:rsidRPr="000005B4">
        <w:rPr>
          <w:sz w:val="16"/>
        </w:rPr>
        <w:t xml:space="preserve">Moreover, </w:t>
      </w:r>
      <w:r w:rsidRPr="00DD11B3">
        <w:rPr>
          <w:rStyle w:val="StyleUnderline"/>
        </w:rPr>
        <w:t>military options that characterized the war on terror are</w:t>
      </w:r>
      <w:r w:rsidRPr="000005B4">
        <w:rPr>
          <w:sz w:val="16"/>
        </w:rPr>
        <w:t xml:space="preserve"> currently </w:t>
      </w:r>
      <w:r w:rsidRPr="00DD11B3">
        <w:rPr>
          <w:rStyle w:val="StyleUnderline"/>
        </w:rPr>
        <w:t>off the table</w:t>
      </w:r>
      <w:r w:rsidRPr="000005B4">
        <w:rPr>
          <w:sz w:val="16"/>
        </w:rPr>
        <w:t xml:space="preserve">: </w:t>
      </w:r>
      <w:r w:rsidRPr="00DD11B3">
        <w:rPr>
          <w:rStyle w:val="StyleUnderline"/>
        </w:rPr>
        <w:t>preemptive invasion — and occupation — of sovereign nations, nation-building in the Middle East, unipolar dominance</w:t>
      </w:r>
      <w:r w:rsidRPr="000005B4">
        <w:rPr>
          <w:sz w:val="16"/>
        </w:rPr>
        <w:t xml:space="preserve"> by the United States, </w:t>
      </w:r>
      <w:r w:rsidRPr="00DD11B3">
        <w:rPr>
          <w:rStyle w:val="StyleUnderline"/>
        </w:rPr>
        <w:t>etc</w:t>
      </w:r>
      <w:r w:rsidRPr="000005B4">
        <w:rPr>
          <w:sz w:val="16"/>
        </w:rPr>
        <w:t xml:space="preserve">. Due in part to the work of journalists like Azmat Khan, </w:t>
      </w:r>
      <w:r w:rsidRPr="00DD11B3">
        <w:rPr>
          <w:rStyle w:val="StyleUnderline"/>
        </w:rPr>
        <w:t>drone strikes have decreased dramatically</w:t>
      </w:r>
      <w:r w:rsidRPr="000005B4">
        <w:rPr>
          <w:sz w:val="16"/>
        </w:rPr>
        <w:t xml:space="preserve"> during the presidency of Joe Biden. </w:t>
      </w:r>
      <w:r w:rsidRPr="00DD11B3">
        <w:rPr>
          <w:rStyle w:val="StyleUnderline"/>
        </w:rPr>
        <w:t>Elements of restraint are also evident in</w:t>
      </w:r>
      <w:r w:rsidRPr="000005B4">
        <w:rPr>
          <w:sz w:val="16"/>
        </w:rPr>
        <w:t xml:space="preserve"> the </w:t>
      </w:r>
      <w:r w:rsidRPr="00DD11B3">
        <w:rPr>
          <w:rStyle w:val="StyleUnderline"/>
        </w:rPr>
        <w:t>Biden</w:t>
      </w:r>
      <w:r w:rsidRPr="000005B4">
        <w:rPr>
          <w:sz w:val="16"/>
        </w:rPr>
        <w:t xml:space="preserve"> administration</w:t>
      </w:r>
      <w:r w:rsidRPr="00DD11B3">
        <w:rPr>
          <w:rStyle w:val="StyleUnderline"/>
        </w:rPr>
        <w:t>’s</w:t>
      </w:r>
      <w:r w:rsidRPr="000005B4">
        <w:rPr>
          <w:sz w:val="16"/>
        </w:rPr>
        <w:t xml:space="preserve"> </w:t>
      </w:r>
      <w:r w:rsidRPr="00DD11B3">
        <w:rPr>
          <w:rStyle w:val="StyleUnderline"/>
        </w:rPr>
        <w:t>policy toward Ukraine</w:t>
      </w:r>
      <w:r w:rsidRPr="000005B4">
        <w:rPr>
          <w:sz w:val="16"/>
        </w:rPr>
        <w:t xml:space="preserve">. Ostensibly motivated by fear of nuclear escalation, </w:t>
      </w:r>
      <w:r w:rsidRPr="00DD11B3">
        <w:rPr>
          <w:rStyle w:val="StyleUnderline"/>
        </w:rPr>
        <w:t>Biden has rejected “New Cold War” hawks’ calls for a no-fly zone</w:t>
      </w:r>
      <w:r w:rsidRPr="000005B4">
        <w:rPr>
          <w:sz w:val="16"/>
        </w:rPr>
        <w:t xml:space="preserve">, sending certain high-tech weapons to Ukraine, and the prospect of a direct US intervention in Ukraine. In dealing with great or failed states, </w:t>
      </w:r>
      <w:r w:rsidRPr="00DD11B3">
        <w:rPr>
          <w:rStyle w:val="StyleUnderline"/>
        </w:rPr>
        <w:t>Biden is operating in the shadow of the US inability to remake the world,</w:t>
      </w:r>
      <w:r w:rsidRPr="000005B4">
        <w:rPr>
          <w:sz w:val="16"/>
        </w:rPr>
        <w:t xml:space="preserve"> even as many national security figures wish this wasn’t so.</w:t>
      </w:r>
      <w:r w:rsidRPr="00351BA9">
        <w:rPr>
          <w:sz w:val="12"/>
        </w:rPr>
        <w:t>¶</w:t>
      </w:r>
      <w:r w:rsidRPr="000005B4">
        <w:rPr>
          <w:sz w:val="12"/>
        </w:rPr>
        <w:t xml:space="preserve"> </w:t>
      </w:r>
      <w:r w:rsidRPr="00DD11B3">
        <w:rPr>
          <w:rStyle w:val="StyleUnderline"/>
        </w:rPr>
        <w:t>Alone or in their aggregate, these new realities do not comprise a foreign policy of restraint</w:t>
      </w:r>
      <w:r w:rsidRPr="000005B4">
        <w:rPr>
          <w:sz w:val="16"/>
        </w:rPr>
        <w:t>. Restraint must be instrumentalized for a new US foreign policy — it is not the end in and of itself. As the war in Ukraine continues with no foreseeable end in sight, it provides restrainers with the means to envision and implement a postwar vision for the world. Restrainers must be critical of efforts to expand US power in the short term (for instance, a blank check to the Pentagon to fight the war), but must also look to build an affirmative vision that relies upon international collaboration to reprioritize national security threats (around issues such as climate change, migration and refugee policy, poverty, and global health); deter imperial adventures by great powers; and demilitarize the landscape of foreign policy options once the war ends.</w:t>
      </w:r>
      <w:r w:rsidRPr="00351BA9">
        <w:rPr>
          <w:sz w:val="12"/>
        </w:rPr>
        <w:t>¶</w:t>
      </w:r>
      <w:r w:rsidRPr="000005B4">
        <w:rPr>
          <w:sz w:val="12"/>
        </w:rPr>
        <w:t xml:space="preserve"> </w:t>
      </w:r>
      <w:r w:rsidRPr="000005B4">
        <w:rPr>
          <w:sz w:val="16"/>
        </w:rPr>
        <w:t>But first, what is restraint? Restrainers are often forced to defend their positions against liberal internationalists. The supposed clarity of liberal internationalism — support for global liberty and freedom achieved through military force and economic might, and buttressed by the inherent exceptionalism of the United States as a democratic superpower — is juxtaposed with the supposed murkiness of “restraint” as a category or term. Restraint can be defined in many ways, but as a heuristic, it is often reduced to the idea of pulling back from the world stage — and is pilloried as a synonym for “isolationism,” an even more loaded term.</w:t>
      </w:r>
      <w:r w:rsidRPr="00351BA9">
        <w:rPr>
          <w:sz w:val="12"/>
        </w:rPr>
        <w:t>¶</w:t>
      </w:r>
      <w:r w:rsidRPr="000005B4">
        <w:rPr>
          <w:sz w:val="12"/>
        </w:rPr>
        <w:t xml:space="preserve"> </w:t>
      </w:r>
      <w:r w:rsidRPr="000005B4">
        <w:rPr>
          <w:sz w:val="16"/>
        </w:rPr>
        <w:t>In addition to the capaciousness of restraint, other factors hobble its proponents. Restraint has yet to be tested as a basis for US national security. Restraint is not codified in institutions of foreign-policy making in the United States — quite the contrary. Restrainers also disagree on the ends of restraint. Some restrainers are nationalists and fiscal hawks who believe that monies spent abroad fighting monsters, to paraphrase John Quincy Adams, impair US business interests and free trade, and raise debts and tax rates. These restrainers are less concerned with matters of international justice. Other restrainers are self-described realists focused on “offshore balancing,” who seek spheres of influence akin to the Congress of Vienna following the Napoleonic Wars.</w:t>
      </w:r>
      <w:r w:rsidRPr="00351BA9">
        <w:rPr>
          <w:sz w:val="12"/>
        </w:rPr>
        <w:t>¶</w:t>
      </w:r>
      <w:r w:rsidRPr="000005B4">
        <w:rPr>
          <w:sz w:val="12"/>
        </w:rPr>
        <w:t xml:space="preserve"> </w:t>
      </w:r>
      <w:r w:rsidRPr="000005B4">
        <w:rPr>
          <w:sz w:val="16"/>
        </w:rPr>
        <w:t xml:space="preserve">Progressive or left-wing </w:t>
      </w:r>
      <w:r w:rsidRPr="00DD11B3">
        <w:rPr>
          <w:rStyle w:val="StyleUnderline"/>
        </w:rPr>
        <w:t>restrainers</w:t>
      </w:r>
      <w:r w:rsidRPr="000005B4">
        <w:rPr>
          <w:sz w:val="16"/>
        </w:rPr>
        <w:t xml:space="preserve">, like myself, </w:t>
      </w:r>
      <w:r w:rsidRPr="00DD11B3">
        <w:rPr>
          <w:rStyle w:val="StyleUnderline"/>
        </w:rPr>
        <w:t>believe in a demilitarized world determined by international cooperation on issues outside of military competition (poverty, health, climate, for example), that can limit conflagrations between great</w:t>
      </w:r>
      <w:r w:rsidRPr="000005B4">
        <w:rPr>
          <w:sz w:val="16"/>
        </w:rPr>
        <w:t xml:space="preserve"> and small </w:t>
      </w:r>
      <w:r w:rsidRPr="00DD11B3">
        <w:rPr>
          <w:rStyle w:val="StyleUnderline"/>
        </w:rPr>
        <w:t>powers</w:t>
      </w:r>
      <w:r w:rsidRPr="000005B4">
        <w:rPr>
          <w:sz w:val="16"/>
        </w:rPr>
        <w:t>. Some progressive restrainers have faith in cooperation among member states of the United Nations through proposed forums like a “Summit of the Future,” which they believe can spearhead international comity.</w:t>
      </w:r>
      <w:r w:rsidRPr="00351BA9">
        <w:rPr>
          <w:sz w:val="12"/>
        </w:rPr>
        <w:t>¶</w:t>
      </w:r>
      <w:r w:rsidRPr="000005B4">
        <w:rPr>
          <w:sz w:val="12"/>
        </w:rPr>
        <w:t xml:space="preserve"> </w:t>
      </w:r>
      <w:r w:rsidRPr="000005B4">
        <w:rPr>
          <w:sz w:val="16"/>
        </w:rPr>
        <w:t>These divides within the restraint camp are real, but have too often been hyperbolized, deployed to create caricatures or straw men in service of jingoism. Liberal internationalism struggles with its own contradictions — for example, relying on undemocratic means (military force) to create ostensibly more democratic ends (liberal democratic societies) — but these fissures have not hamstrung the salience of its policies.</w:t>
      </w:r>
      <w:r w:rsidRPr="00351BA9">
        <w:rPr>
          <w:sz w:val="12"/>
        </w:rPr>
        <w:t>¶</w:t>
      </w:r>
      <w:r w:rsidRPr="000005B4">
        <w:rPr>
          <w:sz w:val="12"/>
        </w:rPr>
        <w:t xml:space="preserve"> </w:t>
      </w:r>
      <w:r w:rsidRPr="000005B4">
        <w:rPr>
          <w:sz w:val="16"/>
        </w:rPr>
        <w:t>This is because liberal internationalism became normative, even naturalized among foreign policy elites during World War II and into the Cold War. As historian Stephen Wertheim has written, US foreign-policy makers made a conscious choice to pursue primacy during World War II — and the Allied victory allowed them to sell their vision to the public. Except for brief moments, such as in the immediate postwar period and the late 1960s and early 1970s, restrainers in US foreign policy have occupied the minority position. The totalizing fear of Soviet dominance or Islamic terrorism conjured unfulfilled panics about the demise of freedom and democracy. Amid an unstable world and an era of permanent national emergency, the use of military force to prevent illiberalism and ensure American interests became an all too convenient, and easily available, option.</w:t>
      </w:r>
      <w:r w:rsidRPr="00351BA9">
        <w:rPr>
          <w:sz w:val="12"/>
        </w:rPr>
        <w:t>¶</w:t>
      </w:r>
      <w:r w:rsidRPr="000005B4">
        <w:rPr>
          <w:sz w:val="12"/>
        </w:rPr>
        <w:t xml:space="preserve"> </w:t>
      </w:r>
      <w:r w:rsidRPr="000005B4">
        <w:rPr>
          <w:sz w:val="16"/>
        </w:rPr>
        <w:t>But restraint will not thrive simply as the critique or opposition to liberal hegemony. Restraint cannot be reactive and defensive, seeking out assorted hawks to lampoon online or in print. That is too easy. Restraint must also not be the corollary to military withdrawal following imperial misadventure — its resonance cannot lie waiting for America to make mistakes abroad, for empire’s excesses to be revealed. Such was the case with the withdrawal of United States from Vietnam in the 1970s, or Afghanistan in 2021.</w:t>
      </w:r>
      <w:r w:rsidRPr="00351BA9">
        <w:rPr>
          <w:sz w:val="12"/>
        </w:rPr>
        <w:t>¶</w:t>
      </w:r>
      <w:r w:rsidRPr="000005B4">
        <w:rPr>
          <w:sz w:val="12"/>
        </w:rPr>
        <w:t xml:space="preserve"> </w:t>
      </w:r>
      <w:r w:rsidRPr="000005B4">
        <w:rPr>
          <w:sz w:val="16"/>
        </w:rPr>
        <w:t xml:space="preserve">As Emma Ashford has argued, restrainers must be forward-looking. They must build an alternative strategy to liberal internationalism that is codified around principles of universal equity; freedom from foreign interference, coercion, and invasion; global collaboration across wealthy and poor nations; and international institutions that provide checks and balances on military spending. In a time of multiple serious dangers — imperial war in </w:t>
      </w:r>
      <w:r w:rsidRPr="000005B4">
        <w:rPr>
          <w:sz w:val="16"/>
        </w:rPr>
        <w:lastRenderedPageBreak/>
        <w:t>Ukraine, autocrats flourishing in the Global North and Global South, the catastrophe of climate change, the unattended failures of the global response to COVID-19 — the temptation will be to adopt familiar paradigms that harken back to the Cold War.</w:t>
      </w:r>
      <w:r w:rsidRPr="00351BA9">
        <w:rPr>
          <w:sz w:val="12"/>
        </w:rPr>
        <w:t>¶</w:t>
      </w:r>
      <w:r w:rsidRPr="000005B4">
        <w:rPr>
          <w:sz w:val="12"/>
        </w:rPr>
        <w:t xml:space="preserve"> </w:t>
      </w:r>
      <w:r w:rsidRPr="000005B4">
        <w:rPr>
          <w:sz w:val="16"/>
        </w:rPr>
        <w:t xml:space="preserve">This appears to be what is happening now, with the rush to subsume all global issues under the framework of “great-power competition.” </w:t>
      </w:r>
      <w:r w:rsidRPr="00DD11B3">
        <w:rPr>
          <w:rStyle w:val="StyleUnderline"/>
        </w:rPr>
        <w:t>Restrainers must acknowledge this reality while mitigating its outcomes. They can highlight the multiple paths to achieve global cooperation, to prevent future Ukraine-like invasions, and to avoid turning Ukraine into a “Munich”</w:t>
      </w:r>
      <w:r w:rsidRPr="000005B4">
        <w:rPr>
          <w:sz w:val="16"/>
        </w:rPr>
        <w:t xml:space="preserve"> — an analogy and justification for preemptive invasions of nefarious regimes under a new US administration.</w:t>
      </w:r>
      <w:r w:rsidRPr="00351BA9">
        <w:rPr>
          <w:sz w:val="12"/>
        </w:rPr>
        <w:t>¶</w:t>
      </w:r>
      <w:r w:rsidRPr="000005B4">
        <w:rPr>
          <w:sz w:val="12"/>
        </w:rPr>
        <w:t xml:space="preserve"> </w:t>
      </w:r>
      <w:r w:rsidRPr="000005B4">
        <w:rPr>
          <w:sz w:val="16"/>
        </w:rPr>
        <w:t xml:space="preserve">If these suggestions seem utopian, I offer history as perspective. “One-world” cooperative, </w:t>
      </w:r>
      <w:r w:rsidRPr="00DD11B3">
        <w:rPr>
          <w:rStyle w:val="StyleUnderline"/>
        </w:rPr>
        <w:t>internationalist visions were commonplace in the early aftermath of World War II.</w:t>
      </w:r>
      <w:r w:rsidRPr="000005B4">
        <w:rPr>
          <w:sz w:val="16"/>
        </w:rPr>
        <w:t xml:space="preserve"> Ideas for sharing atomic secrets with the Soviet Union under the 1946 Acheson-Lilienthal report, or for a world federalist movement that reformed the United Nations to make the great powers more accountable to colonized nations, were discussed but never realized. Total war and atomic weapons broke open the realm of the possible in conducting world affairs. </w:t>
      </w:r>
      <w:r w:rsidRPr="00DD11B3">
        <w:rPr>
          <w:rStyle w:val="StyleUnderline"/>
        </w:rPr>
        <w:t>Given the transformative effects of the war in Ukraine on global issues</w:t>
      </w:r>
      <w:r w:rsidRPr="000005B4">
        <w:rPr>
          <w:sz w:val="16"/>
        </w:rPr>
        <w:t xml:space="preserve"> (on trade, oil, transatlantic relations), </w:t>
      </w:r>
      <w:r w:rsidRPr="00DD11B3">
        <w:rPr>
          <w:rStyle w:val="StyleUnderline"/>
        </w:rPr>
        <w:t>the conflict could create a similar moment in which new paths become possible</w:t>
      </w:r>
      <w:r w:rsidRPr="000005B4">
        <w:rPr>
          <w:sz w:val="16"/>
        </w:rPr>
        <w:t>.</w:t>
      </w:r>
      <w:r w:rsidRPr="00351BA9">
        <w:rPr>
          <w:sz w:val="12"/>
        </w:rPr>
        <w:t>¶</w:t>
      </w:r>
      <w:r w:rsidRPr="000005B4">
        <w:rPr>
          <w:sz w:val="12"/>
        </w:rPr>
        <w:t xml:space="preserve"> </w:t>
      </w:r>
      <w:r w:rsidRPr="000005B4">
        <w:rPr>
          <w:sz w:val="16"/>
        </w:rPr>
        <w:t>It is true that the political climate in the United States has stifled a discussion about the future, of what is acceptable discourse on war. The shock of the invasion, and the durability of Ukrainian resistance to the Russian military, propelled public support for the war. An honest conversation about a long-term commitment to Ukraine got lost in the process. The hand-wringing and fallout from the Congressional Progressive Caucus letter to President Biden, which called for a relatively anodyne series of policies that largely echoed the administration’s line on Ukraine, further testified to the caliber of debate about the war’s future. These factors have no doubt stymied restrainers’ agenda.</w:t>
      </w:r>
      <w:r w:rsidRPr="00351BA9">
        <w:rPr>
          <w:sz w:val="12"/>
        </w:rPr>
        <w:t>¶</w:t>
      </w:r>
      <w:r w:rsidRPr="000005B4">
        <w:rPr>
          <w:sz w:val="12"/>
        </w:rPr>
        <w:t xml:space="preserve"> </w:t>
      </w:r>
      <w:r w:rsidRPr="000005B4">
        <w:rPr>
          <w:sz w:val="16"/>
        </w:rPr>
        <w:t xml:space="preserve">But </w:t>
      </w:r>
      <w:r w:rsidRPr="00DD11B3">
        <w:rPr>
          <w:rStyle w:val="StyleUnderline"/>
        </w:rPr>
        <w:t>restrainers are a more visible, organized bloc than at any time in recent memory</w:t>
      </w:r>
      <w:r w:rsidRPr="000005B4">
        <w:rPr>
          <w:sz w:val="16"/>
        </w:rPr>
        <w:t xml:space="preserve">. </w:t>
      </w:r>
      <w:r w:rsidRPr="00DD11B3">
        <w:rPr>
          <w:rStyle w:val="StyleUnderline"/>
        </w:rPr>
        <w:t>Restrainers have homes in academia and at various think tanks</w:t>
      </w:r>
      <w:r w:rsidRPr="000005B4">
        <w:rPr>
          <w:sz w:val="16"/>
        </w:rPr>
        <w:t xml:space="preserve">, not just the Quincy Institute for Responsible Statecraft, but also the Carnegie Endowment for International Peace and the Stimson Center. </w:t>
      </w:r>
      <w:r w:rsidRPr="00DD11B3">
        <w:rPr>
          <w:rStyle w:val="StyleUnderline"/>
        </w:rPr>
        <w:t>The fallout from the war on terror is still fresh in Americans’ minds, and when polled, Americans overall favor foreign policy retrenchment</w:t>
      </w:r>
      <w:r w:rsidRPr="000005B4">
        <w:rPr>
          <w:sz w:val="16"/>
        </w:rPr>
        <w:t xml:space="preserve">. </w:t>
      </w:r>
      <w:r w:rsidRPr="00DD11B3">
        <w:rPr>
          <w:rStyle w:val="StyleUnderline"/>
        </w:rPr>
        <w:t>Combined with the steps not taken by Biden to escalate the war, this atmosphere proves to be favorable to restraint.</w:t>
      </w:r>
    </w:p>
    <w:p w14:paraId="61BF5029" w14:textId="77777777" w:rsidR="00FE2D95" w:rsidRDefault="00FE2D95" w:rsidP="00FE2D95">
      <w:pPr>
        <w:pStyle w:val="Heading3"/>
      </w:pPr>
      <w:r>
        <w:lastRenderedPageBreak/>
        <w:t>AT Tech K2 Heg</w:t>
      </w:r>
    </w:p>
    <w:p w14:paraId="03731ABA" w14:textId="77777777" w:rsidR="00FE2D95" w:rsidRDefault="00FE2D95" w:rsidP="00FE2D95">
      <w:pPr>
        <w:pStyle w:val="Heading4"/>
      </w:pPr>
      <w:r>
        <w:t>No heg internal link—tons of other ways the US supports R&amp;D</w:t>
      </w:r>
    </w:p>
    <w:p w14:paraId="71D4FF46" w14:textId="77777777" w:rsidR="00FE2D95" w:rsidRPr="00DD11B3" w:rsidRDefault="00FE2D95" w:rsidP="00FE2D95">
      <w:pPr>
        <w:rPr>
          <w:rStyle w:val="Style13ptBold"/>
        </w:rPr>
      </w:pPr>
      <w:r w:rsidRPr="00DD11B3">
        <w:rPr>
          <w:rStyle w:val="Style13ptBold"/>
        </w:rPr>
        <w:t xml:space="preserve">Hughes 21 </w:t>
      </w:r>
      <w:r w:rsidRPr="00963B8B">
        <w:t>(Kent Hughes - Public Policy Fellow and Chief Economic and International Trade Advisor in the Office of the Director, CEO and President of the Woodrow Wilson International Center for Scholars. “The New Economy and U.S. Global Competitiveness.” KAD. March 2021. https://www.kas.de/documents/283221/283270/The+New+Economy+and+US+Global+Competitiveness.pdf/89a84838-1ab7-1310-6977-095ccce95521?version=1.0&amp;t=1615905263752)</w:t>
      </w:r>
    </w:p>
    <w:p w14:paraId="135218FE" w14:textId="77777777" w:rsidR="00FE2D95" w:rsidRPr="0053453E" w:rsidRDefault="00FE2D95" w:rsidP="00FE2D95">
      <w:pPr>
        <w:rPr>
          <w:sz w:val="16"/>
        </w:rPr>
      </w:pPr>
      <w:r w:rsidRPr="00CF5F0D">
        <w:rPr>
          <w:u w:val="single"/>
        </w:rPr>
        <w:t>Investing in R&amp;D is not new, and it will be an important element in new economy</w:t>
      </w:r>
      <w:r>
        <w:rPr>
          <w:u w:val="single"/>
        </w:rPr>
        <w:t xml:space="preserve"> </w:t>
      </w:r>
      <w:r w:rsidRPr="00CF5F0D">
        <w:rPr>
          <w:u w:val="single"/>
        </w:rPr>
        <w:t>competitiveness</w:t>
      </w:r>
      <w:r w:rsidRPr="00CF5F0D">
        <w:rPr>
          <w:sz w:val="16"/>
        </w:rPr>
        <w:t xml:space="preserve">. But supporting federal and university laboratories is not enough. The United States needs to look at the path from the laboratory to production for domestic and global markets. </w:t>
      </w:r>
      <w:r w:rsidRPr="00CF5F0D">
        <w:rPr>
          <w:u w:val="single"/>
        </w:rPr>
        <w:t>In addition to funding research at universities, national laboratories, and research</w:t>
      </w:r>
      <w:r>
        <w:rPr>
          <w:u w:val="single"/>
        </w:rPr>
        <w:t xml:space="preserve"> </w:t>
      </w:r>
      <w:r w:rsidRPr="00CF5F0D">
        <w:rPr>
          <w:u w:val="single"/>
        </w:rPr>
        <w:t xml:space="preserve">centers, </w:t>
      </w:r>
      <w:r w:rsidRPr="00DD11B3">
        <w:rPr>
          <w:rStyle w:val="StyleUnderline"/>
        </w:rPr>
        <w:t xml:space="preserve">the United States must also support the education of scientists, engineers, and skilled workers. </w:t>
      </w:r>
      <w:r w:rsidRPr="00CF5F0D">
        <w:rPr>
          <w:sz w:val="16"/>
        </w:rPr>
        <w:t xml:space="preserve">During the early 1980s, the U.S. often led the world in scientific break throughs, but often lagged in terms of turning ideas into competitive products. Students of innovation point to two hurdles that face every innovator. The challenge of moving from idea to product is often referred to as the Valley of Death. Taking the next step and taking production to a competitive scale is referred to as surmounting the Darwinian Sea. A combination of federal, state, and private support will help labs and single inventors to overcome both hurdles. The U.S. has taken some creative steps to foster innovation. Started by the Obama administration, the Manufacturing USA program now has some 16 public private partnerships focused on aspects of advanced manufacturing that range from 3-D printing to regenerative medicine. </w:t>
      </w:r>
      <w:r w:rsidRPr="00CF5F0D">
        <w:rPr>
          <w:u w:val="single"/>
        </w:rPr>
        <w:t>The</w:t>
      </w:r>
      <w:r>
        <w:rPr>
          <w:u w:val="single"/>
        </w:rPr>
        <w:t xml:space="preserve"> </w:t>
      </w:r>
      <w:r w:rsidRPr="00CF5F0D">
        <w:rPr>
          <w:u w:val="single"/>
        </w:rPr>
        <w:t>Departments of Defense and Energy provide much</w:t>
      </w:r>
      <w:r>
        <w:rPr>
          <w:u w:val="single"/>
        </w:rPr>
        <w:t xml:space="preserve"> </w:t>
      </w:r>
      <w:r w:rsidRPr="00CF5F0D">
        <w:rPr>
          <w:u w:val="single"/>
        </w:rPr>
        <w:t>of the public funding and choose topics that fit</w:t>
      </w:r>
      <w:r>
        <w:rPr>
          <w:u w:val="single"/>
        </w:rPr>
        <w:t xml:space="preserve"> </w:t>
      </w:r>
      <w:r w:rsidRPr="00CF5F0D">
        <w:rPr>
          <w:u w:val="single"/>
        </w:rPr>
        <w:t>their mission. The Department of Commerce also</w:t>
      </w:r>
      <w:r>
        <w:rPr>
          <w:u w:val="single"/>
        </w:rPr>
        <w:t xml:space="preserve"> </w:t>
      </w:r>
      <w:r w:rsidRPr="00CF5F0D">
        <w:rPr>
          <w:u w:val="single"/>
        </w:rPr>
        <w:t>supports manufacturing institutes but chooses</w:t>
      </w:r>
      <w:r>
        <w:rPr>
          <w:u w:val="single"/>
        </w:rPr>
        <w:t xml:space="preserve"> </w:t>
      </w:r>
      <w:r w:rsidRPr="00CF5F0D">
        <w:rPr>
          <w:u w:val="single"/>
        </w:rPr>
        <w:t>candidates from an open competition.</w:t>
      </w:r>
      <w:r w:rsidRPr="00CF5F0D">
        <w:rPr>
          <w:sz w:val="16"/>
        </w:rPr>
        <w:t xml:space="preserve"> In a recent competition focused on pharmaceuticals, the Department of Commerce identified five qualified candidates but could only fund one (ISA, 2020). By way of contrast, </w:t>
      </w:r>
      <w:r w:rsidRPr="00CF5F0D">
        <w:rPr>
          <w:u w:val="single"/>
        </w:rPr>
        <w:t>when China saw the U.S.</w:t>
      </w:r>
      <w:r>
        <w:rPr>
          <w:u w:val="single"/>
        </w:rPr>
        <w:t xml:space="preserve"> </w:t>
      </w:r>
      <w:r w:rsidRPr="00CF5F0D">
        <w:rPr>
          <w:u w:val="single"/>
        </w:rPr>
        <w:t>developing the manufacturing institutes, it quickly</w:t>
      </w:r>
      <w:r>
        <w:rPr>
          <w:u w:val="single"/>
        </w:rPr>
        <w:t xml:space="preserve"> </w:t>
      </w:r>
      <w:r w:rsidRPr="00CF5F0D">
        <w:rPr>
          <w:u w:val="single"/>
        </w:rPr>
        <w:t>created its own version. China now has 40 or more</w:t>
      </w:r>
      <w:r>
        <w:rPr>
          <w:u w:val="single"/>
        </w:rPr>
        <w:t xml:space="preserve"> </w:t>
      </w:r>
      <w:r w:rsidRPr="00CF5F0D">
        <w:rPr>
          <w:u w:val="single"/>
        </w:rPr>
        <w:t xml:space="preserve">similar institutes. </w:t>
      </w:r>
      <w:r w:rsidRPr="00CF5F0D">
        <w:rPr>
          <w:sz w:val="16"/>
        </w:rPr>
        <w:t xml:space="preserve">The Chinese example suggests </w:t>
      </w:r>
      <w:r w:rsidRPr="00DD11B3">
        <w:rPr>
          <w:rStyle w:val="StyleUnderline"/>
        </w:rPr>
        <w:t xml:space="preserve">the U.S. should pay close attention to the innovation initiatives around the world. </w:t>
      </w:r>
      <w:r w:rsidRPr="00CF5F0D">
        <w:rPr>
          <w:u w:val="single"/>
        </w:rPr>
        <w:t>In the Department of Commerce, the Foreign Commercial</w:t>
      </w:r>
      <w:r>
        <w:rPr>
          <w:u w:val="single"/>
        </w:rPr>
        <w:t xml:space="preserve"> </w:t>
      </w:r>
      <w:r w:rsidRPr="00CF5F0D">
        <w:rPr>
          <w:u w:val="single"/>
        </w:rPr>
        <w:t>Services promotes exports and economic opportunity for American companies and</w:t>
      </w:r>
      <w:r>
        <w:rPr>
          <w:u w:val="single"/>
        </w:rPr>
        <w:t xml:space="preserve"> </w:t>
      </w:r>
      <w:r w:rsidRPr="00CF5F0D">
        <w:rPr>
          <w:u w:val="single"/>
        </w:rPr>
        <w:t>workers overseas.</w:t>
      </w:r>
      <w:r w:rsidRPr="00CF5F0D">
        <w:rPr>
          <w:sz w:val="16"/>
        </w:rPr>
        <w:t xml:space="preserve"> U</w:t>
      </w:r>
      <w:r w:rsidRPr="00DD11B3">
        <w:rPr>
          <w:rStyle w:val="StyleUnderline"/>
        </w:rPr>
        <w:t xml:space="preserve">.S. could match that effort with a Foreign Technology Service that identifies innovations in products, processes, and institutions around the world. </w:t>
      </w:r>
      <w:r w:rsidRPr="00CF5F0D">
        <w:rPr>
          <w:sz w:val="16"/>
        </w:rPr>
        <w:t xml:space="preserve">After rejoining the Paris Accord, President Biden is expected to set goals for reducing harmful emissions. </w:t>
      </w:r>
      <w:r w:rsidRPr="00CF5F0D">
        <w:rPr>
          <w:u w:val="single"/>
        </w:rPr>
        <w:t>Meeting any ambitious goals will require research and development</w:t>
      </w:r>
      <w:r>
        <w:rPr>
          <w:u w:val="single"/>
        </w:rPr>
        <w:t xml:space="preserve"> </w:t>
      </w:r>
      <w:r w:rsidRPr="00CF5F0D">
        <w:rPr>
          <w:u w:val="single"/>
        </w:rPr>
        <w:t>coupled with the ability to put green innovations to work</w:t>
      </w:r>
      <w:r w:rsidRPr="00CF5F0D">
        <w:rPr>
          <w:sz w:val="16"/>
        </w:rPr>
        <w:t xml:space="preserve">. Facing an ever more competitive world, many students of innovation suggest that </w:t>
      </w:r>
      <w:r w:rsidRPr="00CF5F0D">
        <w:rPr>
          <w:u w:val="single"/>
        </w:rPr>
        <w:t>the</w:t>
      </w:r>
      <w:r>
        <w:rPr>
          <w:u w:val="single"/>
        </w:rPr>
        <w:t xml:space="preserve"> </w:t>
      </w:r>
      <w:r w:rsidRPr="00CF5F0D">
        <w:rPr>
          <w:u w:val="single"/>
        </w:rPr>
        <w:t>U.S. must pick priority areas for research</w:t>
      </w:r>
      <w:r w:rsidRPr="00CF5F0D">
        <w:rPr>
          <w:sz w:val="16"/>
        </w:rPr>
        <w:t xml:space="preserve">. Basic research can lead to unexpected but promising directions. At the same time, </w:t>
      </w:r>
      <w:r w:rsidRPr="00DD11B3">
        <w:rPr>
          <w:rStyle w:val="StyleUnderline"/>
        </w:rPr>
        <w:t xml:space="preserve">targeted research focusing on what next steps are needed in artificial intelligence or new materials for electronics will yield near-term dividends that help the U.S. maintain a competitive edge. </w:t>
      </w:r>
      <w:r w:rsidRPr="00CF5F0D">
        <w:rPr>
          <w:sz w:val="16"/>
        </w:rPr>
        <w:t>In an era of global companies and competing nations, the United States is likely to create incentives to translate innovations into domestic production and jobs. Like foreign policy, competitiveness policy starts at home. The Biden team can be expected to build on the reality and the sense that gains in productivity are widely shared.</w:t>
      </w:r>
    </w:p>
    <w:p w14:paraId="4F9585CA" w14:textId="77777777" w:rsidR="00FE2D95" w:rsidRDefault="00FE2D95" w:rsidP="00FE2D95">
      <w:pPr>
        <w:pStyle w:val="Heading3"/>
      </w:pPr>
      <w:r>
        <w:lastRenderedPageBreak/>
        <w:t>AT Heg S War</w:t>
      </w:r>
    </w:p>
    <w:p w14:paraId="363A7518" w14:textId="77777777" w:rsidR="00FE2D95" w:rsidRPr="009B2B2E" w:rsidRDefault="00FE2D95" w:rsidP="00FE2D95">
      <w:pPr>
        <w:pStyle w:val="Heading4"/>
      </w:pPr>
      <w:r w:rsidRPr="009B2B2E">
        <w:t xml:space="preserve">No leadership impact. </w:t>
      </w:r>
    </w:p>
    <w:p w14:paraId="7BAAE3F8" w14:textId="77777777" w:rsidR="00FE2D95" w:rsidRPr="009B2B2E" w:rsidRDefault="00FE2D95" w:rsidP="00FE2D95">
      <w:pPr>
        <w:rPr>
          <w:rFonts w:asciiTheme="minorHAnsi" w:hAnsiTheme="minorHAnsi" w:cstheme="minorHAnsi"/>
        </w:rPr>
      </w:pPr>
      <w:r w:rsidRPr="00DD11B3">
        <w:rPr>
          <w:rStyle w:val="Style13ptBold"/>
        </w:rPr>
        <w:t>Fettweis 20</w:t>
      </w:r>
      <w:r w:rsidRPr="009B2B2E">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9B2B2E">
        <w:rPr>
          <w:rFonts w:asciiTheme="minorHAnsi" w:hAnsiTheme="minorHAnsi" w:cstheme="minorHAnsi"/>
          <w:i/>
          <w:iCs/>
        </w:rPr>
        <w:t>A Dangerous World? Threat Perception and U.S. National Security</w:t>
      </w:r>
      <w:r w:rsidRPr="009B2B2E">
        <w:rPr>
          <w:rFonts w:asciiTheme="minorHAnsi" w:hAnsiTheme="minorHAnsi" w:cstheme="minorHAnsi"/>
        </w:rPr>
        <w:t xml:space="preserve">, </w:t>
      </w:r>
      <w:r w:rsidRPr="00DD11B3">
        <w:rPr>
          <w:rFonts w:asciiTheme="minorHAnsi" w:hAnsiTheme="minorHAnsi" w:cstheme="minorHAnsi"/>
        </w:rPr>
        <w:t>https://www.cato.org/publications/publications/delusions-danger-geopolitical-fear-indispensability-us-foreign-policy</w:t>
      </w:r>
      <w:r w:rsidRPr="009B2B2E">
        <w:rPr>
          <w:rFonts w:asciiTheme="minorHAnsi" w:hAnsiTheme="minorHAnsi" w:cstheme="minorHAnsi"/>
        </w:rPr>
        <w:t>)</w:t>
      </w:r>
    </w:p>
    <w:p w14:paraId="65F8A185" w14:textId="77777777" w:rsidR="00FE2D95" w:rsidRPr="002A48BB" w:rsidRDefault="00FE2D95" w:rsidP="00FE2D95">
      <w:pPr>
        <w:rPr>
          <w:rFonts w:asciiTheme="minorHAnsi" w:hAnsiTheme="minorHAnsi" w:cstheme="minorHAnsi"/>
          <w:sz w:val="16"/>
        </w:rPr>
      </w:pPr>
      <w:r w:rsidRPr="002A48BB">
        <w:rPr>
          <w:rFonts w:asciiTheme="minorHAnsi" w:hAnsiTheme="minorHAnsi" w:cstheme="minorHAnsi"/>
          <w:sz w:val="16"/>
        </w:rPr>
        <w:t xml:space="preserve">Like many believers, </w:t>
      </w:r>
      <w:r w:rsidRPr="00DD11B3">
        <w:rPr>
          <w:rStyle w:val="StyleUnderline"/>
        </w:rPr>
        <w:t>proponents of hegemonic stability theory base their view on faith alone</w:t>
      </w:r>
      <w:r w:rsidRPr="002A48BB">
        <w:rPr>
          <w:rFonts w:asciiTheme="minorHAnsi" w:hAnsiTheme="minorHAnsi" w:cstheme="minorHAnsi"/>
          <w:sz w:val="16"/>
        </w:rPr>
        <w:t xml:space="preserve">.41 </w:t>
      </w:r>
      <w:r w:rsidRPr="00DD11B3">
        <w:rPr>
          <w:rStyle w:val="StyleUnderline"/>
        </w:rPr>
        <w:t>There is precious little evidence to suggest that the United States is responsible for</w:t>
      </w:r>
      <w:r w:rsidRPr="002A48BB">
        <w:rPr>
          <w:rFonts w:asciiTheme="minorHAnsi" w:hAnsiTheme="minorHAnsi" w:cstheme="minorHAnsi"/>
          <w:sz w:val="16"/>
        </w:rPr>
        <w:t xml:space="preserve"> the </w:t>
      </w:r>
      <w:r w:rsidRPr="00DD11B3">
        <w:rPr>
          <w:rStyle w:val="StyleUnderline"/>
        </w:rPr>
        <w:t>pacific trends</w:t>
      </w:r>
      <w:r w:rsidRPr="002A48BB">
        <w:rPr>
          <w:rFonts w:asciiTheme="minorHAnsi" w:hAnsiTheme="minorHAnsi" w:cstheme="minorHAnsi"/>
          <w:sz w:val="16"/>
        </w:rPr>
        <w:t xml:space="preserve"> that have swept across the system. In fact, </w:t>
      </w:r>
      <w:r w:rsidRPr="00DD11B3">
        <w:rPr>
          <w:rStyle w:val="StyleUnderline"/>
        </w:rPr>
        <w:t>the world remained equally peaceful</w:t>
      </w:r>
      <w:r w:rsidRPr="002A48BB">
        <w:rPr>
          <w:rFonts w:asciiTheme="minorHAnsi" w:hAnsiTheme="minorHAnsi" w:cstheme="minorHAnsi"/>
          <w:sz w:val="16"/>
        </w:rPr>
        <w:t xml:space="preserve">, relatively speaking, </w:t>
      </w:r>
      <w:r w:rsidRPr="00DD11B3">
        <w:rPr>
          <w:rStyle w:val="StyleUnderline"/>
        </w:rPr>
        <w:t>while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cut its forces throughout the 1990s, as well as while it doubled its military spending in the first decade of the new century</w:t>
      </w:r>
      <w:r w:rsidRPr="002A48BB">
        <w:rPr>
          <w:rFonts w:asciiTheme="minorHAnsi" w:hAnsiTheme="minorHAnsi" w:cstheme="minorHAnsi"/>
          <w:sz w:val="16"/>
        </w:rPr>
        <w:t xml:space="preserve">.42 </w:t>
      </w:r>
      <w:r w:rsidRPr="00DD11B3">
        <w:rPr>
          <w:rStyle w:val="StyleUnderline"/>
        </w:rPr>
        <w:t>Complex statistical methods</w:t>
      </w:r>
      <w:r w:rsidRPr="002A48BB">
        <w:rPr>
          <w:rFonts w:asciiTheme="minorHAnsi" w:hAnsiTheme="minorHAnsi" w:cstheme="minorHAnsi"/>
          <w:sz w:val="16"/>
        </w:rPr>
        <w:t xml:space="preserve"> should not be needed to </w:t>
      </w:r>
      <w:r w:rsidRPr="00DD11B3">
        <w:rPr>
          <w:rStyle w:val="StyleUnderline"/>
        </w:rPr>
        <w:t>demonstrate that levels of U.S. military spending have been essentially unrelated to global stability.</w:t>
      </w:r>
      <w:r w:rsidRPr="00351BA9">
        <w:rPr>
          <w:rFonts w:asciiTheme="minorHAnsi" w:hAnsiTheme="minorHAnsi" w:cstheme="minorHAnsi"/>
          <w:sz w:val="12"/>
        </w:rPr>
        <w:t>¶</w:t>
      </w:r>
      <w:r w:rsidRPr="002A48BB">
        <w:rPr>
          <w:rFonts w:asciiTheme="minorHAnsi" w:hAnsiTheme="minorHAnsi" w:cstheme="minorHAnsi"/>
          <w:sz w:val="12"/>
          <w:u w:val="single"/>
        </w:rPr>
        <w:t xml:space="preserve"> </w:t>
      </w:r>
      <w:r w:rsidRPr="002A48BB">
        <w:rPr>
          <w:rFonts w:asciiTheme="minorHAnsi" w:hAnsiTheme="minorHAnsi" w:cstheme="minorHAnsi"/>
          <w:sz w:val="16"/>
        </w:rPr>
        <w:t xml:space="preserve">Hegemonic stability theory’s flaws go way beyond the absence of simple correlations to support them, however. </w:t>
      </w:r>
      <w:r w:rsidRPr="00DD11B3">
        <w:rPr>
          <w:rStyle w:val="StyleUnderline"/>
        </w:rPr>
        <w:t>The theory’s supporters have never been able to explain adequately how precisely 5 percent of the world’s population could force peace on the other 95 percent</w:t>
      </w:r>
      <w:r w:rsidRPr="002A48BB">
        <w:rPr>
          <w:rFonts w:asciiTheme="minorHAnsi" w:hAnsiTheme="minorHAnsi" w:cstheme="minorHAnsi"/>
          <w:sz w:val="16"/>
        </w:rPr>
        <w:t xml:space="preserve">, unless, of course, the rest of the world was simply not intent on fighting. </w:t>
      </w:r>
      <w:r w:rsidRPr="00DD11B3">
        <w:rPr>
          <w:rStyle w:val="StyleUnderline"/>
        </w:rPr>
        <w:t>Most states are quite free to go to war without U.S. involvement but choose not to</w:t>
      </w:r>
      <w:r w:rsidRPr="002A48BB">
        <w:rPr>
          <w:rFonts w:asciiTheme="minorHAnsi" w:hAnsiTheme="minorHAnsi" w:cstheme="minorHAnsi"/>
          <w:sz w:val="16"/>
        </w:rPr>
        <w:t xml:space="preserve">. </w:t>
      </w:r>
      <w:r w:rsidRPr="00DD11B3">
        <w:rPr>
          <w:rStyle w:val="StyleUnderline"/>
        </w:rPr>
        <w:t>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can be counted on, especially after Iraq, to steer well clear of most civil wars and ethnic conflicts</w:t>
      </w:r>
      <w:r w:rsidRPr="002A48BB">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DD11B3">
        <w:rPr>
          <w:rStyle w:val="StyleUnderline"/>
        </w:rPr>
        <w:t>violence in</w:t>
      </w:r>
      <w:r w:rsidRPr="002A48BB">
        <w:rPr>
          <w:rFonts w:asciiTheme="minorHAnsi" w:hAnsiTheme="minorHAnsi" w:cstheme="minorHAnsi"/>
          <w:sz w:val="16"/>
        </w:rPr>
        <w:t xml:space="preserve">, say, </w:t>
      </w:r>
      <w:r w:rsidRPr="00DD11B3">
        <w:rPr>
          <w:rStyle w:val="StyleUnderline"/>
        </w:rPr>
        <w:t>most of Africa would be unlikely to attract serious attention of the world’s policeman, much less intervention</w:t>
      </w:r>
      <w:r w:rsidRPr="002A48BB">
        <w:rPr>
          <w:rFonts w:asciiTheme="minorHAnsi" w:hAnsiTheme="minorHAnsi" w:cstheme="minorHAnsi"/>
          <w:sz w:val="16"/>
        </w:rPr>
        <w:t xml:space="preserve">. </w:t>
      </w:r>
      <w:r w:rsidRPr="00DD11B3">
        <w:rPr>
          <w:rStyle w:val="StyleUnderline"/>
        </w:rPr>
        <w:t>The continent is, nevertheless, more peaceful today than at any other time in its history</w:t>
      </w:r>
      <w:r w:rsidRPr="002A48BB">
        <w:rPr>
          <w:rFonts w:asciiTheme="minorHAnsi" w:hAnsiTheme="minorHAnsi" w:cstheme="minorHAnsi"/>
          <w:sz w:val="16"/>
        </w:rPr>
        <w:t xml:space="preserve">, </w:t>
      </w:r>
      <w:r w:rsidRPr="00DD11B3">
        <w:rPr>
          <w:rStyle w:val="StyleUnderline"/>
        </w:rPr>
        <w:t>something for which U.S. hegemony cannot take credit</w:t>
      </w:r>
      <w:r w:rsidRPr="002A48BB">
        <w:rPr>
          <w:rFonts w:asciiTheme="minorHAnsi" w:hAnsiTheme="minorHAnsi" w:cstheme="minorHAnsi"/>
          <w:sz w:val="16"/>
        </w:rPr>
        <w:t xml:space="preserve">.43 </w:t>
      </w:r>
      <w:r w:rsidRPr="00DD11B3">
        <w:rPr>
          <w:rStyle w:val="StyleUnderline"/>
        </w:rPr>
        <w:t>Stability exists today in many such places to which U.S. hegemony simply does not extend.</w:t>
      </w:r>
      <w:r w:rsidRPr="00351BA9">
        <w:rPr>
          <w:rFonts w:asciiTheme="minorHAnsi" w:hAnsiTheme="minorHAnsi" w:cstheme="minorHAnsi"/>
          <w:sz w:val="12"/>
        </w:rPr>
        <w:t>¶</w:t>
      </w:r>
      <w:r w:rsidRPr="002A48BB">
        <w:rPr>
          <w:rFonts w:asciiTheme="minorHAnsi" w:hAnsiTheme="minorHAnsi" w:cstheme="minorHAnsi"/>
          <w:sz w:val="12"/>
          <w:u w:val="single"/>
        </w:rPr>
        <w:t xml:space="preserve"> </w:t>
      </w:r>
      <w:r w:rsidRPr="002A48BB">
        <w:rPr>
          <w:rFonts w:asciiTheme="minorHAnsi" w:hAnsiTheme="minorHAnsi" w:cstheme="minorHAnsi"/>
          <w:sz w:val="16"/>
        </w:rPr>
        <w:t xml:space="preserve">Overall, </w:t>
      </w:r>
      <w:r w:rsidRPr="00DD11B3">
        <w:rPr>
          <w:rStyle w:val="StyleUnderline"/>
        </w:rPr>
        <w:t>proponents of the stabilizing power of U.S. hegemony should keep in mind one of the most basic observations from cognitive psychology</w:t>
      </w:r>
      <w:r w:rsidRPr="002A48BB">
        <w:rPr>
          <w:rFonts w:asciiTheme="minorHAnsi" w:hAnsiTheme="minorHAnsi" w:cstheme="minorHAnsi"/>
          <w:sz w:val="16"/>
        </w:rPr>
        <w:t xml:space="preserve">: </w:t>
      </w:r>
      <w:r w:rsidRPr="00DD11B3">
        <w:rPr>
          <w:rStyle w:val="StyleUnderline"/>
        </w:rPr>
        <w:t>rarely are our actions as important to others’ calculations as we perceive them to be</w:t>
      </w:r>
      <w:r w:rsidRPr="002A48BB">
        <w:rPr>
          <w:rFonts w:asciiTheme="minorHAnsi" w:hAnsiTheme="minorHAnsi" w:cstheme="minorHAnsi"/>
          <w:sz w:val="16"/>
        </w:rPr>
        <w:t xml:space="preserve">.44 </w:t>
      </w:r>
      <w:r w:rsidRPr="00DD11B3">
        <w:rPr>
          <w:rStyle w:val="StyleUnderline"/>
        </w:rPr>
        <w:t>The</w:t>
      </w:r>
      <w:r w:rsidRPr="002A48BB">
        <w:rPr>
          <w:rFonts w:asciiTheme="minorHAnsi" w:hAnsiTheme="minorHAnsi" w:cstheme="minorHAnsi"/>
          <w:sz w:val="16"/>
        </w:rPr>
        <w:t xml:space="preserve"> so‐​called </w:t>
      </w:r>
      <w:r w:rsidRPr="00DD11B3">
        <w:rPr>
          <w:rStyle w:val="StyleUnderline"/>
        </w:rPr>
        <w:t>egocentric bias</w:t>
      </w:r>
      <w:r w:rsidRPr="002A48BB">
        <w:rPr>
          <w:rFonts w:asciiTheme="minorHAnsi" w:hAnsiTheme="minorHAnsi" w:cstheme="minorHAnsi"/>
          <w:sz w:val="16"/>
        </w:rPr>
        <w:t xml:space="preserve">, which is essentially ubiquitous in human interaction, </w:t>
      </w:r>
      <w:r w:rsidRPr="00DD11B3">
        <w:rPr>
          <w:rStyle w:val="StyleUnderline"/>
        </w:rPr>
        <w:t>suggests that although it may be natural for U.S. policymakers to interpret their role as crucial in the maintenance of world peace, they are almost certainly overestimating their own importance</w:t>
      </w:r>
      <w:r w:rsidRPr="002A48BB">
        <w:rPr>
          <w:rFonts w:asciiTheme="minorHAnsi" w:hAnsiTheme="minorHAnsi" w:cstheme="minorHAnsi"/>
          <w:sz w:val="16"/>
        </w:rPr>
        <w:t xml:space="preserve">. </w:t>
      </w:r>
      <w:r w:rsidRPr="00DD11B3">
        <w:rPr>
          <w:rStyle w:val="StyleUnderline"/>
        </w:rPr>
        <w:t>Washington is probably not as central to the myriad decisions in foreign capitals that help maintain international stability as it thinks it is.</w:t>
      </w:r>
      <w:r w:rsidRPr="00351BA9">
        <w:rPr>
          <w:rFonts w:asciiTheme="minorHAnsi" w:hAnsiTheme="minorHAnsi" w:cstheme="minorHAnsi"/>
          <w:sz w:val="12"/>
        </w:rPr>
        <w:t>¶</w:t>
      </w:r>
      <w:r w:rsidRPr="002A48BB">
        <w:rPr>
          <w:rFonts w:asciiTheme="minorHAnsi" w:hAnsiTheme="minorHAnsi" w:cstheme="minorHAnsi"/>
          <w:sz w:val="12"/>
          <w:u w:val="single"/>
        </w:rPr>
        <w:t xml:space="preserve"> </w:t>
      </w:r>
      <w:r w:rsidRPr="00DD11B3">
        <w:rPr>
          <w:rStyle w:val="StyleUnderline"/>
        </w:rPr>
        <w:t>The indispensability fallacy owes its existence to a couple of factors</w:t>
      </w:r>
      <w:r w:rsidRPr="002A48BB">
        <w:rPr>
          <w:rFonts w:asciiTheme="minorHAnsi" w:hAnsiTheme="minorHAnsi" w:cstheme="minorHAnsi"/>
          <w:sz w:val="16"/>
        </w:rPr>
        <w:t xml:space="preserve">. First, </w:t>
      </w:r>
      <w:r w:rsidRPr="00DD11B3">
        <w:rPr>
          <w:rStyle w:val="StyleUnderline"/>
        </w:rPr>
        <w:t>although all people like to bask in the reflected glory of their country’s</w:t>
      </w:r>
      <w:r w:rsidRPr="002A48BB">
        <w:rPr>
          <w:rFonts w:asciiTheme="minorHAnsi" w:hAnsiTheme="minorHAnsi" w:cstheme="minorHAnsi"/>
          <w:sz w:val="16"/>
        </w:rPr>
        <w:t xml:space="preserve"> (or culture’s) </w:t>
      </w:r>
      <w:r w:rsidRPr="00DD11B3">
        <w:rPr>
          <w:rStyle w:val="StyleUnderline"/>
        </w:rPr>
        <w:t>unique, nonpareil stature</w:t>
      </w:r>
      <w:r w:rsidRPr="002A48BB">
        <w:rPr>
          <w:rFonts w:asciiTheme="minorHAnsi" w:hAnsiTheme="minorHAnsi" w:cstheme="minorHAnsi"/>
          <w:sz w:val="16"/>
        </w:rPr>
        <w:t xml:space="preserve">, </w:t>
      </w:r>
      <w:r w:rsidRPr="00DD11B3">
        <w:rPr>
          <w:rStyle w:val="StyleUnderline"/>
        </w:rPr>
        <w:t>Americans have long been exceptional in their exceptionalism</w:t>
      </w:r>
      <w:r w:rsidRPr="002A48BB">
        <w:rPr>
          <w:rFonts w:asciiTheme="minorHAnsi" w:hAnsiTheme="minorHAnsi" w:cstheme="minorHAnsi"/>
          <w:sz w:val="16"/>
        </w:rPr>
        <w:t xml:space="preserve">.45 </w:t>
      </w:r>
      <w:r w:rsidRPr="00DD11B3">
        <w:rPr>
          <w:rStyle w:val="StyleUnderline"/>
        </w:rPr>
        <w:t>The short history of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which can easily be read as an almost uninterrupted and certainly unlikely story of success, </w:t>
      </w:r>
      <w:r w:rsidRPr="00DD11B3">
        <w:rPr>
          <w:rStyle w:val="StyleUnderline"/>
        </w:rPr>
        <w:t>has led to a</w:t>
      </w:r>
      <w:r w:rsidRPr="002A48BB">
        <w:rPr>
          <w:rFonts w:asciiTheme="minorHAnsi" w:hAnsiTheme="minorHAnsi" w:cstheme="minorHAnsi"/>
          <w:sz w:val="16"/>
        </w:rPr>
        <w:t xml:space="preserve"> (perhaps natural) </w:t>
      </w:r>
      <w:r w:rsidRPr="00DD11B3">
        <w:rPr>
          <w:rStyle w:val="StyleUnderline"/>
        </w:rPr>
        <w:t>belief that it is morally, culturally, and politically superior to other, lesser countries</w:t>
      </w:r>
      <w:r w:rsidRPr="002A48BB">
        <w:rPr>
          <w:rFonts w:asciiTheme="minorHAnsi" w:hAnsiTheme="minorHAnsi" w:cstheme="minorHAnsi"/>
          <w:sz w:val="16"/>
        </w:rPr>
        <w:t>. It is no coincidence that the exceptional state would be called on by fate to maintain peace and justice in the world.</w:t>
      </w:r>
      <w:r w:rsidRPr="00351BA9">
        <w:rPr>
          <w:rFonts w:asciiTheme="minorHAnsi" w:hAnsiTheme="minorHAnsi" w:cstheme="minorHAnsi"/>
          <w:sz w:val="12"/>
        </w:rPr>
        <w:t>¶</w:t>
      </w:r>
      <w:r w:rsidRPr="002A48BB">
        <w:rPr>
          <w:rFonts w:asciiTheme="minorHAnsi" w:hAnsiTheme="minorHAnsi" w:cstheme="minorHAnsi"/>
          <w:sz w:val="16"/>
        </w:rPr>
        <w:t xml:space="preserve"> </w:t>
      </w:r>
      <w:r w:rsidRPr="00DD11B3">
        <w:rPr>
          <w:rStyle w:val="StyleUnderline"/>
        </w:rPr>
        <w:t>Americans have always combined that feeling of divine providence with a sense of mission to spread their ideals around the world and battle evil</w:t>
      </w:r>
      <w:r w:rsidRPr="002A48BB">
        <w:rPr>
          <w:rFonts w:asciiTheme="minorHAnsi" w:hAnsiTheme="minorHAnsi" w:cstheme="minorHAnsi"/>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sidRPr="00351BA9">
        <w:rPr>
          <w:rFonts w:asciiTheme="minorHAnsi" w:hAnsiTheme="minorHAnsi" w:cstheme="minorHAnsi"/>
          <w:sz w:val="12"/>
        </w:rPr>
        <w:t>¶</w:t>
      </w:r>
      <w:r w:rsidRPr="002A48BB">
        <w:rPr>
          <w:rFonts w:asciiTheme="minorHAnsi" w:hAnsiTheme="minorHAnsi" w:cstheme="minorHAnsi"/>
          <w:sz w:val="16"/>
        </w:rPr>
        <w:t xml:space="preserve">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sidRPr="00351BA9">
        <w:rPr>
          <w:rFonts w:asciiTheme="minorHAnsi" w:hAnsiTheme="minorHAnsi" w:cstheme="minorHAnsi"/>
          <w:sz w:val="12"/>
        </w:rPr>
        <w:t>¶</w:t>
      </w:r>
      <w:r w:rsidRPr="002A48BB">
        <w:rPr>
          <w:rFonts w:asciiTheme="minorHAnsi" w:hAnsiTheme="minorHAnsi" w:cstheme="minorHAnsi"/>
          <w:sz w:val="16"/>
        </w:rPr>
        <w:t xml:space="preserve"> 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w:t>
      </w:r>
      <w:r w:rsidRPr="002A48BB">
        <w:rPr>
          <w:rFonts w:asciiTheme="minorHAnsi" w:hAnsiTheme="minorHAnsi" w:cstheme="minorHAnsi"/>
          <w:sz w:val="16"/>
        </w:rPr>
        <w:lastRenderedPageBreak/>
        <w:t xml:space="preserve">our image,” observed Derek Leebaert. “It brings with it the freedom to make wide‐​ranging choices well beyond common sense.“49 </w:t>
      </w:r>
      <w:r w:rsidRPr="00DD11B3">
        <w:rPr>
          <w:rStyle w:val="StyleUnderline"/>
        </w:rPr>
        <w:t>It is quite likely that the world does not need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to enforce peace</w:t>
      </w:r>
      <w:r w:rsidRPr="002A48BB">
        <w:rPr>
          <w:rFonts w:asciiTheme="minorHAnsi" w:hAnsiTheme="minorHAnsi" w:cstheme="minorHAnsi"/>
          <w:sz w:val="16"/>
        </w:rPr>
        <w:t xml:space="preserve">. In fact, </w:t>
      </w:r>
      <w:r w:rsidRPr="00DD11B3">
        <w:rPr>
          <w:rStyle w:val="StyleUnderline"/>
        </w:rPr>
        <w:t>if virtually any of the overlapping and mutually reinforcing explanations for the current stability are correct, the trends in international security may well prove difficult to reverse</w:t>
      </w:r>
      <w:r w:rsidRPr="002A48BB">
        <w:rPr>
          <w:rFonts w:asciiTheme="minorHAnsi" w:hAnsiTheme="minorHAnsi" w:cstheme="minorHAnsi"/>
          <w:sz w:val="16"/>
        </w:rPr>
        <w:t xml:space="preserve">. </w:t>
      </w:r>
      <w:r w:rsidRPr="00DD11B3">
        <w:rPr>
          <w:rStyle w:val="StyleUnderline"/>
        </w:rPr>
        <w:t>None of the contributing factors that are commonly suggested</w:t>
      </w:r>
      <w:r w:rsidRPr="002A48BB">
        <w:rPr>
          <w:rFonts w:asciiTheme="minorHAnsi" w:hAnsiTheme="minorHAnsi" w:cstheme="minorHAnsi"/>
          <w:sz w:val="16"/>
        </w:rPr>
        <w:t xml:space="preserve"> (</w:t>
      </w:r>
      <w:r w:rsidRPr="00DD11B3">
        <w:rPr>
          <w:rStyle w:val="StyleUnderline"/>
        </w:rPr>
        <w:t>economic development, complex interdependence, nuclear weapons, international institutions, democracy, shifting global norms on war</w:t>
      </w:r>
      <w:r w:rsidRPr="002A48BB">
        <w:rPr>
          <w:rFonts w:asciiTheme="minorHAnsi" w:hAnsiTheme="minorHAnsi" w:cstheme="minorHAnsi"/>
          <w:sz w:val="16"/>
        </w:rPr>
        <w:t xml:space="preserve">) </w:t>
      </w:r>
      <w:r w:rsidRPr="00DD11B3">
        <w:rPr>
          <w:rStyle w:val="StyleUnderline"/>
        </w:rPr>
        <w:t>seem poised to disappear any time soon</w:t>
      </w:r>
      <w:r w:rsidRPr="002A48BB">
        <w:rPr>
          <w:rFonts w:asciiTheme="minorHAnsi" w:hAnsiTheme="minorHAnsi" w:cstheme="minorHAnsi"/>
          <w:sz w:val="16"/>
        </w:rPr>
        <w:t xml:space="preserve">.50 </w:t>
      </w:r>
      <w:r w:rsidRPr="00DD11B3">
        <w:rPr>
          <w:rStyle w:val="StyleUnderline"/>
        </w:rPr>
        <w:t>The world will probably continue</w:t>
      </w:r>
      <w:r w:rsidRPr="002A48BB">
        <w:rPr>
          <w:rFonts w:asciiTheme="minorHAnsi" w:hAnsiTheme="minorHAnsi" w:cstheme="minorHAnsi"/>
          <w:sz w:val="16"/>
        </w:rPr>
        <w:t xml:space="preserve"> its </w:t>
      </w:r>
      <w:r w:rsidRPr="00DD11B3">
        <w:rPr>
          <w:rStyle w:val="StyleUnderline"/>
        </w:rPr>
        <w:t>peace</w:t>
      </w:r>
      <w:r w:rsidRPr="002A48BB">
        <w:rPr>
          <w:rFonts w:asciiTheme="minorHAnsi" w:hAnsiTheme="minorHAnsi" w:cstheme="minorHAnsi"/>
          <w:sz w:val="16"/>
        </w:rPr>
        <w:t xml:space="preserve">ful ways for the near future, at the very least, </w:t>
      </w:r>
      <w:r w:rsidRPr="00DD11B3">
        <w:rPr>
          <w:rStyle w:val="StyleUnderline"/>
        </w:rPr>
        <w:t>no matter what the U</w:t>
      </w:r>
      <w:r w:rsidRPr="002A48BB">
        <w:rPr>
          <w:rFonts w:asciiTheme="minorHAnsi" w:hAnsiTheme="minorHAnsi" w:cstheme="minorHAnsi"/>
          <w:sz w:val="16"/>
        </w:rPr>
        <w:t xml:space="preserve">nited </w:t>
      </w:r>
      <w:r w:rsidRPr="00DD11B3">
        <w:rPr>
          <w:rStyle w:val="StyleUnderline"/>
        </w:rPr>
        <w:t>S</w:t>
      </w:r>
      <w:r w:rsidRPr="002A48BB">
        <w:rPr>
          <w:rFonts w:asciiTheme="minorHAnsi" w:hAnsiTheme="minorHAnsi" w:cstheme="minorHAnsi"/>
          <w:sz w:val="16"/>
        </w:rPr>
        <w:t xml:space="preserve">tates </w:t>
      </w:r>
      <w:r w:rsidRPr="00DD11B3">
        <w:rPr>
          <w:rStyle w:val="StyleUnderline"/>
        </w:rPr>
        <w:t>chooses to do or not do</w:t>
      </w:r>
      <w:r w:rsidRPr="002A48BB">
        <w:rPr>
          <w:rFonts w:asciiTheme="minorHAnsi" w:hAnsiTheme="minorHAnsi" w:cstheme="minorHAns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0E5951E6" w14:textId="77777777" w:rsidR="00FE2D95" w:rsidRDefault="00FE2D95" w:rsidP="00FE2D95">
      <w:pPr>
        <w:pStyle w:val="Heading3"/>
      </w:pPr>
      <w:r>
        <w:lastRenderedPageBreak/>
        <w:t>AT Transition Wars</w:t>
      </w:r>
    </w:p>
    <w:p w14:paraId="13A78B39" w14:textId="77777777" w:rsidR="00FE2D95" w:rsidRPr="00CB588D" w:rsidRDefault="00FE2D95" w:rsidP="00FE2D95">
      <w:pPr>
        <w:pStyle w:val="Heading4"/>
        <w:rPr>
          <w:rFonts w:eastAsia="MS Gothic" w:cs="Times New Roman"/>
        </w:rPr>
      </w:pPr>
      <w:r w:rsidRPr="00CB588D">
        <w:rPr>
          <w:rFonts w:eastAsia="MS Gothic" w:cs="Times New Roman"/>
        </w:rPr>
        <w:t xml:space="preserve">US heg collapse doesn’t cause war – </w:t>
      </w:r>
      <w:r w:rsidRPr="005B448C">
        <w:t>power disparities and a shared contentment regarding status quo contentment between the US and other major powers such as China prove</w:t>
      </w:r>
    </w:p>
    <w:p w14:paraId="1D94B2B2" w14:textId="77777777" w:rsidR="00FE2D95" w:rsidRPr="00B92358" w:rsidRDefault="00FE2D95" w:rsidP="00FE2D95">
      <w:r w:rsidRPr="00CB588D">
        <w:rPr>
          <w:rFonts w:eastAsia="Cambria"/>
          <w:b/>
          <w:bCs/>
          <w:sz w:val="26"/>
        </w:rPr>
        <w:t xml:space="preserve">Paudel 20 </w:t>
      </w:r>
      <w:r w:rsidRPr="00B92358">
        <w:t xml:space="preserve">[September 3, 2020, Paudel, Sirish, Sirish Paudel is currently studying B. Sc. CSIT (Bachelor of Science in Computer Science and Information Technology) at New Summit College., “Decline in US Hegemony: Will this Result in Hegemonic War or not?”, Modern Diplomacy, </w:t>
      </w:r>
      <w:r w:rsidRPr="00DD11B3">
        <w:t>https://moderndiplomacy.eu/2020/09/03/decline-in-us-hegemony-will-this-result-in-hegemonic-war-or-not/</w:t>
      </w:r>
      <w:r w:rsidRPr="00B92358">
        <w:t>]//AA</w:t>
      </w:r>
    </w:p>
    <w:p w14:paraId="6C9817D9" w14:textId="77777777" w:rsidR="00FE2D95" w:rsidRDefault="00FE2D95" w:rsidP="00FE2D95">
      <w:pPr>
        <w:rPr>
          <w:rFonts w:eastAsia="Cambria"/>
          <w:sz w:val="24"/>
          <w:u w:val="single"/>
        </w:rPr>
      </w:pPr>
      <w:r w:rsidRPr="0053453E">
        <w:rPr>
          <w:rFonts w:eastAsia="Cambria"/>
          <w:sz w:val="15"/>
        </w:rPr>
        <w:t xml:space="preserve">One of the contemporary issues in international relations is that </w:t>
      </w:r>
      <w:r w:rsidRPr="0053453E">
        <w:rPr>
          <w:rFonts w:eastAsia="Cambria"/>
          <w:sz w:val="24"/>
          <w:u w:val="single"/>
        </w:rPr>
        <w:t>the current hegemon, the United States, has undergone a relative decline.</w:t>
      </w:r>
      <w:r w:rsidRPr="0053453E">
        <w:rPr>
          <w:rFonts w:eastAsia="Cambria"/>
          <w:sz w:val="15"/>
        </w:rPr>
        <w:t xml:space="preserve"> It is argued that American hegemony that emerged aftermath the Second World War is undergoing a decline and with the rise of a potential challenger in China looming, one major issue concerning IR scholars is whether or not the relative decline of US hegemony will result in a hegemonic war. </w:t>
      </w:r>
      <w:r w:rsidRPr="0053453E">
        <w:rPr>
          <w:rFonts w:eastAsia="Cambria"/>
          <w:sz w:val="24"/>
          <w:u w:val="single"/>
        </w:rPr>
        <w:t>Hegemonic wars occur when a rising challenger</w:t>
      </w:r>
      <w:r w:rsidRPr="0053453E">
        <w:rPr>
          <w:rFonts w:eastAsia="Cambria"/>
          <w:sz w:val="15"/>
        </w:rPr>
        <w:t xml:space="preserve"> – revisionist power – isn’t content with the current international order and wants to change it so as to </w:t>
      </w:r>
      <w:r w:rsidRPr="0053453E">
        <w:rPr>
          <w:rFonts w:eastAsia="Cambria"/>
          <w:sz w:val="24"/>
          <w:u w:val="single"/>
        </w:rPr>
        <w:t>become a preponderant force and dictate terms of a new world order.</w:t>
      </w:r>
      <w:r w:rsidRPr="0053453E">
        <w:rPr>
          <w:rFonts w:eastAsia="Cambria"/>
          <w:sz w:val="15"/>
        </w:rPr>
        <w:t xml:space="preserve"> This article assumes that </w:t>
      </w:r>
      <w:r w:rsidRPr="0053453E">
        <w:rPr>
          <w:rFonts w:eastAsia="Cambria"/>
          <w:sz w:val="24"/>
          <w:u w:val="single"/>
        </w:rPr>
        <w:t>although the US is in a relative decline it is still a dominant power and the rising power is content with the current status quo so no war occurs between the dominant and the rising power.</w:t>
      </w:r>
      <w:r w:rsidRPr="0053453E">
        <w:rPr>
          <w:rFonts w:eastAsia="Cambria"/>
          <w:sz w:val="15"/>
        </w:rPr>
        <w:t xml:space="preserve"> In order to support the argument that a hegemonic war does not occur, this article provides explanation using several theoretical perspectives. Structural Realism and Balance of Power To begin with, prominent neorealist Kenneth Waltz contends that </w:t>
      </w:r>
      <w:r w:rsidRPr="0053453E">
        <w:rPr>
          <w:rFonts w:eastAsia="Cambria"/>
          <w:sz w:val="24"/>
          <w:u w:val="single"/>
        </w:rPr>
        <w:t>the end of the Cold War has changed the structure of international politics</w:t>
      </w:r>
      <w:r w:rsidRPr="0053453E">
        <w:rPr>
          <w:rFonts w:eastAsia="Cambria"/>
          <w:sz w:val="15"/>
        </w:rPr>
        <w:t xml:space="preserve"> from bipolar to unipolar with the US being the dominant power. According to Waltz, days of US being unipolar force in world politics is numbered and slowly the world is moving towards bipolarity or multipolarity because changes in the structure of international system brings about changes in state behavior. It does not matter how much self-restraint and self-control a preponderant power is in its conduct of international relations; states are always wary and fear the dominant power and thus he maintains that balancing is universal. [1] In order to explain why, he has resorted to the Balance of Power (theory). In most basic sense, international politics is a state of anarchy where there is no central government and </w:t>
      </w:r>
      <w:r w:rsidRPr="0053453E">
        <w:rPr>
          <w:rFonts w:eastAsia="Cambria"/>
          <w:sz w:val="24"/>
          <w:u w:val="single"/>
        </w:rPr>
        <w:t>states rely on themselves to protect their autonomy and perpetuate their survival.</w:t>
      </w:r>
      <w:r w:rsidRPr="0053453E">
        <w:rPr>
          <w:rFonts w:eastAsia="Cambria"/>
          <w:sz w:val="15"/>
        </w:rPr>
        <w:t xml:space="preserve"> Balance of Power contends that states involve in a balancing act to check the powers of preponderant force so that no any single state has enough power to become a global hegemon. [2] </w:t>
      </w:r>
      <w:r w:rsidRPr="0053453E">
        <w:rPr>
          <w:rFonts w:eastAsia="Cambria"/>
          <w:sz w:val="24"/>
          <w:u w:val="single"/>
        </w:rPr>
        <w:t>With the relative decline of US, China and America can enter into bipolar relationship</w:t>
      </w:r>
      <w:r w:rsidRPr="0053453E">
        <w:rPr>
          <w:rFonts w:eastAsia="Cambria"/>
          <w:sz w:val="15"/>
        </w:rPr>
        <w:t xml:space="preserve"> much like the US and the USSR during the Cold War. Since </w:t>
      </w:r>
      <w:r w:rsidRPr="0053453E">
        <w:rPr>
          <w:rFonts w:eastAsia="Cambria"/>
          <w:sz w:val="24"/>
          <w:u w:val="single"/>
        </w:rPr>
        <w:t>Waltz</w:t>
      </w:r>
      <w:r w:rsidRPr="0053453E">
        <w:rPr>
          <w:rFonts w:eastAsia="Cambria"/>
          <w:sz w:val="15"/>
        </w:rPr>
        <w:t xml:space="preserve"> himself </w:t>
      </w:r>
      <w:r w:rsidRPr="0053453E">
        <w:rPr>
          <w:rFonts w:eastAsia="Cambria"/>
          <w:sz w:val="24"/>
          <w:u w:val="single"/>
        </w:rPr>
        <w:t>posits bipolarity as the most stable of international configurations</w:t>
      </w:r>
      <w:r w:rsidRPr="0053453E">
        <w:rPr>
          <w:rFonts w:eastAsia="Cambria"/>
          <w:sz w:val="15"/>
        </w:rPr>
        <w:t xml:space="preserve">, it can be argued that </w:t>
      </w:r>
      <w:r w:rsidRPr="0053453E">
        <w:rPr>
          <w:rFonts w:eastAsia="Cambria"/>
          <w:sz w:val="24"/>
          <w:u w:val="single"/>
        </w:rPr>
        <w:t xml:space="preserve">act of balancing between the US and China brings the international distribution of power into an equilibrium and averts the risk of war. </w:t>
      </w:r>
      <w:r w:rsidRPr="0053453E">
        <w:rPr>
          <w:rFonts w:eastAsia="Cambria"/>
          <w:sz w:val="15"/>
        </w:rPr>
        <w:t xml:space="preserve">Socialization of Hegemonic Power Most scholars posit that hegemons use threats and rewards to get compliance from secondary states. Contrary to popular wisdom, scholars Ikenberry and Kupchan have contended that in addition to material power, hegemons also have the power of socialization to achieve compliance from secondary states. They call this the socialization process which involves ‘altering of the belief systems’ of elites. Basically, hegemons project their vision of international order through normative principles (norms and values) and not by material incentives; elites in secondary states internalize them, and devise policies that are compatible to the hegemon’s ideal of the international order. The authors contend that </w:t>
      </w:r>
      <w:r w:rsidRPr="0053453E">
        <w:rPr>
          <w:rFonts w:eastAsia="Cambria"/>
          <w:sz w:val="24"/>
          <w:u w:val="single"/>
        </w:rPr>
        <w:t>the world order thus created can sustain even when hegemon undergoes a decline because the world order created is relatively inexpensive to maintain in the sense that altering of states preferences are by virtue of ideals</w:t>
      </w:r>
      <w:r w:rsidRPr="0053453E">
        <w:rPr>
          <w:rFonts w:eastAsia="Cambria"/>
          <w:sz w:val="15"/>
        </w:rPr>
        <w:t xml:space="preserve"> rather than use of coercion. Thus, by virtue of socialization of hegemonic power, </w:t>
      </w:r>
      <w:r w:rsidRPr="0053453E">
        <w:rPr>
          <w:rFonts w:eastAsia="Cambria"/>
          <w:sz w:val="24"/>
          <w:u w:val="single"/>
        </w:rPr>
        <w:t>relative changes in hegemon’s distribution of material power</w:t>
      </w:r>
      <w:r w:rsidRPr="0053453E">
        <w:rPr>
          <w:rFonts w:eastAsia="Cambria"/>
          <w:sz w:val="15"/>
        </w:rPr>
        <w:t xml:space="preserve"> (military and economy) </w:t>
      </w:r>
      <w:r w:rsidRPr="0053453E">
        <w:rPr>
          <w:rFonts w:eastAsia="Cambria"/>
          <w:sz w:val="24"/>
          <w:u w:val="single"/>
        </w:rPr>
        <w:t xml:space="preserve">does not put strain on the international system. </w:t>
      </w:r>
      <w:r w:rsidRPr="0053453E">
        <w:rPr>
          <w:rFonts w:eastAsia="Cambria"/>
          <w:sz w:val="15"/>
        </w:rPr>
        <w:t xml:space="preserve">So, on viewing the world from the lens of socialization, it can be argued that the expansion of US normative principles on liberal economic norm to its former allies and enemies aftermath the second world war that led to the formation of the current liberal economic world order provides an explanation as to why in spite of US’ relative decline there is continuity for America’s liberal economic order. [3] The rising challenger China can be considered to have been socialized – it has accepted US led international norms, and participates in various International Organizations. Thus, </w:t>
      </w:r>
      <w:r w:rsidRPr="0053453E">
        <w:rPr>
          <w:rFonts w:eastAsia="Cambria"/>
          <w:sz w:val="24"/>
          <w:u w:val="single"/>
        </w:rPr>
        <w:t>it makes less sense for China to wage war against the hegemon whose ideals it has internalized.</w:t>
      </w:r>
      <w:r w:rsidRPr="0053453E">
        <w:rPr>
          <w:rFonts w:eastAsia="Cambria"/>
          <w:sz w:val="15"/>
        </w:rPr>
        <w:t xml:space="preserve"> Hegemonic Stability Theory According to this theory, a hegemon creates a stable international economic order characterized by market openness but its decline results in global instability. This hegemonic effect of open </w:t>
      </w:r>
      <w:r w:rsidRPr="0053453E">
        <w:rPr>
          <w:rFonts w:eastAsia="Cambria"/>
          <w:sz w:val="15"/>
        </w:rPr>
        <w:lastRenderedPageBreak/>
        <w:t xml:space="preserve">trade benefits all participants, especially, weaker states that do not have any burden of public goods. In this sense, global economic stability is born out of hegemony and provides provision of collective public goods and in doing so facilitates a stable international system. The motivation to create an economic openness lie in the interest of the hegemon – it has the largest economy and so benefits most from open markets. In addition, only hegemons have the material capability (political and military) to provide public goods and induce other states to embrace open trade. [4] By virtue of the Hegemonic Stability Theory, the hegemon is an important element in creation and maintenance of the international system. As stated earlier, open trade benefits all participants, even the rising challengers that are accommodated in the system. In contemporary world politics, China is the fastest rising power and it is also reaping the benefits of the open economic order created by the US. By participating in the globalized economy, China has earned a comparative advantage in labor-market and its economy has been growing. On top of that China is an export-based economy and thus, it has very little incentive to jeopardize this benefit by engaging with the hegemon and thereby disrupting the order. In his article, Artur Stein has argued that decline in hegemony does not bring about a complete collapse of the trade regime as long as hegemonic power is committed to economic openness. Taking these two points in consideration, it can be argued that </w:t>
      </w:r>
      <w:r w:rsidRPr="0053453E">
        <w:rPr>
          <w:rFonts w:eastAsia="Cambria"/>
          <w:sz w:val="24"/>
          <w:u w:val="single"/>
        </w:rPr>
        <w:t>it is not in the interest of China to challenge US hegemony.</w:t>
      </w:r>
      <w:r w:rsidRPr="0053453E">
        <w:rPr>
          <w:rFonts w:eastAsia="Cambria"/>
          <w:sz w:val="15"/>
        </w:rPr>
        <w:t xml:space="preserve"> On account, likelihood of war is averted. [5] Robert Keohane and Institutionalist Approach In After Hegemony, Robert Keohane uses an institutional approach to explain inter-state cooperation. He posits that </w:t>
      </w:r>
      <w:r w:rsidRPr="0053453E">
        <w:rPr>
          <w:rFonts w:eastAsia="Cambria"/>
          <w:sz w:val="24"/>
          <w:u w:val="single"/>
        </w:rPr>
        <w:t>states have common interest and in order to realize it requires achieving mutually beneficial agreements which is where international regimes come in.</w:t>
      </w:r>
      <w:r w:rsidRPr="0053453E">
        <w:rPr>
          <w:rFonts w:eastAsia="Cambria"/>
          <w:sz w:val="15"/>
        </w:rPr>
        <w:t xml:space="preserve"> These regimes foster cooperation by making it easier to reach mutually beneficial inter-state agreements. They help overcome the problem of lack of qualitative and asymmetrical information, through institutional embeddedness reduces transaction costs, legal costs reduce incentive to cheat thereby reducing uncertainty and building confidence among states. Since hegemonic leadership is required to create regimes in the first place, even after the erosion of hegemony, they have high stakes and play important role in fostering cooperation (US role in the IMF and WTO). Because cooperation fosters absolute gain, all participants are benefitted. [6] By this approach, </w:t>
      </w:r>
      <w:r w:rsidRPr="0053453E">
        <w:rPr>
          <w:rFonts w:eastAsia="Cambria"/>
          <w:sz w:val="24"/>
          <w:u w:val="single"/>
        </w:rPr>
        <w:t>states see cooperation more beneficial than conflict.</w:t>
      </w:r>
      <w:r w:rsidRPr="0053453E">
        <w:rPr>
          <w:rFonts w:eastAsia="Cambria"/>
          <w:sz w:val="15"/>
        </w:rPr>
        <w:t xml:space="preserve"> Thus, it can be argued from institutionalist approach that </w:t>
      </w:r>
      <w:r w:rsidRPr="0053453E">
        <w:rPr>
          <w:rFonts w:eastAsia="Cambria"/>
          <w:sz w:val="24"/>
          <w:u w:val="single"/>
        </w:rPr>
        <w:t xml:space="preserve">international regimes foster cooperation thereby reducing likelihood of conflict in the event of hegemonic decline. </w:t>
      </w:r>
      <w:r w:rsidRPr="0053453E">
        <w:rPr>
          <w:rFonts w:eastAsia="Cambria"/>
          <w:sz w:val="15"/>
        </w:rPr>
        <w:t xml:space="preserve">Conclusion The article provided four distinct perspectives with regards to declining US hegemony and potential of a hegemonic war. Using these approaches the article concludes that </w:t>
      </w:r>
      <w:r w:rsidRPr="0053453E">
        <w:rPr>
          <w:rFonts w:eastAsia="Cambria"/>
          <w:sz w:val="24"/>
          <w:u w:val="single"/>
        </w:rPr>
        <w:t>in spite of decline in American hegemony there will not be a significant change in the current structure of the international system mainly due to power differentials between the US and its nearest challenger China. The US</w:t>
      </w:r>
      <w:r w:rsidRPr="0053453E">
        <w:rPr>
          <w:rFonts w:eastAsia="Cambria"/>
          <w:sz w:val="15"/>
        </w:rPr>
        <w:t xml:space="preserve"> is undergoing a relative decline but still, it </w:t>
      </w:r>
      <w:r w:rsidRPr="0053453E">
        <w:rPr>
          <w:rFonts w:eastAsia="Cambria"/>
          <w:sz w:val="24"/>
          <w:u w:val="single"/>
        </w:rPr>
        <w:t>is the largest economy boasts strongest military and has highest political leverage.</w:t>
      </w:r>
      <w:r w:rsidRPr="0053453E">
        <w:rPr>
          <w:rFonts w:eastAsia="Cambria"/>
          <w:sz w:val="15"/>
        </w:rPr>
        <w:t xml:space="preserve"> In sum, </w:t>
      </w:r>
      <w:r w:rsidRPr="0053453E">
        <w:rPr>
          <w:rFonts w:eastAsia="Cambria"/>
          <w:sz w:val="24"/>
          <w:u w:val="single"/>
        </w:rPr>
        <w:t>prospect of a hegemonic war in contemporary world politics is only a far-fetched dream.</w:t>
      </w:r>
    </w:p>
    <w:p w14:paraId="4D146EDA" w14:textId="77777777" w:rsidR="00891404" w:rsidRDefault="00891404" w:rsidP="00891404">
      <w:pPr>
        <w:pStyle w:val="Heading4"/>
        <w:rPr>
          <w:b w:val="0"/>
          <w:bCs/>
        </w:rPr>
      </w:pPr>
      <w:r>
        <w:t xml:space="preserve">Empirics and growing normal powers ensure hegemony decline will be peaceful! </w:t>
      </w:r>
      <w:r w:rsidRPr="007B228B">
        <w:rPr>
          <w:b w:val="0"/>
          <w:bCs/>
        </w:rPr>
        <w:t>Indicts Kagan specifically!</w:t>
      </w:r>
    </w:p>
    <w:p w14:paraId="23ED7F9B" w14:textId="77777777" w:rsidR="00891404" w:rsidRPr="0070335D" w:rsidRDefault="00891404" w:rsidP="00891404">
      <w:r w:rsidRPr="009420DB">
        <w:rPr>
          <w:rStyle w:val="Style13ptBold"/>
        </w:rPr>
        <w:t>Leonard 22</w:t>
      </w:r>
      <w:r>
        <w:t xml:space="preserve"> – </w:t>
      </w:r>
      <w:r w:rsidRPr="009420DB">
        <w:rPr>
          <w:i/>
          <w:iCs/>
        </w:rPr>
        <w:t>Director of the European Council on Foreign Relations</w:t>
      </w:r>
      <w:r>
        <w:t xml:space="preserve"> (Mark</w:t>
      </w:r>
      <w:r w:rsidRPr="0070335D">
        <w:t>, 6-13-2022, "The Real End of Pax Americana," Foreign Affairs, https://www.foreignaffairs.com/articles/japan/2022-06-13/real-end-pax-americana</w:t>
      </w:r>
      <w:r>
        <w:t>)//KH</w:t>
      </w:r>
    </w:p>
    <w:p w14:paraId="6945320D" w14:textId="77777777" w:rsidR="00891404" w:rsidRPr="005F7B2F" w:rsidRDefault="00891404" w:rsidP="00891404">
      <w:pPr>
        <w:rPr>
          <w:sz w:val="16"/>
        </w:rPr>
      </w:pPr>
      <w:r w:rsidRPr="00006FF3">
        <w:rPr>
          <w:u w:val="single"/>
        </w:rPr>
        <w:t>Greater German and Japanese assertiveness is likely to go hand in hand with U.S. retrenchment (and a shrinking of Washington’s relative economic and military might) over the long haul,</w:t>
      </w:r>
      <w:r w:rsidRPr="005F7B2F">
        <w:rPr>
          <w:sz w:val="16"/>
        </w:rPr>
        <w:t xml:space="preserve"> a trend that is unlikely to change with the war in Ukraine. </w:t>
      </w:r>
      <w:r w:rsidRPr="00006FF3">
        <w:rPr>
          <w:u w:val="single"/>
        </w:rPr>
        <w:t>The United States will be forced to concentrate its limited resources on the challenges posed by China</w:t>
      </w:r>
      <w:r w:rsidRPr="005F7B2F">
        <w:rPr>
          <w:sz w:val="16"/>
        </w:rPr>
        <w:t xml:space="preserve">. Analysts such as Robert </w:t>
      </w:r>
      <w:r w:rsidRPr="00006FF3">
        <w:rPr>
          <w:u w:val="single"/>
        </w:rPr>
        <w:t>Kagan have argued that Pax Americana could give way to global chaos. That is definitely possible</w:t>
      </w:r>
      <w:r w:rsidRPr="005F7B2F">
        <w:rPr>
          <w:sz w:val="16"/>
        </w:rPr>
        <w:t xml:space="preserve">. But it </w:t>
      </w:r>
      <w:r w:rsidRPr="00006FF3">
        <w:rPr>
          <w:u w:val="single"/>
        </w:rPr>
        <w:t xml:space="preserve">is </w:t>
      </w:r>
      <w:r w:rsidRPr="005F7B2F">
        <w:rPr>
          <w:b/>
          <w:bCs/>
          <w:u w:val="single"/>
        </w:rPr>
        <w:t>not what has happened</w:t>
      </w:r>
      <w:r w:rsidRPr="00006FF3">
        <w:rPr>
          <w:u w:val="single"/>
        </w:rPr>
        <w:t xml:space="preserve"> in much of the Middle East, where the United States was most engaged for the last two decades and where it is now pulling back most dramatically</w:t>
      </w:r>
      <w:r w:rsidRPr="005F7B2F">
        <w:rPr>
          <w:sz w:val="16"/>
        </w:rPr>
        <w:t xml:space="preserve">. Julien Barnes-Dacey and Hugh Lovatt of the European Council on Foreign Relations have described how there was an initial surge in regional competition between Iran and Saudi Arabia and in military conflicts that drew in outside powers, such as Russia and Turkey. But then </w:t>
      </w:r>
      <w:r w:rsidRPr="001D6384">
        <w:rPr>
          <w:u w:val="single"/>
        </w:rPr>
        <w:t xml:space="preserve">many of these </w:t>
      </w:r>
      <w:r w:rsidRPr="005F7B2F">
        <w:rPr>
          <w:b/>
          <w:bCs/>
          <w:u w:val="single"/>
        </w:rPr>
        <w:t>conflicts slowed down,</w:t>
      </w:r>
      <w:r w:rsidRPr="001D6384">
        <w:rPr>
          <w:u w:val="single"/>
        </w:rPr>
        <w:t xml:space="preserve"> and more locally driven reordering processes began</w:t>
      </w:r>
      <w:r w:rsidRPr="005F7B2F">
        <w:rPr>
          <w:sz w:val="16"/>
        </w:rPr>
        <w:t xml:space="preserve">, exemplified by the August 2021 Baghdad conference that brought key regional actors into dialogue with one another.  </w:t>
      </w:r>
    </w:p>
    <w:p w14:paraId="1E9E0746" w14:textId="77777777" w:rsidR="00891404" w:rsidRPr="00203AF7" w:rsidRDefault="00891404" w:rsidP="00891404">
      <w:pPr>
        <w:rPr>
          <w:u w:val="single"/>
        </w:rPr>
      </w:pPr>
      <w:r w:rsidRPr="001D6384">
        <w:rPr>
          <w:u w:val="single"/>
        </w:rPr>
        <w:t>In Europe, U.S. retrenchment could yield greater sovereignty once Europeans finally realize that the war in Ukraine will not stop Washington’s long-term pivot to Asia</w:t>
      </w:r>
      <w:r w:rsidRPr="005F7B2F">
        <w:rPr>
          <w:sz w:val="16"/>
        </w:rPr>
        <w:t xml:space="preserve">. </w:t>
      </w:r>
      <w:r w:rsidRPr="001D6384">
        <w:rPr>
          <w:u w:val="single"/>
        </w:rPr>
        <w:t>One reason that Europeans have failed to develop a common foreign policy is their lack of trust in one another. But Moscow’s aggression has brought Europeans together, convincing countries that previously favored engagement with Russia,</w:t>
      </w:r>
      <w:r w:rsidRPr="005F7B2F">
        <w:rPr>
          <w:sz w:val="16"/>
        </w:rPr>
        <w:t xml:space="preserve"> such </w:t>
      </w:r>
      <w:r w:rsidRPr="005F7B2F">
        <w:rPr>
          <w:sz w:val="16"/>
        </w:rPr>
        <w:lastRenderedPageBreak/>
        <w:t xml:space="preserve">as Germany and Italy, to </w:t>
      </w:r>
      <w:r w:rsidRPr="001D6384">
        <w:rPr>
          <w:u w:val="single"/>
        </w:rPr>
        <w:t>embrace a policy of containment</w:t>
      </w:r>
      <w:r w:rsidRPr="005F7B2F">
        <w:rPr>
          <w:sz w:val="16"/>
        </w:rPr>
        <w:t xml:space="preserve">. If this convergence holds, one could see a real European strategic alignment, backed eventually by a European armaments industry and even conceivably by a more common European nuclear deterrent (or at least a willingness by France to share its deterrent). </w:t>
      </w:r>
      <w:r w:rsidRPr="00203AF7">
        <w:rPr>
          <w:u w:val="single"/>
        </w:rPr>
        <w:t>In the long term, Europe could forge a common framework to manage relations with other powers, such as Russia and Turkey, including through deterrence, selective decoupling to minimize tensions, and some form of dialogue to prevent escalation</w:t>
      </w:r>
      <w:r w:rsidRPr="005F7B2F">
        <w:rPr>
          <w:sz w:val="16"/>
        </w:rPr>
        <w:t xml:space="preserve">. Instead of continuing to expand the EU and NATO, </w:t>
      </w:r>
      <w:r w:rsidRPr="00203AF7">
        <w:rPr>
          <w:u w:val="single"/>
        </w:rPr>
        <w:t>Europe might opt for smaller, more flexible multilateral arrangements involving some of the most important players, much like the Quad in Asia. In short, the European order might become more Asian.</w:t>
      </w:r>
    </w:p>
    <w:p w14:paraId="2F89C725" w14:textId="77777777" w:rsidR="00891404" w:rsidRPr="005F7B2F" w:rsidRDefault="00891404" w:rsidP="00891404">
      <w:pPr>
        <w:rPr>
          <w:sz w:val="16"/>
        </w:rPr>
      </w:pPr>
      <w:r w:rsidRPr="005F7B2F">
        <w:rPr>
          <w:sz w:val="16"/>
        </w:rPr>
        <w:t xml:space="preserve">At the same time, </w:t>
      </w:r>
      <w:r w:rsidRPr="00203AF7">
        <w:rPr>
          <w:u w:val="single"/>
        </w:rPr>
        <w:t>Asia is likely to become more European. The United States will maintain its shift in focus to the Indo-Pacific, but its economic and military weight will shrink compared with China’s</w:t>
      </w:r>
      <w:r w:rsidRPr="005F7B2F">
        <w:rPr>
          <w:sz w:val="16"/>
        </w:rPr>
        <w:t xml:space="preserve">. As a result, </w:t>
      </w:r>
      <w:r w:rsidRPr="00203AF7">
        <w:rPr>
          <w:u w:val="single"/>
        </w:rPr>
        <w:t>Tokyo and other regional powers will probably strengthen their ties with the United States yet continue to diversify beyond their traditional alliances with Washington</w:t>
      </w:r>
      <w:r w:rsidRPr="005F7B2F">
        <w:rPr>
          <w:sz w:val="16"/>
        </w:rPr>
        <w:t>. As Michishita put it: “</w:t>
      </w:r>
      <w:r w:rsidRPr="00203AF7">
        <w:rPr>
          <w:u w:val="single"/>
        </w:rPr>
        <w:t xml:space="preserve">What we are trying to do is to invite more friends into the Japan-U.S. alliance.” </w:t>
      </w:r>
      <w:r w:rsidRPr="005F7B2F">
        <w:rPr>
          <w:sz w:val="16"/>
        </w:rPr>
        <w:t>Already</w:t>
      </w:r>
      <w:r w:rsidRPr="00203AF7">
        <w:rPr>
          <w:u w:val="single"/>
        </w:rPr>
        <w:t xml:space="preserve"> a new Asian order is emerging that includes ties with </w:t>
      </w:r>
      <w:r w:rsidRPr="005F7B2F">
        <w:rPr>
          <w:sz w:val="16"/>
        </w:rPr>
        <w:t>the United States and closer cooperation among</w:t>
      </w:r>
      <w:r w:rsidRPr="00203AF7">
        <w:rPr>
          <w:u w:val="single"/>
        </w:rPr>
        <w:t xml:space="preserve"> powers such as Australia, India, Japan, the Philippines, Singapore, and Vietnam. </w:t>
      </w:r>
      <w:r w:rsidRPr="005F7B2F">
        <w:rPr>
          <w:sz w:val="16"/>
        </w:rPr>
        <w:t xml:space="preserve">Jimbo says </w:t>
      </w:r>
      <w:r w:rsidRPr="00203AF7">
        <w:rPr>
          <w:u w:val="single"/>
        </w:rPr>
        <w:t>Asian countries won’t form a NATO-like alliance but rather increase cooperation in areas such as intelligence, maritime security, and law enforcement</w:t>
      </w:r>
      <w:r w:rsidRPr="005F7B2F">
        <w:rPr>
          <w:sz w:val="16"/>
        </w:rPr>
        <w:t xml:space="preserve">. In trade and commerce, a </w:t>
      </w:r>
      <w:r w:rsidRPr="00203AF7">
        <w:rPr>
          <w:u w:val="single"/>
        </w:rPr>
        <w:t xml:space="preserve">certain level of regional integration has already occurred </w:t>
      </w:r>
      <w:r w:rsidRPr="00203AF7">
        <w:rPr>
          <w:b/>
          <w:bCs/>
          <w:u w:val="single"/>
        </w:rPr>
        <w:t>without Washington’s participation</w:t>
      </w:r>
      <w:r w:rsidRPr="005F7B2F">
        <w:rPr>
          <w:sz w:val="16"/>
        </w:rPr>
        <w:t xml:space="preserve"> through the Comprehensive and Progressive Agreement for Trans-Pacific Partnership—which took shape after the United States walked away from its predecessor—and the Regional Comprehensive Economic Partnership.</w:t>
      </w:r>
    </w:p>
    <w:p w14:paraId="53A9B18E" w14:textId="77777777" w:rsidR="00891404" w:rsidRDefault="00891404" w:rsidP="00891404">
      <w:pPr>
        <w:rPr>
          <w:u w:val="single"/>
        </w:rPr>
      </w:pPr>
      <w:r w:rsidRPr="005F7B2F">
        <w:rPr>
          <w:sz w:val="16"/>
        </w:rPr>
        <w:t xml:space="preserve">In terms of security, </w:t>
      </w:r>
      <w:r w:rsidRPr="005F7B2F">
        <w:rPr>
          <w:u w:val="single"/>
        </w:rPr>
        <w:t>a more balanced division of labor could emerge. Europeans will have to take more direct responsibility for security in eastern Europe, the Balkans, and the Middle East.</w:t>
      </w:r>
      <w:r w:rsidRPr="005F7B2F">
        <w:rPr>
          <w:sz w:val="16"/>
        </w:rPr>
        <w:t xml:space="preserve"> </w:t>
      </w:r>
      <w:r w:rsidRPr="005F7B2F">
        <w:rPr>
          <w:u w:val="single"/>
        </w:rPr>
        <w:t>In Asia, regional powers will have to invest more in their own capabilities to balance Chinese influence in the region</w:t>
      </w:r>
      <w:r w:rsidRPr="005F7B2F">
        <w:rPr>
          <w:sz w:val="16"/>
        </w:rPr>
        <w:t>. Elbridge Colby, who served as a U.S. deputy assistant secretary of defense in the Trump administration, put it this way in an interview with Nikkei Asia</w:t>
      </w:r>
      <w:r w:rsidRPr="005F7B2F">
        <w:rPr>
          <w:u w:val="single"/>
        </w:rPr>
        <w:t>: “The United States is 5,000 miles away from Japan and Taiwan, so we need Japan to do more</w:t>
      </w:r>
      <w:r w:rsidRPr="005F7B2F">
        <w:rPr>
          <w:sz w:val="16"/>
        </w:rPr>
        <w:t xml:space="preserve">.” And as </w:t>
      </w:r>
      <w:r w:rsidRPr="005F7B2F">
        <w:rPr>
          <w:u w:val="single"/>
        </w:rPr>
        <w:t>the European and Indo-Pacific theaters become more connected—not least through the Sino-Russian rapprochement</w:t>
      </w:r>
      <w:r w:rsidRPr="005F7B2F">
        <w:rPr>
          <w:sz w:val="16"/>
        </w:rPr>
        <w:t xml:space="preserve">—it is even possible that </w:t>
      </w:r>
      <w:r w:rsidRPr="005F7B2F">
        <w:rPr>
          <w:u w:val="single"/>
        </w:rPr>
        <w:t>European and Asian powers will support one another</w:t>
      </w:r>
      <w:r w:rsidRPr="005F7B2F">
        <w:rPr>
          <w:sz w:val="16"/>
        </w:rPr>
        <w:t xml:space="preserve">. Japan and South Korea, for instance, might ask Europeans to reciprocate their support for sanctions on Russia. </w:t>
      </w:r>
      <w:r w:rsidRPr="005F7B2F">
        <w:rPr>
          <w:u w:val="single"/>
        </w:rPr>
        <w:t xml:space="preserve">The result would be more complex regional orders in which the United States </w:t>
      </w:r>
      <w:r w:rsidRPr="005F7B2F">
        <w:rPr>
          <w:sz w:val="16"/>
        </w:rPr>
        <w:t xml:space="preserve">still plays an important role but </w:t>
      </w:r>
      <w:r w:rsidRPr="005F7B2F">
        <w:rPr>
          <w:u w:val="single"/>
        </w:rPr>
        <w:t>no longer calls the shots.</w:t>
      </w:r>
    </w:p>
    <w:p w14:paraId="37623192" w14:textId="77777777" w:rsidR="00891404" w:rsidRPr="0053453E" w:rsidRDefault="00891404" w:rsidP="00FE2D95">
      <w:pPr>
        <w:rPr>
          <w:rFonts w:eastAsia="Cambria"/>
          <w:sz w:val="15"/>
        </w:rPr>
      </w:pPr>
    </w:p>
    <w:p w14:paraId="54C566FA" w14:textId="77777777" w:rsidR="00542312" w:rsidRDefault="00542312" w:rsidP="00542312">
      <w:pPr>
        <w:pStyle w:val="Heading3"/>
      </w:pPr>
      <w:r>
        <w:lastRenderedPageBreak/>
        <w:t>Heg Causes China War</w:t>
      </w:r>
    </w:p>
    <w:p w14:paraId="340C6435" w14:textId="77777777" w:rsidR="00542312" w:rsidRPr="00F94C14" w:rsidRDefault="00542312" w:rsidP="00542312">
      <w:pPr>
        <w:pStyle w:val="Heading4"/>
      </w:pPr>
      <w:r>
        <w:t xml:space="preserve">US hegemony causes interstate tensions and conflict with China. </w:t>
      </w:r>
    </w:p>
    <w:p w14:paraId="5A6D017F" w14:textId="77777777" w:rsidR="00542312" w:rsidRPr="00BC2F06" w:rsidRDefault="00542312" w:rsidP="00542312">
      <w:r>
        <w:t xml:space="preserve">Chas W. </w:t>
      </w:r>
      <w:r>
        <w:rPr>
          <w:rStyle w:val="Style13ptBold"/>
        </w:rPr>
        <w:t>Freeman 20 –</w:t>
      </w:r>
      <w:r>
        <w:t xml:space="preserve"> a retired career diplomat who was Assistant Secretary of Defense for International Security Affairs, earning the highest public service awards of the Department of Defense for reestablishing defense and military relations with China, 2020, “China’s Challenge to American Hegemony: Remarks to the Global Strategy Forum”, </w:t>
      </w:r>
      <w:r w:rsidRPr="00346EBA">
        <w:t>https://mepc.org/speeches/chinas-challenge-american-hegemony//</w:t>
      </w:r>
      <w:r>
        <w:t>AN</w:t>
      </w:r>
    </w:p>
    <w:p w14:paraId="22DF407A" w14:textId="77777777" w:rsidR="00542312" w:rsidRDefault="00542312" w:rsidP="00542312">
      <w:pPr>
        <w:rPr>
          <w:u w:val="single"/>
        </w:rPr>
      </w:pPr>
      <w:r w:rsidRPr="00BC2F06">
        <w:rPr>
          <w:sz w:val="16"/>
        </w:rPr>
        <w:t>The People's Republic of China has used force when measures short of war have proven inadequate to secure its borders or strategic interests (as in Korea, India, and Vietnam), but, by marked contrast with India in Goa or Indonesia in Timor-Leste, it gave diplomacy the decades needed to resolve the Hong Kong and Macau issues without bloodshed. Beijing has shown a similar preference for negotiations rather than the use of force to settle the Taiwan issue. Cross-strait tensions are lessening. It should be encouraging that China has insisted on United Nations authorization for its military activities abroad, which are directed at peacekeeping and against piracy.</w:t>
      </w:r>
      <w:r>
        <w:rPr>
          <w:sz w:val="16"/>
        </w:rPr>
        <w:t xml:space="preserve"> </w:t>
      </w:r>
      <w:r w:rsidRPr="00BC2F06">
        <w:rPr>
          <w:sz w:val="16"/>
        </w:rPr>
        <w:t xml:space="preserve">Still, </w:t>
      </w:r>
      <w:r w:rsidRPr="00BC2F06">
        <w:rPr>
          <w:rStyle w:val="Emphasis"/>
          <w:highlight w:val="cyan"/>
        </w:rPr>
        <w:t>China is modernizing its military</w:t>
      </w:r>
      <w:r w:rsidRPr="00643614">
        <w:rPr>
          <w:u w:val="single"/>
        </w:rPr>
        <w:t xml:space="preserve"> at a peculiar moment of history</w:t>
      </w:r>
      <w:r w:rsidRPr="00BC2F06">
        <w:rPr>
          <w:sz w:val="16"/>
        </w:rPr>
        <w:t xml:space="preserve">. The United States inherited worldwide military superiority from the collapse of its Soviet rival. Without much discussion, it has embraced the neo-conservative agenda of sustaining this superiority at all costs. But </w:t>
      </w:r>
      <w:r w:rsidRPr="00BC2F06">
        <w:rPr>
          <w:highlight w:val="cyan"/>
          <w:u w:val="single"/>
        </w:rPr>
        <w:t>rising</w:t>
      </w:r>
      <w:r w:rsidRPr="00643614">
        <w:rPr>
          <w:u w:val="single"/>
        </w:rPr>
        <w:t xml:space="preserve"> </w:t>
      </w:r>
      <w:r w:rsidRPr="00BC2F06">
        <w:rPr>
          <w:u w:val="single"/>
        </w:rPr>
        <w:t xml:space="preserve">Chinese </w:t>
      </w:r>
      <w:r w:rsidRPr="00BC2F06">
        <w:rPr>
          <w:highlight w:val="cyan"/>
          <w:u w:val="single"/>
        </w:rPr>
        <w:t>defense capabilities</w:t>
      </w:r>
      <w:r w:rsidRPr="00BC2F06">
        <w:rPr>
          <w:sz w:val="16"/>
        </w:rPr>
        <w:t xml:space="preserve"> erode American supremacy. China's </w:t>
      </w:r>
      <w:r w:rsidRPr="00BC2F06">
        <w:rPr>
          <w:highlight w:val="cyan"/>
          <w:u w:val="single"/>
        </w:rPr>
        <w:t>new</w:t>
      </w:r>
      <w:r w:rsidRPr="00643614">
        <w:rPr>
          <w:u w:val="single"/>
        </w:rPr>
        <w:t xml:space="preserve"> anti-carrier </w:t>
      </w:r>
      <w:r w:rsidRPr="00BC2F06">
        <w:rPr>
          <w:highlight w:val="cyan"/>
          <w:u w:val="single"/>
        </w:rPr>
        <w:t>weapons</w:t>
      </w:r>
      <w:r w:rsidRPr="00BC2F06">
        <w:rPr>
          <w:sz w:val="16"/>
        </w:rPr>
        <w:t xml:space="preserve"> endanger U.S. force projection capabilities in the Western Pacific; its </w:t>
      </w:r>
      <w:r w:rsidRPr="00BC2F06">
        <w:rPr>
          <w:highlight w:val="cyan"/>
          <w:u w:val="single"/>
        </w:rPr>
        <w:t>anti-satellite programs</w:t>
      </w:r>
      <w:r w:rsidRPr="00BC2F06">
        <w:rPr>
          <w:sz w:val="16"/>
        </w:rPr>
        <w:t xml:space="preserve"> imperil U.S. global surveillance </w:t>
      </w:r>
      <w:r w:rsidRPr="00BC2F06">
        <w:rPr>
          <w:highlight w:val="cyan"/>
          <w:u w:val="single"/>
        </w:rPr>
        <w:t>and communication capabilities</w:t>
      </w:r>
      <w:r w:rsidRPr="00BC2F06">
        <w:rPr>
          <w:sz w:val="16"/>
        </w:rPr>
        <w:t>; its growing operations in cyberspace menace U.S. government operations and the economy of the American homeland alike. These are serious challenges not just to American hegemony but to core U.S. interests. They have begun to draw a response.</w:t>
      </w:r>
      <w:r>
        <w:rPr>
          <w:sz w:val="16"/>
        </w:rPr>
        <w:t xml:space="preserve"> </w:t>
      </w:r>
      <w:r w:rsidRPr="00BC2F06">
        <w:rPr>
          <w:highlight w:val="cyan"/>
          <w:u w:val="single"/>
        </w:rPr>
        <w:t>T</w:t>
      </w:r>
      <w:r w:rsidRPr="00BC2F06">
        <w:rPr>
          <w:rStyle w:val="Emphasis"/>
          <w:highlight w:val="cyan"/>
        </w:rPr>
        <w:t>he result is a</w:t>
      </w:r>
      <w:r w:rsidRPr="00346EBA">
        <w:rPr>
          <w:rStyle w:val="Emphasis"/>
        </w:rPr>
        <w:t xml:space="preserve"> deeply </w:t>
      </w:r>
      <w:r w:rsidRPr="00BC2F06">
        <w:rPr>
          <w:rStyle w:val="Emphasis"/>
          <w:highlight w:val="cyan"/>
        </w:rPr>
        <w:t>troubled Sino-American military relationship</w:t>
      </w:r>
      <w:r w:rsidRPr="00553C53">
        <w:rPr>
          <w:u w:val="single"/>
        </w:rPr>
        <w:t xml:space="preserve"> despite the diminishing prospects for war in the Taiwan Strait</w:t>
      </w:r>
      <w:r w:rsidRPr="00BC2F06">
        <w:rPr>
          <w:sz w:val="16"/>
        </w:rPr>
        <w:t xml:space="preserve">. </w:t>
      </w:r>
      <w:r w:rsidRPr="00BC2F06">
        <w:rPr>
          <w:highlight w:val="cyan"/>
          <w:u w:val="single"/>
        </w:rPr>
        <w:t>China will persevere</w:t>
      </w:r>
      <w:r w:rsidRPr="00553C53">
        <w:rPr>
          <w:u w:val="single"/>
        </w:rPr>
        <w:t xml:space="preserve"> in its efforts </w:t>
      </w:r>
      <w:r w:rsidRPr="00BC2F06">
        <w:rPr>
          <w:highlight w:val="cyan"/>
          <w:u w:val="single"/>
        </w:rPr>
        <w:t>to</w:t>
      </w:r>
      <w:r w:rsidRPr="00553C53">
        <w:rPr>
          <w:u w:val="single"/>
        </w:rPr>
        <w:t xml:space="preserve"> </w:t>
      </w:r>
      <w:r w:rsidRPr="00BC2F06">
        <w:rPr>
          <w:u w:val="single"/>
        </w:rPr>
        <w:t>build a c</w:t>
      </w:r>
      <w:r w:rsidRPr="00553C53">
        <w:rPr>
          <w:u w:val="single"/>
        </w:rPr>
        <w:t xml:space="preserve">redible </w:t>
      </w:r>
      <w:r w:rsidRPr="00BC2F06">
        <w:rPr>
          <w:highlight w:val="cyan"/>
          <w:u w:val="single"/>
        </w:rPr>
        <w:t>counter</w:t>
      </w:r>
      <w:r w:rsidRPr="00553C53">
        <w:rPr>
          <w:u w:val="single"/>
        </w:rPr>
        <w:t xml:space="preserve"> to </w:t>
      </w:r>
      <w:r w:rsidRPr="00BC2F06">
        <w:rPr>
          <w:highlight w:val="cyan"/>
          <w:u w:val="single"/>
        </w:rPr>
        <w:t>America</w:t>
      </w:r>
      <w:r w:rsidRPr="00553C53">
        <w:rPr>
          <w:u w:val="single"/>
        </w:rPr>
        <w:t xml:space="preserve">n coercion. </w:t>
      </w:r>
      <w:r w:rsidRPr="00BC2F06">
        <w:rPr>
          <w:rStyle w:val="Emphasis"/>
          <w:highlight w:val="cyan"/>
        </w:rPr>
        <w:t>The U</w:t>
      </w:r>
      <w:r w:rsidRPr="00346EBA">
        <w:rPr>
          <w:rStyle w:val="Emphasis"/>
        </w:rPr>
        <w:t xml:space="preserve">nited </w:t>
      </w:r>
      <w:r w:rsidRPr="00BC2F06">
        <w:rPr>
          <w:rStyle w:val="Emphasis"/>
          <w:highlight w:val="cyan"/>
        </w:rPr>
        <w:t>S</w:t>
      </w:r>
      <w:r w:rsidRPr="00346EBA">
        <w:rPr>
          <w:rStyle w:val="Emphasis"/>
        </w:rPr>
        <w:t xml:space="preserve">tates </w:t>
      </w:r>
      <w:r w:rsidRPr="00BC2F06">
        <w:rPr>
          <w:rStyle w:val="Emphasis"/>
          <w:highlight w:val="cyan"/>
        </w:rPr>
        <w:t xml:space="preserve">will not </w:t>
      </w:r>
      <w:r w:rsidRPr="00BC2F06">
        <w:rPr>
          <w:rStyle w:val="Emphasis"/>
        </w:rPr>
        <w:t xml:space="preserve">soon </w:t>
      </w:r>
      <w:r w:rsidRPr="00BC2F06">
        <w:rPr>
          <w:rStyle w:val="Emphasis"/>
          <w:highlight w:val="cyan"/>
        </w:rPr>
        <w:t>abandon its obsession with</w:t>
      </w:r>
      <w:r w:rsidRPr="00346EBA">
        <w:rPr>
          <w:rStyle w:val="Emphasis"/>
        </w:rPr>
        <w:t xml:space="preserve"> the </w:t>
      </w:r>
      <w:r w:rsidRPr="00BC2F06">
        <w:rPr>
          <w:rStyle w:val="Emphasis"/>
          <w:highlight w:val="cyan"/>
        </w:rPr>
        <w:t>retention of absolute military superiority</w:t>
      </w:r>
      <w:r w:rsidRPr="00346EBA">
        <w:rPr>
          <w:rStyle w:val="Emphasis"/>
        </w:rPr>
        <w:t xml:space="preserve"> everywhere</w:t>
      </w:r>
      <w:r w:rsidRPr="00553C53">
        <w:rPr>
          <w:u w:val="single"/>
        </w:rPr>
        <w:t xml:space="preserve">. </w:t>
      </w:r>
      <w:r w:rsidRPr="00BC2F06">
        <w:rPr>
          <w:highlight w:val="cyan"/>
          <w:u w:val="single"/>
        </w:rPr>
        <w:t xml:space="preserve">A less hegemonic objective </w:t>
      </w:r>
      <w:r w:rsidRPr="00BC2F06">
        <w:rPr>
          <w:u w:val="single"/>
        </w:rPr>
        <w:t xml:space="preserve">would </w:t>
      </w:r>
      <w:r w:rsidRPr="00BC2F06">
        <w:rPr>
          <w:highlight w:val="cyan"/>
          <w:u w:val="single"/>
        </w:rPr>
        <w:t xml:space="preserve">allow the U.S. to accommodate a </w:t>
      </w:r>
      <w:r w:rsidRPr="00BC2F06">
        <w:rPr>
          <w:u w:val="single"/>
        </w:rPr>
        <w:t xml:space="preserve">more </w:t>
      </w:r>
      <w:r w:rsidRPr="00BC2F06">
        <w:rPr>
          <w:highlight w:val="cyan"/>
          <w:u w:val="single"/>
        </w:rPr>
        <w:t>powerful China while retaining</w:t>
      </w:r>
      <w:r w:rsidRPr="00553C53">
        <w:rPr>
          <w:u w:val="single"/>
        </w:rPr>
        <w:t xml:space="preserve"> the ability to prevail in any </w:t>
      </w:r>
      <w:r w:rsidRPr="00BC2F06">
        <w:rPr>
          <w:highlight w:val="cyan"/>
          <w:u w:val="single"/>
        </w:rPr>
        <w:t>conflict</w:t>
      </w:r>
      <w:r w:rsidRPr="00553C53">
        <w:rPr>
          <w:u w:val="single"/>
        </w:rPr>
        <w:t xml:space="preserve"> with it. </w:t>
      </w:r>
      <w:r w:rsidRPr="00BC2F06">
        <w:rPr>
          <w:highlight w:val="cyan"/>
          <w:u w:val="single"/>
        </w:rPr>
        <w:t>As things are,</w:t>
      </w:r>
      <w:r w:rsidRPr="00553C53">
        <w:rPr>
          <w:u w:val="single"/>
        </w:rPr>
        <w:t xml:space="preserve"> </w:t>
      </w:r>
      <w:r w:rsidRPr="00BC2F06">
        <w:rPr>
          <w:u w:val="single"/>
        </w:rPr>
        <w:t xml:space="preserve">increasingly overt </w:t>
      </w:r>
      <w:r w:rsidRPr="00BC2F06">
        <w:rPr>
          <w:highlight w:val="cyan"/>
          <w:u w:val="single"/>
        </w:rPr>
        <w:t>military confrontation between China and the U</w:t>
      </w:r>
      <w:r w:rsidRPr="00BC2F06">
        <w:rPr>
          <w:u w:val="single"/>
        </w:rPr>
        <w:t xml:space="preserve">nited </w:t>
      </w:r>
      <w:r w:rsidRPr="00BC2F06">
        <w:rPr>
          <w:highlight w:val="cyan"/>
          <w:u w:val="single"/>
        </w:rPr>
        <w:t>S</w:t>
      </w:r>
      <w:r w:rsidRPr="00BC2F06">
        <w:rPr>
          <w:u w:val="single"/>
        </w:rPr>
        <w:t xml:space="preserve">tates </w:t>
      </w:r>
      <w:r w:rsidRPr="00BC2F06">
        <w:rPr>
          <w:highlight w:val="cyan"/>
          <w:u w:val="single"/>
        </w:rPr>
        <w:t>is likely.</w:t>
      </w:r>
      <w:r>
        <w:rPr>
          <w:u w:val="single"/>
        </w:rPr>
        <w:t xml:space="preserve"> </w:t>
      </w:r>
      <w:r w:rsidRPr="00BC2F06">
        <w:rPr>
          <w:sz w:val="16"/>
        </w:rPr>
        <w:t xml:space="preserve">These </w:t>
      </w:r>
      <w:r w:rsidRPr="00BC2F06">
        <w:rPr>
          <w:highlight w:val="cyan"/>
          <w:u w:val="single"/>
        </w:rPr>
        <w:t>inherent tensions</w:t>
      </w:r>
      <w:r w:rsidRPr="00BC2F06">
        <w:rPr>
          <w:sz w:val="16"/>
        </w:rPr>
        <w:t xml:space="preserve"> — along with those arising from the huge bilateral trade imbalance in favor of China — </w:t>
      </w:r>
      <w:r w:rsidRPr="00BC2F06">
        <w:rPr>
          <w:rStyle w:val="StyleUnderline"/>
          <w:highlight w:val="cyan"/>
        </w:rPr>
        <w:t>a</w:t>
      </w:r>
      <w:r w:rsidRPr="00BC2F06">
        <w:rPr>
          <w:highlight w:val="cyan"/>
          <w:u w:val="single"/>
        </w:rPr>
        <w:t>re why</w:t>
      </w:r>
      <w:r w:rsidRPr="00553C53">
        <w:rPr>
          <w:u w:val="single"/>
        </w:rPr>
        <w:t xml:space="preserve"> the idea of </w:t>
      </w:r>
      <w:r w:rsidRPr="00BC2F06">
        <w:rPr>
          <w:highlight w:val="cyan"/>
          <w:u w:val="single"/>
        </w:rPr>
        <w:t xml:space="preserve">a </w:t>
      </w:r>
      <w:r w:rsidRPr="00BC2F06">
        <w:rPr>
          <w:rStyle w:val="Emphasis"/>
          <w:highlight w:val="cyan"/>
        </w:rPr>
        <w:t>US-China duopoly</w:t>
      </w:r>
      <w:r w:rsidRPr="00553C53">
        <w:rPr>
          <w:u w:val="single"/>
        </w:rPr>
        <w:t xml:space="preserve"> like the so-called G-2 </w:t>
      </w:r>
      <w:r w:rsidRPr="00BC2F06">
        <w:rPr>
          <w:rStyle w:val="Emphasis"/>
          <w:highlight w:val="cyan"/>
        </w:rPr>
        <w:t>is infeasible</w:t>
      </w:r>
      <w:r w:rsidRPr="00553C53">
        <w:rPr>
          <w:u w:val="single"/>
        </w:rPr>
        <w:t xml:space="preserve"> even if it were desirable, which it is not.</w:t>
      </w:r>
      <w:r w:rsidRPr="00BC2F06">
        <w:rPr>
          <w:sz w:val="16"/>
        </w:rPr>
        <w:t xml:space="preserve"> Still, the world economy is about to see the displacement of the United States from its 20th Century preeminence. China will join the U.S., the EU, and Japan at the top. India, Brazil, Russia, and others in the G-20 will follow. What is in prospect is not the hegemony of one or two countries but its opposite — a multipolar balance of economic power.</w:t>
      </w:r>
      <w:r>
        <w:rPr>
          <w:sz w:val="16"/>
        </w:rPr>
        <w:t xml:space="preserve"> </w:t>
      </w:r>
      <w:r w:rsidRPr="00BC2F06">
        <w:rPr>
          <w:sz w:val="16"/>
        </w:rPr>
        <w:t>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Xiaochuan's cautious suggestion last spring that it would be better to manage the dollar down to a sustainable international role than to have it collapse.</w:t>
      </w:r>
      <w:r>
        <w:rPr>
          <w:sz w:val="16"/>
        </w:rPr>
        <w:t xml:space="preserve"> </w:t>
      </w:r>
      <w:r w:rsidRPr="00BC2F06">
        <w:rPr>
          <w:sz w:val="16"/>
        </w:rPr>
        <w:t>But America is out of practice at dealing with independent power centers. For the past two decades the United States has been the undisputed global hegemon. For 40 years before that, it was the indispensable arbiter of the bloc of nations known as the "free world."</w:t>
      </w:r>
      <w:r w:rsidRPr="00643614">
        <w:rPr>
          <w:u w:val="single"/>
        </w:rPr>
        <w:t xml:space="preserve"> American politicians are unaccustomed to formulating policy through multilateral consultations with other nations. Beijing isn't very good at this either, but seems more open to it than Washington. </w:t>
      </w:r>
      <w:r w:rsidRPr="00346EBA">
        <w:rPr>
          <w:rStyle w:val="Emphasis"/>
        </w:rPr>
        <w:t>The United States will, as always, do what must be done</w:t>
      </w:r>
      <w:r w:rsidRPr="00346EBA">
        <w:rPr>
          <w:rStyle w:val="Emphasis"/>
          <w:b w:val="0"/>
          <w:bCs/>
        </w:rPr>
        <w:t>,</w:t>
      </w:r>
      <w:r w:rsidRPr="00346EBA">
        <w:rPr>
          <w:b/>
          <w:bCs/>
          <w:u w:val="single"/>
        </w:rPr>
        <w:t xml:space="preserve"> </w:t>
      </w:r>
      <w:r w:rsidRPr="00643614">
        <w:rPr>
          <w:u w:val="single"/>
        </w:rPr>
        <w:t xml:space="preserve">after it has exhausted all of the alternatives. But this will take time and cost the United States further prestige and influence. Meanwhile, </w:t>
      </w:r>
      <w:r w:rsidRPr="00BC2F06">
        <w:rPr>
          <w:highlight w:val="cyan"/>
          <w:u w:val="single"/>
        </w:rPr>
        <w:t>China's global role will grow</w:t>
      </w:r>
      <w:r w:rsidRPr="00643614">
        <w:rPr>
          <w:u w:val="single"/>
        </w:rPr>
        <w:t>, especially if Beijing sustains the modesty and competence for which its diplomats have become known</w:t>
      </w:r>
      <w:r w:rsidRPr="00BC2F06">
        <w:rPr>
          <w:sz w:val="16"/>
        </w:rPr>
        <w:t>, rather than the arrogance that some of its domestic officials increasingly exemplify.</w:t>
      </w:r>
      <w:r>
        <w:rPr>
          <w:sz w:val="16"/>
        </w:rPr>
        <w:t xml:space="preserve"> </w:t>
      </w:r>
      <w:r w:rsidRPr="00BC2F06">
        <w:rPr>
          <w:sz w:val="16"/>
        </w:rPr>
        <w:t xml:space="preserve">The Chinese Communist Party has delivered prosperity to ordinary Chinese, which is why it enjoys their support. Eighty-six percent of Chinese think their country is on the right track. </w:t>
      </w:r>
      <w:r w:rsidRPr="00156A7C">
        <w:rPr>
          <w:u w:val="single"/>
        </w:rPr>
        <w:t>Chinese see proof of the superiority of their political-economy in the apparent effectiveness of its response to the financial crash and its aftermath. Their government's policies have so far succeeded in sustaining high rates of economic growth through programs that enhance long-term economic and intellectual competitiveness</w:t>
      </w:r>
      <w:r w:rsidRPr="00BC2F06">
        <w:rPr>
          <w:sz w:val="16"/>
        </w:rPr>
        <w:t xml:space="preserve">. The contrast with the muddled self-indulgence of Washington's response to the crisis, in particular, is striking. Americans have so far shrunk from the hard decisions necessary to </w:t>
      </w:r>
      <w:r w:rsidRPr="00BC2F06">
        <w:rPr>
          <w:sz w:val="16"/>
        </w:rPr>
        <w:lastRenderedPageBreak/>
        <w:t>restore fiscal integrity to their government or to reverse serious decay in their nation's human and physical infrastructure. The recession has joined foreign wars and continuing deterioration in relations with the Islamic world as a factor accelerating American decline.</w:t>
      </w:r>
      <w:r>
        <w:rPr>
          <w:sz w:val="16"/>
        </w:rPr>
        <w:t xml:space="preserve"> </w:t>
      </w:r>
      <w:r w:rsidRPr="00BC2F06">
        <w:rPr>
          <w:sz w:val="16"/>
        </w:rPr>
        <w:t xml:space="preserve">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w:t>
      </w:r>
      <w:r w:rsidRPr="00156A7C">
        <w:rPr>
          <w:u w:val="single"/>
        </w:rPr>
        <w:t>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w:t>
      </w:r>
      <w:r>
        <w:rPr>
          <w:sz w:val="16"/>
        </w:rPr>
        <w:t xml:space="preserve"> </w:t>
      </w:r>
      <w:r w:rsidRPr="00BC2F06">
        <w:rPr>
          <w:sz w:val="16"/>
        </w:rPr>
        <w:t>The current self-congratulatory mood in China is therefore entirely understandable. Yet it masks the underlying weakness of the Chinese political system. Government in contemporary China derives its legitimacy almost entirely from its ability to deliver continued rapid economic growth. It stands for no credible values, neither trusts nor is trusted by those it rules, suffers from a high level of corruption, and has no clear vision for self-improvement. If America's politics are widely viewed as so venal as to be dysfunctional, the Chinese system is seen as cynically manipulative and of questionable legitimacy. Without political reform, 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 It is not impossible that it may do so but there is no evidence at present to suggest that it will.</w:t>
      </w:r>
      <w:r>
        <w:rPr>
          <w:sz w:val="16"/>
        </w:rPr>
        <w:t xml:space="preserve"> </w:t>
      </w:r>
      <w:r w:rsidRPr="00BC2F06">
        <w:rPr>
          <w:rStyle w:val="Emphasis"/>
          <w:highlight w:val="cyan"/>
        </w:rPr>
        <w:t>A Chinese perception that the U</w:t>
      </w:r>
      <w:r w:rsidRPr="00BC2F06">
        <w:rPr>
          <w:rStyle w:val="Emphasis"/>
        </w:rPr>
        <w:t xml:space="preserve">nited </w:t>
      </w:r>
      <w:r w:rsidRPr="00BC2F06">
        <w:rPr>
          <w:rStyle w:val="Emphasis"/>
          <w:highlight w:val="cyan"/>
        </w:rPr>
        <w:t>S</w:t>
      </w:r>
      <w:r w:rsidRPr="00BC2F06">
        <w:rPr>
          <w:rStyle w:val="Emphasis"/>
        </w:rPr>
        <w:t xml:space="preserve">tates </w:t>
      </w:r>
      <w:r w:rsidRPr="00BC2F06">
        <w:rPr>
          <w:rStyle w:val="Emphasis"/>
          <w:highlight w:val="cyan"/>
        </w:rPr>
        <w:t xml:space="preserve">is attempting to </w:t>
      </w:r>
      <w:r w:rsidRPr="00BC2F06">
        <w:rPr>
          <w:rStyle w:val="Emphasis"/>
        </w:rPr>
        <w:t xml:space="preserve">leverage its military superiority to </w:t>
      </w:r>
      <w:r w:rsidRPr="00BC2F06">
        <w:rPr>
          <w:rStyle w:val="Emphasis"/>
          <w:highlight w:val="cyan"/>
        </w:rPr>
        <w:t>keep China down</w:t>
      </w:r>
      <w:r w:rsidRPr="00BC2F06">
        <w:rPr>
          <w:rStyle w:val="Emphasis"/>
        </w:rPr>
        <w:t xml:space="preserve"> </w:t>
      </w:r>
      <w:r w:rsidRPr="00BC2F06">
        <w:rPr>
          <w:rStyle w:val="Emphasis"/>
          <w:highlight w:val="cyan"/>
        </w:rPr>
        <w:t>could goad Beijing into efforts to dislodge America</w:t>
      </w:r>
      <w:r w:rsidRPr="00BC2F06">
        <w:rPr>
          <w:rStyle w:val="Emphasis"/>
        </w:rPr>
        <w:t xml:space="preserve"> from its position of global dominance</w:t>
      </w:r>
      <w:r w:rsidRPr="00553C53">
        <w:rPr>
          <w:u w:val="single"/>
        </w:rPr>
        <w:t xml:space="preserve">. Given the continuing disparities in national power, </w:t>
      </w:r>
      <w:r w:rsidRPr="00BC2F06">
        <w:rPr>
          <w:highlight w:val="cyan"/>
          <w:u w:val="single"/>
        </w:rPr>
        <w:t xml:space="preserve">the ensuing struggle would be a long one. The trigger would </w:t>
      </w:r>
      <w:r w:rsidRPr="00BC2F06">
        <w:rPr>
          <w:u w:val="single"/>
        </w:rPr>
        <w:t xml:space="preserve">probably </w:t>
      </w:r>
      <w:r w:rsidRPr="00BC2F06">
        <w:rPr>
          <w:highlight w:val="cyan"/>
          <w:u w:val="single"/>
        </w:rPr>
        <w:t xml:space="preserve">be </w:t>
      </w:r>
      <w:r w:rsidRPr="00BC2F06">
        <w:rPr>
          <w:u w:val="single"/>
        </w:rPr>
        <w:t>some</w:t>
      </w:r>
      <w:r w:rsidRPr="00553C53">
        <w:rPr>
          <w:u w:val="single"/>
        </w:rPr>
        <w:t xml:space="preserve"> incident derived from </w:t>
      </w:r>
      <w:r w:rsidRPr="00BC2F06">
        <w:rPr>
          <w:u w:val="single"/>
        </w:rPr>
        <w:t xml:space="preserve">U.S. military operations offshore China or from </w:t>
      </w:r>
      <w:r w:rsidRPr="00BC2F06">
        <w:rPr>
          <w:highlight w:val="cyan"/>
          <w:u w:val="single"/>
        </w:rPr>
        <w:t>the Taiwan issue</w:t>
      </w:r>
      <w:r w:rsidRPr="00553C53">
        <w:rPr>
          <w:u w:val="single"/>
        </w:rPr>
        <w:t xml:space="preserve">, </w:t>
      </w:r>
      <w:r w:rsidRPr="00BC2F06">
        <w:rPr>
          <w:highlight w:val="cyan"/>
          <w:u w:val="single"/>
        </w:rPr>
        <w:t>to which Sino-American relations remain hostage.</w:t>
      </w:r>
      <w:r w:rsidRPr="00BC2F06">
        <w:rPr>
          <w:sz w:val="16"/>
          <w:highlight w:val="cyan"/>
        </w:rPr>
        <w:t xml:space="preserve"> </w:t>
      </w:r>
      <w:r w:rsidRPr="00BC2F06">
        <w:rPr>
          <w:sz w:val="16"/>
        </w:rPr>
        <w:t>This is unlikely, but, unfortunately, it is not impossible to imagine.</w:t>
      </w:r>
      <w:r>
        <w:rPr>
          <w:sz w:val="16"/>
        </w:rPr>
        <w:t xml:space="preserve"> </w:t>
      </w:r>
      <w:r w:rsidRPr="00BC2F06">
        <w:rPr>
          <w:sz w:val="16"/>
        </w:rPr>
        <w:t xml:space="preserve">As I speak, for example, </w:t>
      </w:r>
      <w:r w:rsidRPr="00553C53">
        <w:rPr>
          <w:u w:val="single"/>
        </w:rPr>
        <w:t>China is actively considering how to put effective pressure on the United States to halt arms sales to Taiwan</w:t>
      </w:r>
      <w:r w:rsidRPr="00BC2F06">
        <w:rPr>
          <w:sz w:val="16"/>
        </w:rPr>
        <w:t xml:space="preserve">.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w:t>
      </w:r>
      <w:r w:rsidRPr="00BC2F06">
        <w:rPr>
          <w:highlight w:val="cyan"/>
          <w:u w:val="single"/>
        </w:rPr>
        <w:t>If nothing else</w:t>
      </w:r>
      <w:r w:rsidRPr="00156A7C">
        <w:rPr>
          <w:u w:val="single"/>
        </w:rPr>
        <w:t xml:space="preserve">, however, </w:t>
      </w:r>
      <w:r w:rsidRPr="00BC2F06">
        <w:rPr>
          <w:highlight w:val="cyan"/>
          <w:u w:val="single"/>
        </w:rPr>
        <w:t>the</w:t>
      </w:r>
      <w:r w:rsidRPr="00156A7C">
        <w:rPr>
          <w:u w:val="single"/>
        </w:rPr>
        <w:t xml:space="preserve"> possible </w:t>
      </w:r>
      <w:r w:rsidRPr="00BC2F06">
        <w:rPr>
          <w:highlight w:val="cyan"/>
          <w:u w:val="single"/>
        </w:rPr>
        <w:t>consequences of miscalc</w:t>
      </w:r>
      <w:r w:rsidRPr="00156A7C">
        <w:rPr>
          <w:u w:val="single"/>
        </w:rPr>
        <w:t xml:space="preserve">ulation by Beijing or Washington </w:t>
      </w:r>
      <w:r w:rsidRPr="00BC2F06">
        <w:rPr>
          <w:highlight w:val="cyan"/>
          <w:u w:val="single"/>
        </w:rPr>
        <w:t>illustrate the</w:t>
      </w:r>
      <w:r w:rsidRPr="00156A7C">
        <w:rPr>
          <w:u w:val="single"/>
        </w:rPr>
        <w:t xml:space="preserve"> global </w:t>
      </w:r>
      <w:r w:rsidRPr="00BC2F06">
        <w:rPr>
          <w:highlight w:val="cyan"/>
          <w:u w:val="single"/>
        </w:rPr>
        <w:t>stake in continuing</w:t>
      </w:r>
      <w:r w:rsidRPr="00156A7C">
        <w:rPr>
          <w:u w:val="single"/>
        </w:rPr>
        <w:t xml:space="preserve"> prudent management of the </w:t>
      </w:r>
      <w:r w:rsidRPr="00BC2F06">
        <w:rPr>
          <w:highlight w:val="cyan"/>
          <w:u w:val="single"/>
        </w:rPr>
        <w:t>Sino-American relationship</w:t>
      </w:r>
      <w:r w:rsidRPr="00156A7C">
        <w:rPr>
          <w:u w:val="single"/>
        </w:rPr>
        <w:t xml:space="preserve"> by both sides. </w:t>
      </w:r>
    </w:p>
    <w:p w14:paraId="69B94BE7" w14:textId="77777777" w:rsidR="00542312" w:rsidRDefault="00542312" w:rsidP="00542312"/>
    <w:p w14:paraId="04A1D6FB" w14:textId="77777777" w:rsidR="00542312" w:rsidRDefault="00542312" w:rsidP="00542312"/>
    <w:p w14:paraId="4FC10A8A" w14:textId="77777777" w:rsidR="00542312" w:rsidRDefault="00542312" w:rsidP="00542312">
      <w:pPr>
        <w:pStyle w:val="Heading3"/>
      </w:pPr>
      <w:r>
        <w:lastRenderedPageBreak/>
        <w:t>No Taiwan War</w:t>
      </w:r>
    </w:p>
    <w:p w14:paraId="3BBE222E" w14:textId="77777777" w:rsidR="00542312" w:rsidRPr="00A0306F" w:rsidRDefault="00542312" w:rsidP="00542312"/>
    <w:p w14:paraId="08321495" w14:textId="77777777" w:rsidR="00542312" w:rsidRDefault="00542312" w:rsidP="00542312">
      <w:pPr>
        <w:pStyle w:val="Heading4"/>
      </w:pPr>
      <w:r>
        <w:t>No, China won’t invade Taiwan---Capacity, Motive, Economy, Independence.</w:t>
      </w:r>
    </w:p>
    <w:p w14:paraId="044C51C1" w14:textId="77777777" w:rsidR="00542312" w:rsidRDefault="00542312" w:rsidP="00542312">
      <w:r w:rsidRPr="00272398">
        <w:t xml:space="preserve">Denny </w:t>
      </w:r>
      <w:r w:rsidRPr="00272398">
        <w:rPr>
          <w:rFonts w:eastAsiaTheme="majorEastAsia" w:cstheme="majorBidi"/>
          <w:b/>
          <w:iCs/>
          <w:sz w:val="26"/>
        </w:rPr>
        <w:t>Roy, PhD, 24</w:t>
      </w:r>
      <w:r w:rsidRPr="00272398">
        <w:t>, 4-1</w:t>
      </w:r>
      <w:r>
        <w:t>7</w:t>
      </w:r>
      <w:r w:rsidRPr="00272398">
        <w:t>-2024,</w:t>
      </w:r>
      <w:r>
        <w:t xml:space="preserve"> </w:t>
      </w:r>
      <w:r w:rsidRPr="00272398">
        <w:rPr>
          <w:vertAlign w:val="subscript"/>
        </w:rPr>
        <w:t>Denny Roy is a Senior Fellow at the East-West Center in Honolulu specializing in Asia-Pacific strategic and security issues.  He holds a PhD in political science from the University of Chicago and is the author of four books and many journal and op-ed articles</w:t>
      </w:r>
      <w:r>
        <w:t>,</w:t>
      </w:r>
      <w:r w:rsidRPr="00272398">
        <w:t xml:space="preserve"> "Why China remains unlikely to invade Taiwan," </w:t>
      </w:r>
      <w:r>
        <w:rPr>
          <w:i/>
          <w:iCs/>
        </w:rPr>
        <w:t>Lowy Institute</w:t>
      </w:r>
      <w:r w:rsidRPr="00272398">
        <w:t>, https://www.lowyinstitute.org/the-interpreter/why-china-remains-unlikely-invade-taiwan</w:t>
      </w:r>
      <w:r>
        <w:t xml:space="preserve"> // QUEERAMID</w:t>
      </w:r>
    </w:p>
    <w:p w14:paraId="7EE9005F" w14:textId="77777777" w:rsidR="00542312" w:rsidRDefault="00542312" w:rsidP="00542312">
      <w:r>
        <w:t>[Edited for Grammar]</w:t>
      </w:r>
    </w:p>
    <w:p w14:paraId="29EE7E55" w14:textId="613B3E86" w:rsidR="00542312" w:rsidRPr="00DA794E" w:rsidRDefault="00542312" w:rsidP="00542312">
      <w:pPr>
        <w:rPr>
          <w:u w:val="single"/>
        </w:rPr>
      </w:pPr>
      <w:r w:rsidRPr="00272398">
        <w:rPr>
          <w:vertAlign w:val="subscript"/>
        </w:rPr>
        <w:t>Even with China’s massive arsenal of modern warships, combat aircraft and missiles,</w:t>
      </w:r>
      <w:r>
        <w:t xml:space="preserve"> </w:t>
      </w:r>
      <w:r w:rsidRPr="00272398">
        <w:rPr>
          <w:highlight w:val="cyan"/>
          <w:u w:val="single"/>
        </w:rPr>
        <w:t>Beijing</w:t>
      </w:r>
      <w:r w:rsidRPr="00272398">
        <w:rPr>
          <w:u w:val="single"/>
        </w:rPr>
        <w:t xml:space="preserve"> is </w:t>
      </w:r>
      <w:r w:rsidRPr="00272398">
        <w:rPr>
          <w:highlight w:val="cyan"/>
          <w:u w:val="single"/>
        </w:rPr>
        <w:t xml:space="preserve">nowhere near </w:t>
      </w:r>
      <w:r w:rsidRPr="00272398">
        <w:rPr>
          <w:u w:val="single"/>
        </w:rPr>
        <w:t xml:space="preserve">the level of superiority that would guarantee </w:t>
      </w:r>
      <w:r w:rsidRPr="00272398">
        <w:rPr>
          <w:highlight w:val="cyan"/>
          <w:u w:val="single"/>
        </w:rPr>
        <w:t>a successful invasion given</w:t>
      </w:r>
      <w:r w:rsidRPr="00272398">
        <w:rPr>
          <w:u w:val="single"/>
        </w:rPr>
        <w:t xml:space="preserve"> the probability of US and Japanese </w:t>
      </w:r>
      <w:r w:rsidRPr="00272398">
        <w:rPr>
          <w:highlight w:val="cyan"/>
          <w:u w:val="single"/>
        </w:rPr>
        <w:t>military resistance</w:t>
      </w:r>
      <w:r w:rsidRPr="00272398">
        <w:rPr>
          <w:u w:val="single"/>
        </w:rPr>
        <w:t xml:space="preserve">. </w:t>
      </w:r>
      <w:r w:rsidRPr="00272398">
        <w:rPr>
          <w:highlight w:val="cyan"/>
          <w:u w:val="single"/>
        </w:rPr>
        <w:t>Xi</w:t>
      </w:r>
      <w:r w:rsidRPr="00272398">
        <w:rPr>
          <w:u w:val="single"/>
        </w:rPr>
        <w:t xml:space="preserve"> would </w:t>
      </w:r>
      <w:r w:rsidRPr="00272398">
        <w:rPr>
          <w:highlight w:val="cyan"/>
          <w:u w:val="single"/>
        </w:rPr>
        <w:t>need to worry about</w:t>
      </w:r>
      <w:r w:rsidRPr="00272398">
        <w:rPr>
          <w:u w:val="single"/>
        </w:rPr>
        <w:t xml:space="preserve"> more than </w:t>
      </w:r>
      <w:r w:rsidRPr="00272398">
        <w:rPr>
          <w:b/>
          <w:bCs/>
          <w:highlight w:val="cyan"/>
          <w:u w:val="single"/>
        </w:rPr>
        <w:t>ferrying enough forces</w:t>
      </w:r>
      <w:r w:rsidRPr="00272398">
        <w:rPr>
          <w:u w:val="single"/>
        </w:rPr>
        <w:t xml:space="preserve"> and their supplies across the Strait through the gauntlet of Taiwanese, US and Japanese </w:t>
      </w:r>
      <w:r w:rsidRPr="00272398">
        <w:rPr>
          <w:b/>
          <w:bCs/>
          <w:highlight w:val="cyan"/>
          <w:u w:val="single"/>
        </w:rPr>
        <w:t>ships, missiles, submarines, mines and drones</w:t>
      </w:r>
      <w:r w:rsidRPr="00272398">
        <w:rPr>
          <w:u w:val="single"/>
        </w:rPr>
        <w:t xml:space="preserve">. </w:t>
      </w:r>
      <w:r w:rsidRPr="00272398">
        <w:rPr>
          <w:highlight w:val="cyan"/>
          <w:u w:val="single"/>
        </w:rPr>
        <w:t>A</w:t>
      </w:r>
      <w:r w:rsidRPr="00272398">
        <w:rPr>
          <w:u w:val="single"/>
        </w:rPr>
        <w:t xml:space="preserve"> cross-Strait </w:t>
      </w:r>
      <w:r w:rsidRPr="00272398">
        <w:rPr>
          <w:highlight w:val="cyan"/>
          <w:u w:val="single"/>
        </w:rPr>
        <w:t xml:space="preserve">war would </w:t>
      </w:r>
      <w:r w:rsidRPr="00272398">
        <w:rPr>
          <w:b/>
          <w:bCs/>
          <w:highlight w:val="cyan"/>
          <w:u w:val="single"/>
        </w:rPr>
        <w:t>disrupt</w:t>
      </w:r>
      <w:r w:rsidRPr="00272398">
        <w:rPr>
          <w:b/>
          <w:bCs/>
          <w:u w:val="single"/>
        </w:rPr>
        <w:t xml:space="preserve"> regional </w:t>
      </w:r>
      <w:r w:rsidRPr="00272398">
        <w:rPr>
          <w:b/>
          <w:bCs/>
          <w:highlight w:val="cyan"/>
          <w:u w:val="single"/>
        </w:rPr>
        <w:t>economic activity</w:t>
      </w:r>
      <w:r w:rsidRPr="00272398">
        <w:rPr>
          <w:highlight w:val="cyan"/>
          <w:u w:val="single"/>
        </w:rPr>
        <w:t>, threatening</w:t>
      </w:r>
      <w:r w:rsidRPr="00272398">
        <w:rPr>
          <w:u w:val="single"/>
        </w:rPr>
        <w:t xml:space="preserve"> the livelihoods of </w:t>
      </w:r>
      <w:r w:rsidRPr="00272398">
        <w:rPr>
          <w:b/>
          <w:bCs/>
          <w:highlight w:val="cyan"/>
          <w:u w:val="single"/>
        </w:rPr>
        <w:t>millions of Chinese</w:t>
      </w:r>
      <w:r w:rsidRPr="00272398">
        <w:rPr>
          <w:u w:val="single"/>
        </w:rPr>
        <w:t xml:space="preserve">. The resulting social </w:t>
      </w:r>
      <w:r w:rsidRPr="00272398">
        <w:rPr>
          <w:highlight w:val="cyan"/>
          <w:u w:val="single"/>
        </w:rPr>
        <w:t>turmoil</w:t>
      </w:r>
      <w:r w:rsidRPr="00272398">
        <w:rPr>
          <w:u w:val="single"/>
        </w:rPr>
        <w:t xml:space="preserve"> could </w:t>
      </w:r>
      <w:r w:rsidRPr="00272398">
        <w:rPr>
          <w:b/>
          <w:bCs/>
          <w:highlight w:val="cyan"/>
          <w:u w:val="single"/>
        </w:rPr>
        <w:t>endanger Xi’s rule</w:t>
      </w:r>
      <w:r w:rsidRPr="00272398">
        <w:rPr>
          <w:highlight w:val="cyan"/>
          <w:u w:val="single"/>
        </w:rPr>
        <w:t>.</w:t>
      </w:r>
      <w:r>
        <w:rPr>
          <w:u w:val="single"/>
        </w:rPr>
        <w:t xml:space="preserve"> </w:t>
      </w:r>
      <w:r w:rsidRPr="00272398">
        <w:rPr>
          <w:vertAlign w:val="subscript"/>
        </w:rPr>
        <w:t xml:space="preserve">A Chinese blockade of Taiwan’s ports would be less risky, but would have disadvantages. Taiwan’s government may choose to resist. </w:t>
      </w:r>
      <w:r w:rsidRPr="00272398">
        <w:rPr>
          <w:highlight w:val="cyan"/>
          <w:u w:val="single"/>
        </w:rPr>
        <w:t>Beijing</w:t>
      </w:r>
      <w:r w:rsidRPr="00272398">
        <w:rPr>
          <w:u w:val="single"/>
        </w:rPr>
        <w:t xml:space="preserve">’s action </w:t>
      </w:r>
      <w:r w:rsidRPr="00272398">
        <w:rPr>
          <w:highlight w:val="cyan"/>
          <w:u w:val="single"/>
        </w:rPr>
        <w:t xml:space="preserve">would stimulate </w:t>
      </w:r>
      <w:r w:rsidRPr="00272398">
        <w:rPr>
          <w:b/>
          <w:bCs/>
          <w:highlight w:val="cyan"/>
          <w:u w:val="single"/>
        </w:rPr>
        <w:t>increased anti-China cooperation</w:t>
      </w:r>
      <w:r w:rsidRPr="00272398">
        <w:rPr>
          <w:u w:val="single"/>
        </w:rPr>
        <w:t xml:space="preserve"> around the world; China could expect to suffer </w:t>
      </w:r>
      <w:r w:rsidRPr="00272398">
        <w:rPr>
          <w:b/>
          <w:bCs/>
          <w:highlight w:val="cyan"/>
          <w:u w:val="single"/>
        </w:rPr>
        <w:t>sanctions</w:t>
      </w:r>
      <w:r w:rsidRPr="00272398">
        <w:rPr>
          <w:u w:val="single"/>
        </w:rPr>
        <w:t xml:space="preserve"> over a long period. And the </w:t>
      </w:r>
      <w:r w:rsidRPr="00272398">
        <w:rPr>
          <w:highlight w:val="cyan"/>
          <w:u w:val="single"/>
        </w:rPr>
        <w:t>U</w:t>
      </w:r>
      <w:r w:rsidRPr="00272398">
        <w:rPr>
          <w:u w:val="single"/>
        </w:rPr>
        <w:t xml:space="preserve">nited </w:t>
      </w:r>
      <w:r w:rsidRPr="00272398">
        <w:rPr>
          <w:highlight w:val="cyan"/>
          <w:u w:val="single"/>
        </w:rPr>
        <w:t>S</w:t>
      </w:r>
      <w:r w:rsidRPr="00272398">
        <w:rPr>
          <w:u w:val="single"/>
        </w:rPr>
        <w:t xml:space="preserve">tates would have ample time to </w:t>
      </w:r>
      <w:r w:rsidRPr="00272398">
        <w:rPr>
          <w:b/>
          <w:bCs/>
          <w:highlight w:val="cyan"/>
          <w:u w:val="single"/>
        </w:rPr>
        <w:t>surge forces into</w:t>
      </w:r>
      <w:r w:rsidRPr="00272398">
        <w:rPr>
          <w:b/>
          <w:bCs/>
          <w:u w:val="single"/>
        </w:rPr>
        <w:t xml:space="preserve"> the region</w:t>
      </w:r>
      <w:r w:rsidRPr="00272398">
        <w:rPr>
          <w:u w:val="single"/>
        </w:rPr>
        <w:t xml:space="preserve"> to assist </w:t>
      </w:r>
      <w:r w:rsidRPr="00272398">
        <w:rPr>
          <w:highlight w:val="cyan"/>
          <w:u w:val="single"/>
        </w:rPr>
        <w:t>Taiwan</w:t>
      </w:r>
      <w:r w:rsidRPr="00272398">
        <w:rPr>
          <w:u w:val="single"/>
        </w:rPr>
        <w:t>.</w:t>
      </w:r>
      <w:r>
        <w:rPr>
          <w:u w:val="single"/>
        </w:rPr>
        <w:t xml:space="preserve"> </w:t>
      </w:r>
      <w:r w:rsidRPr="00272398">
        <w:rPr>
          <w:vertAlign w:val="subscript"/>
        </w:rPr>
        <w:t>Xi reached the pinnacle of the Party hierarchy through a career of careful positioning and quiet ruthlessness, not by taking grand gambles.</w:t>
      </w:r>
      <w:r>
        <w:rPr>
          <w:vertAlign w:val="subscript"/>
        </w:rPr>
        <w:t xml:space="preserve"> </w:t>
      </w:r>
      <w:r w:rsidRPr="00272398">
        <w:rPr>
          <w:vertAlign w:val="subscript"/>
        </w:rPr>
        <w:t>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Biden has publicly stated four times that US forces would intervene in Taiwan’s defense.</w:t>
      </w:r>
      <w:r>
        <w:rPr>
          <w:vertAlign w:val="subscript"/>
        </w:rPr>
        <w:t xml:space="preserve"> </w:t>
      </w:r>
      <w:r w:rsidRPr="00272398">
        <w:rPr>
          <w:highlight w:val="cyan"/>
          <w:u w:val="single"/>
        </w:rPr>
        <w:t>Xi doesn’t</w:t>
      </w:r>
      <w:r w:rsidRPr="00272398">
        <w:rPr>
          <w:u w:val="single"/>
        </w:rPr>
        <w:t xml:space="preserve"> necessarily </w:t>
      </w:r>
      <w:r w:rsidRPr="00272398">
        <w:rPr>
          <w:highlight w:val="cyan"/>
          <w:u w:val="single"/>
        </w:rPr>
        <w:t>need</w:t>
      </w:r>
      <w:r w:rsidRPr="00272398">
        <w:rPr>
          <w:u w:val="single"/>
        </w:rPr>
        <w:t xml:space="preserve"> to solve the </w:t>
      </w:r>
      <w:r w:rsidRPr="00272398">
        <w:rPr>
          <w:highlight w:val="cyan"/>
          <w:u w:val="single"/>
        </w:rPr>
        <w:t>Taiwan</w:t>
      </w:r>
      <w:r w:rsidRPr="00272398">
        <w:rPr>
          <w:u w:val="single"/>
        </w:rPr>
        <w:t xml:space="preserve"> problem during his tenure </w:t>
      </w:r>
      <w:r w:rsidRPr="00272398">
        <w:rPr>
          <w:highlight w:val="cyan"/>
          <w:u w:val="single"/>
        </w:rPr>
        <w:t xml:space="preserve">to </w:t>
      </w:r>
      <w:r w:rsidRPr="00272398">
        <w:rPr>
          <w:b/>
          <w:bCs/>
          <w:highlight w:val="cyan"/>
          <w:u w:val="single"/>
        </w:rPr>
        <w:t>earn a legacy</w:t>
      </w:r>
      <w:r w:rsidRPr="00272398">
        <w:rPr>
          <w:u w:val="single"/>
        </w:rPr>
        <w:t xml:space="preserve"> in Chinese history.</w:t>
      </w:r>
      <w:r w:rsidRPr="00272398">
        <w:rPr>
          <w:vertAlign w:val="subscript"/>
        </w:rPr>
        <w:t xml:space="preserve"> Xi has three huge domestic projects.</w:t>
      </w:r>
      <w:r>
        <w:t xml:space="preserve"> </w:t>
      </w:r>
      <w:r w:rsidRPr="00272398">
        <w:rPr>
          <w:u w:val="single"/>
        </w:rPr>
        <w:t xml:space="preserve">The first is restoring the </w:t>
      </w:r>
      <w:r w:rsidRPr="00272398">
        <w:rPr>
          <w:b/>
          <w:bCs/>
          <w:u w:val="single"/>
        </w:rPr>
        <w:t>primacy and authority</w:t>
      </w:r>
      <w:r w:rsidRPr="00272398">
        <w:rPr>
          <w:u w:val="single"/>
        </w:rPr>
        <w:t xml:space="preserve"> of the Communist Party,</w:t>
      </w:r>
      <w:r w:rsidRPr="00272398">
        <w:rPr>
          <w:vertAlign w:val="subscript"/>
        </w:rPr>
        <w:t xml:space="preserve"> which prior to Xi’s tenure as general secretary had suffered a decline in prestige due to rampant corruption, decentralized governance and the empowerment of civil society. </w:t>
      </w:r>
      <w:r w:rsidRPr="00272398">
        <w:rPr>
          <w:u w:val="single"/>
        </w:rPr>
        <w:t xml:space="preserve">The second is what Xi sees as </w:t>
      </w:r>
      <w:r w:rsidRPr="00272398">
        <w:rPr>
          <w:b/>
          <w:bCs/>
          <w:u w:val="single"/>
        </w:rPr>
        <w:t>ideological purification</w:t>
      </w:r>
      <w:r w:rsidRPr="00272398">
        <w:rPr>
          <w:u w:val="single"/>
        </w:rPr>
        <w:t>, including cleansing China of “Western” ideas and values</w:t>
      </w:r>
      <w:r>
        <w:t xml:space="preserve">. </w:t>
      </w:r>
      <w:r w:rsidRPr="00272398">
        <w:rPr>
          <w:u w:val="single"/>
        </w:rPr>
        <w:t xml:space="preserve">Third, Xi must oversee the transition of China’s economy from reliance on exports and investment in infrastructure to a </w:t>
      </w:r>
      <w:r w:rsidRPr="00272398">
        <w:rPr>
          <w:b/>
          <w:bCs/>
          <w:u w:val="single"/>
        </w:rPr>
        <w:t>new model that can maintain robust growth</w:t>
      </w:r>
      <w:r w:rsidRPr="00272398">
        <w:rPr>
          <w:u w:val="single"/>
        </w:rPr>
        <w:t xml:space="preserve"> and advance China from a middle-income to a high-income country.</w:t>
      </w:r>
      <w:r w:rsidRPr="00272398">
        <w:rPr>
          <w:vertAlign w:val="subscript"/>
        </w:rPr>
        <w:t xml:space="preserve"> Success in these projects would be enough to secure glory for Xi, who already enjoys a section in the Party’s constitution honoring “Xi Jinping Thought.”</w:t>
      </w:r>
      <w:r>
        <w:t xml:space="preserve"> </w:t>
      </w:r>
      <w:r w:rsidRPr="00272398">
        <w:rPr>
          <w:u w:val="single"/>
        </w:rPr>
        <w:t xml:space="preserve">A struggling economy does not make Beijing more likely to launch a war. </w:t>
      </w:r>
      <w:r w:rsidRPr="00813C93">
        <w:rPr>
          <w:highlight w:val="cyan"/>
          <w:u w:val="single"/>
        </w:rPr>
        <w:t>China’s economic malaise</w:t>
      </w:r>
      <w:r w:rsidRPr="00272398">
        <w:rPr>
          <w:u w:val="single"/>
        </w:rPr>
        <w:t xml:space="preserve"> appears to have </w:t>
      </w:r>
      <w:r w:rsidRPr="00813C93">
        <w:rPr>
          <w:b/>
          <w:bCs/>
          <w:highlight w:val="cyan"/>
          <w:u w:val="single"/>
        </w:rPr>
        <w:t>dampened the</w:t>
      </w:r>
      <w:r w:rsidRPr="00272398">
        <w:rPr>
          <w:b/>
          <w:bCs/>
          <w:u w:val="single"/>
        </w:rPr>
        <w:t xml:space="preserve"> Chinese </w:t>
      </w:r>
      <w:r w:rsidRPr="00813C93">
        <w:rPr>
          <w:b/>
          <w:bCs/>
          <w:highlight w:val="cyan"/>
          <w:u w:val="single"/>
        </w:rPr>
        <w:t>public’s enthusiasm</w:t>
      </w:r>
      <w:r w:rsidRPr="00813C93">
        <w:rPr>
          <w:highlight w:val="cyan"/>
          <w:u w:val="single"/>
        </w:rPr>
        <w:t xml:space="preserve"> for</w:t>
      </w:r>
      <w:r w:rsidRPr="00272398">
        <w:rPr>
          <w:u w:val="single"/>
        </w:rPr>
        <w:t xml:space="preserve"> a </w:t>
      </w:r>
      <w:r w:rsidRPr="00813C93">
        <w:rPr>
          <w:highlight w:val="cyan"/>
          <w:u w:val="single"/>
        </w:rPr>
        <w:t>Taiwan</w:t>
      </w:r>
      <w:r w:rsidRPr="00272398">
        <w:rPr>
          <w:u w:val="single"/>
        </w:rPr>
        <w:t xml:space="preserve"> campaign. The natural </w:t>
      </w:r>
      <w:r w:rsidRPr="00813C93">
        <w:rPr>
          <w:highlight w:val="cyan"/>
          <w:u w:val="single"/>
        </w:rPr>
        <w:t>reaction to</w:t>
      </w:r>
      <w:r w:rsidRPr="00272398">
        <w:rPr>
          <w:u w:val="single"/>
        </w:rPr>
        <w:t xml:space="preserve"> a </w:t>
      </w:r>
      <w:r w:rsidRPr="00813C93">
        <w:rPr>
          <w:highlight w:val="cyan"/>
          <w:u w:val="single"/>
        </w:rPr>
        <w:t xml:space="preserve">lack of strength </w:t>
      </w:r>
      <w:r w:rsidRPr="00813C93">
        <w:rPr>
          <w:u w:val="single"/>
        </w:rPr>
        <w:t xml:space="preserve">at home </w:t>
      </w:r>
      <w:r w:rsidRPr="00813C93">
        <w:rPr>
          <w:highlight w:val="cyan"/>
          <w:u w:val="single"/>
        </w:rPr>
        <w:t xml:space="preserve">is </w:t>
      </w:r>
      <w:r w:rsidRPr="00813C93">
        <w:rPr>
          <w:u w:val="single"/>
        </w:rPr>
        <w:t xml:space="preserve">to be </w:t>
      </w:r>
      <w:r w:rsidRPr="00813C93">
        <w:rPr>
          <w:b/>
          <w:bCs/>
          <w:highlight w:val="cyan"/>
          <w:u w:val="single"/>
        </w:rPr>
        <w:t>more cautious</w:t>
      </w:r>
      <w:r w:rsidRPr="00272398">
        <w:rPr>
          <w:u w:val="single"/>
        </w:rPr>
        <w:t xml:space="preserve"> in foreign affairs, not more aggressive.</w:t>
      </w:r>
      <w:r w:rsidRPr="00272398">
        <w:rPr>
          <w:vertAlign w:val="subscript"/>
        </w:rPr>
        <w:t xml:space="preserve"> Thus, the appearance of serious issues in China’s economy in 2023 led to </w:t>
      </w:r>
      <w:r w:rsidRPr="00813C93">
        <w:rPr>
          <w:highlight w:val="cyan"/>
          <w:u w:val="single"/>
        </w:rPr>
        <w:t>Xi trying to lower tensions with the U</w:t>
      </w:r>
      <w:r w:rsidRPr="00272398">
        <w:rPr>
          <w:u w:val="single"/>
        </w:rPr>
        <w:t xml:space="preserve">nited </w:t>
      </w:r>
      <w:r w:rsidRPr="00813C93">
        <w:rPr>
          <w:highlight w:val="cyan"/>
          <w:u w:val="single"/>
        </w:rPr>
        <w:t>S</w:t>
      </w:r>
      <w:r w:rsidRPr="00272398">
        <w:rPr>
          <w:u w:val="single"/>
        </w:rPr>
        <w:t xml:space="preserve">tates, </w:t>
      </w:r>
      <w:r w:rsidRPr="00813C93">
        <w:rPr>
          <w:u w:val="single"/>
        </w:rPr>
        <w:t>and</w:t>
      </w:r>
      <w:r w:rsidRPr="00272398">
        <w:rPr>
          <w:u w:val="single"/>
        </w:rPr>
        <w:t xml:space="preserve"> a direct </w:t>
      </w:r>
      <w:r w:rsidRPr="00813C93">
        <w:rPr>
          <w:highlight w:val="cyan"/>
          <w:u w:val="single"/>
        </w:rPr>
        <w:t xml:space="preserve">appeal to </w:t>
      </w:r>
      <w:r w:rsidRPr="00813C93">
        <w:rPr>
          <w:u w:val="single"/>
        </w:rPr>
        <w:t>the</w:t>
      </w:r>
      <w:r w:rsidRPr="00272398">
        <w:rPr>
          <w:u w:val="single"/>
        </w:rPr>
        <w:t xml:space="preserve"> </w:t>
      </w:r>
      <w:r w:rsidRPr="00813C93">
        <w:rPr>
          <w:highlight w:val="cyan"/>
          <w:u w:val="single"/>
        </w:rPr>
        <w:t>business</w:t>
      </w:r>
      <w:r w:rsidRPr="00272398">
        <w:rPr>
          <w:u w:val="single"/>
        </w:rPr>
        <w:t xml:space="preserve"> </w:t>
      </w:r>
      <w:r w:rsidRPr="00813C93">
        <w:rPr>
          <w:u w:val="single"/>
        </w:rPr>
        <w:t xml:space="preserve">community </w:t>
      </w:r>
      <w:r w:rsidRPr="00813C93">
        <w:rPr>
          <w:highlight w:val="cyan"/>
          <w:u w:val="single"/>
        </w:rPr>
        <w:t xml:space="preserve">to </w:t>
      </w:r>
      <w:r w:rsidRPr="00813C93">
        <w:rPr>
          <w:b/>
          <w:bCs/>
          <w:highlight w:val="cyan"/>
          <w:u w:val="single"/>
        </w:rPr>
        <w:t>invest</w:t>
      </w:r>
      <w:r w:rsidRPr="00272398">
        <w:rPr>
          <w:b/>
          <w:bCs/>
          <w:u w:val="single"/>
        </w:rPr>
        <w:t xml:space="preserve"> more </w:t>
      </w:r>
      <w:r w:rsidRPr="00813C93">
        <w:rPr>
          <w:b/>
          <w:bCs/>
          <w:highlight w:val="cyan"/>
          <w:u w:val="single"/>
        </w:rPr>
        <w:t>in China</w:t>
      </w:r>
      <w:r w:rsidRPr="00272398">
        <w:rPr>
          <w:b/>
          <w:bCs/>
          <w:u w:val="single"/>
        </w:rPr>
        <w:t xml:space="preserve"> during Xi’s visit to California</w:t>
      </w:r>
      <w:r w:rsidRPr="00272398">
        <w:rPr>
          <w:u w:val="single"/>
        </w:rPr>
        <w:t xml:space="preserve"> last year.</w:t>
      </w:r>
      <w:r>
        <w:rPr>
          <w:u w:val="single"/>
        </w:rPr>
        <w:t xml:space="preserve"> </w:t>
      </w:r>
      <w:r w:rsidRPr="00272398">
        <w:rPr>
          <w:vertAlign w:val="subscript"/>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r>
        <w:rPr>
          <w:vertAlign w:val="subscript"/>
        </w:rPr>
        <w:t xml:space="preserve"> </w:t>
      </w:r>
      <w:r w:rsidRPr="00272398">
        <w:rPr>
          <w:vertAlign w:val="subscript"/>
        </w:rPr>
        <w:t>Like any People’s Republic paramount leader,</w:t>
      </w:r>
      <w:r>
        <w:t xml:space="preserve"> </w:t>
      </w:r>
      <w:r w:rsidRPr="00813C93">
        <w:rPr>
          <w:u w:val="single"/>
        </w:rPr>
        <w:t>Xi</w:t>
      </w:r>
      <w:r w:rsidRPr="00272398">
        <w:rPr>
          <w:u w:val="single"/>
        </w:rPr>
        <w:t xml:space="preserve"> must </w:t>
      </w:r>
      <w:r w:rsidRPr="00813C93">
        <w:rPr>
          <w:b/>
          <w:bCs/>
          <w:u w:val="single"/>
        </w:rPr>
        <w:t>repeat the promise</w:t>
      </w:r>
      <w:r w:rsidRPr="00813C93">
        <w:rPr>
          <w:u w:val="single"/>
        </w:rPr>
        <w:t xml:space="preserve"> of</w:t>
      </w:r>
      <w:r w:rsidRPr="00272398">
        <w:rPr>
          <w:u w:val="single"/>
        </w:rPr>
        <w:t xml:space="preserve"> eventual unification, build up a military machine that deters independence, insist that the international community adheres to the “one China” principle, and maintain pressure on Taipei to enter negotiations with Beijing.</w:t>
      </w:r>
      <w:r>
        <w:t xml:space="preserve"> </w:t>
      </w:r>
      <w:r w:rsidRPr="00272398">
        <w:rPr>
          <w:vertAlign w:val="subscript"/>
        </w:rPr>
        <w:t>There is no indication that Xi’s position in China is in jeopardy due to a perception he is not tough enough toward Taiwan.</w:t>
      </w:r>
      <w:r>
        <w:rPr>
          <w:vertAlign w:val="subscript"/>
        </w:rPr>
        <w:t xml:space="preserve"> </w:t>
      </w:r>
      <w:r w:rsidRPr="00813C93">
        <w:rPr>
          <w:highlight w:val="cyan"/>
          <w:u w:val="single"/>
        </w:rPr>
        <w:t>Xi needs</w:t>
      </w:r>
      <w:r w:rsidRPr="00272398">
        <w:rPr>
          <w:u w:val="single"/>
        </w:rPr>
        <w:t xml:space="preserve"> merely </w:t>
      </w:r>
      <w:r w:rsidRPr="00813C93">
        <w:rPr>
          <w:b/>
          <w:bCs/>
          <w:highlight w:val="cyan"/>
          <w:u w:val="single"/>
        </w:rPr>
        <w:t>to avoid Taiwan</w:t>
      </w:r>
      <w:r w:rsidRPr="00272398">
        <w:rPr>
          <w:b/>
          <w:bCs/>
          <w:u w:val="single"/>
        </w:rPr>
        <w:t xml:space="preserve"> declaring formal </w:t>
      </w:r>
      <w:r w:rsidRPr="00813C93">
        <w:rPr>
          <w:b/>
          <w:bCs/>
          <w:highlight w:val="cyan"/>
          <w:u w:val="single"/>
        </w:rPr>
        <w:t>independence</w:t>
      </w:r>
      <w:r w:rsidRPr="00272398">
        <w:rPr>
          <w:u w:val="single"/>
        </w:rPr>
        <w:t>. If Taiwan did do so, Xi would probably opt for war</w:t>
      </w:r>
      <w:r>
        <w:t xml:space="preserve">. </w:t>
      </w:r>
      <w:r w:rsidRPr="00272398">
        <w:rPr>
          <w:vertAlign w:val="subscript"/>
        </w:rPr>
        <w:t>But even</w:t>
      </w:r>
      <w:r>
        <w:t xml:space="preserve"> </w:t>
      </w:r>
      <w:r w:rsidRPr="00813C93">
        <w:rPr>
          <w:highlight w:val="cyan"/>
          <w:u w:val="single"/>
        </w:rPr>
        <w:t>Taiwanese governments</w:t>
      </w:r>
      <w:r w:rsidRPr="00272398">
        <w:rPr>
          <w:u w:val="single"/>
        </w:rPr>
        <w:t xml:space="preserve"> controlled by the Democratic Progressive Party, which rejects the idea of Taiwan being part of China, have shown that </w:t>
      </w:r>
      <w:r w:rsidRPr="00272398">
        <w:rPr>
          <w:b/>
          <w:bCs/>
          <w:u w:val="single"/>
        </w:rPr>
        <w:t xml:space="preserve">they </w:t>
      </w:r>
      <w:r w:rsidRPr="00813C93">
        <w:rPr>
          <w:b/>
          <w:bCs/>
          <w:highlight w:val="cyan"/>
          <w:u w:val="single"/>
        </w:rPr>
        <w:t>will not cross this line</w:t>
      </w:r>
      <w:r w:rsidRPr="00813C93">
        <w:rPr>
          <w:highlight w:val="cyan"/>
          <w:u w:val="single"/>
        </w:rPr>
        <w:t>.</w:t>
      </w:r>
    </w:p>
    <w:p w14:paraId="298247D3" w14:textId="74D66DB2" w:rsidR="00DA794E" w:rsidRDefault="00DA794E" w:rsidP="00DA794E">
      <w:pPr>
        <w:pStyle w:val="Heading3"/>
      </w:pPr>
      <w:r>
        <w:lastRenderedPageBreak/>
        <w:t>AT: Kagan</w:t>
      </w:r>
    </w:p>
    <w:p w14:paraId="060A3230" w14:textId="77777777" w:rsidR="00DA794E" w:rsidRDefault="00DA794E" w:rsidP="00DA794E">
      <w:pPr>
        <w:pStyle w:val="Heading4"/>
      </w:pPr>
      <w:r>
        <w:t>Kagan misunderstands the international system</w:t>
      </w:r>
    </w:p>
    <w:p w14:paraId="50340852" w14:textId="77777777" w:rsidR="00DA794E" w:rsidRPr="00C73101" w:rsidRDefault="00DA794E" w:rsidP="00DA794E">
      <w:r>
        <w:t xml:space="preserve">Christopher </w:t>
      </w:r>
      <w:r w:rsidRPr="00C73101">
        <w:rPr>
          <w:rStyle w:val="Style13ptBold"/>
        </w:rPr>
        <w:t>Preble, 12</w:t>
      </w:r>
      <w:r>
        <w:t xml:space="preserve"> (C</w:t>
      </w:r>
      <w:r w:rsidRPr="00CC6B4A">
        <w:t>o-director of the New American Engagement Initiative in the Scowcroft Center for Strategy and Security</w:t>
      </w:r>
      <w:r>
        <w:t>, P</w:t>
      </w:r>
      <w:r w:rsidRPr="00CC6B4A">
        <w:t>hD in history from Temple University</w:t>
      </w:r>
      <w:r>
        <w:t>;</w:t>
      </w:r>
      <w:r w:rsidRPr="00CC6B4A">
        <w:t xml:space="preserve"> </w:t>
      </w:r>
      <w:r>
        <w:t xml:space="preserve">“The Critique of Pure Kagan”; The National Interest No. 120 (July/August 2012), pp. 70-79 (10 pages); </w:t>
      </w:r>
      <w:hyperlink r:id="rId15" w:history="1">
        <w:r w:rsidRPr="00DE18E4">
          <w:rPr>
            <w:rStyle w:val="Hyperlink"/>
          </w:rPr>
          <w:t>https://www.jstor.org/stable/42896468</w:t>
        </w:r>
      </w:hyperlink>
      <w:r>
        <w:t>) //LVL</w:t>
      </w:r>
    </w:p>
    <w:p w14:paraId="7730040F" w14:textId="77777777" w:rsidR="00DA794E" w:rsidRPr="00D7265E" w:rsidRDefault="00DA794E" w:rsidP="00DA794E">
      <w:pPr>
        <w:rPr>
          <w:rFonts w:asciiTheme="majorHAnsi" w:hAnsiTheme="majorHAnsi" w:cstheme="majorHAnsi"/>
          <w:u w:val="single"/>
        </w:rPr>
      </w:pPr>
      <w:r w:rsidRPr="00F83A85">
        <w:rPr>
          <w:rStyle w:val="StyleUnderline"/>
          <w:rFonts w:asciiTheme="majorHAnsi" w:hAnsiTheme="majorHAnsi" w:cstheme="majorHAnsi"/>
          <w:highlight w:val="cyan"/>
        </w:rPr>
        <w:t>Kagan's fundamental flawed misconception analysis begins about with a fundamental misconception about the international system and the relations of states within it. His worldview perceives two types of countries:</w:t>
      </w:r>
      <w:r w:rsidRPr="00F83A85">
        <w:rPr>
          <w:rFonts w:asciiTheme="majorHAnsi" w:eastAsia="Times New Roman" w:hAnsiTheme="majorHAnsi" w:cstheme="majorHAnsi"/>
          <w:sz w:val="16"/>
        </w:rPr>
        <w:t xml:space="preserve"> those that are con- genitally incapable of dealing with urgent security challenges on their borders or in their respective regions; and a crafty, rapacious few who are forever scheming to intimidate, disrupt or simply devour the hapless and the helpless. Within this dichotomy, however, is a third sort of country, the only one of its kind. The United States enjoys a privileged place in the world order, explains Kagan. Its power is unthreatening because it is relatively distant from others. And, according to Kagan, the costs of this power are easily borne by the wealthiest country in the world. Kagans world order "is as fragile as it is unique," and "preserving [it] requires constant American leadership and constant American commitment." The message today is consistent with that from sixteen years ago when he and William Kristol first made the case for what they called "benevolent global hegemony." </w:t>
      </w:r>
      <w:r w:rsidRPr="00F83A85">
        <w:rPr>
          <w:rStyle w:val="StyleUnderline"/>
          <w:rFonts w:asciiTheme="majorHAnsi" w:hAnsiTheme="majorHAnsi" w:cstheme="majorHAnsi"/>
        </w:rPr>
        <w:t xml:space="preserve">In other respects, </w:t>
      </w:r>
      <w:r w:rsidRPr="00F83A85">
        <w:rPr>
          <w:rStyle w:val="StyleUnderline"/>
          <w:rFonts w:asciiTheme="majorHAnsi" w:hAnsiTheme="majorHAnsi" w:cstheme="majorHAnsi"/>
          <w:highlight w:val="cyan"/>
        </w:rPr>
        <w:t>however, the story that emerges from The World America Made is subtly different</w:t>
      </w:r>
      <w:r w:rsidRPr="00F83A85">
        <w:rPr>
          <w:rStyle w:val="StyleUnderline"/>
          <w:rFonts w:asciiTheme="majorHAnsi" w:hAnsiTheme="majorHAnsi" w:cstheme="majorHAnsi"/>
          <w:sz w:val="16"/>
          <w:szCs w:val="16"/>
        </w:rPr>
        <w:t xml:space="preserve">. </w:t>
      </w:r>
      <w:r w:rsidRPr="00F83A85">
        <w:rPr>
          <w:rFonts w:asciiTheme="majorHAnsi" w:eastAsia="Times New Roman" w:hAnsiTheme="majorHAnsi" w:cstheme="majorHAnsi"/>
          <w:sz w:val="16"/>
          <w:szCs w:val="16"/>
        </w:rPr>
        <w:t xml:space="preserve">Anticipating a rising tide of pessimism and gloominess within the American electorate, Kagan at times resorts to the tone of a pep talk. Whereas he once highlighted the "present dangers" confronting the United States (in a volume coedited with Kristol, published in 2000), he now says the world today isn't as dangerous as it once was - during the Cold War, for example, or at other periods in American history. Looking ahead, he says, China has its own set of problems, is unlikely to make a bid for regional hegemony and is unlikely to succeed if it tries. Likewise, we shouldn't be overly frightened by Chinas growing economic power, Kagan explains, which will lag well behind that of the United States for years. Other global challenges are more modest still. </w:t>
      </w:r>
      <w:r w:rsidRPr="00F83A85">
        <w:rPr>
          <w:rStyle w:val="StyleUnderline"/>
          <w:rFonts w:asciiTheme="majorHAnsi" w:hAnsiTheme="majorHAnsi" w:cstheme="majorHAnsi"/>
          <w:highlight w:val="cyan"/>
        </w:rPr>
        <w:t xml:space="preserve">The object of these </w:t>
      </w:r>
      <w:r w:rsidRPr="00F83A85">
        <w:rPr>
          <w:rStyle w:val="StyleUnderline"/>
          <w:rFonts w:asciiTheme="majorHAnsi" w:hAnsiTheme="majorHAnsi" w:cstheme="majorHAnsi"/>
        </w:rPr>
        <w:t xml:space="preserve">relatively optimistic </w:t>
      </w:r>
      <w:r w:rsidRPr="00F83A85">
        <w:rPr>
          <w:rStyle w:val="StyleUnderline"/>
          <w:rFonts w:asciiTheme="majorHAnsi" w:hAnsiTheme="majorHAnsi" w:cstheme="majorHAnsi"/>
          <w:highlight w:val="cyan"/>
        </w:rPr>
        <w:t>assessments is to convince Americans that they can manage to hold on to their position of global dominance for many years without bankrupting themselves financially or exhausting themselves emotionally.</w:t>
      </w:r>
      <w:r w:rsidRPr="00F83A85">
        <w:rPr>
          <w:rStyle w:val="StyleUnderline"/>
          <w:rFonts w:asciiTheme="majorHAnsi" w:hAnsiTheme="majorHAnsi" w:cstheme="majorHAnsi"/>
        </w:rPr>
        <w:t xml:space="preserve"> This line of argument cuts against Kagans other claims, however, both in this volume and elsewhere, that the United States should spend even more on its military and that Washington should use this military more often, and in more places, than it has in the recent past. </w:t>
      </w:r>
    </w:p>
    <w:p w14:paraId="3BAF9DBB" w14:textId="77777777" w:rsidR="00891404" w:rsidRPr="00451895" w:rsidRDefault="00891404" w:rsidP="00891404">
      <w:pPr>
        <w:pStyle w:val="Heading4"/>
      </w:pPr>
      <w:r>
        <w:t>Kagan’s research method is biased and obfuscates American interventionist mistakes</w:t>
      </w:r>
    </w:p>
    <w:p w14:paraId="5B42D2AB" w14:textId="77777777" w:rsidR="00891404" w:rsidRDefault="00891404" w:rsidP="00891404">
      <w:r w:rsidRPr="009434EC">
        <w:rPr>
          <w:rStyle w:val="Style13ptBold"/>
        </w:rPr>
        <w:t>Bacevich 22</w:t>
      </w:r>
      <w:r>
        <w:t xml:space="preserve"> – </w:t>
      </w:r>
      <w:r w:rsidRPr="009434EC">
        <w:rPr>
          <w:i/>
          <w:iCs/>
        </w:rPr>
        <w:t>Professor Emeritus of International Relations and History at Boston University</w:t>
      </w:r>
      <w:r>
        <w:t xml:space="preserve"> (</w:t>
      </w:r>
      <w:r w:rsidRPr="009434EC">
        <w:t>Andrew J. Bacevich</w:t>
      </w:r>
      <w:r>
        <w:t xml:space="preserve">, </w:t>
      </w:r>
      <w:r w:rsidRPr="009434EC">
        <w:t>A</w:t>
      </w:r>
      <w:r>
        <w:t xml:space="preserve">pril </w:t>
      </w:r>
      <w:r w:rsidRPr="009434EC">
        <w:t>13, 2022</w:t>
      </w:r>
      <w:r>
        <w:t>, "Robert Kagan's Selective Memory," American Conservative, https://www.theamericanconservative.com/articles/robert-kagans-selective-memory/)//KH</w:t>
      </w:r>
    </w:p>
    <w:p w14:paraId="2D98CBC1" w14:textId="77777777" w:rsidR="00891404" w:rsidRPr="00451895" w:rsidRDefault="00891404" w:rsidP="00891404">
      <w:pPr>
        <w:rPr>
          <w:sz w:val="16"/>
        </w:rPr>
      </w:pPr>
      <w:r w:rsidRPr="00451895">
        <w:rPr>
          <w:sz w:val="16"/>
        </w:rPr>
        <w:t xml:space="preserve">In the pages of Foreign Affairs, </w:t>
      </w:r>
      <w:r w:rsidRPr="002828C8">
        <w:rPr>
          <w:rStyle w:val="StyleUnderline"/>
        </w:rPr>
        <w:t>the indefatigable Robert Kagan recently weighed in with yet another fervent appeal on behalf of empire</w:t>
      </w:r>
      <w:r w:rsidRPr="00451895">
        <w:rPr>
          <w:sz w:val="16"/>
        </w:rPr>
        <w:t xml:space="preserve">. </w:t>
      </w:r>
      <w:r w:rsidRPr="002828C8">
        <w:rPr>
          <w:rStyle w:val="StyleUnderline"/>
        </w:rPr>
        <w:t>Ever the true-blue American, Kagan avoids using the offensive E-word, of course. He favors the term hegemony</w:t>
      </w:r>
      <w:r w:rsidRPr="00451895">
        <w:rPr>
          <w:sz w:val="16"/>
        </w:rPr>
        <w:t>, which, he explains, is benign, involving neither domination nor exploitation but willing submission—“more a condition than a purpose.” Scratch the surface, however, and “</w:t>
      </w:r>
      <w:r w:rsidRPr="002828C8">
        <w:rPr>
          <w:u w:val="single"/>
        </w:rPr>
        <w:t>The Price of Hegemony” offers a variation on Kagan’s standard theme: the imperative of militarized U.S. global primacy, whatever the price and with little regard for who pays.</w:t>
      </w:r>
    </w:p>
    <w:p w14:paraId="59CD7896" w14:textId="77777777" w:rsidR="00891404" w:rsidRPr="00725465" w:rsidRDefault="00891404" w:rsidP="00891404">
      <w:pPr>
        <w:rPr>
          <w:u w:val="single"/>
        </w:rPr>
      </w:pPr>
      <w:r w:rsidRPr="00725465">
        <w:rPr>
          <w:u w:val="single"/>
        </w:rPr>
        <w:t>Few would charge Kagan with being a deep or original thinker</w:t>
      </w:r>
      <w:r w:rsidRPr="00E65A86">
        <w:rPr>
          <w:rStyle w:val="StyleUnderline"/>
        </w:rPr>
        <w:t>. As a writer, he is less philosophe than pamphleteer, albeit one possessing a genuine gift for packaging</w:t>
      </w:r>
      <w:r w:rsidRPr="00451895">
        <w:rPr>
          <w:sz w:val="16"/>
        </w:rPr>
        <w:t xml:space="preserve">. Recall, for example, his famous assertion that “Americans are from Mars and Europeans are from Venus.” Once deemed to express a truth of Lippmannesque profundity, </w:t>
      </w:r>
      <w:r w:rsidRPr="00725465">
        <w:rPr>
          <w:u w:val="single"/>
        </w:rPr>
        <w:t>this warriors vs. wimps formulation has since lost much of its persuasive appeal, not least because the warriors, a.k.a. “the troops,” have not fared especially well when dispatched to liberate, pacify, or depose.</w:t>
      </w:r>
    </w:p>
    <w:p w14:paraId="3A980BA7" w14:textId="77777777" w:rsidR="00891404" w:rsidRPr="00451895" w:rsidRDefault="00891404" w:rsidP="00891404">
      <w:pPr>
        <w:rPr>
          <w:sz w:val="16"/>
          <w:szCs w:val="16"/>
        </w:rPr>
      </w:pPr>
      <w:r w:rsidRPr="00451895">
        <w:rPr>
          <w:sz w:val="16"/>
          <w:szCs w:val="16"/>
        </w:rPr>
        <w:t xml:space="preserve">So rather than being enshrined alongside Walter Lippmann, Kagan will likely share the fate of Scotty Reston or Joe Alsop, once prominent Washington-based columnists who are now totally forgotten. Of course, much the same fate awaits the entire gaggle of commentators (this </w:t>
      </w:r>
      <w:r w:rsidRPr="00451895">
        <w:rPr>
          <w:sz w:val="16"/>
          <w:szCs w:val="16"/>
        </w:rPr>
        <w:lastRenderedPageBreak/>
        <w:t>writer included) who pontificate on America’s role in the world under the mistaken impression that senior officials in the White House, Foggy Bottom, or the Pentagon seek their counsel. Rarely do they do so.</w:t>
      </w:r>
    </w:p>
    <w:p w14:paraId="7603D47D" w14:textId="77777777" w:rsidR="00891404" w:rsidRPr="00451895" w:rsidRDefault="00891404" w:rsidP="00891404">
      <w:pPr>
        <w:rPr>
          <w:sz w:val="16"/>
          <w:szCs w:val="16"/>
        </w:rPr>
      </w:pPr>
      <w:r w:rsidRPr="00451895">
        <w:rPr>
          <w:sz w:val="16"/>
          <w:szCs w:val="16"/>
        </w:rPr>
        <w:t>That said, Kagan stands out from the rest of the pack in one respect: His knack for combining consistency with flexibility is matchless. He is nothing if not nimble. Whatever may occur in the real world, he is ready with an explanation for how events affirm the indispensability of assertive American leadership. In Washington (and in the pages of Foreign Affairs), this is always a welcome conclusion.</w:t>
      </w:r>
    </w:p>
    <w:p w14:paraId="0BFBC2EA" w14:textId="77777777" w:rsidR="00891404" w:rsidRPr="00451895" w:rsidRDefault="00891404" w:rsidP="00891404">
      <w:pPr>
        <w:rPr>
          <w:u w:val="single"/>
        </w:rPr>
      </w:pPr>
      <w:r w:rsidRPr="00451895">
        <w:rPr>
          <w:sz w:val="16"/>
        </w:rPr>
        <w:t>This nimbleness is vividly on display in his most recent essay, its subtitle posing this question: “Can America Learn to Use Its Power</w:t>
      </w:r>
      <w:r w:rsidRPr="00451895">
        <w:rPr>
          <w:u w:val="single"/>
        </w:rPr>
        <w:t>?” Kagan arrives at his own answer—the United States not only can learn but must—even as he ignores altogether what the vigorous expenditure of American power over the past two decades has achieved, and at what cost.</w:t>
      </w:r>
    </w:p>
    <w:p w14:paraId="54713617" w14:textId="77777777" w:rsidR="00891404" w:rsidRPr="00451895" w:rsidRDefault="00891404" w:rsidP="00891404">
      <w:pPr>
        <w:rPr>
          <w:sz w:val="16"/>
        </w:rPr>
      </w:pPr>
      <w:r w:rsidRPr="00451895">
        <w:rPr>
          <w:sz w:val="16"/>
        </w:rPr>
        <w:t xml:space="preserve">So </w:t>
      </w:r>
      <w:r w:rsidRPr="00451895">
        <w:rPr>
          <w:u w:val="single"/>
        </w:rPr>
        <w:t>his essay contains various dark references to Russian misbehavior, along with a handful to objectionable actions by China. Perhaps inevitably, Kagan also throws in a few ominous allusions to Germany and Japan in the run up to World War II,</w:t>
      </w:r>
      <w:r w:rsidRPr="00451895">
        <w:rPr>
          <w:sz w:val="16"/>
        </w:rPr>
        <w:t xml:space="preserve"> in Washington circles the go-to source of authoritative historical instruction. </w:t>
      </w:r>
      <w:r w:rsidRPr="00451895">
        <w:rPr>
          <w:u w:val="single"/>
        </w:rPr>
        <w:t>As to post-9/11 U.S. wars in Afghanistan and Iraq, however, he is silent. They qualify for not a single mention—none, zero, null, nada.</w:t>
      </w:r>
    </w:p>
    <w:p w14:paraId="1634FB35" w14:textId="77777777" w:rsidR="00891404" w:rsidRPr="00451895" w:rsidRDefault="00891404" w:rsidP="00891404">
      <w:pPr>
        <w:rPr>
          <w:sz w:val="16"/>
          <w:szCs w:val="16"/>
        </w:rPr>
      </w:pPr>
      <w:r w:rsidRPr="00451895">
        <w:rPr>
          <w:sz w:val="16"/>
          <w:szCs w:val="16"/>
        </w:rPr>
        <w:t>According to Kagan, the ongoing Russo-Ukrainian War occurred at least in part due to American passivity. Successive post-Cold War U.S. administrations fell down on the job. Put simply, they did not exert themselves to keep Russia in check. While it would be “obscene to blame the United States for Putin’s inhumane attack on Ukraine,” Kagan writes, to “insist that the invasion was entirely unprovoked is misleading.” The United States had “played a strong hand poorly.” In doing so, it gave Vladimir Putin cause to think that he could get away with aggression. Thus did Washington—as if sitting on its hands during the first two decades of the present century—provoke Moscow.</w:t>
      </w:r>
    </w:p>
    <w:p w14:paraId="0995D47C" w14:textId="77777777" w:rsidR="00891404" w:rsidRPr="00451895" w:rsidRDefault="00891404" w:rsidP="00891404">
      <w:pPr>
        <w:rPr>
          <w:sz w:val="16"/>
          <w:szCs w:val="16"/>
        </w:rPr>
      </w:pPr>
      <w:r w:rsidRPr="00451895">
        <w:rPr>
          <w:sz w:val="16"/>
          <w:szCs w:val="16"/>
        </w:rPr>
        <w:t>By “wielding U.S. influence more consistently and effectively,” presidents beginning with the elder Bush could have prevented the devastation that Ukrainians have suffered. From Kagan’s point of view, the United States has been too passive. Today, he writes, “the question is whether the United States will continue to make its own mistakes”—mistakes of inaction, in his view—“or whether Americans will learn, once again, that it is better to contain aggressive autocracies early, before they have built up a head of steam.”</w:t>
      </w:r>
    </w:p>
    <w:p w14:paraId="54053D50" w14:textId="77777777" w:rsidR="00891404" w:rsidRPr="00451895" w:rsidRDefault="00891404" w:rsidP="00891404">
      <w:pPr>
        <w:rPr>
          <w:u w:val="single"/>
        </w:rPr>
      </w:pPr>
      <w:r w:rsidRPr="00451895">
        <w:rPr>
          <w:u w:val="single"/>
        </w:rPr>
        <w:t>The reference to containing aggressive autocracies early requires decoding. Kagan is dissimulating. What he is actually proposing is further experiments with preventive war, which in the wake of 9/11 became the centerpiece of U.S. national security policy. Kagan</w:t>
      </w:r>
      <w:r w:rsidRPr="00451895">
        <w:rPr>
          <w:sz w:val="16"/>
        </w:rPr>
        <w:t xml:space="preserve">, of course, </w:t>
      </w:r>
      <w:r w:rsidRPr="00451895">
        <w:rPr>
          <w:u w:val="single"/>
        </w:rPr>
        <w:t>supported the Bush Doctrine of preventive war. He was all in on invading Iraq. Implemented in 2003 in the form of Operation Iraqi Freedom, the Bush Doctrine produced disastrous results.</w:t>
      </w:r>
    </w:p>
    <w:p w14:paraId="680DFC9A" w14:textId="77777777" w:rsidR="00891404" w:rsidRPr="00451895" w:rsidRDefault="00891404" w:rsidP="00891404">
      <w:pPr>
        <w:rPr>
          <w:sz w:val="16"/>
        </w:rPr>
      </w:pPr>
      <w:r w:rsidRPr="00451895">
        <w:rPr>
          <w:sz w:val="16"/>
        </w:rPr>
        <w:t xml:space="preserve">Now, even two decades later, </w:t>
      </w:r>
      <w:r w:rsidRPr="00451895">
        <w:rPr>
          <w:u w:val="single"/>
        </w:rPr>
        <w:t>Kagan cannot bring himself to acknowledge the grotesque immensity of that mistake</w:t>
      </w:r>
      <w:r w:rsidRPr="00451895">
        <w:rPr>
          <w:sz w:val="16"/>
        </w:rPr>
        <w:t>, nor its side effects, to include the rise of Trumpism and all of its ancillary evils.</w:t>
      </w:r>
    </w:p>
    <w:p w14:paraId="7BA09847" w14:textId="77777777" w:rsidR="00891404" w:rsidRDefault="00891404" w:rsidP="00891404">
      <w:r>
        <w:t>“</w:t>
      </w:r>
      <w:r w:rsidRPr="00451895">
        <w:rPr>
          <w:u w:val="single"/>
        </w:rPr>
        <w:t>Can America Learn to Use Its Power?” That this rates as an urgent question is certainly the case. Yet to fancy that Robert Kagan possesses the qualifications to offer an intelligible answer is a delusion</w:t>
      </w:r>
      <w:r>
        <w:t>.</w:t>
      </w:r>
    </w:p>
    <w:p w14:paraId="45F50E7E" w14:textId="77777777" w:rsidR="008843B1" w:rsidRDefault="008843B1" w:rsidP="008843B1">
      <w:pPr>
        <w:pStyle w:val="Heading3"/>
      </w:pPr>
      <w:r>
        <w:lastRenderedPageBreak/>
        <w:t>2NC --- US Peaceful</w:t>
      </w:r>
    </w:p>
    <w:p w14:paraId="6539D342" w14:textId="77777777" w:rsidR="008843B1" w:rsidRDefault="008843B1" w:rsidP="008843B1">
      <w:pPr>
        <w:pStyle w:val="Heading4"/>
      </w:pPr>
      <w:r w:rsidRPr="006C73B8">
        <w:rPr>
          <w:u w:val="single"/>
        </w:rPr>
        <w:t>LIO Turn</w:t>
      </w:r>
      <w:r>
        <w:t>. America is the biggest threat to the liberal international order.</w:t>
      </w:r>
    </w:p>
    <w:p w14:paraId="766A82DC" w14:textId="77777777" w:rsidR="008843B1" w:rsidRDefault="008843B1" w:rsidP="008843B1">
      <w:r>
        <w:t xml:space="preserve">Steve </w:t>
      </w:r>
      <w:r w:rsidRPr="00721DC0">
        <w:rPr>
          <w:rStyle w:val="Style13ptBold"/>
        </w:rPr>
        <w:t>Chan</w:t>
      </w:r>
      <w:r>
        <w:t xml:space="preserve"> 9-6-20</w:t>
      </w:r>
      <w:r w:rsidRPr="00721DC0">
        <w:rPr>
          <w:rStyle w:val="Style13ptBold"/>
        </w:rPr>
        <w:t>21</w:t>
      </w:r>
      <w:r>
        <w:t>. College Professor of Distinction and Chair of the Political Science Department at the University of Colorado. "Challenging the liberal order: the US hegemon as a revisionist power". International Affairs, Volume 97, Issue 5, September 2021, Pages 1335–1352. https://academic.oup.com/ia/article/97/5/1335/6363965. Pen-DL</w:t>
      </w:r>
    </w:p>
    <w:p w14:paraId="6F2B23BC" w14:textId="77777777" w:rsidR="008843B1" w:rsidRPr="009A3427" w:rsidRDefault="008843B1" w:rsidP="008843B1">
      <w:pPr>
        <w:rPr>
          <w:sz w:val="16"/>
        </w:rPr>
      </w:pPr>
      <w:r w:rsidRPr="009A3427">
        <w:rPr>
          <w:sz w:val="16"/>
        </w:rPr>
        <w:t>What about the liberal international order?</w:t>
      </w:r>
    </w:p>
    <w:p w14:paraId="6506E033" w14:textId="77777777" w:rsidR="008843B1" w:rsidRPr="009A3427" w:rsidRDefault="008843B1" w:rsidP="008843B1">
      <w:pPr>
        <w:rPr>
          <w:sz w:val="16"/>
        </w:rPr>
      </w:pPr>
      <w:r w:rsidRPr="009016C5">
        <w:rPr>
          <w:rStyle w:val="StyleUnderline"/>
          <w:highlight w:val="yellow"/>
        </w:rPr>
        <w:t>International order</w:t>
      </w:r>
      <w:r w:rsidRPr="00F834A4">
        <w:rPr>
          <w:rStyle w:val="StyleUnderline"/>
        </w:rPr>
        <w:t xml:space="preserve"> </w:t>
      </w:r>
      <w:r w:rsidRPr="009016C5">
        <w:rPr>
          <w:rStyle w:val="StyleUnderline"/>
          <w:highlight w:val="yellow"/>
        </w:rPr>
        <w:t>restrains</w:t>
      </w:r>
      <w:r w:rsidRPr="00F834A4">
        <w:rPr>
          <w:rStyle w:val="StyleUnderline"/>
        </w:rPr>
        <w:t xml:space="preserve"> the</w:t>
      </w:r>
      <w:r w:rsidRPr="009A3427">
        <w:rPr>
          <w:sz w:val="16"/>
        </w:rPr>
        <w:t xml:space="preserve"> </w:t>
      </w:r>
      <w:r w:rsidRPr="009A3427">
        <w:rPr>
          <w:rStyle w:val="Emphasis"/>
        </w:rPr>
        <w:t>unbridled exercise</w:t>
      </w:r>
      <w:r w:rsidRPr="009A3427">
        <w:rPr>
          <w:sz w:val="16"/>
        </w:rPr>
        <w:t xml:space="preserve"> </w:t>
      </w:r>
      <w:r w:rsidRPr="009A3427">
        <w:rPr>
          <w:rStyle w:val="StyleUnderline"/>
        </w:rPr>
        <w:t>of</w:t>
      </w:r>
      <w:r w:rsidRPr="009A3427">
        <w:rPr>
          <w:sz w:val="16"/>
        </w:rPr>
        <w:t xml:space="preserve"> </w:t>
      </w:r>
      <w:r w:rsidRPr="009016C5">
        <w:rPr>
          <w:rStyle w:val="Emphasis"/>
          <w:highlight w:val="yellow"/>
        </w:rPr>
        <w:t>naked</w:t>
      </w:r>
      <w:r w:rsidRPr="009A3427">
        <w:rPr>
          <w:rStyle w:val="Emphasis"/>
        </w:rPr>
        <w:t xml:space="preserve"> </w:t>
      </w:r>
      <w:r w:rsidRPr="009016C5">
        <w:rPr>
          <w:rStyle w:val="Emphasis"/>
          <w:highlight w:val="yellow"/>
        </w:rPr>
        <w:t>power</w:t>
      </w:r>
      <w:r w:rsidRPr="009A3427">
        <w:rPr>
          <w:sz w:val="16"/>
        </w:rPr>
        <w:t xml:space="preserve"> </w:t>
      </w:r>
      <w:r w:rsidRPr="00F834A4">
        <w:rPr>
          <w:rStyle w:val="StyleUnderline"/>
        </w:rPr>
        <w:t>by promoting</w:t>
      </w:r>
      <w:r w:rsidRPr="009A3427">
        <w:rPr>
          <w:sz w:val="16"/>
        </w:rPr>
        <w:t xml:space="preserve"> </w:t>
      </w:r>
      <w:r w:rsidRPr="00F834A4">
        <w:rPr>
          <w:rStyle w:val="Emphasis"/>
        </w:rPr>
        <w:t>shared expectations</w:t>
      </w:r>
      <w:r w:rsidRPr="009A3427">
        <w:rPr>
          <w:sz w:val="16"/>
        </w:rPr>
        <w:t xml:space="preserve"> </w:t>
      </w:r>
      <w:r w:rsidRPr="00F834A4">
        <w:rPr>
          <w:rStyle w:val="StyleUnderline"/>
        </w:rPr>
        <w:t>and</w:t>
      </w:r>
      <w:r w:rsidRPr="009A3427">
        <w:rPr>
          <w:sz w:val="16"/>
        </w:rPr>
        <w:t xml:space="preserve"> </w:t>
      </w:r>
      <w:r w:rsidRPr="00F834A4">
        <w:rPr>
          <w:rStyle w:val="Emphasis"/>
        </w:rPr>
        <w:t>common understanding</w:t>
      </w:r>
      <w:r w:rsidRPr="009A3427">
        <w:rPr>
          <w:sz w:val="16"/>
        </w:rPr>
        <w:t xml:space="preserve"> </w:t>
      </w:r>
      <w:r w:rsidRPr="00F834A4">
        <w:rPr>
          <w:rStyle w:val="StyleUnderline"/>
        </w:rPr>
        <w:t>among states</w:t>
      </w:r>
      <w:r w:rsidRPr="009A3427">
        <w:rPr>
          <w:sz w:val="16"/>
        </w:rPr>
        <w:t xml:space="preserve">, </w:t>
      </w:r>
      <w:r w:rsidRPr="00F834A4">
        <w:rPr>
          <w:rStyle w:val="StyleUnderline"/>
        </w:rPr>
        <w:t>particularly with respect to</w:t>
      </w:r>
      <w:r w:rsidRPr="009A3427">
        <w:rPr>
          <w:sz w:val="16"/>
        </w:rPr>
        <w:t xml:space="preserve"> their </w:t>
      </w:r>
      <w:r w:rsidRPr="00F834A4">
        <w:rPr>
          <w:rStyle w:val="Emphasis"/>
        </w:rPr>
        <w:t>observance</w:t>
      </w:r>
      <w:r w:rsidRPr="00F834A4">
        <w:rPr>
          <w:rStyle w:val="StyleUnderline"/>
        </w:rPr>
        <w:t xml:space="preserve"> of</w:t>
      </w:r>
      <w:r w:rsidRPr="009A3427">
        <w:rPr>
          <w:sz w:val="16"/>
        </w:rPr>
        <w:t xml:space="preserve"> </w:t>
      </w:r>
      <w:r w:rsidRPr="00F834A4">
        <w:rPr>
          <w:rStyle w:val="StyleUnderline"/>
        </w:rPr>
        <w:t>primary institutions</w:t>
      </w:r>
      <w:r w:rsidRPr="009A3427">
        <w:rPr>
          <w:sz w:val="16"/>
        </w:rPr>
        <w:t xml:space="preserve">. </w:t>
      </w:r>
      <w:r w:rsidRPr="00C65F66">
        <w:rPr>
          <w:rStyle w:val="Emphasis"/>
        </w:rPr>
        <w:t>Moreover</w:t>
      </w:r>
      <w:r w:rsidRPr="009A3427">
        <w:rPr>
          <w:sz w:val="16"/>
        </w:rPr>
        <w:t xml:space="preserve">, </w:t>
      </w:r>
      <w:r w:rsidRPr="00C65F66">
        <w:rPr>
          <w:rStyle w:val="StyleUnderline"/>
        </w:rPr>
        <w:t>it provides</w:t>
      </w:r>
      <w:r w:rsidRPr="009A3427">
        <w:rPr>
          <w:sz w:val="16"/>
        </w:rPr>
        <w:t xml:space="preserve"> a </w:t>
      </w:r>
      <w:r w:rsidRPr="00C65F66">
        <w:rPr>
          <w:rStyle w:val="StyleUnderline"/>
        </w:rPr>
        <w:t>basis for</w:t>
      </w:r>
      <w:r w:rsidRPr="009A3427">
        <w:rPr>
          <w:sz w:val="16"/>
        </w:rPr>
        <w:t xml:space="preserve"> establishing </w:t>
      </w:r>
      <w:r w:rsidRPr="00C65F66">
        <w:rPr>
          <w:rStyle w:val="StyleUnderline"/>
        </w:rPr>
        <w:t>secondary institutions such as</w:t>
      </w:r>
      <w:r w:rsidRPr="009A3427">
        <w:rPr>
          <w:sz w:val="16"/>
        </w:rPr>
        <w:t xml:space="preserve"> </w:t>
      </w:r>
      <w:r w:rsidRPr="00C65F66">
        <w:rPr>
          <w:rStyle w:val="Emphasis"/>
        </w:rPr>
        <w:t>multilateral organizations</w:t>
      </w:r>
      <w:r w:rsidRPr="009A3427">
        <w:rPr>
          <w:sz w:val="16"/>
        </w:rPr>
        <w:t xml:space="preserve"> </w:t>
      </w:r>
      <w:r w:rsidRPr="00C65F66">
        <w:rPr>
          <w:rStyle w:val="StyleUnderline"/>
        </w:rPr>
        <w:t>and</w:t>
      </w:r>
      <w:r w:rsidRPr="009A3427">
        <w:rPr>
          <w:sz w:val="16"/>
        </w:rPr>
        <w:t xml:space="preserve"> </w:t>
      </w:r>
      <w:r w:rsidRPr="00C65F66">
        <w:rPr>
          <w:rStyle w:val="Emphasis"/>
        </w:rPr>
        <w:t>conventions</w:t>
      </w:r>
      <w:r w:rsidRPr="009A3427">
        <w:rPr>
          <w:sz w:val="16"/>
        </w:rPr>
        <w:t xml:space="preserve"> </w:t>
      </w:r>
      <w:r w:rsidRPr="00C65F66">
        <w:rPr>
          <w:rStyle w:val="StyleUnderline"/>
        </w:rPr>
        <w:t>that reduce</w:t>
      </w:r>
      <w:r w:rsidRPr="009A3427">
        <w:rPr>
          <w:sz w:val="16"/>
        </w:rPr>
        <w:t xml:space="preserve"> states' </w:t>
      </w:r>
      <w:r w:rsidRPr="00C65F66">
        <w:rPr>
          <w:rStyle w:val="Emphasis"/>
        </w:rPr>
        <w:t>coordination</w:t>
      </w:r>
      <w:r w:rsidRPr="009A3427">
        <w:rPr>
          <w:sz w:val="16"/>
        </w:rPr>
        <w:t xml:space="preserve"> </w:t>
      </w:r>
      <w:r w:rsidRPr="00C65F66">
        <w:rPr>
          <w:rStyle w:val="StyleUnderline"/>
        </w:rPr>
        <w:t>and</w:t>
      </w:r>
      <w:r w:rsidRPr="009A3427">
        <w:rPr>
          <w:sz w:val="16"/>
        </w:rPr>
        <w:t xml:space="preserve"> </w:t>
      </w:r>
      <w:r w:rsidRPr="00C65F66">
        <w:rPr>
          <w:rStyle w:val="Emphasis"/>
        </w:rPr>
        <w:t>transaction costs</w:t>
      </w:r>
      <w:r w:rsidRPr="009A3427">
        <w:rPr>
          <w:sz w:val="16"/>
        </w:rPr>
        <w:t xml:space="preserve"> </w:t>
      </w:r>
      <w:r w:rsidRPr="00C65F66">
        <w:rPr>
          <w:rStyle w:val="StyleUnderline"/>
        </w:rPr>
        <w:t>and</w:t>
      </w:r>
      <w:r w:rsidRPr="009A3427">
        <w:rPr>
          <w:sz w:val="16"/>
        </w:rPr>
        <w:t xml:space="preserve"> </w:t>
      </w:r>
      <w:r w:rsidRPr="00C65F66">
        <w:rPr>
          <w:rStyle w:val="Emphasis"/>
        </w:rPr>
        <w:t>diminish</w:t>
      </w:r>
      <w:r w:rsidRPr="009A3427">
        <w:rPr>
          <w:sz w:val="16"/>
        </w:rPr>
        <w:t xml:space="preserve"> </w:t>
      </w:r>
      <w:r w:rsidRPr="00C65F66">
        <w:rPr>
          <w:rStyle w:val="StyleUnderline"/>
        </w:rPr>
        <w:t>their</w:t>
      </w:r>
      <w:r w:rsidRPr="009A3427">
        <w:rPr>
          <w:sz w:val="16"/>
        </w:rPr>
        <w:t xml:space="preserve"> </w:t>
      </w:r>
      <w:r w:rsidRPr="00C65F66">
        <w:rPr>
          <w:rStyle w:val="Emphasis"/>
        </w:rPr>
        <w:t>incentive to defect</w:t>
      </w:r>
      <w:r w:rsidRPr="009A3427">
        <w:rPr>
          <w:sz w:val="16"/>
        </w:rPr>
        <w:t xml:space="preserve">. </w:t>
      </w:r>
      <w:r w:rsidRPr="00C65F66">
        <w:rPr>
          <w:rStyle w:val="StyleUnderline"/>
        </w:rPr>
        <w:t>When states become members of multilateral organizations and signatories of international conventions</w:t>
      </w:r>
      <w:r w:rsidRPr="009A3427">
        <w:rPr>
          <w:sz w:val="16"/>
        </w:rPr>
        <w:t xml:space="preserve">, </w:t>
      </w:r>
      <w:r w:rsidRPr="00C65F66">
        <w:rPr>
          <w:rStyle w:val="StyleUnderline"/>
        </w:rPr>
        <w:t>they</w:t>
      </w:r>
      <w:r w:rsidRPr="009A3427">
        <w:rPr>
          <w:sz w:val="16"/>
        </w:rPr>
        <w:t xml:space="preserve"> agree to </w:t>
      </w:r>
      <w:r w:rsidRPr="00C65F66">
        <w:rPr>
          <w:rStyle w:val="Emphasis"/>
        </w:rPr>
        <w:t>surrender some</w:t>
      </w:r>
      <w:r w:rsidRPr="009A3427">
        <w:rPr>
          <w:sz w:val="16"/>
        </w:rPr>
        <w:t xml:space="preserve"> </w:t>
      </w:r>
      <w:r w:rsidRPr="00C65F66">
        <w:rPr>
          <w:rStyle w:val="StyleUnderline"/>
        </w:rPr>
        <w:t>of their discretion</w:t>
      </w:r>
      <w:r w:rsidRPr="009A3427">
        <w:rPr>
          <w:sz w:val="16"/>
        </w:rPr>
        <w:t xml:space="preserve"> </w:t>
      </w:r>
      <w:r w:rsidRPr="00C65F66">
        <w:rPr>
          <w:rStyle w:val="StyleUnderline"/>
        </w:rPr>
        <w:t>in return for</w:t>
      </w:r>
      <w:r w:rsidRPr="009A3427">
        <w:rPr>
          <w:sz w:val="16"/>
        </w:rPr>
        <w:t xml:space="preserve"> </w:t>
      </w:r>
      <w:r w:rsidRPr="00C65F66">
        <w:rPr>
          <w:rStyle w:val="Emphasis"/>
        </w:rPr>
        <w:t>others likewise</w:t>
      </w:r>
      <w:r w:rsidRPr="009A3427">
        <w:rPr>
          <w:sz w:val="16"/>
        </w:rPr>
        <w:t xml:space="preserve"> </w:t>
      </w:r>
      <w:r w:rsidRPr="00C65F66">
        <w:rPr>
          <w:rStyle w:val="StyleUnderline"/>
        </w:rPr>
        <w:t>disciplining their behaviour</w:t>
      </w:r>
      <w:r w:rsidRPr="009A3427">
        <w:rPr>
          <w:sz w:val="16"/>
        </w:rPr>
        <w:t xml:space="preserve">. The post-1945 liberal order has been described as a constitutional pact organized by Washington; one that is ‘open, integrated and rule-based’.32 Its core membership was composed of countries in the North Atlantic region that featured democracy and the free market. NATO and the Bretton Woods regime were the key secondary institutions for this order. </w:t>
      </w:r>
      <w:r w:rsidRPr="00C65F66">
        <w:rPr>
          <w:rStyle w:val="Emphasis"/>
        </w:rPr>
        <w:t>But</w:t>
      </w:r>
      <w:r w:rsidRPr="009A3427">
        <w:rPr>
          <w:sz w:val="16"/>
        </w:rPr>
        <w:t xml:space="preserve"> </w:t>
      </w:r>
      <w:r w:rsidRPr="00C65F66">
        <w:rPr>
          <w:rStyle w:val="StyleUnderline"/>
        </w:rPr>
        <w:t>recent events have caused some to question whether this liberal order</w:t>
      </w:r>
      <w:r w:rsidRPr="009A3427">
        <w:rPr>
          <w:sz w:val="16"/>
        </w:rPr>
        <w:t xml:space="preserve"> </w:t>
      </w:r>
      <w:r w:rsidRPr="00C65F66">
        <w:rPr>
          <w:rStyle w:val="Emphasis"/>
        </w:rPr>
        <w:t>will endure</w:t>
      </w:r>
      <w:r w:rsidRPr="009A3427">
        <w:rPr>
          <w:sz w:val="16"/>
        </w:rPr>
        <w:t xml:space="preserve">, </w:t>
      </w:r>
      <w:r w:rsidRPr="00C65F66">
        <w:rPr>
          <w:rStyle w:val="StyleUnderline"/>
        </w:rPr>
        <w:t xml:space="preserve">and whether </w:t>
      </w:r>
      <w:r w:rsidRPr="009016C5">
        <w:rPr>
          <w:rStyle w:val="StyleUnderline"/>
          <w:highlight w:val="yellow"/>
        </w:rPr>
        <w:t>the United States</w:t>
      </w:r>
      <w:r w:rsidRPr="00C65F66">
        <w:rPr>
          <w:rStyle w:val="StyleUnderline"/>
        </w:rPr>
        <w:t xml:space="preserve"> as the</w:t>
      </w:r>
      <w:r w:rsidRPr="009A3427">
        <w:rPr>
          <w:sz w:val="16"/>
        </w:rPr>
        <w:t xml:space="preserve"> </w:t>
      </w:r>
      <w:r w:rsidRPr="00C65F66">
        <w:rPr>
          <w:rStyle w:val="Emphasis"/>
        </w:rPr>
        <w:t>incumbent hegemon</w:t>
      </w:r>
      <w:r w:rsidRPr="009A3427">
        <w:rPr>
          <w:sz w:val="16"/>
        </w:rPr>
        <w:t xml:space="preserve"> </w:t>
      </w:r>
      <w:r w:rsidRPr="009016C5">
        <w:rPr>
          <w:rStyle w:val="StyleUnderline"/>
          <w:highlight w:val="yellow"/>
        </w:rPr>
        <w:t>has</w:t>
      </w:r>
      <w:r w:rsidRPr="009016C5">
        <w:rPr>
          <w:sz w:val="16"/>
          <w:highlight w:val="yellow"/>
        </w:rPr>
        <w:t xml:space="preserve"> </w:t>
      </w:r>
      <w:r w:rsidRPr="009016C5">
        <w:rPr>
          <w:rStyle w:val="Emphasis"/>
          <w:highlight w:val="yellow"/>
        </w:rPr>
        <w:t>become</w:t>
      </w:r>
      <w:r w:rsidRPr="00C65F66">
        <w:rPr>
          <w:rStyle w:val="StyleUnderline"/>
        </w:rPr>
        <w:t xml:space="preserve"> a</w:t>
      </w:r>
      <w:r w:rsidRPr="009A3427">
        <w:rPr>
          <w:sz w:val="16"/>
        </w:rPr>
        <w:t xml:space="preserve"> </w:t>
      </w:r>
      <w:r w:rsidRPr="009016C5">
        <w:rPr>
          <w:rStyle w:val="Emphasis"/>
          <w:highlight w:val="yellow"/>
        </w:rPr>
        <w:t>revisionist</w:t>
      </w:r>
      <w:r w:rsidRPr="00C65F66">
        <w:rPr>
          <w:rStyle w:val="Emphasis"/>
        </w:rPr>
        <w:t xml:space="preserve"> power</w:t>
      </w:r>
      <w:r w:rsidRPr="009A3427">
        <w:rPr>
          <w:sz w:val="16"/>
        </w:rPr>
        <w:t>.33</w:t>
      </w:r>
    </w:p>
    <w:p w14:paraId="53D3FCF0" w14:textId="77777777" w:rsidR="008843B1" w:rsidRPr="009A3427" w:rsidRDefault="008843B1" w:rsidP="008843B1">
      <w:pPr>
        <w:rPr>
          <w:sz w:val="16"/>
        </w:rPr>
      </w:pPr>
      <w:r w:rsidRPr="009A3427">
        <w:rPr>
          <w:sz w:val="16"/>
        </w:rPr>
        <w:t>A liberal international order was originally envisaged by Immanuel Kant.34 His 1795 treatise Zum ewigen Frieden pointed to three pillars supporting a peaceful community of nations. Translated loosely, these are republicanism, cosmopolitanism and pacific union. In contrast to monarchies, republics are supposed to restrain rulers' authority to involve their country in war. A country is more warlike when its rulers do not have to bear personal costs of fighting. Conversely, ordinary people know that they will have to pay the costs of war in blood and taxes. When they have a political voice in a republic, peace is likely to ensue in Kant's view. Cosmopolitanism refers to exchanges among people from different countries, for example through trade and travel; this has the salutary effect of promoting empathy and mutual understanding. Finally, pacific union describes the integration of like-minded entities to form what Karl Deutsch and his colleagues have dubbed ‘security communities’, within which the idea of settling differences by violence has become unthinkable.35</w:t>
      </w:r>
    </w:p>
    <w:p w14:paraId="069B590F" w14:textId="77777777" w:rsidR="008843B1" w:rsidRPr="009A3427" w:rsidRDefault="008843B1" w:rsidP="008843B1">
      <w:pPr>
        <w:rPr>
          <w:sz w:val="16"/>
        </w:rPr>
      </w:pPr>
      <w:r w:rsidRPr="009A3427">
        <w:rPr>
          <w:sz w:val="16"/>
        </w:rPr>
        <w:t>Kant's ideas have inspired recent scholarship on democratic peace.36 Bruce Russett and John Oneal have translated the ideas of republicanism, cosmopolitanism and pacific union to mean respectively the contemporary phenomena of democratic government, economic interdependence and states' joint membership in intergovernmental organizations.37 They and other scholars have shown that these three variables tend to have a positive effect on one another, and that collectively they tend to reduce the incidence of militarized interstate disputes for those pairs of countries with these characteristics. This research engendered optimism when authoritarian regimes yielded to democratization after the Cold War, when former socialist countries turned to market economy and foreign trade, and when countries that were once estranged from the rest of world (e.g. China, Vietnam, Burma, Cambodia) rejoined international organizations. There was even a euphoric sense that democracy and capitalism had triumphed over all ideological rivals.38</w:t>
      </w:r>
    </w:p>
    <w:p w14:paraId="10B44E13" w14:textId="77777777" w:rsidR="008843B1" w:rsidRPr="00637E1E" w:rsidRDefault="008843B1" w:rsidP="008843B1">
      <w:pPr>
        <w:rPr>
          <w:b/>
          <w:u w:val="single"/>
        </w:rPr>
      </w:pPr>
      <w:r w:rsidRPr="005D732E">
        <w:rPr>
          <w:rStyle w:val="StyleUnderline"/>
        </w:rPr>
        <w:t>This optimism</w:t>
      </w:r>
      <w:r w:rsidRPr="009A3427">
        <w:rPr>
          <w:sz w:val="16"/>
        </w:rPr>
        <w:t xml:space="preserve"> and confidence </w:t>
      </w:r>
      <w:r w:rsidRPr="005D732E">
        <w:rPr>
          <w:rStyle w:val="StyleUnderline"/>
        </w:rPr>
        <w:t>about the</w:t>
      </w:r>
      <w:r w:rsidRPr="009A3427">
        <w:rPr>
          <w:sz w:val="16"/>
        </w:rPr>
        <w:t xml:space="preserve"> spread and consolidation of a </w:t>
      </w:r>
      <w:r w:rsidRPr="005D732E">
        <w:rPr>
          <w:rStyle w:val="StyleUnderline"/>
        </w:rPr>
        <w:t>liberal international order</w:t>
      </w:r>
      <w:r w:rsidRPr="009A3427">
        <w:rPr>
          <w:sz w:val="16"/>
        </w:rPr>
        <w:t xml:space="preserve"> </w:t>
      </w:r>
      <w:r w:rsidRPr="005D732E">
        <w:rPr>
          <w:rStyle w:val="StyleUnderline"/>
        </w:rPr>
        <w:t>turn out to be</w:t>
      </w:r>
      <w:r w:rsidRPr="009A3427">
        <w:rPr>
          <w:sz w:val="16"/>
        </w:rPr>
        <w:t xml:space="preserve"> </w:t>
      </w:r>
      <w:r w:rsidRPr="005D732E">
        <w:rPr>
          <w:rStyle w:val="Emphasis"/>
        </w:rPr>
        <w:t>not entirely</w:t>
      </w:r>
      <w:r w:rsidRPr="009A3427">
        <w:rPr>
          <w:sz w:val="16"/>
        </w:rPr>
        <w:t xml:space="preserve"> </w:t>
      </w:r>
      <w:r w:rsidRPr="005D732E">
        <w:rPr>
          <w:rStyle w:val="StyleUnderline"/>
        </w:rPr>
        <w:t>warranted</w:t>
      </w:r>
      <w:r w:rsidRPr="009A3427">
        <w:rPr>
          <w:sz w:val="16"/>
        </w:rPr>
        <w:t xml:space="preserve">. </w:t>
      </w:r>
      <w:r w:rsidRPr="005D732E">
        <w:rPr>
          <w:rStyle w:val="Emphasis"/>
        </w:rPr>
        <w:t>Although</w:t>
      </w:r>
      <w:r w:rsidRPr="005D732E">
        <w:rPr>
          <w:rStyle w:val="StyleUnderline"/>
        </w:rPr>
        <w:t xml:space="preserve"> the</w:t>
      </w:r>
      <w:r w:rsidRPr="009A3427">
        <w:rPr>
          <w:sz w:val="16"/>
        </w:rPr>
        <w:t xml:space="preserve"> </w:t>
      </w:r>
      <w:r w:rsidRPr="005D732E">
        <w:rPr>
          <w:rStyle w:val="Emphasis"/>
        </w:rPr>
        <w:t>dyadic</w:t>
      </w:r>
      <w:r w:rsidRPr="009A3427">
        <w:rPr>
          <w:sz w:val="16"/>
        </w:rPr>
        <w:t xml:space="preserve"> </w:t>
      </w:r>
      <w:r w:rsidRPr="005D732E">
        <w:rPr>
          <w:rStyle w:val="StyleUnderline"/>
        </w:rPr>
        <w:t>version</w:t>
      </w:r>
      <w:r w:rsidRPr="009A3427">
        <w:rPr>
          <w:sz w:val="16"/>
        </w:rPr>
        <w:t xml:space="preserve"> of democratic peace (</w:t>
      </w:r>
      <w:r w:rsidRPr="005D732E">
        <w:rPr>
          <w:rStyle w:val="StyleUnderline"/>
        </w:rPr>
        <w:t>namely</w:t>
      </w:r>
      <w:r w:rsidRPr="009A3427">
        <w:rPr>
          <w:sz w:val="16"/>
        </w:rPr>
        <w:t xml:space="preserve">, the proposition that </w:t>
      </w:r>
      <w:r w:rsidRPr="005D732E">
        <w:rPr>
          <w:rStyle w:val="StyleUnderline"/>
        </w:rPr>
        <w:t>democracies do not fight each other</w:t>
      </w:r>
      <w:r w:rsidRPr="009A3427">
        <w:rPr>
          <w:sz w:val="16"/>
        </w:rPr>
        <w:t xml:space="preserve">) </w:t>
      </w:r>
      <w:r w:rsidRPr="005D732E">
        <w:rPr>
          <w:rStyle w:val="StyleUnderline"/>
        </w:rPr>
        <w:t>receives considerable empirical support</w:t>
      </w:r>
      <w:r w:rsidRPr="009A3427">
        <w:rPr>
          <w:sz w:val="16"/>
        </w:rPr>
        <w:t xml:space="preserve">, </w:t>
      </w:r>
      <w:r w:rsidRPr="005D732E">
        <w:rPr>
          <w:rStyle w:val="StyleUnderline"/>
        </w:rPr>
        <w:t>the</w:t>
      </w:r>
      <w:r w:rsidRPr="009A3427">
        <w:rPr>
          <w:sz w:val="16"/>
        </w:rPr>
        <w:t xml:space="preserve"> </w:t>
      </w:r>
      <w:r w:rsidRPr="005D732E">
        <w:rPr>
          <w:rStyle w:val="Emphasis"/>
        </w:rPr>
        <w:t>monadic version</w:t>
      </w:r>
      <w:r w:rsidRPr="009A3427">
        <w:rPr>
          <w:sz w:val="16"/>
        </w:rPr>
        <w:t xml:space="preserve"> (</w:t>
      </w:r>
      <w:r w:rsidRPr="005D732E">
        <w:rPr>
          <w:rStyle w:val="StyleUnderline"/>
        </w:rPr>
        <w:t>that is</w:t>
      </w:r>
      <w:r w:rsidRPr="009A3427">
        <w:rPr>
          <w:sz w:val="16"/>
        </w:rPr>
        <w:t xml:space="preserve">, that </w:t>
      </w:r>
      <w:r w:rsidRPr="005D732E">
        <w:rPr>
          <w:rStyle w:val="StyleUnderline"/>
        </w:rPr>
        <w:t>democracies in general are</w:t>
      </w:r>
      <w:r w:rsidRPr="009A3427">
        <w:rPr>
          <w:sz w:val="16"/>
        </w:rPr>
        <w:t xml:space="preserve"> </w:t>
      </w:r>
      <w:r w:rsidRPr="005D732E">
        <w:rPr>
          <w:rStyle w:val="Emphasis"/>
        </w:rPr>
        <w:t>more peaceful</w:t>
      </w:r>
      <w:r w:rsidRPr="009A3427">
        <w:rPr>
          <w:sz w:val="16"/>
        </w:rPr>
        <w:t xml:space="preserve">) </w:t>
      </w:r>
      <w:r w:rsidRPr="005D732E">
        <w:rPr>
          <w:rStyle w:val="StyleUnderline"/>
        </w:rPr>
        <w:t>is</w:t>
      </w:r>
      <w:r w:rsidRPr="009A3427">
        <w:rPr>
          <w:sz w:val="16"/>
        </w:rPr>
        <w:t xml:space="preserve"> </w:t>
      </w:r>
      <w:r w:rsidRPr="005D732E">
        <w:rPr>
          <w:rStyle w:val="Emphasis"/>
        </w:rPr>
        <w:t>questionable</w:t>
      </w:r>
      <w:r w:rsidRPr="009A3427">
        <w:rPr>
          <w:sz w:val="16"/>
        </w:rPr>
        <w:t xml:space="preserve">. </w:t>
      </w:r>
      <w:r w:rsidRPr="009016C5">
        <w:rPr>
          <w:rStyle w:val="StyleUnderline"/>
          <w:highlight w:val="yellow"/>
        </w:rPr>
        <w:t>The United States, Britain, France, India and Israel</w:t>
      </w:r>
      <w:r w:rsidRPr="009A3427">
        <w:rPr>
          <w:sz w:val="16"/>
        </w:rPr>
        <w:t xml:space="preserve"> (</w:t>
      </w:r>
      <w:r w:rsidRPr="00037ACB">
        <w:rPr>
          <w:rStyle w:val="Emphasis"/>
        </w:rPr>
        <w:t>all democracies</w:t>
      </w:r>
      <w:r w:rsidRPr="009A3427">
        <w:rPr>
          <w:sz w:val="16"/>
        </w:rPr>
        <w:t xml:space="preserve">) </w:t>
      </w:r>
      <w:r w:rsidRPr="006C73B8">
        <w:rPr>
          <w:rStyle w:val="Emphasis"/>
        </w:rPr>
        <w:t>are among</w:t>
      </w:r>
      <w:r w:rsidRPr="00037ACB">
        <w:rPr>
          <w:rStyle w:val="StyleUnderline"/>
        </w:rPr>
        <w:t xml:space="preserve"> those </w:t>
      </w:r>
      <w:r w:rsidRPr="009A3427">
        <w:rPr>
          <w:sz w:val="16"/>
        </w:rPr>
        <w:t xml:space="preserve">countries </w:t>
      </w:r>
      <w:r w:rsidRPr="00037ACB">
        <w:rPr>
          <w:rStyle w:val="StyleUnderline"/>
        </w:rPr>
        <w:t xml:space="preserve">with </w:t>
      </w:r>
      <w:r w:rsidRPr="009016C5">
        <w:rPr>
          <w:rStyle w:val="StyleUnderline"/>
          <w:highlight w:val="yellow"/>
        </w:rPr>
        <w:t>the</w:t>
      </w:r>
      <w:r w:rsidRPr="009016C5">
        <w:rPr>
          <w:sz w:val="16"/>
          <w:highlight w:val="yellow"/>
        </w:rPr>
        <w:t xml:space="preserve"> </w:t>
      </w:r>
      <w:r w:rsidRPr="009016C5">
        <w:rPr>
          <w:rStyle w:val="Emphasis"/>
          <w:highlight w:val="yellow"/>
        </w:rPr>
        <w:t>highest</w:t>
      </w:r>
      <w:r w:rsidRPr="00037ACB">
        <w:rPr>
          <w:rStyle w:val="Emphasis"/>
        </w:rPr>
        <w:t xml:space="preserve"> incidence</w:t>
      </w:r>
      <w:r w:rsidRPr="009A3427">
        <w:rPr>
          <w:sz w:val="16"/>
        </w:rPr>
        <w:t xml:space="preserve"> </w:t>
      </w:r>
      <w:r w:rsidRPr="00037ACB">
        <w:rPr>
          <w:rStyle w:val="StyleUnderline"/>
        </w:rPr>
        <w:t>of</w:t>
      </w:r>
      <w:r w:rsidRPr="009A3427">
        <w:rPr>
          <w:sz w:val="16"/>
        </w:rPr>
        <w:t xml:space="preserve"> </w:t>
      </w:r>
      <w:r w:rsidRPr="009016C5">
        <w:rPr>
          <w:rStyle w:val="StyleUnderline"/>
          <w:highlight w:val="yellow"/>
        </w:rPr>
        <w:t>involvement in wars</w:t>
      </w:r>
      <w:r w:rsidRPr="00037ACB">
        <w:rPr>
          <w:rStyle w:val="StyleUnderline"/>
        </w:rPr>
        <w:t xml:space="preserve"> and</w:t>
      </w:r>
      <w:r w:rsidRPr="009A3427">
        <w:rPr>
          <w:sz w:val="16"/>
        </w:rPr>
        <w:t xml:space="preserve"> </w:t>
      </w:r>
      <w:r w:rsidRPr="00037ACB">
        <w:rPr>
          <w:rStyle w:val="Emphasis"/>
        </w:rPr>
        <w:t>militarized</w:t>
      </w:r>
      <w:r w:rsidRPr="009A3427">
        <w:rPr>
          <w:sz w:val="16"/>
        </w:rPr>
        <w:t xml:space="preserve"> </w:t>
      </w:r>
      <w:r w:rsidRPr="00037ACB">
        <w:rPr>
          <w:rStyle w:val="StyleUnderline"/>
        </w:rPr>
        <w:t>interstate disputes</w:t>
      </w:r>
      <w:r w:rsidRPr="009A3427">
        <w:rPr>
          <w:sz w:val="16"/>
        </w:rPr>
        <w:t xml:space="preserve">.39 As for </w:t>
      </w:r>
      <w:r w:rsidRPr="00037ACB">
        <w:rPr>
          <w:rStyle w:val="StyleUnderline"/>
        </w:rPr>
        <w:t>pacific union</w:t>
      </w:r>
      <w:r w:rsidRPr="009A3427">
        <w:rPr>
          <w:sz w:val="16"/>
        </w:rPr>
        <w:t xml:space="preserve">, </w:t>
      </w:r>
      <w:r w:rsidRPr="00037ACB">
        <w:rPr>
          <w:rStyle w:val="StyleUnderline"/>
        </w:rPr>
        <w:t>European integration has</w:t>
      </w:r>
      <w:r w:rsidRPr="009A3427">
        <w:rPr>
          <w:sz w:val="16"/>
        </w:rPr>
        <w:t xml:space="preserve"> </w:t>
      </w:r>
      <w:r w:rsidRPr="00037ACB">
        <w:rPr>
          <w:rStyle w:val="Emphasis"/>
        </w:rPr>
        <w:t>experienced setbacks</w:t>
      </w:r>
      <w:r w:rsidRPr="009A3427">
        <w:rPr>
          <w:sz w:val="16"/>
        </w:rPr>
        <w:t xml:space="preserve">, </w:t>
      </w:r>
      <w:r w:rsidRPr="00037ACB">
        <w:rPr>
          <w:rStyle w:val="StyleUnderline"/>
        </w:rPr>
        <w:t>most</w:t>
      </w:r>
      <w:r w:rsidRPr="009A3427">
        <w:rPr>
          <w:sz w:val="16"/>
        </w:rPr>
        <w:t xml:space="preserve"> </w:t>
      </w:r>
      <w:r w:rsidRPr="00037ACB">
        <w:rPr>
          <w:rStyle w:val="Emphasis"/>
        </w:rPr>
        <w:t>notably</w:t>
      </w:r>
      <w:r w:rsidRPr="009A3427">
        <w:rPr>
          <w:sz w:val="16"/>
        </w:rPr>
        <w:t xml:space="preserve"> </w:t>
      </w:r>
      <w:r w:rsidRPr="00037ACB">
        <w:rPr>
          <w:rStyle w:val="StyleUnderline"/>
        </w:rPr>
        <w:t>Brexit</w:t>
      </w:r>
      <w:r w:rsidRPr="009A3427">
        <w:rPr>
          <w:sz w:val="16"/>
        </w:rPr>
        <w:t xml:space="preserve">.40 </w:t>
      </w:r>
      <w:r w:rsidRPr="00037ACB">
        <w:rPr>
          <w:rStyle w:val="StyleUnderline"/>
        </w:rPr>
        <w:t>This</w:t>
      </w:r>
      <w:r w:rsidRPr="009A3427">
        <w:rPr>
          <w:sz w:val="16"/>
        </w:rPr>
        <w:t xml:space="preserve"> </w:t>
      </w:r>
      <w:r w:rsidRPr="00037ACB">
        <w:rPr>
          <w:rStyle w:val="Emphasis"/>
        </w:rPr>
        <w:t>retrogression</w:t>
      </w:r>
      <w:r w:rsidRPr="009A3427">
        <w:rPr>
          <w:sz w:val="16"/>
        </w:rPr>
        <w:t xml:space="preserve"> </w:t>
      </w:r>
      <w:r w:rsidRPr="00037ACB">
        <w:rPr>
          <w:rStyle w:val="StyleUnderline"/>
        </w:rPr>
        <w:t>has</w:t>
      </w:r>
      <w:r w:rsidRPr="009A3427">
        <w:rPr>
          <w:sz w:val="16"/>
        </w:rPr>
        <w:t xml:space="preserve"> also </w:t>
      </w:r>
      <w:r w:rsidRPr="00037ACB">
        <w:rPr>
          <w:rStyle w:val="Emphasis"/>
        </w:rPr>
        <w:t>been manifested</w:t>
      </w:r>
      <w:r w:rsidRPr="009A3427">
        <w:rPr>
          <w:sz w:val="16"/>
        </w:rPr>
        <w:t xml:space="preserve"> </w:t>
      </w:r>
      <w:r w:rsidRPr="00037ACB">
        <w:rPr>
          <w:rStyle w:val="StyleUnderline"/>
        </w:rPr>
        <w:t>in the discontent</w:t>
      </w:r>
      <w:r w:rsidRPr="009A3427">
        <w:rPr>
          <w:sz w:val="16"/>
        </w:rPr>
        <w:t xml:space="preserve"> </w:t>
      </w:r>
      <w:r w:rsidRPr="00037ACB">
        <w:rPr>
          <w:rStyle w:val="StyleUnderline"/>
        </w:rPr>
        <w:t>and</w:t>
      </w:r>
      <w:r w:rsidRPr="009A3427">
        <w:rPr>
          <w:sz w:val="16"/>
        </w:rPr>
        <w:t xml:space="preserve"> </w:t>
      </w:r>
      <w:r w:rsidRPr="00037ACB">
        <w:rPr>
          <w:rStyle w:val="Emphasis"/>
        </w:rPr>
        <w:t>even animosity</w:t>
      </w:r>
      <w:r w:rsidRPr="009A3427">
        <w:rPr>
          <w:sz w:val="16"/>
        </w:rPr>
        <w:t xml:space="preserve"> </w:t>
      </w:r>
      <w:r w:rsidRPr="00037ACB">
        <w:rPr>
          <w:rStyle w:val="StyleUnderline"/>
        </w:rPr>
        <w:t>felt by</w:t>
      </w:r>
      <w:r w:rsidRPr="009A3427">
        <w:rPr>
          <w:sz w:val="16"/>
        </w:rPr>
        <w:t xml:space="preserve"> many </w:t>
      </w:r>
      <w:r w:rsidRPr="00037ACB">
        <w:rPr>
          <w:rStyle w:val="StyleUnderline"/>
        </w:rPr>
        <w:t>Europeans towards Brussels</w:t>
      </w:r>
      <w:r w:rsidRPr="009A3427">
        <w:rPr>
          <w:sz w:val="16"/>
        </w:rPr>
        <w:t xml:space="preserve">. </w:t>
      </w:r>
      <w:r w:rsidRPr="00037ACB">
        <w:rPr>
          <w:rStyle w:val="Emphasis"/>
        </w:rPr>
        <w:t>Concomitantly</w:t>
      </w:r>
      <w:r w:rsidRPr="009A3427">
        <w:rPr>
          <w:sz w:val="16"/>
        </w:rPr>
        <w:t xml:space="preserve">, the process of </w:t>
      </w:r>
      <w:r w:rsidRPr="00037ACB">
        <w:rPr>
          <w:rStyle w:val="StyleUnderline"/>
        </w:rPr>
        <w:t>democratization</w:t>
      </w:r>
      <w:r w:rsidRPr="009A3427">
        <w:rPr>
          <w:sz w:val="16"/>
        </w:rPr>
        <w:t xml:space="preserve"> </w:t>
      </w:r>
      <w:r w:rsidRPr="00037ACB">
        <w:rPr>
          <w:rStyle w:val="StyleUnderline"/>
        </w:rPr>
        <w:t>has</w:t>
      </w:r>
      <w:r w:rsidRPr="009A3427">
        <w:rPr>
          <w:sz w:val="16"/>
        </w:rPr>
        <w:t xml:space="preserve"> </w:t>
      </w:r>
      <w:r w:rsidRPr="00037ACB">
        <w:rPr>
          <w:rStyle w:val="Emphasis"/>
        </w:rPr>
        <w:t>suffered setbacks</w:t>
      </w:r>
      <w:r w:rsidRPr="009A3427">
        <w:rPr>
          <w:sz w:val="16"/>
        </w:rPr>
        <w:t xml:space="preserve"> </w:t>
      </w:r>
      <w:r w:rsidRPr="00037ACB">
        <w:rPr>
          <w:rStyle w:val="StyleUnderline"/>
        </w:rPr>
        <w:t>in</w:t>
      </w:r>
      <w:r w:rsidRPr="009A3427">
        <w:rPr>
          <w:sz w:val="16"/>
        </w:rPr>
        <w:t xml:space="preserve"> countries such as </w:t>
      </w:r>
      <w:r w:rsidRPr="00037ACB">
        <w:rPr>
          <w:rStyle w:val="StyleUnderline"/>
        </w:rPr>
        <w:t>Hungary and Poland</w:t>
      </w:r>
      <w:r w:rsidRPr="009A3427">
        <w:rPr>
          <w:sz w:val="16"/>
        </w:rPr>
        <w:t xml:space="preserve">. </w:t>
      </w:r>
      <w:r w:rsidRPr="00037ACB">
        <w:rPr>
          <w:rStyle w:val="Emphasis"/>
        </w:rPr>
        <w:t>Populism</w:t>
      </w:r>
      <w:r w:rsidRPr="009A3427">
        <w:rPr>
          <w:sz w:val="16"/>
        </w:rPr>
        <w:t xml:space="preserve">, </w:t>
      </w:r>
      <w:r w:rsidRPr="00037ACB">
        <w:rPr>
          <w:rStyle w:val="StyleUnderline"/>
        </w:rPr>
        <w:t>reflecting</w:t>
      </w:r>
      <w:r w:rsidRPr="009A3427">
        <w:rPr>
          <w:sz w:val="16"/>
        </w:rPr>
        <w:t xml:space="preserve"> </w:t>
      </w:r>
      <w:r w:rsidRPr="00037ACB">
        <w:rPr>
          <w:rStyle w:val="Emphasis"/>
        </w:rPr>
        <w:t>anti-immigrant</w:t>
      </w:r>
      <w:r w:rsidRPr="009A3427">
        <w:rPr>
          <w:sz w:val="16"/>
        </w:rPr>
        <w:t xml:space="preserve"> </w:t>
      </w:r>
      <w:r w:rsidRPr="00037ACB">
        <w:rPr>
          <w:rStyle w:val="StyleUnderline"/>
        </w:rPr>
        <w:t>and</w:t>
      </w:r>
      <w:r w:rsidRPr="009A3427">
        <w:rPr>
          <w:sz w:val="16"/>
        </w:rPr>
        <w:t xml:space="preserve"> </w:t>
      </w:r>
      <w:r w:rsidRPr="00037ACB">
        <w:rPr>
          <w:rStyle w:val="Emphasis"/>
        </w:rPr>
        <w:t>anti-globalization</w:t>
      </w:r>
      <w:r w:rsidRPr="009A3427">
        <w:rPr>
          <w:sz w:val="16"/>
        </w:rPr>
        <w:t xml:space="preserve"> </w:t>
      </w:r>
      <w:r w:rsidRPr="00037ACB">
        <w:rPr>
          <w:rStyle w:val="StyleUnderline"/>
        </w:rPr>
        <w:t>sentiment</w:t>
      </w:r>
      <w:r w:rsidRPr="009A3427">
        <w:rPr>
          <w:sz w:val="16"/>
        </w:rPr>
        <w:t xml:space="preserve">, </w:t>
      </w:r>
      <w:r w:rsidRPr="00037ACB">
        <w:rPr>
          <w:rStyle w:val="StyleUnderline"/>
        </w:rPr>
        <w:t xml:space="preserve">has gained </w:t>
      </w:r>
      <w:r w:rsidRPr="00037ACB">
        <w:rPr>
          <w:rStyle w:val="Emphasis"/>
        </w:rPr>
        <w:t>significant</w:t>
      </w:r>
      <w:r w:rsidRPr="009A3427">
        <w:rPr>
          <w:sz w:val="16"/>
        </w:rPr>
        <w:t xml:space="preserve"> </w:t>
      </w:r>
      <w:r w:rsidRPr="00037ACB">
        <w:rPr>
          <w:rStyle w:val="StyleUnderline"/>
        </w:rPr>
        <w:t>political inroads even in</w:t>
      </w:r>
      <w:r w:rsidRPr="009A3427">
        <w:rPr>
          <w:sz w:val="16"/>
        </w:rPr>
        <w:t xml:space="preserve"> </w:t>
      </w:r>
      <w:r w:rsidRPr="00037ACB">
        <w:rPr>
          <w:rStyle w:val="Emphasis"/>
        </w:rPr>
        <w:t>traditional</w:t>
      </w:r>
      <w:r w:rsidRPr="009A3427">
        <w:rPr>
          <w:sz w:val="16"/>
        </w:rPr>
        <w:t xml:space="preserve"> </w:t>
      </w:r>
      <w:r w:rsidRPr="00037ACB">
        <w:rPr>
          <w:rStyle w:val="StyleUnderline"/>
        </w:rPr>
        <w:t>liberal bastions such as</w:t>
      </w:r>
      <w:r w:rsidRPr="009A3427">
        <w:rPr>
          <w:sz w:val="16"/>
        </w:rPr>
        <w:t xml:space="preserve"> </w:t>
      </w:r>
      <w:r w:rsidRPr="00037ACB">
        <w:rPr>
          <w:rStyle w:val="Emphasis"/>
        </w:rPr>
        <w:t>Norway</w:t>
      </w:r>
      <w:r w:rsidRPr="009A3427">
        <w:rPr>
          <w:sz w:val="16"/>
        </w:rPr>
        <w:t xml:space="preserve"> </w:t>
      </w:r>
      <w:r w:rsidRPr="00037ACB">
        <w:rPr>
          <w:rStyle w:val="StyleUnderline"/>
        </w:rPr>
        <w:t>and</w:t>
      </w:r>
      <w:r w:rsidRPr="009A3427">
        <w:rPr>
          <w:sz w:val="16"/>
        </w:rPr>
        <w:t xml:space="preserve"> </w:t>
      </w:r>
      <w:r w:rsidRPr="00037ACB">
        <w:rPr>
          <w:rStyle w:val="Emphasis"/>
        </w:rPr>
        <w:t>Sweden</w:t>
      </w:r>
      <w:r w:rsidRPr="009A3427">
        <w:rPr>
          <w:sz w:val="16"/>
        </w:rPr>
        <w:t xml:space="preserve">. </w:t>
      </w:r>
      <w:r w:rsidRPr="00037ACB">
        <w:rPr>
          <w:rStyle w:val="StyleUnderline"/>
        </w:rPr>
        <w:t>Religious and racial intolerance, xenophobia and economic protectionism have been</w:t>
      </w:r>
      <w:r w:rsidRPr="009A3427">
        <w:rPr>
          <w:sz w:val="16"/>
        </w:rPr>
        <w:t xml:space="preserve"> </w:t>
      </w:r>
      <w:r w:rsidRPr="00037ACB">
        <w:rPr>
          <w:rStyle w:val="Emphasis"/>
        </w:rPr>
        <w:t>empowered</w:t>
      </w:r>
      <w:r w:rsidRPr="009A3427">
        <w:rPr>
          <w:sz w:val="16"/>
        </w:rPr>
        <w:t xml:space="preserve"> </w:t>
      </w:r>
      <w:r w:rsidRPr="00037ACB">
        <w:rPr>
          <w:rStyle w:val="StyleUnderline"/>
        </w:rPr>
        <w:t>by</w:t>
      </w:r>
      <w:r w:rsidRPr="009A3427">
        <w:rPr>
          <w:sz w:val="16"/>
        </w:rPr>
        <w:t xml:space="preserve"> </w:t>
      </w:r>
      <w:r w:rsidRPr="00037ACB">
        <w:rPr>
          <w:rStyle w:val="Emphasis"/>
        </w:rPr>
        <w:t>sharpening social</w:t>
      </w:r>
      <w:r w:rsidRPr="009A3427">
        <w:rPr>
          <w:sz w:val="16"/>
        </w:rPr>
        <w:t xml:space="preserve"> </w:t>
      </w:r>
      <w:r w:rsidRPr="00037ACB">
        <w:rPr>
          <w:rStyle w:val="StyleUnderline"/>
        </w:rPr>
        <w:t>divisions</w:t>
      </w:r>
      <w:r w:rsidRPr="009A3427">
        <w:rPr>
          <w:sz w:val="16"/>
        </w:rPr>
        <w:t xml:space="preserve"> </w:t>
      </w:r>
      <w:r w:rsidRPr="00037ACB">
        <w:rPr>
          <w:rStyle w:val="StyleUnderline"/>
        </w:rPr>
        <w:t>and</w:t>
      </w:r>
      <w:r w:rsidRPr="009A3427">
        <w:rPr>
          <w:sz w:val="16"/>
        </w:rPr>
        <w:t xml:space="preserve"> </w:t>
      </w:r>
      <w:r w:rsidRPr="00037ACB">
        <w:rPr>
          <w:rStyle w:val="Emphasis"/>
        </w:rPr>
        <w:t>growing</w:t>
      </w:r>
      <w:r w:rsidRPr="009A3427">
        <w:rPr>
          <w:sz w:val="16"/>
        </w:rPr>
        <w:t xml:space="preserve"> </w:t>
      </w:r>
      <w:r w:rsidRPr="00037ACB">
        <w:rPr>
          <w:rStyle w:val="StyleUnderline"/>
        </w:rPr>
        <w:t>economic inequity</w:t>
      </w:r>
      <w:r w:rsidRPr="009A3427">
        <w:rPr>
          <w:sz w:val="16"/>
        </w:rPr>
        <w:t xml:space="preserve">. </w:t>
      </w:r>
      <w:r w:rsidRPr="009016C5">
        <w:rPr>
          <w:rStyle w:val="StyleUnderline"/>
          <w:highlight w:val="yellow"/>
        </w:rPr>
        <w:t>There is</w:t>
      </w:r>
      <w:r w:rsidRPr="009A3427">
        <w:rPr>
          <w:sz w:val="16"/>
        </w:rPr>
        <w:t xml:space="preserve"> </w:t>
      </w:r>
      <w:r w:rsidRPr="00037ACB">
        <w:rPr>
          <w:rStyle w:val="StyleUnderline"/>
        </w:rPr>
        <w:t>a</w:t>
      </w:r>
      <w:r w:rsidRPr="009A3427">
        <w:rPr>
          <w:sz w:val="16"/>
        </w:rPr>
        <w:t xml:space="preserve"> </w:t>
      </w:r>
      <w:r w:rsidRPr="009016C5">
        <w:rPr>
          <w:rStyle w:val="Emphasis"/>
          <w:highlight w:val="yellow"/>
        </w:rPr>
        <w:t>rising</w:t>
      </w:r>
      <w:r w:rsidRPr="009A3427">
        <w:rPr>
          <w:sz w:val="16"/>
        </w:rPr>
        <w:t xml:space="preserve"> </w:t>
      </w:r>
      <w:r w:rsidRPr="00037ACB">
        <w:rPr>
          <w:rStyle w:val="Emphasis"/>
        </w:rPr>
        <w:t>tide</w:t>
      </w:r>
      <w:r w:rsidRPr="009A3427">
        <w:rPr>
          <w:sz w:val="16"/>
        </w:rPr>
        <w:t xml:space="preserve"> </w:t>
      </w:r>
      <w:r w:rsidRPr="00037ACB">
        <w:rPr>
          <w:rStyle w:val="StyleUnderline"/>
        </w:rPr>
        <w:t>of nationalism and</w:t>
      </w:r>
      <w:r w:rsidRPr="009A3427">
        <w:rPr>
          <w:sz w:val="16"/>
        </w:rPr>
        <w:t xml:space="preserve"> </w:t>
      </w:r>
      <w:r w:rsidRPr="00037ACB">
        <w:rPr>
          <w:rStyle w:val="Emphasis"/>
        </w:rPr>
        <w:t xml:space="preserve">even </w:t>
      </w:r>
      <w:r w:rsidRPr="009016C5">
        <w:rPr>
          <w:rStyle w:val="Emphasis"/>
          <w:highlight w:val="yellow"/>
        </w:rPr>
        <w:lastRenderedPageBreak/>
        <w:t>isolationism</w:t>
      </w:r>
      <w:r w:rsidRPr="009016C5">
        <w:rPr>
          <w:sz w:val="16"/>
          <w:highlight w:val="yellow"/>
        </w:rPr>
        <w:t xml:space="preserve"> </w:t>
      </w:r>
      <w:r w:rsidRPr="009016C5">
        <w:rPr>
          <w:rStyle w:val="StyleUnderline"/>
          <w:highlight w:val="yellow"/>
        </w:rPr>
        <w:t>in</w:t>
      </w:r>
      <w:r w:rsidRPr="009A3427">
        <w:rPr>
          <w:sz w:val="16"/>
        </w:rPr>
        <w:t xml:space="preserve"> western Europe and the United States, </w:t>
      </w:r>
      <w:r w:rsidRPr="00037ACB">
        <w:rPr>
          <w:rStyle w:val="Emphasis"/>
        </w:rPr>
        <w:t xml:space="preserve">traditional </w:t>
      </w:r>
      <w:r w:rsidRPr="009016C5">
        <w:rPr>
          <w:rStyle w:val="Emphasis"/>
          <w:highlight w:val="yellow"/>
        </w:rPr>
        <w:t>champions</w:t>
      </w:r>
      <w:r w:rsidRPr="009016C5">
        <w:rPr>
          <w:sz w:val="16"/>
          <w:highlight w:val="yellow"/>
        </w:rPr>
        <w:t xml:space="preserve"> </w:t>
      </w:r>
      <w:r w:rsidRPr="009016C5">
        <w:rPr>
          <w:rStyle w:val="StyleUnderline"/>
          <w:highlight w:val="yellow"/>
        </w:rPr>
        <w:t>of the liberal international order</w:t>
      </w:r>
      <w:r w:rsidRPr="009A3427">
        <w:rPr>
          <w:sz w:val="16"/>
        </w:rPr>
        <w:t xml:space="preserve">. Donald </w:t>
      </w:r>
      <w:r w:rsidRPr="009016C5">
        <w:rPr>
          <w:rStyle w:val="Emphasis"/>
          <w:highlight w:val="yellow"/>
        </w:rPr>
        <w:t>Trump</w:t>
      </w:r>
      <w:r w:rsidRPr="009A3427">
        <w:rPr>
          <w:sz w:val="16"/>
        </w:rPr>
        <w:t xml:space="preserve"> </w:t>
      </w:r>
      <w:r w:rsidRPr="00037ACB">
        <w:rPr>
          <w:rStyle w:val="StyleUnderline"/>
        </w:rPr>
        <w:t>carried out an</w:t>
      </w:r>
      <w:r w:rsidRPr="009A3427">
        <w:rPr>
          <w:sz w:val="16"/>
        </w:rPr>
        <w:t xml:space="preserve"> </w:t>
      </w:r>
      <w:r w:rsidRPr="00037ACB">
        <w:rPr>
          <w:rStyle w:val="Emphasis"/>
        </w:rPr>
        <w:t>unabashed campaign</w:t>
      </w:r>
      <w:r w:rsidRPr="009A3427">
        <w:rPr>
          <w:sz w:val="16"/>
        </w:rPr>
        <w:t xml:space="preserve"> </w:t>
      </w:r>
      <w:r w:rsidRPr="00037ACB">
        <w:rPr>
          <w:rStyle w:val="StyleUnderline"/>
        </w:rPr>
        <w:t>of</w:t>
      </w:r>
      <w:r w:rsidRPr="009A3427">
        <w:rPr>
          <w:sz w:val="16"/>
        </w:rPr>
        <w:t xml:space="preserve"> </w:t>
      </w:r>
      <w:r w:rsidRPr="00037ACB">
        <w:rPr>
          <w:rStyle w:val="Emphasis"/>
        </w:rPr>
        <w:t>‘America First’</w:t>
      </w:r>
      <w:r w:rsidRPr="009A3427">
        <w:rPr>
          <w:sz w:val="16"/>
        </w:rPr>
        <w:t xml:space="preserve">, </w:t>
      </w:r>
      <w:r w:rsidRPr="00037ACB">
        <w:rPr>
          <w:rStyle w:val="StyleUnderline"/>
        </w:rPr>
        <w:t>seemingly determined to abandon and</w:t>
      </w:r>
      <w:r w:rsidRPr="009A3427">
        <w:rPr>
          <w:sz w:val="16"/>
        </w:rPr>
        <w:t xml:space="preserve"> </w:t>
      </w:r>
      <w:r w:rsidRPr="009016C5">
        <w:rPr>
          <w:rStyle w:val="Emphasis"/>
          <w:highlight w:val="yellow"/>
        </w:rPr>
        <w:t>reverse</w:t>
      </w:r>
      <w:r w:rsidRPr="009A3427">
        <w:rPr>
          <w:sz w:val="16"/>
        </w:rPr>
        <w:t xml:space="preserve"> the tradition of </w:t>
      </w:r>
      <w:r w:rsidRPr="009016C5">
        <w:rPr>
          <w:rStyle w:val="Emphasis"/>
          <w:highlight w:val="yellow"/>
        </w:rPr>
        <w:t>multilateralism</w:t>
      </w:r>
      <w:r w:rsidRPr="009A3427">
        <w:rPr>
          <w:sz w:val="16"/>
        </w:rPr>
        <w:t xml:space="preserve"> </w:t>
      </w:r>
      <w:r w:rsidRPr="00037ACB">
        <w:rPr>
          <w:rStyle w:val="StyleUnderline"/>
        </w:rPr>
        <w:t xml:space="preserve">that had been the </w:t>
      </w:r>
      <w:r w:rsidRPr="00037ACB">
        <w:rPr>
          <w:rStyle w:val="Emphasis"/>
        </w:rPr>
        <w:t>hallmark</w:t>
      </w:r>
      <w:r w:rsidRPr="00037ACB">
        <w:rPr>
          <w:rStyle w:val="StyleUnderline"/>
        </w:rPr>
        <w:t xml:space="preserve"> of</w:t>
      </w:r>
      <w:r w:rsidRPr="009A3427">
        <w:rPr>
          <w:sz w:val="16"/>
        </w:rPr>
        <w:t xml:space="preserve"> </w:t>
      </w:r>
      <w:r w:rsidRPr="00037ACB">
        <w:rPr>
          <w:rStyle w:val="StyleUnderline"/>
        </w:rPr>
        <w:t>US diplomacy</w:t>
      </w:r>
      <w:r w:rsidRPr="009A3427">
        <w:rPr>
          <w:sz w:val="16"/>
        </w:rPr>
        <w:t xml:space="preserve"> since 1945.41 His successful bid for the US presidency showed strong and rising domestic opposition to the traditional tenets of liberal internationalism. As Joseph Nye notes,42 </w:t>
      </w:r>
      <w:r w:rsidRPr="009016C5">
        <w:rPr>
          <w:rStyle w:val="StyleUnderline"/>
          <w:highlight w:val="yellow"/>
        </w:rPr>
        <w:t>the more</w:t>
      </w:r>
      <w:r>
        <w:rPr>
          <w:rStyle w:val="StyleUnderline"/>
        </w:rPr>
        <w:t xml:space="preserve"> </w:t>
      </w:r>
      <w:r w:rsidRPr="009016C5">
        <w:rPr>
          <w:rStyle w:val="StyleUnderline"/>
          <w:highlight w:val="yellow"/>
        </w:rPr>
        <w:t>likely threat</w:t>
      </w:r>
      <w:r w:rsidRPr="009016C5">
        <w:rPr>
          <w:sz w:val="16"/>
          <w:highlight w:val="yellow"/>
        </w:rPr>
        <w:t xml:space="preserve"> </w:t>
      </w:r>
      <w:r w:rsidRPr="006C73B8">
        <w:rPr>
          <w:rStyle w:val="StyleUnderline"/>
        </w:rPr>
        <w:t>to</w:t>
      </w:r>
      <w:r w:rsidRPr="00037ACB">
        <w:rPr>
          <w:rStyle w:val="StyleUnderline"/>
        </w:rPr>
        <w:t xml:space="preserve"> the liberal international order </w:t>
      </w:r>
      <w:r w:rsidRPr="009016C5">
        <w:rPr>
          <w:rStyle w:val="StyleUnderline"/>
          <w:highlight w:val="yellow"/>
        </w:rPr>
        <w:t>comes from</w:t>
      </w:r>
      <w:r w:rsidRPr="009A3427">
        <w:rPr>
          <w:sz w:val="16"/>
        </w:rPr>
        <w:t xml:space="preserve"> </w:t>
      </w:r>
      <w:r w:rsidRPr="00037ACB">
        <w:rPr>
          <w:rStyle w:val="Emphasis"/>
        </w:rPr>
        <w:t xml:space="preserve">populist </w:t>
      </w:r>
      <w:r w:rsidRPr="009016C5">
        <w:rPr>
          <w:rStyle w:val="Emphasis"/>
          <w:highlight w:val="yellow"/>
        </w:rPr>
        <w:t>politics</w:t>
      </w:r>
      <w:r w:rsidRPr="009016C5">
        <w:rPr>
          <w:sz w:val="16"/>
          <w:highlight w:val="yellow"/>
        </w:rPr>
        <w:t xml:space="preserve"> </w:t>
      </w:r>
      <w:r w:rsidRPr="009016C5">
        <w:rPr>
          <w:rStyle w:val="StyleUnderline"/>
          <w:highlight w:val="yellow"/>
        </w:rPr>
        <w:t>at</w:t>
      </w:r>
      <w:r w:rsidRPr="009016C5">
        <w:rPr>
          <w:sz w:val="16"/>
          <w:highlight w:val="yellow"/>
        </w:rPr>
        <w:t xml:space="preserve"> </w:t>
      </w:r>
      <w:r w:rsidRPr="009016C5">
        <w:rPr>
          <w:rStyle w:val="Emphasis"/>
          <w:highlight w:val="yellow"/>
        </w:rPr>
        <w:t>home</w:t>
      </w:r>
      <w:r w:rsidRPr="009A3427">
        <w:rPr>
          <w:sz w:val="16"/>
        </w:rPr>
        <w:t xml:space="preserve"> </w:t>
      </w:r>
      <w:r w:rsidRPr="009016C5">
        <w:rPr>
          <w:rStyle w:val="StyleUnderline"/>
          <w:highlight w:val="yellow"/>
        </w:rPr>
        <w:t>rather than</w:t>
      </w:r>
      <w:r w:rsidRPr="009016C5">
        <w:rPr>
          <w:sz w:val="16"/>
          <w:highlight w:val="yellow"/>
        </w:rPr>
        <w:t xml:space="preserve"> </w:t>
      </w:r>
      <w:r w:rsidRPr="009016C5">
        <w:rPr>
          <w:rStyle w:val="Emphasis"/>
          <w:highlight w:val="yellow"/>
        </w:rPr>
        <w:t>challenges</w:t>
      </w:r>
      <w:r w:rsidRPr="00037ACB">
        <w:rPr>
          <w:rStyle w:val="Emphasis"/>
        </w:rPr>
        <w:t xml:space="preserve"> from </w:t>
      </w:r>
      <w:r w:rsidRPr="009016C5">
        <w:rPr>
          <w:rStyle w:val="Emphasis"/>
          <w:highlight w:val="yellow"/>
        </w:rPr>
        <w:t>abroad</w:t>
      </w:r>
      <w:r w:rsidRPr="009A3427">
        <w:rPr>
          <w:sz w:val="16"/>
        </w:rPr>
        <w:t>.</w:t>
      </w:r>
    </w:p>
    <w:p w14:paraId="7023D62A" w14:textId="77777777" w:rsidR="008843B1" w:rsidRDefault="008843B1" w:rsidP="008843B1">
      <w:pPr>
        <w:rPr>
          <w:sz w:val="16"/>
        </w:rPr>
      </w:pPr>
      <w:r w:rsidRPr="009016C5">
        <w:rPr>
          <w:rStyle w:val="StyleUnderline"/>
          <w:highlight w:val="yellow"/>
        </w:rPr>
        <w:t>The liberal international order</w:t>
      </w:r>
      <w:r w:rsidRPr="009A3427">
        <w:rPr>
          <w:sz w:val="16"/>
        </w:rPr>
        <w:t xml:space="preserve"> has been buttressed by hard-nosed power politics, especially the overwhelming influence of the United States. This order </w:t>
      </w:r>
      <w:r w:rsidRPr="009016C5">
        <w:rPr>
          <w:rStyle w:val="Emphasis"/>
          <w:highlight w:val="yellow"/>
        </w:rPr>
        <w:t>was bounded</w:t>
      </w:r>
      <w:r w:rsidRPr="009A3427">
        <w:rPr>
          <w:sz w:val="16"/>
        </w:rPr>
        <w:t xml:space="preserve"> </w:t>
      </w:r>
      <w:r w:rsidRPr="009016C5">
        <w:rPr>
          <w:rStyle w:val="StyleUnderline"/>
          <w:highlight w:val="yellow"/>
        </w:rPr>
        <w:t>rather than</w:t>
      </w:r>
      <w:r w:rsidRPr="009A3427">
        <w:rPr>
          <w:sz w:val="16"/>
        </w:rPr>
        <w:t xml:space="preserve"> </w:t>
      </w:r>
      <w:r w:rsidRPr="00037ACB">
        <w:rPr>
          <w:rStyle w:val="Emphasis"/>
        </w:rPr>
        <w:t xml:space="preserve">truly </w:t>
      </w:r>
      <w:r w:rsidRPr="009016C5">
        <w:rPr>
          <w:rStyle w:val="Emphasis"/>
          <w:highlight w:val="yellow"/>
        </w:rPr>
        <w:t>international</w:t>
      </w:r>
      <w:r w:rsidRPr="009A3427">
        <w:rPr>
          <w:sz w:val="16"/>
        </w:rPr>
        <w:t xml:space="preserve">. </w:t>
      </w:r>
      <w:r w:rsidRPr="009016C5">
        <w:rPr>
          <w:rStyle w:val="StyleUnderline"/>
          <w:highlight w:val="yellow"/>
        </w:rPr>
        <w:t>Its</w:t>
      </w:r>
      <w:r w:rsidRPr="009A3427">
        <w:rPr>
          <w:sz w:val="16"/>
        </w:rPr>
        <w:t xml:space="preserve"> </w:t>
      </w:r>
      <w:r w:rsidRPr="00037ACB">
        <w:rPr>
          <w:rStyle w:val="StyleUnderline"/>
        </w:rPr>
        <w:t xml:space="preserve">economic </w:t>
      </w:r>
      <w:r w:rsidRPr="009016C5">
        <w:rPr>
          <w:rStyle w:val="StyleUnderline"/>
          <w:highlight w:val="yellow"/>
        </w:rPr>
        <w:t>institutions</w:t>
      </w:r>
      <w:r w:rsidRPr="009016C5">
        <w:rPr>
          <w:sz w:val="16"/>
          <w:highlight w:val="yellow"/>
        </w:rPr>
        <w:t xml:space="preserve"> </w:t>
      </w:r>
      <w:r w:rsidRPr="009016C5">
        <w:rPr>
          <w:rStyle w:val="Emphasis"/>
          <w:highlight w:val="yellow"/>
        </w:rPr>
        <w:t>excluded</w:t>
      </w:r>
      <w:r w:rsidRPr="009A3427">
        <w:rPr>
          <w:sz w:val="16"/>
        </w:rPr>
        <w:t xml:space="preserve"> </w:t>
      </w:r>
      <w:r w:rsidRPr="00037ACB">
        <w:rPr>
          <w:rStyle w:val="StyleUnderline"/>
        </w:rPr>
        <w:t>the</w:t>
      </w:r>
      <w:r w:rsidRPr="009A3427">
        <w:rPr>
          <w:sz w:val="16"/>
        </w:rPr>
        <w:t xml:space="preserve"> </w:t>
      </w:r>
      <w:r w:rsidRPr="009016C5">
        <w:rPr>
          <w:rStyle w:val="Emphasis"/>
          <w:highlight w:val="yellow"/>
        </w:rPr>
        <w:t>communist countries</w:t>
      </w:r>
      <w:r w:rsidRPr="009A3427">
        <w:rPr>
          <w:sz w:val="16"/>
        </w:rPr>
        <w:t xml:space="preserve">.43 </w:t>
      </w:r>
      <w:r w:rsidRPr="006F6A4C">
        <w:rPr>
          <w:rStyle w:val="StyleUnderline"/>
        </w:rPr>
        <w:t>The</w:t>
      </w:r>
      <w:r w:rsidRPr="009A3427">
        <w:rPr>
          <w:sz w:val="16"/>
        </w:rPr>
        <w:t xml:space="preserve"> </w:t>
      </w:r>
      <w:r w:rsidRPr="006F6A4C">
        <w:rPr>
          <w:rStyle w:val="Emphasis"/>
        </w:rPr>
        <w:t>security dimension</w:t>
      </w:r>
      <w:r w:rsidRPr="009A3427">
        <w:rPr>
          <w:sz w:val="16"/>
        </w:rPr>
        <w:t xml:space="preserve"> </w:t>
      </w:r>
      <w:r w:rsidRPr="006F6A4C">
        <w:rPr>
          <w:rStyle w:val="StyleUnderline"/>
        </w:rPr>
        <w:t>of this order was</w:t>
      </w:r>
      <w:r w:rsidRPr="009A3427">
        <w:rPr>
          <w:sz w:val="16"/>
        </w:rPr>
        <w:t xml:space="preserve"> </w:t>
      </w:r>
      <w:r w:rsidRPr="006F6A4C">
        <w:rPr>
          <w:rStyle w:val="Emphasis"/>
        </w:rPr>
        <w:t>not very liberal</w:t>
      </w:r>
      <w:r w:rsidRPr="009A3427">
        <w:rPr>
          <w:sz w:val="16"/>
        </w:rPr>
        <w:t xml:space="preserve">, </w:t>
      </w:r>
      <w:r w:rsidRPr="006F6A4C">
        <w:rPr>
          <w:rStyle w:val="StyleUnderline"/>
        </w:rPr>
        <w:t xml:space="preserve">as </w:t>
      </w:r>
      <w:r w:rsidRPr="009016C5">
        <w:rPr>
          <w:rStyle w:val="StyleUnderline"/>
          <w:highlight w:val="yellow"/>
        </w:rPr>
        <w:t>US-led alliances included</w:t>
      </w:r>
      <w:r w:rsidRPr="009016C5">
        <w:rPr>
          <w:sz w:val="16"/>
          <w:highlight w:val="yellow"/>
        </w:rPr>
        <w:t xml:space="preserve"> </w:t>
      </w:r>
      <w:r w:rsidRPr="009016C5">
        <w:rPr>
          <w:rStyle w:val="Emphasis"/>
          <w:highlight w:val="yellow"/>
        </w:rPr>
        <w:t>authoritarian</w:t>
      </w:r>
      <w:r w:rsidRPr="009A3427">
        <w:rPr>
          <w:sz w:val="16"/>
        </w:rPr>
        <w:t xml:space="preserve"> </w:t>
      </w:r>
      <w:r w:rsidRPr="006F6A4C">
        <w:rPr>
          <w:rStyle w:val="StyleUnderline"/>
        </w:rPr>
        <w:t xml:space="preserve">right-wing </w:t>
      </w:r>
      <w:r w:rsidRPr="009016C5">
        <w:rPr>
          <w:rStyle w:val="StyleUnderline"/>
          <w:highlight w:val="yellow"/>
        </w:rPr>
        <w:t>governments</w:t>
      </w:r>
      <w:r w:rsidRPr="009A3427">
        <w:rPr>
          <w:sz w:val="16"/>
        </w:rPr>
        <w:t xml:space="preserve">. </w:t>
      </w:r>
      <w:r w:rsidRPr="009016C5">
        <w:rPr>
          <w:rStyle w:val="Emphasis"/>
          <w:highlight w:val="yellow"/>
        </w:rPr>
        <w:t>Nor</w:t>
      </w:r>
      <w:r w:rsidRPr="009016C5">
        <w:rPr>
          <w:sz w:val="16"/>
          <w:highlight w:val="yellow"/>
        </w:rPr>
        <w:t xml:space="preserve"> </w:t>
      </w:r>
      <w:r w:rsidRPr="009016C5">
        <w:rPr>
          <w:rStyle w:val="StyleUnderline"/>
          <w:highlight w:val="yellow"/>
        </w:rPr>
        <w:t>did this order</w:t>
      </w:r>
      <w:r w:rsidRPr="009016C5">
        <w:rPr>
          <w:sz w:val="16"/>
          <w:highlight w:val="yellow"/>
        </w:rPr>
        <w:t xml:space="preserve"> </w:t>
      </w:r>
      <w:r w:rsidRPr="009016C5">
        <w:rPr>
          <w:rStyle w:val="Emphasis"/>
          <w:highlight w:val="yellow"/>
        </w:rPr>
        <w:t>restrain</w:t>
      </w:r>
      <w:r w:rsidRPr="006F6A4C">
        <w:rPr>
          <w:rStyle w:val="Emphasis"/>
        </w:rPr>
        <w:t xml:space="preserve"> the exercise</w:t>
      </w:r>
      <w:r w:rsidRPr="009A3427">
        <w:rPr>
          <w:sz w:val="16"/>
        </w:rPr>
        <w:t xml:space="preserve"> </w:t>
      </w:r>
      <w:r w:rsidRPr="006F6A4C">
        <w:rPr>
          <w:rStyle w:val="StyleUnderline"/>
        </w:rPr>
        <w:t xml:space="preserve">of </w:t>
      </w:r>
      <w:r w:rsidRPr="009016C5">
        <w:rPr>
          <w:rStyle w:val="StyleUnderline"/>
          <w:highlight w:val="yellow"/>
        </w:rPr>
        <w:t>US</w:t>
      </w:r>
      <w:r w:rsidRPr="006F6A4C">
        <w:rPr>
          <w:rStyle w:val="StyleUnderline"/>
        </w:rPr>
        <w:t xml:space="preserve"> power </w:t>
      </w:r>
      <w:r w:rsidRPr="009016C5">
        <w:rPr>
          <w:rStyle w:val="StyleUnderline"/>
          <w:highlight w:val="yellow"/>
        </w:rPr>
        <w:t>when</w:t>
      </w:r>
      <w:r w:rsidRPr="006F6A4C">
        <w:rPr>
          <w:rStyle w:val="StyleUnderline"/>
        </w:rPr>
        <w:t xml:space="preserve"> Washington felt</w:t>
      </w:r>
      <w:r w:rsidRPr="009A3427">
        <w:rPr>
          <w:sz w:val="16"/>
        </w:rPr>
        <w:t xml:space="preserve"> </w:t>
      </w:r>
      <w:r w:rsidRPr="006F6A4C">
        <w:rPr>
          <w:rStyle w:val="StyleUnderline"/>
        </w:rPr>
        <w:t>that</w:t>
      </w:r>
      <w:r w:rsidRPr="009A3427">
        <w:rPr>
          <w:sz w:val="16"/>
        </w:rPr>
        <w:t xml:space="preserve"> </w:t>
      </w:r>
      <w:r w:rsidRPr="006F6A4C">
        <w:rPr>
          <w:rStyle w:val="Emphasis"/>
        </w:rPr>
        <w:t>important interests</w:t>
      </w:r>
      <w:r w:rsidRPr="009A3427">
        <w:rPr>
          <w:sz w:val="16"/>
        </w:rPr>
        <w:t xml:space="preserve"> </w:t>
      </w:r>
      <w:r w:rsidRPr="006F6A4C">
        <w:rPr>
          <w:rStyle w:val="StyleUnderline"/>
        </w:rPr>
        <w:t xml:space="preserve">required </w:t>
      </w:r>
      <w:r w:rsidRPr="009016C5">
        <w:rPr>
          <w:rStyle w:val="StyleUnderline"/>
          <w:highlight w:val="yellow"/>
        </w:rPr>
        <w:t xml:space="preserve">it </w:t>
      </w:r>
      <w:r w:rsidRPr="006C73B8">
        <w:rPr>
          <w:rStyle w:val="StyleUnderline"/>
        </w:rPr>
        <w:t>to</w:t>
      </w:r>
      <w:r w:rsidRPr="006F6A4C">
        <w:rPr>
          <w:rStyle w:val="StyleUnderline"/>
        </w:rPr>
        <w:t xml:space="preserve"> </w:t>
      </w:r>
      <w:r w:rsidRPr="009016C5">
        <w:rPr>
          <w:rStyle w:val="StyleUnderline"/>
          <w:highlight w:val="yellow"/>
        </w:rPr>
        <w:t>act</w:t>
      </w:r>
      <w:r w:rsidRPr="009A3427">
        <w:rPr>
          <w:sz w:val="16"/>
        </w:rPr>
        <w:t xml:space="preserve"> </w:t>
      </w:r>
      <w:r w:rsidRPr="006F6A4C">
        <w:rPr>
          <w:rStyle w:val="Emphasis"/>
        </w:rPr>
        <w:t>unilaterally</w:t>
      </w:r>
      <w:r w:rsidRPr="009A3427">
        <w:rPr>
          <w:sz w:val="16"/>
        </w:rPr>
        <w:t xml:space="preserve"> </w:t>
      </w:r>
      <w:r w:rsidRPr="006F6A4C">
        <w:rPr>
          <w:rStyle w:val="StyleUnderline"/>
        </w:rPr>
        <w:t>and</w:t>
      </w:r>
      <w:r w:rsidRPr="009A3427">
        <w:rPr>
          <w:sz w:val="16"/>
        </w:rPr>
        <w:t xml:space="preserve"> </w:t>
      </w:r>
      <w:r w:rsidRPr="009016C5">
        <w:rPr>
          <w:rStyle w:val="Emphasis"/>
          <w:highlight w:val="yellow"/>
        </w:rPr>
        <w:t>against</w:t>
      </w:r>
      <w:r w:rsidRPr="006F6A4C">
        <w:rPr>
          <w:rStyle w:val="Emphasis"/>
        </w:rPr>
        <w:t xml:space="preserve"> existing</w:t>
      </w:r>
      <w:r w:rsidRPr="009A3427">
        <w:rPr>
          <w:sz w:val="16"/>
        </w:rPr>
        <w:t xml:space="preserve"> </w:t>
      </w:r>
      <w:r w:rsidRPr="009016C5">
        <w:rPr>
          <w:rStyle w:val="StyleUnderline"/>
          <w:highlight w:val="yellow"/>
        </w:rPr>
        <w:t>norms</w:t>
      </w:r>
      <w:r w:rsidRPr="009A3427">
        <w:rPr>
          <w:sz w:val="16"/>
        </w:rPr>
        <w:t xml:space="preserve">.44 </w:t>
      </w:r>
      <w:r w:rsidRPr="006F6A4C">
        <w:rPr>
          <w:rStyle w:val="Emphasis"/>
        </w:rPr>
        <w:t>Although</w:t>
      </w:r>
      <w:r w:rsidRPr="009A3427">
        <w:rPr>
          <w:sz w:val="16"/>
        </w:rPr>
        <w:t xml:space="preserve"> </w:t>
      </w:r>
      <w:r w:rsidRPr="006F6A4C">
        <w:rPr>
          <w:rStyle w:val="StyleUnderline"/>
        </w:rPr>
        <w:t>the liberal international order has</w:t>
      </w:r>
      <w:r w:rsidRPr="009A3427">
        <w:rPr>
          <w:sz w:val="16"/>
        </w:rPr>
        <w:t xml:space="preserve"> often </w:t>
      </w:r>
      <w:r w:rsidRPr="006F6A4C">
        <w:rPr>
          <w:rStyle w:val="StyleUnderline"/>
        </w:rPr>
        <w:t>been given credit for enhancing global stability and prosperity</w:t>
      </w:r>
      <w:r w:rsidRPr="009A3427">
        <w:rPr>
          <w:sz w:val="16"/>
        </w:rPr>
        <w:t xml:space="preserve">, </w:t>
      </w:r>
      <w:r w:rsidRPr="006F6A4C">
        <w:rPr>
          <w:rStyle w:val="StyleUnderline"/>
        </w:rPr>
        <w:t>such attribution has not</w:t>
      </w:r>
      <w:r w:rsidRPr="009A3427">
        <w:rPr>
          <w:sz w:val="16"/>
        </w:rPr>
        <w:t xml:space="preserve"> usually </w:t>
      </w:r>
      <w:r w:rsidRPr="006F6A4C">
        <w:rPr>
          <w:rStyle w:val="StyleUnderline"/>
        </w:rPr>
        <w:t>considered</w:t>
      </w:r>
      <w:r w:rsidRPr="009A3427">
        <w:rPr>
          <w:sz w:val="16"/>
        </w:rPr>
        <w:t xml:space="preserve"> </w:t>
      </w:r>
      <w:r w:rsidRPr="006F6A4C">
        <w:rPr>
          <w:rStyle w:val="Emphasis"/>
        </w:rPr>
        <w:t>competing explanations</w:t>
      </w:r>
      <w:r w:rsidRPr="009A3427">
        <w:rPr>
          <w:sz w:val="16"/>
        </w:rPr>
        <w:t xml:space="preserve">.45 </w:t>
      </w:r>
      <w:r w:rsidRPr="009016C5">
        <w:rPr>
          <w:rStyle w:val="StyleUnderline"/>
          <w:highlight w:val="yellow"/>
        </w:rPr>
        <w:t>The push</w:t>
      </w:r>
      <w:r w:rsidRPr="006F6A4C">
        <w:rPr>
          <w:rStyle w:val="StyleUnderline"/>
        </w:rPr>
        <w:t xml:space="preserve"> </w:t>
      </w:r>
      <w:r w:rsidRPr="009016C5">
        <w:rPr>
          <w:rStyle w:val="StyleUnderline"/>
          <w:highlight w:val="yellow"/>
        </w:rPr>
        <w:t>to</w:t>
      </w:r>
      <w:r w:rsidRPr="009A3427">
        <w:rPr>
          <w:sz w:val="16"/>
        </w:rPr>
        <w:t xml:space="preserve"> </w:t>
      </w:r>
      <w:r w:rsidRPr="006F6A4C">
        <w:rPr>
          <w:rStyle w:val="Emphasis"/>
        </w:rPr>
        <w:t>‘</w:t>
      </w:r>
      <w:r w:rsidRPr="009016C5">
        <w:rPr>
          <w:rStyle w:val="Emphasis"/>
          <w:highlight w:val="yellow"/>
        </w:rPr>
        <w:t>deglobalize’</w:t>
      </w:r>
      <w:r w:rsidRPr="009A3427">
        <w:rPr>
          <w:sz w:val="16"/>
        </w:rPr>
        <w:t>—</w:t>
      </w:r>
      <w:r w:rsidRPr="006F6A4C">
        <w:rPr>
          <w:rStyle w:val="StyleUnderline"/>
        </w:rPr>
        <w:t>or</w:t>
      </w:r>
      <w:r w:rsidRPr="009A3427">
        <w:rPr>
          <w:sz w:val="16"/>
        </w:rPr>
        <w:t xml:space="preserve">, </w:t>
      </w:r>
      <w:r w:rsidRPr="006F6A4C">
        <w:rPr>
          <w:rStyle w:val="StyleUnderline"/>
        </w:rPr>
        <w:t>in the case of the United States, to</w:t>
      </w:r>
      <w:r w:rsidRPr="009A3427">
        <w:rPr>
          <w:sz w:val="16"/>
        </w:rPr>
        <w:t xml:space="preserve"> </w:t>
      </w:r>
      <w:r w:rsidRPr="006F6A4C">
        <w:rPr>
          <w:rStyle w:val="Emphasis"/>
        </w:rPr>
        <w:t>‘economically decouple’</w:t>
      </w:r>
      <w:r w:rsidRPr="009A3427">
        <w:rPr>
          <w:sz w:val="16"/>
        </w:rPr>
        <w:t xml:space="preserve"> </w:t>
      </w:r>
      <w:r w:rsidRPr="006F6A4C">
        <w:rPr>
          <w:rStyle w:val="StyleUnderline"/>
        </w:rPr>
        <w:t>from China</w:t>
      </w:r>
      <w:r w:rsidRPr="009A3427">
        <w:rPr>
          <w:sz w:val="16"/>
        </w:rPr>
        <w:t>—</w:t>
      </w:r>
      <w:r w:rsidRPr="006F6A4C">
        <w:rPr>
          <w:rStyle w:val="StyleUnderline"/>
        </w:rPr>
        <w:t xml:space="preserve">has </w:t>
      </w:r>
      <w:r w:rsidRPr="009016C5">
        <w:rPr>
          <w:rStyle w:val="StyleUnderline"/>
          <w:highlight w:val="yellow"/>
        </w:rPr>
        <w:t xml:space="preserve">come </w:t>
      </w:r>
      <w:r w:rsidRPr="009016C5">
        <w:rPr>
          <w:rStyle w:val="Emphasis"/>
          <w:highlight w:val="yellow"/>
        </w:rPr>
        <w:t>from the West</w:t>
      </w:r>
      <w:r w:rsidRPr="009A3427">
        <w:rPr>
          <w:sz w:val="16"/>
        </w:rPr>
        <w:t xml:space="preserve">, </w:t>
      </w:r>
      <w:r w:rsidRPr="006F6A4C">
        <w:rPr>
          <w:rStyle w:val="StyleUnderline"/>
        </w:rPr>
        <w:t>not</w:t>
      </w:r>
      <w:r w:rsidRPr="009A3427">
        <w:rPr>
          <w:sz w:val="16"/>
        </w:rPr>
        <w:t xml:space="preserve"> from </w:t>
      </w:r>
      <w:r w:rsidRPr="006F6A4C">
        <w:rPr>
          <w:rStyle w:val="StyleUnderline"/>
        </w:rPr>
        <w:t>China</w:t>
      </w:r>
      <w:r w:rsidRPr="009A3427">
        <w:rPr>
          <w:sz w:val="16"/>
        </w:rPr>
        <w:t>.</w:t>
      </w:r>
    </w:p>
    <w:p w14:paraId="223817EC" w14:textId="77777777" w:rsidR="008843B1" w:rsidRDefault="008843B1" w:rsidP="008843B1">
      <w:pPr>
        <w:pStyle w:val="Heading3"/>
      </w:pPr>
      <w:r>
        <w:lastRenderedPageBreak/>
        <w:t>2AC – No Thucydides Trap</w:t>
      </w:r>
    </w:p>
    <w:p w14:paraId="5CFA7640" w14:textId="77777777" w:rsidR="008843B1" w:rsidRDefault="008843B1" w:rsidP="008843B1">
      <w:pPr>
        <w:pStyle w:val="Heading4"/>
      </w:pPr>
      <w:r>
        <w:t>No Thucydides Trap – Economic competition fosters peace</w:t>
      </w:r>
    </w:p>
    <w:p w14:paraId="0F9753F6" w14:textId="77777777" w:rsidR="008843B1" w:rsidRPr="00DC7232" w:rsidRDefault="008843B1" w:rsidP="008843B1">
      <w:r>
        <w:t xml:space="preserve">Michael </w:t>
      </w:r>
      <w:r w:rsidRPr="00DC7232">
        <w:rPr>
          <w:rStyle w:val="Style13ptBold"/>
        </w:rPr>
        <w:t>Mousseau, 19</w:t>
      </w:r>
      <w:r>
        <w:t xml:space="preserve"> (</w:t>
      </w:r>
      <w:r w:rsidRPr="00DC7232">
        <w:t>Professor in the School of Politics, Security, and International Affairs at the University of Central Florida</w:t>
      </w:r>
      <w:r>
        <w:t xml:space="preserve">, PhD from Binghamton University; “The End of War: How a Robust Marketplace and Liberal Hegemony Are Leading to perpetual World Peace”; </w:t>
      </w:r>
      <w:r w:rsidRPr="00381143">
        <w:t xml:space="preserve">International Security 2019; 44 (1): 160–196. doi: </w:t>
      </w:r>
      <w:hyperlink r:id="rId16" w:history="1">
        <w:r w:rsidRPr="00DE18E4">
          <w:rPr>
            <w:rStyle w:val="Hyperlink"/>
          </w:rPr>
          <w:t>https://doi.org/10.1162/isec_a_00352</w:t>
        </w:r>
      </w:hyperlink>
      <w:r>
        <w:t>) //LVL</w:t>
      </w:r>
    </w:p>
    <w:p w14:paraId="3B7CCE9F" w14:textId="07DE04D9" w:rsidR="008843B1" w:rsidRDefault="008843B1" w:rsidP="008843B1">
      <w:r>
        <w:t xml:space="preserve">This article argues that </w:t>
      </w:r>
      <w:r w:rsidRPr="008B1BC8">
        <w:rPr>
          <w:rStyle w:val="StyleUnderline"/>
          <w:highlight w:val="cyan"/>
        </w:rPr>
        <w:t>there is no Thucydides Trap in international politics</w:t>
      </w:r>
      <w:r>
        <w:t xml:space="preserve">. Rather, </w:t>
      </w:r>
      <w:r w:rsidRPr="00DC7232">
        <w:rPr>
          <w:rStyle w:val="StyleUnderline"/>
        </w:rPr>
        <w:t xml:space="preserve">the </w:t>
      </w:r>
      <w:r w:rsidRPr="008B1BC8">
        <w:rPr>
          <w:rStyle w:val="StyleUnderline"/>
          <w:highlight w:val="cyan"/>
        </w:rPr>
        <w:t>world is moving rapidly toward permanent peace</w:t>
      </w:r>
      <w:r>
        <w:t xml:space="preserve">, possibly in our lifetime. Drawing on economic norms theory, I show that </w:t>
      </w:r>
      <w:r w:rsidRPr="008B1BC8">
        <w:rPr>
          <w:rStyle w:val="Emphasis"/>
          <w:highlight w:val="cyan"/>
        </w:rPr>
        <w:t>what sometimes appears to be a Thucydides Trap</w:t>
      </w:r>
      <w:r w:rsidRPr="008B1BC8">
        <w:rPr>
          <w:rStyle w:val="Emphasis"/>
        </w:rPr>
        <w:t xml:space="preserve"> may </w:t>
      </w:r>
      <w:r w:rsidRPr="008B1BC8">
        <w:rPr>
          <w:rStyle w:val="Emphasis"/>
          <w:highlight w:val="cyan"/>
        </w:rPr>
        <w:t>instead</w:t>
      </w:r>
      <w:r w:rsidRPr="008B1BC8">
        <w:rPr>
          <w:rStyle w:val="Emphasis"/>
        </w:rPr>
        <w:t xml:space="preserve"> be </w:t>
      </w:r>
      <w:r w:rsidRPr="008B1BC8">
        <w:rPr>
          <w:rStyle w:val="Emphasis"/>
          <w:highlight w:val="cyan"/>
        </w:rPr>
        <w:t xml:space="preserve">a function of factors strictly internal to states </w:t>
      </w:r>
      <w:r w:rsidRPr="008B1BC8">
        <w:rPr>
          <w:rStyle w:val="StyleUnderline"/>
        </w:rPr>
        <w:t>and that these factors vary among them.</w:t>
      </w:r>
      <w:r>
        <w:t xml:space="preserve"> In brief</w:t>
      </w:r>
      <w:r w:rsidRPr="008B1BC8">
        <w:t>,</w:t>
      </w:r>
      <w:r w:rsidRPr="008B1BC8">
        <w:rPr>
          <w:rStyle w:val="StyleUnderline"/>
        </w:rPr>
        <w:t xml:space="preserve"> </w:t>
      </w:r>
      <w:r w:rsidRPr="008B1BC8">
        <w:rPr>
          <w:rStyle w:val="StyleUnderline"/>
          <w:highlight w:val="cyan"/>
        </w:rPr>
        <w:t>leaders of states with advanced market-oriented economies have foremost interests in the principle of self-determination for all states</w:t>
      </w:r>
      <w:r w:rsidRPr="00DC7232">
        <w:rPr>
          <w:rStyle w:val="StyleUnderline"/>
        </w:rPr>
        <w:t>, large and small, as the foundation for a robust global marketplace</w:t>
      </w:r>
      <w:r>
        <w:t xml:space="preserve">. </w:t>
      </w:r>
      <w:r w:rsidRPr="00DC7232">
        <w:rPr>
          <w:sz w:val="16"/>
          <w:szCs w:val="16"/>
        </w:rPr>
        <w:t>War among these states, even making preparations for war, is not possible, because they are in a natural alliance to preserve and protect the global order. In contrast, leaders of states with weak internal markets have little interest in the global marketplace; they pursue wealth not through commerce, but through wars of expansion and demands for tribute. For these states, power equals threat, and therefore they tend to balance against the power of all states. Fearing stronger states, however, minor powers with weak internal markets tend to constrain their expansionist inclinations and, for security reasons, bandwagon with the relatively benign market-oriented powers. I argue that this liberal global hierarchy is unwittingly but systematically buttressing states’ embrace of market norms and values that, if left uninterrupted, is likely to culminate in permanent world peace, perhaps even something close to harmony.</w:t>
      </w:r>
      <w:r>
        <w:t xml:space="preserve"> My argument challenges the realist assertion that great powers are engaged in a timeless competition over global leadership, because </w:t>
      </w:r>
      <w:r w:rsidRPr="00DC7232">
        <w:rPr>
          <w:rStyle w:val="StyleUnderline"/>
        </w:rPr>
        <w:t>hegemony cannot exist among great powers with weak markets</w:t>
      </w:r>
      <w:r>
        <w:t xml:space="preserve">; these inherently expansionist states live in constant fear and therefore normally balance against the strongest state and its allies. Hegemony can exist only among market-oriented powers, because only they care about global order. Yet, </w:t>
      </w:r>
      <w:r w:rsidRPr="00381143">
        <w:rPr>
          <w:rStyle w:val="StyleUnderline"/>
        </w:rPr>
        <w:t xml:space="preserve">there can be </w:t>
      </w:r>
      <w:r w:rsidRPr="008B1BC8">
        <w:rPr>
          <w:rStyle w:val="StyleUnderline"/>
          <w:highlight w:val="cyan"/>
        </w:rPr>
        <w:t>no competition for leadership among market powers, because they always agree with the goal of their strongest</w:t>
      </w:r>
      <w:r w:rsidRPr="00381143">
        <w:rPr>
          <w:rStyle w:val="StyleUnderline"/>
        </w:rPr>
        <w:t xml:space="preserve"> member</w:t>
      </w:r>
      <w:r>
        <w:t xml:space="preserve"> (currently the United States) </w:t>
      </w:r>
      <w:r w:rsidRPr="008B1BC8">
        <w:rPr>
          <w:rStyle w:val="StyleUnderline"/>
          <w:highlight w:val="cyan"/>
        </w:rPr>
        <w:t>to preserve and protect the global order</w:t>
      </w:r>
      <w:r w:rsidRPr="00381143">
        <w:rPr>
          <w:rStyle w:val="StyleUnderline"/>
        </w:rPr>
        <w:t xml:space="preserve"> based on the prin</w:t>
      </w:r>
      <w:r w:rsidR="00172F4E">
        <w:rPr>
          <w:rStyle w:val="StyleUnderline"/>
        </w:rPr>
        <w:t xml:space="preserve"> </w:t>
      </w:r>
      <w:r w:rsidRPr="00381143">
        <w:rPr>
          <w:rStyle w:val="StyleUnderline"/>
        </w:rPr>
        <w:t>ciple of self-determination</w:t>
      </w:r>
      <w:r>
        <w:t>. If another commercial power, such as a rising China, were to overtake the United States, the world would take little notice, because the new leading power would largely agree with the global rules promoted and enforced by its predecessor. Vladimir Putin’s Russia, on the other hand, seeks to create chaos around the world. Most other powers, having market-oriented economies, continue to abide by the hegemony of the United States despite its relative economic decline since the end of World War II.</w:t>
      </w:r>
    </w:p>
    <w:p w14:paraId="3E0F83D3" w14:textId="77777777" w:rsidR="008843B1" w:rsidRDefault="008843B1" w:rsidP="008843B1">
      <w:pPr>
        <w:pStyle w:val="Heading4"/>
      </w:pPr>
      <w:r>
        <w:t>Mearsheimer agrees</w:t>
      </w:r>
    </w:p>
    <w:p w14:paraId="74411C3A" w14:textId="77777777" w:rsidR="008843B1" w:rsidRDefault="008843B1" w:rsidP="008843B1">
      <w:r>
        <w:t xml:space="preserve">Michael </w:t>
      </w:r>
      <w:r w:rsidRPr="00DC7232">
        <w:rPr>
          <w:rStyle w:val="Style13ptBold"/>
        </w:rPr>
        <w:t>Mousseau, 19</w:t>
      </w:r>
      <w:r>
        <w:t xml:space="preserve"> (</w:t>
      </w:r>
      <w:r w:rsidRPr="00DC7232">
        <w:t>Professor in the School of Politics, Security, and International Affairs at the University of Central Florida</w:t>
      </w:r>
      <w:r>
        <w:t xml:space="preserve">, PhD from Binghamton University; “The End of War: How a Robust Marketplace and Liberal Hegemony Are Leading to perpetual World Peace”; </w:t>
      </w:r>
      <w:r w:rsidRPr="00381143">
        <w:t xml:space="preserve">International Security 2019; 44 (1): 160–196. doi: </w:t>
      </w:r>
      <w:hyperlink r:id="rId17" w:history="1">
        <w:r w:rsidRPr="00DE18E4">
          <w:rPr>
            <w:rStyle w:val="Hyperlink"/>
          </w:rPr>
          <w:t>https://doi.org/10.1162/isec_a_00352</w:t>
        </w:r>
      </w:hyperlink>
      <w:r>
        <w:t>) //LVL</w:t>
      </w:r>
    </w:p>
    <w:p w14:paraId="00E4D077" w14:textId="77777777" w:rsidR="008843B1" w:rsidRPr="00D7265E" w:rsidRDefault="008843B1" w:rsidP="008843B1">
      <w:r>
        <w:t xml:space="preserve">Because </w:t>
      </w:r>
      <w:r w:rsidRPr="00344231">
        <w:rPr>
          <w:rStyle w:val="StyleUnderline"/>
          <w:highlight w:val="cyan"/>
        </w:rPr>
        <w:t>economic power is central to military power</w:t>
      </w:r>
      <w:r>
        <w:t>,</w:t>
      </w:r>
      <w:r w:rsidRPr="00344231">
        <w:rPr>
          <w:sz w:val="16"/>
          <w:szCs w:val="16"/>
        </w:rPr>
        <w:t xml:space="preserve"> realist theory rejects the idea that states can be unconcerned with relative gains. Many influential scholars of power politics recognize, however, that factors other than relative power can inform states about whether another state is a threat. Arguably, the behavior of a state says more about whether it is a threat than do its economic and military capabilities. </w:t>
      </w:r>
      <w:r w:rsidRPr="00344231">
        <w:rPr>
          <w:rStyle w:val="StyleUnderline"/>
          <w:highlight w:val="cyan"/>
        </w:rPr>
        <w:t>Even</w:t>
      </w:r>
      <w:r w:rsidRPr="00344231">
        <w:rPr>
          <w:rStyle w:val="StyleUnderline"/>
        </w:rPr>
        <w:t xml:space="preserve"> John </w:t>
      </w:r>
      <w:r w:rsidRPr="00344231">
        <w:rPr>
          <w:rStyle w:val="StyleUnderline"/>
          <w:highlight w:val="cyan"/>
        </w:rPr>
        <w:t>Mearsheimer</w:t>
      </w:r>
      <w:r w:rsidRPr="00344231">
        <w:rPr>
          <w:rStyle w:val="StyleUnderline"/>
        </w:rPr>
        <w:t xml:space="preserve">, considered to be the first theorist to postulate “offensive” realism, has </w:t>
      </w:r>
      <w:r w:rsidRPr="00344231">
        <w:rPr>
          <w:rStyle w:val="StyleUnderline"/>
          <w:highlight w:val="cyan"/>
        </w:rPr>
        <w:t>asserted</w:t>
      </w:r>
      <w:r w:rsidRPr="00344231">
        <w:rPr>
          <w:rStyle w:val="StyleUnderline"/>
        </w:rPr>
        <w:t xml:space="preserve"> that “</w:t>
      </w:r>
      <w:r w:rsidRPr="00344231">
        <w:rPr>
          <w:rStyle w:val="StyleUnderline"/>
          <w:highlight w:val="cyan"/>
        </w:rPr>
        <w:t>the prospects for cooperation among market democracies are ‘excellent.</w:t>
      </w:r>
      <w:r w:rsidRPr="00344231">
        <w:rPr>
          <w:rStyle w:val="StyleUnderline"/>
        </w:rPr>
        <w:t>’</w:t>
      </w:r>
    </w:p>
    <w:p w14:paraId="7014C63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754F3" w14:textId="77777777" w:rsidR="00926525" w:rsidRDefault="00926525" w:rsidP="00066D2C">
      <w:pPr>
        <w:spacing w:after="0" w:line="240" w:lineRule="auto"/>
      </w:pPr>
      <w:r>
        <w:separator/>
      </w:r>
    </w:p>
  </w:endnote>
  <w:endnote w:type="continuationSeparator" w:id="0">
    <w:p w14:paraId="7D975B31" w14:textId="77777777" w:rsidR="00926525" w:rsidRDefault="009265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D889A" w14:textId="77777777" w:rsidR="00926525" w:rsidRDefault="00926525" w:rsidP="00066D2C">
      <w:pPr>
        <w:spacing w:after="0" w:line="240" w:lineRule="auto"/>
      </w:pPr>
      <w:r>
        <w:separator/>
      </w:r>
    </w:p>
  </w:footnote>
  <w:footnote w:type="continuationSeparator" w:id="0">
    <w:p w14:paraId="748A8C25" w14:textId="77777777" w:rsidR="00926525" w:rsidRDefault="009265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A561C"/>
    <w:multiLevelType w:val="hybridMultilevel"/>
    <w:tmpl w:val="959C3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BE7AFE"/>
    <w:multiLevelType w:val="hybridMultilevel"/>
    <w:tmpl w:val="99F4C970"/>
    <w:lvl w:ilvl="0" w:tplc="0FA21F0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66235908">
    <w:abstractNumId w:val="15"/>
  </w:num>
  <w:num w:numId="46" w16cid:durableId="639844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012962992"/>
    <w:docVar w:name="VerbatimVersion" w:val="6.0.0"/>
    <w:docVar w:name="WordVersion" w:val="16.0"/>
  </w:docVars>
  <w:rsids>
    <w:rsidRoot w:val="00FE2D95"/>
    <w:rsid w:val="00001C7E"/>
    <w:rsid w:val="0000487C"/>
    <w:rsid w:val="00011FEF"/>
    <w:rsid w:val="00013C8B"/>
    <w:rsid w:val="00023AEF"/>
    <w:rsid w:val="000250CA"/>
    <w:rsid w:val="00032119"/>
    <w:rsid w:val="00034DE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12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97E"/>
    <w:rsid w:val="00171A2A"/>
    <w:rsid w:val="001723BA"/>
    <w:rsid w:val="00172F4E"/>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F7"/>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7BA"/>
    <w:rsid w:val="004F682B"/>
    <w:rsid w:val="00500F93"/>
    <w:rsid w:val="005015BF"/>
    <w:rsid w:val="00503593"/>
    <w:rsid w:val="005036B1"/>
    <w:rsid w:val="00511177"/>
    <w:rsid w:val="005125C9"/>
    <w:rsid w:val="00515BDD"/>
    <w:rsid w:val="00521B9F"/>
    <w:rsid w:val="005268F8"/>
    <w:rsid w:val="0053626E"/>
    <w:rsid w:val="00536383"/>
    <w:rsid w:val="00542312"/>
    <w:rsid w:val="00544936"/>
    <w:rsid w:val="005449A8"/>
    <w:rsid w:val="005457C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F1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BA3"/>
    <w:rsid w:val="00817A64"/>
    <w:rsid w:val="008202F7"/>
    <w:rsid w:val="00821FFE"/>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3B1"/>
    <w:rsid w:val="0089108B"/>
    <w:rsid w:val="00891404"/>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525"/>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947"/>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3D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20A"/>
    <w:rsid w:val="00CB32EF"/>
    <w:rsid w:val="00CC1BDF"/>
    <w:rsid w:val="00CC21EC"/>
    <w:rsid w:val="00CC482B"/>
    <w:rsid w:val="00CD105E"/>
    <w:rsid w:val="00CD4AE6"/>
    <w:rsid w:val="00CD5211"/>
    <w:rsid w:val="00CD57F9"/>
    <w:rsid w:val="00CD5CD1"/>
    <w:rsid w:val="00CE0BB8"/>
    <w:rsid w:val="00CE3AA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94E"/>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370F"/>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794"/>
    <w:rsid w:val="00E30C52"/>
    <w:rsid w:val="00E33666"/>
    <w:rsid w:val="00E3771A"/>
    <w:rsid w:val="00E40B45"/>
    <w:rsid w:val="00E41637"/>
    <w:rsid w:val="00E50C30"/>
    <w:rsid w:val="00E51410"/>
    <w:rsid w:val="00E515E7"/>
    <w:rsid w:val="00E5580D"/>
    <w:rsid w:val="00E56402"/>
    <w:rsid w:val="00E56CB5"/>
    <w:rsid w:val="00E6152A"/>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B5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9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09AC5"/>
  <w15:chartTrackingRefBased/>
  <w15:docId w15:val="{E56DDFDC-210D-4744-A5D6-40DDBB3C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3AAE"/>
    <w:rPr>
      <w:rFonts w:ascii="Calibri" w:hAnsi="Calibri" w:cs="Calibri"/>
    </w:rPr>
  </w:style>
  <w:style w:type="paragraph" w:styleId="Heading1">
    <w:name w:val="heading 1"/>
    <w:aliases w:val="Pocket"/>
    <w:basedOn w:val="Normal"/>
    <w:next w:val="Normal"/>
    <w:link w:val="Heading1Char"/>
    <w:qFormat/>
    <w:rsid w:val="00CE3A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3A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qFormat/>
    <w:rsid w:val="00CE3A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CE3A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3A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3A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3AAE"/>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8"/>
    <w:qFormat/>
    <w:rsid w:val="00CE3A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3AAE"/>
    <w:rPr>
      <w:color w:val="auto"/>
      <w:u w:val="none"/>
    </w:rPr>
  </w:style>
  <w:style w:type="character" w:customStyle="1" w:styleId="Heading1Char">
    <w:name w:val="Heading 1 Char"/>
    <w:aliases w:val="Pocket Char"/>
    <w:basedOn w:val="DefaultParagraphFont"/>
    <w:link w:val="Heading1"/>
    <w:rsid w:val="00CE3A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3AAE"/>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
    <w:basedOn w:val="DefaultParagraphFont"/>
    <w:link w:val="Heading3"/>
    <w:uiPriority w:val="2"/>
    <w:rsid w:val="00CE3A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CE3A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3AAE"/>
    <w:rPr>
      <w:b/>
      <w:bCs/>
      <w:sz w:val="24"/>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7"/>
    <w:qFormat/>
    <w:rsid w:val="00CE3AAE"/>
    <w:rPr>
      <w:b w:val="0"/>
      <w:sz w:val="22"/>
      <w:u w:val="single"/>
    </w:rPr>
  </w:style>
  <w:style w:type="character" w:styleId="Strong">
    <w:name w:val="Strong"/>
    <w:basedOn w:val="DefaultParagraphFont"/>
    <w:uiPriority w:val="22"/>
    <w:semiHidden/>
    <w:qFormat/>
    <w:rsid w:val="00CE3AAE"/>
    <w:rPr>
      <w:b/>
      <w:bCs/>
    </w:rPr>
  </w:style>
  <w:style w:type="character" w:styleId="BookTitle">
    <w:name w:val="Book Title"/>
    <w:basedOn w:val="DefaultParagraphFont"/>
    <w:uiPriority w:val="33"/>
    <w:semiHidden/>
    <w:qFormat/>
    <w:rsid w:val="00CE3AAE"/>
    <w:rPr>
      <w:b/>
      <w:bCs/>
      <w:i/>
      <w:iCs/>
      <w:spacing w:val="5"/>
    </w:rPr>
  </w:style>
  <w:style w:type="character" w:customStyle="1" w:styleId="Heading5Char">
    <w:name w:val="Heading 5 Char"/>
    <w:basedOn w:val="DefaultParagraphFont"/>
    <w:link w:val="Heading5"/>
    <w:uiPriority w:val="9"/>
    <w:semiHidden/>
    <w:rsid w:val="00CE3A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3AAE"/>
  </w:style>
  <w:style w:type="paragraph" w:styleId="Header">
    <w:name w:val="header"/>
    <w:basedOn w:val="Normal"/>
    <w:link w:val="HeaderChar"/>
    <w:uiPriority w:val="99"/>
    <w:semiHidden/>
    <w:rsid w:val="00CE3A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3AAE"/>
    <w:rPr>
      <w:rFonts w:ascii="Calibri" w:hAnsi="Calibri" w:cs="Calibri"/>
    </w:rPr>
  </w:style>
  <w:style w:type="paragraph" w:styleId="Footer">
    <w:name w:val="footer"/>
    <w:basedOn w:val="Normal"/>
    <w:link w:val="FooterChar"/>
    <w:uiPriority w:val="99"/>
    <w:semiHidden/>
    <w:rsid w:val="00CE3A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3AAE"/>
    <w:rPr>
      <w:rFonts w:ascii="Calibri" w:hAnsi="Calibri" w:cs="Calibri"/>
    </w:rPr>
  </w:style>
  <w:style w:type="paragraph" w:styleId="BodyText">
    <w:name w:val="Body Text"/>
    <w:basedOn w:val="Normal"/>
    <w:link w:val="BodyTextChar"/>
    <w:uiPriority w:val="99"/>
    <w:semiHidden/>
    <w:unhideWhenUsed/>
    <w:rsid w:val="00CE3AAE"/>
    <w:pPr>
      <w:spacing w:after="120"/>
    </w:pPr>
  </w:style>
  <w:style w:type="character" w:customStyle="1" w:styleId="BodyTextChar">
    <w:name w:val="Body Text Char"/>
    <w:basedOn w:val="DefaultParagraphFont"/>
    <w:link w:val="BodyText"/>
    <w:uiPriority w:val="99"/>
    <w:semiHidden/>
    <w:rsid w:val="00CE3AAE"/>
    <w:rPr>
      <w:rFonts w:ascii="Calibri" w:hAnsi="Calibri" w:cs="Calibri"/>
    </w:rPr>
  </w:style>
  <w:style w:type="paragraph" w:styleId="NoSpacing">
    <w:name w:val="No Spacing"/>
    <w:link w:val="NoSpacingChar"/>
    <w:uiPriority w:val="99"/>
    <w:semiHidden/>
    <w:unhideWhenUsed/>
    <w:qFormat/>
    <w:rsid w:val="00CE3A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E3AAE"/>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CE3AAE"/>
    <w:rPr>
      <w:color w:val="0563C1" w:themeColor="hyperlink"/>
      <w:u w:val="single"/>
    </w:rPr>
  </w:style>
  <w:style w:type="character" w:styleId="UnresolvedMention">
    <w:name w:val="Unresolved Mention"/>
    <w:basedOn w:val="DefaultParagraphFont"/>
    <w:uiPriority w:val="99"/>
    <w:semiHidden/>
    <w:unhideWhenUsed/>
    <w:rsid w:val="00CE3AAE"/>
    <w:rPr>
      <w:color w:val="605E5C"/>
      <w:shd w:val="clear" w:color="auto" w:fill="E1DFDD"/>
    </w:rPr>
  </w:style>
  <w:style w:type="paragraph" w:customStyle="1" w:styleId="Heading411">
    <w:name w:val="Heading 411"/>
    <w:basedOn w:val="Heading1"/>
    <w:next w:val="NoSpacing"/>
    <w:link w:val="Hyperlink"/>
    <w:autoRedefine/>
    <w:uiPriority w:val="99"/>
    <w:qFormat/>
    <w:rsid w:val="00FE2D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FE2D95"/>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FE2D95"/>
    <w:pPr>
      <w:ind w:left="720"/>
      <w:contextualSpacing/>
    </w:pPr>
  </w:style>
  <w:style w:type="paragraph" w:customStyle="1" w:styleId="Emphasis1">
    <w:name w:val="Emphasis1"/>
    <w:basedOn w:val="Normal"/>
    <w:autoRedefine/>
    <w:uiPriority w:val="8"/>
    <w:qFormat/>
    <w:rsid w:val="00FE2D95"/>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14:ligatures w14:val="standardContextual"/>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locked/>
    <w:rsid w:val="00FE2D95"/>
    <w:rPr>
      <w:b/>
      <w:sz w:val="20"/>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E2D95"/>
    <w:pPr>
      <w:widowControl w:val="0"/>
      <w:spacing w:line="256" w:lineRule="auto"/>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10"/>
    <w:semiHidden/>
    <w:rsid w:val="00FE2D9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disorderofthings.com/2019/01/23/the-internationalist-disposition-and-us-grand-strategy/" TargetMode="External"/><Relationship Id="rId13" Type="http://schemas.openxmlformats.org/officeDocument/2006/relationships/hyperlink" Target="https://www.economist.com/the-world-ahead/2021/11/08/francis-fukuyama-on-the-end-of-american-hegemon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978-3-030-74505-9_6" TargetMode="External"/><Relationship Id="rId17" Type="http://schemas.openxmlformats.org/officeDocument/2006/relationships/hyperlink" Target="https://doi.org/10.1162/isec_a_00352" TargetMode="External"/><Relationship Id="rId2" Type="http://schemas.openxmlformats.org/officeDocument/2006/relationships/numbering" Target="numbering.xml"/><Relationship Id="rId16" Type="http://schemas.openxmlformats.org/officeDocument/2006/relationships/hyperlink" Target="https://doi.org/10.1162/isec_a_003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obaltimes.cn/page/202203/1255314.shtml" TargetMode="External"/><Relationship Id="rId5" Type="http://schemas.openxmlformats.org/officeDocument/2006/relationships/webSettings" Target="webSettings.xml"/><Relationship Id="rId15" Type="http://schemas.openxmlformats.org/officeDocument/2006/relationships/hyperlink" Target="https://www.jstor.org/stable/42896468" TargetMode="External"/><Relationship Id="rId10" Type="http://schemas.openxmlformats.org/officeDocument/2006/relationships/hyperlink" Target="https://foreignpolicy.com/2020/04/21/theres-no-such-thing-as-good-liberal-hegemon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oreignpolicy.com/2020/04/21/theres-no-such-thing-as-good-liberal-hegemony/" TargetMode="External"/><Relationship Id="rId14" Type="http://schemas.openxmlformats.org/officeDocument/2006/relationships/hyperlink" Target="https://foreignpolicy.com/2020/07/23/how-to-ruin-a-super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50</Pages>
  <Words>37420</Words>
  <Characters>213298</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6</cp:revision>
  <dcterms:created xsi:type="dcterms:W3CDTF">2024-07-11T23:49:00Z</dcterms:created>
  <dcterms:modified xsi:type="dcterms:W3CDTF">2024-07-15T22:07:00Z</dcterms:modified>
</cp:coreProperties>
</file>