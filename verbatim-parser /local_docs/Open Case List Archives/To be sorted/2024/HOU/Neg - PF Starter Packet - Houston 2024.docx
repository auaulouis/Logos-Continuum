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2F361" w14:textId="77777777" w:rsidR="00943A83" w:rsidRDefault="00943A83" w:rsidP="00943A83">
      <w:pPr>
        <w:pStyle w:val="Heading1"/>
        <w:contextualSpacing/>
      </w:pPr>
      <w:r>
        <w:t>***Houston HDW Public Forum Starter Packet – Negative***</w:t>
      </w:r>
    </w:p>
    <w:p w14:paraId="191F9121" w14:textId="77777777" w:rsidR="00943A83" w:rsidRDefault="00943A83" w:rsidP="00943A83">
      <w:pPr>
        <w:pStyle w:val="Heading2"/>
      </w:pPr>
      <w:r>
        <w:t>NC</w:t>
      </w:r>
    </w:p>
    <w:p w14:paraId="6B0F5E00" w14:textId="77777777" w:rsidR="00943A83" w:rsidRPr="0047043D" w:rsidRDefault="00943A83" w:rsidP="00943A83">
      <w:pPr>
        <w:pStyle w:val="Heading3"/>
        <w:contextualSpacing/>
      </w:pPr>
      <w:bookmarkStart w:id="0" w:name="_Hlk171196187"/>
      <w:r w:rsidRPr="0047043D">
        <w:t>Structural Violence DA---NC</w:t>
      </w:r>
      <w:bookmarkEnd w:id="0"/>
    </w:p>
    <w:p w14:paraId="47961CFC" w14:textId="77777777" w:rsidR="00943A83" w:rsidRDefault="00943A83" w:rsidP="00943A83">
      <w:pPr>
        <w:pStyle w:val="Heading4"/>
        <w:contextualSpacing/>
      </w:pPr>
      <w:r>
        <w:t xml:space="preserve">The sole disadvantage is </w:t>
      </w:r>
      <w:r>
        <w:rPr>
          <w:u w:val="single"/>
        </w:rPr>
        <w:t>Structural Violence</w:t>
      </w:r>
      <w:r>
        <w:t>.</w:t>
      </w:r>
    </w:p>
    <w:p w14:paraId="64E2DA78" w14:textId="77777777" w:rsidR="00943A83" w:rsidRPr="008E2CE9" w:rsidRDefault="00943A83" w:rsidP="00943A83">
      <w:pPr>
        <w:pStyle w:val="Heading4"/>
        <w:contextualSpacing/>
      </w:pPr>
      <w:r>
        <w:t xml:space="preserve">First, expanding border surveillance technology ensures increased </w:t>
      </w:r>
      <w:r w:rsidRPr="008E2CE9">
        <w:rPr>
          <w:u w:val="single"/>
        </w:rPr>
        <w:t>violence against migrants</w:t>
      </w:r>
      <w:r>
        <w:t xml:space="preserve">. </w:t>
      </w:r>
    </w:p>
    <w:p w14:paraId="6DE40F26" w14:textId="77777777" w:rsidR="00943A83" w:rsidRPr="0001644D" w:rsidRDefault="00943A83" w:rsidP="00943A83">
      <w:pPr>
        <w:pStyle w:val="Heading4"/>
        <w:contextualSpacing/>
      </w:pPr>
      <w:r>
        <w:rPr>
          <w:u w:val="single"/>
        </w:rPr>
        <w:t>B</w:t>
      </w:r>
      <w:r w:rsidRPr="004C422D">
        <w:rPr>
          <w:u w:val="single"/>
        </w:rPr>
        <w:t>order surveillance</w:t>
      </w:r>
      <w:r>
        <w:t xml:space="preserve"> is </w:t>
      </w:r>
      <w:r w:rsidRPr="004C422D">
        <w:rPr>
          <w:u w:val="single"/>
        </w:rPr>
        <w:t>inevitably</w:t>
      </w:r>
      <w:r>
        <w:t xml:space="preserve"> used to commit </w:t>
      </w:r>
      <w:r w:rsidRPr="004C422D">
        <w:rPr>
          <w:u w:val="single"/>
        </w:rPr>
        <w:t>racialized violence</w:t>
      </w:r>
      <w:r>
        <w:t xml:space="preserve"> against </w:t>
      </w:r>
      <w:r w:rsidRPr="004C422D">
        <w:rPr>
          <w:u w:val="single"/>
        </w:rPr>
        <w:t>migrants</w:t>
      </w:r>
      <w:r>
        <w:t xml:space="preserve">---an increase is the worst of all worlds. </w:t>
      </w:r>
    </w:p>
    <w:p w14:paraId="612611AC" w14:textId="77777777" w:rsidR="00943A83" w:rsidRDefault="00943A83" w:rsidP="00943A83">
      <w:pPr>
        <w:contextualSpacing/>
      </w:pPr>
      <w:r>
        <w:t xml:space="preserve">Priya </w:t>
      </w:r>
      <w:r w:rsidRPr="0001644D">
        <w:rPr>
          <w:rStyle w:val="Style13ptBold"/>
        </w:rPr>
        <w:t>Morley 24</w:t>
      </w:r>
      <w:r>
        <w:t xml:space="preserve">, Director of the International Human Rights Clinic at UCLA School of Law and the Racial Justice Policy Counsel at the Promise Institute for Human Rights, "AI at the Border: Racialized Impacts and Implications", Just Security, 6-28-2024, </w:t>
      </w:r>
      <w:hyperlink r:id="rId8" w:history="1">
        <w:r w:rsidRPr="0075221A">
          <w:rPr>
            <w:rStyle w:val="Hyperlink"/>
          </w:rPr>
          <w:t>https://www.justsecurity.org/97172/ai-at-the-border/</w:t>
        </w:r>
      </w:hyperlink>
      <w:r>
        <w:t xml:space="preserve"> - SDP</w:t>
      </w:r>
    </w:p>
    <w:p w14:paraId="0C80F0D8" w14:textId="77777777" w:rsidR="00943A83" w:rsidRPr="004C422D" w:rsidRDefault="00943A83" w:rsidP="00943A83">
      <w:pPr>
        <w:contextualSpacing/>
        <w:rPr>
          <w:sz w:val="16"/>
        </w:rPr>
      </w:pPr>
      <w:r w:rsidRPr="004C422D">
        <w:rPr>
          <w:sz w:val="16"/>
        </w:rPr>
        <w:t>Border Technology Exacerbates Racial Discrimination and Abuse Against Black Migrants</w:t>
      </w:r>
    </w:p>
    <w:p w14:paraId="49A43D86" w14:textId="77777777" w:rsidR="00943A83" w:rsidRPr="004C422D" w:rsidRDefault="00943A83" w:rsidP="00943A83">
      <w:pPr>
        <w:contextualSpacing/>
        <w:rPr>
          <w:sz w:val="16"/>
        </w:rPr>
      </w:pPr>
      <w:r w:rsidRPr="004C422D">
        <w:rPr>
          <w:rStyle w:val="StyleUnderline"/>
        </w:rPr>
        <w:t>The United States has increasingly relied on digital technology to enforce its border externalization policies</w:t>
      </w:r>
      <w:r w:rsidRPr="004C422D">
        <w:rPr>
          <w:sz w:val="16"/>
        </w:rPr>
        <w:t xml:space="preserve">. </w:t>
      </w:r>
      <w:r w:rsidRPr="004C422D">
        <w:rPr>
          <w:rStyle w:val="StyleUnderline"/>
        </w:rPr>
        <w:t xml:space="preserve">The Biden administration has allocated </w:t>
      </w:r>
      <w:r w:rsidRPr="004C422D">
        <w:rPr>
          <w:rStyle w:val="Emphasis"/>
        </w:rPr>
        <w:t>substantial funds</w:t>
      </w:r>
      <w:r w:rsidRPr="004C422D">
        <w:rPr>
          <w:rStyle w:val="StyleUnderline"/>
        </w:rPr>
        <w:t xml:space="preserve"> toward </w:t>
      </w:r>
      <w:r w:rsidRPr="004C422D">
        <w:rPr>
          <w:rStyle w:val="Emphasis"/>
        </w:rPr>
        <w:t>border security</w:t>
      </w:r>
      <w:r w:rsidRPr="004C422D">
        <w:rPr>
          <w:rStyle w:val="StyleUnderline"/>
        </w:rPr>
        <w:t xml:space="preserve"> technology</w:t>
      </w:r>
      <w:r w:rsidRPr="004C422D">
        <w:rPr>
          <w:sz w:val="16"/>
        </w:rPr>
        <w:t>. “</w:t>
      </w:r>
      <w:r w:rsidRPr="004C422D">
        <w:rPr>
          <w:rStyle w:val="Emphasis"/>
        </w:rPr>
        <w:t>Smart borders</w:t>
      </w:r>
      <w:r w:rsidRPr="004C422D">
        <w:rPr>
          <w:sz w:val="16"/>
        </w:rPr>
        <w:t xml:space="preserve">” </w:t>
      </w:r>
      <w:r w:rsidRPr="004C422D">
        <w:rPr>
          <w:rStyle w:val="StyleUnderline"/>
        </w:rPr>
        <w:t xml:space="preserve">include </w:t>
      </w:r>
      <w:r w:rsidRPr="004C422D">
        <w:rPr>
          <w:sz w:val="16"/>
        </w:rPr>
        <w:t>“</w:t>
      </w:r>
      <w:r w:rsidRPr="004C422D">
        <w:rPr>
          <w:rStyle w:val="StyleUnderline"/>
        </w:rPr>
        <w:t xml:space="preserve">remote video </w:t>
      </w:r>
      <w:r w:rsidRPr="004C422D">
        <w:rPr>
          <w:rStyle w:val="Emphasis"/>
        </w:rPr>
        <w:t>surveillance</w:t>
      </w:r>
      <w:r w:rsidRPr="004C422D">
        <w:rPr>
          <w:sz w:val="16"/>
        </w:rPr>
        <w:t xml:space="preserve">, </w:t>
      </w:r>
      <w:r w:rsidRPr="004C422D">
        <w:rPr>
          <w:rStyle w:val="StyleUnderline"/>
        </w:rPr>
        <w:t>drones</w:t>
      </w:r>
      <w:r w:rsidRPr="004C422D">
        <w:rPr>
          <w:sz w:val="16"/>
        </w:rPr>
        <w:t xml:space="preserve">, </w:t>
      </w:r>
      <w:r w:rsidRPr="004C422D">
        <w:rPr>
          <w:rStyle w:val="StyleUnderline"/>
        </w:rPr>
        <w:t>automated license plate readers</w:t>
      </w:r>
      <w:r w:rsidRPr="004C422D">
        <w:rPr>
          <w:sz w:val="16"/>
        </w:rPr>
        <w:t xml:space="preserve">, </w:t>
      </w:r>
      <w:r w:rsidRPr="004C422D">
        <w:rPr>
          <w:rStyle w:val="StyleUnderline"/>
        </w:rPr>
        <w:t>motion sensors</w:t>
      </w:r>
      <w:r w:rsidRPr="004C422D">
        <w:rPr>
          <w:sz w:val="16"/>
        </w:rPr>
        <w:t xml:space="preserve">, [and] integrated fixed towers [IFTs].” </w:t>
      </w:r>
      <w:r w:rsidRPr="004C422D">
        <w:rPr>
          <w:rStyle w:val="StyleUnderline"/>
        </w:rPr>
        <w:t xml:space="preserve">At the U.S.-Mexico border IFTs are tall long-range structures that use </w:t>
      </w:r>
      <w:r w:rsidRPr="004C422D">
        <w:rPr>
          <w:rStyle w:val="Emphasis"/>
        </w:rPr>
        <w:t>cameras</w:t>
      </w:r>
      <w:r w:rsidRPr="004C422D">
        <w:rPr>
          <w:rStyle w:val="StyleUnderline"/>
        </w:rPr>
        <w:t xml:space="preserve"> and </w:t>
      </w:r>
      <w:r w:rsidRPr="004C422D">
        <w:rPr>
          <w:rStyle w:val="Emphasis"/>
        </w:rPr>
        <w:t>radar</w:t>
      </w:r>
      <w:r w:rsidRPr="004C422D">
        <w:rPr>
          <w:rStyle w:val="StyleUnderline"/>
        </w:rPr>
        <w:t xml:space="preserve"> to detect moving people and </w:t>
      </w:r>
      <w:r w:rsidRPr="004C422D">
        <w:rPr>
          <w:rStyle w:val="Emphasis"/>
        </w:rPr>
        <w:t>collect data</w:t>
      </w:r>
      <w:r w:rsidRPr="004C422D">
        <w:rPr>
          <w:rStyle w:val="StyleUnderline"/>
        </w:rPr>
        <w:t xml:space="preserve"> about them for immigration enforcement</w:t>
      </w:r>
      <w:r w:rsidRPr="004C422D">
        <w:rPr>
          <w:sz w:val="16"/>
        </w:rPr>
        <w:t xml:space="preserve">. </w:t>
      </w:r>
      <w:r w:rsidRPr="004C422D">
        <w:rPr>
          <w:rStyle w:val="StyleUnderline"/>
        </w:rPr>
        <w:t>The United States also employs small unmanned aerial systems</w:t>
      </w:r>
      <w:r w:rsidRPr="004C422D">
        <w:rPr>
          <w:sz w:val="16"/>
        </w:rPr>
        <w:t xml:space="preserve"> (</w:t>
      </w:r>
      <w:r w:rsidRPr="004C422D">
        <w:rPr>
          <w:rStyle w:val="Emphasis"/>
        </w:rPr>
        <w:t>sUAS</w:t>
      </w:r>
      <w:r w:rsidRPr="004C422D">
        <w:rPr>
          <w:sz w:val="16"/>
        </w:rPr>
        <w:t xml:space="preserve">), </w:t>
      </w:r>
      <w:r w:rsidRPr="004C422D">
        <w:rPr>
          <w:rStyle w:val="StyleUnderline"/>
        </w:rPr>
        <w:t>a form of remote-operated drone originally designed for military operations</w:t>
      </w:r>
      <w:r w:rsidRPr="004C422D">
        <w:rPr>
          <w:sz w:val="16"/>
        </w:rPr>
        <w:t xml:space="preserve">, </w:t>
      </w:r>
      <w:r w:rsidRPr="004C422D">
        <w:rPr>
          <w:rStyle w:val="StyleUnderline"/>
        </w:rPr>
        <w:t xml:space="preserve">to </w:t>
      </w:r>
      <w:r w:rsidRPr="004C422D">
        <w:rPr>
          <w:rStyle w:val="Emphasis"/>
        </w:rPr>
        <w:t>identify</w:t>
      </w:r>
      <w:r w:rsidRPr="004C422D">
        <w:rPr>
          <w:rStyle w:val="StyleUnderline"/>
        </w:rPr>
        <w:t xml:space="preserve"> and </w:t>
      </w:r>
      <w:r w:rsidRPr="004C422D">
        <w:rPr>
          <w:rStyle w:val="Emphasis"/>
        </w:rPr>
        <w:t>surveil migrants</w:t>
      </w:r>
      <w:r w:rsidRPr="004C422D">
        <w:rPr>
          <w:sz w:val="16"/>
        </w:rPr>
        <w:t xml:space="preserve">, </w:t>
      </w:r>
      <w:r w:rsidRPr="004C422D">
        <w:rPr>
          <w:rStyle w:val="Emphasis"/>
        </w:rPr>
        <w:t>facilitating their apprehension</w:t>
      </w:r>
      <w:r w:rsidRPr="004C422D">
        <w:rPr>
          <w:rStyle w:val="StyleUnderline"/>
        </w:rPr>
        <w:t xml:space="preserve"> at the border</w:t>
      </w:r>
      <w:r w:rsidRPr="004C422D">
        <w:rPr>
          <w:sz w:val="16"/>
        </w:rPr>
        <w:t xml:space="preserve">. </w:t>
      </w:r>
      <w:r w:rsidRPr="004C422D">
        <w:rPr>
          <w:rStyle w:val="StyleUnderline"/>
        </w:rPr>
        <w:t xml:space="preserve">Such </w:t>
      </w:r>
      <w:r w:rsidRPr="004C422D">
        <w:rPr>
          <w:rStyle w:val="Emphasis"/>
        </w:rPr>
        <w:t>border surveillance</w:t>
      </w:r>
      <w:r w:rsidRPr="004C422D">
        <w:rPr>
          <w:rStyle w:val="StyleUnderline"/>
        </w:rPr>
        <w:t xml:space="preserve"> technologies impinge on migrants’ </w:t>
      </w:r>
      <w:r w:rsidRPr="004C422D">
        <w:rPr>
          <w:rStyle w:val="Emphasis"/>
        </w:rPr>
        <w:t>privacy rights</w:t>
      </w:r>
      <w:r w:rsidRPr="004C422D">
        <w:rPr>
          <w:rStyle w:val="StyleUnderline"/>
        </w:rPr>
        <w:t xml:space="preserve"> and can lead to increased </w:t>
      </w:r>
      <w:r w:rsidRPr="004C422D">
        <w:rPr>
          <w:rStyle w:val="Emphasis"/>
        </w:rPr>
        <w:t>violence</w:t>
      </w:r>
      <w:r w:rsidRPr="004C422D">
        <w:rPr>
          <w:rStyle w:val="StyleUnderline"/>
        </w:rPr>
        <w:t xml:space="preserve"> and </w:t>
      </w:r>
      <w:r w:rsidRPr="004C422D">
        <w:rPr>
          <w:rStyle w:val="Emphasis"/>
        </w:rPr>
        <w:t>detention</w:t>
      </w:r>
      <w:r w:rsidRPr="004C422D">
        <w:rPr>
          <w:sz w:val="16"/>
        </w:rPr>
        <w:t xml:space="preserve">, and </w:t>
      </w:r>
      <w:r w:rsidRPr="004C422D">
        <w:rPr>
          <w:rStyle w:val="StyleUnderline"/>
        </w:rPr>
        <w:t xml:space="preserve">are a tool to </w:t>
      </w:r>
      <w:r w:rsidRPr="004C422D">
        <w:rPr>
          <w:rStyle w:val="Emphasis"/>
        </w:rPr>
        <w:t>externalize borders</w:t>
      </w:r>
      <w:r w:rsidRPr="004C422D">
        <w:rPr>
          <w:rStyle w:val="StyleUnderline"/>
        </w:rPr>
        <w:t xml:space="preserve"> and </w:t>
      </w:r>
      <w:r w:rsidRPr="004C422D">
        <w:rPr>
          <w:rStyle w:val="Emphasis"/>
        </w:rPr>
        <w:t>impede migrants</w:t>
      </w:r>
      <w:r w:rsidRPr="004C422D">
        <w:rPr>
          <w:rStyle w:val="StyleUnderline"/>
        </w:rPr>
        <w:t xml:space="preserve"> from entering the United States</w:t>
      </w:r>
      <w:r w:rsidRPr="004C422D">
        <w:rPr>
          <w:sz w:val="16"/>
        </w:rPr>
        <w:t>.</w:t>
      </w:r>
    </w:p>
    <w:p w14:paraId="3CD91A37" w14:textId="77777777" w:rsidR="00943A83" w:rsidRPr="004C422D" w:rsidRDefault="00943A83" w:rsidP="00943A83">
      <w:pPr>
        <w:contextualSpacing/>
        <w:rPr>
          <w:sz w:val="16"/>
        </w:rPr>
      </w:pPr>
      <w:r w:rsidRPr="004C422D">
        <w:rPr>
          <w:sz w:val="16"/>
        </w:rPr>
        <w:t xml:space="preserve">Upon arrival to the U.S.-Mexico border, </w:t>
      </w:r>
      <w:r w:rsidRPr="004C422D">
        <w:rPr>
          <w:rStyle w:val="StyleUnderline"/>
        </w:rPr>
        <w:t xml:space="preserve">some migrants are required to use </w:t>
      </w:r>
      <w:r w:rsidRPr="004C422D">
        <w:rPr>
          <w:rStyle w:val="Emphasis"/>
        </w:rPr>
        <w:t>CBP One</w:t>
      </w:r>
      <w:r w:rsidRPr="004C422D">
        <w:rPr>
          <w:sz w:val="16"/>
        </w:rPr>
        <w:t>, a</w:t>
      </w:r>
      <w:r w:rsidRPr="004C422D">
        <w:rPr>
          <w:rStyle w:val="StyleUnderline"/>
        </w:rPr>
        <w:t xml:space="preserve"> mobile AI application implemented by U.S. Customs and Border Protection</w:t>
      </w:r>
      <w:r w:rsidRPr="004C422D">
        <w:rPr>
          <w:sz w:val="16"/>
        </w:rPr>
        <w:t xml:space="preserve"> (CBP)  </w:t>
      </w:r>
      <w:r w:rsidRPr="004C422D">
        <w:rPr>
          <w:rStyle w:val="StyleUnderline"/>
        </w:rPr>
        <w:t xml:space="preserve">to submit their personal and </w:t>
      </w:r>
      <w:r w:rsidRPr="004C422D">
        <w:rPr>
          <w:rStyle w:val="Emphasis"/>
        </w:rPr>
        <w:t>biometric</w:t>
      </w:r>
      <w:r w:rsidRPr="004C422D">
        <w:rPr>
          <w:rStyle w:val="StyleUnderline"/>
        </w:rPr>
        <w:t xml:space="preserve"> information to apply for asylum</w:t>
      </w:r>
      <w:r w:rsidRPr="004C422D">
        <w:rPr>
          <w:sz w:val="16"/>
        </w:rPr>
        <w:t xml:space="preserve"> (or, previously, exceptions to Title 42). This app has come under scrutiny, including because it is less able to recognize the photos of Black and dark-skinned people, creating a barrier for them to access this portal to move their asylum applications forward. While the algorithms CBP One relies on are not publicly available, such facial recognition technology has been rejected as racially discriminatory in other contexts such as policing. For example, these algorithms have been found to inaccurately identify Black faces at a rate 10 to 100 times more than white faces.</w:t>
      </w:r>
    </w:p>
    <w:p w14:paraId="6FCF9654" w14:textId="77777777" w:rsidR="00943A83" w:rsidRPr="004C422D" w:rsidRDefault="00943A83" w:rsidP="00943A83">
      <w:pPr>
        <w:contextualSpacing/>
        <w:rPr>
          <w:sz w:val="16"/>
        </w:rPr>
      </w:pPr>
      <w:r w:rsidRPr="004C422D">
        <w:rPr>
          <w:rStyle w:val="StyleUnderline"/>
        </w:rPr>
        <w:t>Immigration officials continue to use technology to monitor migrants after they enter U.S. territory</w:t>
      </w:r>
      <w:r w:rsidRPr="004C422D">
        <w:rPr>
          <w:sz w:val="16"/>
        </w:rPr>
        <w:t>. This includes the Investigative Case Management System used by Immigration and Customs Enforcement (ICE), software that gives ICE access to migrants’ personal and biometric information; as well as the use of mobile applications like SmartLink or electronic ankle monitors as alternatives to (immigration) detention. The Department of Homeland Security (DHS) is developing a Homeland Advanced Recognition Technology System (HART) to “aggregate and compare biometrics data including facial recognition, DNA, iris scans, fingerprints, and voice prints—most often gathered without obtaining a warrant…[in order] to target immigrants for surveillance, raids, arrests, detention, and deportation.” Just as anti-Black racism operates in the criminal legal system, Black migrants face racial profiling, criminalization, and detention at disproportionate rates, and these technologies are another tool that perpetuates these differential outcomes in the U.S. immigration system.</w:t>
      </w:r>
    </w:p>
    <w:p w14:paraId="09C7195E" w14:textId="77777777" w:rsidR="00943A83" w:rsidRPr="004C422D" w:rsidRDefault="00943A83" w:rsidP="00943A83">
      <w:pPr>
        <w:contextualSpacing/>
        <w:rPr>
          <w:sz w:val="16"/>
        </w:rPr>
      </w:pPr>
      <w:r w:rsidRPr="004C422D">
        <w:rPr>
          <w:sz w:val="16"/>
        </w:rPr>
        <w:t>Human Rights and Border Technology Policy-Making</w:t>
      </w:r>
    </w:p>
    <w:p w14:paraId="3624E093" w14:textId="77777777" w:rsidR="00943A83" w:rsidRPr="004C422D" w:rsidRDefault="00943A83" w:rsidP="00943A83">
      <w:pPr>
        <w:contextualSpacing/>
        <w:rPr>
          <w:sz w:val="16"/>
        </w:rPr>
      </w:pPr>
      <w:r w:rsidRPr="004C422D">
        <w:rPr>
          <w:rStyle w:val="StyleUnderline"/>
        </w:rPr>
        <w:t>As BAJI and the Promise Institute argued before the IACHR, the use of border technology exacerbates racial discrimination in U.S. immigration enforcement</w:t>
      </w:r>
      <w:r w:rsidRPr="004C422D">
        <w:rPr>
          <w:sz w:val="16"/>
        </w:rPr>
        <w:t xml:space="preserve">, </w:t>
      </w:r>
      <w:r w:rsidRPr="004C422D">
        <w:rPr>
          <w:rStyle w:val="StyleUnderline"/>
        </w:rPr>
        <w:t xml:space="preserve">particularly against </w:t>
      </w:r>
      <w:r w:rsidRPr="004C422D">
        <w:rPr>
          <w:rStyle w:val="Emphasis"/>
        </w:rPr>
        <w:t>Black migrants</w:t>
      </w:r>
      <w:r w:rsidRPr="004C422D">
        <w:rPr>
          <w:sz w:val="16"/>
        </w:rPr>
        <w:t xml:space="preserve">, </w:t>
      </w:r>
      <w:r w:rsidRPr="004C422D">
        <w:rPr>
          <w:rStyle w:val="StyleUnderline"/>
        </w:rPr>
        <w:t>as well as the racialized harms caused by U.S. border externalization</w:t>
      </w:r>
      <w:r w:rsidRPr="004C422D">
        <w:rPr>
          <w:sz w:val="16"/>
        </w:rPr>
        <w:t xml:space="preserve">. </w:t>
      </w:r>
      <w:r w:rsidRPr="004C422D">
        <w:rPr>
          <w:rStyle w:val="Emphasis"/>
        </w:rPr>
        <w:t>Border tech</w:t>
      </w:r>
      <w:r w:rsidRPr="004C422D">
        <w:rPr>
          <w:rStyle w:val="StyleUnderline"/>
        </w:rPr>
        <w:t>nology</w:t>
      </w:r>
      <w:r w:rsidRPr="004C422D">
        <w:rPr>
          <w:sz w:val="16"/>
        </w:rPr>
        <w:t xml:space="preserve">, as with technology in general, </w:t>
      </w:r>
      <w:r w:rsidRPr="004C422D">
        <w:rPr>
          <w:rStyle w:val="StyleUnderline"/>
        </w:rPr>
        <w:t xml:space="preserve">is </w:t>
      </w:r>
      <w:r w:rsidRPr="004C422D">
        <w:rPr>
          <w:sz w:val="16"/>
        </w:rPr>
        <w:t xml:space="preserve">often </w:t>
      </w:r>
      <w:r w:rsidRPr="004C422D">
        <w:rPr>
          <w:rStyle w:val="StyleUnderline"/>
        </w:rPr>
        <w:t>framed as</w:t>
      </w:r>
      <w:r w:rsidRPr="004C422D">
        <w:rPr>
          <w:sz w:val="16"/>
        </w:rPr>
        <w:t xml:space="preserve"> “</w:t>
      </w:r>
      <w:r w:rsidRPr="004C422D">
        <w:rPr>
          <w:rStyle w:val="Emphasis"/>
        </w:rPr>
        <w:t>neutral</w:t>
      </w:r>
      <w:r w:rsidRPr="004C422D">
        <w:rPr>
          <w:sz w:val="16"/>
        </w:rPr>
        <w:t>,” “</w:t>
      </w:r>
      <w:r w:rsidRPr="004C422D">
        <w:rPr>
          <w:rStyle w:val="Emphasis"/>
        </w:rPr>
        <w:t>objective</w:t>
      </w:r>
      <w:r w:rsidRPr="004C422D">
        <w:rPr>
          <w:sz w:val="16"/>
        </w:rPr>
        <w:t xml:space="preserve">,” </w:t>
      </w:r>
      <w:r w:rsidRPr="004C422D">
        <w:rPr>
          <w:rStyle w:val="StyleUnderline"/>
        </w:rPr>
        <w:t>and</w:t>
      </w:r>
      <w:r w:rsidRPr="004C422D">
        <w:rPr>
          <w:sz w:val="16"/>
        </w:rPr>
        <w:t xml:space="preserve"> “</w:t>
      </w:r>
      <w:r w:rsidRPr="004C422D">
        <w:rPr>
          <w:rStyle w:val="Emphasis"/>
        </w:rPr>
        <w:t>fair</w:t>
      </w:r>
      <w:r w:rsidRPr="004C422D">
        <w:rPr>
          <w:sz w:val="16"/>
        </w:rPr>
        <w:t xml:space="preserve">” – </w:t>
      </w:r>
      <w:r w:rsidRPr="004C422D">
        <w:rPr>
          <w:rStyle w:val="StyleUnderline"/>
        </w:rPr>
        <w:t>yet it has the</w:t>
      </w:r>
      <w:r w:rsidRPr="004C422D">
        <w:rPr>
          <w:sz w:val="16"/>
        </w:rPr>
        <w:t xml:space="preserve"> “</w:t>
      </w:r>
      <w:r w:rsidRPr="004C422D">
        <w:rPr>
          <w:rStyle w:val="StyleUnderline"/>
        </w:rPr>
        <w:t xml:space="preserve">capacity to </w:t>
      </w:r>
      <w:r w:rsidRPr="004C422D">
        <w:rPr>
          <w:rStyle w:val="Emphasis"/>
        </w:rPr>
        <w:t>reproduce</w:t>
      </w:r>
      <w:r w:rsidRPr="004C422D">
        <w:rPr>
          <w:sz w:val="16"/>
        </w:rPr>
        <w:t xml:space="preserve">, </w:t>
      </w:r>
      <w:r w:rsidRPr="004C422D">
        <w:rPr>
          <w:rStyle w:val="Emphasis"/>
        </w:rPr>
        <w:t>reinforce</w:t>
      </w:r>
      <w:r w:rsidRPr="004C422D">
        <w:rPr>
          <w:rStyle w:val="StyleUnderline"/>
        </w:rPr>
        <w:t xml:space="preserve"> and even </w:t>
      </w:r>
      <w:r w:rsidRPr="004C422D">
        <w:rPr>
          <w:rStyle w:val="Emphasis"/>
        </w:rPr>
        <w:t>exacerbate racial inequality</w:t>
      </w:r>
      <w:r w:rsidRPr="004C422D">
        <w:rPr>
          <w:rStyle w:val="StyleUnderline"/>
        </w:rPr>
        <w:t xml:space="preserve"> within and across societies</w:t>
      </w:r>
      <w:r w:rsidRPr="004C422D">
        <w:rPr>
          <w:sz w:val="16"/>
        </w:rPr>
        <w:t xml:space="preserve">.” </w:t>
      </w:r>
      <w:r w:rsidRPr="004C422D">
        <w:rPr>
          <w:rStyle w:val="StyleUnderline"/>
        </w:rPr>
        <w:t>It is used for controlling</w:t>
      </w:r>
      <w:r w:rsidRPr="004C422D">
        <w:rPr>
          <w:sz w:val="16"/>
        </w:rPr>
        <w:t xml:space="preserve">, </w:t>
      </w:r>
      <w:r w:rsidRPr="004C422D">
        <w:rPr>
          <w:rStyle w:val="StyleUnderline"/>
        </w:rPr>
        <w:t>surveilling</w:t>
      </w:r>
      <w:r w:rsidRPr="004C422D">
        <w:rPr>
          <w:sz w:val="16"/>
        </w:rPr>
        <w:t xml:space="preserve">, </w:t>
      </w:r>
      <w:r w:rsidRPr="004C422D">
        <w:rPr>
          <w:rStyle w:val="StyleUnderline"/>
        </w:rPr>
        <w:t>and policing migrants</w:t>
      </w:r>
      <w:r w:rsidRPr="004C422D">
        <w:rPr>
          <w:sz w:val="16"/>
        </w:rPr>
        <w:t xml:space="preserve">. </w:t>
      </w:r>
      <w:r w:rsidRPr="004C422D">
        <w:rPr>
          <w:rStyle w:val="Emphasis"/>
        </w:rPr>
        <w:t>Despite claims</w:t>
      </w:r>
      <w:r w:rsidRPr="004C422D">
        <w:rPr>
          <w:rStyle w:val="StyleUnderline"/>
        </w:rPr>
        <w:t xml:space="preserve"> that it makes </w:t>
      </w:r>
      <w:r w:rsidRPr="004C422D">
        <w:rPr>
          <w:rStyle w:val="Emphasis"/>
        </w:rPr>
        <w:t>immigration enforcement</w:t>
      </w:r>
      <w:r w:rsidRPr="004C422D">
        <w:rPr>
          <w:sz w:val="16"/>
        </w:rPr>
        <w:t xml:space="preserve"> “</w:t>
      </w:r>
      <w:r w:rsidRPr="004C422D">
        <w:rPr>
          <w:rStyle w:val="Emphasis"/>
        </w:rPr>
        <w:t>safer</w:t>
      </w:r>
      <w:r w:rsidRPr="004C422D">
        <w:rPr>
          <w:sz w:val="16"/>
        </w:rPr>
        <w:t xml:space="preserve">,” </w:t>
      </w:r>
      <w:r w:rsidRPr="004C422D">
        <w:rPr>
          <w:rStyle w:val="Emphasis"/>
        </w:rPr>
        <w:t>smart borders</w:t>
      </w:r>
      <w:r w:rsidRPr="004C422D">
        <w:rPr>
          <w:rStyle w:val="StyleUnderline"/>
        </w:rPr>
        <w:t xml:space="preserve"> are a </w:t>
      </w:r>
      <w:r w:rsidRPr="004C422D">
        <w:rPr>
          <w:rStyle w:val="Emphasis"/>
        </w:rPr>
        <w:t>form of deterrence</w:t>
      </w:r>
      <w:r w:rsidRPr="004C422D">
        <w:rPr>
          <w:rStyle w:val="StyleUnderline"/>
        </w:rPr>
        <w:t xml:space="preserve"> that </w:t>
      </w:r>
      <w:r w:rsidRPr="004C422D">
        <w:rPr>
          <w:rStyle w:val="Emphasis"/>
        </w:rPr>
        <w:t>perpetuate</w:t>
      </w:r>
      <w:r w:rsidRPr="004C422D">
        <w:rPr>
          <w:rStyle w:val="StyleUnderline"/>
        </w:rPr>
        <w:t xml:space="preserve"> the </w:t>
      </w:r>
      <w:r w:rsidRPr="004C422D">
        <w:rPr>
          <w:rStyle w:val="Emphasis"/>
        </w:rPr>
        <w:t>racial inequity</w:t>
      </w:r>
      <w:r w:rsidRPr="004C422D">
        <w:rPr>
          <w:rStyle w:val="StyleUnderline"/>
        </w:rPr>
        <w:t xml:space="preserve"> at the heart of </w:t>
      </w:r>
      <w:r w:rsidRPr="004C422D">
        <w:rPr>
          <w:rStyle w:val="Emphasis"/>
        </w:rPr>
        <w:t>immigration laws</w:t>
      </w:r>
      <w:r w:rsidRPr="004C422D">
        <w:rPr>
          <w:sz w:val="16"/>
        </w:rPr>
        <w:t xml:space="preserve">, </w:t>
      </w:r>
      <w:r w:rsidRPr="004C422D">
        <w:rPr>
          <w:rStyle w:val="Emphasis"/>
        </w:rPr>
        <w:t>policies</w:t>
      </w:r>
      <w:r w:rsidRPr="004C422D">
        <w:rPr>
          <w:sz w:val="16"/>
        </w:rPr>
        <w:t xml:space="preserve">, </w:t>
      </w:r>
      <w:r w:rsidRPr="004C422D">
        <w:rPr>
          <w:rStyle w:val="Emphasis"/>
        </w:rPr>
        <w:t>practices</w:t>
      </w:r>
      <w:r w:rsidRPr="004C422D">
        <w:rPr>
          <w:sz w:val="16"/>
        </w:rPr>
        <w:t xml:space="preserve">, and </w:t>
      </w:r>
      <w:r w:rsidRPr="004C422D">
        <w:rPr>
          <w:rStyle w:val="Emphasis"/>
        </w:rPr>
        <w:t>enforcement</w:t>
      </w:r>
      <w:r w:rsidRPr="004C422D">
        <w:rPr>
          <w:sz w:val="16"/>
        </w:rPr>
        <w:t xml:space="preserve">. </w:t>
      </w:r>
    </w:p>
    <w:p w14:paraId="3FC82E6F" w14:textId="77777777" w:rsidR="00943A83" w:rsidRPr="006A3165" w:rsidRDefault="00943A83" w:rsidP="00943A83">
      <w:pPr>
        <w:contextualSpacing/>
        <w:rPr>
          <w:sz w:val="16"/>
        </w:rPr>
      </w:pPr>
      <w:r w:rsidRPr="004C422D">
        <w:rPr>
          <w:sz w:val="16"/>
        </w:rPr>
        <w:t xml:space="preserve">Policymakers must act now to stop the racialized impacts of AI at the border. Necessary policy reforms include: the collection and publication of data about AI-enabled border technologies, their use, and the differential impacts on Black and other racialized groups; the development of effective measures for oversight and accountability; and the establishment of a global governance framework on the use of digital surveillance technologies. Ultimately, </w:t>
      </w:r>
      <w:r w:rsidRPr="004C422D">
        <w:rPr>
          <w:rStyle w:val="StyleUnderline"/>
        </w:rPr>
        <w:t>policymakers must acknowledge and address how AI-enabled technologies are perpetrating and exacerbating human rights abuses at the border</w:t>
      </w:r>
      <w:r w:rsidRPr="004C422D">
        <w:rPr>
          <w:sz w:val="16"/>
        </w:rPr>
        <w:t>.</w:t>
      </w:r>
    </w:p>
    <w:p w14:paraId="7DAA39A7" w14:textId="77777777" w:rsidR="00943A83" w:rsidRDefault="00943A83" w:rsidP="00943A83">
      <w:pPr>
        <w:pStyle w:val="Heading4"/>
        <w:contextualSpacing/>
      </w:pPr>
      <w:r>
        <w:t xml:space="preserve">There is </w:t>
      </w:r>
      <w:r w:rsidRPr="008839F6">
        <w:rPr>
          <w:u w:val="single"/>
        </w:rPr>
        <w:t>no humanitarian way</w:t>
      </w:r>
      <w:r>
        <w:t xml:space="preserve"> to </w:t>
      </w:r>
      <w:r w:rsidRPr="008839F6">
        <w:rPr>
          <w:u w:val="single"/>
        </w:rPr>
        <w:t>surveil the border</w:t>
      </w:r>
      <w:r>
        <w:t xml:space="preserve">---migrants don’t know the difference, so they’re pushed to more </w:t>
      </w:r>
      <w:r w:rsidRPr="00B62368">
        <w:rPr>
          <w:u w:val="single"/>
        </w:rPr>
        <w:t>dangerous routes</w:t>
      </w:r>
      <w:r>
        <w:t xml:space="preserve"> and rely on </w:t>
      </w:r>
      <w:r w:rsidRPr="00B62368">
        <w:rPr>
          <w:u w:val="single"/>
        </w:rPr>
        <w:t>smugglers</w:t>
      </w:r>
      <w:r>
        <w:t xml:space="preserve"> to get across, which causes </w:t>
      </w:r>
      <w:r w:rsidRPr="00B62368">
        <w:rPr>
          <w:u w:val="single"/>
        </w:rPr>
        <w:t>more deaths</w:t>
      </w:r>
      <w:r>
        <w:t xml:space="preserve">. </w:t>
      </w:r>
    </w:p>
    <w:p w14:paraId="0672BA00" w14:textId="77777777" w:rsidR="00943A83" w:rsidRPr="00117EB4" w:rsidRDefault="00943A83" w:rsidP="00943A83">
      <w:pPr>
        <w:contextualSpacing/>
      </w:pPr>
      <w:r>
        <w:t xml:space="preserve">Avi </w:t>
      </w:r>
      <w:r w:rsidRPr="000B3AC3">
        <w:rPr>
          <w:rStyle w:val="Style13ptBold"/>
        </w:rPr>
        <w:t>Asher-Schapiro 22</w:t>
      </w:r>
      <w:r>
        <w:t xml:space="preserve">, Tech Correspondent for Thomson Reuters Foundation based in New York City, "Surveillance tech makes U.S.-Mexico border even deadlier", 11-23-2022, Conte, </w:t>
      </w:r>
      <w:hyperlink r:id="rId9" w:history="1">
        <w:r w:rsidRPr="0075221A">
          <w:rPr>
            <w:rStyle w:val="Hyperlink"/>
          </w:rPr>
          <w:t>https://www.context.news/surveillance/surveillance-tech-makes-us-mexico-border-even-deadlier</w:t>
        </w:r>
      </w:hyperlink>
      <w:r>
        <w:t xml:space="preserve"> - SDP</w:t>
      </w:r>
    </w:p>
    <w:p w14:paraId="7A564F10" w14:textId="77777777" w:rsidR="00943A83" w:rsidRPr="00B7504E" w:rsidRDefault="00943A83" w:rsidP="00943A83">
      <w:pPr>
        <w:contextualSpacing/>
        <w:rPr>
          <w:sz w:val="16"/>
        </w:rPr>
      </w:pPr>
      <w:r w:rsidRPr="00B7504E">
        <w:rPr>
          <w:rStyle w:val="StyleUnderline"/>
        </w:rPr>
        <w:t xml:space="preserve">Hi-tech </w:t>
      </w:r>
      <w:r w:rsidRPr="00B7504E">
        <w:rPr>
          <w:rStyle w:val="Emphasis"/>
        </w:rPr>
        <w:t>surveillance</w:t>
      </w:r>
      <w:r w:rsidRPr="00B7504E">
        <w:rPr>
          <w:rStyle w:val="StyleUnderline"/>
        </w:rPr>
        <w:t xml:space="preserve"> on the </w:t>
      </w:r>
      <w:r w:rsidRPr="00B7504E">
        <w:rPr>
          <w:rStyle w:val="Emphasis"/>
        </w:rPr>
        <w:t>U.S.-Mexico border</w:t>
      </w:r>
      <w:r w:rsidRPr="00B7504E">
        <w:rPr>
          <w:rStyle w:val="StyleUnderline"/>
        </w:rPr>
        <w:t xml:space="preserve"> is pushing migrants onto </w:t>
      </w:r>
      <w:r w:rsidRPr="00B7504E">
        <w:rPr>
          <w:rStyle w:val="Emphasis"/>
        </w:rPr>
        <w:t>deadly routes</w:t>
      </w:r>
      <w:r w:rsidRPr="00B7504E">
        <w:rPr>
          <w:sz w:val="16"/>
        </w:rPr>
        <w:t xml:space="preserve">, </w:t>
      </w:r>
      <w:r w:rsidRPr="00B7504E">
        <w:rPr>
          <w:rStyle w:val="StyleUnderline"/>
        </w:rPr>
        <w:t>humanitarian groups and researchers say</w:t>
      </w:r>
    </w:p>
    <w:p w14:paraId="5C241A70" w14:textId="77777777" w:rsidR="00943A83" w:rsidRPr="00B7504E" w:rsidRDefault="00943A83" w:rsidP="00943A83">
      <w:pPr>
        <w:contextualSpacing/>
        <w:rPr>
          <w:sz w:val="16"/>
        </w:rPr>
      </w:pPr>
      <w:r w:rsidRPr="00B7504E">
        <w:rPr>
          <w:sz w:val="16"/>
        </w:rPr>
        <w:t>Deep in the Arizona desert on the southern U.S. border, a surveillance tower rises more than 150 feet (46 m) into the air, its swiveling cameras taking in the surrounding valley.</w:t>
      </w:r>
    </w:p>
    <w:p w14:paraId="70171DD1" w14:textId="77777777" w:rsidR="00943A83" w:rsidRPr="00B7504E" w:rsidRDefault="00943A83" w:rsidP="00943A83">
      <w:pPr>
        <w:contextualSpacing/>
        <w:rPr>
          <w:sz w:val="16"/>
        </w:rPr>
      </w:pPr>
      <w:r w:rsidRPr="00B7504E">
        <w:rPr>
          <w:sz w:val="16"/>
        </w:rPr>
        <w:t>With a viewing range of up to 7.5 miles (12 km), it can watch over three nearby communities and into the foothills of the Baboquivari mountains, one of the most treacherous paths for migrants crossing from Mexico into the United States.</w:t>
      </w:r>
    </w:p>
    <w:p w14:paraId="41DFC0AE" w14:textId="77777777" w:rsidR="00943A83" w:rsidRPr="00B7504E" w:rsidRDefault="00943A83" w:rsidP="00943A83">
      <w:pPr>
        <w:contextualSpacing/>
        <w:rPr>
          <w:sz w:val="16"/>
        </w:rPr>
      </w:pPr>
      <w:r w:rsidRPr="00B7504E">
        <w:rPr>
          <w:rStyle w:val="StyleUnderline"/>
        </w:rPr>
        <w:t>The newly-installed tower is among the latest additions to the so-called digital border wall that U.S. border enforcement agents say they rely on to safeguard the nearly 2,000 mile frontier</w:t>
      </w:r>
      <w:r w:rsidRPr="00B7504E">
        <w:rPr>
          <w:sz w:val="16"/>
        </w:rPr>
        <w:t>.</w:t>
      </w:r>
    </w:p>
    <w:p w14:paraId="3FEFA076" w14:textId="77777777" w:rsidR="00943A83" w:rsidRPr="00B7504E" w:rsidRDefault="00943A83" w:rsidP="00943A83">
      <w:pPr>
        <w:contextualSpacing/>
        <w:rPr>
          <w:sz w:val="16"/>
        </w:rPr>
      </w:pPr>
      <w:r w:rsidRPr="00B7504E">
        <w:rPr>
          <w:rStyle w:val="StyleUnderline"/>
        </w:rPr>
        <w:t xml:space="preserve">Humanitarians and academics worry though that the </w:t>
      </w:r>
      <w:r w:rsidRPr="00B7504E">
        <w:rPr>
          <w:rStyle w:val="Emphasis"/>
        </w:rPr>
        <w:t>ballooning surveillance</w:t>
      </w:r>
      <w:r w:rsidRPr="00B7504E">
        <w:rPr>
          <w:rStyle w:val="StyleUnderline"/>
        </w:rPr>
        <w:t xml:space="preserve"> apparatus is creating a </w:t>
      </w:r>
      <w:r w:rsidRPr="00B7504E">
        <w:rPr>
          <w:rStyle w:val="Emphasis"/>
        </w:rPr>
        <w:t>deathtrap</w:t>
      </w:r>
      <w:r w:rsidRPr="00B7504E">
        <w:rPr>
          <w:rStyle w:val="StyleUnderline"/>
        </w:rPr>
        <w:t xml:space="preserve"> for migrants</w:t>
      </w:r>
      <w:r w:rsidRPr="00B7504E">
        <w:rPr>
          <w:sz w:val="16"/>
        </w:rPr>
        <w:t>.</w:t>
      </w:r>
    </w:p>
    <w:p w14:paraId="66EBB31F" w14:textId="77777777" w:rsidR="00943A83" w:rsidRPr="00B7504E" w:rsidRDefault="00943A83" w:rsidP="00943A83">
      <w:pPr>
        <w:contextualSpacing/>
        <w:rPr>
          <w:sz w:val="16"/>
        </w:rPr>
      </w:pPr>
      <w:r w:rsidRPr="00B7504E">
        <w:rPr>
          <w:sz w:val="16"/>
        </w:rPr>
        <w:t xml:space="preserve">"Out here, </w:t>
      </w:r>
      <w:r w:rsidRPr="00B7504E">
        <w:rPr>
          <w:rStyle w:val="StyleUnderline"/>
        </w:rPr>
        <w:t>surveillance equals death</w:t>
      </w:r>
      <w:r w:rsidRPr="00B7504E">
        <w:rPr>
          <w:sz w:val="16"/>
        </w:rPr>
        <w:t>," said Sam Chambers, a geographer at the University of Arizona who studies surveillance infrastructure and migration.</w:t>
      </w:r>
    </w:p>
    <w:p w14:paraId="7B438772" w14:textId="77777777" w:rsidR="00943A83" w:rsidRPr="00B7504E" w:rsidRDefault="00943A83" w:rsidP="00943A83">
      <w:pPr>
        <w:contextualSpacing/>
        <w:rPr>
          <w:sz w:val="16"/>
        </w:rPr>
      </w:pPr>
      <w:r w:rsidRPr="00B7504E">
        <w:rPr>
          <w:sz w:val="16"/>
        </w:rPr>
        <w:t>"</w:t>
      </w:r>
      <w:r w:rsidRPr="00B7504E">
        <w:rPr>
          <w:rStyle w:val="StyleUnderline"/>
        </w:rPr>
        <w:t>The more cameras you put up</w:t>
      </w:r>
      <w:r w:rsidRPr="00B7504E">
        <w:rPr>
          <w:sz w:val="16"/>
        </w:rPr>
        <w:t xml:space="preserve">, </w:t>
      </w:r>
      <w:r w:rsidRPr="00B7504E">
        <w:rPr>
          <w:rStyle w:val="StyleUnderline"/>
        </w:rPr>
        <w:t xml:space="preserve">the more migrants are forced to take </w:t>
      </w:r>
      <w:r w:rsidRPr="00B7504E">
        <w:rPr>
          <w:rStyle w:val="Emphasis"/>
        </w:rPr>
        <w:t>longer</w:t>
      </w:r>
      <w:r w:rsidRPr="00B7504E">
        <w:rPr>
          <w:sz w:val="16"/>
        </w:rPr>
        <w:t xml:space="preserve">, </w:t>
      </w:r>
      <w:r w:rsidRPr="00B7504E">
        <w:rPr>
          <w:rStyle w:val="Emphasis"/>
        </w:rPr>
        <w:t>riskier routes</w:t>
      </w:r>
      <w:r w:rsidRPr="00B7504E">
        <w:rPr>
          <w:rStyle w:val="StyleUnderline"/>
        </w:rPr>
        <w:t xml:space="preserve"> to avoid them</w:t>
      </w:r>
      <w:r w:rsidRPr="00B7504E">
        <w:rPr>
          <w:sz w:val="16"/>
        </w:rPr>
        <w:t xml:space="preserve"> - </w:t>
      </w:r>
      <w:r w:rsidRPr="00B7504E">
        <w:rPr>
          <w:rStyle w:val="StyleUnderline"/>
        </w:rPr>
        <w:t>putting their bodies under stress and their lives in danger</w:t>
      </w:r>
      <w:r w:rsidRPr="00B7504E">
        <w:rPr>
          <w:sz w:val="16"/>
        </w:rPr>
        <w:t>," he told Context.</w:t>
      </w:r>
    </w:p>
    <w:p w14:paraId="68B022CA" w14:textId="77777777" w:rsidR="00943A83" w:rsidRPr="00B7504E" w:rsidRDefault="00943A83" w:rsidP="00943A83">
      <w:pPr>
        <w:contextualSpacing/>
        <w:rPr>
          <w:sz w:val="16"/>
        </w:rPr>
      </w:pPr>
      <w:r w:rsidRPr="00B7504E">
        <w:rPr>
          <w:rStyle w:val="StyleUnderline"/>
        </w:rPr>
        <w:t>The growing assemblage of cameras</w:t>
      </w:r>
      <w:r w:rsidRPr="00B7504E">
        <w:rPr>
          <w:sz w:val="16"/>
        </w:rPr>
        <w:t xml:space="preserve">, </w:t>
      </w:r>
      <w:r w:rsidRPr="00B7504E">
        <w:rPr>
          <w:rStyle w:val="StyleUnderline"/>
        </w:rPr>
        <w:t>sensors</w:t>
      </w:r>
      <w:r w:rsidRPr="00B7504E">
        <w:rPr>
          <w:sz w:val="16"/>
        </w:rPr>
        <w:t xml:space="preserve">, </w:t>
      </w:r>
      <w:r w:rsidRPr="00B7504E">
        <w:rPr>
          <w:rStyle w:val="StyleUnderline"/>
        </w:rPr>
        <w:t>drones</w:t>
      </w:r>
      <w:r w:rsidRPr="00B7504E">
        <w:rPr>
          <w:sz w:val="16"/>
        </w:rPr>
        <w:t xml:space="preserve">, </w:t>
      </w:r>
      <w:r w:rsidRPr="00B7504E">
        <w:rPr>
          <w:rStyle w:val="StyleUnderline"/>
        </w:rPr>
        <w:t>and aerial surveillance is especially visible along the Arizona border zone known as the Tucson Sector</w:t>
      </w:r>
      <w:r w:rsidRPr="00B7504E">
        <w:rPr>
          <w:sz w:val="16"/>
        </w:rPr>
        <w:t xml:space="preserve">, </w:t>
      </w:r>
      <w:r w:rsidRPr="00B7504E">
        <w:rPr>
          <w:rStyle w:val="StyleUnderline"/>
        </w:rPr>
        <w:t>one of the busiest and deadliest crossing points for migrants from Mexico</w:t>
      </w:r>
      <w:r w:rsidRPr="00B7504E">
        <w:rPr>
          <w:sz w:val="16"/>
        </w:rPr>
        <w:t>.</w:t>
      </w:r>
    </w:p>
    <w:p w14:paraId="48337B52" w14:textId="77777777" w:rsidR="00943A83" w:rsidRPr="00B7504E" w:rsidRDefault="00943A83" w:rsidP="00943A83">
      <w:pPr>
        <w:contextualSpacing/>
        <w:rPr>
          <w:sz w:val="16"/>
        </w:rPr>
      </w:pPr>
      <w:r w:rsidRPr="00B7504E">
        <w:rPr>
          <w:sz w:val="16"/>
        </w:rPr>
        <w:t>Since the 1990s, U.S</w:t>
      </w:r>
      <w:r w:rsidRPr="00B7504E">
        <w:rPr>
          <w:rStyle w:val="StyleUnderline"/>
        </w:rPr>
        <w:t>. border forces have attempted to block migrants from crossing into urban areas</w:t>
      </w:r>
      <w:r w:rsidRPr="00B7504E">
        <w:rPr>
          <w:sz w:val="16"/>
        </w:rPr>
        <w:t>, Chambers said, with traditional checkpoints gradually superseded by technology that monitors huge tracts of land.</w:t>
      </w:r>
    </w:p>
    <w:p w14:paraId="7A0ECDC1" w14:textId="77777777" w:rsidR="00943A83" w:rsidRPr="00B7504E" w:rsidRDefault="00943A83" w:rsidP="00943A83">
      <w:pPr>
        <w:contextualSpacing/>
        <w:rPr>
          <w:sz w:val="16"/>
        </w:rPr>
      </w:pPr>
      <w:r w:rsidRPr="00B7504E">
        <w:rPr>
          <w:rStyle w:val="StyleUnderline"/>
        </w:rPr>
        <w:t>Chambers builds intricate models that show how camera towers push migrants away from safer</w:t>
      </w:r>
      <w:r w:rsidRPr="00B7504E">
        <w:rPr>
          <w:sz w:val="16"/>
        </w:rPr>
        <w:t xml:space="preserve">, </w:t>
      </w:r>
      <w:r w:rsidRPr="00B7504E">
        <w:rPr>
          <w:rStyle w:val="StyleUnderline"/>
        </w:rPr>
        <w:t>more direct routes to circuitous paths through hard-to-monitor mountainous zones and deserts where scores die from thirst and exposure to extreme weather</w:t>
      </w:r>
      <w:r w:rsidRPr="00B7504E">
        <w:rPr>
          <w:sz w:val="16"/>
        </w:rPr>
        <w:t>.</w:t>
      </w:r>
    </w:p>
    <w:p w14:paraId="24F86491" w14:textId="77777777" w:rsidR="00943A83" w:rsidRPr="00B7504E" w:rsidRDefault="00943A83" w:rsidP="00943A83">
      <w:pPr>
        <w:contextualSpacing/>
        <w:rPr>
          <w:sz w:val="16"/>
        </w:rPr>
      </w:pPr>
      <w:r w:rsidRPr="00B7504E">
        <w:rPr>
          <w:rStyle w:val="StyleUnderline"/>
        </w:rPr>
        <w:t>He has calculated that the routes which migrants take to avoid detection often require more water than they can carry and more exertion than the traditional ones - with deadly results</w:t>
      </w:r>
      <w:r w:rsidRPr="00B7504E">
        <w:rPr>
          <w:sz w:val="16"/>
        </w:rPr>
        <w:t>.</w:t>
      </w:r>
    </w:p>
    <w:p w14:paraId="6836E777" w14:textId="77777777" w:rsidR="00943A83" w:rsidRPr="00B7504E" w:rsidRDefault="00943A83" w:rsidP="00943A83">
      <w:pPr>
        <w:contextualSpacing/>
        <w:rPr>
          <w:sz w:val="16"/>
        </w:rPr>
      </w:pPr>
      <w:r w:rsidRPr="00B7504E">
        <w:rPr>
          <w:sz w:val="16"/>
        </w:rPr>
        <w:t xml:space="preserve">Using data from the coroner's office, </w:t>
      </w:r>
      <w:r w:rsidRPr="00B7504E">
        <w:rPr>
          <w:rStyle w:val="StyleUnderline"/>
        </w:rPr>
        <w:t>Chambers has mapped how the locations of corpses found in the desert have changed in response to the surveillance push</w:t>
      </w:r>
      <w:r w:rsidRPr="00B7504E">
        <w:rPr>
          <w:sz w:val="16"/>
        </w:rPr>
        <w:t xml:space="preserve">, </w:t>
      </w:r>
      <w:r w:rsidRPr="00B7504E">
        <w:rPr>
          <w:rStyle w:val="StyleUnderline"/>
        </w:rPr>
        <w:t>with more bodies now being uncovered in remote areas outside the towers' range</w:t>
      </w:r>
      <w:r w:rsidRPr="00B7504E">
        <w:rPr>
          <w:sz w:val="16"/>
        </w:rPr>
        <w:t>.</w:t>
      </w:r>
    </w:p>
    <w:p w14:paraId="1D5AA370" w14:textId="77777777" w:rsidR="00943A83" w:rsidRPr="00B7504E" w:rsidRDefault="00943A83" w:rsidP="00943A83">
      <w:pPr>
        <w:contextualSpacing/>
        <w:rPr>
          <w:sz w:val="16"/>
        </w:rPr>
      </w:pPr>
      <w:r w:rsidRPr="00B7504E">
        <w:rPr>
          <w:sz w:val="16"/>
        </w:rPr>
        <w:t>"</w:t>
      </w:r>
      <w:r w:rsidRPr="00B7504E">
        <w:rPr>
          <w:rStyle w:val="StyleUnderline"/>
        </w:rPr>
        <w:t xml:space="preserve">There's simply </w:t>
      </w:r>
      <w:r w:rsidRPr="00B7504E">
        <w:rPr>
          <w:rStyle w:val="Emphasis"/>
        </w:rPr>
        <w:t>no humanitarian</w:t>
      </w:r>
      <w:r w:rsidRPr="00B7504E">
        <w:rPr>
          <w:rStyle w:val="StyleUnderline"/>
        </w:rPr>
        <w:t xml:space="preserve"> way to </w:t>
      </w:r>
      <w:r w:rsidRPr="00B7504E">
        <w:rPr>
          <w:rStyle w:val="Emphasis"/>
        </w:rPr>
        <w:t>surveil the border</w:t>
      </w:r>
      <w:r w:rsidRPr="00B7504E">
        <w:rPr>
          <w:sz w:val="16"/>
        </w:rPr>
        <w:t>," he said.</w:t>
      </w:r>
    </w:p>
    <w:p w14:paraId="393CC60C" w14:textId="77777777" w:rsidR="00943A83" w:rsidRPr="00B7504E" w:rsidRDefault="00943A83" w:rsidP="00943A83">
      <w:pPr>
        <w:contextualSpacing/>
        <w:rPr>
          <w:sz w:val="16"/>
        </w:rPr>
      </w:pPr>
      <w:r w:rsidRPr="00B7504E">
        <w:rPr>
          <w:sz w:val="16"/>
        </w:rPr>
        <w:t>'Humane' border policy</w:t>
      </w:r>
    </w:p>
    <w:p w14:paraId="6B868356" w14:textId="77777777" w:rsidR="00943A83" w:rsidRPr="00B7504E" w:rsidRDefault="00943A83" w:rsidP="00943A83">
      <w:pPr>
        <w:contextualSpacing/>
        <w:rPr>
          <w:sz w:val="16"/>
        </w:rPr>
      </w:pPr>
      <w:r w:rsidRPr="00B7504E">
        <w:rPr>
          <w:sz w:val="16"/>
        </w:rPr>
        <w:t>As the numbers of people fleeing war, poverty, and environmental disaster reach record highs worldwide, states are increasingly turning to digital technologies to monitor migrant flows and enforce border controls.</w:t>
      </w:r>
    </w:p>
    <w:p w14:paraId="2269774D" w14:textId="77777777" w:rsidR="00943A83" w:rsidRPr="00B7504E" w:rsidRDefault="00943A83" w:rsidP="00943A83">
      <w:pPr>
        <w:contextualSpacing/>
        <w:rPr>
          <w:sz w:val="16"/>
        </w:rPr>
      </w:pPr>
      <w:r w:rsidRPr="00B7504E">
        <w:rPr>
          <w:sz w:val="16"/>
        </w:rPr>
        <w:t>According to a Government Accountability Office report, $743 million was allocated for border surveillance tech from 2017-20 under former President Donald Trump.</w:t>
      </w:r>
    </w:p>
    <w:p w14:paraId="43127E98" w14:textId="77777777" w:rsidR="00943A83" w:rsidRPr="00B7504E" w:rsidRDefault="00943A83" w:rsidP="00943A83">
      <w:pPr>
        <w:contextualSpacing/>
        <w:rPr>
          <w:sz w:val="16"/>
        </w:rPr>
      </w:pPr>
      <w:r w:rsidRPr="00B7504E">
        <w:rPr>
          <w:sz w:val="16"/>
        </w:rPr>
        <w:t>While Trump planned to construct a physical border wall, President Joe Biden froze the project on his first day in office and pledged a more "humane" policy.</w:t>
      </w:r>
    </w:p>
    <w:p w14:paraId="378F5AD8" w14:textId="77777777" w:rsidR="00943A83" w:rsidRPr="00B7504E" w:rsidRDefault="00943A83" w:rsidP="00943A83">
      <w:pPr>
        <w:contextualSpacing/>
        <w:rPr>
          <w:sz w:val="16"/>
        </w:rPr>
      </w:pPr>
      <w:r w:rsidRPr="00B7504E">
        <w:rPr>
          <w:rStyle w:val="StyleUnderline"/>
        </w:rPr>
        <w:t>The Biden administration is voicing support for tech-enabled smart borders that use data analysis and AI to monitor and respond to events</w:t>
      </w:r>
      <w:r w:rsidRPr="00B7504E">
        <w:rPr>
          <w:sz w:val="16"/>
        </w:rPr>
        <w:t>, and is directing money into digital surveillance tools.</w:t>
      </w:r>
    </w:p>
    <w:p w14:paraId="119CF134" w14:textId="77777777" w:rsidR="00943A83" w:rsidRPr="00B7504E" w:rsidRDefault="00943A83" w:rsidP="00943A83">
      <w:pPr>
        <w:contextualSpacing/>
        <w:rPr>
          <w:sz w:val="16"/>
        </w:rPr>
      </w:pPr>
      <w:r w:rsidRPr="00B7504E">
        <w:rPr>
          <w:sz w:val="16"/>
        </w:rPr>
        <w:t>In July, Biden inked a deal with the Mexican government to funnel more than $1.5 billion into border infrastructure, with much of the funds going to smart technologies.</w:t>
      </w:r>
    </w:p>
    <w:p w14:paraId="4CDE1E79" w14:textId="77777777" w:rsidR="00943A83" w:rsidRPr="00B7504E" w:rsidRDefault="00943A83" w:rsidP="00943A83">
      <w:pPr>
        <w:contextualSpacing/>
        <w:rPr>
          <w:sz w:val="16"/>
        </w:rPr>
      </w:pPr>
      <w:r w:rsidRPr="00B7504E">
        <w:rPr>
          <w:sz w:val="16"/>
        </w:rPr>
        <w:t>Biden's 2022 budget proposal includes $1 billion for both "border infrastructure" and "investments in modern border security technology and assets."</w:t>
      </w:r>
    </w:p>
    <w:p w14:paraId="0043E5D9" w14:textId="77777777" w:rsidR="00943A83" w:rsidRPr="00B7504E" w:rsidRDefault="00943A83" w:rsidP="00943A83">
      <w:pPr>
        <w:contextualSpacing/>
        <w:rPr>
          <w:sz w:val="16"/>
        </w:rPr>
      </w:pPr>
      <w:r w:rsidRPr="00B7504E">
        <w:rPr>
          <w:sz w:val="16"/>
        </w:rPr>
        <w:t>At the border patrol's Tucson station operations room, agents pull in a staggering amount of intelligence.</w:t>
      </w:r>
    </w:p>
    <w:p w14:paraId="47D559CC" w14:textId="77777777" w:rsidR="00943A83" w:rsidRPr="00B7504E" w:rsidRDefault="00943A83" w:rsidP="00943A83">
      <w:pPr>
        <w:contextualSpacing/>
        <w:rPr>
          <w:sz w:val="16"/>
        </w:rPr>
      </w:pPr>
      <w:r w:rsidRPr="00B7504E">
        <w:rPr>
          <w:sz w:val="16"/>
        </w:rPr>
        <w:t xml:space="preserve">There are real-time feeds from hundreds of motion sensors placed on suspected migrant routes, short-range cameras hidden in trees, and images from high-powered camera towers. </w:t>
      </w:r>
      <w:r w:rsidRPr="00B7504E">
        <w:rPr>
          <w:rStyle w:val="StyleUnderline"/>
        </w:rPr>
        <w:t>Cameras even monitor the underground drainage system of the U.S. border town of Nogales for migrants scrambling through the tunnels</w:t>
      </w:r>
      <w:r w:rsidRPr="00B7504E">
        <w:rPr>
          <w:sz w:val="16"/>
        </w:rPr>
        <w:t>.</w:t>
      </w:r>
    </w:p>
    <w:p w14:paraId="5EE2C824" w14:textId="77777777" w:rsidR="00943A83" w:rsidRPr="00B7504E" w:rsidRDefault="00943A83" w:rsidP="00943A83">
      <w:pPr>
        <w:contextualSpacing/>
        <w:rPr>
          <w:sz w:val="16"/>
        </w:rPr>
      </w:pPr>
      <w:r w:rsidRPr="00B7504E">
        <w:rPr>
          <w:sz w:val="16"/>
        </w:rPr>
        <w:t>All of this data streaming into the operations room will soon be accessible on agents' smartphones in the field, through an app that is currently being piloted in Arizona.</w:t>
      </w:r>
    </w:p>
    <w:p w14:paraId="3D24FDEC" w14:textId="77777777" w:rsidR="00943A83" w:rsidRPr="00B7504E" w:rsidRDefault="00943A83" w:rsidP="00943A83">
      <w:pPr>
        <w:contextualSpacing/>
        <w:rPr>
          <w:sz w:val="16"/>
        </w:rPr>
      </w:pPr>
      <w:r w:rsidRPr="00B7504E">
        <w:rPr>
          <w:sz w:val="16"/>
        </w:rPr>
        <w:t>"This is the proving ground for all sorts of tech," said Jose Robert Ortiz, a border agent who was recently trained to fly a drone.</w:t>
      </w:r>
    </w:p>
    <w:p w14:paraId="4F2E0F57" w14:textId="77777777" w:rsidR="00943A83" w:rsidRPr="00B7504E" w:rsidRDefault="00943A83" w:rsidP="00943A83">
      <w:pPr>
        <w:contextualSpacing/>
        <w:rPr>
          <w:rStyle w:val="StyleUnderline"/>
        </w:rPr>
      </w:pPr>
      <w:r w:rsidRPr="00B7504E">
        <w:rPr>
          <w:sz w:val="16"/>
        </w:rPr>
        <w:t>'We help them'</w:t>
      </w:r>
    </w:p>
    <w:p w14:paraId="350F56D2" w14:textId="77777777" w:rsidR="00943A83" w:rsidRPr="00B7504E" w:rsidRDefault="00943A83" w:rsidP="00943A83">
      <w:pPr>
        <w:contextualSpacing/>
        <w:rPr>
          <w:sz w:val="16"/>
        </w:rPr>
      </w:pPr>
      <w:r w:rsidRPr="00B7504E">
        <w:rPr>
          <w:rStyle w:val="StyleUnderline"/>
        </w:rPr>
        <w:t xml:space="preserve">Border authorities say that </w:t>
      </w:r>
      <w:r w:rsidRPr="00B7504E">
        <w:rPr>
          <w:rStyle w:val="Emphasis"/>
        </w:rPr>
        <w:t>people smugglers</w:t>
      </w:r>
      <w:r w:rsidRPr="00B7504E">
        <w:rPr>
          <w:rStyle w:val="StyleUnderline"/>
        </w:rPr>
        <w:t xml:space="preserve"> are to blame for migrants' deaths</w:t>
      </w:r>
      <w:r w:rsidRPr="00B7504E">
        <w:rPr>
          <w:sz w:val="16"/>
        </w:rPr>
        <w:t xml:space="preserve">, </w:t>
      </w:r>
      <w:r w:rsidRPr="00B7504E">
        <w:rPr>
          <w:rStyle w:val="StyleUnderline"/>
        </w:rPr>
        <w:t xml:space="preserve">and </w:t>
      </w:r>
      <w:r w:rsidRPr="00B7504E">
        <w:rPr>
          <w:rStyle w:val="Emphasis"/>
        </w:rPr>
        <w:t>hi-tech surveillance</w:t>
      </w:r>
      <w:r w:rsidRPr="00B7504E">
        <w:rPr>
          <w:rStyle w:val="StyleUnderline"/>
        </w:rPr>
        <w:t xml:space="preserve"> is necessary to find</w:t>
      </w:r>
      <w:r w:rsidRPr="00B7504E">
        <w:rPr>
          <w:sz w:val="16"/>
        </w:rPr>
        <w:t xml:space="preserve"> - </w:t>
      </w:r>
      <w:r w:rsidRPr="00B7504E">
        <w:rPr>
          <w:rStyle w:val="StyleUnderline"/>
        </w:rPr>
        <w:t>and save</w:t>
      </w:r>
      <w:r w:rsidRPr="00B7504E">
        <w:rPr>
          <w:sz w:val="16"/>
        </w:rPr>
        <w:t xml:space="preserve"> - </w:t>
      </w:r>
      <w:r w:rsidRPr="00B7504E">
        <w:rPr>
          <w:rStyle w:val="StyleUnderline"/>
        </w:rPr>
        <w:t>people in an increasingly difficult job</w:t>
      </w:r>
      <w:r w:rsidRPr="00B7504E">
        <w:rPr>
          <w:sz w:val="16"/>
        </w:rPr>
        <w:t>.</w:t>
      </w:r>
    </w:p>
    <w:p w14:paraId="28828471" w14:textId="77777777" w:rsidR="00943A83" w:rsidRPr="00B7504E" w:rsidRDefault="00943A83" w:rsidP="00943A83">
      <w:pPr>
        <w:contextualSpacing/>
        <w:rPr>
          <w:sz w:val="16"/>
        </w:rPr>
      </w:pPr>
      <w:r w:rsidRPr="00B7504E">
        <w:rPr>
          <w:sz w:val="16"/>
        </w:rPr>
        <w:t>Arrests of undocumented migrants hit a record of over 2 million this year. Known deaths on the United States-Mexico border reached a high of 727 last year, according to data compiled by the U.N.'s International Organization for Migration.</w:t>
      </w:r>
    </w:p>
    <w:p w14:paraId="321FA7D6" w14:textId="77777777" w:rsidR="00943A83" w:rsidRPr="00B7504E" w:rsidRDefault="00943A83" w:rsidP="00943A83">
      <w:pPr>
        <w:contextualSpacing/>
        <w:rPr>
          <w:sz w:val="16"/>
        </w:rPr>
      </w:pPr>
      <w:r w:rsidRPr="00B7504E">
        <w:rPr>
          <w:sz w:val="16"/>
        </w:rPr>
        <w:t>"(People smugglers) take them up to the mountains and say, 'Go, this is your best chance'. They don't care about human life," said John Mennell, a spokesperson for Arizona's border patrol force.</w:t>
      </w:r>
    </w:p>
    <w:p w14:paraId="03768CD8" w14:textId="77777777" w:rsidR="00943A83" w:rsidRPr="00B7504E" w:rsidRDefault="00943A83" w:rsidP="00943A83">
      <w:pPr>
        <w:contextualSpacing/>
        <w:rPr>
          <w:sz w:val="16"/>
        </w:rPr>
      </w:pPr>
      <w:r w:rsidRPr="00B7504E">
        <w:rPr>
          <w:sz w:val="16"/>
        </w:rPr>
        <w:t>"When people get in trouble, we go help them - and the surveillance helps us know where they are," he said, noting that agents respond to over a dozen calls for help a day.</w:t>
      </w:r>
    </w:p>
    <w:p w14:paraId="7605F49C" w14:textId="77777777" w:rsidR="00943A83" w:rsidRPr="00B7504E" w:rsidRDefault="00943A83" w:rsidP="00943A83">
      <w:pPr>
        <w:contextualSpacing/>
        <w:rPr>
          <w:sz w:val="16"/>
        </w:rPr>
      </w:pPr>
      <w:r w:rsidRPr="00B7504E">
        <w:rPr>
          <w:sz w:val="16"/>
        </w:rPr>
        <w:t xml:space="preserve">Paige Corich-Kleim, a spokesperson with humanitarian group No Más Muertes, which means No More Deaths, said that </w:t>
      </w:r>
      <w:r w:rsidRPr="00B7504E">
        <w:rPr>
          <w:rStyle w:val="StyleUnderline"/>
        </w:rPr>
        <w:t xml:space="preserve">the involvement of </w:t>
      </w:r>
      <w:r w:rsidRPr="00B7504E">
        <w:rPr>
          <w:rStyle w:val="Emphasis"/>
        </w:rPr>
        <w:t>people smugglers</w:t>
      </w:r>
      <w:r w:rsidRPr="00B7504E">
        <w:rPr>
          <w:rStyle w:val="StyleUnderline"/>
        </w:rPr>
        <w:t xml:space="preserve"> was largely </w:t>
      </w:r>
      <w:r w:rsidRPr="00B7504E">
        <w:rPr>
          <w:rStyle w:val="Emphasis"/>
        </w:rPr>
        <w:t>reaction</w:t>
      </w:r>
      <w:r w:rsidRPr="00B7504E">
        <w:rPr>
          <w:rStyle w:val="StyleUnderline"/>
        </w:rPr>
        <w:t xml:space="preserve"> to </w:t>
      </w:r>
      <w:r w:rsidRPr="00B7504E">
        <w:rPr>
          <w:rStyle w:val="Emphasis"/>
        </w:rPr>
        <w:t>U.S. border policy</w:t>
      </w:r>
      <w:r w:rsidRPr="00B7504E">
        <w:rPr>
          <w:sz w:val="16"/>
        </w:rPr>
        <w:t>.</w:t>
      </w:r>
    </w:p>
    <w:p w14:paraId="5D860313" w14:textId="77777777" w:rsidR="00943A83" w:rsidRPr="00B7504E" w:rsidRDefault="00943A83" w:rsidP="00943A83">
      <w:pPr>
        <w:contextualSpacing/>
        <w:rPr>
          <w:sz w:val="16"/>
        </w:rPr>
      </w:pPr>
      <w:r w:rsidRPr="00B7504E">
        <w:rPr>
          <w:sz w:val="16"/>
        </w:rPr>
        <w:t>"</w:t>
      </w:r>
      <w:r w:rsidRPr="00B7504E">
        <w:rPr>
          <w:rStyle w:val="StyleUnderline"/>
        </w:rPr>
        <w:t xml:space="preserve">By </w:t>
      </w:r>
      <w:r w:rsidRPr="00B7504E">
        <w:rPr>
          <w:rStyle w:val="Emphasis"/>
        </w:rPr>
        <w:t>making it harder</w:t>
      </w:r>
      <w:r w:rsidRPr="00B7504E">
        <w:rPr>
          <w:rStyle w:val="StyleUnderline"/>
        </w:rPr>
        <w:t xml:space="preserve"> to cross</w:t>
      </w:r>
      <w:r w:rsidRPr="00B7504E">
        <w:rPr>
          <w:sz w:val="16"/>
        </w:rPr>
        <w:t xml:space="preserve">, </w:t>
      </w:r>
      <w:r w:rsidRPr="00B7504E">
        <w:rPr>
          <w:rStyle w:val="StyleUnderline"/>
        </w:rPr>
        <w:t>migrants had to turn to these groups for help</w:t>
      </w:r>
      <w:r w:rsidRPr="00B7504E">
        <w:rPr>
          <w:sz w:val="16"/>
        </w:rPr>
        <w:t xml:space="preserve"> - </w:t>
      </w:r>
      <w:r w:rsidRPr="00B7504E">
        <w:rPr>
          <w:rStyle w:val="StyleUnderline"/>
        </w:rPr>
        <w:t>it used to be a simple journey</w:t>
      </w:r>
      <w:r w:rsidRPr="00B7504E">
        <w:rPr>
          <w:sz w:val="16"/>
        </w:rPr>
        <w:t>," she said.</w:t>
      </w:r>
    </w:p>
    <w:p w14:paraId="7930DA39" w14:textId="77777777" w:rsidR="00943A83" w:rsidRPr="00B7504E" w:rsidRDefault="00943A83" w:rsidP="00943A83">
      <w:pPr>
        <w:contextualSpacing/>
        <w:rPr>
          <w:sz w:val="16"/>
        </w:rPr>
      </w:pPr>
      <w:r w:rsidRPr="00B7504E">
        <w:rPr>
          <w:sz w:val="16"/>
        </w:rPr>
        <w:t>Agents say it is hard to draw a direct connection between the surveillance tech and an uptick in arrests at the border, but the tools provide "situational awareness" in an environment where law enforcement is outnumbered by migrants seeking to cross.</w:t>
      </w:r>
    </w:p>
    <w:p w14:paraId="6230B33E" w14:textId="77777777" w:rsidR="00943A83" w:rsidRPr="00B7504E" w:rsidRDefault="00943A83" w:rsidP="00943A83">
      <w:pPr>
        <w:contextualSpacing/>
        <w:rPr>
          <w:sz w:val="16"/>
        </w:rPr>
      </w:pPr>
      <w:r w:rsidRPr="00B7504E">
        <w:rPr>
          <w:sz w:val="16"/>
        </w:rPr>
        <w:t>On one day in September, agents remotely redirected a camera to home in on a group of migrants crossing a mountain ridge after they tripped a motion sensor.</w:t>
      </w:r>
    </w:p>
    <w:p w14:paraId="01593927" w14:textId="77777777" w:rsidR="00943A83" w:rsidRPr="00B7504E" w:rsidRDefault="00943A83" w:rsidP="00943A83">
      <w:pPr>
        <w:contextualSpacing/>
        <w:rPr>
          <w:sz w:val="16"/>
        </w:rPr>
      </w:pPr>
      <w:r w:rsidRPr="00B7504E">
        <w:rPr>
          <w:sz w:val="16"/>
        </w:rPr>
        <w:t>The group was just outside the camera's range, about eight miles away, making the figures slightly blurry on the computer screen. But agents knew the path they were likely to take, and planned to intercept them when they descended the mountain.</w:t>
      </w:r>
    </w:p>
    <w:p w14:paraId="56F248A9" w14:textId="77777777" w:rsidR="00943A83" w:rsidRPr="00B7504E" w:rsidRDefault="00943A83" w:rsidP="00943A83">
      <w:pPr>
        <w:contextualSpacing/>
        <w:rPr>
          <w:sz w:val="16"/>
        </w:rPr>
      </w:pPr>
      <w:r w:rsidRPr="00B7504E">
        <w:rPr>
          <w:sz w:val="16"/>
        </w:rPr>
        <w:t>Agents estimate they have approximately three days to catch a migrant after they cross into a town on foot or get picked up by a vehicle before they melt into the broader population, what agents call the vanishing line.</w:t>
      </w:r>
    </w:p>
    <w:p w14:paraId="27DA5DC7" w14:textId="77777777" w:rsidR="00943A83" w:rsidRPr="00B7504E" w:rsidRDefault="00943A83" w:rsidP="00943A83">
      <w:pPr>
        <w:contextualSpacing/>
        <w:rPr>
          <w:sz w:val="16"/>
        </w:rPr>
      </w:pPr>
      <w:r w:rsidRPr="00B7504E">
        <w:rPr>
          <w:sz w:val="16"/>
        </w:rPr>
        <w:t>"The mission here is to detect, identify, and classify," said Steven Adkison, deputy chief of border patrol in the Tucson Sector. "Our aim is area dominance."</w:t>
      </w:r>
    </w:p>
    <w:p w14:paraId="7F4C6D30" w14:textId="77777777" w:rsidR="00943A83" w:rsidRPr="00B7504E" w:rsidRDefault="00943A83" w:rsidP="00943A83">
      <w:pPr>
        <w:contextualSpacing/>
        <w:rPr>
          <w:sz w:val="16"/>
        </w:rPr>
      </w:pPr>
      <w:r w:rsidRPr="00B7504E">
        <w:rPr>
          <w:sz w:val="16"/>
        </w:rPr>
        <w:t>'Weaponized the desert'</w:t>
      </w:r>
    </w:p>
    <w:p w14:paraId="3205B8BC" w14:textId="77777777" w:rsidR="00943A83" w:rsidRPr="00B7504E" w:rsidRDefault="00943A83" w:rsidP="00943A83">
      <w:pPr>
        <w:contextualSpacing/>
        <w:rPr>
          <w:sz w:val="16"/>
        </w:rPr>
      </w:pPr>
      <w:r w:rsidRPr="00B7504E">
        <w:rPr>
          <w:sz w:val="16"/>
        </w:rPr>
        <w:t xml:space="preserve">In 2021, </w:t>
      </w:r>
      <w:r w:rsidRPr="00B7504E">
        <w:rPr>
          <w:rStyle w:val="StyleUnderline"/>
        </w:rPr>
        <w:t>225 bodies were found near the Arizona border</w:t>
      </w:r>
      <w:r w:rsidRPr="00B7504E">
        <w:rPr>
          <w:sz w:val="16"/>
        </w:rPr>
        <w:t xml:space="preserve"> - </w:t>
      </w:r>
      <w:r w:rsidRPr="00B7504E">
        <w:rPr>
          <w:rStyle w:val="StyleUnderline"/>
        </w:rPr>
        <w:t>the highest number since humanitarian groups started keeping count in the 1990s</w:t>
      </w:r>
      <w:r w:rsidRPr="00B7504E">
        <w:rPr>
          <w:sz w:val="16"/>
        </w:rPr>
        <w:t xml:space="preserve">, </w:t>
      </w:r>
      <w:r w:rsidRPr="00B7504E">
        <w:rPr>
          <w:rStyle w:val="StyleUnderline"/>
        </w:rPr>
        <w:t>and likely a severe undercount</w:t>
      </w:r>
      <w:r w:rsidRPr="00B7504E">
        <w:rPr>
          <w:sz w:val="16"/>
        </w:rPr>
        <w:t>, as bodies often languish for years in the desert before they are found.</w:t>
      </w:r>
    </w:p>
    <w:p w14:paraId="208CC629" w14:textId="77777777" w:rsidR="00943A83" w:rsidRPr="00B7504E" w:rsidRDefault="00943A83" w:rsidP="00943A83">
      <w:pPr>
        <w:contextualSpacing/>
        <w:rPr>
          <w:sz w:val="16"/>
        </w:rPr>
      </w:pPr>
      <w:r w:rsidRPr="00B7504E">
        <w:rPr>
          <w:sz w:val="16"/>
        </w:rPr>
        <w:t>"</w:t>
      </w:r>
      <w:r w:rsidRPr="00B7504E">
        <w:rPr>
          <w:rStyle w:val="StyleUnderline"/>
        </w:rPr>
        <w:t>Border patrol weaponized the desert</w:t>
      </w:r>
      <w:r w:rsidRPr="00B7504E">
        <w:rPr>
          <w:sz w:val="16"/>
        </w:rPr>
        <w:t>," said Raymond Daukei, an immigrant rights activist and member of the Tohono O'odham Native American people, whose reservation spans the border.</w:t>
      </w:r>
    </w:p>
    <w:p w14:paraId="539ADFC5" w14:textId="77777777" w:rsidR="00943A83" w:rsidRPr="00B7504E" w:rsidRDefault="00943A83" w:rsidP="00943A83">
      <w:pPr>
        <w:contextualSpacing/>
        <w:rPr>
          <w:sz w:val="16"/>
        </w:rPr>
      </w:pPr>
      <w:r w:rsidRPr="00B7504E">
        <w:rPr>
          <w:sz w:val="16"/>
        </w:rPr>
        <w:t>When Daukei was growing up in the 1980s, migrants rarely crossed in the remote reaches of the reservation, but stepped up enforcement in urban areas is funneling more migrants on to the tribe's land, he said.</w:t>
      </w:r>
    </w:p>
    <w:p w14:paraId="77877057" w14:textId="77777777" w:rsidR="00943A83" w:rsidRPr="00B7504E" w:rsidRDefault="00943A83" w:rsidP="00943A83">
      <w:pPr>
        <w:contextualSpacing/>
        <w:rPr>
          <w:sz w:val="16"/>
        </w:rPr>
      </w:pPr>
      <w:r w:rsidRPr="00B7504E">
        <w:rPr>
          <w:sz w:val="16"/>
        </w:rPr>
        <w:t>Tohono O'odham leaders have grudgingly welcomed the new surveillance towers, saying they are necessary to help protect tribal members from the smuggling cartels that increasingly come on to their land.</w:t>
      </w:r>
    </w:p>
    <w:p w14:paraId="21EDA967" w14:textId="77777777" w:rsidR="00943A83" w:rsidRPr="00B7504E" w:rsidRDefault="00943A83" w:rsidP="00943A83">
      <w:pPr>
        <w:contextualSpacing/>
        <w:rPr>
          <w:sz w:val="16"/>
        </w:rPr>
      </w:pPr>
      <w:r w:rsidRPr="00B7504E">
        <w:rPr>
          <w:sz w:val="16"/>
        </w:rPr>
        <w:t>"There are now people walking around with guns, homes have been broken into ... we are desperate for security," said Kendall Jose, vice chairperson of the reservation's Chukut Kuk District, where surveillance towers were recently erected.</w:t>
      </w:r>
    </w:p>
    <w:p w14:paraId="35888832" w14:textId="77777777" w:rsidR="00943A83" w:rsidRPr="00B7504E" w:rsidRDefault="00943A83" w:rsidP="00943A83">
      <w:pPr>
        <w:contextualSpacing/>
        <w:rPr>
          <w:sz w:val="16"/>
        </w:rPr>
      </w:pPr>
      <w:r w:rsidRPr="00B7504E">
        <w:rPr>
          <w:rStyle w:val="StyleUnderline"/>
        </w:rPr>
        <w:t>The aid groups that have sprung to provide migrants with food</w:t>
      </w:r>
      <w:r w:rsidRPr="00B7504E">
        <w:rPr>
          <w:sz w:val="16"/>
        </w:rPr>
        <w:t xml:space="preserve">, </w:t>
      </w:r>
      <w:r w:rsidRPr="00B7504E">
        <w:rPr>
          <w:rStyle w:val="StyleUnderline"/>
        </w:rPr>
        <w:t>water and medical help doubt that the more surveillance technology will result in a safer border region</w:t>
      </w:r>
      <w:r w:rsidRPr="00B7504E">
        <w:rPr>
          <w:sz w:val="16"/>
        </w:rPr>
        <w:t>.</w:t>
      </w:r>
    </w:p>
    <w:p w14:paraId="51DDAD58" w14:textId="77777777" w:rsidR="00943A83" w:rsidRPr="00B7504E" w:rsidRDefault="00943A83" w:rsidP="00943A83">
      <w:pPr>
        <w:contextualSpacing/>
        <w:rPr>
          <w:sz w:val="16"/>
        </w:rPr>
      </w:pPr>
      <w:r w:rsidRPr="00B7504E">
        <w:rPr>
          <w:sz w:val="16"/>
        </w:rPr>
        <w:t>"</w:t>
      </w:r>
      <w:r w:rsidRPr="00B7504E">
        <w:rPr>
          <w:rStyle w:val="StyleUnderline"/>
        </w:rPr>
        <w:t xml:space="preserve">There's this idea that building a wall is violent and xenophobic but </w:t>
      </w:r>
      <w:r w:rsidRPr="00B7504E">
        <w:rPr>
          <w:rStyle w:val="Emphasis"/>
        </w:rPr>
        <w:t>smart tech</w:t>
      </w:r>
      <w:r w:rsidRPr="00B7504E">
        <w:rPr>
          <w:rStyle w:val="StyleUnderline"/>
        </w:rPr>
        <w:t xml:space="preserve"> is not</w:t>
      </w:r>
      <w:r w:rsidRPr="00B7504E">
        <w:rPr>
          <w:sz w:val="16"/>
        </w:rPr>
        <w:t xml:space="preserve">," said Corich-Kleim of No Más Muertes. "But really, </w:t>
      </w:r>
      <w:r w:rsidRPr="00B7504E">
        <w:rPr>
          <w:rStyle w:val="StyleUnderline"/>
        </w:rPr>
        <w:t xml:space="preserve">it has the </w:t>
      </w:r>
      <w:r w:rsidRPr="00B7504E">
        <w:rPr>
          <w:rStyle w:val="Emphasis"/>
        </w:rPr>
        <w:t>same effect</w:t>
      </w:r>
      <w:r w:rsidRPr="00B7504E">
        <w:rPr>
          <w:sz w:val="16"/>
        </w:rPr>
        <w:t>."</w:t>
      </w:r>
    </w:p>
    <w:p w14:paraId="404FF83D" w14:textId="77777777" w:rsidR="00943A83" w:rsidRPr="008839F6" w:rsidRDefault="00943A83" w:rsidP="00943A83">
      <w:pPr>
        <w:pStyle w:val="Heading4"/>
        <w:contextualSpacing/>
      </w:pPr>
      <w:r w:rsidRPr="008839F6">
        <w:t>Th</w:t>
      </w:r>
      <w:r>
        <w:t xml:space="preserve">ese </w:t>
      </w:r>
      <w:r w:rsidRPr="008839F6">
        <w:rPr>
          <w:u w:val="single"/>
        </w:rPr>
        <w:t>injustices</w:t>
      </w:r>
      <w:r>
        <w:t xml:space="preserve"> are on </w:t>
      </w:r>
      <w:r w:rsidRPr="008839F6">
        <w:rPr>
          <w:u w:val="single"/>
        </w:rPr>
        <w:t>racial lines</w:t>
      </w:r>
      <w:r w:rsidRPr="008839F6">
        <w:t xml:space="preserve">. </w:t>
      </w:r>
    </w:p>
    <w:p w14:paraId="56F30BE2" w14:textId="77777777" w:rsidR="00943A83" w:rsidRPr="0001644D" w:rsidRDefault="00943A83" w:rsidP="00943A83">
      <w:pPr>
        <w:contextualSpacing/>
      </w:pPr>
      <w:r>
        <w:t xml:space="preserve">Priya </w:t>
      </w:r>
      <w:r w:rsidRPr="0001644D">
        <w:rPr>
          <w:rStyle w:val="Style13ptBold"/>
        </w:rPr>
        <w:t>Morley 24</w:t>
      </w:r>
      <w:r>
        <w:t xml:space="preserve">, Director of the International Human Rights Clinic at UCLA School of Law and the Racial Justice Policy Counsel at the Promise Institute for Human Rights, "AI at the Border: Racialized Impacts and Implications", Just Security, 6-28-2024, </w:t>
      </w:r>
      <w:hyperlink r:id="rId10" w:history="1">
        <w:r w:rsidRPr="0075221A">
          <w:rPr>
            <w:rStyle w:val="Hyperlink"/>
          </w:rPr>
          <w:t>https://www.justsecurity.org/97172/ai-at-the-border/</w:t>
        </w:r>
      </w:hyperlink>
      <w:r>
        <w:t xml:space="preserve"> - SDP</w:t>
      </w:r>
    </w:p>
    <w:p w14:paraId="451BC121" w14:textId="77777777" w:rsidR="00943A83" w:rsidRPr="0058507D" w:rsidRDefault="00943A83" w:rsidP="00943A83">
      <w:pPr>
        <w:contextualSpacing/>
        <w:rPr>
          <w:sz w:val="16"/>
        </w:rPr>
      </w:pPr>
      <w:r w:rsidRPr="0058507D">
        <w:rPr>
          <w:sz w:val="16"/>
        </w:rPr>
        <w:t xml:space="preserve">There is growing acknowledgment of the risks that AI technologies — those that can “differentiate, rank, and categorize” data, behaving intelligently to think, predict, and act with some degree of autonomy — pose, especially for already marginalized people. </w:t>
      </w:r>
      <w:r w:rsidRPr="0058507D">
        <w:rPr>
          <w:rStyle w:val="StyleUnderline"/>
        </w:rPr>
        <w:t xml:space="preserve">Yet the proliferation of </w:t>
      </w:r>
      <w:r w:rsidRPr="0058507D">
        <w:rPr>
          <w:rStyle w:val="Emphasis"/>
        </w:rPr>
        <w:t>AI technology</w:t>
      </w:r>
      <w:r w:rsidRPr="0058507D">
        <w:rPr>
          <w:rStyle w:val="StyleUnderline"/>
        </w:rPr>
        <w:t xml:space="preserve"> continues largely unchecked</w:t>
      </w:r>
      <w:r w:rsidRPr="0058507D">
        <w:rPr>
          <w:sz w:val="16"/>
        </w:rPr>
        <w:t xml:space="preserve">, </w:t>
      </w:r>
      <w:r w:rsidRPr="0058507D">
        <w:rPr>
          <w:rStyle w:val="StyleUnderline"/>
        </w:rPr>
        <w:t xml:space="preserve">including in the context of </w:t>
      </w:r>
      <w:r w:rsidRPr="0058507D">
        <w:rPr>
          <w:rStyle w:val="Emphasis"/>
        </w:rPr>
        <w:t>border</w:t>
      </w:r>
      <w:r w:rsidRPr="0058507D">
        <w:rPr>
          <w:rStyle w:val="StyleUnderline"/>
        </w:rPr>
        <w:t xml:space="preserve"> and immigration </w:t>
      </w:r>
      <w:r w:rsidRPr="0058507D">
        <w:rPr>
          <w:rStyle w:val="Emphasis"/>
        </w:rPr>
        <w:t>enforcement</w:t>
      </w:r>
      <w:r w:rsidRPr="0058507D">
        <w:rPr>
          <w:sz w:val="16"/>
        </w:rPr>
        <w:t xml:space="preserve">. </w:t>
      </w:r>
      <w:r w:rsidRPr="0058507D">
        <w:rPr>
          <w:rStyle w:val="StyleUnderline"/>
        </w:rPr>
        <w:t xml:space="preserve">This undermines migrants’ </w:t>
      </w:r>
      <w:r w:rsidRPr="0058507D">
        <w:rPr>
          <w:rStyle w:val="Emphasis"/>
        </w:rPr>
        <w:t>human rights</w:t>
      </w:r>
      <w:r w:rsidRPr="0058507D">
        <w:rPr>
          <w:rStyle w:val="StyleUnderline"/>
        </w:rPr>
        <w:t xml:space="preserve"> including</w:t>
      </w:r>
      <w:r w:rsidRPr="0058507D">
        <w:rPr>
          <w:sz w:val="16"/>
        </w:rPr>
        <w:t xml:space="preserve">, as described by the former UN Special Rapporteur on Racism, through its “xenophobic and racially discriminatory impacts…on migrants, stateless persons, refugees and other non-citizens.” </w:t>
      </w:r>
    </w:p>
    <w:p w14:paraId="54CCFBA2" w14:textId="77777777" w:rsidR="00943A83" w:rsidRPr="0058507D" w:rsidRDefault="00943A83" w:rsidP="00943A83">
      <w:pPr>
        <w:contextualSpacing/>
        <w:rPr>
          <w:sz w:val="16"/>
        </w:rPr>
      </w:pPr>
      <w:r w:rsidRPr="0058507D">
        <w:rPr>
          <w:rStyle w:val="StyleUnderline"/>
        </w:rPr>
        <w:t xml:space="preserve">In a recent landmark thematic hearing on human mobility and </w:t>
      </w:r>
      <w:r w:rsidRPr="0058507D">
        <w:rPr>
          <w:rStyle w:val="Emphasis"/>
        </w:rPr>
        <w:t>structural racism</w:t>
      </w:r>
      <w:r w:rsidRPr="0058507D">
        <w:rPr>
          <w:rStyle w:val="StyleUnderline"/>
        </w:rPr>
        <w:t xml:space="preserve"> at the Inter-American Commission on Human Rights</w:t>
      </w:r>
      <w:r w:rsidRPr="0058507D">
        <w:rPr>
          <w:sz w:val="16"/>
        </w:rPr>
        <w:t xml:space="preserve"> (IACHR), </w:t>
      </w:r>
      <w:r w:rsidRPr="0058507D">
        <w:rPr>
          <w:rStyle w:val="StyleUnderline"/>
        </w:rPr>
        <w:t xml:space="preserve">civil society organizations </w:t>
      </w:r>
      <w:r w:rsidRPr="0058507D">
        <w:rPr>
          <w:sz w:val="16"/>
        </w:rPr>
        <w:t xml:space="preserve">— including my own, the Promise Institute for Human Rights at UCLA School of Law, jointly with the Black Alliance for Just Immigration (BAJI) — </w:t>
      </w:r>
      <w:r w:rsidRPr="0058507D">
        <w:rPr>
          <w:rStyle w:val="StyleUnderline"/>
        </w:rPr>
        <w:t xml:space="preserve">made submissions arguing that the use of </w:t>
      </w:r>
      <w:r w:rsidRPr="0058507D">
        <w:rPr>
          <w:rStyle w:val="Emphasis"/>
        </w:rPr>
        <w:t>border technologies</w:t>
      </w:r>
      <w:r w:rsidRPr="0058507D">
        <w:rPr>
          <w:rStyle w:val="StyleUnderline"/>
        </w:rPr>
        <w:t xml:space="preserve"> by the United States in immigration enforcement </w:t>
      </w:r>
      <w:r w:rsidRPr="0058507D">
        <w:rPr>
          <w:rStyle w:val="Emphasis"/>
        </w:rPr>
        <w:t>exacerbate</w:t>
      </w:r>
      <w:r w:rsidRPr="0058507D">
        <w:rPr>
          <w:sz w:val="16"/>
        </w:rPr>
        <w:t xml:space="preserve">s the </w:t>
      </w:r>
      <w:r w:rsidRPr="0058507D">
        <w:rPr>
          <w:rStyle w:val="Emphasis"/>
        </w:rPr>
        <w:t>racial discrimination</w:t>
      </w:r>
      <w:r w:rsidRPr="0058507D">
        <w:rPr>
          <w:sz w:val="16"/>
        </w:rPr>
        <w:t xml:space="preserve"> and abuse that Black migrants already face in their migration journeys, including through deterrence and border externalization policies. As we argued before the Commission, it is essential that a racial justice lens shape the development of U.S. laws, policies, and practices related to border technology, to avoid intensifying the racial discrimination already at the heart of the U.S. immigration system and its harmful impacts on Black migrants.</w:t>
      </w:r>
    </w:p>
    <w:p w14:paraId="56DE5E3A" w14:textId="77777777" w:rsidR="00943A83" w:rsidRPr="0058507D" w:rsidRDefault="00943A83" w:rsidP="00943A83">
      <w:pPr>
        <w:contextualSpacing/>
        <w:rPr>
          <w:sz w:val="16"/>
        </w:rPr>
      </w:pPr>
      <w:r w:rsidRPr="0058507D">
        <w:rPr>
          <w:sz w:val="16"/>
        </w:rPr>
        <w:t>Racism in U.S. Immigration Laws, Policies, Practices, and Enforcement</w:t>
      </w:r>
    </w:p>
    <w:p w14:paraId="2BD1B1E3" w14:textId="77777777" w:rsidR="00943A83" w:rsidRPr="0058507D" w:rsidRDefault="00943A83" w:rsidP="00943A83">
      <w:pPr>
        <w:contextualSpacing/>
        <w:rPr>
          <w:sz w:val="16"/>
        </w:rPr>
      </w:pPr>
      <w:r w:rsidRPr="0058507D">
        <w:rPr>
          <w:rStyle w:val="Emphasis"/>
        </w:rPr>
        <w:t>Structural racism</w:t>
      </w:r>
      <w:r w:rsidRPr="0058507D">
        <w:rPr>
          <w:rStyle w:val="StyleUnderline"/>
        </w:rPr>
        <w:t xml:space="preserve"> shapes migrants’ journeys and experiences of immigration enforcement in the Americas</w:t>
      </w:r>
      <w:r w:rsidRPr="0058507D">
        <w:rPr>
          <w:sz w:val="16"/>
        </w:rPr>
        <w:t xml:space="preserve">, </w:t>
      </w:r>
      <w:r w:rsidRPr="0058507D">
        <w:rPr>
          <w:rStyle w:val="StyleUnderline"/>
        </w:rPr>
        <w:t>with particularly harmful impacts on Black migrants</w:t>
      </w:r>
      <w:r w:rsidRPr="0058507D">
        <w:rPr>
          <w:sz w:val="16"/>
        </w:rPr>
        <w:t xml:space="preserve">. As Black African migration (as well as Haitian migration) to/through South America has increased in recent years, successive states have enacted policies that impede their movement and ability to reach and seek asylum in the United States. </w:t>
      </w:r>
      <w:r w:rsidRPr="0058507D">
        <w:rPr>
          <w:rStyle w:val="StyleUnderline"/>
        </w:rPr>
        <w:t>The United States has adopted various border externalization policies that prevent migrants from crossing the U.S.-Mexico border</w:t>
      </w:r>
      <w:r w:rsidRPr="0058507D">
        <w:rPr>
          <w:sz w:val="16"/>
        </w:rPr>
        <w:t xml:space="preserve">, </w:t>
      </w:r>
      <w:r w:rsidRPr="0058507D">
        <w:rPr>
          <w:rStyle w:val="StyleUnderline"/>
        </w:rPr>
        <w:t>such as</w:t>
      </w:r>
      <w:r w:rsidRPr="0058507D">
        <w:rPr>
          <w:sz w:val="16"/>
        </w:rPr>
        <w:t xml:space="preserve"> “</w:t>
      </w:r>
      <w:r w:rsidRPr="0058507D">
        <w:rPr>
          <w:rStyle w:val="Emphasis"/>
        </w:rPr>
        <w:t>Remain in Mexico</w:t>
      </w:r>
      <w:r w:rsidRPr="0058507D">
        <w:rPr>
          <w:sz w:val="16"/>
        </w:rPr>
        <w:t xml:space="preserve">” </w:t>
      </w:r>
      <w:r w:rsidRPr="0058507D">
        <w:rPr>
          <w:rStyle w:val="StyleUnderline"/>
        </w:rPr>
        <w:t xml:space="preserve">and </w:t>
      </w:r>
      <w:r w:rsidRPr="0058507D">
        <w:rPr>
          <w:rStyle w:val="Emphasis"/>
        </w:rPr>
        <w:t>Title 42</w:t>
      </w:r>
      <w:r w:rsidRPr="0058507D">
        <w:rPr>
          <w:sz w:val="16"/>
        </w:rPr>
        <w:t xml:space="preserve">, </w:t>
      </w:r>
      <w:r w:rsidRPr="0058507D">
        <w:rPr>
          <w:rStyle w:val="StyleUnderline"/>
        </w:rPr>
        <w:t>which have been found to violate the international right to asylum and the principle of non-refoulement found in the 1951 Refugee Convention</w:t>
      </w:r>
      <w:r w:rsidRPr="0058507D">
        <w:rPr>
          <w:sz w:val="16"/>
        </w:rPr>
        <w:t xml:space="preserve">; more recently, </w:t>
      </w:r>
      <w:r w:rsidRPr="0058507D">
        <w:rPr>
          <w:rStyle w:val="StyleUnderline"/>
        </w:rPr>
        <w:t>the Biden administration enacted another</w:t>
      </w:r>
      <w:r w:rsidRPr="0058507D">
        <w:rPr>
          <w:sz w:val="16"/>
        </w:rPr>
        <w:t xml:space="preserve"> “</w:t>
      </w:r>
      <w:r w:rsidRPr="0058507D">
        <w:rPr>
          <w:rStyle w:val="Emphasis"/>
        </w:rPr>
        <w:t>asylum ban</w:t>
      </w:r>
      <w:r w:rsidRPr="0058507D">
        <w:rPr>
          <w:sz w:val="16"/>
        </w:rPr>
        <w:t xml:space="preserve">” </w:t>
      </w:r>
      <w:r w:rsidRPr="0058507D">
        <w:rPr>
          <w:rStyle w:val="StyleUnderline"/>
        </w:rPr>
        <w:t>that restricts access to the asylum process</w:t>
      </w:r>
      <w:r w:rsidRPr="0058507D">
        <w:rPr>
          <w:sz w:val="16"/>
        </w:rPr>
        <w:t xml:space="preserve">. </w:t>
      </w:r>
      <w:r w:rsidRPr="0058507D">
        <w:rPr>
          <w:rStyle w:val="StyleUnderline"/>
        </w:rPr>
        <w:t>Black migrants are often disproportionately affected by these policies</w:t>
      </w:r>
      <w:r w:rsidRPr="0058507D">
        <w:rPr>
          <w:sz w:val="16"/>
        </w:rPr>
        <w:t>. For example, in May 2022, Haitians were just 6% of the migrant population crossing the U.S.-Mexico border but represented 60% of those ordered on expulsion flights under Title 42; conversely, predominantly white Ukrainian refugees were largely given exception from Title 42 measures.</w:t>
      </w:r>
    </w:p>
    <w:p w14:paraId="26A20AA3" w14:textId="77777777" w:rsidR="00943A83" w:rsidRDefault="00943A83" w:rsidP="00943A83">
      <w:pPr>
        <w:contextualSpacing/>
        <w:rPr>
          <w:sz w:val="16"/>
        </w:rPr>
      </w:pPr>
      <w:r w:rsidRPr="0058507D">
        <w:rPr>
          <w:sz w:val="16"/>
        </w:rPr>
        <w:t xml:space="preserve">Starting in 2019, </w:t>
      </w:r>
      <w:r w:rsidRPr="0058507D">
        <w:rPr>
          <w:rStyle w:val="StyleUnderline"/>
        </w:rPr>
        <w:t>the U.S. and Mexican governments took coordinated steps that effectively externalized U.S. immigration enforcement into southern Mexico</w:t>
      </w:r>
      <w:r w:rsidRPr="0058507D">
        <w:rPr>
          <w:sz w:val="16"/>
        </w:rPr>
        <w:t>.</w:t>
      </w:r>
      <w:r w:rsidRPr="0058507D">
        <w:rPr>
          <w:rStyle w:val="StyleUnderline"/>
        </w:rPr>
        <w:t xml:space="preserve"> Mexican immigration officials in the southern Mexican state of Chiapas stopped issuing the</w:t>
      </w:r>
      <w:r w:rsidRPr="0058507D">
        <w:rPr>
          <w:sz w:val="16"/>
        </w:rPr>
        <w:t xml:space="preserve"> “</w:t>
      </w:r>
      <w:r w:rsidRPr="0058507D">
        <w:rPr>
          <w:rStyle w:val="StyleUnderline"/>
        </w:rPr>
        <w:t>exit permits</w:t>
      </w:r>
      <w:r w:rsidRPr="0058507D">
        <w:rPr>
          <w:sz w:val="16"/>
        </w:rPr>
        <w:t>” t</w:t>
      </w:r>
      <w:r w:rsidRPr="0058507D">
        <w:rPr>
          <w:rStyle w:val="StyleUnderline"/>
        </w:rPr>
        <w:t>hat had allowed them to transit north and leave Mexico through the U.S.-Mexico border</w:t>
      </w:r>
      <w:r w:rsidRPr="0058507D">
        <w:rPr>
          <w:sz w:val="16"/>
        </w:rPr>
        <w:t xml:space="preserve">. </w:t>
      </w:r>
      <w:r w:rsidRPr="0058507D">
        <w:rPr>
          <w:rStyle w:val="StyleUnderline"/>
        </w:rPr>
        <w:t>Mexico also deployed its militarized National Guard to Southern Mexico for immigration enforcement</w:t>
      </w:r>
      <w:r w:rsidRPr="0058507D">
        <w:rPr>
          <w:sz w:val="16"/>
        </w:rPr>
        <w:t xml:space="preserve">, </w:t>
      </w:r>
      <w:r w:rsidRPr="0058507D">
        <w:rPr>
          <w:rStyle w:val="StyleUnderline"/>
        </w:rPr>
        <w:t>which led to an increase in apprehending and detaining migrants without documentation</w:t>
      </w:r>
      <w:r w:rsidRPr="0058507D">
        <w:rPr>
          <w:sz w:val="16"/>
        </w:rPr>
        <w:t xml:space="preserve">. This resulted in thousands of African, Haitian, and other migrants being stranded in Tapachula, Chiapas, near the Mexico-Guatemala border. </w:t>
      </w:r>
      <w:r w:rsidRPr="0058507D">
        <w:rPr>
          <w:rStyle w:val="Emphasis"/>
        </w:rPr>
        <w:t>Black migrants</w:t>
      </w:r>
      <w:r w:rsidRPr="0058507D">
        <w:rPr>
          <w:sz w:val="16"/>
        </w:rPr>
        <w:t xml:space="preserve"> are, due to their skin color and language, </w:t>
      </w:r>
      <w:r w:rsidRPr="0058507D">
        <w:rPr>
          <w:rStyle w:val="StyleUnderline"/>
        </w:rPr>
        <w:t xml:space="preserve">particularly </w:t>
      </w:r>
      <w:r w:rsidRPr="0058507D">
        <w:rPr>
          <w:rStyle w:val="Emphasis"/>
        </w:rPr>
        <w:t>visible</w:t>
      </w:r>
      <w:r w:rsidRPr="0058507D">
        <w:rPr>
          <w:rStyle w:val="StyleUnderline"/>
        </w:rPr>
        <w:t xml:space="preserve"> and </w:t>
      </w:r>
      <w:r w:rsidRPr="0058507D">
        <w:rPr>
          <w:rStyle w:val="Emphasis"/>
        </w:rPr>
        <w:t>targeted</w:t>
      </w:r>
      <w:r w:rsidRPr="0058507D">
        <w:rPr>
          <w:rStyle w:val="StyleUnderline"/>
        </w:rPr>
        <w:t xml:space="preserve"> by the National Guard and other immigration enforcement</w:t>
      </w:r>
      <w:r w:rsidRPr="0058507D">
        <w:rPr>
          <w:sz w:val="16"/>
        </w:rPr>
        <w:t>. While stuck in Mexico – as elsewhere on their journey – Black migrants face racial discrimination, violence, and other rights violations. This includes overt acts of racism and hostility by Mexican immigration officials, challenges navigating the Mexican immigration system due to bias, national origin, and language differences, and barriers in employment, housing, and education.</w:t>
      </w:r>
    </w:p>
    <w:p w14:paraId="317ED965" w14:textId="77777777" w:rsidR="00943A83" w:rsidRDefault="00943A83" w:rsidP="00943A83">
      <w:pPr>
        <w:pStyle w:val="Heading4"/>
        <w:contextualSpacing/>
      </w:pPr>
      <w:r>
        <w:t xml:space="preserve">And, an </w:t>
      </w:r>
      <w:r w:rsidRPr="00FC049D">
        <w:rPr>
          <w:u w:val="single"/>
        </w:rPr>
        <w:t>expansion</w:t>
      </w:r>
      <w:r>
        <w:t xml:space="preserve"> of </w:t>
      </w:r>
      <w:r w:rsidRPr="00FC049D">
        <w:rPr>
          <w:u w:val="single"/>
        </w:rPr>
        <w:t>surveillance infrastructure</w:t>
      </w:r>
      <w:r>
        <w:t xml:space="preserve"> stokes </w:t>
      </w:r>
      <w:r w:rsidRPr="00122C53">
        <w:rPr>
          <w:u w:val="single"/>
        </w:rPr>
        <w:t>white ethnonationalism</w:t>
      </w:r>
      <w:r>
        <w:t xml:space="preserve">--- that reinvigorates </w:t>
      </w:r>
      <w:r w:rsidRPr="00122C53">
        <w:rPr>
          <w:u w:val="single"/>
        </w:rPr>
        <w:t>racial tropes</w:t>
      </w:r>
      <w:r>
        <w:t xml:space="preserve"> of immigrants as burdens and promotes </w:t>
      </w:r>
      <w:r w:rsidRPr="00122C53">
        <w:rPr>
          <w:u w:val="single"/>
        </w:rPr>
        <w:t>forcibly sterilizing</w:t>
      </w:r>
      <w:r>
        <w:t xml:space="preserve"> migrants.  </w:t>
      </w:r>
    </w:p>
    <w:p w14:paraId="6A66CAC9" w14:textId="77777777" w:rsidR="00943A83" w:rsidRPr="003A7E63" w:rsidRDefault="00943A83" w:rsidP="00943A83">
      <w:pPr>
        <w:contextualSpacing/>
      </w:pPr>
      <w:r>
        <w:t xml:space="preserve">Julieta </w:t>
      </w:r>
      <w:r w:rsidRPr="003A7E63">
        <w:rPr>
          <w:rStyle w:val="Style13ptBold"/>
        </w:rPr>
        <w:t>Chaparro-Buitrago 24</w:t>
      </w:r>
      <w:r>
        <w:t>, Wellcome Trust Early Career Fellow, Department of Sociology, Affiliated Researcher, Reproductive Sociology Research Group, Department of Sociology, University of Cambridge, “Sterilizing body</w:t>
      </w:r>
      <w:r>
        <w:rPr>
          <w:rFonts w:ascii="Cambria Math" w:hAnsi="Cambria Math" w:cs="Cambria Math"/>
        </w:rPr>
        <w:t>‐</w:t>
      </w:r>
      <w:r>
        <w:t xml:space="preserve">territories: Understanding contemporary cases of forced sterilization in the United States and China”, 2-23-2024, AnthroSource, </w:t>
      </w:r>
      <w:hyperlink r:id="rId11" w:history="1">
        <w:r w:rsidRPr="0075221A">
          <w:rPr>
            <w:rStyle w:val="Hyperlink"/>
          </w:rPr>
          <w:t>https://anthrosource.onlinelibrary.wiley.com/doi/full/10.1002/fea2.12135</w:t>
        </w:r>
      </w:hyperlink>
      <w:r>
        <w:t xml:space="preserve"> - SDP</w:t>
      </w:r>
    </w:p>
    <w:p w14:paraId="047E6BB9" w14:textId="77777777" w:rsidR="00943A83" w:rsidRPr="00122C53" w:rsidRDefault="00943A83" w:rsidP="00943A83">
      <w:pPr>
        <w:contextualSpacing/>
        <w:rPr>
          <w:sz w:val="16"/>
        </w:rPr>
      </w:pPr>
      <w:r w:rsidRPr="00122C53">
        <w:rPr>
          <w:sz w:val="16"/>
        </w:rPr>
        <w:t xml:space="preserve">In a parallel fashion, </w:t>
      </w:r>
      <w:r w:rsidRPr="00FC049D">
        <w:rPr>
          <w:rStyle w:val="StyleUnderline"/>
        </w:rPr>
        <w:t xml:space="preserve">the United States saw the development of its </w:t>
      </w:r>
      <w:r w:rsidRPr="00FC049D">
        <w:rPr>
          <w:rStyle w:val="Emphasis"/>
        </w:rPr>
        <w:t>immigration</w:t>
      </w:r>
      <w:r w:rsidRPr="00FC049D">
        <w:rPr>
          <w:rStyle w:val="StyleUnderline"/>
        </w:rPr>
        <w:t xml:space="preserve"> detention </w:t>
      </w:r>
      <w:r w:rsidRPr="00FC049D">
        <w:rPr>
          <w:rStyle w:val="Emphasis"/>
        </w:rPr>
        <w:t>infrastructure</w:t>
      </w:r>
      <w:r w:rsidRPr="00FC049D">
        <w:rPr>
          <w:rStyle w:val="StyleUnderline"/>
        </w:rPr>
        <w:t xml:space="preserve"> coincide with the implementation of aggressive birth control measures targeting immigrant and women of color</w:t>
      </w:r>
      <w:r w:rsidRPr="00122C53">
        <w:rPr>
          <w:sz w:val="16"/>
        </w:rPr>
        <w:t xml:space="preserve">. </w:t>
      </w:r>
      <w:r w:rsidRPr="00FC049D">
        <w:rPr>
          <w:rStyle w:val="StyleUnderline"/>
        </w:rPr>
        <w:t>The current wave of sterilization violence is the latest manifestation of anti-immigrant sentiment</w:t>
      </w:r>
      <w:r w:rsidRPr="00122C53">
        <w:rPr>
          <w:sz w:val="16"/>
        </w:rPr>
        <w:t xml:space="preserve">, </w:t>
      </w:r>
      <w:r w:rsidRPr="00FC049D">
        <w:rPr>
          <w:rStyle w:val="StyleUnderline"/>
        </w:rPr>
        <w:t xml:space="preserve">leading to the coercive management of reproductive rights and the </w:t>
      </w:r>
      <w:r w:rsidRPr="00FC049D">
        <w:rPr>
          <w:rStyle w:val="Emphasis"/>
        </w:rPr>
        <w:t>expansion</w:t>
      </w:r>
      <w:r w:rsidRPr="00FC049D">
        <w:rPr>
          <w:rStyle w:val="StyleUnderline"/>
        </w:rPr>
        <w:t xml:space="preserve"> of immigration control </w:t>
      </w:r>
      <w:r w:rsidRPr="00FC049D">
        <w:rPr>
          <w:rStyle w:val="Emphasis"/>
        </w:rPr>
        <w:t>infrastructure</w:t>
      </w:r>
      <w:r w:rsidRPr="00122C53">
        <w:rPr>
          <w:sz w:val="16"/>
        </w:rPr>
        <w:t xml:space="preserve">. In the late 1960s, </w:t>
      </w:r>
      <w:r w:rsidRPr="00FC049D">
        <w:rPr>
          <w:rStyle w:val="StyleUnderline"/>
        </w:rPr>
        <w:t>public debates about the perils of unauthorized immigration from the southern border gained traction amidst the backdrop of the</w:t>
      </w:r>
      <w:r w:rsidRPr="00122C53">
        <w:rPr>
          <w:sz w:val="16"/>
        </w:rPr>
        <w:t xml:space="preserve"> “conservative-led war on drugs” (Nevis &amp; Dunn, 2008, 22) and its </w:t>
      </w:r>
      <w:r w:rsidRPr="00FC049D">
        <w:rPr>
          <w:rStyle w:val="StyleUnderline"/>
        </w:rPr>
        <w:t>anti-Black and anti-civil rights movements suppression efforts</w:t>
      </w:r>
      <w:r w:rsidRPr="00122C53">
        <w:rPr>
          <w:sz w:val="16"/>
        </w:rPr>
        <w:t xml:space="preserve">. During the Carter administration (1977–1981), the construction of a “10-foot-high chain-link fence” began along the California/Mexico border (Nevis &amp; Dunn, 2008, 22). Simultaneously, </w:t>
      </w:r>
      <w:r w:rsidRPr="00FC049D">
        <w:rPr>
          <w:rStyle w:val="StyleUnderline"/>
        </w:rPr>
        <w:t>unconsented sterilizations were imposed on women of Mexican descent in California</w:t>
      </w:r>
      <w:r w:rsidRPr="00122C53">
        <w:rPr>
          <w:sz w:val="16"/>
        </w:rPr>
        <w:t>, driven by mounting fears about population shifts and the “Latinization of California” (Gutierrez, 2008, 4. See No más bebes Tajima-Peña &amp; Espino, 2016. For a discussion on earlier eugenics in California, see Lira, 2021 and Mina-Stern, 2016) and the broader United States.</w:t>
      </w:r>
    </w:p>
    <w:p w14:paraId="00F73E80" w14:textId="77777777" w:rsidR="00943A83" w:rsidRPr="00122C53" w:rsidRDefault="00943A83" w:rsidP="00943A83">
      <w:pPr>
        <w:contextualSpacing/>
        <w:rPr>
          <w:sz w:val="16"/>
        </w:rPr>
      </w:pPr>
      <w:r w:rsidRPr="00FC049D">
        <w:rPr>
          <w:rStyle w:val="StyleUnderline"/>
        </w:rPr>
        <w:t>This scenario resurfaced with former president Donald Trump's attempt to secure the border with the expansion of the infrastructure of exclusion shaped by a white ethnic-nationalist agenda</w:t>
      </w:r>
      <w:r w:rsidRPr="00122C53">
        <w:rPr>
          <w:sz w:val="16"/>
        </w:rPr>
        <w:t xml:space="preserve">. What was once a fringe ideology has gained mainstream traction, as evident in Stern's (2019) observation that the white ethnostate's pursuit of “cleansing and separation” has become normalized (Kindle 149). During his presidential campaign, Trump pledged to build a “great wall” on the southern border with the assurance that Mexico would bear the cost. Fences and walls are a boundary-making technologies barriers against external threats that involve “two layers of ‘reinforced fencing.’” (Nevis &amp; Dunn, 2008, 22). I contend that </w:t>
      </w:r>
      <w:r w:rsidRPr="00FC049D">
        <w:rPr>
          <w:rStyle w:val="StyleUnderline"/>
        </w:rPr>
        <w:t>reproductive technologies</w:t>
      </w:r>
      <w:r w:rsidRPr="00122C53">
        <w:t xml:space="preserve">, </w:t>
      </w:r>
      <w:r w:rsidRPr="00FC049D">
        <w:rPr>
          <w:rStyle w:val="StyleUnderline"/>
        </w:rPr>
        <w:t xml:space="preserve">including </w:t>
      </w:r>
      <w:r w:rsidRPr="00122C53">
        <w:rPr>
          <w:rStyle w:val="Emphasis"/>
        </w:rPr>
        <w:t>unconsented sterilizations</w:t>
      </w:r>
      <w:r w:rsidRPr="00FC049D">
        <w:rPr>
          <w:rStyle w:val="StyleUnderline"/>
        </w:rPr>
        <w:t xml:space="preserve"> and other invasive </w:t>
      </w:r>
      <w:r w:rsidRPr="00122C53">
        <w:rPr>
          <w:rStyle w:val="Emphasis"/>
        </w:rPr>
        <w:t>gynecological procedures</w:t>
      </w:r>
      <w:r w:rsidRPr="00FC049D">
        <w:rPr>
          <w:rStyle w:val="StyleUnderline"/>
        </w:rPr>
        <w:t xml:space="preserve"> are part of the second layer that involves </w:t>
      </w:r>
      <w:r w:rsidRPr="00FC049D">
        <w:rPr>
          <w:rStyle w:val="Emphasis"/>
        </w:rPr>
        <w:t>cameras</w:t>
      </w:r>
      <w:r w:rsidRPr="00122C53">
        <w:rPr>
          <w:sz w:val="16"/>
        </w:rPr>
        <w:t xml:space="preserve">, </w:t>
      </w:r>
      <w:r w:rsidRPr="00FC049D">
        <w:rPr>
          <w:rStyle w:val="Emphasis"/>
        </w:rPr>
        <w:t>sensors</w:t>
      </w:r>
      <w:r w:rsidRPr="00122C53">
        <w:rPr>
          <w:sz w:val="16"/>
        </w:rPr>
        <w:t xml:space="preserve">, </w:t>
      </w:r>
      <w:r w:rsidRPr="00FC049D">
        <w:rPr>
          <w:rStyle w:val="StyleUnderline"/>
        </w:rPr>
        <w:t xml:space="preserve">or </w:t>
      </w:r>
      <w:r w:rsidRPr="00FC049D">
        <w:rPr>
          <w:rStyle w:val="Emphasis"/>
        </w:rPr>
        <w:t>radars</w:t>
      </w:r>
      <w:r w:rsidRPr="00122C53">
        <w:rPr>
          <w:sz w:val="16"/>
        </w:rPr>
        <w:t xml:space="preserve">. This argument resonates with Elise Andaya's (2019) call to consider walls and uteruses together, </w:t>
      </w:r>
      <w:r w:rsidRPr="00FC049D">
        <w:rPr>
          <w:rStyle w:val="StyleUnderline"/>
        </w:rPr>
        <w:t xml:space="preserve">allowing for a renewed understanding of sterilization practices and their connection to </w:t>
      </w:r>
      <w:r w:rsidRPr="00FC049D">
        <w:rPr>
          <w:rStyle w:val="Emphasis"/>
        </w:rPr>
        <w:t>infrastructures of exclusion</w:t>
      </w:r>
      <w:r w:rsidRPr="00FC049D">
        <w:rPr>
          <w:rStyle w:val="StyleUnderline"/>
        </w:rPr>
        <w:t xml:space="preserve"> and </w:t>
      </w:r>
      <w:r w:rsidRPr="00FC049D">
        <w:rPr>
          <w:rStyle w:val="Emphasis"/>
        </w:rPr>
        <w:t>surveillance</w:t>
      </w:r>
      <w:r w:rsidRPr="00122C53">
        <w:rPr>
          <w:sz w:val="16"/>
        </w:rPr>
        <w:t>.</w:t>
      </w:r>
    </w:p>
    <w:p w14:paraId="28256102" w14:textId="77777777" w:rsidR="00943A83" w:rsidRPr="00122C53" w:rsidRDefault="00943A83" w:rsidP="00943A83">
      <w:pPr>
        <w:contextualSpacing/>
        <w:rPr>
          <w:sz w:val="16"/>
        </w:rPr>
      </w:pPr>
      <w:r w:rsidRPr="00122C53">
        <w:rPr>
          <w:rStyle w:val="StyleUnderline"/>
        </w:rPr>
        <w:t>The policing apparatus is strikingly mobile</w:t>
      </w:r>
      <w:r w:rsidRPr="00122C53">
        <w:rPr>
          <w:sz w:val="16"/>
        </w:rPr>
        <w:t xml:space="preserve">, </w:t>
      </w:r>
      <w:r w:rsidRPr="00122C53">
        <w:rPr>
          <w:rStyle w:val="StyleUnderline"/>
        </w:rPr>
        <w:t>at times extending beyond the physical border with Mexico</w:t>
      </w:r>
      <w:r w:rsidRPr="00122C53">
        <w:rPr>
          <w:sz w:val="16"/>
        </w:rPr>
        <w:t xml:space="preserve"> (Miller &amp; Nevis, 2017), </w:t>
      </w:r>
      <w:r w:rsidRPr="00122C53">
        <w:rPr>
          <w:rStyle w:val="StyleUnderline"/>
        </w:rPr>
        <w:t>while other times retracting within to apprehend those who traverse it</w:t>
      </w:r>
      <w:r w:rsidRPr="00122C53">
        <w:rPr>
          <w:sz w:val="16"/>
        </w:rPr>
        <w:t>. Consequently, even hospitals can serve as borders and checkpoints, as Renee Tajima-Peña highlights when she asks, “was the maternity ward at Los Angeles County hospital a border checkpoint for unborn babies?” (Tajima-Peña, 2013, emphasis added). The current practices of unconsented sterilization of immigrant women in detention centers evoke parallels with a similar context in the 1970s alluded to by Tajima-Peña. The election of Donald Trump in 2016 reanimated racial animosity against Latinx communities (Stern, 2019), who were subjected to his “zero tolerance” policy that led to family separation (Briggs, 2020) and hardened asylum procedures (Stern, 2019). The Irwin sterilization abuse adds to this list as a “solution” to perceived social problems associated with immigration, including high fertility rates, criminality, and loss of ethnonational cohesion.</w:t>
      </w:r>
    </w:p>
    <w:p w14:paraId="3D075F85" w14:textId="77777777" w:rsidR="00943A83" w:rsidRPr="00122C53" w:rsidRDefault="00943A83" w:rsidP="00943A83">
      <w:pPr>
        <w:contextualSpacing/>
        <w:rPr>
          <w:sz w:val="16"/>
        </w:rPr>
      </w:pPr>
      <w:r w:rsidRPr="00122C53">
        <w:rPr>
          <w:rStyle w:val="StyleUnderline"/>
        </w:rPr>
        <w:t>The violation of women's reproductive freedom serves to render</w:t>
      </w:r>
      <w:r w:rsidRPr="00122C53">
        <w:rPr>
          <w:sz w:val="16"/>
        </w:rPr>
        <w:t xml:space="preserve"> “</w:t>
      </w:r>
      <w:r w:rsidRPr="00122C53">
        <w:rPr>
          <w:rStyle w:val="Emphasis"/>
        </w:rPr>
        <w:t>controllable</w:t>
      </w:r>
      <w:r w:rsidRPr="00122C53">
        <w:rPr>
          <w:sz w:val="16"/>
        </w:rPr>
        <w:t xml:space="preserve">” </w:t>
      </w:r>
      <w:r w:rsidRPr="00122C53">
        <w:rPr>
          <w:rStyle w:val="StyleUnderline"/>
        </w:rPr>
        <w:t>a situation that the Trump administration portrayed as chaotic and dangerous</w:t>
      </w:r>
      <w:r w:rsidRPr="00122C53">
        <w:rPr>
          <w:sz w:val="16"/>
        </w:rPr>
        <w:t xml:space="preserve">. </w:t>
      </w:r>
      <w:r w:rsidRPr="00122C53">
        <w:rPr>
          <w:rStyle w:val="StyleUnderline"/>
        </w:rPr>
        <w:t xml:space="preserve">Sterilization and other invasive gynecological practices were instrumental in upholding the fragile narrative of </w:t>
      </w:r>
      <w:r w:rsidRPr="00122C53">
        <w:rPr>
          <w:rStyle w:val="Emphasis"/>
        </w:rPr>
        <w:t>white ethnonationalism</w:t>
      </w:r>
      <w:r w:rsidRPr="00122C53">
        <w:rPr>
          <w:sz w:val="16"/>
        </w:rPr>
        <w:t xml:space="preserve">. As articulated by Sarah Franklin and Faye Ginsburg, this narrative involves a “reproductive grammar” that seeks to “make America great again, white again, and right again” (Franklin &amp; Ginsburg, 2019, 4). Even though Trump did not explicitly reanimate the racist trope of Latinx women as hyper breeders, he disparaged their children as “anchor babies” (Chavez, 2017) and stoke a sexual panic embodied in the “Mexican rapist.” As a form of displacement, these statements on sexually deviant Mexican men and unlawful citizens were re-oriented towards women's bodies to materialize the MAGA slogan and “reassure his constituency of his conservative credentials” (Andaya, 2019, 12). </w:t>
      </w:r>
      <w:r w:rsidRPr="009C6B0B">
        <w:rPr>
          <w:rStyle w:val="StyleUnderline"/>
        </w:rPr>
        <w:t xml:space="preserve">Subjecting immigrant women to </w:t>
      </w:r>
      <w:r w:rsidRPr="00122C53">
        <w:rPr>
          <w:rStyle w:val="Emphasis"/>
        </w:rPr>
        <w:t>forced sterilizations</w:t>
      </w:r>
      <w:r w:rsidRPr="009C6B0B">
        <w:rPr>
          <w:rStyle w:val="StyleUnderline"/>
        </w:rPr>
        <w:t xml:space="preserve"> and other </w:t>
      </w:r>
      <w:r w:rsidRPr="00122C53">
        <w:rPr>
          <w:rStyle w:val="Emphasis"/>
        </w:rPr>
        <w:t>degrading gynecological procedures</w:t>
      </w:r>
      <w:r w:rsidRPr="009C6B0B">
        <w:rPr>
          <w:rStyle w:val="StyleUnderline"/>
        </w:rPr>
        <w:t xml:space="preserve"> was a means of solving the perceived problems with immigration</w:t>
      </w:r>
      <w:r w:rsidRPr="00122C53">
        <w:rPr>
          <w:sz w:val="16"/>
        </w:rPr>
        <w:t>: “</w:t>
      </w:r>
      <w:r w:rsidRPr="009C6B0B">
        <w:rPr>
          <w:rStyle w:val="StyleUnderline"/>
        </w:rPr>
        <w:t>undeserving citizens</w:t>
      </w:r>
      <w:r w:rsidRPr="00122C53">
        <w:rPr>
          <w:sz w:val="16"/>
        </w:rPr>
        <w:t xml:space="preserve">,” </w:t>
      </w:r>
      <w:r w:rsidRPr="009C6B0B">
        <w:rPr>
          <w:rStyle w:val="StyleUnderline"/>
        </w:rPr>
        <w:t xml:space="preserve">a burden on </w:t>
      </w:r>
      <w:r w:rsidRPr="009C6B0B">
        <w:rPr>
          <w:rStyle w:val="Emphasis"/>
        </w:rPr>
        <w:t>medical care</w:t>
      </w:r>
      <w:r w:rsidRPr="009C6B0B">
        <w:rPr>
          <w:rStyle w:val="StyleUnderline"/>
        </w:rPr>
        <w:t xml:space="preserve"> and </w:t>
      </w:r>
      <w:r w:rsidRPr="009C6B0B">
        <w:rPr>
          <w:rStyle w:val="Emphasis"/>
        </w:rPr>
        <w:t>social services</w:t>
      </w:r>
      <w:r w:rsidRPr="00122C53">
        <w:rPr>
          <w:sz w:val="16"/>
        </w:rPr>
        <w:t>, and a racial threat through the “browning of America” (Chavez, 2017)</w:t>
      </w:r>
    </w:p>
    <w:p w14:paraId="5EE855D5" w14:textId="77777777" w:rsidR="00943A83" w:rsidRPr="00FE7E18" w:rsidRDefault="00943A83" w:rsidP="00943A83">
      <w:pPr>
        <w:pStyle w:val="Heading4"/>
        <w:contextualSpacing/>
      </w:pPr>
      <w:r>
        <w:t xml:space="preserve">Second, </w:t>
      </w:r>
      <w:r w:rsidRPr="00FE7E18">
        <w:rPr>
          <w:u w:val="single"/>
        </w:rPr>
        <w:t>surveillance technology</w:t>
      </w:r>
      <w:r>
        <w:t xml:space="preserve"> and </w:t>
      </w:r>
      <w:r w:rsidRPr="00FE7E18">
        <w:rPr>
          <w:u w:val="single"/>
        </w:rPr>
        <w:t>tactics</w:t>
      </w:r>
      <w:r>
        <w:t xml:space="preserve"> </w:t>
      </w:r>
      <w:r>
        <w:rPr>
          <w:u w:val="single"/>
        </w:rPr>
        <w:t>s</w:t>
      </w:r>
      <w:r w:rsidRPr="00FE7E18">
        <w:rPr>
          <w:u w:val="single"/>
        </w:rPr>
        <w:t>pill</w:t>
      </w:r>
      <w:r>
        <w:rPr>
          <w:u w:val="single"/>
        </w:rPr>
        <w:t xml:space="preserve"> out</w:t>
      </w:r>
      <w:r>
        <w:t xml:space="preserve"> to </w:t>
      </w:r>
      <w:r w:rsidRPr="00FE7E18">
        <w:rPr>
          <w:u w:val="single"/>
        </w:rPr>
        <w:t>harm populations</w:t>
      </w:r>
      <w:r>
        <w:t xml:space="preserve"> outside of the borderlands. </w:t>
      </w:r>
    </w:p>
    <w:p w14:paraId="1231ACBD" w14:textId="77777777" w:rsidR="00943A83" w:rsidRPr="003D13AB" w:rsidRDefault="00943A83" w:rsidP="00943A83">
      <w:pPr>
        <w:contextualSpacing/>
      </w:pPr>
      <w:r>
        <w:t xml:space="preserve">Hannah </w:t>
      </w:r>
      <w:r w:rsidRPr="003D13AB">
        <w:rPr>
          <w:rStyle w:val="Style13ptBold"/>
        </w:rPr>
        <w:t>Tyler 22</w:t>
      </w:r>
      <w:r>
        <w:t xml:space="preserve">, Former Research Intern with MPI’s International Program, The Increasing Use of Artificial Intelligence in Border Zones Prompts Privacy Questions, 2-2-2022, migrationpolicy.org, </w:t>
      </w:r>
      <w:hyperlink r:id="rId12" w:history="1">
        <w:r w:rsidRPr="0075221A">
          <w:rPr>
            <w:rStyle w:val="Hyperlink"/>
          </w:rPr>
          <w:t>https://www.migrationpolicy.org/article/artificial-intelligence-border-zones-privacy</w:t>
        </w:r>
      </w:hyperlink>
      <w:r>
        <w:t xml:space="preserve"> - SDP</w:t>
      </w:r>
    </w:p>
    <w:p w14:paraId="16BC98C4" w14:textId="77777777" w:rsidR="00943A83" w:rsidRPr="00382FE3" w:rsidRDefault="00943A83" w:rsidP="00943A83">
      <w:pPr>
        <w:contextualSpacing/>
        <w:rPr>
          <w:sz w:val="16"/>
        </w:rPr>
      </w:pPr>
      <w:r w:rsidRPr="00382FE3">
        <w:rPr>
          <w:sz w:val="16"/>
        </w:rPr>
        <w:t>Civil Liberties Proponents Fear a Dragnet</w:t>
      </w:r>
    </w:p>
    <w:p w14:paraId="5C3D6354" w14:textId="77777777" w:rsidR="00943A83" w:rsidRPr="00382FE3" w:rsidRDefault="00943A83" w:rsidP="00943A83">
      <w:pPr>
        <w:contextualSpacing/>
        <w:rPr>
          <w:sz w:val="16"/>
        </w:rPr>
      </w:pPr>
      <w:r w:rsidRPr="00382FE3">
        <w:rPr>
          <w:rStyle w:val="StyleUnderline"/>
        </w:rPr>
        <w:t>Civil liberties and privacy groups have raised concerns that the use of AI technologies at U.S. borders, especially systems incorporating facial recognition and the use of drones</w:t>
      </w:r>
      <w:r w:rsidRPr="00382FE3">
        <w:rPr>
          <w:sz w:val="16"/>
        </w:rPr>
        <w:t xml:space="preserve">, </w:t>
      </w:r>
      <w:r w:rsidRPr="00382FE3">
        <w:rPr>
          <w:rStyle w:val="StyleUnderline"/>
        </w:rPr>
        <w:t xml:space="preserve">could infringe on the </w:t>
      </w:r>
      <w:r w:rsidRPr="00382FE3">
        <w:rPr>
          <w:rStyle w:val="Emphasis"/>
        </w:rPr>
        <w:t>human rights</w:t>
      </w:r>
      <w:r w:rsidRPr="00382FE3">
        <w:rPr>
          <w:rStyle w:val="StyleUnderline"/>
        </w:rPr>
        <w:t xml:space="preserve"> of foreign and </w:t>
      </w:r>
      <w:r w:rsidRPr="00382FE3">
        <w:rPr>
          <w:rStyle w:val="Emphasis"/>
        </w:rPr>
        <w:t>U.S. nationals</w:t>
      </w:r>
      <w:r w:rsidRPr="00382FE3">
        <w:rPr>
          <w:sz w:val="16"/>
        </w:rPr>
        <w:t xml:space="preserve">. </w:t>
      </w:r>
      <w:r w:rsidRPr="00382FE3">
        <w:rPr>
          <w:rStyle w:val="StyleUnderline"/>
        </w:rPr>
        <w:t>The border is essentially exempted from the U.S. Constitution’s Fourth Amendment protections against unreasonable stops and searches</w:t>
      </w:r>
      <w:r w:rsidRPr="00382FE3">
        <w:rPr>
          <w:sz w:val="16"/>
        </w:rPr>
        <w:t xml:space="preserve">. </w:t>
      </w:r>
      <w:r w:rsidRPr="00382FE3">
        <w:rPr>
          <w:rStyle w:val="StyleUnderline"/>
        </w:rPr>
        <w:t>CBP is also allowed to operate immigration checkpoints anywhere within 100 miles of the United States’ international border</w:t>
      </w:r>
      <w:r w:rsidRPr="00382FE3">
        <w:rPr>
          <w:sz w:val="16"/>
        </w:rPr>
        <w:t xml:space="preserve">, </w:t>
      </w:r>
      <w:r w:rsidRPr="00382FE3">
        <w:rPr>
          <w:rStyle w:val="StyleUnderline"/>
        </w:rPr>
        <w:t xml:space="preserve">an </w:t>
      </w:r>
      <w:r w:rsidRPr="00382FE3">
        <w:rPr>
          <w:rStyle w:val="Emphasis"/>
        </w:rPr>
        <w:t>expanded border zone</w:t>
      </w:r>
      <w:r w:rsidRPr="00382FE3">
        <w:rPr>
          <w:rStyle w:val="StyleUnderline"/>
        </w:rPr>
        <w:t xml:space="preserve"> that includes areas in which approximately </w:t>
      </w:r>
      <w:r w:rsidRPr="00382FE3">
        <w:rPr>
          <w:rStyle w:val="Emphasis"/>
        </w:rPr>
        <w:t>two-thirds</w:t>
      </w:r>
      <w:r w:rsidRPr="00382FE3">
        <w:rPr>
          <w:rStyle w:val="StyleUnderline"/>
        </w:rPr>
        <w:t xml:space="preserve"> of the </w:t>
      </w:r>
      <w:r w:rsidRPr="00382FE3">
        <w:rPr>
          <w:rStyle w:val="Emphasis"/>
        </w:rPr>
        <w:t>U.S. population</w:t>
      </w:r>
      <w:r w:rsidRPr="00382FE3">
        <w:rPr>
          <w:rStyle w:val="StyleUnderline"/>
        </w:rPr>
        <w:t xml:space="preserve"> live</w:t>
      </w:r>
      <w:r w:rsidRPr="00382FE3">
        <w:rPr>
          <w:sz w:val="16"/>
        </w:rPr>
        <w:t>.</w:t>
      </w:r>
    </w:p>
    <w:p w14:paraId="3A187C56" w14:textId="77777777" w:rsidR="00943A83" w:rsidRPr="00382FE3" w:rsidRDefault="00943A83" w:rsidP="00943A83">
      <w:pPr>
        <w:contextualSpacing/>
        <w:rPr>
          <w:sz w:val="16"/>
        </w:rPr>
      </w:pPr>
      <w:r w:rsidRPr="00382FE3">
        <w:rPr>
          <w:rStyle w:val="StyleUnderline"/>
        </w:rPr>
        <w:t xml:space="preserve">Critics warn that the use of this technology could lead to </w:t>
      </w:r>
      <w:r w:rsidRPr="00382FE3">
        <w:rPr>
          <w:rStyle w:val="Emphasis"/>
        </w:rPr>
        <w:t>endless surveillance</w:t>
      </w:r>
      <w:r w:rsidRPr="00382FE3">
        <w:rPr>
          <w:rStyle w:val="StyleUnderline"/>
        </w:rPr>
        <w:t xml:space="preserve"> and a vast</w:t>
      </w:r>
      <w:r w:rsidRPr="00382FE3">
        <w:rPr>
          <w:sz w:val="16"/>
        </w:rPr>
        <w:t xml:space="preserve">, ever-growing dragnet, </w:t>
      </w:r>
      <w:r w:rsidRPr="00382FE3">
        <w:rPr>
          <w:rStyle w:val="StyleUnderline"/>
        </w:rPr>
        <w:t xml:space="preserve">as technology that is deployed to patrol the </w:t>
      </w:r>
      <w:r w:rsidRPr="00382FE3">
        <w:rPr>
          <w:rStyle w:val="Emphasis"/>
        </w:rPr>
        <w:t>border</w:t>
      </w:r>
      <w:r w:rsidRPr="00382FE3">
        <w:rPr>
          <w:rStyle w:val="StyleUnderline"/>
        </w:rPr>
        <w:t xml:space="preserve"> is also used by </w:t>
      </w:r>
      <w:r w:rsidRPr="00382FE3">
        <w:rPr>
          <w:rStyle w:val="Emphasis"/>
        </w:rPr>
        <w:t>local police</w:t>
      </w:r>
      <w:r w:rsidRPr="00382FE3">
        <w:rPr>
          <w:rStyle w:val="StyleUnderline"/>
        </w:rPr>
        <w:t xml:space="preserve"> miles in the U</w:t>
      </w:r>
      <w:r w:rsidRPr="00382FE3">
        <w:rPr>
          <w:rStyle w:val="Emphasis"/>
        </w:rPr>
        <w:t>.S. interior</w:t>
      </w:r>
      <w:r w:rsidRPr="00382FE3">
        <w:rPr>
          <w:sz w:val="16"/>
        </w:rPr>
        <w:t>. Local police in border communities—</w:t>
      </w:r>
      <w:r w:rsidRPr="00382FE3">
        <w:rPr>
          <w:rStyle w:val="StyleUnderline"/>
        </w:rPr>
        <w:t>and those far from the border</w:t>
      </w:r>
      <w:r w:rsidRPr="00382FE3">
        <w:rPr>
          <w:sz w:val="16"/>
        </w:rPr>
        <w:t xml:space="preserve">—have been revealed to use facial recognition technology, cellphone tracking “stingray” systems, license-plate cameras, drones, and spy planes, </w:t>
      </w:r>
      <w:r w:rsidRPr="00382FE3">
        <w:rPr>
          <w:rStyle w:val="StyleUnderline"/>
        </w:rPr>
        <w:t xml:space="preserve">with </w:t>
      </w:r>
      <w:r w:rsidRPr="00382FE3">
        <w:rPr>
          <w:rStyle w:val="Emphasis"/>
        </w:rPr>
        <w:t>immigration authorities</w:t>
      </w:r>
      <w:r w:rsidRPr="00382FE3">
        <w:rPr>
          <w:rStyle w:val="StyleUnderline"/>
        </w:rPr>
        <w:t xml:space="preserve"> sometimes </w:t>
      </w:r>
      <w:r w:rsidRPr="00382FE3">
        <w:rPr>
          <w:rStyle w:val="Emphasis"/>
        </w:rPr>
        <w:t>sharing information</w:t>
      </w:r>
      <w:r w:rsidRPr="00382FE3">
        <w:rPr>
          <w:rStyle w:val="StyleUnderline"/>
        </w:rPr>
        <w:t xml:space="preserve"> with </w:t>
      </w:r>
      <w:r w:rsidRPr="00382FE3">
        <w:rPr>
          <w:rStyle w:val="Emphasis"/>
        </w:rPr>
        <w:t>law enforcement</w:t>
      </w:r>
      <w:r w:rsidRPr="00382FE3">
        <w:rPr>
          <w:rStyle w:val="StyleUnderline"/>
        </w:rPr>
        <w:t xml:space="preserve"> for non-immigration purposes</w:t>
      </w:r>
      <w:r w:rsidRPr="00382FE3">
        <w:rPr>
          <w:sz w:val="16"/>
        </w:rPr>
        <w:t xml:space="preserve">. CBP flew nearly 700 surveillance missions between 2010 and 2012 on behalf of other law enforcement agencies according to flight logs, some of which were not directly related to border protection. </w:t>
      </w:r>
      <w:r w:rsidRPr="00382FE3">
        <w:rPr>
          <w:rStyle w:val="StyleUnderline"/>
        </w:rPr>
        <w:t>During Black Lives Matter protests in Minneapolis in 2020 following the murder of George Floyd, a CBP Predator drone flew over the city and provided live video to authorities on the ground</w:t>
      </w:r>
      <w:r w:rsidRPr="00382FE3">
        <w:rPr>
          <w:sz w:val="16"/>
        </w:rPr>
        <w:t>. Similar operations involving helicopters, airplanes, and drones also took place in 14 other cities, broadcasting about 270 hours of footage live to CBP control rooms</w:t>
      </w:r>
      <w:r w:rsidRPr="00382FE3">
        <w:rPr>
          <w:rStyle w:val="StyleUnderline"/>
        </w:rPr>
        <w:t>. Critics’ concerns about the creep of these kinds of technologies from the border into the interior of the country have escalated in recent years, as their use has become more widespread</w:t>
      </w:r>
      <w:r w:rsidRPr="00382FE3">
        <w:rPr>
          <w:sz w:val="16"/>
        </w:rPr>
        <w:t>.</w:t>
      </w:r>
    </w:p>
    <w:p w14:paraId="5866BB85" w14:textId="77777777" w:rsidR="00943A83" w:rsidRDefault="00943A83" w:rsidP="00943A83">
      <w:pPr>
        <w:contextualSpacing/>
      </w:pPr>
      <w:r w:rsidRPr="00382FE3">
        <w:rPr>
          <w:rStyle w:val="StyleUnderline"/>
        </w:rPr>
        <w:t>There is also evidence that the expansion of surveillance infrastructure</w:t>
      </w:r>
      <w:r w:rsidRPr="00382FE3">
        <w:rPr>
          <w:sz w:val="16"/>
        </w:rPr>
        <w:t>, much of it bolstered by AI</w:t>
      </w:r>
      <w:r w:rsidRPr="00382FE3">
        <w:rPr>
          <w:rStyle w:val="StyleUnderline"/>
        </w:rPr>
        <w:t>, leads to an increase in deaths by pushing migrants trying to cross illegally towards more remote and dangerous routes</w:t>
      </w:r>
      <w:r w:rsidRPr="00382FE3">
        <w:rPr>
          <w:sz w:val="16"/>
        </w:rPr>
        <w:t xml:space="preserve">. </w:t>
      </w:r>
      <w:r w:rsidRPr="00382FE3">
        <w:rPr>
          <w:rStyle w:val="StyleUnderline"/>
        </w:rPr>
        <w:t>Researchers have found evidence that surveillance systems can have a</w:t>
      </w:r>
      <w:r w:rsidRPr="00382FE3">
        <w:rPr>
          <w:sz w:val="16"/>
        </w:rPr>
        <w:t xml:space="preserve"> “</w:t>
      </w:r>
      <w:r w:rsidRPr="00382FE3">
        <w:rPr>
          <w:rStyle w:val="Emphasis"/>
        </w:rPr>
        <w:t>funnel effect</w:t>
      </w:r>
      <w:r w:rsidRPr="00382FE3">
        <w:rPr>
          <w:sz w:val="16"/>
        </w:rPr>
        <w:t>,” leading migrants to avoid areas where they might be detected and instead are more likely to head to areas where they face increased risk of dehydration, hyperthermia, injury, and exhaustion.</w:t>
      </w:r>
    </w:p>
    <w:p w14:paraId="7834B3B5" w14:textId="77777777" w:rsidR="00943A83" w:rsidRPr="003D13AB" w:rsidRDefault="00943A83" w:rsidP="00943A83">
      <w:pPr>
        <w:pStyle w:val="Heading4"/>
        <w:contextualSpacing/>
      </w:pPr>
      <w:r>
        <w:t xml:space="preserve">Defining where the “border” begins and ends is intentionally slippery, ensuring misuse of border technology to violate the civil liberties of American communities. </w:t>
      </w:r>
    </w:p>
    <w:p w14:paraId="18DF1128" w14:textId="77777777" w:rsidR="00943A83" w:rsidRPr="003D13AB" w:rsidRDefault="00943A83" w:rsidP="00943A83">
      <w:pPr>
        <w:contextualSpacing/>
      </w:pPr>
      <w:r>
        <w:t xml:space="preserve">Fiona </w:t>
      </w:r>
      <w:r w:rsidRPr="003D13AB">
        <w:rPr>
          <w:rStyle w:val="Style13ptBold"/>
        </w:rPr>
        <w:t>Harrigan 23</w:t>
      </w:r>
      <w:r>
        <w:t xml:space="preserve">, Associate editor at Reason, where she primarily covers immigration and foreign policy, “The government is turning border surveillance on everyday Americans”, 3-28-2023, Reason, </w:t>
      </w:r>
      <w:hyperlink r:id="rId13" w:history="1">
        <w:r w:rsidRPr="0075221A">
          <w:rPr>
            <w:rStyle w:val="Hyperlink"/>
          </w:rPr>
          <w:t>https://reason.com/2023/03/28/the-government-is-turning-border-surveillance-on-everyday-americans/</w:t>
        </w:r>
      </w:hyperlink>
      <w:r>
        <w:t xml:space="preserve"> - SDP</w:t>
      </w:r>
    </w:p>
    <w:p w14:paraId="40A1DC4F" w14:textId="77777777" w:rsidR="00943A83" w:rsidRPr="002F528A" w:rsidRDefault="00943A83" w:rsidP="00943A83">
      <w:pPr>
        <w:contextualSpacing/>
        <w:rPr>
          <w:sz w:val="16"/>
        </w:rPr>
      </w:pPr>
      <w:r w:rsidRPr="00927166">
        <w:rPr>
          <w:rStyle w:val="StyleUnderline"/>
        </w:rPr>
        <w:t>There is perhaps no stretch of American land as politicized as the U.S.-Mexico border</w:t>
      </w:r>
      <w:r w:rsidRPr="002F528A">
        <w:rPr>
          <w:sz w:val="16"/>
        </w:rPr>
        <w:t>—and perhaps no place as surveilled.</w:t>
      </w:r>
    </w:p>
    <w:p w14:paraId="1C8DA60E" w14:textId="77777777" w:rsidR="00943A83" w:rsidRPr="002F528A" w:rsidRDefault="00943A83" w:rsidP="00943A83">
      <w:pPr>
        <w:contextualSpacing/>
        <w:rPr>
          <w:sz w:val="16"/>
        </w:rPr>
      </w:pPr>
      <w:r w:rsidRPr="002F528A">
        <w:rPr>
          <w:sz w:val="16"/>
        </w:rPr>
        <w:t>Physical reminders of that fact are everywhere. There are towering fences and walls. Border agents stand guard, patrolling the boundary in trucks. But border security is becoming increasingly stealthy and high-tech as the government erects a "virtual wall"—a fortification not made of steel and concrete, but drones, surveillance towers, and artificial intelligence.</w:t>
      </w:r>
    </w:p>
    <w:p w14:paraId="01283B62" w14:textId="77777777" w:rsidR="00943A83" w:rsidRPr="002F528A" w:rsidRDefault="00943A83" w:rsidP="00943A83">
      <w:pPr>
        <w:contextualSpacing/>
        <w:rPr>
          <w:sz w:val="16"/>
        </w:rPr>
      </w:pPr>
      <w:r w:rsidRPr="00927166">
        <w:rPr>
          <w:rStyle w:val="StyleUnderline"/>
        </w:rPr>
        <w:t>Proponents of a harsher border say this virtual wall is a more humane and efficient way of keeping undocumented immigrants out of the country and a more effective means of intercepting trafficker</w:t>
      </w:r>
      <w:r w:rsidRPr="002F528A">
        <w:rPr>
          <w:sz w:val="16"/>
        </w:rPr>
        <w:t xml:space="preserve">s. </w:t>
      </w:r>
      <w:r w:rsidRPr="00927166">
        <w:rPr>
          <w:rStyle w:val="StyleUnderline"/>
        </w:rPr>
        <w:t>But in reality</w:t>
      </w:r>
      <w:r w:rsidRPr="002F528A">
        <w:rPr>
          <w:sz w:val="16"/>
        </w:rPr>
        <w:t xml:space="preserve">, </w:t>
      </w:r>
      <w:r w:rsidRPr="00927166">
        <w:rPr>
          <w:rStyle w:val="StyleUnderline"/>
        </w:rPr>
        <w:t>the virtual wall has a lot of the problems that other border technologies and tactics do</w:t>
      </w:r>
      <w:r w:rsidRPr="002F528A">
        <w:rPr>
          <w:sz w:val="16"/>
        </w:rPr>
        <w:t xml:space="preserve">: It's been expensive, broadly expanded the surveillance abilities of unaccountable government agencies, and forced migrants into taking more dangerous journeys rather than keeping them out. </w:t>
      </w:r>
      <w:r w:rsidRPr="00927166">
        <w:rPr>
          <w:rStyle w:val="StyleUnderline"/>
        </w:rPr>
        <w:t>More dollars are being spent</w:t>
      </w:r>
      <w:r w:rsidRPr="002F528A">
        <w:rPr>
          <w:sz w:val="16"/>
        </w:rPr>
        <w:t xml:space="preserve">, </w:t>
      </w:r>
      <w:r w:rsidRPr="00927166">
        <w:rPr>
          <w:rStyle w:val="StyleUnderline"/>
        </w:rPr>
        <w:t>more migrants are dying</w:t>
      </w:r>
      <w:r w:rsidRPr="002F528A">
        <w:rPr>
          <w:sz w:val="16"/>
        </w:rPr>
        <w:t xml:space="preserve">, </w:t>
      </w:r>
      <w:r w:rsidRPr="00927166">
        <w:rPr>
          <w:rStyle w:val="StyleUnderline"/>
        </w:rPr>
        <w:t>and more civil liberties violations are occurring</w:t>
      </w:r>
      <w:r w:rsidRPr="002F528A">
        <w:rPr>
          <w:sz w:val="16"/>
        </w:rPr>
        <w:t>.</w:t>
      </w:r>
    </w:p>
    <w:p w14:paraId="7F7ADF56" w14:textId="77777777" w:rsidR="00943A83" w:rsidRPr="002F528A" w:rsidRDefault="00943A83" w:rsidP="00943A83">
      <w:pPr>
        <w:contextualSpacing/>
        <w:rPr>
          <w:sz w:val="16"/>
        </w:rPr>
      </w:pPr>
      <w:r w:rsidRPr="002F528A">
        <w:rPr>
          <w:sz w:val="16"/>
        </w:rPr>
        <w:t>"</w:t>
      </w:r>
      <w:r w:rsidRPr="00927166">
        <w:rPr>
          <w:rStyle w:val="StyleUnderline"/>
        </w:rPr>
        <w:t xml:space="preserve">The political discourse around the border tends to be built around a </w:t>
      </w:r>
      <w:r w:rsidRPr="00927166">
        <w:rPr>
          <w:rStyle w:val="Emphasis"/>
        </w:rPr>
        <w:t>fantasy</w:t>
      </w:r>
      <w:r w:rsidRPr="00927166">
        <w:rPr>
          <w:rStyle w:val="StyleUnderline"/>
        </w:rPr>
        <w:t xml:space="preserve"> that the borderlands are a desert wasteland</w:t>
      </w:r>
      <w:r w:rsidRPr="002F528A">
        <w:rPr>
          <w:sz w:val="16"/>
        </w:rPr>
        <w:t xml:space="preserve">, </w:t>
      </w:r>
      <w:r w:rsidRPr="00927166">
        <w:rPr>
          <w:rStyle w:val="StyleUnderline"/>
        </w:rPr>
        <w:t xml:space="preserve">and the only people crossing it are </w:t>
      </w:r>
      <w:r w:rsidRPr="00927166">
        <w:rPr>
          <w:rStyle w:val="Emphasis"/>
        </w:rPr>
        <w:t>human traffickers</w:t>
      </w:r>
      <w:r w:rsidRPr="002F528A">
        <w:rPr>
          <w:sz w:val="16"/>
        </w:rPr>
        <w:t xml:space="preserve">, </w:t>
      </w:r>
      <w:r w:rsidRPr="00927166">
        <w:rPr>
          <w:rStyle w:val="Emphasis"/>
        </w:rPr>
        <w:t>drug smugglers</w:t>
      </w:r>
      <w:r w:rsidRPr="002F528A">
        <w:rPr>
          <w:sz w:val="16"/>
        </w:rPr>
        <w:t xml:space="preserve">, </w:t>
      </w:r>
      <w:r w:rsidRPr="00927166">
        <w:rPr>
          <w:rStyle w:val="StyleUnderline"/>
        </w:rPr>
        <w:t xml:space="preserve">and </w:t>
      </w:r>
      <w:r w:rsidRPr="00927166">
        <w:rPr>
          <w:rStyle w:val="Emphasis"/>
        </w:rPr>
        <w:t>cartels</w:t>
      </w:r>
      <w:r w:rsidRPr="002F528A">
        <w:rPr>
          <w:sz w:val="16"/>
        </w:rPr>
        <w:t>," says Dave Maass, director of investigations at the Electronic Frontier Foundation (EFF), a digital rights organization. "</w:t>
      </w:r>
      <w:r w:rsidRPr="00927166">
        <w:rPr>
          <w:rStyle w:val="StyleUnderline"/>
        </w:rPr>
        <w:t>As a result</w:t>
      </w:r>
      <w:r w:rsidRPr="002F528A">
        <w:rPr>
          <w:sz w:val="16"/>
        </w:rPr>
        <w:t xml:space="preserve">, </w:t>
      </w:r>
      <w:r w:rsidRPr="00927166">
        <w:rPr>
          <w:rStyle w:val="Emphasis"/>
        </w:rPr>
        <w:t>border tech</w:t>
      </w:r>
      <w:r w:rsidRPr="00927166">
        <w:rPr>
          <w:rStyle w:val="StyleUnderline"/>
        </w:rPr>
        <w:t>nology is framed around these so-called</w:t>
      </w:r>
      <w:r w:rsidRPr="002F528A">
        <w:rPr>
          <w:sz w:val="16"/>
        </w:rPr>
        <w:t xml:space="preserve"> '</w:t>
      </w:r>
      <w:r w:rsidRPr="00927166">
        <w:rPr>
          <w:rStyle w:val="Emphasis"/>
        </w:rPr>
        <w:t>crises</w:t>
      </w:r>
      <w:r w:rsidRPr="002F528A">
        <w:rPr>
          <w:sz w:val="16"/>
        </w:rPr>
        <w:t xml:space="preserve">,' </w:t>
      </w:r>
      <w:r w:rsidRPr="00927166">
        <w:rPr>
          <w:rStyle w:val="StyleUnderline"/>
        </w:rPr>
        <w:t xml:space="preserve">with little regard for the </w:t>
      </w:r>
      <w:r w:rsidRPr="00927166">
        <w:rPr>
          <w:rStyle w:val="Emphasis"/>
        </w:rPr>
        <w:t>negative impact</w:t>
      </w:r>
      <w:r w:rsidRPr="00927166">
        <w:rPr>
          <w:rStyle w:val="StyleUnderline"/>
        </w:rPr>
        <w:t xml:space="preserve"> on the communities and commerce you find at the border</w:t>
      </w:r>
      <w:r w:rsidRPr="002F528A">
        <w:rPr>
          <w:sz w:val="16"/>
        </w:rPr>
        <w:t>."</w:t>
      </w:r>
    </w:p>
    <w:p w14:paraId="27D6E40D" w14:textId="77777777" w:rsidR="00943A83" w:rsidRPr="002F528A" w:rsidRDefault="00943A83" w:rsidP="00943A83">
      <w:pPr>
        <w:contextualSpacing/>
        <w:rPr>
          <w:sz w:val="16"/>
        </w:rPr>
      </w:pPr>
      <w:r w:rsidRPr="002F528A">
        <w:rPr>
          <w:sz w:val="16"/>
        </w:rPr>
        <w:t>Last week, EFF released a public map of surveillance towers in the borderlands—the first time such a directory has been made available. Though it isn't complete, the map marks the positions of over 300 existing towers and roughly 50 planned ones. "The tower systems are able to automatically detect and track objects up to 7.5 miles away and assist agents in classifying objects 3 miles away, depending on regional requirements," according to EFF. Customs and Border Protection (CBP) is also "in the process of installing 200 Autonomous Surveillance Towers (ASTs) from Anduril Industries that are controlled by artificial intelligence software."</w:t>
      </w:r>
    </w:p>
    <w:p w14:paraId="79F784D6" w14:textId="77777777" w:rsidR="00943A83" w:rsidRPr="002F528A" w:rsidRDefault="00943A83" w:rsidP="00943A83">
      <w:pPr>
        <w:contextualSpacing/>
        <w:rPr>
          <w:sz w:val="16"/>
        </w:rPr>
      </w:pPr>
      <w:r w:rsidRPr="002F528A">
        <w:rPr>
          <w:sz w:val="16"/>
        </w:rPr>
        <w:t>"</w:t>
      </w:r>
      <w:r w:rsidRPr="00927166">
        <w:rPr>
          <w:rStyle w:val="StyleUnderline"/>
        </w:rPr>
        <w:t>By viewing these towers on the map</w:t>
      </w:r>
      <w:r w:rsidRPr="002F528A">
        <w:rPr>
          <w:sz w:val="16"/>
        </w:rPr>
        <w:t>," says Maass, "</w:t>
      </w:r>
      <w:r w:rsidRPr="00927166">
        <w:rPr>
          <w:rStyle w:val="StyleUnderline"/>
        </w:rPr>
        <w:t>you can really get a sense of how these towers are installed in residential communities</w:t>
      </w:r>
      <w:r w:rsidRPr="002F528A">
        <w:rPr>
          <w:sz w:val="16"/>
        </w:rPr>
        <w:t xml:space="preserve">, </w:t>
      </w:r>
      <w:r w:rsidRPr="00927166">
        <w:rPr>
          <w:rStyle w:val="StyleUnderline"/>
        </w:rPr>
        <w:t>be it urban or rural</w:t>
      </w:r>
      <w:r w:rsidRPr="002F528A">
        <w:rPr>
          <w:sz w:val="16"/>
        </w:rPr>
        <w:t xml:space="preserve">, </w:t>
      </w:r>
      <w:r w:rsidRPr="00927166">
        <w:rPr>
          <w:rStyle w:val="StyleUnderline"/>
        </w:rPr>
        <w:t>and not just in the remote expanses of the Southwest</w:t>
      </w:r>
      <w:r w:rsidRPr="002F528A">
        <w:rPr>
          <w:sz w:val="16"/>
        </w:rPr>
        <w:t>."</w:t>
      </w:r>
    </w:p>
    <w:p w14:paraId="27AFF5D6" w14:textId="77777777" w:rsidR="00943A83" w:rsidRPr="002F528A" w:rsidRDefault="00943A83" w:rsidP="00943A83">
      <w:pPr>
        <w:contextualSpacing/>
        <w:rPr>
          <w:sz w:val="16"/>
        </w:rPr>
      </w:pPr>
      <w:r w:rsidRPr="002F528A">
        <w:rPr>
          <w:sz w:val="16"/>
        </w:rPr>
        <w:t xml:space="preserve">The government hasn't disclosed much about the towers beyond their expense, </w:t>
      </w:r>
      <w:r w:rsidRPr="00927166">
        <w:rPr>
          <w:rStyle w:val="StyleUnderline"/>
        </w:rPr>
        <w:t>leaving the people who study and live in the borderlands with incomplete information</w:t>
      </w:r>
      <w:r w:rsidRPr="002F528A">
        <w:rPr>
          <w:sz w:val="16"/>
        </w:rPr>
        <w:t>. Sam Chambers, a geography and migration researcher at the University of Arizona, says that those studying surveillance in the borderlands previously "</w:t>
      </w:r>
      <w:r w:rsidRPr="00927166">
        <w:rPr>
          <w:rStyle w:val="StyleUnderline"/>
        </w:rPr>
        <w:t>had to rely on documents such as environmental impact statements or other public records to know where a tower may be or had been built</w:t>
      </w:r>
      <w:r w:rsidRPr="002F528A">
        <w:rPr>
          <w:sz w:val="16"/>
        </w:rPr>
        <w:t>—and that was limited to specific districts and had to be verified." Otherwise, researchers had to "</w:t>
      </w:r>
      <w:r w:rsidRPr="00927166">
        <w:rPr>
          <w:rStyle w:val="StyleUnderline"/>
        </w:rPr>
        <w:t>learn by word of mouth or searching for them themselves</w:t>
      </w:r>
      <w:r w:rsidRPr="002F528A">
        <w:rPr>
          <w:sz w:val="16"/>
        </w:rPr>
        <w:t>."</w:t>
      </w:r>
    </w:p>
    <w:p w14:paraId="2476E265" w14:textId="77777777" w:rsidR="00943A83" w:rsidRPr="002F528A" w:rsidRDefault="00943A83" w:rsidP="00943A83">
      <w:pPr>
        <w:contextualSpacing/>
        <w:rPr>
          <w:sz w:val="16"/>
        </w:rPr>
      </w:pPr>
      <w:r w:rsidRPr="00927166">
        <w:rPr>
          <w:rStyle w:val="StyleUnderline"/>
        </w:rPr>
        <w:t>Much of the surveillance happening in the borderlands occurs without the knowledge of the people living there</w:t>
      </w:r>
      <w:r w:rsidRPr="002F528A">
        <w:rPr>
          <w:sz w:val="16"/>
        </w:rPr>
        <w:t>. Last July, CBP launched a surveillance blimp over Nogales, Arizona, without first informing local officials. "</w:t>
      </w:r>
      <w:r w:rsidRPr="00927166">
        <w:rPr>
          <w:rStyle w:val="StyleUnderline"/>
        </w:rPr>
        <w:t>We weren't aware that they were going to put it up</w:t>
      </w:r>
      <w:r w:rsidRPr="002F528A">
        <w:rPr>
          <w:sz w:val="16"/>
        </w:rPr>
        <w:t>," Edward Dickie, city manager of Nogales, told Reason at the time. (It has since been removed.) CBP plans to install new surveillance towers in Imperial Beach and El Cajon, California, but "officials in both cities said they were unaware of the federal government's plans," according to Voice of San Diego.</w:t>
      </w:r>
    </w:p>
    <w:p w14:paraId="7FD7F363" w14:textId="77777777" w:rsidR="00943A83" w:rsidRPr="002F528A" w:rsidRDefault="00943A83" w:rsidP="00943A83">
      <w:pPr>
        <w:contextualSpacing/>
        <w:rPr>
          <w:sz w:val="16"/>
        </w:rPr>
      </w:pPr>
      <w:r w:rsidRPr="002F528A">
        <w:rPr>
          <w:sz w:val="16"/>
        </w:rPr>
        <w:t xml:space="preserve">In the government's eyes, </w:t>
      </w:r>
      <w:r w:rsidRPr="00927166">
        <w:rPr>
          <w:rStyle w:val="StyleUnderline"/>
        </w:rPr>
        <w:t xml:space="preserve">the </w:t>
      </w:r>
      <w:r w:rsidRPr="00927166">
        <w:rPr>
          <w:rStyle w:val="Emphasis"/>
        </w:rPr>
        <w:t>definition</w:t>
      </w:r>
      <w:r w:rsidRPr="00927166">
        <w:rPr>
          <w:rStyle w:val="StyleUnderline"/>
        </w:rPr>
        <w:t xml:space="preserve"> of the </w:t>
      </w:r>
      <w:r w:rsidRPr="00927166">
        <w:rPr>
          <w:rStyle w:val="Emphasis"/>
        </w:rPr>
        <w:t>border</w:t>
      </w:r>
      <w:r w:rsidRPr="00927166">
        <w:rPr>
          <w:rStyle w:val="StyleUnderline"/>
        </w:rPr>
        <w:t xml:space="preserve"> itself is </w:t>
      </w:r>
      <w:r w:rsidRPr="00927166">
        <w:rPr>
          <w:rStyle w:val="Emphasis"/>
        </w:rPr>
        <w:t>slippery</w:t>
      </w:r>
      <w:r w:rsidRPr="002F528A">
        <w:rPr>
          <w:sz w:val="16"/>
        </w:rPr>
        <w:t xml:space="preserve">, </w:t>
      </w:r>
      <w:r w:rsidRPr="00927166">
        <w:rPr>
          <w:rStyle w:val="StyleUnderline"/>
        </w:rPr>
        <w:t xml:space="preserve">giving it </w:t>
      </w:r>
      <w:r w:rsidRPr="00927166">
        <w:rPr>
          <w:rStyle w:val="Emphasis"/>
        </w:rPr>
        <w:t>broad surveillance discretion</w:t>
      </w:r>
      <w:r w:rsidRPr="002F528A">
        <w:rPr>
          <w:sz w:val="16"/>
        </w:rPr>
        <w:t>. Federal law allows Border Patrol to conduct warrantless stops and searches "</w:t>
      </w:r>
      <w:r w:rsidRPr="00927166">
        <w:rPr>
          <w:rStyle w:val="StyleUnderline"/>
        </w:rPr>
        <w:t>within a reasonable distance from any external boundary of the United States</w:t>
      </w:r>
      <w:r w:rsidRPr="002F528A">
        <w:rPr>
          <w:sz w:val="16"/>
        </w:rPr>
        <w:t>," including on private land within 25 miles of the border. "</w:t>
      </w:r>
      <w:r w:rsidRPr="00927166">
        <w:rPr>
          <w:rStyle w:val="StyleUnderline"/>
        </w:rPr>
        <w:t>Decades-old federal regulations</w:t>
      </w:r>
      <w:r w:rsidRPr="002F528A">
        <w:rPr>
          <w:sz w:val="16"/>
        </w:rPr>
        <w:t xml:space="preserve">, </w:t>
      </w:r>
      <w:r w:rsidRPr="00927166">
        <w:rPr>
          <w:rStyle w:val="StyleUnderline"/>
        </w:rPr>
        <w:t>issued without public comment or debate</w:t>
      </w:r>
      <w:r w:rsidRPr="002F528A">
        <w:rPr>
          <w:sz w:val="16"/>
        </w:rPr>
        <w:t xml:space="preserve">, </w:t>
      </w:r>
      <w:r w:rsidRPr="00927166">
        <w:rPr>
          <w:rStyle w:val="StyleUnderline"/>
        </w:rPr>
        <w:t>define that reasonable distance as</w:t>
      </w:r>
      <w:r w:rsidRPr="002F528A">
        <w:rPr>
          <w:sz w:val="16"/>
        </w:rPr>
        <w:t xml:space="preserve"> </w:t>
      </w:r>
      <w:r w:rsidRPr="00927166">
        <w:rPr>
          <w:rStyle w:val="Emphasis"/>
        </w:rPr>
        <w:t>'100 air miles'</w:t>
      </w:r>
      <w:r w:rsidRPr="002F528A">
        <w:rPr>
          <w:sz w:val="16"/>
        </w:rPr>
        <w:t xml:space="preserve"> from any </w:t>
      </w:r>
      <w:r w:rsidRPr="00927166">
        <w:rPr>
          <w:rStyle w:val="Emphasis"/>
        </w:rPr>
        <w:t>external boundary</w:t>
      </w:r>
      <w:r w:rsidRPr="002F528A">
        <w:rPr>
          <w:sz w:val="16"/>
        </w:rPr>
        <w:t>," according to the Project on Government Accountability (POGO), which released a report on the border enforcement zone in January. Almost two-thirds of the American population lives within the zone.</w:t>
      </w:r>
    </w:p>
    <w:p w14:paraId="1AA10DBC" w14:textId="77777777" w:rsidR="00943A83" w:rsidRPr="002F528A" w:rsidRDefault="00943A83" w:rsidP="00943A83">
      <w:pPr>
        <w:contextualSpacing/>
        <w:rPr>
          <w:sz w:val="16"/>
        </w:rPr>
      </w:pPr>
      <w:r w:rsidRPr="002F528A">
        <w:rPr>
          <w:sz w:val="16"/>
        </w:rPr>
        <w:t>What's more, POGO found little evidence that checkpoints in the enforcement zone are ensnaring undocumented immigrants. "Checkpoints accounted for only 2% of Border Patrol arrests between fiscal years 2016 and 2020," it reported. "The existence of checkpoints can also lead to migrants dying in the countryside in attempts to avoid them."</w:t>
      </w:r>
    </w:p>
    <w:p w14:paraId="2F98A703" w14:textId="77777777" w:rsidR="00943A83" w:rsidRPr="002F528A" w:rsidRDefault="00943A83" w:rsidP="00943A83">
      <w:pPr>
        <w:contextualSpacing/>
        <w:rPr>
          <w:sz w:val="16"/>
        </w:rPr>
      </w:pPr>
      <w:r w:rsidRPr="00041BFB">
        <w:rPr>
          <w:rStyle w:val="StyleUnderline"/>
        </w:rPr>
        <w:t>This cuts to one of the misconceptions about the</w:t>
      </w:r>
      <w:r w:rsidRPr="002F528A">
        <w:rPr>
          <w:sz w:val="16"/>
        </w:rPr>
        <w:t xml:space="preserve"> "</w:t>
      </w:r>
      <w:r w:rsidRPr="00041BFB">
        <w:rPr>
          <w:rStyle w:val="StyleUnderline"/>
        </w:rPr>
        <w:t>virtual wall</w:t>
      </w:r>
      <w:r w:rsidRPr="002F528A">
        <w:rPr>
          <w:sz w:val="16"/>
        </w:rPr>
        <w:t>"—</w:t>
      </w:r>
      <w:r w:rsidRPr="00041BFB">
        <w:rPr>
          <w:rStyle w:val="StyleUnderline"/>
        </w:rPr>
        <w:t>that it is more humane that a physical wall</w:t>
      </w:r>
      <w:r w:rsidRPr="002F528A">
        <w:rPr>
          <w:sz w:val="16"/>
        </w:rPr>
        <w:t>. Chambers notes that his past research "has demonstrated that border surveillance towers force people into remote terrain where they will face excessive physical exertion and extended exposure to the elements." He says t</w:t>
      </w:r>
      <w:r w:rsidRPr="00041BFB">
        <w:rPr>
          <w:rStyle w:val="StyleUnderline"/>
        </w:rPr>
        <w:t>here's</w:t>
      </w:r>
      <w:r w:rsidRPr="002F528A">
        <w:rPr>
          <w:sz w:val="16"/>
        </w:rPr>
        <w:t xml:space="preserve"> "</w:t>
      </w:r>
      <w:r w:rsidRPr="00041BFB">
        <w:rPr>
          <w:rStyle w:val="StyleUnderline"/>
        </w:rPr>
        <w:t>nothing to suggest that a</w:t>
      </w:r>
      <w:r w:rsidRPr="002F528A">
        <w:rPr>
          <w:sz w:val="16"/>
        </w:rPr>
        <w:t xml:space="preserve"> </w:t>
      </w:r>
      <w:r w:rsidRPr="00041BFB">
        <w:rPr>
          <w:rStyle w:val="Emphasis"/>
        </w:rPr>
        <w:t>'virtual wall</w:t>
      </w:r>
      <w:r w:rsidRPr="002F528A">
        <w:rPr>
          <w:sz w:val="16"/>
        </w:rPr>
        <w:t xml:space="preserve">' </w:t>
      </w:r>
      <w:r w:rsidRPr="00041BFB">
        <w:rPr>
          <w:rStyle w:val="StyleUnderline"/>
        </w:rPr>
        <w:t xml:space="preserve">is </w:t>
      </w:r>
      <w:r w:rsidRPr="00041BFB">
        <w:rPr>
          <w:rStyle w:val="Emphasis"/>
        </w:rPr>
        <w:t>humane</w:t>
      </w:r>
      <w:r w:rsidRPr="002F528A">
        <w:rPr>
          <w:sz w:val="16"/>
        </w:rPr>
        <w:t>," adding that "surveillance tech is not necessarily distinct from a physical wall."</w:t>
      </w:r>
    </w:p>
    <w:p w14:paraId="0E4BDD08" w14:textId="77777777" w:rsidR="00943A83" w:rsidRPr="002F528A" w:rsidRDefault="00943A83" w:rsidP="00943A83">
      <w:pPr>
        <w:contextualSpacing/>
        <w:rPr>
          <w:sz w:val="16"/>
        </w:rPr>
      </w:pPr>
      <w:r w:rsidRPr="002F528A">
        <w:rPr>
          <w:sz w:val="16"/>
        </w:rPr>
        <w:t>"The two work in tandem to isolate human beings and multiply the bodily and mental harm of border crossing," says Chambers. "</w:t>
      </w:r>
      <w:r w:rsidRPr="002F528A">
        <w:rPr>
          <w:rStyle w:val="StyleUnderline"/>
        </w:rPr>
        <w:t>What differentiates them most is that towers have been more readily ignored by those not impacted</w:t>
      </w:r>
      <w:r w:rsidRPr="002F528A">
        <w:rPr>
          <w:sz w:val="16"/>
        </w:rPr>
        <w:t>."</w:t>
      </w:r>
    </w:p>
    <w:p w14:paraId="0F6B4590" w14:textId="77777777" w:rsidR="00943A83" w:rsidRPr="002F528A" w:rsidRDefault="00943A83" w:rsidP="00943A83">
      <w:pPr>
        <w:contextualSpacing/>
        <w:rPr>
          <w:sz w:val="16"/>
        </w:rPr>
      </w:pPr>
      <w:r w:rsidRPr="002F528A">
        <w:rPr>
          <w:rStyle w:val="StyleUnderline"/>
        </w:rPr>
        <w:t>Border security and immigration enforcement are affecting more and more people</w:t>
      </w:r>
      <w:r w:rsidRPr="002F528A">
        <w:rPr>
          <w:sz w:val="16"/>
        </w:rPr>
        <w:t xml:space="preserve">, though. At airports, </w:t>
      </w:r>
      <w:r w:rsidRPr="002F528A">
        <w:rPr>
          <w:rStyle w:val="StyleUnderline"/>
        </w:rPr>
        <w:t xml:space="preserve">customs officials are uploading data from travelers' electronic devices to a massive database that CBP agents can file through </w:t>
      </w:r>
      <w:r w:rsidRPr="002F528A">
        <w:rPr>
          <w:rStyle w:val="Emphasis"/>
        </w:rPr>
        <w:t>without a warrant</w:t>
      </w:r>
      <w:r w:rsidRPr="002F528A">
        <w:rPr>
          <w:sz w:val="16"/>
        </w:rPr>
        <w:t xml:space="preserve">. In 2020, </w:t>
      </w:r>
      <w:r w:rsidRPr="002F528A">
        <w:rPr>
          <w:rStyle w:val="StyleUnderline"/>
        </w:rPr>
        <w:t xml:space="preserve">as people protested the killing of </w:t>
      </w:r>
      <w:r w:rsidRPr="002F528A">
        <w:rPr>
          <w:rStyle w:val="Emphasis"/>
        </w:rPr>
        <w:t>George Floyd</w:t>
      </w:r>
      <w:r w:rsidRPr="002F528A">
        <w:rPr>
          <w:rStyle w:val="StyleUnderline"/>
        </w:rPr>
        <w:t xml:space="preserve"> across the country</w:t>
      </w:r>
      <w:r w:rsidRPr="002F528A">
        <w:rPr>
          <w:sz w:val="16"/>
        </w:rPr>
        <w:t xml:space="preserve">, </w:t>
      </w:r>
      <w:r w:rsidRPr="002F528A">
        <w:rPr>
          <w:rStyle w:val="StyleUnderline"/>
        </w:rPr>
        <w:t xml:space="preserve">the </w:t>
      </w:r>
      <w:r w:rsidRPr="002F528A">
        <w:rPr>
          <w:rStyle w:val="Emphasis"/>
        </w:rPr>
        <w:t>D</w:t>
      </w:r>
      <w:r w:rsidRPr="002F528A">
        <w:rPr>
          <w:rStyle w:val="StyleUnderline"/>
        </w:rPr>
        <w:t xml:space="preserve">epartment of </w:t>
      </w:r>
      <w:r w:rsidRPr="002F528A">
        <w:rPr>
          <w:rStyle w:val="Emphasis"/>
        </w:rPr>
        <w:t>H</w:t>
      </w:r>
      <w:r w:rsidRPr="002F528A">
        <w:rPr>
          <w:rStyle w:val="StyleUnderline"/>
        </w:rPr>
        <w:t xml:space="preserve">omeland </w:t>
      </w:r>
      <w:r w:rsidRPr="002F528A">
        <w:rPr>
          <w:rStyle w:val="Emphasis"/>
        </w:rPr>
        <w:t>S</w:t>
      </w:r>
      <w:r w:rsidRPr="002F528A">
        <w:rPr>
          <w:rStyle w:val="StyleUnderline"/>
        </w:rPr>
        <w:t xml:space="preserve">ecurity turned </w:t>
      </w:r>
      <w:r w:rsidRPr="002F528A">
        <w:rPr>
          <w:rStyle w:val="Emphasis"/>
        </w:rPr>
        <w:t>border technology</w:t>
      </w:r>
      <w:r w:rsidRPr="002F528A">
        <w:rPr>
          <w:rStyle w:val="StyleUnderline"/>
        </w:rPr>
        <w:t xml:space="preserve"> on them</w:t>
      </w:r>
      <w:r w:rsidRPr="002F528A">
        <w:rPr>
          <w:sz w:val="16"/>
        </w:rPr>
        <w:t xml:space="preserve">, </w:t>
      </w:r>
      <w:r w:rsidRPr="002F528A">
        <w:rPr>
          <w:rStyle w:val="StyleUnderline"/>
        </w:rPr>
        <w:t>surveilling demonstrations in over 15 cities</w:t>
      </w:r>
      <w:r w:rsidRPr="002F528A">
        <w:rPr>
          <w:sz w:val="16"/>
        </w:rPr>
        <w:t>, including New York City and Philadelphia. Immigration and Customs Enforcement has access to driver's license data for three in four American adults.</w:t>
      </w:r>
    </w:p>
    <w:p w14:paraId="21586DFF" w14:textId="77777777" w:rsidR="00943A83" w:rsidRPr="002F528A" w:rsidRDefault="00943A83" w:rsidP="00943A83">
      <w:pPr>
        <w:contextualSpacing/>
        <w:rPr>
          <w:sz w:val="16"/>
        </w:rPr>
      </w:pPr>
      <w:r w:rsidRPr="002F528A">
        <w:rPr>
          <w:sz w:val="16"/>
        </w:rPr>
        <w:t>"</w:t>
      </w:r>
      <w:r w:rsidRPr="002F528A">
        <w:rPr>
          <w:rStyle w:val="Emphasis"/>
        </w:rPr>
        <w:t>Smart</w:t>
      </w:r>
      <w:r w:rsidRPr="002F528A">
        <w:rPr>
          <w:sz w:val="16"/>
        </w:rPr>
        <w:t xml:space="preserve">" </w:t>
      </w:r>
      <w:r w:rsidRPr="002F528A">
        <w:rPr>
          <w:rStyle w:val="StyleUnderline"/>
        </w:rPr>
        <w:t>border enforcement has come at a massive cost</w:t>
      </w:r>
      <w:r w:rsidRPr="002F528A">
        <w:rPr>
          <w:sz w:val="16"/>
        </w:rPr>
        <w:t>—</w:t>
      </w:r>
      <w:r w:rsidRPr="002F528A">
        <w:rPr>
          <w:rStyle w:val="StyleUnderline"/>
        </w:rPr>
        <w:t>something that implicates every American taxpayer</w:t>
      </w:r>
      <w:r w:rsidRPr="002F528A">
        <w:rPr>
          <w:sz w:val="16"/>
        </w:rPr>
        <w:t>. The Secure Border Initiative Network, a mid-2000s "virtual fence" project, came in at $1 billion by the time it was scrapped—$19 million for each mile it covered. In FY 2022, Congress allocated $425 million for border surveillance. Between 1993 and 2019, Border Patrol's budget jumped from $363 million to $4.9 billion.</w:t>
      </w:r>
    </w:p>
    <w:p w14:paraId="58808A74" w14:textId="77777777" w:rsidR="00943A83" w:rsidRPr="002F528A" w:rsidRDefault="00943A83" w:rsidP="00943A83">
      <w:pPr>
        <w:contextualSpacing/>
        <w:rPr>
          <w:sz w:val="16"/>
        </w:rPr>
      </w:pPr>
      <w:r w:rsidRPr="002F528A">
        <w:rPr>
          <w:sz w:val="16"/>
        </w:rPr>
        <w:t xml:space="preserve">Still, as last week's surveillance tower map shows, </w:t>
      </w:r>
      <w:r w:rsidRPr="002F528A">
        <w:rPr>
          <w:rStyle w:val="StyleUnderline"/>
        </w:rPr>
        <w:t xml:space="preserve">the federal government is trudging ahead with a plan that will put more </w:t>
      </w:r>
      <w:r w:rsidRPr="002F528A">
        <w:rPr>
          <w:rStyle w:val="Emphasis"/>
        </w:rPr>
        <w:t>Americans</w:t>
      </w:r>
      <w:r w:rsidRPr="002F528A">
        <w:rPr>
          <w:rStyle w:val="StyleUnderline"/>
        </w:rPr>
        <w:t xml:space="preserve"> under watch</w:t>
      </w:r>
      <w:r w:rsidRPr="002F528A">
        <w:rPr>
          <w:sz w:val="16"/>
        </w:rPr>
        <w:t>, and at great expense. "</w:t>
      </w:r>
      <w:r w:rsidRPr="002F528A">
        <w:rPr>
          <w:rStyle w:val="StyleUnderline"/>
        </w:rPr>
        <w:t xml:space="preserve">Border politics has a short memory, and not enough skepticism is applied to this technology that has been found time and time again to be </w:t>
      </w:r>
      <w:r w:rsidRPr="002F528A">
        <w:rPr>
          <w:rStyle w:val="Emphasis"/>
        </w:rPr>
        <w:t>expensive</w:t>
      </w:r>
      <w:r w:rsidRPr="002F528A">
        <w:rPr>
          <w:rStyle w:val="StyleUnderline"/>
        </w:rPr>
        <w:t xml:space="preserve"> and </w:t>
      </w:r>
      <w:r w:rsidRPr="002F528A">
        <w:rPr>
          <w:rStyle w:val="Emphasis"/>
        </w:rPr>
        <w:t>ineffective</w:t>
      </w:r>
      <w:r w:rsidRPr="002F528A">
        <w:rPr>
          <w:sz w:val="16"/>
        </w:rPr>
        <w:t>," says Maass. "</w:t>
      </w:r>
      <w:r w:rsidRPr="002F528A">
        <w:rPr>
          <w:rStyle w:val="StyleUnderline"/>
        </w:rPr>
        <w:t xml:space="preserve">Despite </w:t>
      </w:r>
      <w:r w:rsidRPr="002F528A">
        <w:rPr>
          <w:rStyle w:val="Emphasis"/>
        </w:rPr>
        <w:t>more than 20 years</w:t>
      </w:r>
      <w:r w:rsidRPr="002F528A">
        <w:rPr>
          <w:rStyle w:val="StyleUnderline"/>
        </w:rPr>
        <w:t xml:space="preserve"> of </w:t>
      </w:r>
      <w:r w:rsidRPr="002F528A">
        <w:rPr>
          <w:rStyle w:val="Emphasis"/>
        </w:rPr>
        <w:t>growing surveillance</w:t>
      </w:r>
      <w:r w:rsidRPr="002F528A">
        <w:rPr>
          <w:rStyle w:val="StyleUnderline"/>
        </w:rPr>
        <w:t xml:space="preserve"> at the border, we don't hear CBP and other border security proponents claiming that the problem</w:t>
      </w:r>
      <w:r w:rsidRPr="002F528A">
        <w:rPr>
          <w:sz w:val="16"/>
        </w:rPr>
        <w:t xml:space="preserve">, </w:t>
      </w:r>
      <w:r w:rsidRPr="002F528A">
        <w:rPr>
          <w:rStyle w:val="StyleUnderline"/>
        </w:rPr>
        <w:t>at least as they define it</w:t>
      </w:r>
      <w:r w:rsidRPr="002F528A">
        <w:rPr>
          <w:sz w:val="16"/>
        </w:rPr>
        <w:t xml:space="preserve">, </w:t>
      </w:r>
      <w:r w:rsidRPr="002F528A">
        <w:rPr>
          <w:rStyle w:val="StyleUnderline"/>
        </w:rPr>
        <w:t>has been alleviated</w:t>
      </w:r>
      <w:r w:rsidRPr="002F528A">
        <w:rPr>
          <w:sz w:val="16"/>
        </w:rPr>
        <w:t>."</w:t>
      </w:r>
    </w:p>
    <w:p w14:paraId="564C7488" w14:textId="77777777" w:rsidR="00943A83" w:rsidRPr="00CA41B2" w:rsidRDefault="00943A83" w:rsidP="00943A83">
      <w:pPr>
        <w:pStyle w:val="Heading4"/>
        <w:contextualSpacing/>
      </w:pPr>
      <w:r>
        <w:t xml:space="preserve">Specifically, </w:t>
      </w:r>
      <w:r w:rsidRPr="00202788">
        <w:rPr>
          <w:u w:val="single"/>
        </w:rPr>
        <w:t>indigenous communities</w:t>
      </w:r>
      <w:r>
        <w:t xml:space="preserve"> experience </w:t>
      </w:r>
      <w:r w:rsidRPr="00987C50">
        <w:rPr>
          <w:u w:val="single"/>
        </w:rPr>
        <w:t>daily psychological harm</w:t>
      </w:r>
      <w:r>
        <w:t xml:space="preserve"> from </w:t>
      </w:r>
      <w:r w:rsidRPr="00987C50">
        <w:rPr>
          <w:u w:val="single"/>
        </w:rPr>
        <w:t>increased border enforcement</w:t>
      </w:r>
      <w:r>
        <w:t xml:space="preserve">. </w:t>
      </w:r>
    </w:p>
    <w:p w14:paraId="4E1F70EE" w14:textId="77777777" w:rsidR="00943A83" w:rsidRPr="00DD7125" w:rsidRDefault="00943A83" w:rsidP="00943A83">
      <w:pPr>
        <w:contextualSpacing/>
        <w:rPr>
          <w:lang w:val="it-IT"/>
        </w:rPr>
      </w:pPr>
      <w:r>
        <w:t xml:space="preserve">Christina </w:t>
      </w:r>
      <w:r w:rsidRPr="00CA41B2">
        <w:rPr>
          <w:rStyle w:val="Style13ptBold"/>
        </w:rPr>
        <w:t>Leza 17</w:t>
      </w:r>
      <w:r>
        <w:t xml:space="preserve">, Associate professor of Anthropology at Colorado College, “What Is the U.S.-Mexico Border to Indigenous Peoples Who Have Lived There?”, 3-25-2017, YES! </w:t>
      </w:r>
      <w:r w:rsidRPr="00DD7125">
        <w:rPr>
          <w:lang w:val="it-IT"/>
        </w:rPr>
        <w:t xml:space="preserve">Magazine, </w:t>
      </w:r>
      <w:hyperlink r:id="rId14" w:history="1">
        <w:r w:rsidRPr="00DD7125">
          <w:rPr>
            <w:rStyle w:val="Hyperlink"/>
            <w:lang w:val="it-IT"/>
          </w:rPr>
          <w:t>https://www.yesmagazine.org/opinion/2020/07/07/mexico-border-indigenous-leaders</w:t>
        </w:r>
      </w:hyperlink>
      <w:r w:rsidRPr="00DD7125">
        <w:rPr>
          <w:lang w:val="it-IT"/>
        </w:rPr>
        <w:t xml:space="preserve"> </w:t>
      </w:r>
      <w:r>
        <w:rPr>
          <w:lang w:val="it-IT"/>
        </w:rPr>
        <w:t>- SDP</w:t>
      </w:r>
    </w:p>
    <w:p w14:paraId="273C270A" w14:textId="77777777" w:rsidR="00943A83" w:rsidRPr="00202788" w:rsidRDefault="00943A83" w:rsidP="00943A83">
      <w:pPr>
        <w:contextualSpacing/>
        <w:rPr>
          <w:sz w:val="16"/>
        </w:rPr>
      </w:pPr>
      <w:r w:rsidRPr="00202788">
        <w:rPr>
          <w:rStyle w:val="StyleUnderline"/>
        </w:rPr>
        <w:t xml:space="preserve">For </w:t>
      </w:r>
      <w:r w:rsidRPr="00202788">
        <w:rPr>
          <w:rStyle w:val="Emphasis"/>
        </w:rPr>
        <w:t>Indigenous peoples</w:t>
      </w:r>
      <w:r w:rsidRPr="00202788">
        <w:rPr>
          <w:rStyle w:val="StyleUnderline"/>
        </w:rPr>
        <w:t xml:space="preserve"> of the Americas</w:t>
      </w:r>
      <w:r w:rsidRPr="00202788">
        <w:rPr>
          <w:sz w:val="16"/>
        </w:rPr>
        <w:t xml:space="preserve">, </w:t>
      </w:r>
      <w:r w:rsidRPr="00202788">
        <w:rPr>
          <w:rStyle w:val="StyleUnderline"/>
        </w:rPr>
        <w:t xml:space="preserve">the </w:t>
      </w:r>
      <w:r w:rsidRPr="00202788">
        <w:rPr>
          <w:rStyle w:val="Emphasis"/>
        </w:rPr>
        <w:t>U.S.-Mexico border</w:t>
      </w:r>
      <w:r w:rsidRPr="00202788">
        <w:rPr>
          <w:rStyle w:val="StyleUnderline"/>
        </w:rPr>
        <w:t xml:space="preserve"> is increasingly a </w:t>
      </w:r>
      <w:r w:rsidRPr="00202788">
        <w:rPr>
          <w:rStyle w:val="Emphasis"/>
        </w:rPr>
        <w:t>symbol</w:t>
      </w:r>
      <w:r w:rsidRPr="00202788">
        <w:rPr>
          <w:rStyle w:val="StyleUnderline"/>
        </w:rPr>
        <w:t xml:space="preserve"> and </w:t>
      </w:r>
      <w:r w:rsidRPr="00202788">
        <w:rPr>
          <w:rStyle w:val="Emphasis"/>
        </w:rPr>
        <w:t>tool of genocide</w:t>
      </w:r>
      <w:r w:rsidRPr="00202788">
        <w:rPr>
          <w:sz w:val="16"/>
        </w:rPr>
        <w:t xml:space="preserve">. </w:t>
      </w:r>
      <w:r w:rsidRPr="00202788">
        <w:rPr>
          <w:rStyle w:val="StyleUnderline"/>
        </w:rPr>
        <w:t>When this border was created, Indigenous peoples of the region were divided</w:t>
      </w:r>
      <w:r w:rsidRPr="00202788">
        <w:rPr>
          <w:sz w:val="16"/>
        </w:rPr>
        <w:t>, including the Yaqui, O’odham, Cocopah, Kumeyaay, Pai, Apache, and Kickapoo. These peoples are represented by 26 sovereign tribal nations in the United States with tribal relatives residing in Mexico. Indigenous peoples tend to understand and talk about the U.S.-Mexico border in different terms from those who understand the border to be an agreement between governments, often describing the border as artificial or “imaginary.”</w:t>
      </w:r>
    </w:p>
    <w:p w14:paraId="49B27689" w14:textId="77777777" w:rsidR="00943A83" w:rsidRPr="00202788" w:rsidRDefault="00943A83" w:rsidP="00943A83">
      <w:pPr>
        <w:contextualSpacing/>
        <w:rPr>
          <w:sz w:val="16"/>
        </w:rPr>
      </w:pPr>
      <w:r w:rsidRPr="00202788">
        <w:rPr>
          <w:sz w:val="16"/>
        </w:rPr>
        <w:t>Several international legal instruments, including the United Nations Declaration on the Rights of Indigenous Peoples (UNDRIP), confirm the right of Indigenous peoples to maintain connections to their homelands and peoples across international borders. Some Indigenous groups such as the Lipan Apache have pursued actions to address rights violations through the U.N. reporting system. International human rights law, however, is not now recognized as binding for decision-making in U.S. courts.</w:t>
      </w:r>
    </w:p>
    <w:p w14:paraId="5E7A3FAF" w14:textId="77777777" w:rsidR="00943A83" w:rsidRPr="00202788" w:rsidRDefault="00943A83" w:rsidP="00943A83">
      <w:pPr>
        <w:contextualSpacing/>
        <w:rPr>
          <w:sz w:val="16"/>
        </w:rPr>
      </w:pPr>
      <w:r w:rsidRPr="00202788">
        <w:rPr>
          <w:sz w:val="16"/>
        </w:rPr>
        <w:t>Throughout my decade-long field research on grassroots Indigenous border activism in the southern Arizona region, the usefulness of international Indigenous rights for ensuring rights at the local level was one area of debate among activists.</w:t>
      </w:r>
    </w:p>
    <w:p w14:paraId="12E9F538" w14:textId="77777777" w:rsidR="00943A83" w:rsidRPr="00202788" w:rsidRDefault="00943A83" w:rsidP="00943A83">
      <w:pPr>
        <w:contextualSpacing/>
        <w:rPr>
          <w:sz w:val="16"/>
        </w:rPr>
      </w:pPr>
      <w:r w:rsidRPr="00202788">
        <w:rPr>
          <w:rStyle w:val="StyleUnderline"/>
        </w:rPr>
        <w:t>Given the sovereign status of U.S. tribal nations</w:t>
      </w:r>
      <w:r w:rsidRPr="00202788">
        <w:rPr>
          <w:sz w:val="16"/>
        </w:rPr>
        <w:t xml:space="preserve">, </w:t>
      </w:r>
      <w:r w:rsidRPr="00202788">
        <w:rPr>
          <w:rStyle w:val="StyleUnderline"/>
        </w:rPr>
        <w:t xml:space="preserve">the U.S. Department of Homeland Security has established some general policies and practices to facilitate border crossing for Indigenous peoples of the </w:t>
      </w:r>
      <w:r w:rsidRPr="00202788">
        <w:rPr>
          <w:rStyle w:val="Emphasis"/>
        </w:rPr>
        <w:t>U.S.-Mexico border</w:t>
      </w:r>
      <w:r w:rsidRPr="00202788">
        <w:rPr>
          <w:rStyle w:val="StyleUnderline"/>
        </w:rPr>
        <w:t xml:space="preserve"> region</w:t>
      </w:r>
      <w:r w:rsidRPr="00202788">
        <w:rPr>
          <w:sz w:val="16"/>
        </w:rPr>
        <w:t xml:space="preserve">. The only fully formalized policy for southern border crossing, however, is a mandate that tribes develop and make use of Enhanced Tribal Cards, </w:t>
      </w:r>
      <w:r w:rsidRPr="00202788">
        <w:rPr>
          <w:rStyle w:val="StyleUnderline"/>
        </w:rPr>
        <w:t xml:space="preserve">tribal identification cards that include </w:t>
      </w:r>
      <w:r w:rsidRPr="00202788">
        <w:rPr>
          <w:rStyle w:val="Emphasis"/>
        </w:rPr>
        <w:t>security technology</w:t>
      </w:r>
      <w:r w:rsidRPr="00202788">
        <w:rPr>
          <w:rStyle w:val="StyleUnderline"/>
        </w:rPr>
        <w:t xml:space="preserve"> to confirm the tribal enrollment and citizenship status of U.S. tribal members</w:t>
      </w:r>
      <w:r w:rsidRPr="00202788">
        <w:rPr>
          <w:sz w:val="16"/>
        </w:rPr>
        <w:t>.</w:t>
      </w:r>
    </w:p>
    <w:p w14:paraId="34711440" w14:textId="77777777" w:rsidR="00943A83" w:rsidRPr="00202788" w:rsidRDefault="00943A83" w:rsidP="00943A83">
      <w:pPr>
        <w:contextualSpacing/>
        <w:rPr>
          <w:sz w:val="16"/>
        </w:rPr>
      </w:pPr>
      <w:r w:rsidRPr="00202788">
        <w:rPr>
          <w:sz w:val="16"/>
        </w:rPr>
        <w:t>The absence of clear policies and procedures for such things as the handling of Indigenous sacred items and the processing of Indigenous members who are Mexican citizens has resulted in delays or denials of entry for Indigenous members into the United States for ceremonial and cultural events, detainments, and the mishandling or destruction of sacred items.</w:t>
      </w:r>
    </w:p>
    <w:p w14:paraId="7122A9D9" w14:textId="77777777" w:rsidR="00943A83" w:rsidRPr="00202788" w:rsidRDefault="00943A83" w:rsidP="00943A83">
      <w:pPr>
        <w:contextualSpacing/>
        <w:rPr>
          <w:sz w:val="16"/>
        </w:rPr>
      </w:pPr>
      <w:r w:rsidRPr="00202788">
        <w:rPr>
          <w:rStyle w:val="StyleUnderline"/>
        </w:rPr>
        <w:t>A number of grassroots Indigenous organizations</w:t>
      </w:r>
      <w:r w:rsidRPr="00202788">
        <w:rPr>
          <w:sz w:val="16"/>
        </w:rPr>
        <w:t xml:space="preserve"> such as the Indigenous Alliance Without Borders, O’odham Voice Against the Wall, and Indivisible Tohono </w:t>
      </w:r>
      <w:r w:rsidRPr="00202788">
        <w:rPr>
          <w:rStyle w:val="StyleUnderline"/>
        </w:rPr>
        <w:t xml:space="preserve">are working in the U.S.-Mexico border region to raise consciousness about the negative impacts of current </w:t>
      </w:r>
      <w:r w:rsidRPr="00202788">
        <w:rPr>
          <w:rStyle w:val="Emphasis"/>
        </w:rPr>
        <w:t>border enforcement</w:t>
      </w:r>
      <w:r w:rsidRPr="00202788">
        <w:rPr>
          <w:rStyle w:val="StyleUnderline"/>
        </w:rPr>
        <w:t xml:space="preserve"> policies on Indigenous peoples</w:t>
      </w:r>
      <w:r w:rsidRPr="00202788">
        <w:rPr>
          <w:sz w:val="16"/>
        </w:rPr>
        <w:t>, and to work for new policies that recognize the rights of Indigenous peoples within their homelands. Since 1997, the Indigenous Alliance Without Borders has provided support to and advocated for the border rights of Indigenous groups throughout the border region.</w:t>
      </w:r>
    </w:p>
    <w:p w14:paraId="59DAD86D" w14:textId="77777777" w:rsidR="00943A83" w:rsidRPr="00202788" w:rsidRDefault="00943A83" w:rsidP="00943A83">
      <w:pPr>
        <w:contextualSpacing/>
        <w:rPr>
          <w:sz w:val="16"/>
        </w:rPr>
      </w:pPr>
      <w:r w:rsidRPr="00202788">
        <w:rPr>
          <w:sz w:val="16"/>
        </w:rPr>
        <w:t>The Indigenous Alliance has long advocated for the development of comprehensive legislation that would address Indigenous border rights at both the Canada-U.S. and U.S.-Mexico borders, and has envisioned summits that include both tribal government and grassroots community leaders. Recent tribal border summits in Tucson, Arizona, organized by the Pascua Yaqui Tribe, the Tohono O’odham Nation, and the National Congress of American Indians are building toward this vision. The Indigenous Alliance has also advocated for the adoption of the United Nations Declaration on the Rights of Indigenous Peoples by U.S. tribal governments on the U.S.-Mexico border to help build a common reference for Indigenous border rights.</w:t>
      </w:r>
    </w:p>
    <w:p w14:paraId="3BADAB55" w14:textId="77777777" w:rsidR="00943A83" w:rsidRPr="00202788" w:rsidRDefault="00943A83" w:rsidP="00943A83">
      <w:pPr>
        <w:contextualSpacing/>
        <w:rPr>
          <w:sz w:val="16"/>
        </w:rPr>
      </w:pPr>
      <w:r w:rsidRPr="00202788">
        <w:rPr>
          <w:sz w:val="16"/>
        </w:rPr>
        <w:t xml:space="preserve">While Indigenous leaders work to address issues they face with U.S.-Mexico border policy, </w:t>
      </w:r>
      <w:r w:rsidRPr="00202788">
        <w:rPr>
          <w:rStyle w:val="StyleUnderline"/>
        </w:rPr>
        <w:t xml:space="preserve">Indigenous members must continue to grapple with the everyday impacts of </w:t>
      </w:r>
      <w:r w:rsidRPr="00202788">
        <w:rPr>
          <w:rStyle w:val="Emphasis"/>
        </w:rPr>
        <w:t>increasing border enforcement</w:t>
      </w:r>
      <w:r w:rsidRPr="00202788">
        <w:rPr>
          <w:sz w:val="16"/>
        </w:rPr>
        <w:t xml:space="preserve">, </w:t>
      </w:r>
      <w:r w:rsidRPr="00202788">
        <w:rPr>
          <w:rStyle w:val="StyleUnderline"/>
        </w:rPr>
        <w:t xml:space="preserve">including the growing presence of Border Patrol and </w:t>
      </w:r>
      <w:r w:rsidRPr="00202788">
        <w:rPr>
          <w:rStyle w:val="Emphasis"/>
        </w:rPr>
        <w:t>surveillance tech</w:t>
      </w:r>
      <w:r w:rsidRPr="00202788">
        <w:rPr>
          <w:rStyle w:val="StyleUnderline"/>
        </w:rPr>
        <w:t xml:space="preserve">nology on </w:t>
      </w:r>
      <w:r w:rsidRPr="00202788">
        <w:rPr>
          <w:rStyle w:val="Emphasis"/>
        </w:rPr>
        <w:t>reservation lands</w:t>
      </w:r>
      <w:r w:rsidRPr="00202788">
        <w:rPr>
          <w:sz w:val="16"/>
        </w:rPr>
        <w:t>, as well as the disruption of their lands by border barrier construction.</w:t>
      </w:r>
    </w:p>
    <w:p w14:paraId="1092BEA3" w14:textId="77777777" w:rsidR="00943A83" w:rsidRPr="00202788" w:rsidRDefault="00943A83" w:rsidP="00943A83">
      <w:pPr>
        <w:contextualSpacing/>
        <w:rPr>
          <w:sz w:val="16"/>
        </w:rPr>
      </w:pPr>
      <w:r w:rsidRPr="00202788">
        <w:rPr>
          <w:sz w:val="16"/>
        </w:rPr>
        <w:t>“</w:t>
      </w:r>
      <w:r w:rsidRPr="00202788">
        <w:rPr>
          <w:rStyle w:val="StyleUnderline"/>
        </w:rPr>
        <w:t>The effect of a wall is already in us</w:t>
      </w:r>
      <w:r w:rsidRPr="00202788">
        <w:rPr>
          <w:sz w:val="16"/>
        </w:rPr>
        <w:t xml:space="preserve">. It already divides us… . It’s a psychological wall,” says O’odham activist Mike Wilson, who is also concerned about increased border barrier construction. </w:t>
      </w:r>
      <w:r w:rsidRPr="00202788">
        <w:rPr>
          <w:rStyle w:val="StyleUnderline"/>
        </w:rPr>
        <w:t xml:space="preserve">That psychological wall has </w:t>
      </w:r>
      <w:r w:rsidRPr="00202788">
        <w:rPr>
          <w:rStyle w:val="Emphasis"/>
        </w:rPr>
        <w:t>devastating impacts</w:t>
      </w:r>
      <w:r w:rsidRPr="00202788">
        <w:rPr>
          <w:sz w:val="16"/>
        </w:rPr>
        <w:t xml:space="preserve"> “</w:t>
      </w:r>
      <w:r w:rsidRPr="00202788">
        <w:rPr>
          <w:rStyle w:val="StyleUnderline"/>
        </w:rPr>
        <w:t>that many will not realize until generations to come</w:t>
      </w:r>
      <w:r w:rsidRPr="00202788">
        <w:rPr>
          <w:sz w:val="16"/>
        </w:rPr>
        <w:t>,” he adds.</w:t>
      </w:r>
    </w:p>
    <w:p w14:paraId="68A83620" w14:textId="77777777" w:rsidR="00943A83" w:rsidRPr="0053060E" w:rsidRDefault="00943A83" w:rsidP="00943A83">
      <w:pPr>
        <w:contextualSpacing/>
        <w:rPr>
          <w:sz w:val="16"/>
        </w:rPr>
      </w:pPr>
      <w:r w:rsidRPr="00202788">
        <w:rPr>
          <w:rStyle w:val="StyleUnderline"/>
        </w:rPr>
        <w:t xml:space="preserve">Given the U.S. government’s historical treatment of Indigenous peoples in the attempt to </w:t>
      </w:r>
      <w:r w:rsidRPr="00202788">
        <w:rPr>
          <w:rStyle w:val="Emphasis"/>
        </w:rPr>
        <w:t>eradicate their rights</w:t>
      </w:r>
      <w:r w:rsidRPr="00202788">
        <w:rPr>
          <w:rStyle w:val="StyleUnderline"/>
        </w:rPr>
        <w:t xml:space="preserve"> and </w:t>
      </w:r>
      <w:r w:rsidRPr="00202788">
        <w:rPr>
          <w:rStyle w:val="Emphasis"/>
        </w:rPr>
        <w:t>presence</w:t>
      </w:r>
      <w:r w:rsidRPr="00202788">
        <w:rPr>
          <w:rStyle w:val="StyleUnderline"/>
        </w:rPr>
        <w:t xml:space="preserve"> on U.S.-claimed lands</w:t>
      </w:r>
      <w:r w:rsidRPr="00202788">
        <w:rPr>
          <w:sz w:val="16"/>
        </w:rPr>
        <w:t>, both continued Indigenous movement and widespread public support are needed to help rectify the physical, social, and psychological harms caused by the “imaginary line.”</w:t>
      </w:r>
    </w:p>
    <w:p w14:paraId="18314B56" w14:textId="77777777" w:rsidR="00943A83" w:rsidRDefault="00943A83" w:rsidP="00943A83">
      <w:pPr>
        <w:pStyle w:val="Heading4"/>
        <w:contextualSpacing/>
      </w:pPr>
      <w:r>
        <w:t xml:space="preserve">Third, The </w:t>
      </w:r>
      <w:r w:rsidRPr="008E2CE9">
        <w:rPr>
          <w:u w:val="single"/>
        </w:rPr>
        <w:t>U.S.-Mexico border</w:t>
      </w:r>
      <w:r>
        <w:t xml:space="preserve"> is used to test </w:t>
      </w:r>
      <w:r w:rsidRPr="008E2CE9">
        <w:rPr>
          <w:u w:val="single"/>
        </w:rPr>
        <w:t>Israeli technology</w:t>
      </w:r>
      <w:r>
        <w:t xml:space="preserve"> for </w:t>
      </w:r>
      <w:r w:rsidRPr="008E2CE9">
        <w:rPr>
          <w:u w:val="single"/>
        </w:rPr>
        <w:t>effective use</w:t>
      </w:r>
      <w:r>
        <w:t xml:space="preserve"> in the </w:t>
      </w:r>
      <w:r w:rsidRPr="008E2CE9">
        <w:rPr>
          <w:u w:val="single"/>
        </w:rPr>
        <w:t>genocide of Palestinians</w:t>
      </w:r>
      <w:r>
        <w:t xml:space="preserve">. </w:t>
      </w:r>
    </w:p>
    <w:p w14:paraId="3623D053" w14:textId="77777777" w:rsidR="00943A83" w:rsidRDefault="00943A83" w:rsidP="00943A83">
      <w:pPr>
        <w:contextualSpacing/>
      </w:pPr>
      <w:r>
        <w:t xml:space="preserve">Brittany </w:t>
      </w:r>
      <w:r w:rsidRPr="008E2CE9">
        <w:rPr>
          <w:rStyle w:val="Style13ptBold"/>
        </w:rPr>
        <w:t>Dawson 18</w:t>
      </w:r>
      <w:r>
        <w:t xml:space="preserve">, Staff Writer for the Institute for Palestine Studies, U.S.-Mexico Border: An Israeli Tech Laboratory, 12-6-2018, Institute for Palestine Studies, </w:t>
      </w:r>
      <w:hyperlink r:id="rId15" w:history="1">
        <w:r w:rsidRPr="0075221A">
          <w:rPr>
            <w:rStyle w:val="Hyperlink"/>
          </w:rPr>
          <w:t>https://www.palestine-studies.org/en/node/232052</w:t>
        </w:r>
      </w:hyperlink>
      <w:r>
        <w:t xml:space="preserve"> - SDP</w:t>
      </w:r>
    </w:p>
    <w:p w14:paraId="16FBCED4" w14:textId="77777777" w:rsidR="00943A83" w:rsidRPr="008C0C90" w:rsidRDefault="00943A83" w:rsidP="00943A83">
      <w:pPr>
        <w:contextualSpacing/>
        <w:rPr>
          <w:sz w:val="16"/>
        </w:rPr>
      </w:pPr>
      <w:r w:rsidRPr="008C0C90">
        <w:rPr>
          <w:sz w:val="16"/>
        </w:rPr>
        <w:t>“They all loved the state/corporate idea of fusing Mexican low-wage manufacturing with Israeli boundary building and homeland security companies.”</w:t>
      </w:r>
    </w:p>
    <w:p w14:paraId="553A6A37" w14:textId="77777777" w:rsidR="00943A83" w:rsidRPr="008C0C90" w:rsidRDefault="00943A83" w:rsidP="00943A83">
      <w:pPr>
        <w:contextualSpacing/>
        <w:rPr>
          <w:sz w:val="16"/>
        </w:rPr>
      </w:pPr>
      <w:r w:rsidRPr="008C0C90">
        <w:rPr>
          <w:sz w:val="16"/>
        </w:rPr>
        <w:t xml:space="preserve">When hundreds of Central American migrants arrived in Tijuana, Mexico, in late November, planning to claim asylum in the United States, U.S. Customs and Border Protection closed the San Ysidro border crossing in anticipation of their arrival. In protest of the closure, asylum seekers rushed the fence separating Mexico and the United States, and border patrol agents fired tear gas at them through the fence. Images of children and their families running through clouds of CS gas went viral on social media. </w:t>
      </w:r>
      <w:r w:rsidRPr="008C0C90">
        <w:rPr>
          <w:rStyle w:val="StyleUnderline"/>
        </w:rPr>
        <w:t>Palestine solidarity activists speculated that the agents used the same U.S.-manufactured tear gas as is used by the Israel Defense Forces</w:t>
      </w:r>
      <w:r w:rsidRPr="008C0C90">
        <w:rPr>
          <w:sz w:val="16"/>
        </w:rPr>
        <w:t xml:space="preserve"> (IDF) </w:t>
      </w:r>
      <w:r w:rsidRPr="008C0C90">
        <w:rPr>
          <w:rStyle w:val="StyleUnderline"/>
        </w:rPr>
        <w:t>against Palestinians and has been used against activists in the United States from Standing Rock</w:t>
      </w:r>
      <w:r w:rsidRPr="008C0C90">
        <w:rPr>
          <w:sz w:val="16"/>
        </w:rPr>
        <w:t xml:space="preserve"> to Ferguson, MO.</w:t>
      </w:r>
    </w:p>
    <w:p w14:paraId="3D099998" w14:textId="77777777" w:rsidR="00943A83" w:rsidRPr="008C0C90" w:rsidRDefault="00943A83" w:rsidP="00943A83">
      <w:pPr>
        <w:contextualSpacing/>
        <w:rPr>
          <w:sz w:val="16"/>
        </w:rPr>
      </w:pPr>
      <w:r w:rsidRPr="008C0C90">
        <w:rPr>
          <w:rStyle w:val="StyleUnderline"/>
        </w:rPr>
        <w:t xml:space="preserve">Such collaboration between </w:t>
      </w:r>
      <w:r w:rsidRPr="008C0C90">
        <w:rPr>
          <w:rStyle w:val="Emphasis"/>
        </w:rPr>
        <w:t>U.S.</w:t>
      </w:r>
      <w:r w:rsidRPr="008C0C90">
        <w:rPr>
          <w:rStyle w:val="StyleUnderline"/>
        </w:rPr>
        <w:t xml:space="preserve"> and </w:t>
      </w:r>
      <w:r w:rsidRPr="008C0C90">
        <w:rPr>
          <w:rStyle w:val="Emphasis"/>
        </w:rPr>
        <w:t>Israeli defense establishments</w:t>
      </w:r>
      <w:r w:rsidRPr="008C0C90">
        <w:rPr>
          <w:rStyle w:val="StyleUnderline"/>
        </w:rPr>
        <w:t xml:space="preserve"> is </w:t>
      </w:r>
      <w:r w:rsidRPr="008C0C90">
        <w:rPr>
          <w:rStyle w:val="Emphasis"/>
        </w:rPr>
        <w:t>not new</w:t>
      </w:r>
      <w:r w:rsidRPr="008C0C90">
        <w:rPr>
          <w:sz w:val="16"/>
        </w:rPr>
        <w:t xml:space="preserve">. In 2004, </w:t>
      </w:r>
      <w:r w:rsidRPr="008C0C90">
        <w:rPr>
          <w:rStyle w:val="StyleUnderline"/>
        </w:rPr>
        <w:t xml:space="preserve">Hermes drones manufactured by Israel's Elbit Systems were the first </w:t>
      </w:r>
      <w:r w:rsidRPr="008C0C90">
        <w:rPr>
          <w:rStyle w:val="Emphasis"/>
        </w:rPr>
        <w:t>u</w:t>
      </w:r>
      <w:r w:rsidRPr="008C0C90">
        <w:rPr>
          <w:rStyle w:val="StyleUnderline"/>
        </w:rPr>
        <w:t xml:space="preserve">nmanned </w:t>
      </w:r>
      <w:r w:rsidRPr="008C0C90">
        <w:rPr>
          <w:rStyle w:val="Emphasis"/>
        </w:rPr>
        <w:t>a</w:t>
      </w:r>
      <w:r w:rsidRPr="008C0C90">
        <w:rPr>
          <w:rStyle w:val="StyleUnderline"/>
        </w:rPr>
        <w:t xml:space="preserve">erial </w:t>
      </w:r>
      <w:r w:rsidRPr="008C0C90">
        <w:rPr>
          <w:rStyle w:val="Emphasis"/>
        </w:rPr>
        <w:t>v</w:t>
      </w:r>
      <w:r w:rsidRPr="008C0C90">
        <w:rPr>
          <w:rStyle w:val="StyleUnderline"/>
        </w:rPr>
        <w:t>ehicle</w:t>
      </w:r>
      <w:r w:rsidRPr="008C0C90">
        <w:rPr>
          <w:rStyle w:val="Emphasis"/>
        </w:rPr>
        <w:t>s</w:t>
      </w:r>
      <w:r w:rsidRPr="008C0C90">
        <w:rPr>
          <w:rStyle w:val="StyleUnderline"/>
        </w:rPr>
        <w:t xml:space="preserve"> deployed at the U.S. southern border</w:t>
      </w:r>
      <w:r w:rsidRPr="008C0C90">
        <w:rPr>
          <w:sz w:val="16"/>
        </w:rPr>
        <w:t xml:space="preserve">. A decade later, </w:t>
      </w:r>
      <w:r w:rsidRPr="008C0C90">
        <w:rPr>
          <w:rStyle w:val="StyleUnderline"/>
        </w:rPr>
        <w:t>Customs and Border Protection awarded the company's subsidiary</w:t>
      </w:r>
      <w:r w:rsidRPr="008C0C90">
        <w:rPr>
          <w:sz w:val="16"/>
        </w:rPr>
        <w:t xml:space="preserve">, </w:t>
      </w:r>
      <w:r w:rsidRPr="008C0C90">
        <w:rPr>
          <w:rStyle w:val="StyleUnderline"/>
        </w:rPr>
        <w:t>Elbit Systems of America</w:t>
      </w:r>
      <w:r w:rsidRPr="008C0C90">
        <w:rPr>
          <w:sz w:val="16"/>
        </w:rPr>
        <w:t xml:space="preserve">, </w:t>
      </w:r>
      <w:r w:rsidRPr="008C0C90">
        <w:rPr>
          <w:rStyle w:val="StyleUnderline"/>
        </w:rPr>
        <w:t>a $145 million contract to construct its integrated fixed towers system in Nogales</w:t>
      </w:r>
      <w:r w:rsidRPr="008C0C90">
        <w:rPr>
          <w:sz w:val="16"/>
        </w:rPr>
        <w:t xml:space="preserve">, </w:t>
      </w:r>
      <w:r w:rsidRPr="008C0C90">
        <w:rPr>
          <w:rStyle w:val="StyleUnderline"/>
        </w:rPr>
        <w:t>Arizona</w:t>
      </w:r>
      <w:r w:rsidRPr="008C0C90">
        <w:rPr>
          <w:sz w:val="16"/>
        </w:rPr>
        <w:t>. And in October 2017, when camera crews gathered in San Diego, California, for the unveiling of President Donald Trump's border wall prototypes, the only foreign contractor on display was ELTA, a subsidiary of Israel Aerospace Industries.</w:t>
      </w:r>
    </w:p>
    <w:p w14:paraId="34563F5A" w14:textId="77777777" w:rsidR="00943A83" w:rsidRPr="008C0C90" w:rsidRDefault="00943A83" w:rsidP="00943A83">
      <w:pPr>
        <w:contextualSpacing/>
        <w:rPr>
          <w:sz w:val="16"/>
        </w:rPr>
      </w:pPr>
      <w:r w:rsidRPr="008C0C90">
        <w:rPr>
          <w:sz w:val="16"/>
        </w:rPr>
        <w:t>In an interview published in the Journal of Palestine Studies, excerpted below, I spoke with journalist and author Gabriel Schivone about the use of Israeli technology at the U.S.-Mexico border and beyond. Schivone has published widely on issues of human rights and homeland security technology along the U.S.-Mexico border, as well as on the Israeli arms trade in Central America, the Mexican drug wars, and other topics. His book Making the New “Illegal”: How Decades of U.S. Involvement in Central America Triggered the Modern Wave of Immigration (forthcoming from Prometheus Books) includes a chapter on Israel's military role as a proxy for the United States in Guatemala's “Dirty War.”</w:t>
      </w:r>
    </w:p>
    <w:p w14:paraId="6BC91F15" w14:textId="77777777" w:rsidR="00943A83" w:rsidRPr="008C0C90" w:rsidRDefault="00943A83" w:rsidP="00943A83">
      <w:pPr>
        <w:contextualSpacing/>
        <w:rPr>
          <w:sz w:val="16"/>
        </w:rPr>
      </w:pPr>
      <w:r w:rsidRPr="008C0C90">
        <w:rPr>
          <w:rStyle w:val="StyleUnderline"/>
        </w:rPr>
        <w:t>One issue on which the United States and Israel hav</w:t>
      </w:r>
      <w:r>
        <w:rPr>
          <w:rStyle w:val="StyleUnderline"/>
        </w:rPr>
        <w:t>s</w:t>
      </w:r>
      <w:r w:rsidRPr="008C0C90">
        <w:rPr>
          <w:rStyle w:val="StyleUnderline"/>
        </w:rPr>
        <w:t xml:space="preserve">e been cooperating for a while is the </w:t>
      </w:r>
      <w:r w:rsidRPr="00180EBC">
        <w:rPr>
          <w:rStyle w:val="Emphasis"/>
        </w:rPr>
        <w:t>U.S.- Mexico</w:t>
      </w:r>
      <w:r w:rsidRPr="008C0C90">
        <w:rPr>
          <w:rStyle w:val="Emphasis"/>
        </w:rPr>
        <w:t xml:space="preserve"> border</w:t>
      </w:r>
      <w:r w:rsidRPr="008C0C90">
        <w:rPr>
          <w:sz w:val="16"/>
        </w:rPr>
        <w:t xml:space="preserve">. When Donald Trump announced his candidacy in 2015, he promised to build a “great wall” and to make Mexico pay for it, </w:t>
      </w:r>
      <w:r w:rsidRPr="008C0C90">
        <w:rPr>
          <w:rStyle w:val="StyleUnderline"/>
        </w:rPr>
        <w:t>which ignored the fact that the wall already existed</w:t>
      </w:r>
      <w:r w:rsidRPr="008C0C90">
        <w:rPr>
          <w:sz w:val="16"/>
        </w:rPr>
        <w:t xml:space="preserve">, </w:t>
      </w:r>
      <w:r w:rsidRPr="008C0C90">
        <w:rPr>
          <w:rStyle w:val="StyleUnderline"/>
        </w:rPr>
        <w:t>both physically and virtually through all kinds of security technology</w:t>
      </w:r>
      <w:r w:rsidRPr="008C0C90">
        <w:rPr>
          <w:sz w:val="16"/>
        </w:rPr>
        <w:t>. How did this come about?</w:t>
      </w:r>
    </w:p>
    <w:p w14:paraId="1DBA5C19" w14:textId="77777777" w:rsidR="00943A83" w:rsidRPr="008C0C90" w:rsidRDefault="00943A83" w:rsidP="00943A83">
      <w:pPr>
        <w:contextualSpacing/>
        <w:rPr>
          <w:sz w:val="16"/>
        </w:rPr>
      </w:pPr>
      <w:r w:rsidRPr="008C0C90">
        <w:rPr>
          <w:sz w:val="16"/>
        </w:rPr>
        <w:t xml:space="preserve">I'm glad you point that out, because nobody else will—the media, both major political parties, and even, detrimentally, some activists, as well as others, all act as if the wall hasn't existed for most of our lifetimes, yours and mine. […] </w:t>
      </w:r>
      <w:r w:rsidRPr="008C0C90">
        <w:rPr>
          <w:rStyle w:val="StyleUnderline"/>
        </w:rPr>
        <w:t>Yet this wall and all these barriers have been here for twenty-five years</w:t>
      </w:r>
      <w:r w:rsidRPr="008C0C90">
        <w:rPr>
          <w:sz w:val="16"/>
        </w:rPr>
        <w:t xml:space="preserve">. In 2006, </w:t>
      </w:r>
      <w:r w:rsidRPr="008C0C90">
        <w:rPr>
          <w:rStyle w:val="StyleUnderline"/>
        </w:rPr>
        <w:t>they were greatly expanded when the Israeli giant Elbit was brought in as a subcontractor through Boeing's $1 billion award to provide the</w:t>
      </w:r>
      <w:r w:rsidRPr="008C0C90">
        <w:rPr>
          <w:sz w:val="16"/>
        </w:rPr>
        <w:t xml:space="preserve"> “</w:t>
      </w:r>
      <w:r w:rsidRPr="008C0C90">
        <w:rPr>
          <w:rStyle w:val="Emphasis"/>
        </w:rPr>
        <w:t>virtual wall</w:t>
      </w:r>
      <w:r w:rsidRPr="008C0C90">
        <w:rPr>
          <w:sz w:val="16"/>
        </w:rPr>
        <w:t xml:space="preserve">” </w:t>
      </w:r>
      <w:r w:rsidRPr="008C0C90">
        <w:rPr>
          <w:rStyle w:val="StyleUnderline"/>
        </w:rPr>
        <w:t>system under the Secure Fence Act of 2006 signed by</w:t>
      </w:r>
      <w:r w:rsidRPr="008C0C90">
        <w:rPr>
          <w:sz w:val="16"/>
        </w:rPr>
        <w:t xml:space="preserve"> [President George W.] </w:t>
      </w:r>
      <w:r w:rsidRPr="008C0C90">
        <w:rPr>
          <w:rStyle w:val="StyleUnderline"/>
        </w:rPr>
        <w:t>Bush</w:t>
      </w:r>
      <w:r w:rsidRPr="008C0C90">
        <w:rPr>
          <w:sz w:val="16"/>
        </w:rPr>
        <w:t xml:space="preserve">. After five years and a billion dollars spent, the Obama administration scrapped the sluggish and expensive project in 2011. But then in early 2014, they gave Elbit's U.S. subsidiary, Elbit Systems of America, </w:t>
      </w:r>
      <w:r w:rsidRPr="008C0C90">
        <w:rPr>
          <w:rStyle w:val="StyleUnderline"/>
        </w:rPr>
        <w:t>a new $145 million contract to build the integrated fixed towers project</w:t>
      </w:r>
      <w:r w:rsidRPr="008C0C90">
        <w:rPr>
          <w:sz w:val="16"/>
        </w:rPr>
        <w:t xml:space="preserve">, a similar “virtual wall” concept, </w:t>
      </w:r>
      <w:r w:rsidRPr="008C0C90">
        <w:rPr>
          <w:rStyle w:val="StyleUnderline"/>
        </w:rPr>
        <w:t xml:space="preserve">to provide fifty-two </w:t>
      </w:r>
      <w:r w:rsidRPr="008C0C90">
        <w:rPr>
          <w:rStyle w:val="Emphasis"/>
        </w:rPr>
        <w:t>Israeli surveillance</w:t>
      </w:r>
      <w:r w:rsidRPr="008C0C90">
        <w:rPr>
          <w:rStyle w:val="StyleUnderline"/>
        </w:rPr>
        <w:t xml:space="preserve"> towers all across southern Arizona along the border with </w:t>
      </w:r>
      <w:r w:rsidRPr="008C0C90">
        <w:rPr>
          <w:rStyle w:val="Emphasis"/>
        </w:rPr>
        <w:t>Mexico</w:t>
      </w:r>
      <w:r w:rsidRPr="008C0C90">
        <w:rPr>
          <w:sz w:val="16"/>
        </w:rPr>
        <w:t>.</w:t>
      </w:r>
    </w:p>
    <w:p w14:paraId="116BDB1D" w14:textId="77777777" w:rsidR="00943A83" w:rsidRPr="008C0C90" w:rsidRDefault="00943A83" w:rsidP="00943A83">
      <w:pPr>
        <w:contextualSpacing/>
        <w:rPr>
          <w:sz w:val="16"/>
        </w:rPr>
      </w:pPr>
      <w:r w:rsidRPr="008C0C90">
        <w:rPr>
          <w:rStyle w:val="StyleUnderline"/>
        </w:rPr>
        <w:t xml:space="preserve">Other examples of Israeli technology and expertise on the border include Israel's </w:t>
      </w:r>
      <w:r w:rsidRPr="008C0C90">
        <w:rPr>
          <w:rStyle w:val="Emphasis"/>
        </w:rPr>
        <w:t>NICE Systems</w:t>
      </w:r>
      <w:r w:rsidRPr="008C0C90">
        <w:rPr>
          <w:rStyle w:val="StyleUnderline"/>
        </w:rPr>
        <w:t>, which provided CCTV surveillance technology to notorious Arizona sheriff Joe Arpaio</w:t>
      </w:r>
      <w:r w:rsidRPr="008C0C90">
        <w:rPr>
          <w:sz w:val="16"/>
        </w:rPr>
        <w:t xml:space="preserve"> (who was found guilty of racially profiling Latinos in 2013) </w:t>
      </w:r>
      <w:r w:rsidRPr="008C0C90">
        <w:rPr>
          <w:rStyle w:val="StyleUnderline"/>
        </w:rPr>
        <w:t>for one of his jails in 2000</w:t>
      </w:r>
      <w:r w:rsidRPr="008C0C90">
        <w:rPr>
          <w:sz w:val="16"/>
        </w:rPr>
        <w:t xml:space="preserve">; </w:t>
      </w:r>
      <w:r w:rsidRPr="008C0C90">
        <w:rPr>
          <w:rStyle w:val="StyleUnderline"/>
        </w:rPr>
        <w:t xml:space="preserve">the </w:t>
      </w:r>
      <w:r w:rsidRPr="008C0C90">
        <w:rPr>
          <w:rStyle w:val="Emphasis"/>
        </w:rPr>
        <w:t>Golan Group</w:t>
      </w:r>
      <w:r w:rsidRPr="008C0C90">
        <w:rPr>
          <w:sz w:val="16"/>
        </w:rPr>
        <w:t xml:space="preserve">, </w:t>
      </w:r>
      <w:r w:rsidRPr="008C0C90">
        <w:rPr>
          <w:rStyle w:val="StyleUnderline"/>
        </w:rPr>
        <w:t>a huge Israeli conglomerate, which did a training program for a select group of ICE agents in 2007</w:t>
      </w:r>
      <w:r w:rsidRPr="008C0C90">
        <w:rPr>
          <w:sz w:val="16"/>
        </w:rPr>
        <w:t xml:space="preserve">; </w:t>
      </w:r>
      <w:r w:rsidRPr="008C0C90">
        <w:rPr>
          <w:rStyle w:val="StyleUnderline"/>
        </w:rPr>
        <w:t xml:space="preserve">and a squad of Israeli </w:t>
      </w:r>
      <w:r w:rsidRPr="008C0C90">
        <w:rPr>
          <w:rStyle w:val="Emphasis"/>
        </w:rPr>
        <w:t>Hermes drones</w:t>
      </w:r>
      <w:r w:rsidRPr="008C0C90">
        <w:rPr>
          <w:sz w:val="16"/>
        </w:rPr>
        <w:t xml:space="preserve">, </w:t>
      </w:r>
      <w:r w:rsidRPr="008C0C90">
        <w:rPr>
          <w:rStyle w:val="StyleUnderline"/>
        </w:rPr>
        <w:t>which were the first drones used to patrol the southern border skies,</w:t>
      </w:r>
      <w:r w:rsidRPr="008C0C90">
        <w:rPr>
          <w:sz w:val="16"/>
        </w:rPr>
        <w:t xml:space="preserve"> in 2004. These are just a few of the examples.</w:t>
      </w:r>
    </w:p>
    <w:p w14:paraId="71C1AB91" w14:textId="77777777" w:rsidR="00943A83" w:rsidRPr="008C0C90" w:rsidRDefault="00943A83" w:rsidP="00943A83">
      <w:pPr>
        <w:contextualSpacing/>
        <w:rPr>
          <w:sz w:val="16"/>
        </w:rPr>
      </w:pPr>
      <w:r w:rsidRPr="008C0C90">
        <w:rPr>
          <w:sz w:val="16"/>
        </w:rPr>
        <w:t>You and [your research partner] Todd Miller recently returned from a trip to Palestine and Jordan. What took you there, and how was your experience?</w:t>
      </w:r>
    </w:p>
    <w:p w14:paraId="2DDFD72F" w14:textId="77777777" w:rsidR="00943A83" w:rsidRPr="008C0C90" w:rsidRDefault="00943A83" w:rsidP="00943A83">
      <w:pPr>
        <w:contextualSpacing/>
        <w:rPr>
          <w:sz w:val="16"/>
        </w:rPr>
      </w:pPr>
      <w:r w:rsidRPr="008C0C90">
        <w:rPr>
          <w:sz w:val="16"/>
        </w:rPr>
        <w:t>The trip was the second phase of an investigation we started here in Tucson in 2014 and 2015. We looked at what is essentially a boundary-building complex—military, security, NAFTA, Homeland Security—based here in Tucson and which is part of the University of Arizona. It's a futuristic, sci-fi–like campus called Tech Parks Arizona, which its CEO calls a business incubator. They invite and lure small, medium, and large companies to open offices on the campus, which is at the far end of town in the middle of the desert. And the way that they sell their campus and state-of- the-art facilities is as a headquarters for these companies' research and development activities. They say to them, “You can use the facilities; you can use the grounds as a laboratory, as a testing range for command centers, security systems, your surveillance towers, etc.” After seeing how lucrative it has become, they want to go global and make southern Arizona the nexus of the boundary-building business.</w:t>
      </w:r>
    </w:p>
    <w:p w14:paraId="7F4EE323" w14:textId="77777777" w:rsidR="00943A83" w:rsidRPr="008C0C90" w:rsidRDefault="00943A83" w:rsidP="00943A83">
      <w:pPr>
        <w:contextualSpacing/>
        <w:rPr>
          <w:sz w:val="16"/>
        </w:rPr>
      </w:pPr>
      <w:r w:rsidRPr="008C0C90">
        <w:rPr>
          <w:sz w:val="16"/>
        </w:rPr>
        <w:t xml:space="preserve">Their big idea is called Global Advantage, which is a business project based on a partnership between Tech Parks Arizona and the Offshore Group, which is a Mexican business-advisory firm that offers “nearshore solutions for manufacturers of any size” in its manufacturing complexes just across the border in Sonora, a state in northern Mexico. </w:t>
      </w:r>
      <w:r w:rsidRPr="008C0C90">
        <w:rPr>
          <w:rStyle w:val="StyleUnderline"/>
        </w:rPr>
        <w:t>Tech Parks Arizona provides the lawyers</w:t>
      </w:r>
      <w:r w:rsidRPr="008C0C90">
        <w:rPr>
          <w:sz w:val="16"/>
        </w:rPr>
        <w:t xml:space="preserve">, </w:t>
      </w:r>
      <w:r w:rsidRPr="008C0C90">
        <w:rPr>
          <w:rStyle w:val="StyleUnderline"/>
        </w:rPr>
        <w:t>accountants</w:t>
      </w:r>
      <w:r w:rsidRPr="008C0C90">
        <w:rPr>
          <w:sz w:val="16"/>
        </w:rPr>
        <w:t xml:space="preserve">, </w:t>
      </w:r>
      <w:r w:rsidRPr="008C0C90">
        <w:rPr>
          <w:rStyle w:val="StyleUnderline"/>
        </w:rPr>
        <w:t>and scholars</w:t>
      </w:r>
      <w:r w:rsidRPr="008C0C90">
        <w:rPr>
          <w:sz w:val="16"/>
        </w:rPr>
        <w:t xml:space="preserve">, </w:t>
      </w:r>
      <w:r w:rsidRPr="008C0C90">
        <w:rPr>
          <w:rStyle w:val="StyleUnderline"/>
        </w:rPr>
        <w:t>as well as the technical know-how</w:t>
      </w:r>
      <w:r w:rsidRPr="008C0C90">
        <w:rPr>
          <w:sz w:val="16"/>
        </w:rPr>
        <w:t xml:space="preserve">, </w:t>
      </w:r>
      <w:r w:rsidRPr="008C0C90">
        <w:rPr>
          <w:rStyle w:val="StyleUnderline"/>
        </w:rPr>
        <w:t>to help any foreign company</w:t>
      </w:r>
      <w:r w:rsidRPr="008C0C90">
        <w:rPr>
          <w:sz w:val="16"/>
        </w:rPr>
        <w:t>—</w:t>
      </w:r>
      <w:r w:rsidRPr="008C0C90">
        <w:rPr>
          <w:rStyle w:val="StyleUnderline"/>
        </w:rPr>
        <w:t>starting with Israeli companies as their</w:t>
      </w:r>
      <w:r w:rsidRPr="008C0C90">
        <w:rPr>
          <w:sz w:val="16"/>
        </w:rPr>
        <w:t xml:space="preserve"> “</w:t>
      </w:r>
      <w:r w:rsidRPr="008C0C90">
        <w:rPr>
          <w:rStyle w:val="Emphasis"/>
        </w:rPr>
        <w:t>proof of concept</w:t>
      </w:r>
      <w:r w:rsidRPr="008C0C90">
        <w:rPr>
          <w:sz w:val="16"/>
        </w:rPr>
        <w:t xml:space="preserve">” </w:t>
      </w:r>
      <w:r w:rsidRPr="008C0C90">
        <w:rPr>
          <w:rStyle w:val="StyleUnderline"/>
        </w:rPr>
        <w:t>clientele</w:t>
      </w:r>
      <w:r w:rsidRPr="008C0C90">
        <w:rPr>
          <w:sz w:val="16"/>
        </w:rPr>
        <w:t xml:space="preserve">—land softly and set up shop at the campus. Tech Parks Arizona offers these companies its research and development resources and facilities, as well as aid with legal issues, such as business regulation, and even finding qualified employees. </w:t>
      </w:r>
      <w:r w:rsidRPr="008C0C90">
        <w:rPr>
          <w:rStyle w:val="StyleUnderline"/>
        </w:rPr>
        <w:t>Tech Parks Arizona identifies their Israeli clientele through the Global Advantage program's Israel Business Initiative</w:t>
      </w:r>
      <w:r w:rsidRPr="008C0C90">
        <w:rPr>
          <w:sz w:val="16"/>
        </w:rPr>
        <w:t>, which lures Israeli companies to come and set up offices in Tucson.</w:t>
      </w:r>
    </w:p>
    <w:p w14:paraId="106CB758" w14:textId="77777777" w:rsidR="00943A83" w:rsidRPr="008C0C90" w:rsidRDefault="00943A83" w:rsidP="00943A83">
      <w:pPr>
        <w:contextualSpacing/>
        <w:rPr>
          <w:sz w:val="16"/>
        </w:rPr>
      </w:pPr>
      <w:r w:rsidRPr="008C0C90">
        <w:rPr>
          <w:rStyle w:val="StyleUnderline"/>
        </w:rPr>
        <w:t>The way they package it to the Israelis is by telling them</w:t>
      </w:r>
      <w:r w:rsidRPr="008C0C90">
        <w:rPr>
          <w:sz w:val="16"/>
        </w:rPr>
        <w:t>, “</w:t>
      </w:r>
      <w:r w:rsidRPr="008C0C90">
        <w:rPr>
          <w:rStyle w:val="StyleUnderline"/>
        </w:rPr>
        <w:t>You can come here and set up offices and do your research and development at the Tech Parks grounds and then just walk across the border and watch the products being manufactured</w:t>
      </w:r>
      <w:r w:rsidRPr="008C0C90">
        <w:rPr>
          <w:sz w:val="16"/>
        </w:rPr>
        <w:t xml:space="preserve">. </w:t>
      </w:r>
      <w:r w:rsidRPr="008C0C90">
        <w:rPr>
          <w:rStyle w:val="StyleUnderline"/>
        </w:rPr>
        <w:t>Instead of taking your mass production to China or India</w:t>
      </w:r>
      <w:r w:rsidRPr="008C0C90">
        <w:rPr>
          <w:sz w:val="16"/>
        </w:rPr>
        <w:t xml:space="preserve">, </w:t>
      </w:r>
      <w:r w:rsidRPr="008C0C90">
        <w:rPr>
          <w:rStyle w:val="StyleUnderline"/>
        </w:rPr>
        <w:t>we have the full package right here for you</w:t>
      </w:r>
      <w:r w:rsidRPr="008C0C90">
        <w:rPr>
          <w:sz w:val="16"/>
        </w:rPr>
        <w:t>.” [Todd Miller and I] talked to the CEOs and business executives of the Offshore Group and Tech Parks Arizona about their partnership with Global Advantage, and they told us that they consider Israel their proof-of- concept client before they approach other clients, like South Korea. From the beginning, they said, the number one surefire sell has always been Israel.</w:t>
      </w:r>
    </w:p>
    <w:p w14:paraId="35C267BD" w14:textId="77777777" w:rsidR="00943A83" w:rsidRPr="008C0C90" w:rsidRDefault="00943A83" w:rsidP="00943A83">
      <w:pPr>
        <w:contextualSpacing/>
        <w:rPr>
          <w:sz w:val="16"/>
        </w:rPr>
      </w:pPr>
      <w:r w:rsidRPr="008C0C90">
        <w:rPr>
          <w:sz w:val="16"/>
        </w:rPr>
        <w:t>When I interviewed Tucson mayor Jonathan Rothschild about his endorsement of Global Advantage—asking him, “Why Israel?”—he told me, “</w:t>
      </w:r>
      <w:r w:rsidRPr="008C0C90">
        <w:rPr>
          <w:rStyle w:val="StyleUnderline"/>
        </w:rPr>
        <w:t>If you go to Israel and then come to southern Arizona and close your eyes and spin yourself a few times</w:t>
      </w:r>
      <w:r w:rsidRPr="008C0C90">
        <w:rPr>
          <w:sz w:val="16"/>
        </w:rPr>
        <w:t xml:space="preserve">, </w:t>
      </w:r>
      <w:r w:rsidRPr="008C0C90">
        <w:rPr>
          <w:rStyle w:val="StyleUnderline"/>
        </w:rPr>
        <w:t>you might not be able to tell the difference</w:t>
      </w:r>
      <w:r w:rsidRPr="008C0C90">
        <w:rPr>
          <w:sz w:val="16"/>
        </w:rPr>
        <w:t>.” [. . .]</w:t>
      </w:r>
    </w:p>
    <w:p w14:paraId="7E127D0C" w14:textId="77777777" w:rsidR="00943A83" w:rsidRPr="008C0C90" w:rsidRDefault="00943A83" w:rsidP="00943A83">
      <w:pPr>
        <w:contextualSpacing/>
        <w:rPr>
          <w:sz w:val="16"/>
        </w:rPr>
      </w:pPr>
      <w:r w:rsidRPr="008C0C90">
        <w:rPr>
          <w:rStyle w:val="StyleUnderline"/>
        </w:rPr>
        <w:t>The doors swung wide open to this regional nexus in which the United States</w:t>
      </w:r>
      <w:r w:rsidRPr="008C0C90">
        <w:rPr>
          <w:sz w:val="16"/>
        </w:rPr>
        <w:t xml:space="preserve">, </w:t>
      </w:r>
      <w:r w:rsidRPr="008C0C90">
        <w:rPr>
          <w:rStyle w:val="StyleUnderline"/>
        </w:rPr>
        <w:t>Israel</w:t>
      </w:r>
      <w:r w:rsidRPr="008C0C90">
        <w:rPr>
          <w:sz w:val="16"/>
        </w:rPr>
        <w:t xml:space="preserve">, </w:t>
      </w:r>
      <w:r w:rsidRPr="008C0C90">
        <w:rPr>
          <w:rStyle w:val="StyleUnderline"/>
        </w:rPr>
        <w:t>and Mexico became partners in the “</w:t>
      </w:r>
      <w:r w:rsidRPr="008C0C90">
        <w:rPr>
          <w:rStyle w:val="Emphasis"/>
        </w:rPr>
        <w:t>laboratory</w:t>
      </w:r>
      <w:r w:rsidRPr="008C0C90">
        <w:rPr>
          <w:rStyle w:val="StyleUnderline"/>
        </w:rPr>
        <w:t xml:space="preserve">” that is the </w:t>
      </w:r>
      <w:r w:rsidRPr="008C0C90">
        <w:rPr>
          <w:rStyle w:val="Emphasis"/>
        </w:rPr>
        <w:t>U.S.-Mexico borderlands</w:t>
      </w:r>
      <w:r w:rsidRPr="008C0C90">
        <w:rPr>
          <w:sz w:val="16"/>
        </w:rPr>
        <w:t xml:space="preserve">, </w:t>
      </w:r>
      <w:r w:rsidRPr="008C0C90">
        <w:rPr>
          <w:rStyle w:val="StyleUnderline"/>
        </w:rPr>
        <w:t>with its high-tech testing grounds in southern Arizona</w:t>
      </w:r>
      <w:r w:rsidRPr="008C0C90">
        <w:rPr>
          <w:sz w:val="16"/>
        </w:rPr>
        <w:t>. They all loved the state/corporate idea of fusing Mexican low-wage manufacturing with Israeli boundary building and homeland security companies. [. . .]</w:t>
      </w:r>
    </w:p>
    <w:p w14:paraId="265428D3" w14:textId="77777777" w:rsidR="00943A83" w:rsidRPr="008C0C90" w:rsidRDefault="00943A83" w:rsidP="00943A83">
      <w:pPr>
        <w:contextualSpacing/>
        <w:rPr>
          <w:sz w:val="16"/>
        </w:rPr>
      </w:pPr>
      <w:r w:rsidRPr="008C0C90">
        <w:rPr>
          <w:sz w:val="16"/>
        </w:rPr>
        <w:t>How is this technology being employed at the U.S.-Mexico border versus in Palestine? Are the same products being used in each case?</w:t>
      </w:r>
    </w:p>
    <w:p w14:paraId="05AEFD0C" w14:textId="77777777" w:rsidR="00943A83" w:rsidRPr="008C0C90" w:rsidRDefault="00943A83" w:rsidP="00943A83">
      <w:pPr>
        <w:contextualSpacing/>
        <w:rPr>
          <w:sz w:val="16"/>
        </w:rPr>
      </w:pPr>
      <w:r w:rsidRPr="008C0C90">
        <w:rPr>
          <w:rStyle w:val="StyleUnderline"/>
        </w:rPr>
        <w:t>Several products have similar uses</w:t>
      </w:r>
      <w:r w:rsidRPr="008C0C90">
        <w:rPr>
          <w:sz w:val="16"/>
        </w:rPr>
        <w:t xml:space="preserve">, with some modifications. For example, </w:t>
      </w:r>
      <w:r w:rsidRPr="008C0C90">
        <w:rPr>
          <w:rStyle w:val="StyleUnderline"/>
        </w:rPr>
        <w:t xml:space="preserve">the armed Hermes drones have been conducting </w:t>
      </w:r>
      <w:r w:rsidRPr="008C0C90">
        <w:rPr>
          <w:rStyle w:val="Emphasis"/>
        </w:rPr>
        <w:t>killings of civilians</w:t>
      </w:r>
      <w:r w:rsidRPr="008C0C90">
        <w:rPr>
          <w:rStyle w:val="StyleUnderline"/>
        </w:rPr>
        <w:t xml:space="preserve"> en masse in </w:t>
      </w:r>
      <w:r w:rsidRPr="008C0C90">
        <w:rPr>
          <w:rStyle w:val="Emphasis"/>
        </w:rPr>
        <w:t xml:space="preserve">Gaza </w:t>
      </w:r>
      <w:r w:rsidRPr="008C0C90">
        <w:rPr>
          <w:rStyle w:val="StyleUnderline"/>
        </w:rPr>
        <w:t>for years</w:t>
      </w:r>
      <w:r w:rsidRPr="008C0C90">
        <w:rPr>
          <w:sz w:val="16"/>
        </w:rPr>
        <w:t xml:space="preserve">; at the U.S.-Mexico border, the Hermes drones were unarmed. Other times, the marketing language differs. </w:t>
      </w:r>
      <w:r w:rsidRPr="008C0C90">
        <w:rPr>
          <w:rStyle w:val="StyleUnderline"/>
        </w:rPr>
        <w:t>Elbit's surveillance towers</w:t>
      </w:r>
      <w:r w:rsidRPr="008C0C90">
        <w:rPr>
          <w:sz w:val="16"/>
        </w:rPr>
        <w:t xml:space="preserve">, as well as the motion sensors and sundry technology of other companies, </w:t>
      </w:r>
      <w:r w:rsidRPr="008C0C90">
        <w:rPr>
          <w:rStyle w:val="StyleUnderline"/>
        </w:rPr>
        <w:t>are often billed as</w:t>
      </w:r>
      <w:r w:rsidRPr="008C0C90">
        <w:rPr>
          <w:sz w:val="16"/>
        </w:rPr>
        <w:t xml:space="preserve"> “</w:t>
      </w:r>
      <w:r w:rsidRPr="008C0C90">
        <w:rPr>
          <w:rStyle w:val="StyleUnderline"/>
        </w:rPr>
        <w:t>preventing infiltrators</w:t>
      </w:r>
      <w:r w:rsidRPr="008C0C90">
        <w:rPr>
          <w:sz w:val="16"/>
        </w:rPr>
        <w:t>” (</w:t>
      </w:r>
      <w:r w:rsidRPr="008C0C90">
        <w:rPr>
          <w:rStyle w:val="Emphasis"/>
        </w:rPr>
        <w:t>Palestinian civilians</w:t>
      </w:r>
      <w:r w:rsidRPr="008C0C90">
        <w:rPr>
          <w:sz w:val="16"/>
        </w:rPr>
        <w:t xml:space="preserve">, </w:t>
      </w:r>
      <w:r w:rsidRPr="008C0C90">
        <w:rPr>
          <w:rStyle w:val="StyleUnderline"/>
        </w:rPr>
        <w:t>as well as economic migrants</w:t>
      </w:r>
      <w:r w:rsidRPr="008C0C90">
        <w:rPr>
          <w:sz w:val="16"/>
        </w:rPr>
        <w:t xml:space="preserve">) in Israeli state-business discourse; </w:t>
      </w:r>
      <w:r w:rsidRPr="008C0C90">
        <w:rPr>
          <w:rStyle w:val="StyleUnderline"/>
        </w:rPr>
        <w:t>in the United States</w:t>
      </w:r>
      <w:r w:rsidRPr="008C0C90">
        <w:rPr>
          <w:sz w:val="16"/>
        </w:rPr>
        <w:t>, it's “</w:t>
      </w:r>
      <w:r w:rsidRPr="008C0C90">
        <w:rPr>
          <w:rStyle w:val="StyleUnderline"/>
        </w:rPr>
        <w:t>preventing illegal immigrants</w:t>
      </w:r>
      <w:r w:rsidRPr="008C0C90">
        <w:rPr>
          <w:sz w:val="16"/>
        </w:rPr>
        <w:t>.” Both share the stated claim of preventing “terrorism and weapons of mass destruction.”</w:t>
      </w:r>
    </w:p>
    <w:p w14:paraId="252E7965" w14:textId="77777777" w:rsidR="00943A83" w:rsidRPr="008C0C90" w:rsidRDefault="00943A83" w:rsidP="00943A83">
      <w:pPr>
        <w:contextualSpacing/>
        <w:rPr>
          <w:sz w:val="16"/>
        </w:rPr>
      </w:pPr>
      <w:r w:rsidRPr="008C0C90">
        <w:rPr>
          <w:rStyle w:val="StyleUnderline"/>
        </w:rPr>
        <w:t>Who is this technology targeting</w:t>
      </w:r>
      <w:r w:rsidRPr="008C0C90">
        <w:rPr>
          <w:sz w:val="16"/>
        </w:rPr>
        <w:t xml:space="preserve"> in the United States, and why?</w:t>
      </w:r>
    </w:p>
    <w:p w14:paraId="02F3EED6" w14:textId="77777777" w:rsidR="00943A83" w:rsidRPr="00927166" w:rsidRDefault="00943A83" w:rsidP="00943A83">
      <w:pPr>
        <w:contextualSpacing/>
        <w:rPr>
          <w:sz w:val="16"/>
        </w:rPr>
      </w:pPr>
      <w:r w:rsidRPr="008C0C90">
        <w:rPr>
          <w:sz w:val="16"/>
        </w:rPr>
        <w:t xml:space="preserve">In short, </w:t>
      </w:r>
      <w:r w:rsidRPr="008C0C90">
        <w:rPr>
          <w:rStyle w:val="StyleUnderline"/>
        </w:rPr>
        <w:t>low-income communities</w:t>
      </w:r>
      <w:r w:rsidRPr="008C0C90">
        <w:rPr>
          <w:sz w:val="16"/>
        </w:rPr>
        <w:t xml:space="preserve">, </w:t>
      </w:r>
      <w:r w:rsidRPr="008C0C90">
        <w:rPr>
          <w:rStyle w:val="StyleUnderline"/>
        </w:rPr>
        <w:t>and migrant and indigenous groups</w:t>
      </w:r>
      <w:r w:rsidRPr="008C0C90">
        <w:rPr>
          <w:sz w:val="16"/>
        </w:rPr>
        <w:t xml:space="preserve">. Take Guatemala, for example. Guatemala has been the most lucrative laboratory for Israel, going back decades. Israeli public and private security firms, military advisers, and others were all over Central America in the 1980s during the U.S.-led terror wars, with Israel a proxy for the United States. Their biggest industries and products went to Guatemala. Israel's role has actually expanded there, especially in the private security sector after the so-called peace accords of the mid-1990s, as well as northward into Mexico, where Israel has provided training under state security contracts, and of course at the U.S.-Mexico border. Israel, in other words, casts a long shadow over migrant and refugee trails that are traveled by mostly low-income and indigenous peoples. </w:t>
      </w:r>
      <w:r w:rsidRPr="008C0C90">
        <w:rPr>
          <w:rStyle w:val="StyleUnderline"/>
        </w:rPr>
        <w:t>In addition to the U.S.-Mexico border</w:t>
      </w:r>
      <w:r w:rsidRPr="008C0C90">
        <w:rPr>
          <w:sz w:val="16"/>
        </w:rPr>
        <w:t xml:space="preserve">, </w:t>
      </w:r>
      <w:r w:rsidRPr="008C0C90">
        <w:rPr>
          <w:rStyle w:val="StyleUnderline"/>
        </w:rPr>
        <w:t>Israel has invigorated the death squad governments and military dictatorships of Guatemala in particular</w:t>
      </w:r>
      <w:r w:rsidRPr="008C0C90">
        <w:rPr>
          <w:sz w:val="16"/>
        </w:rPr>
        <w:t xml:space="preserve">, </w:t>
      </w:r>
      <w:r w:rsidRPr="008C0C90">
        <w:rPr>
          <w:rStyle w:val="StyleUnderline"/>
        </w:rPr>
        <w:t>as well as elsewhere in South America</w:t>
      </w:r>
      <w:r w:rsidRPr="008C0C90">
        <w:rPr>
          <w:sz w:val="16"/>
        </w:rPr>
        <w:t>.</w:t>
      </w:r>
    </w:p>
    <w:p w14:paraId="631E44BB" w14:textId="77777777" w:rsidR="00943A83" w:rsidRPr="00CA41B2" w:rsidRDefault="00943A83" w:rsidP="00943A83">
      <w:pPr>
        <w:pStyle w:val="Heading4"/>
        <w:contextualSpacing/>
      </w:pPr>
      <w:r>
        <w:t xml:space="preserve">Despite </w:t>
      </w:r>
      <w:r w:rsidRPr="000B1877">
        <w:rPr>
          <w:u w:val="single"/>
        </w:rPr>
        <w:t>body cameras</w:t>
      </w:r>
      <w:r>
        <w:t xml:space="preserve">, surveillance on the reservation causes the </w:t>
      </w:r>
      <w:r w:rsidRPr="000B1877">
        <w:rPr>
          <w:u w:val="single"/>
        </w:rPr>
        <w:t>extrajudicial killing</w:t>
      </w:r>
      <w:r>
        <w:t xml:space="preserve"> of </w:t>
      </w:r>
      <w:r w:rsidRPr="000B1877">
        <w:rPr>
          <w:u w:val="single"/>
        </w:rPr>
        <w:t>indigenous people</w:t>
      </w:r>
      <w:r>
        <w:t xml:space="preserve">. </w:t>
      </w:r>
    </w:p>
    <w:p w14:paraId="1B3FB499" w14:textId="77777777" w:rsidR="00943A83" w:rsidRDefault="00943A83" w:rsidP="00943A83">
      <w:pPr>
        <w:contextualSpacing/>
      </w:pPr>
      <w:r w:rsidRPr="007F4A56">
        <w:rPr>
          <w:rStyle w:val="Style13ptBold"/>
        </w:rPr>
        <w:t>New York Times 23</w:t>
      </w:r>
      <w:r>
        <w:t xml:space="preserve">, Major American Newspaper Publication, Indigenous Americans Caught In Border Conflict, 8-7-2023, genocidewatch, </w:t>
      </w:r>
      <w:hyperlink r:id="rId16" w:history="1">
        <w:r w:rsidRPr="0075221A">
          <w:rPr>
            <w:rStyle w:val="Hyperlink"/>
          </w:rPr>
          <w:t>https://www.genocidewatch.com/single-post/native-americans-caught-in-border-strife-on-their-own-land</w:t>
        </w:r>
      </w:hyperlink>
      <w:r>
        <w:t xml:space="preserve"> - SDP</w:t>
      </w:r>
    </w:p>
    <w:p w14:paraId="760002F5" w14:textId="77777777" w:rsidR="00943A83" w:rsidRPr="000B1877" w:rsidRDefault="00943A83" w:rsidP="00943A83">
      <w:pPr>
        <w:contextualSpacing/>
        <w:rPr>
          <w:sz w:val="16"/>
        </w:rPr>
      </w:pPr>
      <w:r w:rsidRPr="000B1877">
        <w:rPr>
          <w:sz w:val="16"/>
        </w:rPr>
        <w:t>It was pitch black when the Border Patrol rolled up to Raymond Mattia’s home on a remote corner of the Tohono O’odham reservation in southern Arizona, investigating a report of gunshots.</w:t>
      </w:r>
    </w:p>
    <w:p w14:paraId="797E65BD" w14:textId="77777777" w:rsidR="00943A83" w:rsidRPr="000B1877" w:rsidRDefault="00943A83" w:rsidP="00943A83">
      <w:pPr>
        <w:contextualSpacing/>
        <w:rPr>
          <w:sz w:val="16"/>
        </w:rPr>
      </w:pPr>
      <w:r w:rsidRPr="000B1877">
        <w:rPr>
          <w:sz w:val="16"/>
        </w:rPr>
        <w:t>Border agents, smugglers and migrants were a familiar sight in the tiny desert village a mile from the southern border where the Mattia family had lived for decades. Mr. Mattia often patrolled his property with a flashlight, his family said. That night in May, Mr. Mattia told an older sister over the phone that he was heading outside to meet the agents, she said.</w:t>
      </w:r>
    </w:p>
    <w:p w14:paraId="011203DE" w14:textId="77777777" w:rsidR="00943A83" w:rsidRPr="000B1877" w:rsidRDefault="00943A83" w:rsidP="00943A83">
      <w:pPr>
        <w:contextualSpacing/>
        <w:rPr>
          <w:sz w:val="16"/>
        </w:rPr>
      </w:pPr>
      <w:r w:rsidRPr="00D91F21">
        <w:rPr>
          <w:rStyle w:val="StyleUnderline"/>
        </w:rPr>
        <w:t>But in a chaotic instant in May</w:t>
      </w:r>
      <w:r w:rsidRPr="000B1877">
        <w:rPr>
          <w:sz w:val="16"/>
        </w:rPr>
        <w:t xml:space="preserve">, </w:t>
      </w:r>
      <w:r w:rsidRPr="00D91F21">
        <w:rPr>
          <w:rStyle w:val="StyleUnderline"/>
        </w:rPr>
        <w:t>three Border Patrol agents fatally shot Mr. Mattia as they came upon him in the desert</w:t>
      </w:r>
      <w:r w:rsidRPr="000B1877">
        <w:rPr>
          <w:sz w:val="16"/>
        </w:rPr>
        <w:t>, hitting him nine times, according to an autopsy</w:t>
      </w:r>
      <w:r w:rsidRPr="00D91F21">
        <w:rPr>
          <w:rStyle w:val="StyleUnderline"/>
        </w:rPr>
        <w:t>. A Border Patrol report says he had tossed a sheathed machete toward an officer and then</w:t>
      </w:r>
      <w:r w:rsidRPr="000B1877">
        <w:rPr>
          <w:sz w:val="16"/>
        </w:rPr>
        <w:t xml:space="preserve"> “</w:t>
      </w:r>
      <w:r w:rsidRPr="00D91F21">
        <w:rPr>
          <w:rStyle w:val="StyleUnderline"/>
        </w:rPr>
        <w:t>abruptly extended his right arm</w:t>
      </w:r>
      <w:r w:rsidRPr="000B1877">
        <w:rPr>
          <w:sz w:val="16"/>
        </w:rPr>
        <w:t>.” His family said he was unarmed and posed no threat.</w:t>
      </w:r>
    </w:p>
    <w:p w14:paraId="2B2B0709" w14:textId="77777777" w:rsidR="00943A83" w:rsidRPr="000B1877" w:rsidRDefault="00943A83" w:rsidP="00943A83">
      <w:pPr>
        <w:contextualSpacing/>
        <w:rPr>
          <w:sz w:val="16"/>
        </w:rPr>
      </w:pPr>
      <w:r w:rsidRPr="00D91F21">
        <w:rPr>
          <w:rStyle w:val="StyleUnderline"/>
        </w:rPr>
        <w:t xml:space="preserve">His death has touched off an outcry on the </w:t>
      </w:r>
      <w:r w:rsidRPr="00D91F21">
        <w:rPr>
          <w:rStyle w:val="Emphasis"/>
        </w:rPr>
        <w:t>Tohono O’odham</w:t>
      </w:r>
      <w:r w:rsidRPr="000B1877">
        <w:rPr>
          <w:sz w:val="16"/>
        </w:rPr>
        <w:t xml:space="preserve"> (pronounced Toh-HO-noh AW-tham) </w:t>
      </w:r>
      <w:r w:rsidRPr="00D91F21">
        <w:rPr>
          <w:rStyle w:val="StyleUnderline"/>
        </w:rPr>
        <w:t>Nation</w:t>
      </w:r>
      <w:r w:rsidRPr="000B1877">
        <w:rPr>
          <w:sz w:val="16"/>
        </w:rPr>
        <w:t xml:space="preserve">, </w:t>
      </w:r>
      <w:r w:rsidRPr="00D91F21">
        <w:rPr>
          <w:rStyle w:val="StyleUnderline"/>
        </w:rPr>
        <w:t>which lies along 62 miles of the southern border, and stirred up long-running resentments over the federal agency’s presence on the Native American territory</w:t>
      </w:r>
      <w:r w:rsidRPr="000B1877">
        <w:rPr>
          <w:sz w:val="16"/>
        </w:rPr>
        <w:t>.</w:t>
      </w:r>
    </w:p>
    <w:p w14:paraId="2CB99E44" w14:textId="77777777" w:rsidR="00943A83" w:rsidRPr="000B1877" w:rsidRDefault="00943A83" w:rsidP="00943A83">
      <w:pPr>
        <w:contextualSpacing/>
        <w:rPr>
          <w:sz w:val="16"/>
        </w:rPr>
      </w:pPr>
      <w:r w:rsidRPr="000B1877">
        <w:rPr>
          <w:sz w:val="16"/>
        </w:rPr>
        <w:t>Tribal members pass through border-security checkpoints stationed just outside the reservation on their way to Tucson, the nearest big city, and say they are regularly pulled over and questioned — encounters that have left a film of fear and distrust.</w:t>
      </w:r>
    </w:p>
    <w:p w14:paraId="67F96C4E" w14:textId="77777777" w:rsidR="00943A83" w:rsidRPr="000B1877" w:rsidRDefault="00943A83" w:rsidP="00943A83">
      <w:pPr>
        <w:contextualSpacing/>
        <w:rPr>
          <w:sz w:val="16"/>
        </w:rPr>
      </w:pPr>
      <w:r w:rsidRPr="000B1877">
        <w:rPr>
          <w:sz w:val="16"/>
        </w:rPr>
        <w:t>“</w:t>
      </w:r>
      <w:r w:rsidRPr="00D91F21">
        <w:rPr>
          <w:rStyle w:val="StyleUnderline"/>
        </w:rPr>
        <w:t>I’m always on guard</w:t>
      </w:r>
      <w:r w:rsidRPr="000B1877">
        <w:rPr>
          <w:sz w:val="16"/>
        </w:rPr>
        <w:t xml:space="preserve">, </w:t>
      </w:r>
      <w:r w:rsidRPr="00D91F21">
        <w:rPr>
          <w:rStyle w:val="StyleUnderline"/>
        </w:rPr>
        <w:t>always scared</w:t>
      </w:r>
      <w:r w:rsidRPr="000B1877">
        <w:rPr>
          <w:sz w:val="16"/>
        </w:rPr>
        <w:t xml:space="preserve">, </w:t>
      </w:r>
      <w:r w:rsidRPr="00D91F21">
        <w:rPr>
          <w:rStyle w:val="StyleUnderline"/>
        </w:rPr>
        <w:t>nervous</w:t>
      </w:r>
      <w:r w:rsidRPr="000B1877">
        <w:rPr>
          <w:sz w:val="16"/>
        </w:rPr>
        <w:t>,” said Vivian Manuel, who lives near Mr. Mattia’s village. “They’ll harass you: What are you doing out here? Are you a tribal member?”</w:t>
      </w:r>
    </w:p>
    <w:p w14:paraId="66BCED79" w14:textId="77777777" w:rsidR="00943A83" w:rsidRPr="000B1877" w:rsidRDefault="00943A83" w:rsidP="00943A83">
      <w:pPr>
        <w:contextualSpacing/>
        <w:rPr>
          <w:sz w:val="16"/>
        </w:rPr>
      </w:pPr>
      <w:r w:rsidRPr="000B1877">
        <w:rPr>
          <w:sz w:val="16"/>
        </w:rPr>
        <w:t>Yet Tohono O’odham leaders have called the Border Patrol an ally in confronting drug and human smuggling on a 13,000-person reservation the size of Connecticut. More than 600 migrants have died there over the past decade trying to cross the deserts and ragged mountains, according to the migrant-aid group Humane Borders. The tribe says trafficking has damaged its land and cost the tribe millions in extra work for its roughly 60-member police force.</w:t>
      </w:r>
    </w:p>
    <w:p w14:paraId="78EF2A26" w14:textId="77777777" w:rsidR="00943A83" w:rsidRPr="000B1877" w:rsidRDefault="00943A83" w:rsidP="00943A83">
      <w:pPr>
        <w:contextualSpacing/>
        <w:rPr>
          <w:sz w:val="16"/>
        </w:rPr>
      </w:pPr>
      <w:r w:rsidRPr="000B1877">
        <w:rPr>
          <w:sz w:val="16"/>
        </w:rPr>
        <w:t>John R. Modlin, the Border Patrol’s Tucson sector chief patrol agent who oversees the area, has described tribal partnerships as “essential to our national security mission.” The Border Patrol’s social-media feed is filled with posts showing agents helping the tribe fight wildfires, planting saguaro cactuses and stopping traffickers who cross the reservation with migrants packed into car trunks.</w:t>
      </w:r>
    </w:p>
    <w:p w14:paraId="0A30E2ED" w14:textId="77777777" w:rsidR="00943A83" w:rsidRPr="000B1877" w:rsidRDefault="00943A83" w:rsidP="00943A83">
      <w:pPr>
        <w:contextualSpacing/>
        <w:rPr>
          <w:sz w:val="16"/>
        </w:rPr>
      </w:pPr>
      <w:r w:rsidRPr="000B1877">
        <w:rPr>
          <w:sz w:val="16"/>
        </w:rPr>
        <w:t>The Border Patrol released a lengthy account of Mr. Mattia’s killing as well as body-camera footage. An investigation is being conducted by the F.B.I. and the Tohono O’odham Police Department. The agencies declined to discuss the shooting, citing the investigation.</w:t>
      </w:r>
    </w:p>
    <w:p w14:paraId="107E5FF6" w14:textId="77777777" w:rsidR="00943A83" w:rsidRPr="000B1877" w:rsidRDefault="00943A83" w:rsidP="00943A83">
      <w:pPr>
        <w:contextualSpacing/>
        <w:rPr>
          <w:sz w:val="16"/>
        </w:rPr>
      </w:pPr>
      <w:r w:rsidRPr="000B1877">
        <w:rPr>
          <w:sz w:val="16"/>
        </w:rPr>
        <w:t>Ned Norris Jr., the Tohono O’odham chairman, said in a statement that he had “serious concerns” about Mr. Mattia’s killing but was reserving judgment. He did not respond to a request for comment.</w:t>
      </w:r>
    </w:p>
    <w:p w14:paraId="5B342D3E" w14:textId="77777777" w:rsidR="00943A83" w:rsidRPr="000B1877" w:rsidRDefault="00943A83" w:rsidP="00943A83">
      <w:pPr>
        <w:contextualSpacing/>
        <w:rPr>
          <w:sz w:val="16"/>
        </w:rPr>
      </w:pPr>
      <w:r w:rsidRPr="000B1877">
        <w:rPr>
          <w:sz w:val="16"/>
        </w:rPr>
        <w:t>News of the shooting has rippled through other tribes near the border, forcing some leaders to grapple with their own mixed feelings about the federal presence around their lands.</w:t>
      </w:r>
    </w:p>
    <w:p w14:paraId="7BB88B4C" w14:textId="77777777" w:rsidR="00943A83" w:rsidRPr="000B1877" w:rsidRDefault="00943A83" w:rsidP="00943A83">
      <w:pPr>
        <w:contextualSpacing/>
        <w:rPr>
          <w:sz w:val="16"/>
        </w:rPr>
      </w:pPr>
      <w:r w:rsidRPr="000B1877">
        <w:rPr>
          <w:sz w:val="16"/>
        </w:rPr>
        <w:t>“We always worry about both sides, whether it’s the cartels or some of the agents who man these border patrols who have guns,” said Peter Yucupicio, chairman of the Pascua Yaqui Tribe, whose headquarters are in Tucson. “You start wondering as a tribal member: If I do something wrong, am I going to get all shot up.”</w:t>
      </w:r>
    </w:p>
    <w:p w14:paraId="71C4D266" w14:textId="77777777" w:rsidR="00943A83" w:rsidRPr="000B1877" w:rsidRDefault="00943A83" w:rsidP="00943A83">
      <w:pPr>
        <w:contextualSpacing/>
        <w:rPr>
          <w:sz w:val="16"/>
        </w:rPr>
      </w:pPr>
      <w:r w:rsidRPr="000B1877">
        <w:rPr>
          <w:sz w:val="16"/>
        </w:rPr>
        <w:t>United States Customs and Border Protection, the umbrella agency of the Border Patrol, has reported an average of roughly 15 use-of-force incidents involving guns each year since 2020. Many of those occurred after vehicle pursuits or other attempts to apprehend smugglers and migrants, according to news reports and accounts from the agency.</w:t>
      </w:r>
    </w:p>
    <w:p w14:paraId="26C8938F" w14:textId="77777777" w:rsidR="00943A83" w:rsidRPr="000B1877" w:rsidRDefault="00943A83" w:rsidP="00943A83">
      <w:pPr>
        <w:contextualSpacing/>
        <w:rPr>
          <w:sz w:val="16"/>
        </w:rPr>
      </w:pPr>
      <w:r w:rsidRPr="000B1877">
        <w:rPr>
          <w:sz w:val="16"/>
        </w:rPr>
        <w:t>But the shooting of a tribal member on tribal lands sets this case apart.</w:t>
      </w:r>
    </w:p>
    <w:p w14:paraId="77D19C34" w14:textId="77777777" w:rsidR="00943A83" w:rsidRPr="000B1877" w:rsidRDefault="00943A83" w:rsidP="00943A83">
      <w:pPr>
        <w:contextualSpacing/>
        <w:rPr>
          <w:sz w:val="16"/>
        </w:rPr>
      </w:pPr>
      <w:r w:rsidRPr="000B1877">
        <w:rPr>
          <w:sz w:val="16"/>
        </w:rPr>
        <w:t>The Tohono O’odham, whose name means “desert people,” ranged across the Sonoran desert for centuries before there was a border, following seasonal water flows, hunting deer and harvesting fruit from cactuses, according to tribal histories</w:t>
      </w:r>
    </w:p>
    <w:p w14:paraId="3F626D21" w14:textId="77777777" w:rsidR="00943A83" w:rsidRPr="000B1877" w:rsidRDefault="00943A83" w:rsidP="00943A83">
      <w:pPr>
        <w:contextualSpacing/>
        <w:rPr>
          <w:sz w:val="16"/>
        </w:rPr>
      </w:pPr>
      <w:r w:rsidRPr="000B1877">
        <w:rPr>
          <w:sz w:val="16"/>
        </w:rPr>
        <w:t>Their traditional lands were split in two when the 1853 Gadsden Purchase set the boundary between the United States and Mexico.</w:t>
      </w:r>
    </w:p>
    <w:p w14:paraId="3E0156BE" w14:textId="77777777" w:rsidR="00943A83" w:rsidRPr="000B1877" w:rsidRDefault="00943A83" w:rsidP="00943A83">
      <w:pPr>
        <w:contextualSpacing/>
        <w:rPr>
          <w:sz w:val="16"/>
        </w:rPr>
      </w:pPr>
      <w:r w:rsidRPr="000B1877">
        <w:rPr>
          <w:sz w:val="16"/>
        </w:rPr>
        <w:t xml:space="preserve">In the decades that followed, </w:t>
      </w:r>
      <w:r w:rsidRPr="000B1877">
        <w:rPr>
          <w:rStyle w:val="StyleUnderline"/>
        </w:rPr>
        <w:t xml:space="preserve">the Border Patrol has built </w:t>
      </w:r>
      <w:r w:rsidRPr="000B1877">
        <w:rPr>
          <w:rStyle w:val="Emphasis"/>
        </w:rPr>
        <w:t>surveillance towers</w:t>
      </w:r>
      <w:r w:rsidRPr="000B1877">
        <w:rPr>
          <w:rStyle w:val="StyleUnderline"/>
        </w:rPr>
        <w:t xml:space="preserve"> and </w:t>
      </w:r>
      <w:r w:rsidRPr="000B1877">
        <w:rPr>
          <w:rStyle w:val="Emphasis"/>
        </w:rPr>
        <w:t>substations</w:t>
      </w:r>
      <w:r w:rsidRPr="000B1877">
        <w:rPr>
          <w:rStyle w:val="StyleUnderline"/>
        </w:rPr>
        <w:t xml:space="preserve"> on the reservation</w:t>
      </w:r>
      <w:r w:rsidRPr="000B1877">
        <w:rPr>
          <w:sz w:val="16"/>
        </w:rPr>
        <w:t xml:space="preserve">, </w:t>
      </w:r>
      <w:r w:rsidRPr="000B1877">
        <w:rPr>
          <w:rStyle w:val="StyleUnderline"/>
        </w:rPr>
        <w:t>and its white pickups roam highways and sandy back roads</w:t>
      </w:r>
      <w:r w:rsidRPr="000B1877">
        <w:rPr>
          <w:sz w:val="16"/>
        </w:rPr>
        <w:t xml:space="preserve">. </w:t>
      </w:r>
      <w:r w:rsidRPr="000B1877">
        <w:rPr>
          <w:rStyle w:val="StyleUnderline"/>
        </w:rPr>
        <w:t>The tribe has about 33,000 members</w:t>
      </w:r>
      <w:r w:rsidRPr="000B1877">
        <w:rPr>
          <w:sz w:val="16"/>
        </w:rPr>
        <w:t xml:space="preserve">, </w:t>
      </w:r>
      <w:r w:rsidRPr="000B1877">
        <w:rPr>
          <w:rStyle w:val="StyleUnderline"/>
        </w:rPr>
        <w:t>most of whom live off the reservation</w:t>
      </w:r>
      <w:r w:rsidRPr="000B1877">
        <w:rPr>
          <w:sz w:val="16"/>
        </w:rPr>
        <w:t>.</w:t>
      </w:r>
    </w:p>
    <w:p w14:paraId="54698300" w14:textId="77777777" w:rsidR="00943A83" w:rsidRPr="000B1877" w:rsidRDefault="00943A83" w:rsidP="00943A83">
      <w:pPr>
        <w:contextualSpacing/>
        <w:rPr>
          <w:sz w:val="16"/>
        </w:rPr>
      </w:pPr>
      <w:r w:rsidRPr="000B1877">
        <w:rPr>
          <w:sz w:val="16"/>
        </w:rPr>
        <w:t>Many try to honor their cross-border heritage by visiting family and graveyards on the Mexican side, or by crossing to hold religious ceremonies or tend to ranching stock.</w:t>
      </w:r>
    </w:p>
    <w:p w14:paraId="6ED377E1" w14:textId="77777777" w:rsidR="00943A83" w:rsidRPr="000B1877" w:rsidRDefault="00943A83" w:rsidP="00943A83">
      <w:pPr>
        <w:contextualSpacing/>
        <w:rPr>
          <w:sz w:val="16"/>
        </w:rPr>
      </w:pPr>
      <w:r w:rsidRPr="000B1877">
        <w:rPr>
          <w:sz w:val="16"/>
        </w:rPr>
        <w:t>They must present tribal identification cards to pass into the United States at dedicated gates, and tribal leaders say that Tohono O’odham trying to travel back and forth have been detained and had ceremonial items like pine leaves and sweet grass confiscated.</w:t>
      </w:r>
    </w:p>
    <w:p w14:paraId="41AAED9F" w14:textId="77777777" w:rsidR="00943A83" w:rsidRPr="000B1877" w:rsidRDefault="00943A83" w:rsidP="00943A83">
      <w:pPr>
        <w:contextualSpacing/>
        <w:rPr>
          <w:sz w:val="16"/>
        </w:rPr>
      </w:pPr>
      <w:r w:rsidRPr="000B1877">
        <w:rPr>
          <w:sz w:val="16"/>
        </w:rPr>
        <w:t>The tribe resisted the Trump administration’s campaign to build a border wall as an infringement on its freedoms, so instead of a 30-foot-high line of steel columns, the border is marked mostly by X-shaped vehicle barriers and a gap-toothed bollard fence.</w:t>
      </w:r>
    </w:p>
    <w:p w14:paraId="556AC267" w14:textId="77777777" w:rsidR="00943A83" w:rsidRPr="000B1877" w:rsidRDefault="00943A83" w:rsidP="00943A83">
      <w:pPr>
        <w:contextualSpacing/>
        <w:rPr>
          <w:sz w:val="16"/>
        </w:rPr>
      </w:pPr>
      <w:r w:rsidRPr="000B1877">
        <w:rPr>
          <w:sz w:val="16"/>
        </w:rPr>
        <w:t>Some in the tribe said they were not bothered by the Border Patrol’s presence.</w:t>
      </w:r>
    </w:p>
    <w:p w14:paraId="7BB0DADB" w14:textId="77777777" w:rsidR="00943A83" w:rsidRPr="000B1877" w:rsidRDefault="00943A83" w:rsidP="00943A83">
      <w:pPr>
        <w:contextualSpacing/>
        <w:rPr>
          <w:sz w:val="16"/>
        </w:rPr>
      </w:pPr>
      <w:r w:rsidRPr="000B1877">
        <w:rPr>
          <w:rStyle w:val="StyleUnderline"/>
        </w:rPr>
        <w:t>But others said a history of run-ins had left them leery</w:t>
      </w:r>
      <w:r w:rsidRPr="000B1877">
        <w:rPr>
          <w:sz w:val="16"/>
        </w:rPr>
        <w:t xml:space="preserve">, </w:t>
      </w:r>
      <w:r w:rsidRPr="000B1877">
        <w:rPr>
          <w:rStyle w:val="StyleUnderline"/>
        </w:rPr>
        <w:t>such as a 2014 incident in which a Border Patrol agent shot and wounded two joyriding Tohono O’odham men after they accidentally clipped the agent’s parked pickup truck one moonless night</w:t>
      </w:r>
      <w:r w:rsidRPr="000B1877">
        <w:rPr>
          <w:sz w:val="16"/>
        </w:rPr>
        <w:t>. A federal judge later found the shooting was not justified and awarded the men more than $250,000.</w:t>
      </w:r>
    </w:p>
    <w:p w14:paraId="4AC903E9" w14:textId="77777777" w:rsidR="00943A83" w:rsidRPr="000B1877" w:rsidRDefault="00943A83" w:rsidP="00943A83">
      <w:pPr>
        <w:contextualSpacing/>
        <w:rPr>
          <w:sz w:val="16"/>
        </w:rPr>
      </w:pPr>
      <w:r w:rsidRPr="000B1877">
        <w:rPr>
          <w:sz w:val="16"/>
        </w:rPr>
        <w:t>“</w:t>
      </w:r>
      <w:r w:rsidRPr="000B1877">
        <w:rPr>
          <w:rStyle w:val="StyleUnderline"/>
        </w:rPr>
        <w:t>They need to look at us as people and not like we’re all criminals</w:t>
      </w:r>
      <w:r w:rsidRPr="000B1877">
        <w:rPr>
          <w:sz w:val="16"/>
        </w:rPr>
        <w:t>,” said Angelita Reino Ramon, whose 18-year-old son was fatally struck by a Border Patrol truck 20 years ago in what a judge later called an unavoidable accident. “They need to have more respect.”</w:t>
      </w:r>
    </w:p>
    <w:p w14:paraId="1CA7E155" w14:textId="77777777" w:rsidR="00943A83" w:rsidRPr="000B1877" w:rsidRDefault="00943A83" w:rsidP="00943A83">
      <w:pPr>
        <w:contextualSpacing/>
        <w:rPr>
          <w:sz w:val="16"/>
        </w:rPr>
      </w:pPr>
      <w:r w:rsidRPr="000B1877">
        <w:rPr>
          <w:sz w:val="16"/>
        </w:rPr>
        <w:t>The exact circumstances that led to Mr. Mattia’s death the night of May 18 are still hazy.</w:t>
      </w:r>
    </w:p>
    <w:p w14:paraId="6F7C2BA1" w14:textId="77777777" w:rsidR="00943A83" w:rsidRPr="000B1877" w:rsidRDefault="00943A83" w:rsidP="00943A83">
      <w:pPr>
        <w:contextualSpacing/>
        <w:rPr>
          <w:sz w:val="16"/>
        </w:rPr>
      </w:pPr>
      <w:r w:rsidRPr="000B1877">
        <w:rPr>
          <w:sz w:val="16"/>
        </w:rPr>
        <w:t>The call began around 9 p.m. when tribal police asked the Border Patrol for help responding to a report of two gunshots heard in Mr. Mattia’s village, Menagers Dam, according to a statement from Customs and Border Protection.</w:t>
      </w:r>
    </w:p>
    <w:p w14:paraId="09A2B0B5" w14:textId="77777777" w:rsidR="00943A83" w:rsidRPr="000B1877" w:rsidRDefault="00943A83" w:rsidP="00943A83">
      <w:pPr>
        <w:contextualSpacing/>
        <w:rPr>
          <w:sz w:val="16"/>
        </w:rPr>
      </w:pPr>
      <w:r w:rsidRPr="000B1877">
        <w:rPr>
          <w:rStyle w:val="StyleUnderline"/>
        </w:rPr>
        <w:t>In radio recordings and body-camera videos, dispatchers and officers said it was unclear where the shots had come from</w:t>
      </w:r>
      <w:r w:rsidRPr="000B1877">
        <w:rPr>
          <w:sz w:val="16"/>
        </w:rPr>
        <w:t>. Before heading out, they cautioned that someone in the area might have a rifle.</w:t>
      </w:r>
    </w:p>
    <w:p w14:paraId="4161D4EA" w14:textId="77777777" w:rsidR="00943A83" w:rsidRPr="000B1877" w:rsidRDefault="00943A83" w:rsidP="00943A83">
      <w:pPr>
        <w:contextualSpacing/>
        <w:rPr>
          <w:sz w:val="16"/>
        </w:rPr>
      </w:pPr>
      <w:r w:rsidRPr="000B1877">
        <w:rPr>
          <w:sz w:val="16"/>
        </w:rPr>
        <w:t>At 9:37 p.m., the agents and at least one tribal police officer pulled up to the village and spread out around Mr. Mattia’s dark cinder-block house. There was just a sliver of moon that night, and in the video, their flashlights barely penetrate a ghostly landscape of outdoor furniture, creosote bushes and cactuses.</w:t>
      </w:r>
    </w:p>
    <w:p w14:paraId="6131E195" w14:textId="77777777" w:rsidR="00943A83" w:rsidRPr="000B1877" w:rsidRDefault="00943A83" w:rsidP="00943A83">
      <w:pPr>
        <w:contextualSpacing/>
        <w:rPr>
          <w:sz w:val="16"/>
        </w:rPr>
      </w:pPr>
      <w:r w:rsidRPr="000B1877">
        <w:rPr>
          <w:sz w:val="16"/>
        </w:rPr>
        <w:t>“I thought somebody just ran this way,” an agent said, jogging into the brush.</w:t>
      </w:r>
    </w:p>
    <w:p w14:paraId="51A80365" w14:textId="77777777" w:rsidR="00943A83" w:rsidRPr="000B1877" w:rsidRDefault="00943A83" w:rsidP="00943A83">
      <w:pPr>
        <w:contextualSpacing/>
        <w:rPr>
          <w:sz w:val="16"/>
        </w:rPr>
      </w:pPr>
      <w:r w:rsidRPr="000B1877">
        <w:rPr>
          <w:sz w:val="16"/>
        </w:rPr>
        <w:t>The tribal officer and agents found Mr. Mattia near a wooden structure about 100 yards away from his house. They ordered him to come out with his hands up. “I am,” he said and tossed a sheathed machete through the air, which landed near an officer’s feet.</w:t>
      </w:r>
    </w:p>
    <w:p w14:paraId="3597139B" w14:textId="77777777" w:rsidR="00943A83" w:rsidRPr="000B1877" w:rsidRDefault="00943A83" w:rsidP="00943A83">
      <w:pPr>
        <w:contextualSpacing/>
        <w:rPr>
          <w:sz w:val="16"/>
        </w:rPr>
      </w:pPr>
      <w:r w:rsidRPr="000B1877">
        <w:rPr>
          <w:sz w:val="16"/>
        </w:rPr>
        <w:t>Several officers started yelling, ordering Mr. Mattia to take his hands out of his pocket and get on the ground. Seconds later, they fired the fatal burst of shots.</w:t>
      </w:r>
    </w:p>
    <w:p w14:paraId="7FD7F9F2" w14:textId="77777777" w:rsidR="00943A83" w:rsidRPr="000B1877" w:rsidRDefault="00943A83" w:rsidP="00943A83">
      <w:pPr>
        <w:contextualSpacing/>
        <w:rPr>
          <w:sz w:val="16"/>
        </w:rPr>
      </w:pPr>
      <w:r w:rsidRPr="000B1877">
        <w:rPr>
          <w:sz w:val="16"/>
        </w:rPr>
        <w:t>As the agents handcuffed and flipped Mr. Mattia onto his back, one yelled out to “secure the gun” that they said was beneath his limp body. Instead, they found a cellphone and its case.</w:t>
      </w:r>
    </w:p>
    <w:p w14:paraId="1B9CB48C" w14:textId="77777777" w:rsidR="00943A83" w:rsidRPr="000B1877" w:rsidRDefault="00943A83" w:rsidP="00943A83">
      <w:pPr>
        <w:contextualSpacing/>
        <w:rPr>
          <w:sz w:val="16"/>
        </w:rPr>
      </w:pPr>
      <w:r w:rsidRPr="000B1877">
        <w:rPr>
          <w:sz w:val="16"/>
        </w:rPr>
        <w:t>The case is already testing parallel efforts by the Biden administration both to strengthen ties and trust with tribes, and overhaul how Border Patrol shootings are investigated.</w:t>
      </w:r>
    </w:p>
    <w:p w14:paraId="65C72D9B" w14:textId="77777777" w:rsidR="00943A83" w:rsidRPr="000B1877" w:rsidRDefault="00943A83" w:rsidP="00943A83">
      <w:pPr>
        <w:contextualSpacing/>
        <w:rPr>
          <w:sz w:val="16"/>
        </w:rPr>
      </w:pPr>
      <w:r w:rsidRPr="000B1877">
        <w:rPr>
          <w:sz w:val="16"/>
        </w:rPr>
        <w:t xml:space="preserve">Last year, the administration disbanded secretive “critical incident teams” within the Border Patrol that had been criticized for effectively allowing the organization to investigate itself after events like Mr. Mattia’s killing. </w:t>
      </w:r>
      <w:r w:rsidRPr="000B1877">
        <w:rPr>
          <w:rStyle w:val="StyleUnderline"/>
        </w:rPr>
        <w:t>The administration also ordered federal law-enforcement agencies, including the Border Patrol</w:t>
      </w:r>
      <w:r w:rsidRPr="000B1877">
        <w:rPr>
          <w:sz w:val="16"/>
        </w:rPr>
        <w:t xml:space="preserve">, </w:t>
      </w:r>
      <w:r w:rsidRPr="000B1877">
        <w:rPr>
          <w:rStyle w:val="StyleUnderline"/>
        </w:rPr>
        <w:t xml:space="preserve">to wear </w:t>
      </w:r>
      <w:r w:rsidRPr="000B1877">
        <w:rPr>
          <w:rStyle w:val="Emphasis"/>
        </w:rPr>
        <w:t>body cameras</w:t>
      </w:r>
      <w:r w:rsidRPr="000B1877">
        <w:rPr>
          <w:rStyle w:val="StyleUnderline"/>
        </w:rPr>
        <w:t xml:space="preserve"> and promptly release footage after shootings</w:t>
      </w:r>
      <w:r w:rsidRPr="000B1877">
        <w:rPr>
          <w:sz w:val="16"/>
        </w:rPr>
        <w:t>.</w:t>
      </w:r>
    </w:p>
    <w:p w14:paraId="252D8FD7" w14:textId="77777777" w:rsidR="00943A83" w:rsidRPr="000B1877" w:rsidRDefault="00943A83" w:rsidP="00943A83">
      <w:pPr>
        <w:contextualSpacing/>
        <w:rPr>
          <w:sz w:val="16"/>
        </w:rPr>
      </w:pPr>
      <w:r w:rsidRPr="000B1877">
        <w:rPr>
          <w:sz w:val="16"/>
        </w:rPr>
        <w:t>The administration’s Covid rescue package contained $1.75 billion for American Indians and Alaska Natives, and the administration also created a Homeland Security advisory council focused on tribal issues. Its 15 members include the Tohono O’odham tribal chairman.</w:t>
      </w:r>
    </w:p>
    <w:p w14:paraId="5FF40099" w14:textId="77777777" w:rsidR="00943A83" w:rsidRPr="000B1877" w:rsidRDefault="00943A83" w:rsidP="00943A83">
      <w:pPr>
        <w:contextualSpacing/>
        <w:rPr>
          <w:sz w:val="16"/>
        </w:rPr>
      </w:pPr>
      <w:r w:rsidRPr="000B1877">
        <w:rPr>
          <w:sz w:val="16"/>
        </w:rPr>
        <w:t>Mr. Mattia’s relatives say they have little faith in the investigations, and have struggled to get answers from both the tribal government and the Border Patrol.</w:t>
      </w:r>
    </w:p>
    <w:p w14:paraId="2EC7D117" w14:textId="77777777" w:rsidR="00943A83" w:rsidRPr="000B1877" w:rsidRDefault="00943A83" w:rsidP="00943A83">
      <w:pPr>
        <w:contextualSpacing/>
        <w:rPr>
          <w:sz w:val="16"/>
        </w:rPr>
      </w:pPr>
      <w:r w:rsidRPr="000B1877">
        <w:rPr>
          <w:sz w:val="16"/>
        </w:rPr>
        <w:t>Frustrated, a dozen relatives and supporters put on matching red T-shirts bearing Mr. Mattia’s photo and held a small protest across the highway from a Border Patrol station, just outside the reservation boundaries.</w:t>
      </w:r>
    </w:p>
    <w:p w14:paraId="42AD1B39" w14:textId="77777777" w:rsidR="00943A83" w:rsidRPr="000B1877" w:rsidRDefault="00943A83" w:rsidP="00943A83">
      <w:pPr>
        <w:contextualSpacing/>
        <w:rPr>
          <w:sz w:val="16"/>
        </w:rPr>
      </w:pPr>
      <w:r w:rsidRPr="000B1877">
        <w:rPr>
          <w:sz w:val="16"/>
        </w:rPr>
        <w:t>They burned sprigs of creosote bushes and took turns waving posters that called for justice and huddling under umbrellas to get out of the sun.</w:t>
      </w:r>
    </w:p>
    <w:p w14:paraId="05FA3892" w14:textId="77777777" w:rsidR="00943A83" w:rsidRPr="000B1877" w:rsidRDefault="00943A83" w:rsidP="00943A83">
      <w:pPr>
        <w:contextualSpacing/>
        <w:rPr>
          <w:sz w:val="16"/>
        </w:rPr>
      </w:pPr>
      <w:r w:rsidRPr="000B1877">
        <w:rPr>
          <w:sz w:val="16"/>
        </w:rPr>
        <w:t>Mr. Mattia’s family described him as a ceremonial leader in their community who made wood carvings and loved hunting deer. His sister, Annette Mattia, said the family had lived in the same area for generations, but that the shooting had shattered their sense of home.</w:t>
      </w:r>
    </w:p>
    <w:p w14:paraId="6B58EADD" w14:textId="77777777" w:rsidR="00943A83" w:rsidRPr="000B1877" w:rsidRDefault="00943A83" w:rsidP="00943A83">
      <w:pPr>
        <w:contextualSpacing/>
        <w:rPr>
          <w:sz w:val="16"/>
        </w:rPr>
      </w:pPr>
      <w:r w:rsidRPr="000B1877">
        <w:rPr>
          <w:sz w:val="16"/>
        </w:rPr>
        <w:t>“We don’t even want to be here anymore,” she said.</w:t>
      </w:r>
    </w:p>
    <w:p w14:paraId="4D371878" w14:textId="77777777" w:rsidR="00943A83" w:rsidRPr="003D13AB" w:rsidRDefault="00943A83" w:rsidP="00943A83">
      <w:pPr>
        <w:pStyle w:val="Heading4"/>
        <w:contextualSpacing/>
      </w:pPr>
      <w:r>
        <w:t xml:space="preserve">Finally, </w:t>
      </w:r>
      <w:r w:rsidRPr="00FE7E18">
        <w:rPr>
          <w:u w:val="single"/>
        </w:rPr>
        <w:t>framing</w:t>
      </w:r>
      <w:r>
        <w:t xml:space="preserve">. </w:t>
      </w:r>
    </w:p>
    <w:p w14:paraId="55B29AEB" w14:textId="77777777" w:rsidR="00943A83" w:rsidRPr="004633A8" w:rsidRDefault="00943A83" w:rsidP="00943A83">
      <w:pPr>
        <w:pStyle w:val="Heading4"/>
      </w:pPr>
      <w:r>
        <w:t xml:space="preserve">Prioritise the slow violence and everyday war against disenfranchised populations. You are conditioned to discount structural violence because it occurs outside of traditional risk frames, which normalizes state-sanctioned violence. </w:t>
      </w:r>
    </w:p>
    <w:p w14:paraId="3FEE15B8" w14:textId="77777777" w:rsidR="00943A83" w:rsidRPr="00D40F15" w:rsidRDefault="00943A83" w:rsidP="00943A83">
      <w:r>
        <w:rPr>
          <w:rStyle w:val="Style13ptBold"/>
        </w:rPr>
        <w:t>Hunt 18</w:t>
      </w:r>
      <w:r>
        <w:t xml:space="preserve"> </w:t>
      </w:r>
      <w:r w:rsidRPr="00D40F15">
        <w:t>(Dallas Hunt, PhD Candidate, University of British Columbia, Canada., Chapter 10 “Of course they count, but not right now”: Regulating precarity in Lee Maracle’s Ravensong and Celia’s Song, in Biopolitical Disaster Edited by Jennifer L. Lawrence and Sarah Marie Wiebe, 2018 Routledge, JKS)</w:t>
      </w:r>
    </w:p>
    <w:p w14:paraId="2BC40059" w14:textId="77777777" w:rsidR="00943A83" w:rsidRDefault="00943A83" w:rsidP="00943A83">
      <w:r>
        <w:t>“</w:t>
      </w:r>
      <w:r w:rsidRPr="002C358C">
        <w:rPr>
          <w:rStyle w:val="Emphasis"/>
        </w:rPr>
        <w:t>There is a hierarchy to care”:</w:t>
      </w:r>
      <w:r>
        <w:t xml:space="preserve"> theoretical concerns and applications</w:t>
      </w:r>
    </w:p>
    <w:p w14:paraId="194E1B45" w14:textId="77777777" w:rsidR="00943A83" w:rsidRPr="002C358C" w:rsidRDefault="00943A83" w:rsidP="00943A83">
      <w:pPr>
        <w:rPr>
          <w:sz w:val="14"/>
        </w:rPr>
      </w:pPr>
      <w:r w:rsidRPr="002C358C">
        <w:rPr>
          <w:sz w:val="14"/>
        </w:rPr>
        <w:t xml:space="preserve">In Frames of War (an extension and preoccupation with similar issues she outlines in her text Precarious Life), Judith Butler focuses on the ways in which particular, </w:t>
      </w:r>
      <w:r w:rsidRPr="002C358C">
        <w:rPr>
          <w:rStyle w:val="StyleUnderline"/>
        </w:rPr>
        <w:t>violent perceptions of everyday life are normalized and propagated as legible or granted “intelligibility”</w:t>
      </w:r>
      <w:r w:rsidRPr="002C358C">
        <w:rPr>
          <w:sz w:val="14"/>
        </w:rPr>
        <w:t xml:space="preserve"> (through numbers, statistics, etc.). According to Butler, Frames of War follows on from Precarious Life ... especially its suggestion that </w:t>
      </w:r>
      <w:r w:rsidRPr="002C358C">
        <w:rPr>
          <w:rStyle w:val="StyleUnderline"/>
        </w:rPr>
        <w:t>specific lives cannot be apprehended as living.</w:t>
      </w:r>
      <w:r w:rsidRPr="002C358C">
        <w:rPr>
          <w:sz w:val="14"/>
        </w:rPr>
        <w:t xml:space="preserve"> </w:t>
      </w:r>
      <w:r w:rsidRPr="002C358C">
        <w:rPr>
          <w:rStyle w:val="Emphasis"/>
        </w:rPr>
        <w:t xml:space="preserve">If certain lives do not qualify as lives or are, from the start, not conceivable as lives within certain epistemological frames, then these lives are never lived nor lost in the full sense. </w:t>
      </w:r>
      <w:r w:rsidRPr="002C358C">
        <w:rPr>
          <w:sz w:val="14"/>
        </w:rPr>
        <w:t xml:space="preserve">(2010: 1) For Butler, then, a primary concern is how </w:t>
      </w:r>
      <w:r w:rsidRPr="002C358C">
        <w:rPr>
          <w:rStyle w:val="StyleUnderline"/>
        </w:rPr>
        <w:t xml:space="preserve">these intelligibilities </w:t>
      </w:r>
      <w:r w:rsidRPr="002C358C">
        <w:rPr>
          <w:rStyle w:val="Emphasis"/>
        </w:rPr>
        <w:t>allow “a state to wage its wars</w:t>
      </w:r>
      <w:r w:rsidRPr="002C358C">
        <w:rPr>
          <w:rStyle w:val="StyleUnderline"/>
        </w:rPr>
        <w:t xml:space="preserve"> without instigating a popular revolt</w:t>
      </w:r>
      <w:r w:rsidRPr="002C358C">
        <w:rPr>
          <w:sz w:val="14"/>
        </w:rPr>
        <w:t xml:space="preserve">” (xvi). Although Butler is writing within the context of the Iraq War and the “War on Terror,” her insights on precarity and modes of state violence exceed their immediate rele- vance. Indeed, as is clear below, the notions of war and settler-colonialism and the biopolitical rationalities they allow are eminently applicable to a local, Canadian context. </w:t>
      </w:r>
      <w:r w:rsidRPr="002C358C">
        <w:rPr>
          <w:rStyle w:val="Emphasis"/>
        </w:rPr>
        <w:t>The frames of war,</w:t>
      </w:r>
      <w:r w:rsidRPr="002C358C">
        <w:rPr>
          <w:sz w:val="14"/>
        </w:rPr>
        <w:t xml:space="preserve"> Butler argues, are not circumscribed to combat zones with the mobilization of weapons. Instead, to Butler, “perceptual weapons” </w:t>
      </w:r>
      <w:r w:rsidRPr="002C358C">
        <w:rPr>
          <w:rStyle w:val="Emphasis"/>
        </w:rPr>
        <w:t>are acting on populations consistently to naturalize violences and enlist citizens to tacitly consent to</w:t>
      </w:r>
      <w:r w:rsidRPr="002C358C">
        <w:rPr>
          <w:sz w:val="14"/>
        </w:rPr>
        <w:t xml:space="preserve"> (and, in some cases, actively participate in) </w:t>
      </w:r>
      <w:r w:rsidRPr="002C358C">
        <w:rPr>
          <w:rStyle w:val="Emphasis"/>
        </w:rPr>
        <w:t>violent forms that authorize dehumanization</w:t>
      </w:r>
      <w:r w:rsidRPr="002C358C">
        <w:rPr>
          <w:sz w:val="14"/>
        </w:rPr>
        <w:t xml:space="preserve">: “[w]aging war ... begins with the assault on the senses; the senses are the first target of war” (xvi). These perceptual violences resonate with Rob Nixon’s formulation of “slow violence” as well. To Nixon, </w:t>
      </w:r>
      <w:r w:rsidRPr="002C358C">
        <w:rPr>
          <w:rStyle w:val="StyleUnderline"/>
        </w:rPr>
        <w:t xml:space="preserve">slow violence is “a violence that occurs gradually and out of sight, a violence of delayed destruction that is dispersed across time and space, </w:t>
      </w:r>
      <w:r w:rsidRPr="002C358C">
        <w:rPr>
          <w:rStyle w:val="Emphasis"/>
        </w:rPr>
        <w:t>an attritional violence that is typically not viewed as violence at all”</w:t>
      </w:r>
      <w:r w:rsidRPr="002C358C">
        <w:rPr>
          <w:sz w:val="14"/>
        </w:rPr>
        <w:t xml:space="preserve"> (2011: 3). Further, and “[c]rucially, </w:t>
      </w:r>
      <w:r w:rsidRPr="002C358C">
        <w:rPr>
          <w:rStyle w:val="Emphasis"/>
        </w:rPr>
        <w:t>slow violence is often not just attritional but also exponential, operating as a major threat multiplier; it can fuel long-term, proliferating conflicts in situations where the conditions for sustaining life become increasingly but gradually degraded</w:t>
      </w:r>
      <w:r w:rsidRPr="002C358C">
        <w:rPr>
          <w:sz w:val="14"/>
        </w:rPr>
        <w:t xml:space="preserve">” (4). Conditioning the senses or what is intelligible, then, functions as the way in which state violences are legitimized, as the frames of war dictate the “sensuous parameters of reality itself” (ix). According to Butler, </w:t>
      </w:r>
      <w:r w:rsidRPr="002C358C">
        <w:rPr>
          <w:rStyle w:val="StyleUnderline"/>
        </w:rPr>
        <w:t>the task at hand is</w:t>
      </w:r>
      <w:r w:rsidRPr="002C358C">
        <w:rPr>
          <w:sz w:val="14"/>
        </w:rPr>
        <w:t xml:space="preserve"> not only </w:t>
      </w:r>
      <w:r w:rsidRPr="002C358C">
        <w:rPr>
          <w:rStyle w:val="StyleUnderline"/>
        </w:rPr>
        <w:t>to “</w:t>
      </w:r>
      <w:r w:rsidRPr="002C358C">
        <w:rPr>
          <w:sz w:val="14"/>
        </w:rPr>
        <w:t xml:space="preserve">understand ... these frames, where they come from and what kind of action they perform” (2010: 83), but also to find and </w:t>
      </w:r>
      <w:r w:rsidRPr="002C358C">
        <w:rPr>
          <w:rStyle w:val="StyleUnderline"/>
        </w:rPr>
        <w:t>articulate “those modes of representation and appearance that allow the claim of life to be made and heard”</w:t>
      </w:r>
      <w:r w:rsidRPr="002C358C">
        <w:rPr>
          <w:sz w:val="14"/>
        </w:rPr>
        <w:t xml:space="preserve"> (81). While Butler is exam- ining conditions of precarity, (in)security, and disposability in the context of “the War on Terror,” and Palestine–Israel, her examination of an imperial/ colonial power exerting force and enacting violence on vulnerable and racialized populations (and in the process producing and reproducing these vulnerable populations) can be fruitfully employed in the Canadian context, though not without some alteration. Although we may not perceive the more mundane, i.e. non-military, violences visited upon Indigenous communities as “war” strictly speaking, Sora Han’s oft-cited phrase that we must think of the United States (and settler-colonial nations more broadly) not “at war” but “as war” is useful here (cited in Simpson 2014: 153, emphasis in original). If we view the biopolitical man- agement of Indigenous populations and Indigenous territories as rationalities rooted in the organizing frame of settler-colonialism, then the states of emer- gency putatively thought to be produced through war are “structural, not eventful” – that is to say, war is the very condition of settler-colonialism and not a by-product of it (154). Indeed, the largest ever domestic deployment of military forces in North America took place within Canada, in the context of the so-called “Oka crisis.” As Audra Simpson writes, the “highest number of troops in the history of Indigenous-settler relations in North America was deployed to Kanehsatà:ke, as this was the most unambiguous form of exceptional relations, that of warfare. There were 2,650 soldiers deployed...” (2014: 152). And, as Roxanne Dunbar-Ortiz and others have noted, Western imperial powers still refer to “enemy territories” abroad as “Indian Country” and to “wanted terrorists” as “Geronimo” (2014: 56). I follow the lineages of these Indigenous theorists who view settler-colonialism as a kind of permanent war, drawing parallels between the so-called everyday violences (displacement, sexual violence) inflicted upon Indigenous peoples in the US and Canada and the death-delivering reaches of empire embodied by the West more globally. Or, to echo Mink, the transformer/shapeshifter narrating the events in Mara- cle’s Celia’s Song: “This is war” (2014: 9). For Butler, there are varying tactics for distributing “precarity” differently, or what she describes as “that politically induced condition in which certain populations suffer from failing social and economic networks of support,” producing a “maximized precariousness for populations ... who often have no other option than to appeal to the very state from which they need protec- tion” (2010: 26). In the depictions provided in her writing, as well as that of Maracle, violence is deployed not only as “an effort to minimize precarious- ness for some and to maximize it for others,” but also as a mode of shaping the perceptions of citizens in order to make such acts legible, and hence, in a sense justifiable (Butler 2010: 54). </w:t>
      </w:r>
      <w:r w:rsidRPr="002C358C">
        <w:rPr>
          <w:rStyle w:val="StyleUnderline"/>
        </w:rPr>
        <w:t xml:space="preserve">Ultimately what Butler is advocating for is a new ethico-political orientation, one with the potential to disrupt the violent regimes of the sensible, as well as the ways in which precarity is currently allocated and distributed. </w:t>
      </w:r>
      <w:r w:rsidRPr="002C358C">
        <w:rPr>
          <w:sz w:val="14"/>
        </w:rPr>
        <w:t xml:space="preserve">Paraphrasing Jacques Rancière, Jeff Derksen also advocates for political movements that disrupt “regimes of the sensible”: “a politics of the aesthetic could ... redistribute and rethink the possibility of the subject (potentially an isolated figure) within the present and within a com- munity to come” (2009: 73). In sum, Butler’s text illustrates the ways in which </w:t>
      </w:r>
      <w:r w:rsidRPr="002C358C">
        <w:rPr>
          <w:rStyle w:val="StyleUnderline"/>
        </w:rPr>
        <w:t>State-sanctioned</w:t>
      </w:r>
      <w:r w:rsidRPr="002C358C">
        <w:rPr>
          <w:sz w:val="14"/>
        </w:rPr>
        <w:t xml:space="preserve"> (and induced) </w:t>
      </w:r>
      <w:r w:rsidRPr="002C358C">
        <w:rPr>
          <w:rStyle w:val="Emphasis"/>
        </w:rPr>
        <w:t>precarity “perpetuate[s] a way of dividing lives into those that are worth defending, valuing, and grieving when they are lost, and those that are not quite lives”</w:t>
      </w:r>
      <w:r w:rsidRPr="002C358C">
        <w:rPr>
          <w:sz w:val="14"/>
        </w:rPr>
        <w:t xml:space="preserve"> (2010: 42), as well as the resistive practices that might disrupt the naturalization of “differential distribution[s] of pre- carity” (xxv). The remainder of the chapter considers to what extent Mara- cle’s texts offer such a disruption of the mundane frames of settler-colonial war within the context of an exceptional moment (an epidemic), and asks how her work gestures toward the alternatives that might be offered by Indigenous frames.</w:t>
      </w:r>
    </w:p>
    <w:p w14:paraId="6478DDBC" w14:textId="77777777" w:rsidR="00943A83" w:rsidRPr="003E19BA" w:rsidRDefault="00943A83" w:rsidP="00943A83"/>
    <w:p w14:paraId="0BDF73EE" w14:textId="77777777" w:rsidR="00943A83" w:rsidRDefault="00943A83" w:rsidP="00943A83">
      <w:pPr>
        <w:pStyle w:val="Heading3"/>
        <w:contextualSpacing/>
      </w:pPr>
      <w:r>
        <w:t>Structural Violence DA---Framing---EXT</w:t>
      </w:r>
    </w:p>
    <w:p w14:paraId="166F23E4" w14:textId="77777777" w:rsidR="00943A83" w:rsidRPr="00B40833" w:rsidRDefault="00943A83" w:rsidP="00943A83">
      <w:pPr>
        <w:pStyle w:val="Heading4"/>
        <w:rPr>
          <w:rFonts w:asciiTheme="minorHAnsi" w:hAnsiTheme="minorHAnsi" w:cstheme="minorHAnsi"/>
        </w:rPr>
      </w:pPr>
      <w:r w:rsidRPr="00B40833">
        <w:rPr>
          <w:rFonts w:asciiTheme="minorHAnsi" w:hAnsiTheme="minorHAnsi" w:cstheme="minorHAnsi"/>
        </w:rPr>
        <w:t xml:space="preserve">Privilege </w:t>
      </w:r>
      <w:r>
        <w:rPr>
          <w:rFonts w:asciiTheme="minorHAnsi" w:hAnsiTheme="minorHAnsi" w:cstheme="minorHAnsi"/>
        </w:rPr>
        <w:t>systemic violence</w:t>
      </w:r>
      <w:r w:rsidRPr="00B40833">
        <w:rPr>
          <w:rFonts w:asciiTheme="minorHAnsi" w:hAnsiTheme="minorHAnsi" w:cstheme="minorHAnsi"/>
        </w:rPr>
        <w:t xml:space="preserve"> – accumulation and invisibility means that it has a substantially higher utility</w:t>
      </w:r>
    </w:p>
    <w:p w14:paraId="40C09EAC" w14:textId="77777777" w:rsidR="00943A83" w:rsidRPr="00B40833" w:rsidRDefault="00943A83" w:rsidP="00943A83">
      <w:pPr>
        <w:rPr>
          <w:rFonts w:asciiTheme="minorHAnsi" w:hAnsiTheme="minorHAnsi" w:cstheme="minorHAnsi"/>
        </w:rPr>
      </w:pPr>
      <w:r w:rsidRPr="00B40833">
        <w:rPr>
          <w:rStyle w:val="Style13ptBold"/>
          <w:rFonts w:asciiTheme="minorHAnsi" w:hAnsiTheme="minorHAnsi" w:cstheme="minorHAnsi"/>
        </w:rPr>
        <w:t>Nixon ’11</w:t>
      </w:r>
      <w:r w:rsidRPr="00B40833">
        <w:rPr>
          <w:rFonts w:asciiTheme="minorHAnsi" w:hAnsiTheme="minorHAnsi" w:cstheme="minorHAnsi"/>
        </w:rPr>
        <w:t xml:space="preserve"> (Rob, Rachel Carson Professor of English, University of Wisconsin-Madison, Slow Violence and the Environmentalism of the Poor, pgs. 2-3)</w:t>
      </w:r>
    </w:p>
    <w:p w14:paraId="3893F2D8" w14:textId="77777777" w:rsidR="00943A83" w:rsidRDefault="00943A83" w:rsidP="00943A83">
      <w:pPr>
        <w:pStyle w:val="NoSpacing"/>
        <w:rPr>
          <w:rStyle w:val="Emphasis"/>
          <w:rFonts w:asciiTheme="minorHAnsi" w:hAnsiTheme="minorHAnsi" w:cstheme="minorHAnsi"/>
        </w:rPr>
      </w:pPr>
      <w:r w:rsidRPr="00C9506F">
        <w:rPr>
          <w:rFonts w:asciiTheme="minorHAnsi" w:hAnsiTheme="minorHAnsi" w:cstheme="minorHAnsi"/>
          <w:sz w:val="16"/>
        </w:rPr>
        <w:t xml:space="preserve">Three primary concerns animate this book, chief among them my conviction that </w:t>
      </w:r>
      <w:r w:rsidRPr="00B40833">
        <w:rPr>
          <w:rStyle w:val="StyleUnderline"/>
          <w:rFonts w:asciiTheme="minorHAnsi" w:hAnsiTheme="minorHAnsi" w:cstheme="minorHAnsi"/>
        </w:rPr>
        <w:t>we</w:t>
      </w:r>
      <w:r w:rsidRPr="00C9506F">
        <w:rPr>
          <w:rFonts w:asciiTheme="minorHAnsi" w:hAnsiTheme="minorHAnsi" w:cstheme="minorHAnsi"/>
          <w:sz w:val="16"/>
        </w:rPr>
        <w:t xml:space="preserve"> urgently </w:t>
      </w:r>
      <w:r w:rsidRPr="00B40833">
        <w:rPr>
          <w:rStyle w:val="StyleUnderline"/>
          <w:rFonts w:asciiTheme="minorHAnsi" w:hAnsiTheme="minorHAnsi" w:cstheme="minorHAnsi"/>
        </w:rPr>
        <w:t>need to rethink</w:t>
      </w:r>
      <w:r w:rsidRPr="00C9506F">
        <w:rPr>
          <w:rFonts w:asciiTheme="minorHAnsi" w:hAnsiTheme="minorHAnsi" w:cstheme="minorHAnsi"/>
          <w:sz w:val="16"/>
        </w:rPr>
        <w:t xml:space="preserve">-politically, imaginatively, and theoretically-what I call </w:t>
      </w:r>
      <w:r w:rsidRPr="00B40833">
        <w:rPr>
          <w:rStyle w:val="StyleUnderline"/>
          <w:rFonts w:asciiTheme="minorHAnsi" w:hAnsiTheme="minorHAnsi" w:cstheme="minorHAnsi"/>
        </w:rPr>
        <w:t>"</w:t>
      </w:r>
      <w:r w:rsidRPr="00B40833">
        <w:rPr>
          <w:rStyle w:val="StyleUnderline"/>
          <w:rFonts w:asciiTheme="minorHAnsi" w:hAnsiTheme="minorHAnsi" w:cstheme="minorHAnsi"/>
          <w:highlight w:val="cyan"/>
        </w:rPr>
        <w:t>slow violence</w:t>
      </w:r>
      <w:r w:rsidRPr="00B40833">
        <w:rPr>
          <w:rStyle w:val="StyleUnderline"/>
          <w:rFonts w:asciiTheme="minorHAnsi" w:hAnsiTheme="minorHAnsi" w:cstheme="minorHAnsi"/>
        </w:rPr>
        <w:t>."</w:t>
      </w:r>
      <w:r w:rsidRPr="00C9506F">
        <w:rPr>
          <w:rFonts w:asciiTheme="minorHAnsi" w:hAnsiTheme="minorHAnsi" w:cstheme="minorHAnsi"/>
          <w:sz w:val="16"/>
        </w:rPr>
        <w:t xml:space="preserve"> By slow violence I mean a violence </w:t>
      </w:r>
      <w:r w:rsidRPr="00B40833">
        <w:rPr>
          <w:rStyle w:val="StyleUnderline"/>
          <w:rFonts w:asciiTheme="minorHAnsi" w:hAnsiTheme="minorHAnsi" w:cstheme="minorHAnsi"/>
        </w:rPr>
        <w:t xml:space="preserve">that </w:t>
      </w:r>
      <w:r w:rsidRPr="00B40833">
        <w:rPr>
          <w:rStyle w:val="StyleUnderline"/>
          <w:rFonts w:asciiTheme="minorHAnsi" w:hAnsiTheme="minorHAnsi" w:cstheme="minorHAnsi"/>
          <w:highlight w:val="cyan"/>
        </w:rPr>
        <w:t>occurs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cyan"/>
        </w:rPr>
        <w:t>gradually and out of sight</w:t>
      </w:r>
      <w:r w:rsidRPr="00C9506F">
        <w:rPr>
          <w:rFonts w:asciiTheme="minorHAnsi" w:hAnsiTheme="minorHAnsi" w:cstheme="minorHAnsi"/>
          <w:sz w:val="16"/>
        </w:rPr>
        <w:t xml:space="preserve">, a violence of delayed destruction that is </w:t>
      </w:r>
      <w:r w:rsidRPr="00B40833">
        <w:rPr>
          <w:rStyle w:val="StyleUnderline"/>
          <w:rFonts w:asciiTheme="minorHAnsi" w:hAnsiTheme="minorHAnsi" w:cstheme="minorHAnsi"/>
          <w:highlight w:val="cyan"/>
        </w:rPr>
        <w:t>dispersed across time and space</w:t>
      </w:r>
      <w:r w:rsidRPr="00C9506F">
        <w:rPr>
          <w:rFonts w:asciiTheme="minorHAnsi" w:hAnsiTheme="minorHAnsi" w:cstheme="minorHAnsi"/>
          <w:sz w:val="16"/>
        </w:rPr>
        <w:t xml:space="preserve">, an attritional violence that is typically not viewed as violence at all. </w:t>
      </w:r>
      <w:r w:rsidRPr="00B40833">
        <w:rPr>
          <w:rStyle w:val="StyleUnderline"/>
          <w:rFonts w:asciiTheme="minorHAnsi" w:hAnsiTheme="minorHAnsi" w:cstheme="minorHAnsi"/>
          <w:highlight w:val="cyan"/>
        </w:rPr>
        <w:t>Violence is customarily conceived as</w:t>
      </w:r>
      <w:r w:rsidRPr="00B40833">
        <w:rPr>
          <w:rStyle w:val="StyleUnderline"/>
          <w:rFonts w:asciiTheme="minorHAnsi" w:hAnsiTheme="minorHAnsi" w:cstheme="minorHAnsi"/>
        </w:rPr>
        <w:t xml:space="preserve"> an event</w:t>
      </w:r>
      <w:r w:rsidRPr="00C9506F">
        <w:rPr>
          <w:rFonts w:asciiTheme="minorHAnsi" w:hAnsiTheme="minorHAnsi" w:cstheme="minorHAnsi"/>
          <w:sz w:val="16"/>
        </w:rPr>
        <w:t xml:space="preserve"> or action </w:t>
      </w:r>
      <w:r w:rsidRPr="00B40833">
        <w:rPr>
          <w:rStyle w:val="StyleUnderline"/>
          <w:rFonts w:asciiTheme="minorHAnsi" w:hAnsiTheme="minorHAnsi" w:cstheme="minorHAnsi"/>
        </w:rPr>
        <w:t xml:space="preserve">that is </w:t>
      </w:r>
      <w:r w:rsidRPr="00B40833">
        <w:rPr>
          <w:rStyle w:val="StyleUnderline"/>
          <w:rFonts w:asciiTheme="minorHAnsi" w:hAnsiTheme="minorHAnsi" w:cstheme="minorHAnsi"/>
          <w:highlight w:val="cyan"/>
        </w:rPr>
        <w:t>immediate in time</w:t>
      </w:r>
      <w:r w:rsidRPr="00C9506F">
        <w:rPr>
          <w:rFonts w:asciiTheme="minorHAnsi" w:hAnsiTheme="minorHAnsi" w:cstheme="minorHAnsi"/>
          <w:sz w:val="16"/>
        </w:rPr>
        <w:t xml:space="preserve">, explosive and spectacular in space, and as erupting into instant sensational visibility. </w:t>
      </w:r>
      <w:r w:rsidRPr="00B40833">
        <w:rPr>
          <w:rStyle w:val="StyleUnderline"/>
          <w:rFonts w:asciiTheme="minorHAnsi" w:hAnsiTheme="minorHAnsi" w:cstheme="minorHAnsi"/>
          <w:highlight w:val="cyan"/>
        </w:rPr>
        <w:t>We need</w:t>
      </w:r>
      <w:r w:rsidRPr="00C9506F">
        <w:rPr>
          <w:rFonts w:asciiTheme="minorHAnsi" w:hAnsiTheme="minorHAnsi" w:cstheme="minorHAnsi"/>
          <w:sz w:val="16"/>
        </w:rPr>
        <w:t xml:space="preserve">, I believe, </w:t>
      </w:r>
      <w:r w:rsidRPr="00B40833">
        <w:rPr>
          <w:rStyle w:val="StyleUnderline"/>
          <w:rFonts w:asciiTheme="minorHAnsi" w:hAnsiTheme="minorHAnsi" w:cstheme="minorHAnsi"/>
          <w:highlight w:val="cyan"/>
        </w:rPr>
        <w:t>to engage</w:t>
      </w:r>
      <w:r w:rsidRPr="00B40833">
        <w:rPr>
          <w:rStyle w:val="StyleUnderline"/>
          <w:rFonts w:asciiTheme="minorHAnsi" w:hAnsiTheme="minorHAnsi" w:cstheme="minorHAnsi"/>
        </w:rPr>
        <w:t xml:space="preserve"> a different kind of </w:t>
      </w:r>
      <w:r w:rsidRPr="00B40833">
        <w:rPr>
          <w:rStyle w:val="StyleUnderline"/>
          <w:rFonts w:asciiTheme="minorHAnsi" w:hAnsiTheme="minorHAnsi" w:cstheme="minorHAnsi"/>
          <w:highlight w:val="cyan"/>
        </w:rPr>
        <w:t>violence</w:t>
      </w:r>
      <w:r w:rsidRPr="00C9506F">
        <w:rPr>
          <w:rFonts w:asciiTheme="minorHAnsi" w:hAnsiTheme="minorHAnsi" w:cstheme="minorHAnsi"/>
          <w:sz w:val="16"/>
        </w:rPr>
        <w:t xml:space="preserve">, a violence </w:t>
      </w:r>
      <w:r w:rsidRPr="00B40833">
        <w:rPr>
          <w:rStyle w:val="StyleUnderline"/>
          <w:rFonts w:asciiTheme="minorHAnsi" w:hAnsiTheme="minorHAnsi" w:cstheme="minorHAnsi"/>
          <w:highlight w:val="cyan"/>
        </w:rPr>
        <w:t>that is</w:t>
      </w:r>
      <w:r w:rsidRPr="00C9506F">
        <w:rPr>
          <w:rFonts w:asciiTheme="minorHAnsi" w:hAnsiTheme="minorHAnsi" w:cstheme="minorHAnsi"/>
          <w:sz w:val="16"/>
        </w:rPr>
        <w:t xml:space="preserve"> neither spectacular nor instantaneous, but rather </w:t>
      </w:r>
      <w:r w:rsidRPr="00B40833">
        <w:rPr>
          <w:rStyle w:val="StyleUnderline"/>
          <w:rFonts w:asciiTheme="minorHAnsi" w:hAnsiTheme="minorHAnsi" w:cstheme="minorHAnsi"/>
          <w:highlight w:val="cyan"/>
        </w:rPr>
        <w:t>incremental</w:t>
      </w:r>
      <w:r w:rsidRPr="00C9506F">
        <w:rPr>
          <w:rFonts w:asciiTheme="minorHAnsi" w:hAnsiTheme="minorHAnsi" w:cstheme="minorHAnsi"/>
          <w:sz w:val="16"/>
        </w:rPr>
        <w:t xml:space="preserve"> and accretive, </w:t>
      </w:r>
      <w:r w:rsidRPr="00B40833">
        <w:rPr>
          <w:rStyle w:val="StyleUnderline"/>
          <w:rFonts w:asciiTheme="minorHAnsi" w:hAnsiTheme="minorHAnsi" w:cstheme="minorHAnsi"/>
        </w:rPr>
        <w:t>its calamitous repercussions playing out across a range of temporal scales.</w:t>
      </w:r>
      <w:r w:rsidRPr="00C9506F">
        <w:rPr>
          <w:rFonts w:asciiTheme="minorHAnsi" w:hAnsiTheme="minorHAnsi" w:cstheme="minorHAnsi"/>
          <w:sz w:val="16"/>
        </w:rPr>
        <w:t xml:space="preserve"> In so doing, </w:t>
      </w:r>
      <w:r w:rsidRPr="00B40833">
        <w:rPr>
          <w:rStyle w:val="StyleUnderline"/>
          <w:rFonts w:asciiTheme="minorHAnsi" w:hAnsiTheme="minorHAnsi" w:cstheme="minorHAnsi"/>
          <w:highlight w:val="cyan"/>
        </w:rPr>
        <w:t>we</w:t>
      </w:r>
      <w:r w:rsidRPr="00B40833">
        <w:rPr>
          <w:rStyle w:val="StyleUnderline"/>
          <w:rFonts w:asciiTheme="minorHAnsi" w:hAnsiTheme="minorHAnsi" w:cstheme="minorHAnsi"/>
        </w:rPr>
        <w:t xml:space="preserve"> also </w:t>
      </w:r>
      <w:r w:rsidRPr="00B40833">
        <w:rPr>
          <w:rStyle w:val="StyleUnderline"/>
          <w:rFonts w:asciiTheme="minorHAnsi" w:hAnsiTheme="minorHAnsi" w:cstheme="minorHAnsi"/>
          <w:highlight w:val="cyan"/>
        </w:rPr>
        <w:t>need to engage</w:t>
      </w:r>
      <w:r w:rsidRPr="00B40833">
        <w:rPr>
          <w:rStyle w:val="StyleUnderline"/>
          <w:rFonts w:asciiTheme="minorHAnsi" w:hAnsiTheme="minorHAnsi" w:cstheme="minorHAnsi"/>
        </w:rPr>
        <w:t xml:space="preserve"> the </w:t>
      </w:r>
      <w:r w:rsidRPr="00B40833">
        <w:rPr>
          <w:rStyle w:val="StyleUnderline"/>
          <w:rFonts w:asciiTheme="minorHAnsi" w:hAnsiTheme="minorHAnsi" w:cstheme="minorHAnsi"/>
          <w:highlight w:val="cyan"/>
        </w:rPr>
        <w:t>representational</w:t>
      </w:r>
      <w:r w:rsidRPr="00C9506F">
        <w:rPr>
          <w:rFonts w:asciiTheme="minorHAnsi" w:hAnsiTheme="minorHAnsi" w:cstheme="minorHAnsi"/>
          <w:sz w:val="16"/>
        </w:rPr>
        <w:t xml:space="preserve">, narrative, and strategic </w:t>
      </w:r>
      <w:r w:rsidRPr="00B40833">
        <w:rPr>
          <w:rStyle w:val="StyleUnderline"/>
          <w:rFonts w:asciiTheme="minorHAnsi" w:hAnsiTheme="minorHAnsi" w:cstheme="minorHAnsi"/>
          <w:highlight w:val="cyan"/>
        </w:rPr>
        <w:t>challenges posed by</w:t>
      </w:r>
      <w:r w:rsidRPr="00B40833">
        <w:rPr>
          <w:rStyle w:val="StyleUnderline"/>
          <w:rFonts w:asciiTheme="minorHAnsi" w:hAnsiTheme="minorHAnsi" w:cstheme="minorHAnsi"/>
        </w:rPr>
        <w:t xml:space="preserve"> the relative </w:t>
      </w:r>
      <w:r w:rsidRPr="00B40833">
        <w:rPr>
          <w:rStyle w:val="StyleUnderline"/>
          <w:rFonts w:asciiTheme="minorHAnsi" w:hAnsiTheme="minorHAnsi" w:cstheme="minorHAnsi"/>
          <w:highlight w:val="cyan"/>
        </w:rPr>
        <w:t>invisibility of slow violenc</w:t>
      </w:r>
      <w:r w:rsidRPr="00B40833">
        <w:rPr>
          <w:rStyle w:val="StyleUnderline"/>
          <w:rFonts w:asciiTheme="minorHAnsi" w:hAnsiTheme="minorHAnsi" w:cstheme="minorHAnsi"/>
        </w:rPr>
        <w:t>e</w:t>
      </w:r>
      <w:r w:rsidRPr="00C9506F">
        <w:rPr>
          <w:rFonts w:asciiTheme="minorHAnsi" w:hAnsiTheme="minorHAnsi" w:cstheme="minorHAnsi"/>
          <w:sz w:val="16"/>
        </w:rPr>
        <w:t xml:space="preserve">. </w:t>
      </w:r>
      <w:r w:rsidRPr="00B40833">
        <w:rPr>
          <w:rStyle w:val="StyleUnderline"/>
          <w:rFonts w:asciiTheme="minorHAnsi" w:hAnsiTheme="minorHAnsi" w:cstheme="minorHAnsi"/>
        </w:rPr>
        <w:t>Climate change</w:t>
      </w:r>
      <w:r w:rsidRPr="00C9506F">
        <w:rPr>
          <w:rFonts w:asciiTheme="minorHAnsi" w:hAnsiTheme="minorHAnsi" w:cstheme="minorHAnsi"/>
          <w:sz w:val="16"/>
        </w:rPr>
        <w:t xml:space="preserve">, the thawing cryosphere, </w:t>
      </w:r>
      <w:r w:rsidRPr="00B40833">
        <w:rPr>
          <w:rStyle w:val="StyleUnderline"/>
          <w:rFonts w:asciiTheme="minorHAnsi" w:hAnsiTheme="minorHAnsi" w:cstheme="minorHAnsi"/>
        </w:rPr>
        <w:t>toxic drift</w:t>
      </w:r>
      <w:r w:rsidRPr="00C9506F">
        <w:rPr>
          <w:rFonts w:asciiTheme="minorHAnsi" w:hAnsiTheme="minorHAnsi" w:cstheme="minorHAnsi"/>
          <w:sz w:val="16"/>
        </w:rPr>
        <w:t xml:space="preserve">, biomagnification, </w:t>
      </w:r>
      <w:r w:rsidRPr="00B40833">
        <w:rPr>
          <w:rStyle w:val="StyleUnderline"/>
          <w:rFonts w:asciiTheme="minorHAnsi" w:hAnsiTheme="minorHAnsi" w:cstheme="minorHAnsi"/>
        </w:rPr>
        <w:t>deforestation, the radioactive aftermaths of wars, acidifying oceans, and a host of other slowly unfolding environmental catastrophes present formidable representational obstacles that can hinder our efforts to mobilize</w:t>
      </w:r>
      <w:r w:rsidRPr="00C9506F">
        <w:rPr>
          <w:rFonts w:asciiTheme="minorHAnsi" w:hAnsiTheme="minorHAnsi" w:cstheme="minorHAnsi"/>
          <w:sz w:val="16"/>
        </w:rPr>
        <w:t xml:space="preserve"> and act decisively. </w:t>
      </w:r>
      <w:r w:rsidRPr="00B40833">
        <w:rPr>
          <w:rStyle w:val="StyleUnderline"/>
          <w:rFonts w:asciiTheme="minorHAnsi" w:hAnsiTheme="minorHAnsi" w:cstheme="minorHAnsi"/>
          <w:highlight w:val="cyan"/>
        </w:rPr>
        <w:t>The long dyings</w:t>
      </w:r>
      <w:r w:rsidRPr="00C9506F">
        <w:rPr>
          <w:rFonts w:asciiTheme="minorHAnsi" w:hAnsiTheme="minorHAnsi" w:cstheme="minorHAnsi"/>
          <w:sz w:val="16"/>
        </w:rPr>
        <w:t>-the staggered and staggeringly discounted casualties, both human and ecological that result from war's toxic aftermaths or climate change-</w:t>
      </w:r>
      <w:r w:rsidRPr="00B40833">
        <w:rPr>
          <w:rStyle w:val="StyleUnderline"/>
          <w:rFonts w:asciiTheme="minorHAnsi" w:hAnsiTheme="minorHAnsi" w:cstheme="minorHAnsi"/>
          <w:highlight w:val="cyan"/>
        </w:rPr>
        <w:t>are underrepresented in strategic planning as well as in human memory</w:t>
      </w:r>
      <w:r w:rsidRPr="00C9506F">
        <w:rPr>
          <w:rFonts w:asciiTheme="minorHAnsi" w:hAnsiTheme="minorHAnsi" w:cstheme="minorHAnsi"/>
          <w:sz w:val="16"/>
        </w:rPr>
        <w:t xml:space="preserve">. Had Summers advocated invading Africa with weapons of mass destruction, his proposal would have fallen under conventional definitions of violence and been perceived as a military or even an imperial invasion. </w:t>
      </w:r>
      <w:r w:rsidRPr="00B40833">
        <w:rPr>
          <w:rStyle w:val="StyleUnderline"/>
          <w:rFonts w:asciiTheme="minorHAnsi" w:hAnsiTheme="minorHAnsi" w:cstheme="minorHAnsi"/>
        </w:rPr>
        <w:t>Advocating invading countries with mass forms of slow-motion toxicity</w:t>
      </w:r>
      <w:r w:rsidRPr="00C9506F">
        <w:rPr>
          <w:rFonts w:asciiTheme="minorHAnsi" w:hAnsiTheme="minorHAnsi" w:cstheme="minorHAnsi"/>
          <w:sz w:val="16"/>
        </w:rPr>
        <w:t xml:space="preserve">, however, </w:t>
      </w:r>
      <w:r w:rsidRPr="00B40833">
        <w:rPr>
          <w:rStyle w:val="StyleUnderline"/>
          <w:rFonts w:asciiTheme="minorHAnsi" w:hAnsiTheme="minorHAnsi" w:cstheme="minorHAnsi"/>
        </w:rPr>
        <w:t>requires rethinking our accepted assumptions of violence to include slow violence</w:t>
      </w:r>
      <w:r w:rsidRPr="00C9506F">
        <w:rPr>
          <w:rFonts w:asciiTheme="minorHAnsi" w:hAnsiTheme="minorHAnsi" w:cstheme="minorHAnsi"/>
          <w:sz w:val="16"/>
        </w:rPr>
        <w:t xml:space="preserve">. </w:t>
      </w:r>
      <w:r w:rsidRPr="00B40833">
        <w:rPr>
          <w:rStyle w:val="StyleUnderline"/>
          <w:rFonts w:asciiTheme="minorHAnsi" w:hAnsiTheme="minorHAnsi" w:cstheme="minorHAnsi"/>
        </w:rPr>
        <w:t xml:space="preserve">Such a </w:t>
      </w:r>
      <w:r w:rsidRPr="00B40833">
        <w:rPr>
          <w:rStyle w:val="StyleUnderline"/>
          <w:rFonts w:asciiTheme="minorHAnsi" w:hAnsiTheme="minorHAnsi" w:cstheme="minorHAnsi"/>
          <w:highlight w:val="cyan"/>
        </w:rPr>
        <w:t>rethinking requires</w:t>
      </w:r>
      <w:r w:rsidRPr="00B40833">
        <w:rPr>
          <w:rStyle w:val="StyleUnderline"/>
          <w:rFonts w:asciiTheme="minorHAnsi" w:hAnsiTheme="minorHAnsi" w:cstheme="minorHAnsi"/>
        </w:rPr>
        <w:t xml:space="preserve"> that </w:t>
      </w:r>
      <w:r w:rsidRPr="00B40833">
        <w:rPr>
          <w:rStyle w:val="StyleUnderline"/>
          <w:rFonts w:asciiTheme="minorHAnsi" w:hAnsiTheme="minorHAnsi" w:cstheme="minorHAnsi"/>
          <w:highlight w:val="cyan"/>
        </w:rPr>
        <w:t>we complicate conventional assumptions about violence as</w:t>
      </w:r>
      <w:r w:rsidRPr="00C9506F">
        <w:rPr>
          <w:rFonts w:asciiTheme="minorHAnsi" w:hAnsiTheme="minorHAnsi" w:cstheme="minorHAnsi"/>
          <w:sz w:val="16"/>
        </w:rPr>
        <w:t xml:space="preserve"> a highly visible act that is newsworthy because it is </w:t>
      </w:r>
      <w:r w:rsidRPr="00B40833">
        <w:rPr>
          <w:rStyle w:val="StyleUnderline"/>
          <w:rFonts w:asciiTheme="minorHAnsi" w:hAnsiTheme="minorHAnsi" w:cstheme="minorHAnsi"/>
          <w:highlight w:val="cyan"/>
        </w:rPr>
        <w:t>event focused</w:t>
      </w:r>
      <w:r w:rsidRPr="00C9506F">
        <w:rPr>
          <w:rFonts w:asciiTheme="minorHAnsi" w:hAnsiTheme="minorHAnsi" w:cstheme="minorHAnsi"/>
          <w:sz w:val="16"/>
        </w:rPr>
        <w:t xml:space="preserve">, time bound, and body bound. </w:t>
      </w:r>
      <w:r w:rsidRPr="00B40833">
        <w:rPr>
          <w:rStyle w:val="StyleUnderline"/>
          <w:rFonts w:asciiTheme="minorHAnsi" w:hAnsiTheme="minorHAnsi" w:cstheme="minorHAnsi"/>
        </w:rPr>
        <w:t xml:space="preserve">We need </w:t>
      </w:r>
      <w:r w:rsidRPr="00B40833">
        <w:rPr>
          <w:rStyle w:val="StyleUnderline"/>
          <w:rFonts w:asciiTheme="minorHAnsi" w:hAnsiTheme="minorHAnsi" w:cstheme="minorHAnsi"/>
          <w:highlight w:val="cyan"/>
        </w:rPr>
        <w:t>to account for how</w:t>
      </w:r>
      <w:r w:rsidRPr="00B40833">
        <w:rPr>
          <w:rStyle w:val="StyleUnderline"/>
          <w:rFonts w:asciiTheme="minorHAnsi" w:hAnsiTheme="minorHAnsi" w:cstheme="minorHAnsi"/>
        </w:rPr>
        <w:t xml:space="preserve"> the </w:t>
      </w:r>
      <w:r w:rsidRPr="00B40833">
        <w:rPr>
          <w:rStyle w:val="StyleUnderline"/>
          <w:rFonts w:asciiTheme="minorHAnsi" w:hAnsiTheme="minorHAnsi" w:cstheme="minorHAnsi"/>
          <w:highlight w:val="cyan"/>
        </w:rPr>
        <w:t>temporal dispersion of slow violence affects</w:t>
      </w:r>
      <w:r w:rsidRPr="00B40833">
        <w:rPr>
          <w:rStyle w:val="StyleUnderline"/>
          <w:rFonts w:asciiTheme="minorHAnsi" w:hAnsiTheme="minorHAnsi" w:cstheme="minorHAnsi"/>
        </w:rPr>
        <w:t xml:space="preserve"> the way we perceive</w:t>
      </w:r>
      <w:r w:rsidRPr="00C9506F">
        <w:rPr>
          <w:rFonts w:asciiTheme="minorHAnsi" w:hAnsiTheme="minorHAnsi" w:cstheme="minorHAnsi"/>
          <w:sz w:val="16"/>
        </w:rPr>
        <w:t xml:space="preserve"> and respond to </w:t>
      </w:r>
      <w:r w:rsidRPr="00B40833">
        <w:rPr>
          <w:rStyle w:val="StyleUnderline"/>
          <w:rFonts w:asciiTheme="minorHAnsi" w:hAnsiTheme="minorHAnsi" w:cstheme="minorHAnsi"/>
        </w:rPr>
        <w:t xml:space="preserve">a variety of </w:t>
      </w:r>
      <w:r w:rsidRPr="00B40833">
        <w:rPr>
          <w:rStyle w:val="StyleUnderline"/>
          <w:rFonts w:asciiTheme="minorHAnsi" w:hAnsiTheme="minorHAnsi" w:cstheme="minorHAnsi"/>
          <w:highlight w:val="cyan"/>
        </w:rPr>
        <w:t>social afflictions</w:t>
      </w:r>
      <w:r w:rsidRPr="00C9506F">
        <w:rPr>
          <w:rFonts w:asciiTheme="minorHAnsi" w:hAnsiTheme="minorHAnsi" w:cstheme="minorHAnsi"/>
          <w:sz w:val="16"/>
          <w:highlight w:val="cyan"/>
        </w:rPr>
        <w:t>-</w:t>
      </w:r>
      <w:r w:rsidRPr="00C9506F">
        <w:rPr>
          <w:rFonts w:asciiTheme="minorHAnsi" w:hAnsiTheme="minorHAnsi" w:cstheme="minorHAnsi"/>
          <w:sz w:val="16"/>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B40833">
        <w:rPr>
          <w:rStyle w:val="Emphasis"/>
          <w:rFonts w:asciiTheme="minorHAnsi" w:hAnsiTheme="minorHAnsi" w:cstheme="minorHAnsi"/>
          <w:highlight w:val="cyan"/>
        </w:rPr>
        <w:t>slow violence is</w:t>
      </w:r>
      <w:r w:rsidRPr="00B40833">
        <w:rPr>
          <w:rStyle w:val="Emphasis"/>
          <w:rFonts w:asciiTheme="minorHAnsi" w:hAnsiTheme="minorHAnsi" w:cstheme="minorHAnsi"/>
        </w:rPr>
        <w:t xml:space="preserve"> often not just </w:t>
      </w:r>
      <w:r w:rsidRPr="00B40833">
        <w:rPr>
          <w:rStyle w:val="Emphasis"/>
          <w:rFonts w:asciiTheme="minorHAnsi" w:hAnsiTheme="minorHAnsi" w:cstheme="minorHAnsi"/>
          <w:highlight w:val="cyan"/>
        </w:rPr>
        <w:t>attritional but also exponential</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cyan"/>
        </w:rPr>
        <w:t>operating as a major threat multiplier</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cyan"/>
        </w:rPr>
        <w:t xml:space="preserve">it can fuel long-term, proliferating conflicts </w:t>
      </w:r>
      <w:r w:rsidRPr="00B40833">
        <w:rPr>
          <w:rStyle w:val="Emphasis"/>
          <w:rFonts w:asciiTheme="minorHAnsi" w:hAnsiTheme="minorHAnsi" w:cstheme="minorHAnsi"/>
        </w:rPr>
        <w:t>in situations where the conditions for sustaining life become increasingly but gradually degraded.</w:t>
      </w:r>
    </w:p>
    <w:p w14:paraId="1ED81174" w14:textId="77777777" w:rsidR="00943A83" w:rsidRDefault="00943A83" w:rsidP="00943A83">
      <w:pPr>
        <w:pStyle w:val="Heading4"/>
      </w:pPr>
      <w:r>
        <w:t xml:space="preserve">Prioritize systemic violence—it’s footnoted in favor of sensational impacts, eventually cumulating in masse. </w:t>
      </w:r>
    </w:p>
    <w:p w14:paraId="62223F78" w14:textId="77777777" w:rsidR="00943A83" w:rsidRPr="00553CAE" w:rsidRDefault="00943A83" w:rsidP="00943A83">
      <w:r w:rsidRPr="00553CAE">
        <w:rPr>
          <w:rStyle w:val="Style13ptBold"/>
        </w:rPr>
        <w:t>Nixon 13</w:t>
      </w:r>
      <w:r>
        <w:t>—Rachel Carson Professor of English and an affiliate of the Nelson Institute Center for Culture, History and Environment (Rob, “Book excerpt: Slow Violence and the Environmentalism of the Poor,” In Common, Fall/Winter 13, http://nelson.wisc.edu/news/in-common/fall-winter2013/story.php?s=1439&amp;page=1)//JLE</w:t>
      </w:r>
    </w:p>
    <w:p w14:paraId="56E9BE80" w14:textId="77777777" w:rsidR="00943A83" w:rsidRDefault="00943A83" w:rsidP="00943A83">
      <w:r w:rsidRPr="005D649F">
        <w:rPr>
          <w:sz w:val="16"/>
        </w:rPr>
        <w:t>When Lawrence Summers, then president of the World Bank, advocated that the bank develop a scheme to export rich nation garbage, toxic waste, and heavily polluting industries to Africa, he did so in the calm voice of global managerial reasoning. Such a scheme, Summers elaborated, would help correct an inefficient global imbalance in toxicity. Underlying his plan is an overlooked but crucial subsidiary benefit that he outlined: offloading rich-nation toxins onto the world’s poorest continent would help ease the growing pressure from rich-nation environmentalists who were campaigning against garbage dumps and industrial effluent that they condemned as health threats and found aesthetically offensive.</w:t>
      </w:r>
      <w:r w:rsidRPr="005D649F">
        <w:rPr>
          <w:sz w:val="12"/>
        </w:rPr>
        <w:t>¶</w:t>
      </w:r>
      <w:r w:rsidRPr="005D649F">
        <w:rPr>
          <w:sz w:val="16"/>
        </w:rPr>
        <w:t xml:space="preserve"> Summers thus rationalized his poison-redistribution ethic as offering a double gain: it would benefit the United States and Europe economically, while helping appease the rising discontent of rich-nation environmentalists. Summers’ arguments assumed a direct link between aesthetically unsightly waste and Africa as an out-of-sight continent, a place remote from green activists’ terrain of concern. In Summers’ win-win scenario for the global North, the African recipients of his plan were triply discounted: discounted as political agents, discounted as long-term casualties of what I call in this book “slow violence,” and discounted as cultures possessing environmental practices and concerns of their own. I begin with Summers’ extraordinary proposal because it captures the strategic and representational challenges posed by slow violence as it impacts the environments and the environmentalism of the poor.</w:t>
      </w:r>
      <w:r w:rsidRPr="005D649F">
        <w:rPr>
          <w:sz w:val="12"/>
        </w:rPr>
        <w:t>¶</w:t>
      </w:r>
      <w:r w:rsidRPr="005D649F">
        <w:rPr>
          <w:sz w:val="16"/>
        </w:rPr>
        <w:t xml:space="preserve"> Three primary concerns animate this book, chief among them my conviction </w:t>
      </w:r>
      <w:r w:rsidRPr="00562957">
        <w:rPr>
          <w:sz w:val="16"/>
        </w:rPr>
        <w:t xml:space="preserve">that </w:t>
      </w:r>
      <w:r w:rsidRPr="00562957">
        <w:rPr>
          <w:rStyle w:val="StyleUnderline"/>
        </w:rPr>
        <w:t>we urgently need to rethink politically</w:t>
      </w:r>
      <w:r w:rsidRPr="005D649F">
        <w:rPr>
          <w:sz w:val="16"/>
        </w:rPr>
        <w:t xml:space="preserve">, imaginatively, and theoretically what I call “slow violence.” By </w:t>
      </w:r>
      <w:r w:rsidRPr="00425BAE">
        <w:rPr>
          <w:rStyle w:val="StyleUnderline"/>
        </w:rPr>
        <w:t>slow violence</w:t>
      </w:r>
      <w:r w:rsidRPr="0047519D">
        <w:rPr>
          <w:rStyle w:val="StyleUnderline"/>
        </w:rPr>
        <w:t xml:space="preserve"> I mean a violence </w:t>
      </w:r>
      <w:r w:rsidRPr="00425BAE">
        <w:rPr>
          <w:rStyle w:val="StyleUnderline"/>
        </w:rPr>
        <w:t>that occurs gradually and out of sight</w:t>
      </w:r>
      <w:r w:rsidRPr="005D649F">
        <w:rPr>
          <w:sz w:val="16"/>
        </w:rPr>
        <w:t xml:space="preserve">, a </w:t>
      </w:r>
      <w:r w:rsidRPr="00562957">
        <w:rPr>
          <w:rStyle w:val="StyleUnderline"/>
        </w:rPr>
        <w:t>violence of delayed destruction that is dispersed</w:t>
      </w:r>
      <w:r w:rsidRPr="0047519D">
        <w:rPr>
          <w:rStyle w:val="StyleUnderline"/>
        </w:rPr>
        <w:t xml:space="preserve"> across time and space, an attritional violence that is </w:t>
      </w:r>
      <w:r w:rsidRPr="00425BAE">
        <w:rPr>
          <w:rStyle w:val="StyleUnderline"/>
        </w:rPr>
        <w:t>typically not viewed as violence at all.</w:t>
      </w:r>
      <w:r w:rsidRPr="005D649F">
        <w:rPr>
          <w:rStyle w:val="StyleUnderline"/>
          <w:sz w:val="12"/>
        </w:rPr>
        <w:t xml:space="preserve">¶ </w:t>
      </w:r>
      <w:r w:rsidRPr="00425BAE">
        <w:rPr>
          <w:rStyle w:val="StyleUnderline"/>
        </w:rPr>
        <w:t>Violence is</w:t>
      </w:r>
      <w:r w:rsidRPr="005D649F">
        <w:rPr>
          <w:sz w:val="16"/>
        </w:rPr>
        <w:t xml:space="preserve"> customarily </w:t>
      </w:r>
      <w:r w:rsidRPr="00425BAE">
        <w:rPr>
          <w:rStyle w:val="StyleUnderline"/>
        </w:rPr>
        <w:t xml:space="preserve">conceived as </w:t>
      </w:r>
      <w:r w:rsidRPr="005D649F">
        <w:rPr>
          <w:rStyle w:val="StyleUnderline"/>
        </w:rPr>
        <w:t>an event or action that is immediate in time,</w:t>
      </w:r>
      <w:r w:rsidRPr="0047519D">
        <w:rPr>
          <w:rStyle w:val="StyleUnderline"/>
        </w:rPr>
        <w:t xml:space="preserve"> </w:t>
      </w:r>
      <w:r w:rsidRPr="00425BAE">
        <w:rPr>
          <w:rStyle w:val="Emphasis"/>
        </w:rPr>
        <w:t>explosive and spectacular in space,</w:t>
      </w:r>
      <w:r w:rsidRPr="0047519D">
        <w:rPr>
          <w:rStyle w:val="Emphasis"/>
        </w:rPr>
        <w:t xml:space="preserve"> and as erupting into instant sensational visibility</w:t>
      </w:r>
      <w:r w:rsidRPr="005D649F">
        <w:rPr>
          <w:sz w:val="16"/>
        </w:rPr>
        <w:t xml:space="preserve">. </w:t>
      </w:r>
      <w:r w:rsidRPr="00425BAE">
        <w:rPr>
          <w:rStyle w:val="StyleUnderline"/>
        </w:rPr>
        <w:t>We need</w:t>
      </w:r>
      <w:r w:rsidRPr="00425BAE">
        <w:rPr>
          <w:sz w:val="16"/>
        </w:rPr>
        <w:t>,</w:t>
      </w:r>
      <w:r w:rsidRPr="005D649F">
        <w:rPr>
          <w:sz w:val="16"/>
        </w:rPr>
        <w:t xml:space="preserve"> I believe, </w:t>
      </w:r>
      <w:r w:rsidRPr="0047519D">
        <w:rPr>
          <w:rStyle w:val="StyleUnderline"/>
        </w:rPr>
        <w:t xml:space="preserve">to </w:t>
      </w:r>
      <w:r w:rsidRPr="00425BAE">
        <w:rPr>
          <w:rStyle w:val="StyleUnderline"/>
        </w:rPr>
        <w:t xml:space="preserve">engage a different kind of violence, </w:t>
      </w:r>
      <w:r w:rsidRPr="00425BAE">
        <w:rPr>
          <w:rStyle w:val="Emphasis"/>
        </w:rPr>
        <w:t>a violence that is neither spectacular nor instantaneous</w:t>
      </w:r>
      <w:r w:rsidRPr="00425BAE">
        <w:rPr>
          <w:rStyle w:val="StyleUnderline"/>
        </w:rPr>
        <w:t xml:space="preserve">, but </w:t>
      </w:r>
      <w:r w:rsidRPr="00562957">
        <w:rPr>
          <w:rStyle w:val="Emphasis"/>
        </w:rPr>
        <w:t xml:space="preserve">rather </w:t>
      </w:r>
      <w:r w:rsidRPr="00425BAE">
        <w:rPr>
          <w:rStyle w:val="Emphasis"/>
        </w:rPr>
        <w:t xml:space="preserve">incremental </w:t>
      </w:r>
      <w:r w:rsidRPr="00562957">
        <w:rPr>
          <w:rStyle w:val="Emphasis"/>
        </w:rPr>
        <w:t>and accretive</w:t>
      </w:r>
      <w:r w:rsidRPr="00562957">
        <w:rPr>
          <w:sz w:val="16"/>
        </w:rPr>
        <w:t>, its</w:t>
      </w:r>
      <w:r w:rsidRPr="005D649F">
        <w:rPr>
          <w:sz w:val="16"/>
        </w:rPr>
        <w:t xml:space="preserve"> calamitous repercussions playing out across a range of temporal scales. In so doing, </w:t>
      </w:r>
      <w:r w:rsidRPr="00AA1474">
        <w:rPr>
          <w:rStyle w:val="StyleUnderline"/>
        </w:rPr>
        <w:t>we also need to engage the representational</w:t>
      </w:r>
      <w:r w:rsidRPr="005D649F">
        <w:rPr>
          <w:sz w:val="16"/>
        </w:rPr>
        <w:t xml:space="preserve">, narrative, and strategic </w:t>
      </w:r>
      <w:r w:rsidRPr="00AA1474">
        <w:rPr>
          <w:rStyle w:val="StyleUnderline"/>
        </w:rPr>
        <w:t xml:space="preserve">challenges posed by </w:t>
      </w:r>
      <w:r w:rsidRPr="00562957">
        <w:rPr>
          <w:rStyle w:val="StyleUnderline"/>
        </w:rPr>
        <w:t>the relative invisibility of slow violence.</w:t>
      </w:r>
      <w:r w:rsidRPr="00562957">
        <w:rPr>
          <w:sz w:val="16"/>
        </w:rPr>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The </w:t>
      </w:r>
      <w:r w:rsidRPr="00562957">
        <w:rPr>
          <w:rStyle w:val="StyleUnderline"/>
        </w:rPr>
        <w:t>long dyings</w:t>
      </w:r>
      <w:r w:rsidRPr="00562957">
        <w:rPr>
          <w:sz w:val="16"/>
        </w:rPr>
        <w:t>—</w:t>
      </w:r>
      <w:r w:rsidRPr="00562957">
        <w:rPr>
          <w:rStyle w:val="Emphasis"/>
        </w:rPr>
        <w:t>the staggered and staggeringly discounted casualties</w:t>
      </w:r>
      <w:r w:rsidRPr="00562957">
        <w:rPr>
          <w:sz w:val="16"/>
        </w:rPr>
        <w:t>, both human and ecological that result from war’s toxic aftermaths or introduction climate change—</w:t>
      </w:r>
      <w:r w:rsidRPr="00562957">
        <w:rPr>
          <w:rStyle w:val="StyleUnderline"/>
        </w:rPr>
        <w:t>are underrepresented in strategic planning as well as in human memory.</w:t>
      </w:r>
      <w:r w:rsidRPr="00562957">
        <w:rPr>
          <w:rStyle w:val="StyleUnderline"/>
          <w:sz w:val="12"/>
        </w:rPr>
        <w:t>¶</w:t>
      </w:r>
      <w:r w:rsidRPr="00562957">
        <w:rPr>
          <w:sz w:val="16"/>
        </w:rPr>
        <w:t xml:space="preserve"> Had Summers advocated invading Africa with weapons of mass destruction, his proposal would have fallen under conventional definitions of violence and been perceived as</w:t>
      </w:r>
      <w:r w:rsidRPr="005D649F">
        <w:rPr>
          <w:sz w:val="16"/>
        </w:rPr>
        <w:t xml:space="preserve"> a military or even an imperial invasion. Advocating invading countries with mass forms of slow-motion toxicity, however, requires rethinking our accepted assumptions of violence to include slow violence. Such a rethinking requires that we complicate conventional assumptions about violence as a highly visible act that is newsworthy because it is event focused, time bound, and body bound. We need to account for how the temporal dispersion of slow violence affects the way we perceive and respond to a variety of social afflictions — from domestic abuse to posttraumatic stress and, in particular, environmental calamities. A major challenge is representational: how to devise arresting stories, images, and symbols adequate to the pervasive but elusive violence of delayed effects. Crucially,</w:t>
      </w:r>
      <w:r w:rsidRPr="005D649F">
        <w:rPr>
          <w:rStyle w:val="Emphasis"/>
        </w:rPr>
        <w:t xml:space="preserve"> </w:t>
      </w:r>
      <w:r w:rsidRPr="00425BAE">
        <w:rPr>
          <w:rStyle w:val="Emphasis"/>
        </w:rPr>
        <w:t>slow violence is</w:t>
      </w:r>
      <w:r w:rsidRPr="005D649F">
        <w:rPr>
          <w:rStyle w:val="Emphasis"/>
        </w:rPr>
        <w:t xml:space="preserve"> often not just attritional but also </w:t>
      </w:r>
      <w:r w:rsidRPr="00425BAE">
        <w:rPr>
          <w:rStyle w:val="Emphasis"/>
        </w:rPr>
        <w:t xml:space="preserve">exponential, operating as a major threat multiplier; it can fuel long-term, </w:t>
      </w:r>
      <w:r w:rsidRPr="00562957">
        <w:rPr>
          <w:rStyle w:val="Emphasis"/>
        </w:rPr>
        <w:t xml:space="preserve">proliferating </w:t>
      </w:r>
      <w:r w:rsidRPr="00425BAE">
        <w:rPr>
          <w:rStyle w:val="Emphasis"/>
        </w:rPr>
        <w:t>conflicts</w:t>
      </w:r>
      <w:r w:rsidRPr="005D649F">
        <w:rPr>
          <w:rStyle w:val="Emphasis"/>
        </w:rPr>
        <w:t xml:space="preserve"> insituations </w:t>
      </w:r>
      <w:r w:rsidRPr="00425BAE">
        <w:rPr>
          <w:rStyle w:val="Emphasis"/>
        </w:rPr>
        <w:t xml:space="preserve">where </w:t>
      </w:r>
      <w:r w:rsidRPr="00562957">
        <w:rPr>
          <w:rStyle w:val="Emphasis"/>
        </w:rPr>
        <w:t xml:space="preserve">the </w:t>
      </w:r>
      <w:r w:rsidRPr="00425BAE">
        <w:rPr>
          <w:rStyle w:val="Emphasis"/>
        </w:rPr>
        <w:t xml:space="preserve">conditions for sustaining life </w:t>
      </w:r>
      <w:r w:rsidRPr="00562957">
        <w:rPr>
          <w:rStyle w:val="Emphasis"/>
        </w:rPr>
        <w:t xml:space="preserve">become increasingly but </w:t>
      </w:r>
      <w:r w:rsidRPr="00425BAE">
        <w:rPr>
          <w:rStyle w:val="Emphasis"/>
        </w:rPr>
        <w:t>gradually degrade</w:t>
      </w:r>
      <w:r w:rsidRPr="00562957">
        <w:rPr>
          <w:rStyle w:val="Emphasis"/>
        </w:rPr>
        <w:t>d.</w:t>
      </w:r>
      <w:r w:rsidRPr="00562957">
        <w:rPr>
          <w:rStyle w:val="StyleUnderline"/>
          <w:sz w:val="12"/>
        </w:rPr>
        <w:t>¶</w:t>
      </w:r>
      <w:r w:rsidRPr="005D649F">
        <w:rPr>
          <w:sz w:val="16"/>
        </w:rPr>
        <w:t xml:space="preserve"> Politically and emotionally, different kinds of disaster possess unequal heft.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w:t>
      </w:r>
      <w:r w:rsidRPr="005D649F">
        <w:rPr>
          <w:sz w:val="12"/>
        </w:rPr>
        <w:t>¶</w:t>
      </w:r>
      <w:r w:rsidRPr="005D649F">
        <w:rPr>
          <w:sz w:val="16"/>
        </w:rPr>
        <w:t xml:space="preserve"> In an age when the media venerate the spectacular, when public policy is shaped primarily around perceived immediate need, a central question is strategic and representational: </w:t>
      </w:r>
      <w:r w:rsidRPr="00AA1474">
        <w:rPr>
          <w:rStyle w:val="StyleUnderline"/>
        </w:rPr>
        <w:t>how can we convert into image and narrative the disasters that are slow moving and long in the making</w:t>
      </w:r>
      <w:r w:rsidRPr="005D649F">
        <w:rPr>
          <w:sz w:val="16"/>
        </w:rPr>
        <w:t xml:space="preserve">, disasters that are anonymous and that star nobody, </w:t>
      </w:r>
      <w:r w:rsidRPr="00AA1474">
        <w:rPr>
          <w:rStyle w:val="StyleUnderline"/>
        </w:rPr>
        <w:t xml:space="preserve">disasters that are attritional and of indifferent interest to the sensation-driven technologies of our image-world? </w:t>
      </w:r>
      <w:r w:rsidRPr="005D649F">
        <w:rPr>
          <w:sz w:val="16"/>
        </w:rPr>
        <w:t>How can we turn the long emergencies of slow violence into stories dramatic enough to rouse public sentiment and warrant political intervention, these emergencies whose repercussions have given rise to some of the most critical challenges of our time?</w:t>
      </w:r>
      <w:r w:rsidRPr="005D649F">
        <w:rPr>
          <w:sz w:val="12"/>
        </w:rPr>
        <w:t>¶</w:t>
      </w:r>
      <w:r w:rsidRPr="005D649F">
        <w:rPr>
          <w:sz w:val="16"/>
        </w:rPr>
        <w:t xml:space="preserve"> Slow Violence</w:t>
      </w:r>
      <w:r w:rsidRPr="005D649F">
        <w:rPr>
          <w:sz w:val="12"/>
        </w:rPr>
        <w:t>¶</w:t>
      </w:r>
      <w:r w:rsidRPr="005D649F">
        <w:rPr>
          <w:sz w:val="16"/>
        </w:rPr>
        <w:t xml:space="preserve"> In this book, I have sought to address our inattention to calamities that are slow and long lasting, calamities that patiently dispense their devastation while remaining outside our flickering attention spans and outside the purview of a spectacle-driven corporate media. The insidious workings of slow violence derive largely from the unequal attention given to spectacular and unspectacular time. In an age that venerates instant spectacle, slow violence is deficient in the recognizable special effects that fill movie theaters and boost ratings on TV. Chemical and radiological violence, for example, is driven inward, somatized into cellular dramas of mutationthat particularly in the bodies of the poor remain largely unobserved, undiagnosed, and untreated. From a narrative perspective, such invisible, mutagenic theater is slow paced and open ended, eluding the tidy closure, the containment, imposed by the visual orthodoxies of victory and defeat.</w:t>
      </w:r>
      <w:r w:rsidRPr="005D649F">
        <w:rPr>
          <w:sz w:val="12"/>
        </w:rPr>
        <w:t>¶</w:t>
      </w:r>
      <w:r w:rsidRPr="005D649F">
        <w:rPr>
          <w:sz w:val="16"/>
        </w:rPr>
        <w:t xml:space="preserve"> Let me ground this point by referring, in conjunction, to Rachel Carson’s Silent Spring and Frantz Fanon’s The Wretched of the Earth. In 1962 Silent Spring jolted a broad international public into an awareness of the protracted, cryptic, and indiscriminate casualties inflicted by dichlorodiphenyltrichloroethane (DDT). Yet, just one year earlier, Fanon, in the opening pages of Wretched of the Earth, had comfortably invoked DDT as an affirmative metaphor for anticolonial violence: he called for a DDT-filled spray gun to be wielded as a weapon against the “parasites” spread by the colonials’ Christian church.</w:t>
      </w:r>
      <w:r w:rsidRPr="005D649F">
        <w:rPr>
          <w:sz w:val="12"/>
        </w:rPr>
        <w:t>¶</w:t>
      </w:r>
      <w:r w:rsidRPr="005D649F">
        <w:rPr>
          <w:sz w:val="16"/>
        </w:rPr>
        <w:t xml:space="preserve"> Fanon’s drama of decolonization is, of course, studded with the overt weaponry whereby subjugation is maintained (“by dint of a great array of bayonets and cannons”) or overthrown (“by the searing bullets and bloodstained knives”) after “a murderous and decisive struggle between the two protagonists.” Yet his temporal vision of violence and of what Aimé Césaire called “the rendezvous of victory” was uncomplicated by the concerns that an as-yet inchoate environmental justice movement (catalyzed in part by Silent Spring) would raise about lopsided risks that permeate the land long term, blurring the clean lines between defeat and victory, between colonial dispossession and official national self-determination. We can certainly read Fanon, in his concern with land as property and as fount of native dignity, retrospectively with an environmental eye. But our theories of violence today must be informed by a science unavailable to Fanon, a science that addresses environmentally embedded violence that is often difficult to source, oppose, and once set in motion, to reverse.</w:t>
      </w:r>
      <w:r w:rsidRPr="005D649F">
        <w:rPr>
          <w:sz w:val="12"/>
        </w:rPr>
        <w:t>¶</w:t>
      </w:r>
      <w:r w:rsidRPr="005D649F">
        <w:rPr>
          <w:sz w:val="16"/>
        </w:rPr>
        <w:t xml:space="preserve"> Attritional catastrophes that overspill clear boundaries in time and space are marked above all by displacements temporal, geographical, rhetorical, and technological displacements that simplify violence and underestimate, in advance and in retrospect, the human and environmental costs. Such displacements smooth the way for amnesia, as places are rendered irretrievable to those who once inhabited them, places that ordinarily pass unmourned in the corporate media. Places like the Marshall Islands, subjected between 1948 and 1958 to sixty-seven American atmospheric nuclear “tests,” the largest of them equal in force to 1,000 Hiroshima-sized bombs. In 1956 the Atomic Energy Commission declared the Marshall Islands “by far the most contaminated place in the world,” a condition that would compromise independence in the long term, despite the islands’ formal ascent in 1979 into the ranks of self-governing nations. The island republic was still in part governed by an irradiated past: well into the 1980s its history of nuclear colonialism, long forgotten by the colonizers, was still delivering into the world “jellyfish babies” headless, eyeless, limbless human infants who would live for just a few hours.</w:t>
      </w:r>
      <w:r w:rsidRPr="005D649F">
        <w:rPr>
          <w:sz w:val="12"/>
        </w:rPr>
        <w:t>¶</w:t>
      </w:r>
      <w:r w:rsidRPr="005D649F">
        <w:rPr>
          <w:sz w:val="16"/>
        </w:rPr>
        <w:t xml:space="preserve"> If, as Said notes, struggles over geography are never reducible to armed struggle but have a profound symbolic and narrative component as well, and if, as Michael Watts insists, we must attend to the “violent geographies of fast capitalism,” we need to supplement both these injunctions with a deeper understanding of the slow violence of delayed effects that structures so many of our most consequential forgettings. Violence, above all environmental violence, needs to be seen and deeply considered as a contest not only over space, or bodies, or labor, or resources, but also over time. We need to bear in mind Faulkner’s dictum that “the past is never dead. It’s not even past.” His words resonate with particular force across landscapes permeated by slow violence, landscapes of temporal overspill that elude rhetorical cleanup operations with their sanitary beginnings and endings.</w:t>
      </w:r>
      <w:r w:rsidRPr="005D649F">
        <w:rPr>
          <w:sz w:val="12"/>
        </w:rPr>
        <w:t>¶</w:t>
      </w:r>
      <w:r w:rsidRPr="005D649F">
        <w:rPr>
          <w:sz w:val="16"/>
        </w:rPr>
        <w:t xml:space="preserve"> Kwame Anthony Appiah famously asked, “Is the ‘Post-’ in ‘Postcolonial’ the ‘Post-’ in ‘Postmodern’?” As environmentalists we might ask similarly searching questions of the “post” in postindustrial, post–Cold War, and postconflict. For if the past of slow violence is never past, so too the post is never fully post: industrial particulates and effluents live on in the environmental elements we inhabit and in our very bodies,which epidemiologically and ecologically are never our simple contemporaries. Something similar applies to so-called postconflict societies whose leaders may annually commemorate, as marked on the calendar, the official cessation of hostilities, while ongoing intergenerational slow violence (inflicted by, say, unexploded landmines or carcinogens from an arms dump) may continue hostilities by other means.</w:t>
      </w:r>
      <w:r w:rsidRPr="005D649F">
        <w:rPr>
          <w:sz w:val="12"/>
        </w:rPr>
        <w:t>¶</w:t>
      </w:r>
      <w:r w:rsidRPr="005D649F">
        <w:rPr>
          <w:sz w:val="16"/>
        </w:rPr>
        <w:t xml:space="preserve"> Ours is an age of onrushing turbo-capitalism, wherein the present feels more abbreviated than it used to at least for the world’s privileged classes who live surrounded by technological time-savers that often compound the sensation of not having enough time. Consequently, one of the most pressing challenges of our age is how to adjust our rapidly eroding attention spans to the slow erosions of environmental justice. If, under neoliberalism, the gulf between enclaved rich and outcast poor has become ever more pronounced, ours is also an era of enclaved time wherein for many speed has become a self-justifying, propulsive ethic that renders “uneventful” violence (to those who live remote from its attritional lethality) a weak claimant on our time. The attosecond pace of our age, with its restless technologies of infinite promise and infinite disappointment, prompts us to keepflicking and clicking distractedly in an insatiable and often insensate quest for quicker sensation.</w:t>
      </w:r>
      <w:r w:rsidRPr="005D649F">
        <w:rPr>
          <w:sz w:val="12"/>
        </w:rPr>
        <w:t>¶</w:t>
      </w:r>
      <w:r w:rsidRPr="005D649F">
        <w:rPr>
          <w:sz w:val="16"/>
        </w:rPr>
        <w:t xml:space="preserve"> </w:t>
      </w:r>
      <w:r w:rsidRPr="005D649F">
        <w:rPr>
          <w:rStyle w:val="StyleUnderline"/>
        </w:rPr>
        <w:t>The oxymoronic notion of slow violence</w:t>
      </w:r>
      <w:r w:rsidRPr="003969AC">
        <w:rPr>
          <w:rStyle w:val="StyleUnderline"/>
        </w:rPr>
        <w:t xml:space="preserve"> </w:t>
      </w:r>
      <w:r w:rsidRPr="005D649F">
        <w:rPr>
          <w:rStyle w:val="StyleUnderline"/>
        </w:rPr>
        <w:t>poses a number of challenges</w:t>
      </w:r>
      <w:r w:rsidRPr="005D649F">
        <w:rPr>
          <w:sz w:val="16"/>
        </w:rPr>
        <w:t xml:space="preserve">: </w:t>
      </w:r>
      <w:r w:rsidRPr="003969AC">
        <w:rPr>
          <w:rStyle w:val="StyleUnderline"/>
        </w:rPr>
        <w:t>scientific, legal, political, and representational.</w:t>
      </w:r>
      <w:r w:rsidRPr="005D649F">
        <w:rPr>
          <w:sz w:val="16"/>
        </w:rPr>
        <w:t xml:space="preserve"> </w:t>
      </w:r>
      <w:r w:rsidRPr="00425BAE">
        <w:rPr>
          <w:rStyle w:val="StyleUnderline"/>
        </w:rPr>
        <w:t>In the long arc</w:t>
      </w:r>
      <w:r w:rsidRPr="003969AC">
        <w:rPr>
          <w:rStyle w:val="StyleUnderline"/>
        </w:rPr>
        <w:t xml:space="preserve"> between the emergence of </w:t>
      </w:r>
      <w:r w:rsidRPr="00425BAE">
        <w:rPr>
          <w:rStyle w:val="StyleUnderline"/>
        </w:rPr>
        <w:t>slow violence and its</w:t>
      </w:r>
      <w:r w:rsidRPr="005D649F">
        <w:rPr>
          <w:sz w:val="16"/>
        </w:rPr>
        <w:t xml:space="preserve"> delayed </w:t>
      </w:r>
      <w:r w:rsidRPr="00425BAE">
        <w:rPr>
          <w:rStyle w:val="StyleUnderline"/>
        </w:rPr>
        <w:t>effects</w:t>
      </w:r>
      <w:r w:rsidRPr="005D649F">
        <w:rPr>
          <w:sz w:val="16"/>
        </w:rPr>
        <w:t xml:space="preserve">, both </w:t>
      </w:r>
      <w:r w:rsidRPr="003969AC">
        <w:rPr>
          <w:rStyle w:val="StyleUnderline"/>
        </w:rPr>
        <w:t xml:space="preserve">the </w:t>
      </w:r>
      <w:r w:rsidRPr="00425BAE">
        <w:rPr>
          <w:rStyle w:val="StyleUnderline"/>
        </w:rPr>
        <w:t>causes and the memory of catastrophe readily fade</w:t>
      </w:r>
      <w:r w:rsidRPr="005D649F">
        <w:rPr>
          <w:sz w:val="16"/>
        </w:rPr>
        <w:t xml:space="preserve"> from view </w:t>
      </w:r>
      <w:r w:rsidRPr="00425BAE">
        <w:rPr>
          <w:rStyle w:val="StyleUnderline"/>
        </w:rPr>
        <w:t xml:space="preserve">as the casualties incurred typically </w:t>
      </w:r>
      <w:r w:rsidRPr="00425BAE">
        <w:rPr>
          <w:rStyle w:val="Emphasis"/>
        </w:rPr>
        <w:t>pass untallied and unremembered</w:t>
      </w:r>
      <w:r w:rsidRPr="005D649F">
        <w:rPr>
          <w:sz w:val="16"/>
        </w:rPr>
        <w:t>. Such discounting in turn makes it far more difficult to secure effective legal measures for prevention, restitution, and redress.</w:t>
      </w:r>
      <w:r w:rsidRPr="005D649F">
        <w:rPr>
          <w:sz w:val="12"/>
        </w:rPr>
        <w:t>¶</w:t>
      </w:r>
      <w:r w:rsidRPr="005D649F">
        <w:rPr>
          <w:sz w:val="16"/>
        </w:rPr>
        <w:t xml:space="preserve"> Casualties from slow violence are, moreover, out of sync not only with our narrative and media expectations but also with the swift seasons of electoral change. Politicians routinely adopt a “last in, first out” stance toward environmental issues, admitting them when times are flush, dumping them as soon as times get tight. Because preventative or remedial environmental legislation typically targets slow violence, it cannot deliver dependable electoral cycle results, even though those results may ultimately be life saving. Relative to bankable pocketbook actions there’ll be a tax rebate check in the mail next August environmental payouts seem to lurk on a distant horizon. Many politicians and indeed many voters routinely treat environmental action as critical yet not urgent. And so generation after generation of two- or four-year cycle politicians add to the pileup of deferrable actions deferred. </w:t>
      </w:r>
      <w:r w:rsidRPr="00553CAE">
        <w:rPr>
          <w:rStyle w:val="StyleUnderline"/>
        </w:rPr>
        <w:t xml:space="preserve">With rare exceptions, </w:t>
      </w:r>
      <w:r w:rsidRPr="00425BAE">
        <w:rPr>
          <w:rStyle w:val="Emphasis"/>
        </w:rPr>
        <w:t>in the domain of slow violence “yes, but not now, not yet</w:t>
      </w:r>
      <w:r w:rsidRPr="00425BAE">
        <w:rPr>
          <w:rStyle w:val="StyleUnderline"/>
        </w:rPr>
        <w:t>” becomes the modus operandi</w:t>
      </w:r>
      <w:r w:rsidRPr="00425BAE">
        <w:rPr>
          <w:sz w:val="16"/>
        </w:rPr>
        <w:t>.</w:t>
      </w:r>
    </w:p>
    <w:p w14:paraId="603E2185" w14:textId="77777777" w:rsidR="00943A83" w:rsidRDefault="00943A83" w:rsidP="00943A83">
      <w:pPr>
        <w:pStyle w:val="Heading3"/>
        <w:contextualSpacing/>
      </w:pPr>
      <w:r>
        <w:t>Structural Violence DA---Migrant Deaths---EXT</w:t>
      </w:r>
    </w:p>
    <w:p w14:paraId="4A98D02B" w14:textId="77777777" w:rsidR="00943A83" w:rsidRPr="00AC126E" w:rsidRDefault="00943A83" w:rsidP="00943A83">
      <w:pPr>
        <w:contextualSpacing/>
        <w:rPr>
          <w:sz w:val="14"/>
        </w:rPr>
      </w:pPr>
    </w:p>
    <w:p w14:paraId="6376EE31" w14:textId="77777777" w:rsidR="00943A83" w:rsidRPr="00AD6957" w:rsidRDefault="00943A83" w:rsidP="00943A83">
      <w:pPr>
        <w:pStyle w:val="Heading4"/>
        <w:contextualSpacing/>
      </w:pPr>
      <w:r>
        <w:t>Substantially expanding the surveillance towers would be a substantial mistake, for surveillance technologies are tools of violence</w:t>
      </w:r>
    </w:p>
    <w:p w14:paraId="649CAF35" w14:textId="77777777" w:rsidR="00943A83" w:rsidRDefault="00943A83" w:rsidP="00943A83">
      <w:pPr>
        <w:contextualSpacing/>
      </w:pPr>
      <w:r w:rsidRPr="001434C1">
        <w:rPr>
          <w:rStyle w:val="Style13ptBold"/>
        </w:rPr>
        <w:t>Vogel and Nickerson ’23</w:t>
      </w:r>
      <w:r>
        <w:t xml:space="preserve"> </w:t>
      </w:r>
      <w:r w:rsidRPr="001434C1">
        <w:rPr>
          <w:sz w:val="16"/>
        </w:rPr>
        <w:t>Vogel, E. and Nickerson, F. (2023). </w:t>
      </w:r>
      <w:r w:rsidRPr="00EF0891">
        <w:rPr>
          <w:sz w:val="16"/>
          <w:lang w:val="fr-FR"/>
        </w:rPr>
        <w:t xml:space="preserve">Surveillance Technologies Don’t Create Safety. </w:t>
      </w:r>
      <w:r w:rsidRPr="001434C1">
        <w:rPr>
          <w:sz w:val="16"/>
        </w:rPr>
        <w:t>They Intensify State Violence. [online] Truthout. Available at: https://truthout.org/articles/surveillance-technologies-dont-create-safety-they-intensify-state-violence/ [Accessed 28 Jun. 2024].</w:t>
      </w:r>
    </w:p>
    <w:p w14:paraId="69FA6330" w14:textId="77777777" w:rsidR="00943A83" w:rsidRPr="00F63FED" w:rsidRDefault="00943A83" w:rsidP="00943A83">
      <w:pPr>
        <w:contextualSpacing/>
        <w:rPr>
          <w:sz w:val="16"/>
        </w:rPr>
      </w:pPr>
      <w:r w:rsidRPr="00F63FED">
        <w:rPr>
          <w:sz w:val="16"/>
        </w:rPr>
        <w:t>In response, the vendor for the ALPRs, Flock Safety, visited Wichita to address the situation. Company representatives stated that this was the first occurrence of abuse that was reported to the company since its founding in 2017, and that “Flock is working to develop an alert system that flags suspicious requests but has not done so yet.” The officer’s use of the ALPR system had only been discovered after his estranged wife informed a friend, who then told the police that the officer was stalking her, as neither the department nor the company maintained any clear safeguards to prevent the technology from being used in this manner.</w:t>
      </w:r>
    </w:p>
    <w:p w14:paraId="45BC0799" w14:textId="77777777" w:rsidR="00943A83" w:rsidRPr="00F63FED" w:rsidRDefault="00943A83" w:rsidP="00943A83">
      <w:pPr>
        <w:contextualSpacing/>
        <w:rPr>
          <w:sz w:val="16"/>
        </w:rPr>
      </w:pPr>
      <w:r w:rsidRPr="00F63FED">
        <w:rPr>
          <w:sz w:val="16"/>
        </w:rPr>
        <w:t>In many ways, the incident in Wichita is frighteningly typical; research shows that police may commit acts of domestic violence at nearly 15 times the rate of non-police. What is new and unusual is not the officer’s act of stalking, but how he did it: by tracking his wife’s car through the use of ALPRs.</w:t>
      </w:r>
    </w:p>
    <w:p w14:paraId="597C4648" w14:textId="77777777" w:rsidR="00943A83" w:rsidRPr="00F63FED" w:rsidRDefault="00943A83" w:rsidP="00943A83">
      <w:pPr>
        <w:contextualSpacing/>
        <w:rPr>
          <w:sz w:val="16"/>
        </w:rPr>
      </w:pPr>
      <w:r w:rsidRPr="00F63FED">
        <w:rPr>
          <w:sz w:val="16"/>
        </w:rPr>
        <w:t xml:space="preserve">License plate readers are pitched as a way to identify “criminals” who might be driving around undetected, especially amid a supposed (often unsubstantiated) rise in car-related crimes. However, as police across the United States increasingly deploy ALPRs to scan license plates and track the movement of thousands of cars every day, we must question their use as a “safety” measure. In fact, </w:t>
      </w:r>
      <w:r w:rsidRPr="001434C1">
        <w:rPr>
          <w:rStyle w:val="Emphasis"/>
        </w:rPr>
        <w:t>we must recognize the broader expansion of surveillance technologies for what it is: a force that makes everyone less safe by upholding white supremacy and other systems of oppression.</w:t>
      </w:r>
    </w:p>
    <w:p w14:paraId="0FA11FDC" w14:textId="77777777" w:rsidR="00943A83" w:rsidRPr="00F63FED" w:rsidRDefault="00943A83" w:rsidP="00943A83">
      <w:pPr>
        <w:contextualSpacing/>
        <w:rPr>
          <w:sz w:val="16"/>
        </w:rPr>
      </w:pPr>
      <w:r w:rsidRPr="00F63FED">
        <w:rPr>
          <w:sz w:val="16"/>
        </w:rPr>
        <w:t>Law enforcement agencies, including Immigration and Customs Enforcement, use ALPRS to identify cars on a “hot list” — a list of license plate numbers deemed to be tied to cars and people involved in criminal acts — which enables police to move faster and more deliberately to arrest the drivers of those vehicles. The adoption of ALPRs has seeded a huge private industry where companies like Motorola Solutions, ELSAG and Flock Safety earn millions by deploying these cameras and collecting billions of data points annually.</w:t>
      </w:r>
    </w:p>
    <w:p w14:paraId="334FFD62" w14:textId="77777777" w:rsidR="00943A83" w:rsidRPr="00F63FED" w:rsidRDefault="00943A83" w:rsidP="00943A83">
      <w:pPr>
        <w:contextualSpacing/>
        <w:rPr>
          <w:sz w:val="16"/>
        </w:rPr>
      </w:pPr>
      <w:r w:rsidRPr="00F63FED">
        <w:rPr>
          <w:sz w:val="16"/>
        </w:rPr>
        <w:t xml:space="preserve">ALPRs are just the tip of the iceberg as </w:t>
      </w:r>
      <w:r w:rsidRPr="001434C1">
        <w:rPr>
          <w:rStyle w:val="Emphasis"/>
        </w:rPr>
        <w:t>surveillance cameras, facial recognition technologies, and other products increasingly monitor people 24/7.</w:t>
      </w:r>
      <w:r w:rsidRPr="00F63FED">
        <w:rPr>
          <w:sz w:val="16"/>
        </w:rPr>
        <w:t xml:space="preserve"> The officer in Wichita using the surveillance technology at his disposal toward a violent end is not an anomaly. </w:t>
      </w:r>
      <w:r w:rsidRPr="001434C1">
        <w:rPr>
          <w:rStyle w:val="Emphasis"/>
        </w:rPr>
        <w:t>There are numerous</w:t>
      </w:r>
      <w:r w:rsidRPr="00F63FED">
        <w:rPr>
          <w:sz w:val="16"/>
        </w:rPr>
        <w:t xml:space="preserve"> other </w:t>
      </w:r>
      <w:r w:rsidRPr="001434C1">
        <w:rPr>
          <w:rStyle w:val="Emphasis"/>
        </w:rPr>
        <w:t>incidents where police have used databases to illegally identify people, abused facial recognition technology when trying to identify a suspect and have requested a surveillance tech provider change data leading to someone being charged with murder, among other incidents.</w:t>
      </w:r>
    </w:p>
    <w:p w14:paraId="1EB876DD" w14:textId="77777777" w:rsidR="00943A83" w:rsidRPr="00F63FED" w:rsidRDefault="00943A83" w:rsidP="00943A83">
      <w:pPr>
        <w:contextualSpacing/>
        <w:rPr>
          <w:sz w:val="16"/>
        </w:rPr>
      </w:pPr>
      <w:r w:rsidRPr="00F63FED">
        <w:rPr>
          <w:sz w:val="16"/>
        </w:rPr>
        <w:t xml:space="preserve">Plain and simple, </w:t>
      </w:r>
      <w:r w:rsidRPr="001434C1">
        <w:rPr>
          <w:rStyle w:val="Emphasis"/>
        </w:rPr>
        <w:t>surveillance technologies are not designed to create safer communities</w:t>
      </w:r>
      <w:r w:rsidRPr="001434C1">
        <w:rPr>
          <w:rStyle w:val="StyleUnderline"/>
        </w:rPr>
        <w:t xml:space="preserve">. Creating safer communities would require increased public funding and resources to address the root causes of poverty and other reasons people commit acts of violence. Instead, </w:t>
      </w:r>
      <w:r w:rsidRPr="001434C1">
        <w:rPr>
          <w:rStyle w:val="Emphasis"/>
        </w:rPr>
        <w:t>surveillance technologies create a dragnet to monitor nearly everyone and collect data on all of our behaviors.</w:t>
      </w:r>
    </w:p>
    <w:p w14:paraId="25B4C318" w14:textId="77777777" w:rsidR="00943A83" w:rsidRPr="001434C1" w:rsidRDefault="00943A83" w:rsidP="00943A83">
      <w:pPr>
        <w:contextualSpacing/>
        <w:rPr>
          <w:rStyle w:val="Emphasis"/>
        </w:rPr>
      </w:pPr>
      <w:r w:rsidRPr="00F63FED">
        <w:rPr>
          <w:sz w:val="16"/>
        </w:rPr>
        <w:t xml:space="preserve">However, while everyone is being tracked, not everyone is being pursued and criminalized; </w:t>
      </w:r>
      <w:r w:rsidRPr="001434C1">
        <w:rPr>
          <w:rStyle w:val="Emphasis"/>
        </w:rPr>
        <w:t>police choose to use surveillance technologies</w:t>
      </w:r>
      <w:r w:rsidRPr="00F63FED">
        <w:rPr>
          <w:sz w:val="16"/>
        </w:rPr>
        <w:t xml:space="preserve"> like ALPRs </w:t>
      </w:r>
      <w:r w:rsidRPr="001434C1">
        <w:rPr>
          <w:rStyle w:val="Emphasis"/>
        </w:rPr>
        <w:t>against specific, marginalized sets of people. Police make the subjective decision as to whom to monitor and how. Police then use these datasets to justify the ongoing criminalization of Black, Brown, queer, trans, immigrant, disabled and poor communities. Police then use the crime data they produce to call for more surveillance. The cycle repeats itself. Surveillance technologies intensify and exacerbate the criminalization of already heavily criminalized people.</w:t>
      </w:r>
    </w:p>
    <w:p w14:paraId="22AD3C26" w14:textId="77777777" w:rsidR="00943A83" w:rsidRPr="00F63FED" w:rsidRDefault="00943A83" w:rsidP="00943A83">
      <w:pPr>
        <w:contextualSpacing/>
        <w:rPr>
          <w:sz w:val="16"/>
        </w:rPr>
      </w:pPr>
      <w:r w:rsidRPr="00F63FED">
        <w:rPr>
          <w:sz w:val="16"/>
        </w:rPr>
        <w:t xml:space="preserve">In reality, </w:t>
      </w:r>
      <w:r w:rsidRPr="001434C1">
        <w:rPr>
          <w:rStyle w:val="StyleUnderline"/>
        </w:rPr>
        <w:t>the use of surveillance technologies actually makes communities less safe. Instead of interrupting violence, these technologies invite it. First, surveillance tools increase the presence of police in communities which have been decimated by mass incarceration. Second, surveillance technologies increase</w:t>
      </w:r>
      <w:r w:rsidRPr="00F63FED">
        <w:rPr>
          <w:sz w:val="16"/>
        </w:rPr>
        <w:t xml:space="preserve"> the potential and threat of </w:t>
      </w:r>
      <w:r w:rsidRPr="001434C1">
        <w:rPr>
          <w:rStyle w:val="StyleUnderline"/>
        </w:rPr>
        <w:t>police contact, which always contains the possibility of physical violence. Finally, by enabling more interaction between residents and police, these technologies open the door for</w:t>
      </w:r>
      <w:r w:rsidRPr="00F63FED">
        <w:rPr>
          <w:sz w:val="16"/>
        </w:rPr>
        <w:t xml:space="preserve"> more residents to be subjected to </w:t>
      </w:r>
      <w:r w:rsidRPr="001434C1">
        <w:rPr>
          <w:rStyle w:val="StyleUnderline"/>
        </w:rPr>
        <w:t>abusive practices like stop and frisk, arrest, jailing and potentially prison time, simply because the technology initiated a police deployment, even if no violence was committed.</w:t>
      </w:r>
    </w:p>
    <w:p w14:paraId="6AE93BC5" w14:textId="77777777" w:rsidR="00943A83" w:rsidRPr="00F63FED" w:rsidRDefault="00943A83" w:rsidP="00943A83">
      <w:pPr>
        <w:contextualSpacing/>
        <w:rPr>
          <w:sz w:val="16"/>
        </w:rPr>
      </w:pPr>
      <w:r w:rsidRPr="00F63FED">
        <w:rPr>
          <w:sz w:val="16"/>
        </w:rPr>
        <w:t xml:space="preserve">All of this must also be considered against the fact that </w:t>
      </w:r>
      <w:r w:rsidRPr="001434C1">
        <w:rPr>
          <w:rStyle w:val="Emphasis"/>
        </w:rPr>
        <w:t>there is no conclusive evidence that any of these technologies have a clear impact on reducing harm or violence. In criminalized communities, surveillance technologies create the conditions for more violence by facilitating</w:t>
      </w:r>
      <w:r w:rsidRPr="00F63FED">
        <w:rPr>
          <w:sz w:val="16"/>
        </w:rPr>
        <w:t xml:space="preserve"> the purpose of policing — </w:t>
      </w:r>
      <w:r w:rsidRPr="001434C1">
        <w:rPr>
          <w:rStyle w:val="Emphasis"/>
        </w:rPr>
        <w:t>punishment</w:t>
      </w:r>
      <w:r w:rsidRPr="00F63FED">
        <w:rPr>
          <w:sz w:val="16"/>
        </w:rPr>
        <w:t>, not safety.</w:t>
      </w:r>
    </w:p>
    <w:p w14:paraId="10A6D6BA" w14:textId="77777777" w:rsidR="00943A83" w:rsidRPr="00B37BAF" w:rsidRDefault="00943A83" w:rsidP="00943A83">
      <w:pPr>
        <w:contextualSpacing/>
        <w:rPr>
          <w:rStyle w:val="Emphasis"/>
        </w:rPr>
      </w:pPr>
      <w:r w:rsidRPr="00B37BAF">
        <w:rPr>
          <w:rStyle w:val="Emphasis"/>
        </w:rPr>
        <w:t>The ubiquity of</w:t>
      </w:r>
      <w:r w:rsidRPr="00F63FED">
        <w:rPr>
          <w:sz w:val="16"/>
        </w:rPr>
        <w:t xml:space="preserve"> digital </w:t>
      </w:r>
      <w:r w:rsidRPr="00B37BAF">
        <w:rPr>
          <w:rStyle w:val="Emphasis"/>
        </w:rPr>
        <w:t>surveillance</w:t>
      </w:r>
      <w:r w:rsidRPr="00F63FED">
        <w:rPr>
          <w:sz w:val="16"/>
        </w:rPr>
        <w:t xml:space="preserve"> technology </w:t>
      </w:r>
      <w:r w:rsidRPr="00B37BAF">
        <w:rPr>
          <w:rStyle w:val="Emphasis"/>
        </w:rPr>
        <w:t>is the latest example of how the state maintains a monopoly on defining what is the legitimate use of force and violence through law, policy and practice.</w:t>
      </w:r>
      <w:r w:rsidRPr="00F63FED">
        <w:rPr>
          <w:sz w:val="16"/>
        </w:rPr>
        <w:t xml:space="preserve"> Elected officials, judges and police create, define and enforce the legal boundaries which mark when force and violence can be used in acceptable ways under the law. </w:t>
      </w:r>
      <w:r w:rsidRPr="00B37BAF">
        <w:rPr>
          <w:rStyle w:val="Emphasis"/>
        </w:rPr>
        <w:t>With little public oversight or awareness, surveillance technologies have quickly been ushered into the realm of what are considered acceptable tools for use by police, schools, and other public agencies.</w:t>
      </w:r>
    </w:p>
    <w:p w14:paraId="6B884F3F" w14:textId="77777777" w:rsidR="00943A83" w:rsidRPr="00F63FED" w:rsidRDefault="00943A83" w:rsidP="00943A83">
      <w:pPr>
        <w:contextualSpacing/>
        <w:rPr>
          <w:sz w:val="16"/>
        </w:rPr>
      </w:pPr>
      <w:r w:rsidRPr="00F63FED">
        <w:rPr>
          <w:sz w:val="16"/>
        </w:rPr>
        <w:t>In the abstract, proponents only speak to how these tools will be used to monitor people performing behaviors and actions which are currently deemed to be criminal. The rise of computing technologies birthed new methods of surveillance which police and other entities have implemented with little understanding of the full scope of the potential for invasive violence each tool has. Elected officials and law enforcement claim that these surveillance technologies are urgently necessary because they will help to curb violence and promote community safety. But we must ask, whose lives are made safer by these tools?</w:t>
      </w:r>
    </w:p>
    <w:p w14:paraId="67550E22" w14:textId="77777777" w:rsidR="00943A83" w:rsidRPr="00F63FED" w:rsidRDefault="00943A83" w:rsidP="00943A83">
      <w:pPr>
        <w:contextualSpacing/>
        <w:rPr>
          <w:sz w:val="16"/>
        </w:rPr>
      </w:pPr>
      <w:r w:rsidRPr="00F63FED">
        <w:rPr>
          <w:sz w:val="16"/>
        </w:rPr>
        <w:t xml:space="preserve">The news from Wichita illustrates another layer of the state’s calculation regarding the legitimate use of force: Elected officials who approve surveillance technology contracts value order more than safety. </w:t>
      </w:r>
      <w:r w:rsidRPr="00B37BAF">
        <w:rPr>
          <w:rStyle w:val="Emphasis"/>
        </w:rPr>
        <w:t>Surveillance technologies inherently lack controls and preventative oversight is nearly impossible. The only accountability measure</w:t>
      </w:r>
      <w:r w:rsidRPr="00F63FED">
        <w:rPr>
          <w:sz w:val="16"/>
        </w:rPr>
        <w:t xml:space="preserve"> within these surveillance tools </w:t>
      </w:r>
      <w:r w:rsidRPr="00B37BAF">
        <w:rPr>
          <w:rStyle w:val="Emphasis"/>
        </w:rPr>
        <w:t>is an audit log of police use after the technology is used. Police can employ these tools for their own designs and</w:t>
      </w:r>
      <w:r w:rsidRPr="00F63FED">
        <w:rPr>
          <w:sz w:val="16"/>
        </w:rPr>
        <w:t xml:space="preserve"> then, if caught, </w:t>
      </w:r>
      <w:r w:rsidRPr="00B37BAF">
        <w:rPr>
          <w:rStyle w:val="Emphasis"/>
        </w:rPr>
        <w:t>ask for forgiveness later.</w:t>
      </w:r>
      <w:r w:rsidRPr="00F63FED">
        <w:rPr>
          <w:sz w:val="16"/>
        </w:rPr>
        <w:t xml:space="preserve"> This only becomes an issue for officers if they overstep the line on what the state defines as acceptable and are caught doing so, as in the Wichita case. </w:t>
      </w:r>
      <w:r w:rsidRPr="00B37BAF">
        <w:rPr>
          <w:rStyle w:val="Emphasis"/>
        </w:rPr>
        <w:t>These tools are violent</w:t>
      </w:r>
      <w:r w:rsidRPr="00F63FED">
        <w:rPr>
          <w:sz w:val="16"/>
        </w:rPr>
        <w:t>, no matter if the tools are used properly or improperly.</w:t>
      </w:r>
    </w:p>
    <w:p w14:paraId="450C1E12" w14:textId="77777777" w:rsidR="00943A83" w:rsidRPr="00F63FED" w:rsidRDefault="00943A83" w:rsidP="00943A83">
      <w:pPr>
        <w:contextualSpacing/>
        <w:rPr>
          <w:sz w:val="16"/>
        </w:rPr>
      </w:pPr>
      <w:r w:rsidRPr="00F63FED">
        <w:rPr>
          <w:sz w:val="16"/>
        </w:rPr>
        <w:t>The lack of controls regarding the use of surveillance raises a question: When there is substantial evidence that police commit acts of domestic violence at higher rates than non-police, why is the state willfully giving them technologies which have the potential to enable more harm? On the surface, it does not appear that people experiencing domestic violence, for example, are included in the consideration of whose lives are worthy of being made safer.</w:t>
      </w:r>
    </w:p>
    <w:p w14:paraId="7CEA6BB5" w14:textId="77777777" w:rsidR="00943A83" w:rsidRPr="003B2544" w:rsidRDefault="00943A83" w:rsidP="00943A83">
      <w:pPr>
        <w:contextualSpacing/>
        <w:rPr>
          <w:sz w:val="16"/>
        </w:rPr>
      </w:pPr>
      <w:r w:rsidRPr="00F63FED">
        <w:rPr>
          <w:sz w:val="16"/>
        </w:rPr>
        <w:t>Further, the scope for abuse and violence extends beyond the elements of the Wichita case. If a police officer estranged from his wife can use ALPR data to monitor her, what about the avowed white supremacist police officer? What might a D.C. Metropolitan Police Department officer, who is a member or sympathizer of the Proud Boys, do with access to facial recognition technology after he snaps a few photos at a Pride march or Black Lives Matter protest? What if the supervisor of that officer is also a member of the Proud Boys and simply overlooks the use of this powerful technology to obtain a protester’s identity and their home address?</w:t>
      </w:r>
    </w:p>
    <w:p w14:paraId="4832F06C" w14:textId="77777777" w:rsidR="00943A83" w:rsidRDefault="00943A83" w:rsidP="00943A83">
      <w:pPr>
        <w:contextualSpacing/>
      </w:pPr>
    </w:p>
    <w:p w14:paraId="653E27D7" w14:textId="77777777" w:rsidR="00943A83" w:rsidRDefault="00943A83" w:rsidP="00943A83">
      <w:pPr>
        <w:pStyle w:val="Heading4"/>
        <w:contextualSpacing/>
      </w:pPr>
      <w:r>
        <w:t>Surveillance has killed migrants by encouraging movement through dangerous routes. The number of people dying will only grow if surveillance expands</w:t>
      </w:r>
    </w:p>
    <w:p w14:paraId="1C8B3D52" w14:textId="77777777" w:rsidR="00943A83" w:rsidRPr="00A0505E" w:rsidRDefault="00943A83" w:rsidP="00943A83">
      <w:pPr>
        <w:contextualSpacing/>
      </w:pPr>
      <w:r w:rsidRPr="00CD3344">
        <w:rPr>
          <w:rStyle w:val="Style13ptBold"/>
          <w:lang w:val="it-IT"/>
        </w:rPr>
        <w:t>Del Valle ’24</w:t>
      </w:r>
      <w:r w:rsidRPr="00CD3344">
        <w:rPr>
          <w:lang w:val="it-IT"/>
        </w:rPr>
        <w:t xml:space="preserve"> </w:t>
      </w:r>
      <w:r w:rsidRPr="00CD3344">
        <w:rPr>
          <w:sz w:val="16"/>
          <w:lang w:val="it-IT"/>
        </w:rPr>
        <w:t>Gaby Del Valle (2024). </w:t>
      </w:r>
      <w:r w:rsidRPr="0024703B">
        <w:rPr>
          <w:i/>
          <w:iCs/>
          <w:sz w:val="16"/>
        </w:rPr>
        <w:t>Surveillance has a body count: CBP reports 895 migrant deaths in 2022</w:t>
      </w:r>
      <w:r w:rsidRPr="0024703B">
        <w:rPr>
          <w:sz w:val="16"/>
        </w:rPr>
        <w:t>. [online] The Verge. Available at: https://www.theverge.com/2024/3/20/24106098/cbp-migrant-deaths-border-surveillance [Accessed 30 Jun. 2024].</w:t>
      </w:r>
    </w:p>
    <w:p w14:paraId="24BC40F1" w14:textId="77777777" w:rsidR="00943A83" w:rsidRPr="0024703B" w:rsidRDefault="00943A83" w:rsidP="00943A83">
      <w:pPr>
        <w:contextualSpacing/>
        <w:rPr>
          <w:sz w:val="16"/>
        </w:rPr>
      </w:pPr>
      <w:r w:rsidRPr="0024703B">
        <w:rPr>
          <w:sz w:val="16"/>
        </w:rPr>
        <w:t xml:space="preserve">Customs and Border Protection (CBP) just released updated data on migrant deaths </w:t>
      </w:r>
      <w:r w:rsidRPr="00396AE9">
        <w:rPr>
          <w:rStyle w:val="Emphasis"/>
        </w:rPr>
        <w:t>at the US-Mexico border,</w:t>
      </w:r>
      <w:r w:rsidRPr="0024703B">
        <w:rPr>
          <w:sz w:val="16"/>
        </w:rPr>
        <w:t xml:space="preserve"> and the results are staggering. </w:t>
      </w:r>
      <w:r w:rsidRPr="00396AE9">
        <w:rPr>
          <w:rStyle w:val="Emphasis"/>
        </w:rPr>
        <w:t>At least 895 people died</w:t>
      </w:r>
      <w:r w:rsidRPr="0024703B">
        <w:rPr>
          <w:sz w:val="16"/>
        </w:rPr>
        <w:t xml:space="preserve"> at the border </w:t>
      </w:r>
      <w:r w:rsidRPr="00396AE9">
        <w:rPr>
          <w:rStyle w:val="Emphasis"/>
        </w:rPr>
        <w:t>during the 2022 fiscal year — a 57 percent increase from the previous fiscal year. This grim statistic makes 2022 the deadliest year on record for migrants attempting to come to the US, and it’s possible that the figure is an undercount.</w:t>
      </w:r>
    </w:p>
    <w:p w14:paraId="65142255" w14:textId="77777777" w:rsidR="00943A83" w:rsidRPr="0024703B" w:rsidRDefault="00943A83" w:rsidP="00943A83">
      <w:pPr>
        <w:contextualSpacing/>
        <w:rPr>
          <w:sz w:val="16"/>
        </w:rPr>
      </w:pPr>
      <w:r w:rsidRPr="0024703B">
        <w:rPr>
          <w:sz w:val="16"/>
        </w:rPr>
        <w:t xml:space="preserve">For years, CBP has </w:t>
      </w:r>
      <w:r w:rsidRPr="0055497F">
        <w:rPr>
          <w:rStyle w:val="Emphasis"/>
        </w:rPr>
        <w:t>blame</w:t>
      </w:r>
      <w:r w:rsidRPr="0024703B">
        <w:rPr>
          <w:sz w:val="16"/>
        </w:rPr>
        <w:t>d the persistent rise in deaths on three factors: the summer heat, the ruggedness of the desert terrain, and the cruelty of smugglers who leave migrants to die there.</w:t>
      </w:r>
    </w:p>
    <w:p w14:paraId="50760D57" w14:textId="77777777" w:rsidR="00943A83" w:rsidRPr="0024703B" w:rsidRDefault="00943A83" w:rsidP="00943A83">
      <w:pPr>
        <w:contextualSpacing/>
        <w:rPr>
          <w:sz w:val="16"/>
        </w:rPr>
      </w:pPr>
      <w:r w:rsidRPr="0024703B">
        <w:rPr>
          <w:sz w:val="16"/>
        </w:rPr>
        <w:t xml:space="preserve">Climate change has indeed made summers hotter and drier, which means migrants who spend days or weeks trekking through remote stretches of the desert are more likely to become dehydrated and, if out in the sun for long enough, to succumb to exposure. But rising temperatures don’t explain why migrants are crossing through such perilous parts of the borderlands in the first place, often dying in the process. </w:t>
      </w:r>
      <w:r w:rsidRPr="0055497F">
        <w:rPr>
          <w:rStyle w:val="Emphasis"/>
        </w:rPr>
        <w:t>The</w:t>
      </w:r>
      <w:r w:rsidRPr="0024703B">
        <w:rPr>
          <w:sz w:val="16"/>
        </w:rPr>
        <w:t xml:space="preserve"> real culprit is the </w:t>
      </w:r>
      <w:r w:rsidRPr="0055497F">
        <w:rPr>
          <w:rStyle w:val="Emphasis"/>
        </w:rPr>
        <w:t>vast surveillance apparatus that funnels migrants — including people seeking asylum — into what CBP itself calls “hostile terrain.”</w:t>
      </w:r>
    </w:p>
    <w:p w14:paraId="5BEAA31D" w14:textId="77777777" w:rsidR="00943A83" w:rsidRPr="0024703B" w:rsidRDefault="00943A83" w:rsidP="00943A83">
      <w:pPr>
        <w:contextualSpacing/>
        <w:rPr>
          <w:sz w:val="16"/>
        </w:rPr>
      </w:pPr>
      <w:r w:rsidRPr="0024703B">
        <w:rPr>
          <w:sz w:val="16"/>
        </w:rPr>
        <w:t>In November 2021, a month into the 2022 fiscal year, CBP gave me a tour of its surveillance infrastructure in the Tucson Border Patrol sector, which encompasses more than 90,000 square miles, and where, over the next 11 months, at least 142 migrants would lose their lives. I watched as CBP tracked a group of 11 migrants with a Predator drone and got a look at the remote camera feeds that agents allow agents to monitor human movement through the desert from an air-conditioned office building. Later, while I walked around Organ Pipe Cactus National Monument with a local environmental activist, a Border Patrol agent drove up to us and said he had seen us on one of the cameras.</w:t>
      </w:r>
    </w:p>
    <w:p w14:paraId="53806793" w14:textId="77777777" w:rsidR="00943A83" w:rsidRPr="0024703B" w:rsidRDefault="00943A83" w:rsidP="00943A83">
      <w:pPr>
        <w:contextualSpacing/>
        <w:rPr>
          <w:sz w:val="16"/>
        </w:rPr>
      </w:pPr>
      <w:r w:rsidRPr="0055497F">
        <w:rPr>
          <w:rStyle w:val="Emphasis"/>
        </w:rPr>
        <w:t>CBP’s network of surveillance towers, hidden cameras, aerial drones, and overhead sensors is the result of</w:t>
      </w:r>
      <w:r w:rsidRPr="0024703B">
        <w:rPr>
          <w:sz w:val="16"/>
        </w:rPr>
        <w:t xml:space="preserve"> an enforcement strategy called </w:t>
      </w:r>
      <w:r w:rsidRPr="0055497F">
        <w:rPr>
          <w:rStyle w:val="Emphasis"/>
        </w:rPr>
        <w:t>“prevention through deterrence.”</w:t>
      </w:r>
      <w:r w:rsidRPr="0024703B">
        <w:rPr>
          <w:sz w:val="16"/>
        </w:rPr>
        <w:t> </w:t>
      </w:r>
    </w:p>
    <w:p w14:paraId="00125CA8" w14:textId="77777777" w:rsidR="00943A83" w:rsidRPr="0024703B" w:rsidRDefault="00943A83" w:rsidP="00943A83">
      <w:pPr>
        <w:contextualSpacing/>
        <w:rPr>
          <w:sz w:val="16"/>
        </w:rPr>
      </w:pPr>
      <w:r w:rsidRPr="0024703B">
        <w:rPr>
          <w:sz w:val="16"/>
        </w:rPr>
        <w:t xml:space="preserve">The policy, which was implemented in the mid-1990s, was initially to build up manpower in highly trafficked areas of the border. At the time, most migrants entered the US through cities — they’d scale the fence that divided Tijuana and Ciudad Juaréz, for example. In response, </w:t>
      </w:r>
      <w:r w:rsidRPr="00AF2AB4">
        <w:rPr>
          <w:rStyle w:val="Emphasis"/>
        </w:rPr>
        <w:t>Border Patrol flooded cities along the border with agents to dissuade migrants from crossing. Those who attempted would be pushed onto “more hostile terrain, less suited for crossing and more suited for enforcement</w:t>
      </w:r>
      <w:r w:rsidRPr="0024703B">
        <w:rPr>
          <w:sz w:val="16"/>
        </w:rPr>
        <w:t>,” Border Patrol’s 1994 strategic plan read.</w:t>
      </w:r>
    </w:p>
    <w:p w14:paraId="5B793BDF" w14:textId="77777777" w:rsidR="00943A83" w:rsidRPr="0024703B" w:rsidRDefault="00943A83" w:rsidP="00943A83">
      <w:pPr>
        <w:contextualSpacing/>
        <w:rPr>
          <w:sz w:val="16"/>
        </w:rPr>
      </w:pPr>
      <w:r w:rsidRPr="0024703B">
        <w:rPr>
          <w:sz w:val="16"/>
        </w:rPr>
        <w:t>“A significant correlation between the location of border surveillance technology, the routes taken by migrants, and the locations of recovered human remains in the southern Arizona desert”</w:t>
      </w:r>
    </w:p>
    <w:p w14:paraId="54FAC59C" w14:textId="77777777" w:rsidR="00943A83" w:rsidRPr="0024703B" w:rsidRDefault="00943A83" w:rsidP="00943A83">
      <w:pPr>
        <w:contextualSpacing/>
        <w:rPr>
          <w:sz w:val="16"/>
        </w:rPr>
      </w:pPr>
      <w:r w:rsidRPr="0024703B">
        <w:rPr>
          <w:sz w:val="16"/>
        </w:rPr>
        <w:t xml:space="preserve">Thirty years later, </w:t>
      </w:r>
      <w:r w:rsidRPr="00AF2AB4">
        <w:rPr>
          <w:rStyle w:val="Emphasis"/>
        </w:rPr>
        <w:t>the plan</w:t>
      </w:r>
      <w:r w:rsidRPr="0024703B">
        <w:rPr>
          <w:sz w:val="16"/>
        </w:rPr>
        <w:t xml:space="preserve"> has borne out, though it </w:t>
      </w:r>
      <w:r w:rsidRPr="00AF2AB4">
        <w:rPr>
          <w:rStyle w:val="Emphasis"/>
        </w:rPr>
        <w:t>hasn’t actually reduced migration</w:t>
      </w:r>
      <w:r w:rsidRPr="0024703B">
        <w:rPr>
          <w:sz w:val="16"/>
        </w:rPr>
        <w:t xml:space="preserve">. Instead, as the 1994 plan predicted, </w:t>
      </w:r>
      <w:r w:rsidRPr="00AF2AB4">
        <w:rPr>
          <w:rStyle w:val="Emphasis"/>
        </w:rPr>
        <w:t>it just shifted the location of crossings. Surveillance tools allow Border Patrol to track migrants</w:t>
      </w:r>
      <w:r w:rsidRPr="0024703B">
        <w:rPr>
          <w:sz w:val="16"/>
        </w:rPr>
        <w:t xml:space="preserve"> through vast expanses of the border </w:t>
      </w:r>
      <w:r w:rsidRPr="00AF2AB4">
        <w:rPr>
          <w:rStyle w:val="Emphasis"/>
        </w:rPr>
        <w:t>without</w:t>
      </w:r>
      <w:r w:rsidRPr="0024703B">
        <w:rPr>
          <w:sz w:val="16"/>
        </w:rPr>
        <w:t xml:space="preserve"> actually </w:t>
      </w:r>
      <w:r w:rsidRPr="00AF2AB4">
        <w:rPr>
          <w:rStyle w:val="Emphasis"/>
        </w:rPr>
        <w:t>having to be there</w:t>
      </w:r>
      <w:r w:rsidRPr="0024703B">
        <w:rPr>
          <w:sz w:val="16"/>
        </w:rPr>
        <w:t xml:space="preserve"> — the agency considers them a “force multiplier.” </w:t>
      </w:r>
      <w:r w:rsidRPr="00AF2AB4">
        <w:rPr>
          <w:rStyle w:val="Emphasis"/>
        </w:rPr>
        <w:t>But the expansion of CBP’s surveillance apparatus has</w:t>
      </w:r>
      <w:r w:rsidRPr="0024703B">
        <w:rPr>
          <w:sz w:val="16"/>
        </w:rPr>
        <w:t xml:space="preserve"> come at a significant human cost. A 2019 study by researchers at the University of Arizona found </w:t>
      </w:r>
      <w:r w:rsidRPr="00AF2AB4">
        <w:rPr>
          <w:rStyle w:val="Emphasis"/>
        </w:rPr>
        <w:t>a “significant correlation between the location of border surveillance technology, the routes taken by migrants, and the locations of recovered human remains in the southern Arizona desert.”</w:t>
      </w:r>
      <w:r w:rsidRPr="0024703B">
        <w:rPr>
          <w:sz w:val="16"/>
        </w:rPr>
        <w:t> </w:t>
      </w:r>
    </w:p>
    <w:p w14:paraId="337BD2DB" w14:textId="77777777" w:rsidR="00943A83" w:rsidRPr="0024703B" w:rsidRDefault="00943A83" w:rsidP="00943A83">
      <w:pPr>
        <w:contextualSpacing/>
        <w:rPr>
          <w:sz w:val="16"/>
        </w:rPr>
      </w:pPr>
      <w:r w:rsidRPr="0024703B">
        <w:rPr>
          <w:sz w:val="16"/>
        </w:rPr>
        <w:t xml:space="preserve">Migrants don’t always know about the tools CBP uses to track them through the desert, but </w:t>
      </w:r>
      <w:r w:rsidRPr="0024703B">
        <w:rPr>
          <w:rStyle w:val="Emphasis"/>
        </w:rPr>
        <w:t>smugglers</w:t>
      </w:r>
      <w:r w:rsidRPr="0024703B">
        <w:rPr>
          <w:sz w:val="16"/>
        </w:rPr>
        <w:t xml:space="preserve"> certainly do — and so they </w:t>
      </w:r>
      <w:r w:rsidRPr="0024703B">
        <w:rPr>
          <w:rStyle w:val="Emphasis"/>
        </w:rPr>
        <w:t>encourage migrants to enter the US via remote, dangerous routes where they’re less likely to be intercepted by Border Patrol agents but far more likely to die.</w:t>
      </w:r>
    </w:p>
    <w:p w14:paraId="3054E597" w14:textId="77777777" w:rsidR="00943A83" w:rsidRPr="0024703B" w:rsidRDefault="00943A83" w:rsidP="00943A83">
      <w:pPr>
        <w:contextualSpacing/>
        <w:rPr>
          <w:sz w:val="16"/>
        </w:rPr>
      </w:pPr>
      <w:r w:rsidRPr="0024703B">
        <w:rPr>
          <w:rStyle w:val="StyleUnderline"/>
        </w:rPr>
        <w:t>Title 42, a pandemic-era policy that let CBP expel migrants back to Mexico without a hearing, may have</w:t>
      </w:r>
      <w:r w:rsidRPr="0024703B">
        <w:rPr>
          <w:sz w:val="16"/>
        </w:rPr>
        <w:t xml:space="preserve"> also had a compounding effect that </w:t>
      </w:r>
      <w:r w:rsidRPr="0024703B">
        <w:rPr>
          <w:rStyle w:val="StyleUnderline"/>
        </w:rPr>
        <w:t>exacerbated the massive 2022 death toll.</w:t>
      </w:r>
      <w:r w:rsidRPr="0024703B">
        <w:rPr>
          <w:sz w:val="16"/>
        </w:rPr>
        <w:t xml:space="preserve"> The policy was ostensibly introduced to limit the spread of covid-19 but was, for both the Trump and Biden administrations, a de facto anti-immigration deterrence strategy. </w:t>
      </w:r>
    </w:p>
    <w:p w14:paraId="43F89704" w14:textId="77777777" w:rsidR="00943A83" w:rsidRPr="0024703B" w:rsidRDefault="00943A83" w:rsidP="00943A83">
      <w:pPr>
        <w:contextualSpacing/>
        <w:rPr>
          <w:sz w:val="16"/>
        </w:rPr>
      </w:pPr>
      <w:r w:rsidRPr="0024703B">
        <w:rPr>
          <w:sz w:val="16"/>
        </w:rPr>
        <w:t xml:space="preserve">As a result of the Title 42 expulsions, some </w:t>
      </w:r>
      <w:r w:rsidRPr="0024703B">
        <w:rPr>
          <w:rStyle w:val="StyleUnderline"/>
        </w:rPr>
        <w:t>asylum seekers who would have</w:t>
      </w:r>
      <w:r w:rsidRPr="0024703B">
        <w:rPr>
          <w:sz w:val="16"/>
        </w:rPr>
        <w:t xml:space="preserve"> otherwise </w:t>
      </w:r>
      <w:r w:rsidRPr="0024703B">
        <w:rPr>
          <w:rStyle w:val="StyleUnderline"/>
        </w:rPr>
        <w:t>turned themselves in to Border Patrol</w:t>
      </w:r>
      <w:r w:rsidRPr="0024703B">
        <w:rPr>
          <w:sz w:val="16"/>
        </w:rPr>
        <w:t xml:space="preserve"> at the first possible opportunity </w:t>
      </w:r>
      <w:r w:rsidRPr="0024703B">
        <w:rPr>
          <w:rStyle w:val="StyleUnderline"/>
        </w:rPr>
        <w:t>instead attempted to evade detection — sometimes because they had already been expelled to Mexico, where they faced significant danger.</w:t>
      </w:r>
      <w:r w:rsidRPr="0024703B">
        <w:rPr>
          <w:sz w:val="16"/>
        </w:rPr>
        <w:t xml:space="preserve"> CBP’s Southwest Border enforcement report for the 2021 fiscal year notes that the high number of encounters that year “was partly driven by high recidivism rates among individuals processed under Title 42 public health authorities.” In other words, </w:t>
      </w:r>
      <w:r w:rsidRPr="0024703B">
        <w:rPr>
          <w:rStyle w:val="StyleUnderline"/>
        </w:rPr>
        <w:t>some migrants who were expelled under Title 42 tried to cross the border</w:t>
      </w:r>
      <w:r w:rsidRPr="0024703B">
        <w:rPr>
          <w:sz w:val="16"/>
        </w:rPr>
        <w:t xml:space="preserve"> over and over again </w:t>
      </w:r>
      <w:r w:rsidRPr="0024703B">
        <w:rPr>
          <w:rStyle w:val="StyleUnderline"/>
        </w:rPr>
        <w:t>until they were successful — or until the harsh desert terrain forced them to give up. In 2022, Border Patrol conducted more than 938,000 expulsions of single adult migrants and 116,000 expulsions of family groups</w:t>
      </w:r>
      <w:r w:rsidRPr="0024703B">
        <w:rPr>
          <w:sz w:val="16"/>
        </w:rPr>
        <w:t>, according to the agency’s data.</w:t>
      </w:r>
    </w:p>
    <w:p w14:paraId="32C64108" w14:textId="77777777" w:rsidR="00943A83" w:rsidRPr="0024703B" w:rsidRDefault="00943A83" w:rsidP="00943A83">
      <w:pPr>
        <w:contextualSpacing/>
        <w:rPr>
          <w:sz w:val="16"/>
        </w:rPr>
      </w:pPr>
      <w:r w:rsidRPr="0024703B">
        <w:rPr>
          <w:rStyle w:val="Emphasis"/>
        </w:rPr>
        <w:t>Of the 895 fatalities listed for 2022, 131 were listed as partial “skeletal remains,”</w:t>
      </w:r>
      <w:r w:rsidRPr="0024703B">
        <w:rPr>
          <w:sz w:val="16"/>
        </w:rPr>
        <w:t xml:space="preserve"> meaning that </w:t>
      </w:r>
      <w:r w:rsidRPr="0024703B">
        <w:rPr>
          <w:rStyle w:val="Emphasis"/>
        </w:rPr>
        <w:t>the</w:t>
      </w:r>
      <w:r w:rsidRPr="0024703B">
        <w:rPr>
          <w:sz w:val="16"/>
        </w:rPr>
        <w:t xml:space="preserve"> death could have occurred at any time. If we leave those out of the 2022 count, that’s still </w:t>
      </w:r>
      <w:r w:rsidRPr="0024703B">
        <w:rPr>
          <w:rStyle w:val="Emphasis"/>
        </w:rPr>
        <w:t>764 confirmed deaths</w:t>
      </w:r>
      <w:r w:rsidRPr="0024703B">
        <w:rPr>
          <w:sz w:val="16"/>
        </w:rPr>
        <w:t xml:space="preserve"> during a 12-month period, the majority of which </w:t>
      </w:r>
      <w:r w:rsidRPr="0024703B">
        <w:rPr>
          <w:rStyle w:val="Emphasis"/>
        </w:rPr>
        <w:t>resulted from exposure or drowning.</w:t>
      </w:r>
    </w:p>
    <w:p w14:paraId="7AB99BCE" w14:textId="77777777" w:rsidR="00943A83" w:rsidRPr="0024703B" w:rsidRDefault="00943A83" w:rsidP="00943A83">
      <w:pPr>
        <w:contextualSpacing/>
        <w:rPr>
          <w:sz w:val="16"/>
        </w:rPr>
      </w:pPr>
      <w:r w:rsidRPr="0024703B">
        <w:rPr>
          <w:sz w:val="16"/>
        </w:rPr>
        <w:t>The confluence of Title 42, record heat, and the steady expansion of CBP’s surveillance capabilities provided a perfect storm for migrant deaths in 2022. Title 42 was rescinded last year, but the bipartisan border bill that Congress spent months debating included a provision that would effectively shut down the border, Title 42-style, whenever encounter numbers surpassed a certain threshold. Border surveillance, meanwhile, isn’t going away any time soon. In fact, CBP’s next goal is a “unified vision of unauthorized movement” across the US-Mexico border.</w:t>
      </w:r>
    </w:p>
    <w:p w14:paraId="3D9B2E1D" w14:textId="77777777" w:rsidR="00943A83" w:rsidRDefault="00943A83" w:rsidP="00943A83">
      <w:pPr>
        <w:contextualSpacing/>
        <w:rPr>
          <w:rStyle w:val="Emphasis"/>
        </w:rPr>
      </w:pPr>
      <w:r w:rsidRPr="0024703B">
        <w:rPr>
          <w:sz w:val="16"/>
        </w:rPr>
        <w:t xml:space="preserve">If the recent past is any indication, </w:t>
      </w:r>
      <w:r w:rsidRPr="0024703B">
        <w:rPr>
          <w:rStyle w:val="Emphasis"/>
        </w:rPr>
        <w:t>more surveillance won’t reduce migration. Its body count, however, will keep growing.</w:t>
      </w:r>
    </w:p>
    <w:p w14:paraId="0544E72E" w14:textId="77777777" w:rsidR="00943A83" w:rsidRDefault="00943A83" w:rsidP="00943A83">
      <w:pPr>
        <w:contextualSpacing/>
        <w:rPr>
          <w:rStyle w:val="Emphasis"/>
        </w:rPr>
      </w:pPr>
    </w:p>
    <w:p w14:paraId="3F657E9E" w14:textId="77777777" w:rsidR="00943A83" w:rsidRDefault="00943A83" w:rsidP="00943A83">
      <w:pPr>
        <w:pStyle w:val="Heading4"/>
        <w:contextualSpacing/>
      </w:pPr>
      <w:r>
        <w:t>Although surveillance exists in both worlds, it is best to vote for the lesser of two evils. Affirming is a death sentence for many</w:t>
      </w:r>
    </w:p>
    <w:p w14:paraId="33B74200" w14:textId="77777777" w:rsidR="00943A83" w:rsidRPr="00A82746" w:rsidRDefault="00943A83" w:rsidP="00943A83">
      <w:pPr>
        <w:contextualSpacing/>
        <w:rPr>
          <w:sz w:val="16"/>
        </w:rPr>
      </w:pPr>
      <w:r w:rsidRPr="00A82746">
        <w:rPr>
          <w:rStyle w:val="Style13ptBold"/>
        </w:rPr>
        <w:t>Human Rights Watch ’23</w:t>
      </w:r>
      <w:r>
        <w:t xml:space="preserve"> </w:t>
      </w:r>
      <w:r w:rsidRPr="00A82746">
        <w:rPr>
          <w:sz w:val="16"/>
        </w:rPr>
        <w:t>Human Rights Watch. (2023). </w:t>
      </w:r>
      <w:r w:rsidRPr="00A82746">
        <w:rPr>
          <w:i/>
          <w:iCs/>
          <w:sz w:val="16"/>
        </w:rPr>
        <w:t>Statement of Human Rights Watch: The Human Cost of Harsh US Immigration Deterrence Policies</w:t>
      </w:r>
      <w:r w:rsidRPr="00A82746">
        <w:rPr>
          <w:sz w:val="16"/>
        </w:rPr>
        <w:t>. [online] Available at: https://www.hrw.org/news/2023/07/26/statement-human-rights-watch-human-cost-harsh-us-immigration-deterrence-policies [Accessed 6 Jul. 2024].</w:t>
      </w:r>
    </w:p>
    <w:p w14:paraId="186BC23C" w14:textId="77777777" w:rsidR="00943A83" w:rsidRPr="0031651E" w:rsidRDefault="00943A83" w:rsidP="00943A83">
      <w:pPr>
        <w:contextualSpacing/>
        <w:rPr>
          <w:sz w:val="16"/>
        </w:rPr>
      </w:pPr>
      <w:r w:rsidRPr="0031651E">
        <w:rPr>
          <w:sz w:val="16"/>
        </w:rPr>
        <w:t>Human Rights Watch would like to first express our condolences to the Tambunga family for their loss. The US government should do everything possible to prevent unnecessary and tragic deaths.</w:t>
      </w:r>
    </w:p>
    <w:p w14:paraId="79072F2A" w14:textId="77777777" w:rsidR="00943A83" w:rsidRPr="0031651E" w:rsidRDefault="00943A83" w:rsidP="00943A83">
      <w:pPr>
        <w:contextualSpacing/>
        <w:rPr>
          <w:sz w:val="16"/>
        </w:rPr>
      </w:pPr>
      <w:r w:rsidRPr="0031651E">
        <w:rPr>
          <w:sz w:val="16"/>
        </w:rPr>
        <w:t xml:space="preserve">In fact, </w:t>
      </w:r>
      <w:r w:rsidRPr="00266021">
        <w:rPr>
          <w:rStyle w:val="Emphasis"/>
        </w:rPr>
        <w:t>communities at the border and throughout the United States have been witness to an alarming increase in deaths and abuses</w:t>
      </w:r>
      <w:r w:rsidRPr="0031651E">
        <w:rPr>
          <w:sz w:val="16"/>
        </w:rPr>
        <w:t>, and we hope that we can find common ground to prevent them from continuing.</w:t>
      </w:r>
    </w:p>
    <w:p w14:paraId="23A96761" w14:textId="77777777" w:rsidR="00943A83" w:rsidRPr="00023336" w:rsidRDefault="00943A83" w:rsidP="00943A83">
      <w:pPr>
        <w:contextualSpacing/>
        <w:rPr>
          <w:rStyle w:val="Emphasis"/>
        </w:rPr>
      </w:pPr>
      <w:r w:rsidRPr="00023336">
        <w:rPr>
          <w:rStyle w:val="Emphasis"/>
        </w:rPr>
        <w:t>Harsh border deterrence policies</w:t>
      </w:r>
      <w:r w:rsidRPr="0031651E">
        <w:rPr>
          <w:sz w:val="16"/>
        </w:rPr>
        <w:t xml:space="preserve"> – the criminalization of migration, closing off of legal pathways, attacks on the US asylum system, and violent policies and infrastructure – have driven the smuggling market. Over the last thirty years, these deterrence policies </w:t>
      </w:r>
      <w:r w:rsidRPr="00023336">
        <w:rPr>
          <w:rStyle w:val="Emphasis"/>
        </w:rPr>
        <w:t>have been behind the</w:t>
      </w:r>
      <w:r w:rsidRPr="0031651E">
        <w:rPr>
          <w:sz w:val="16"/>
        </w:rPr>
        <w:t xml:space="preserve"> true </w:t>
      </w:r>
      <w:r w:rsidRPr="00023336">
        <w:rPr>
          <w:rStyle w:val="Emphasis"/>
        </w:rPr>
        <w:t>cost to both people in the United States and families all over the Americas: thousands of dead and thousands more disappeared, countless injuries, kidnappings, extortion, rape, other violence, and many thousands of families who have been ripped apart forever.</w:t>
      </w:r>
    </w:p>
    <w:p w14:paraId="34EFB74D" w14:textId="77777777" w:rsidR="00943A83" w:rsidRPr="0031651E" w:rsidRDefault="00943A83" w:rsidP="00943A83">
      <w:pPr>
        <w:contextualSpacing/>
        <w:rPr>
          <w:sz w:val="16"/>
        </w:rPr>
      </w:pPr>
      <w:r w:rsidRPr="0031651E">
        <w:rPr>
          <w:sz w:val="16"/>
        </w:rPr>
        <w:t>A policy called “Prevention through Deterrence,” officially implemented by the administration of former President Bill Clinton in 1994, explicitly sought to deter irregular border crossing by “disrupt[ing]...traditional entry and smuggling routes” so migrants would be "forced over” more "hostile terrain” far away from populated areas where those at risk of death by exposure to harsh elements might be able to seek help.</w:t>
      </w:r>
      <w:bookmarkStart w:id="1" w:name="_ftnref1"/>
      <w:r w:rsidRPr="0031651E">
        <w:rPr>
          <w:sz w:val="16"/>
        </w:rPr>
        <w:t>[1]</w:t>
      </w:r>
      <w:bookmarkEnd w:id="1"/>
      <w:r w:rsidRPr="0031651E">
        <w:rPr>
          <w:sz w:val="16"/>
        </w:rPr>
        <w:t> Immediately, the number of border deaths nearly tripled.  </w:t>
      </w:r>
      <w:r w:rsidRPr="00023336">
        <w:rPr>
          <w:rStyle w:val="Emphasis"/>
        </w:rPr>
        <w:t>Prevention through Deterrence has contributed to at least 10,000 deaths at the border over the last three decades, a number that is certainly an undercount, since Border Patrol</w:t>
      </w:r>
      <w:r w:rsidRPr="0031651E">
        <w:rPr>
          <w:sz w:val="16"/>
        </w:rPr>
        <w:t xml:space="preserve"> systematically </w:t>
      </w:r>
      <w:r w:rsidRPr="00023336">
        <w:rPr>
          <w:rStyle w:val="Emphasis"/>
        </w:rPr>
        <w:t>fails to properly count deaths and since human remains in remote areas along the border are rapidly scavenged and scattered</w:t>
      </w:r>
      <w:r w:rsidRPr="0031651E">
        <w:rPr>
          <w:sz w:val="16"/>
        </w:rPr>
        <w:t xml:space="preserve"> by the elements and wildlife.</w:t>
      </w:r>
      <w:bookmarkStart w:id="2" w:name="_ftnref2"/>
      <w:r w:rsidRPr="0031651E">
        <w:rPr>
          <w:sz w:val="16"/>
        </w:rPr>
        <w:t>[2]</w:t>
      </w:r>
      <w:bookmarkEnd w:id="2"/>
    </w:p>
    <w:p w14:paraId="6B57CE40" w14:textId="77777777" w:rsidR="00943A83" w:rsidRPr="00023336" w:rsidRDefault="00943A83" w:rsidP="00943A83">
      <w:pPr>
        <w:contextualSpacing/>
        <w:rPr>
          <w:rStyle w:val="StyleUnderline"/>
        </w:rPr>
      </w:pPr>
      <w:r w:rsidRPr="00023336">
        <w:rPr>
          <w:rStyle w:val="StyleUnderline"/>
        </w:rPr>
        <w:t>Since 2010, more than 3,700 people have been reported missing to the Colibrí Center for Human Rights alone.</w:t>
      </w:r>
      <w:bookmarkStart w:id="3" w:name="_ftnref3"/>
      <w:r w:rsidRPr="00023336">
        <w:rPr>
          <w:rStyle w:val="StyleUnderline"/>
        </w:rPr>
        <w:t>[3]</w:t>
      </w:r>
      <w:bookmarkEnd w:id="3"/>
      <w:r w:rsidRPr="00023336">
        <w:rPr>
          <w:rStyle w:val="StyleUnderline"/>
        </w:rPr>
        <w:t> Their families, often US-based, never stop searching for them.</w:t>
      </w:r>
    </w:p>
    <w:p w14:paraId="22905FD1" w14:textId="77777777" w:rsidR="00943A83" w:rsidRPr="0031651E" w:rsidRDefault="00943A83" w:rsidP="00943A83">
      <w:pPr>
        <w:contextualSpacing/>
        <w:rPr>
          <w:sz w:val="16"/>
        </w:rPr>
      </w:pPr>
      <w:r w:rsidRPr="0031651E">
        <w:rPr>
          <w:sz w:val="16"/>
        </w:rPr>
        <w:t>The cost of so many lives lost to US families and communities, as well as to people across this continent and others, is incalculable.</w:t>
      </w:r>
    </w:p>
    <w:p w14:paraId="17B8A46D" w14:textId="77777777" w:rsidR="00943A83" w:rsidRPr="0031651E" w:rsidRDefault="00943A83" w:rsidP="00943A83">
      <w:pPr>
        <w:contextualSpacing/>
        <w:rPr>
          <w:sz w:val="16"/>
        </w:rPr>
      </w:pPr>
      <w:r w:rsidRPr="0031651E">
        <w:rPr>
          <w:sz w:val="16"/>
        </w:rPr>
        <w:t xml:space="preserve">Under the Biden administration, deaths at the border have skyrocketed. </w:t>
      </w:r>
      <w:r w:rsidRPr="00023336">
        <w:rPr>
          <w:rStyle w:val="Emphasis"/>
        </w:rPr>
        <w:t>More than 850 people died while crossing the border last fiscal year, often while trying to seek safety, reunite with family or return to their home in the US, support family, or improve their quality of life.</w:t>
      </w:r>
      <w:bookmarkStart w:id="4" w:name="_ftnref4"/>
      <w:r w:rsidRPr="0031651E">
        <w:rPr>
          <w:sz w:val="16"/>
        </w:rPr>
        <w:t>[4]</w:t>
      </w:r>
      <w:bookmarkEnd w:id="4"/>
    </w:p>
    <w:p w14:paraId="2188B8B9" w14:textId="77777777" w:rsidR="00943A83" w:rsidRPr="0031651E" w:rsidRDefault="00943A83" w:rsidP="00943A83">
      <w:pPr>
        <w:contextualSpacing/>
        <w:rPr>
          <w:sz w:val="16"/>
        </w:rPr>
      </w:pPr>
      <w:r w:rsidRPr="00023336">
        <w:rPr>
          <w:rStyle w:val="Emphasis"/>
        </w:rPr>
        <w:t>People suffer serious injuries climbing over the border wall, including amputated limbs, broken bones, and even death.</w:t>
      </w:r>
      <w:bookmarkStart w:id="5" w:name="_ftnref5"/>
      <w:r w:rsidRPr="0031651E">
        <w:rPr>
          <w:sz w:val="16"/>
        </w:rPr>
        <w:t>[5]</w:t>
      </w:r>
      <w:bookmarkEnd w:id="5"/>
      <w:r w:rsidRPr="0031651E">
        <w:rPr>
          <w:sz w:val="16"/>
        </w:rPr>
        <w:t> In 2019, the US began replacing vehicle barriers and 18-foot sections of wall with 30-foot walls, which have been more deadly.</w:t>
      </w:r>
      <w:bookmarkStart w:id="6" w:name="_ftnref6"/>
      <w:r w:rsidRPr="0031651E">
        <w:rPr>
          <w:sz w:val="16"/>
        </w:rPr>
        <w:t>[6]</w:t>
      </w:r>
      <w:bookmarkEnd w:id="6"/>
      <w:r w:rsidRPr="0031651E">
        <w:rPr>
          <w:sz w:val="16"/>
        </w:rPr>
        <w:t> In fiscal year 2021, under the administration of President Joe Biden, Border deterrence deaths included at least 17 falls from the border wall, 8 of which occurred near San Diego alone.</w:t>
      </w:r>
      <w:bookmarkStart w:id="7" w:name="_ftnref7"/>
      <w:r w:rsidRPr="0031651E">
        <w:rPr>
          <w:sz w:val="16"/>
        </w:rPr>
        <w:t>[7]</w:t>
      </w:r>
      <w:bookmarkEnd w:id="7"/>
      <w:r w:rsidRPr="0031651E">
        <w:rPr>
          <w:sz w:val="16"/>
        </w:rPr>
        <w:t> From 2016-2021, the trauma center at US San Diego “experienced significant increases in the number and severity of patients with border wall fall injuries starting in 2019, as new wall construction concluded,” even when controlling for the uptick in migration.</w:t>
      </w:r>
      <w:bookmarkStart w:id="8" w:name="_ftnref8"/>
      <w:r w:rsidRPr="0031651E">
        <w:rPr>
          <w:sz w:val="16"/>
        </w:rPr>
        <w:t>[8]</w:t>
      </w:r>
      <w:bookmarkEnd w:id="8"/>
      <w:r w:rsidRPr="0031651E">
        <w:rPr>
          <w:sz w:val="16"/>
        </w:rPr>
        <w:t> Meanwhile, like other border deterrence policies, the barriers have had no meaningful impact on the number of irregular migrants present in the United States.</w:t>
      </w:r>
      <w:bookmarkStart w:id="9" w:name="_ftnref9"/>
      <w:r w:rsidRPr="0031651E">
        <w:rPr>
          <w:sz w:val="16"/>
        </w:rPr>
        <w:t>[9]</w:t>
      </w:r>
      <w:bookmarkEnd w:id="9"/>
    </w:p>
    <w:p w14:paraId="152363DB" w14:textId="77777777" w:rsidR="00943A83" w:rsidRPr="0031651E" w:rsidRDefault="00943A83" w:rsidP="00943A83">
      <w:pPr>
        <w:contextualSpacing/>
        <w:rPr>
          <w:sz w:val="16"/>
        </w:rPr>
      </w:pPr>
      <w:r w:rsidRPr="00023336">
        <w:rPr>
          <w:rStyle w:val="StyleUnderline"/>
        </w:rPr>
        <w:t>Despite knowing that migrants routinely face targeted kidnapping, extortion, rape, and other violence, the US government has implemented policies of return to Mexico of Mexicans and non-Mexicans alike that rely on illegal turnbacks, expulsions, removals, and returns via several anti-asylum policies</w:t>
      </w:r>
      <w:r w:rsidRPr="0031651E">
        <w:rPr>
          <w:sz w:val="16"/>
        </w:rPr>
        <w:t>, including Title 42 summary expulsions, “Remain in Mexico,” rapid asylum processing in abusive border jails, and metering, which is now effectively done electronically via the government application CBP One.</w:t>
      </w:r>
      <w:bookmarkStart w:id="10" w:name="_ftnref10"/>
      <w:r w:rsidRPr="0031651E">
        <w:rPr>
          <w:sz w:val="16"/>
        </w:rPr>
        <w:t>[10]</w:t>
      </w:r>
      <w:bookmarkEnd w:id="10"/>
    </w:p>
    <w:p w14:paraId="09BA8973" w14:textId="77777777" w:rsidR="00943A83" w:rsidRPr="0031651E" w:rsidRDefault="00943A83" w:rsidP="00943A83">
      <w:pPr>
        <w:contextualSpacing/>
        <w:rPr>
          <w:sz w:val="16"/>
        </w:rPr>
      </w:pPr>
      <w:r w:rsidRPr="00023336">
        <w:rPr>
          <w:rStyle w:val="StyleUnderline"/>
        </w:rPr>
        <w:t>Stranded in Mexico, targeted abuse of migrants is carried out by organized criminal operatives and Mexican state actors</w:t>
      </w:r>
      <w:r w:rsidRPr="0031651E">
        <w:rPr>
          <w:sz w:val="16"/>
        </w:rPr>
        <w:t xml:space="preserve"> based on the knowledge that the vast majority of refugees arriving at the US-Mexico border have family in the United States who can be ransomed for their family members’ life or freedom.</w:t>
      </w:r>
      <w:bookmarkStart w:id="11" w:name="_ftnref11"/>
      <w:r w:rsidRPr="0031651E">
        <w:rPr>
          <w:sz w:val="16"/>
        </w:rPr>
        <w:t>[11]</w:t>
      </w:r>
      <w:bookmarkEnd w:id="11"/>
    </w:p>
    <w:p w14:paraId="5437BFCB" w14:textId="77777777" w:rsidR="00943A83" w:rsidRPr="0031651E" w:rsidRDefault="00943A83" w:rsidP="00943A83">
      <w:pPr>
        <w:contextualSpacing/>
        <w:rPr>
          <w:sz w:val="16"/>
        </w:rPr>
      </w:pPr>
      <w:r w:rsidRPr="0031651E">
        <w:rPr>
          <w:sz w:val="16"/>
        </w:rPr>
        <w:t>Deterrence policies also carry a cost for Customs and Border Protection officials. The moral injury agents incur as the result of being compelled by both Democrat and Republican administrations to carry out violent and abusive deterrence policies contributes to Border Patrol's high rate of suicide, several agents have told me.</w:t>
      </w:r>
    </w:p>
    <w:p w14:paraId="79C59F5E" w14:textId="77777777" w:rsidR="00943A83" w:rsidRPr="0031651E" w:rsidRDefault="00943A83" w:rsidP="00943A83">
      <w:pPr>
        <w:contextualSpacing/>
        <w:rPr>
          <w:sz w:val="16"/>
        </w:rPr>
      </w:pPr>
      <w:r w:rsidRPr="0031651E">
        <w:rPr>
          <w:rStyle w:val="Emphasis"/>
        </w:rPr>
        <w:t xml:space="preserve">With funding from the US federal government, the state of Texas has doubled down on border deterrence tactics. </w:t>
      </w:r>
      <w:r w:rsidRPr="0031651E">
        <w:rPr>
          <w:sz w:val="16"/>
        </w:rPr>
        <w:t xml:space="preserve">Under Texas Governor Greg Abbott’s deadly Operation Lone Star, </w:t>
      </w:r>
      <w:r w:rsidRPr="0031651E">
        <w:rPr>
          <w:rStyle w:val="Emphasis"/>
        </w:rPr>
        <w:t>migrants and asylum seekers, including children, have been pushed back by Texas officials, denied water and stranded in sweltering heat, and wounded by razor wire</w:t>
      </w:r>
      <w:r w:rsidRPr="0031651E">
        <w:rPr>
          <w:sz w:val="16"/>
        </w:rPr>
        <w:t xml:space="preserve"> installed by Texas state authorities. Human Rights Watch has extensively documented the impact of Operation Lone Star, finding that </w:t>
      </w:r>
      <w:r w:rsidRPr="0031651E">
        <w:rPr>
          <w:rStyle w:val="Emphasis"/>
        </w:rPr>
        <w:t>the program has led to injuries and deaths, increased racial profiling of border residents, consistently violated the rights of migrants and US citizens, and suppressed freedoms of association and expression.</w:t>
      </w:r>
      <w:r w:rsidRPr="0031651E">
        <w:rPr>
          <w:sz w:val="16"/>
        </w:rPr>
        <w:t xml:space="preserve"> Under the program, Texas agencies that receive federal funding have been engaged </w:t>
      </w:r>
      <w:r w:rsidRPr="0031651E">
        <w:rPr>
          <w:rStyle w:val="Emphasis"/>
        </w:rPr>
        <w:t>in</w:t>
      </w:r>
      <w:r w:rsidRPr="0031651E">
        <w:rPr>
          <w:sz w:val="16"/>
        </w:rPr>
        <w:t xml:space="preserve"> violations of Title VI of the Civil Rights Act of 1964, which bars discrimination on the basis of race, color, or national origin in programs that receive federal funding.</w:t>
      </w:r>
      <w:bookmarkStart w:id="12" w:name="_ftnref12"/>
      <w:r w:rsidRPr="0031651E">
        <w:rPr>
          <w:sz w:val="16"/>
        </w:rPr>
        <w:t>[12]</w:t>
      </w:r>
      <w:bookmarkEnd w:id="12"/>
      <w:r w:rsidRPr="0031651E">
        <w:rPr>
          <w:sz w:val="16"/>
        </w:rPr>
        <w:t>  These violations have occurred in the process of arresting and prosecuting migrants and US citizens alike.</w:t>
      </w:r>
    </w:p>
    <w:p w14:paraId="2D7FC413" w14:textId="77777777" w:rsidR="00943A83" w:rsidRPr="0031651E" w:rsidRDefault="00943A83" w:rsidP="00943A83">
      <w:pPr>
        <w:contextualSpacing/>
        <w:rPr>
          <w:sz w:val="16"/>
        </w:rPr>
      </w:pPr>
      <w:r w:rsidRPr="0031651E">
        <w:rPr>
          <w:sz w:val="16"/>
        </w:rPr>
        <w:t>Human Rights Watch and other rights organizations have documented how, under Operation Lone Star, Texas troopers have racially profiled and killed dozens of people in deadly high-speed chases that authorities improperly conduct in populated areas, despite the mountain of evidence and awareness by the US government that such pursuits lead to “high risk of loss of life, serious personal injury, and serious property damage.”</w:t>
      </w:r>
      <w:bookmarkStart w:id="13" w:name="_ftnref13"/>
      <w:r w:rsidRPr="0031651E">
        <w:rPr>
          <w:sz w:val="16"/>
        </w:rPr>
        <w:t>[13]</w:t>
      </w:r>
      <w:bookmarkEnd w:id="13"/>
      <w:r w:rsidRPr="0031651E">
        <w:rPr>
          <w:sz w:val="16"/>
        </w:rPr>
        <w:t xml:space="preserve"> As of July </w:t>
      </w:r>
      <w:r w:rsidRPr="0031651E">
        <w:rPr>
          <w:rStyle w:val="Emphasis"/>
        </w:rPr>
        <w:t>2023,</w:t>
      </w:r>
      <w:r w:rsidRPr="0031651E">
        <w:rPr>
          <w:sz w:val="16"/>
        </w:rPr>
        <w:t xml:space="preserve"> a Human Rights Watch review of media reports suggests that </w:t>
      </w:r>
      <w:r w:rsidRPr="0031651E">
        <w:rPr>
          <w:rStyle w:val="Emphasis"/>
        </w:rPr>
        <w:t>at least 61 people have been killed and another 164 injured as the result of dangerous pursuits by Texas troopers since the program started. Some of them</w:t>
      </w:r>
      <w:r w:rsidRPr="0031651E">
        <w:rPr>
          <w:sz w:val="16"/>
        </w:rPr>
        <w:t xml:space="preserve">, like the Tambunga family, </w:t>
      </w:r>
      <w:r w:rsidRPr="0031651E">
        <w:rPr>
          <w:rStyle w:val="Emphasis"/>
        </w:rPr>
        <w:t>were innocent bystanders.</w:t>
      </w:r>
    </w:p>
    <w:p w14:paraId="1991C82C" w14:textId="77777777" w:rsidR="00943A83" w:rsidRPr="0031651E" w:rsidRDefault="00943A83" w:rsidP="00943A83">
      <w:pPr>
        <w:contextualSpacing/>
        <w:rPr>
          <w:sz w:val="16"/>
        </w:rPr>
      </w:pPr>
      <w:r w:rsidRPr="0031651E">
        <w:rPr>
          <w:rStyle w:val="Emphasis"/>
        </w:rPr>
        <w:t>The</w:t>
      </w:r>
      <w:r w:rsidRPr="0031651E">
        <w:rPr>
          <w:sz w:val="16"/>
        </w:rPr>
        <w:t xml:space="preserve">re is indeed a real </w:t>
      </w:r>
      <w:r w:rsidRPr="0031651E">
        <w:rPr>
          <w:rStyle w:val="Emphasis"/>
        </w:rPr>
        <w:t>cost to people living in the United States at the US southwest border</w:t>
      </w:r>
      <w:r w:rsidRPr="0031651E">
        <w:rPr>
          <w:sz w:val="16"/>
        </w:rPr>
        <w:t xml:space="preserve">, but it </w:t>
      </w:r>
      <w:r w:rsidRPr="0031651E">
        <w:rPr>
          <w:rStyle w:val="Emphasis"/>
        </w:rPr>
        <w:t>is the result of abusive and deadly deterrence policies by several presidential administrations</w:t>
      </w:r>
      <w:r w:rsidRPr="0031651E">
        <w:rPr>
          <w:sz w:val="16"/>
        </w:rPr>
        <w:t>, and now state governors, accompanied by Congress’ failure to create safe and legal pathways to immigrate or to seek protection or to develop humane border reception policies.</w:t>
      </w:r>
    </w:p>
    <w:p w14:paraId="08B90D77" w14:textId="77777777" w:rsidR="00943A83" w:rsidRPr="0031651E" w:rsidRDefault="00943A83" w:rsidP="00943A83">
      <w:pPr>
        <w:contextualSpacing/>
        <w:rPr>
          <w:sz w:val="16"/>
        </w:rPr>
      </w:pPr>
      <w:r w:rsidRPr="0031651E">
        <w:rPr>
          <w:sz w:val="16"/>
        </w:rPr>
        <w:t>Human Rights Watch respectfully urges Congress to reassess its approach to the border and implement reforms that prioritize all life, human rights, and dignity of border communities and its visitors. </w:t>
      </w:r>
    </w:p>
    <w:p w14:paraId="3E463AAA" w14:textId="77777777" w:rsidR="00943A83" w:rsidRPr="0031651E" w:rsidRDefault="00943A83" w:rsidP="00943A83">
      <w:pPr>
        <w:contextualSpacing/>
        <w:rPr>
          <w:sz w:val="16"/>
        </w:rPr>
      </w:pPr>
      <w:r w:rsidRPr="0031651E">
        <w:rPr>
          <w:sz w:val="16"/>
        </w:rPr>
        <w:t>Human Rights Watch also urges Congress to end its support of Operation Lone Star as the only tangible outcome of this program has been more deaths and injuries of Texans from law enforcement vehicle pursuits and deaths of migrants, including children, who have been pushed back to Mexico with razor wire and buoys.</w:t>
      </w:r>
    </w:p>
    <w:p w14:paraId="27455A96" w14:textId="77777777" w:rsidR="00943A83" w:rsidRPr="003E5332" w:rsidRDefault="00943A83" w:rsidP="00943A83">
      <w:pPr>
        <w:contextualSpacing/>
      </w:pPr>
    </w:p>
    <w:p w14:paraId="2AB0E344" w14:textId="77777777" w:rsidR="00943A83" w:rsidRDefault="00943A83" w:rsidP="00943A83">
      <w:pPr>
        <w:pStyle w:val="Heading3"/>
        <w:contextualSpacing/>
      </w:pPr>
      <w:r>
        <w:t>Structural Violence DA---Border Communities---EXT</w:t>
      </w:r>
    </w:p>
    <w:p w14:paraId="5F0B7913" w14:textId="77777777" w:rsidR="00943A83" w:rsidRDefault="00943A83" w:rsidP="00943A83">
      <w:pPr>
        <w:pStyle w:val="Heading4"/>
        <w:contextualSpacing/>
      </w:pPr>
      <w:r>
        <w:t>In addition to migrant deaths, surveillance has disrupted the daily lives of southern border communities</w:t>
      </w:r>
    </w:p>
    <w:p w14:paraId="5630B1C8" w14:textId="77777777" w:rsidR="00943A83" w:rsidRPr="00751DAF" w:rsidRDefault="00943A83" w:rsidP="00943A83">
      <w:pPr>
        <w:contextualSpacing/>
      </w:pPr>
      <w:r w:rsidRPr="00751DAF">
        <w:rPr>
          <w:rStyle w:val="Style13ptBold"/>
        </w:rPr>
        <w:t>Rios ’19</w:t>
      </w:r>
      <w:r>
        <w:t xml:space="preserve"> </w:t>
      </w:r>
      <w:r w:rsidRPr="004F426E">
        <w:rPr>
          <w:sz w:val="16"/>
        </w:rPr>
        <w:t>Rios, P. (2019). </w:t>
      </w:r>
      <w:r w:rsidRPr="004F426E">
        <w:rPr>
          <w:i/>
          <w:iCs/>
          <w:sz w:val="16"/>
        </w:rPr>
        <w:t>For 25 years, Operation Gatekeeper has made life worse for border communities</w:t>
      </w:r>
      <w:r w:rsidRPr="004F426E">
        <w:rPr>
          <w:sz w:val="16"/>
        </w:rPr>
        <w:t>. [online] Washington Post. Available at: https://www.washingtonpost.com/outlook/2019/10/01/years-operation-gatekeeper-has-made-life-worse-border-communities/ [Accessed 30 Jun. 2024].</w:t>
      </w:r>
    </w:p>
    <w:p w14:paraId="2521245E" w14:textId="77777777" w:rsidR="00943A83" w:rsidRPr="0010145B" w:rsidRDefault="00943A83" w:rsidP="00943A83">
      <w:pPr>
        <w:contextualSpacing/>
        <w:rPr>
          <w:rStyle w:val="StyleUnderline"/>
        </w:rPr>
      </w:pPr>
      <w:r w:rsidRPr="00BB11D8">
        <w:rPr>
          <w:sz w:val="16"/>
        </w:rPr>
        <w:t>The militarization of border communities did not start with President Trump. Twenty-five years ago Tuesday, the Border Patrol launched “</w:t>
      </w:r>
      <w:r w:rsidRPr="0010145B">
        <w:rPr>
          <w:rStyle w:val="StyleUnderline"/>
        </w:rPr>
        <w:t>Operation Gatekeeper</w:t>
      </w:r>
      <w:r w:rsidRPr="00BB11D8">
        <w:rPr>
          <w:sz w:val="16"/>
        </w:rPr>
        <w:t xml:space="preserve">” with President Bill Clinton’s approval. It </w:t>
      </w:r>
      <w:r w:rsidRPr="0010145B">
        <w:rPr>
          <w:rStyle w:val="StyleUnderline"/>
        </w:rPr>
        <w:t>was a massive undertaking, involving the construction of walls and fences along</w:t>
      </w:r>
      <w:r w:rsidRPr="00BB11D8">
        <w:rPr>
          <w:sz w:val="16"/>
        </w:rPr>
        <w:t xml:space="preserve"> parts of </w:t>
      </w:r>
      <w:r w:rsidRPr="0010145B">
        <w:rPr>
          <w:rStyle w:val="StyleUnderline"/>
        </w:rPr>
        <w:t>the border</w:t>
      </w:r>
      <w:r w:rsidRPr="00BB11D8">
        <w:rPr>
          <w:sz w:val="16"/>
        </w:rPr>
        <w:t xml:space="preserve"> that were easier to cross </w:t>
      </w:r>
      <w:r w:rsidRPr="0010145B">
        <w:rPr>
          <w:rStyle w:val="StyleUnderline"/>
        </w:rPr>
        <w:t>and dramatically increasing the Border Patrol’s personnel and the technology it uses for border surveillance, trends that continue to this day.</w:t>
      </w:r>
    </w:p>
    <w:p w14:paraId="037CF468" w14:textId="77777777" w:rsidR="00943A83" w:rsidRPr="00BB11D8" w:rsidRDefault="00943A83" w:rsidP="00943A83">
      <w:pPr>
        <w:contextualSpacing/>
        <w:rPr>
          <w:sz w:val="16"/>
        </w:rPr>
      </w:pPr>
      <w:r w:rsidRPr="00BB11D8">
        <w:rPr>
          <w:sz w:val="16"/>
        </w:rPr>
        <w:t xml:space="preserve">Now, the Trump administration and </w:t>
      </w:r>
      <w:r w:rsidRPr="0010145B">
        <w:rPr>
          <w:rStyle w:val="Emphasis"/>
        </w:rPr>
        <w:t>Congress want</w:t>
      </w:r>
      <w:r>
        <w:rPr>
          <w:rStyle w:val="Emphasis"/>
        </w:rPr>
        <w:t>[s]</w:t>
      </w:r>
      <w:r w:rsidRPr="0010145B">
        <w:rPr>
          <w:rStyle w:val="Emphasis"/>
        </w:rPr>
        <w:t xml:space="preserve"> to pour even more funds into fortifying the border, even though border militarization disrupts communities, damages sensitive habitats and creates a dangerous situation for migrants. </w:t>
      </w:r>
      <w:r w:rsidRPr="00BB11D8">
        <w:rPr>
          <w:sz w:val="16"/>
        </w:rPr>
        <w:t>We need to learn from the failures of Operation Gatekeeper and its deadly legacy and reject further funding of these destructive policies.</w:t>
      </w:r>
    </w:p>
    <w:p w14:paraId="6BB8ED7B" w14:textId="77777777" w:rsidR="00943A83" w:rsidRPr="00BB11D8" w:rsidRDefault="00943A83" w:rsidP="00943A83">
      <w:pPr>
        <w:contextualSpacing/>
        <w:rPr>
          <w:sz w:val="16"/>
        </w:rPr>
      </w:pPr>
      <w:r w:rsidRPr="00A24A07">
        <w:rPr>
          <w:rStyle w:val="Emphasis"/>
        </w:rPr>
        <w:t>The border has not always been militarized.</w:t>
      </w:r>
      <w:r w:rsidRPr="00BB11D8">
        <w:rPr>
          <w:sz w:val="16"/>
        </w:rPr>
        <w:t xml:space="preserve"> Even before the United States and Mexico made any claim to the land, </w:t>
      </w:r>
      <w:r w:rsidRPr="00A24A07">
        <w:rPr>
          <w:rStyle w:val="Emphasis"/>
        </w:rPr>
        <w:t>indigenous peoples like the Kumeyaay in California, the Tohono O’odham in Arizona and the Lipan Apache of New Mexico and Texas inhabited the Southwest for generations. Their descendants now must contend with physical structures that partition the lands</w:t>
      </w:r>
      <w:r w:rsidRPr="00BB11D8">
        <w:rPr>
          <w:sz w:val="16"/>
        </w:rPr>
        <w:t xml:space="preserve"> their ancestors traversed without any barriers.</w:t>
      </w:r>
    </w:p>
    <w:p w14:paraId="307B6E43" w14:textId="77777777" w:rsidR="00943A83" w:rsidRPr="00BB11D8" w:rsidRDefault="00943A83" w:rsidP="00943A83">
      <w:pPr>
        <w:contextualSpacing/>
        <w:rPr>
          <w:sz w:val="16"/>
        </w:rPr>
      </w:pPr>
      <w:r w:rsidRPr="00BB11D8">
        <w:rPr>
          <w:sz w:val="16"/>
        </w:rPr>
        <w:t>The location of the border itself changed considerably during the 19th century, with the United States occupying increasingly larger parts of northern Mexico. The Border Patrol was not created until 1924 to enforce immigration restrictions, initially without a clear mandate from Congress. Nonetheless for decades afterward, there remained few physical barriers between the United States and Mexico.</w:t>
      </w:r>
    </w:p>
    <w:p w14:paraId="0A41CD72" w14:textId="77777777" w:rsidR="00943A83" w:rsidRPr="00BB11D8" w:rsidRDefault="00943A83" w:rsidP="00943A83">
      <w:pPr>
        <w:contextualSpacing/>
        <w:rPr>
          <w:sz w:val="16"/>
        </w:rPr>
      </w:pPr>
      <w:r w:rsidRPr="00BB11D8">
        <w:rPr>
          <w:sz w:val="16"/>
        </w:rPr>
        <w:t>That began to change in the late 1960s, when the Nixon administration began fighting its “war on drugs” at the border through “Operation Intercept,” which was run by future anti-immigrant sheriff Joe Arpaio. The piecemeal enforcement of those years became more formalized under Ronald Reagan. In 1986, Congress reformed immigration laws to allow people in the United States to adjust their legal status. The trade-off was increased immigration enforcement and employer sanctions that led to worksite raids and migrant detention.</w:t>
      </w:r>
    </w:p>
    <w:p w14:paraId="19733E5F" w14:textId="77777777" w:rsidR="00943A83" w:rsidRPr="00BB11D8" w:rsidRDefault="00943A83" w:rsidP="00943A83">
      <w:pPr>
        <w:contextualSpacing/>
        <w:rPr>
          <w:sz w:val="16"/>
        </w:rPr>
      </w:pPr>
      <w:r w:rsidRPr="00BB11D8">
        <w:rPr>
          <w:sz w:val="16"/>
        </w:rPr>
        <w:t>The George H.W. Bush administration introduced a more punitive approach to immigration. Bush’s attorney general, William P. Barr — who now serves as attorney general under President Trump — oversaw the expansion of immigrant detention and a push for eliminating due process rights for immigrants with criminal convictions. And in 1989, the administration launched Joint Task Force Six to coordinate military support to jurisdictions in key border states involved in drug interdiction efforts. Foreshadowing the tragedies that would accompany further border militarization, the creation of Joint Task Force Six led to an incident in 1997 in which a platoon of Marines killed 18-year-old U.S. citizen Esequiel Hernández in Redford, Tex., raising questions about the role of the military at the border.</w:t>
      </w:r>
    </w:p>
    <w:p w14:paraId="752C7F93" w14:textId="77777777" w:rsidR="00943A83" w:rsidRPr="00BB11D8" w:rsidRDefault="00943A83" w:rsidP="00943A83">
      <w:pPr>
        <w:contextualSpacing/>
        <w:rPr>
          <w:sz w:val="16"/>
        </w:rPr>
      </w:pPr>
      <w:r w:rsidRPr="00BB11D8">
        <w:rPr>
          <w:sz w:val="16"/>
        </w:rPr>
        <w:t>It was in this environment, against the backdrop of rising nativist sentiment, that the Clinton administration launched Operation Gatekeeper on Oct. 1, 1994. The operation promised “</w:t>
      </w:r>
      <w:r w:rsidRPr="00333C60">
        <w:rPr>
          <w:rStyle w:val="Emphasis"/>
        </w:rPr>
        <w:t>prevention through deterrence</w:t>
      </w:r>
      <w:r w:rsidRPr="00BB11D8">
        <w:rPr>
          <w:sz w:val="16"/>
        </w:rPr>
        <w:t xml:space="preserve">.” It </w:t>
      </w:r>
      <w:r w:rsidRPr="00333C60">
        <w:rPr>
          <w:rStyle w:val="StyleUnderline"/>
        </w:rPr>
        <w:t>beefed up enforcement in urban areas around San Diego and pushed migration to rural, less visible areas. Operation Gatekeeper also</w:t>
      </w:r>
      <w:r w:rsidRPr="00333C60">
        <w:rPr>
          <w:rStyle w:val="Emphasis"/>
        </w:rPr>
        <w:t xml:space="preserve"> disrupted border communities by instituting checkpoints, boots on the ground, technology and border wall infrastructure.</w:t>
      </w:r>
    </w:p>
    <w:p w14:paraId="47272C07" w14:textId="77777777" w:rsidR="00943A83" w:rsidRPr="00BB11D8" w:rsidRDefault="00943A83" w:rsidP="00943A83">
      <w:pPr>
        <w:contextualSpacing/>
        <w:rPr>
          <w:sz w:val="16"/>
        </w:rPr>
      </w:pPr>
      <w:r w:rsidRPr="00BB11D8">
        <w:rPr>
          <w:sz w:val="16"/>
        </w:rPr>
        <w:t>The Border Patrol’s public rationale was that making it harder to cross the border would mean fewer people would try to come to the United States. Policymakers theorized that people might not cross the border at all if it meant making a risky, potentially deadly journey.</w:t>
      </w:r>
    </w:p>
    <w:p w14:paraId="44D0EBAC" w14:textId="77777777" w:rsidR="00943A83" w:rsidRPr="00333C60" w:rsidRDefault="00943A83" w:rsidP="00943A83">
      <w:pPr>
        <w:contextualSpacing/>
        <w:rPr>
          <w:rStyle w:val="Emphasis"/>
        </w:rPr>
      </w:pPr>
      <w:r w:rsidRPr="00BB11D8">
        <w:rPr>
          <w:sz w:val="16"/>
        </w:rPr>
        <w:t xml:space="preserve">That did not happen, because </w:t>
      </w:r>
      <w:r w:rsidRPr="00333C60">
        <w:rPr>
          <w:rStyle w:val="Emphasis"/>
        </w:rPr>
        <w:t>this approach ignored both the reasons people migrate and the enduring ties between communities on both sides of the border.</w:t>
      </w:r>
    </w:p>
    <w:p w14:paraId="1DEE0B3D" w14:textId="77777777" w:rsidR="00943A83" w:rsidRPr="00BB11D8" w:rsidRDefault="00943A83" w:rsidP="00943A83">
      <w:pPr>
        <w:contextualSpacing/>
        <w:rPr>
          <w:sz w:val="16"/>
        </w:rPr>
      </w:pPr>
      <w:r w:rsidRPr="00333C60">
        <w:rPr>
          <w:rStyle w:val="StyleUnderline"/>
        </w:rPr>
        <w:t>Operation Gatekeeper began less than a year after</w:t>
      </w:r>
      <w:r w:rsidRPr="00BB11D8">
        <w:rPr>
          <w:sz w:val="16"/>
        </w:rPr>
        <w:t xml:space="preserve"> the signing of the North American Free Trade Agreement (</w:t>
      </w:r>
      <w:r w:rsidRPr="00333C60">
        <w:rPr>
          <w:rStyle w:val="StyleUnderline"/>
        </w:rPr>
        <w:t>NAFTA</w:t>
      </w:r>
      <w:r w:rsidRPr="00BB11D8">
        <w:rPr>
          <w:sz w:val="16"/>
        </w:rPr>
        <w:t xml:space="preserve">), </w:t>
      </w:r>
      <w:r w:rsidRPr="00333C60">
        <w:rPr>
          <w:rStyle w:val="StyleUnderline"/>
        </w:rPr>
        <w:t>which destabilized the agricultural economy in Mexico and drove hundreds of thousands to leave the country in search of work elsewhere. Migrants have a long history of doing agricultural work in the United States, which the U.S. economy depends on.</w:t>
      </w:r>
    </w:p>
    <w:p w14:paraId="5031F043" w14:textId="77777777" w:rsidR="00943A83" w:rsidRPr="00BB11D8" w:rsidRDefault="00943A83" w:rsidP="00943A83">
      <w:pPr>
        <w:contextualSpacing/>
        <w:rPr>
          <w:sz w:val="16"/>
        </w:rPr>
      </w:pPr>
      <w:r w:rsidRPr="00333C60">
        <w:rPr>
          <w:rStyle w:val="StyleUnderline"/>
        </w:rPr>
        <w:t>But</w:t>
      </w:r>
      <w:r w:rsidRPr="00BB11D8">
        <w:rPr>
          <w:sz w:val="16"/>
        </w:rPr>
        <w:t xml:space="preserve"> poor conditions exacerbated by </w:t>
      </w:r>
      <w:r w:rsidRPr="00333C60">
        <w:rPr>
          <w:rStyle w:val="StyleUnderline"/>
        </w:rPr>
        <w:t>NAFTA caused the number of migrants to increase, and the increased border militarization stemming from Operation Gatekeeper pushed migrants to take more dangerous and treacherous routes through the deserts and mountains.</w:t>
      </w:r>
      <w:r w:rsidRPr="00BB11D8">
        <w:rPr>
          <w:sz w:val="16"/>
        </w:rPr>
        <w:t xml:space="preserve"> Conservative estimates are that </w:t>
      </w:r>
      <w:r w:rsidRPr="00333C60">
        <w:rPr>
          <w:rStyle w:val="StyleUnderline"/>
        </w:rPr>
        <w:t>more than 8,300 people have died trying to cross the border since Operation Gatekeeper began — a rate of nearly one each day for the past 25 years.</w:t>
      </w:r>
    </w:p>
    <w:p w14:paraId="26DB10A9" w14:textId="77777777" w:rsidR="00943A83" w:rsidRPr="00BB11D8" w:rsidRDefault="00943A83" w:rsidP="00943A83">
      <w:pPr>
        <w:contextualSpacing/>
        <w:rPr>
          <w:sz w:val="16"/>
        </w:rPr>
      </w:pPr>
      <w:r w:rsidRPr="00BB11D8">
        <w:rPr>
          <w:sz w:val="16"/>
        </w:rPr>
        <w:t>It is likely that the administration suspected migrants would die in the desert but thought this would serve as a deterrent to future migrations. As former commissioner of Immigration and Naturalization Service (INS) Doris Meissner said in 2000, “We did believe that geography would be an ally to us. It was our sense that the number of people crossing the border through Arizona would go down to a trickle once people realized what it’s like.”</w:t>
      </w:r>
    </w:p>
    <w:p w14:paraId="3D1AE076" w14:textId="77777777" w:rsidR="00943A83" w:rsidRPr="00333C60" w:rsidRDefault="00943A83" w:rsidP="00943A83">
      <w:pPr>
        <w:contextualSpacing/>
        <w:rPr>
          <w:rStyle w:val="StyleUnderline"/>
        </w:rPr>
      </w:pPr>
      <w:r w:rsidRPr="00BB11D8">
        <w:rPr>
          <w:sz w:val="16"/>
        </w:rPr>
        <w:t xml:space="preserve">At the same time, </w:t>
      </w:r>
      <w:r w:rsidRPr="00333C60">
        <w:rPr>
          <w:rStyle w:val="StyleUnderline"/>
        </w:rPr>
        <w:t>the ramping up of personnel on the southern border also led to more border deaths. In the past decade alone, at least 90 people have died after an encounter with border agents. These agents are hardly ever held accountable for their actions, and there is little to no transparency in the investigations.</w:t>
      </w:r>
    </w:p>
    <w:p w14:paraId="4B21EA21" w14:textId="77777777" w:rsidR="00943A83" w:rsidRPr="00BB11D8" w:rsidRDefault="00943A83" w:rsidP="00943A83">
      <w:pPr>
        <w:contextualSpacing/>
        <w:rPr>
          <w:sz w:val="16"/>
        </w:rPr>
      </w:pPr>
      <w:r w:rsidRPr="00BB11D8">
        <w:rPr>
          <w:sz w:val="16"/>
        </w:rPr>
        <w:t>Operation Gatekeeper and the policies that followed it have also created a permanent community of longtime residents without status, trapping people in the United States who might want to go back temporarily, while denying any meaningful access to permanent status. This has trapped families on opposite sides of both a literal and metaphorical wall. In San Diego, families meet at Friendship Park, located on both sides of the border, where loved ones can communicate across the massive steel wall that stands between them.</w:t>
      </w:r>
    </w:p>
    <w:p w14:paraId="6F1FD6F7" w14:textId="77777777" w:rsidR="00943A83" w:rsidRDefault="00943A83" w:rsidP="00943A83">
      <w:pPr>
        <w:contextualSpacing/>
        <w:rPr>
          <w:sz w:val="16"/>
        </w:rPr>
      </w:pPr>
      <w:r w:rsidRPr="00BB11D8">
        <w:rPr>
          <w:sz w:val="16"/>
        </w:rPr>
        <w:t>Friendship Park was actually inaugurated in 1971, by then-first lady Pat Nixon, whose husband accelerated border militarization through Operation Intercept just a few years before. In the spirit of friendship between the United States and Mexico, she said, “I hope there won’t be a fence here too long.” Nearly 50 years later, it has only expanded.</w:t>
      </w:r>
    </w:p>
    <w:p w14:paraId="3386BFE9" w14:textId="77777777" w:rsidR="00943A83" w:rsidRDefault="00943A83" w:rsidP="00943A83">
      <w:pPr>
        <w:contextualSpacing/>
        <w:rPr>
          <w:sz w:val="16"/>
        </w:rPr>
      </w:pPr>
    </w:p>
    <w:p w14:paraId="537D22FD" w14:textId="77777777" w:rsidR="00943A83" w:rsidRDefault="00943A83" w:rsidP="00943A83">
      <w:pPr>
        <w:pStyle w:val="Heading2"/>
      </w:pPr>
      <w:r>
        <w:t>NR</w:t>
      </w:r>
    </w:p>
    <w:p w14:paraId="02B4197B" w14:textId="77777777" w:rsidR="00943A83" w:rsidRPr="00B45B44" w:rsidRDefault="00943A83" w:rsidP="00943A83">
      <w:pPr>
        <w:contextualSpacing/>
      </w:pPr>
    </w:p>
    <w:p w14:paraId="524247CB" w14:textId="77777777" w:rsidR="00943A83" w:rsidRDefault="00943A83" w:rsidP="00943A83">
      <w:pPr>
        <w:pStyle w:val="Heading3"/>
        <w:contextualSpacing/>
      </w:pPr>
      <w:r>
        <w:t>AT: Cartel Trafficking---Frontline---NR</w:t>
      </w:r>
    </w:p>
    <w:p w14:paraId="53C914DC" w14:textId="77777777" w:rsidR="00943A83" w:rsidRPr="008839F6" w:rsidRDefault="00943A83" w:rsidP="00943A83">
      <w:pPr>
        <w:pStyle w:val="Heading4"/>
        <w:numPr>
          <w:ilvl w:val="0"/>
          <w:numId w:val="50"/>
        </w:numPr>
        <w:tabs>
          <w:tab w:val="num" w:pos="1800"/>
        </w:tabs>
        <w:ind w:left="1800"/>
        <w:contextualSpacing/>
      </w:pPr>
      <w:r>
        <w:t>Reject their authors’ rhetoric of a “</w:t>
      </w:r>
      <w:r w:rsidRPr="003D2D48">
        <w:rPr>
          <w:u w:val="single"/>
        </w:rPr>
        <w:t>humane</w:t>
      </w:r>
      <w:r>
        <w:t xml:space="preserve">” border---the </w:t>
      </w:r>
      <w:r w:rsidRPr="003D2D48">
        <w:rPr>
          <w:u w:val="single"/>
        </w:rPr>
        <w:t>likely implementation</w:t>
      </w:r>
      <w:r>
        <w:t xml:space="preserve"> of the resolution opposes </w:t>
      </w:r>
      <w:r w:rsidRPr="003D2D48">
        <w:rPr>
          <w:u w:val="single"/>
        </w:rPr>
        <w:t>humanitarian norms</w:t>
      </w:r>
      <w:r w:rsidRPr="003D2D48">
        <w:t xml:space="preserve">. </w:t>
      </w:r>
    </w:p>
    <w:p w14:paraId="64320BCB" w14:textId="77777777" w:rsidR="00943A83" w:rsidRPr="002818DB" w:rsidRDefault="00943A83" w:rsidP="00943A83">
      <w:pPr>
        <w:contextualSpacing/>
      </w:pPr>
      <w:r>
        <w:t xml:space="preserve">Ángela </w:t>
      </w:r>
      <w:r w:rsidRPr="002818DB">
        <w:rPr>
          <w:rStyle w:val="Style13ptBold"/>
        </w:rPr>
        <w:t>Alarcón et. al 24</w:t>
      </w:r>
      <w:r>
        <w:t xml:space="preserve">, Campaigner, Latin America &amp; the Caribbean, Franco Giandana Gigena, lawyer based in Argentina who has international experience in IT and IP Law, Giulio Coppi, Senior Humanitarian Officer, "Smart borders" and the making of a humanitarian crisis, 3-13-2024, Access Now, </w:t>
      </w:r>
      <w:hyperlink r:id="rId17" w:history="1">
        <w:r w:rsidRPr="0075221A">
          <w:rPr>
            <w:rStyle w:val="Hyperlink"/>
          </w:rPr>
          <w:t>https://www.accessnow.org/smart-borders-and-the-making-of-a-humanitarian-crisis/</w:t>
        </w:r>
      </w:hyperlink>
      <w:r>
        <w:t xml:space="preserve"> - SDP</w:t>
      </w:r>
    </w:p>
    <w:p w14:paraId="6EFB5CB6" w14:textId="77777777" w:rsidR="00943A83" w:rsidRPr="003D2D48" w:rsidRDefault="00943A83" w:rsidP="00943A83">
      <w:pPr>
        <w:contextualSpacing/>
        <w:rPr>
          <w:sz w:val="16"/>
        </w:rPr>
      </w:pPr>
      <w:r w:rsidRPr="003D2D48">
        <w:rPr>
          <w:sz w:val="16"/>
        </w:rPr>
        <w:t>A new era on migration management: the “smart borders“</w:t>
      </w:r>
    </w:p>
    <w:p w14:paraId="3C209686" w14:textId="77777777" w:rsidR="00943A83" w:rsidRPr="003D2D48" w:rsidRDefault="00943A83" w:rsidP="00943A83">
      <w:pPr>
        <w:contextualSpacing/>
        <w:rPr>
          <w:sz w:val="16"/>
        </w:rPr>
      </w:pPr>
      <w:r w:rsidRPr="003D2D48">
        <w:rPr>
          <w:rStyle w:val="StyleUnderline"/>
        </w:rPr>
        <w:t>The concept of</w:t>
      </w:r>
      <w:r w:rsidRPr="003D2D48">
        <w:rPr>
          <w:sz w:val="16"/>
        </w:rPr>
        <w:t xml:space="preserve"> “</w:t>
      </w:r>
      <w:r w:rsidRPr="003D2D48">
        <w:rPr>
          <w:rStyle w:val="Emphasis"/>
        </w:rPr>
        <w:t>smart borders</w:t>
      </w:r>
      <w:r w:rsidRPr="003D2D48">
        <w:rPr>
          <w:sz w:val="16"/>
        </w:rPr>
        <w:t xml:space="preserve">” </w:t>
      </w:r>
      <w:r w:rsidRPr="003D2D48">
        <w:rPr>
          <w:rStyle w:val="StyleUnderline"/>
        </w:rPr>
        <w:t>has gained popularity among migration specialists and civil society advocates</w:t>
      </w:r>
      <w:r w:rsidRPr="003D2D48">
        <w:rPr>
          <w:sz w:val="16"/>
        </w:rPr>
        <w:t xml:space="preserve">, </w:t>
      </w:r>
      <w:r w:rsidRPr="003D2D48">
        <w:rPr>
          <w:rStyle w:val="StyleUnderline"/>
        </w:rPr>
        <w:t>when referring to the technocratic infrastructure being deployed to manage migration</w:t>
      </w:r>
      <w:r w:rsidRPr="003D2D48">
        <w:rPr>
          <w:sz w:val="16"/>
        </w:rPr>
        <w:t xml:space="preserve">. Officially, </w:t>
      </w:r>
      <w:r w:rsidRPr="003D2D48">
        <w:rPr>
          <w:rStyle w:val="StyleUnderline"/>
        </w:rPr>
        <w:t xml:space="preserve">the use of technology is presented as a </w:t>
      </w:r>
      <w:r w:rsidRPr="003D2D48">
        <w:rPr>
          <w:rStyle w:val="Emphasis"/>
        </w:rPr>
        <w:t>humane</w:t>
      </w:r>
      <w:r w:rsidRPr="003D2D48">
        <w:rPr>
          <w:rStyle w:val="StyleUnderline"/>
        </w:rPr>
        <w:t xml:space="preserve"> and more </w:t>
      </w:r>
      <w:r w:rsidRPr="003D2D48">
        <w:rPr>
          <w:rStyle w:val="Emphasis"/>
        </w:rPr>
        <w:t>discrete alternative</w:t>
      </w:r>
      <w:r w:rsidRPr="003D2D48">
        <w:rPr>
          <w:rStyle w:val="StyleUnderline"/>
        </w:rPr>
        <w:t xml:space="preserve"> to the wall on the border</w:t>
      </w:r>
      <w:r w:rsidRPr="003D2D48">
        <w:rPr>
          <w:sz w:val="16"/>
        </w:rPr>
        <w:t xml:space="preserve">. </w:t>
      </w:r>
      <w:r w:rsidRPr="003D2D48">
        <w:rPr>
          <w:rStyle w:val="StyleUnderline"/>
        </w:rPr>
        <w:t xml:space="preserve">In practice, the </w:t>
      </w:r>
      <w:r w:rsidRPr="003D2D48">
        <w:rPr>
          <w:rStyle w:val="Emphasis"/>
        </w:rPr>
        <w:t>excessive surveillance</w:t>
      </w:r>
      <w:r w:rsidRPr="003D2D48">
        <w:rPr>
          <w:rStyle w:val="StyleUnderline"/>
        </w:rPr>
        <w:t xml:space="preserve"> and </w:t>
      </w:r>
      <w:r w:rsidRPr="003D2D48">
        <w:rPr>
          <w:rStyle w:val="Emphasis"/>
        </w:rPr>
        <w:t>border externalization</w:t>
      </w:r>
      <w:r w:rsidRPr="003D2D48">
        <w:rPr>
          <w:rStyle w:val="StyleUnderline"/>
        </w:rPr>
        <w:t xml:space="preserve"> practices are deterring people from seeking legal asylum routes</w:t>
      </w:r>
      <w:r w:rsidRPr="003D2D48">
        <w:rPr>
          <w:sz w:val="16"/>
        </w:rPr>
        <w:t xml:space="preserve">, </w:t>
      </w:r>
      <w:r w:rsidRPr="003D2D48">
        <w:rPr>
          <w:rStyle w:val="StyleUnderline"/>
        </w:rPr>
        <w:t xml:space="preserve">and pushing the migrant population to venture on </w:t>
      </w:r>
      <w:r w:rsidRPr="003D2D48">
        <w:rPr>
          <w:rStyle w:val="Emphasis"/>
        </w:rPr>
        <w:t>less controlled</w:t>
      </w:r>
      <w:r w:rsidRPr="003D2D48">
        <w:rPr>
          <w:sz w:val="16"/>
        </w:rPr>
        <w:t xml:space="preserve">, </w:t>
      </w:r>
      <w:r w:rsidRPr="003D2D48">
        <w:rPr>
          <w:rStyle w:val="Emphasis"/>
        </w:rPr>
        <w:t>harder</w:t>
      </w:r>
      <w:r w:rsidRPr="003D2D48">
        <w:rPr>
          <w:sz w:val="16"/>
        </w:rPr>
        <w:t xml:space="preserve">, </w:t>
      </w:r>
      <w:r w:rsidRPr="003D2D48">
        <w:rPr>
          <w:rStyle w:val="StyleUnderline"/>
        </w:rPr>
        <w:t xml:space="preserve">and potentially </w:t>
      </w:r>
      <w:r w:rsidRPr="003D2D48">
        <w:rPr>
          <w:rStyle w:val="Emphasis"/>
        </w:rPr>
        <w:t>deadly journeys</w:t>
      </w:r>
      <w:r w:rsidRPr="003D2D48">
        <w:rPr>
          <w:sz w:val="16"/>
        </w:rPr>
        <w:t xml:space="preserve">. In 2021 alone, </w:t>
      </w:r>
      <w:r w:rsidRPr="003D2D48">
        <w:rPr>
          <w:rStyle w:val="StyleUnderline"/>
        </w:rPr>
        <w:t>546 migrants died trying to cross the Mexico-U.S. border</w:t>
      </w:r>
      <w:r w:rsidRPr="003D2D48">
        <w:rPr>
          <w:sz w:val="16"/>
        </w:rPr>
        <w:t xml:space="preserve">, a number that increased to 853 during 2022. </w:t>
      </w:r>
      <w:r w:rsidRPr="003D2D48">
        <w:rPr>
          <w:rStyle w:val="Emphasis"/>
        </w:rPr>
        <w:t>Despite the rhetoric</w:t>
      </w:r>
      <w:r w:rsidRPr="003D2D48">
        <w:rPr>
          <w:sz w:val="16"/>
        </w:rPr>
        <w:t xml:space="preserve">, </w:t>
      </w:r>
      <w:r w:rsidRPr="003D2D48">
        <w:rPr>
          <w:rStyle w:val="StyleUnderline"/>
        </w:rPr>
        <w:t xml:space="preserve">this complex </w:t>
      </w:r>
      <w:r w:rsidRPr="003D2D48">
        <w:rPr>
          <w:rStyle w:val="Emphasis"/>
        </w:rPr>
        <w:t>surveillance landscape</w:t>
      </w:r>
      <w:r w:rsidRPr="003D2D48">
        <w:rPr>
          <w:rStyle w:val="StyleUnderline"/>
        </w:rPr>
        <w:t xml:space="preserve"> is designed to work in favor of the </w:t>
      </w:r>
      <w:r w:rsidRPr="003D2D48">
        <w:rPr>
          <w:rStyle w:val="Emphasis"/>
        </w:rPr>
        <w:t>administration</w:t>
      </w:r>
      <w:r w:rsidRPr="003D2D48">
        <w:rPr>
          <w:sz w:val="16"/>
        </w:rPr>
        <w:t xml:space="preserve">, </w:t>
      </w:r>
      <w:r w:rsidRPr="003D2D48">
        <w:rPr>
          <w:rStyle w:val="StyleUnderline"/>
        </w:rPr>
        <w:t>instead of for the people on the move</w:t>
      </w:r>
      <w:r w:rsidRPr="003D2D48">
        <w:rPr>
          <w:sz w:val="16"/>
        </w:rPr>
        <w:t xml:space="preserve">, </w:t>
      </w:r>
      <w:r w:rsidRPr="003D2D48">
        <w:rPr>
          <w:rStyle w:val="StyleUnderline"/>
        </w:rPr>
        <w:t xml:space="preserve">and it often </w:t>
      </w:r>
      <w:r w:rsidRPr="003D2D48">
        <w:rPr>
          <w:rStyle w:val="Emphasis"/>
        </w:rPr>
        <w:t>opposes humanitarian norms</w:t>
      </w:r>
      <w:r w:rsidRPr="003D2D48">
        <w:rPr>
          <w:rStyle w:val="StyleUnderline"/>
        </w:rPr>
        <w:t xml:space="preserve"> and </w:t>
      </w:r>
      <w:r w:rsidRPr="003D2D48">
        <w:rPr>
          <w:rStyle w:val="Emphasis"/>
        </w:rPr>
        <w:t>principles</w:t>
      </w:r>
      <w:r w:rsidRPr="003D2D48">
        <w:rPr>
          <w:sz w:val="16"/>
        </w:rPr>
        <w:t xml:space="preserve">.  </w:t>
      </w:r>
    </w:p>
    <w:p w14:paraId="493B5571" w14:textId="77777777" w:rsidR="00943A83" w:rsidRPr="003D2D48" w:rsidRDefault="00943A83" w:rsidP="00943A83">
      <w:pPr>
        <w:contextualSpacing/>
        <w:rPr>
          <w:sz w:val="16"/>
        </w:rPr>
      </w:pPr>
      <w:r w:rsidRPr="003D2D48">
        <w:rPr>
          <w:rStyle w:val="StyleUnderline"/>
        </w:rPr>
        <w:t>The use of digital technologies at the borders is not new</w:t>
      </w:r>
      <w:r w:rsidRPr="003D2D48">
        <w:rPr>
          <w:sz w:val="16"/>
        </w:rPr>
        <w:t xml:space="preserve">, </w:t>
      </w:r>
      <w:r w:rsidRPr="003D2D48">
        <w:rPr>
          <w:rStyle w:val="StyleUnderline"/>
        </w:rPr>
        <w:t>but the overstock of migrants’ personal data for surveillance purposes</w:t>
      </w:r>
      <w:r w:rsidRPr="003D2D48">
        <w:rPr>
          <w:sz w:val="16"/>
        </w:rPr>
        <w:t xml:space="preserve">, including its autonomous processing, has experienced a significant increase. This has full bipartisan support in U.S. politics. It has been documented that Immigration and Customs Enforcement (ICE) has issued hundreds of personal information requests to online platforms like Google, Facebook, and Twitter (now “X”), requests that in some cases were fulfilled even without a court order. Through Babel, an AI tool that collects publicly available information, Customs and Border Protection (CBP) is able to look up the travelers’ names and retrieve sensitive information, which may include social media posts and location data. Data brokers such as LexisNexis not only provide ICE with personal data to facilitate tracking, but also serves as an analysis tool that claims to flag the risk of crime before it materializes. And billions of data points provided by Motorola Vigilant’s Solution to ICE are allowing the intrusive tracking of migrants. In this opaque system, the iris, faces, fingerprints, and other biometrics of migrants become a permanent component of the surveillance machinery that operates against them, often without consent, due process, or recourse. </w:t>
      </w:r>
    </w:p>
    <w:p w14:paraId="0449A3D3" w14:textId="77777777" w:rsidR="00943A83" w:rsidRPr="003D2D48" w:rsidRDefault="00943A83" w:rsidP="00943A83">
      <w:pPr>
        <w:contextualSpacing/>
        <w:rPr>
          <w:sz w:val="16"/>
        </w:rPr>
      </w:pPr>
      <w:r w:rsidRPr="003D2D48">
        <w:rPr>
          <w:sz w:val="16"/>
        </w:rPr>
        <w:t xml:space="preserve">The U.S. “smart borders” also include the controversial CBP One app, “the only way that migrants arriving at the U.S.-Mexico border seeking asylum at a port of entry can preschedule appointments for processing and maintain guaranteed asylum eligibility.” The CBP One app requires facial recognition to sign up for the asylum process, and access to GPS which could be used to locate migrants at least at the time of the submission of exit or entry. This app is a sample of deliberately hostile designed tech tools that undermine people’s rights, and increase their vulnerability: The insufficient available appointments, the need of a tech medium to apply to asylum, and the fact that a user can schedule an appointment only within a certain distance from the border based on GPS location by the app, </w:t>
      </w:r>
      <w:r w:rsidRPr="003D2D48">
        <w:rPr>
          <w:rStyle w:val="StyleUnderline"/>
        </w:rPr>
        <w:t>it all contributes to this growing humanitarian crisis</w:t>
      </w:r>
      <w:r w:rsidRPr="003D2D48">
        <w:rPr>
          <w:sz w:val="16"/>
        </w:rPr>
        <w:t xml:space="preserve">. </w:t>
      </w:r>
    </w:p>
    <w:p w14:paraId="181E8BFA" w14:textId="77777777" w:rsidR="00943A83" w:rsidRPr="008839F6" w:rsidRDefault="00943A83" w:rsidP="00943A83">
      <w:pPr>
        <w:pStyle w:val="Heading4"/>
        <w:numPr>
          <w:ilvl w:val="0"/>
          <w:numId w:val="50"/>
        </w:numPr>
        <w:tabs>
          <w:tab w:val="num" w:pos="1800"/>
        </w:tabs>
        <w:ind w:left="1800"/>
        <w:contextualSpacing/>
      </w:pPr>
      <w:r>
        <w:t xml:space="preserve">Tracking migrants may </w:t>
      </w:r>
      <w:r w:rsidRPr="006E3313">
        <w:rPr>
          <w:u w:val="single"/>
        </w:rPr>
        <w:t>seem humanitarian</w:t>
      </w:r>
      <w:r>
        <w:t xml:space="preserve">, but surveillance only increases their </w:t>
      </w:r>
      <w:r w:rsidRPr="006E3313">
        <w:rPr>
          <w:u w:val="single"/>
        </w:rPr>
        <w:t>vulnerability</w:t>
      </w:r>
      <w:r>
        <w:t xml:space="preserve">. </w:t>
      </w:r>
    </w:p>
    <w:p w14:paraId="66ECC3BE" w14:textId="77777777" w:rsidR="00943A83" w:rsidRDefault="00943A83" w:rsidP="00943A83">
      <w:pPr>
        <w:contextualSpacing/>
      </w:pPr>
      <w:r>
        <w:t xml:space="preserve">Ángela </w:t>
      </w:r>
      <w:r w:rsidRPr="002818DB">
        <w:rPr>
          <w:rStyle w:val="Style13ptBold"/>
        </w:rPr>
        <w:t>Alarcón et. al 24</w:t>
      </w:r>
      <w:r>
        <w:t xml:space="preserve">, Campaigner, Latin America &amp; the Caribbean, Franco Giandana Gigena, lawyer based in Argentina who has international experience in IT and IP Law, Giulio Coppi, Senior Humanitarian Officer, "Smart borders" and the making of a humanitarian crisis, 3-13-2024, Access Now, </w:t>
      </w:r>
      <w:hyperlink r:id="rId18" w:history="1">
        <w:r w:rsidRPr="0075221A">
          <w:rPr>
            <w:rStyle w:val="Hyperlink"/>
          </w:rPr>
          <w:t>https://www.accessnow.org/smart-borders-and-the-making-of-a-humanitarian-crisis/</w:t>
        </w:r>
      </w:hyperlink>
      <w:r>
        <w:t xml:space="preserve"> - SDP</w:t>
      </w:r>
    </w:p>
    <w:p w14:paraId="241E4CA2" w14:textId="77777777" w:rsidR="00943A83" w:rsidRPr="006E3313" w:rsidRDefault="00943A83" w:rsidP="00943A83">
      <w:pPr>
        <w:contextualSpacing/>
        <w:rPr>
          <w:sz w:val="16"/>
        </w:rPr>
      </w:pPr>
      <w:r w:rsidRPr="006E3313">
        <w:rPr>
          <w:sz w:val="16"/>
        </w:rPr>
        <w:t>The impact</w:t>
      </w:r>
    </w:p>
    <w:p w14:paraId="396E98F3" w14:textId="77777777" w:rsidR="00943A83" w:rsidRPr="006E3313" w:rsidRDefault="00943A83" w:rsidP="00943A83">
      <w:pPr>
        <w:contextualSpacing/>
        <w:rPr>
          <w:sz w:val="16"/>
        </w:rPr>
      </w:pPr>
      <w:r w:rsidRPr="006E3313">
        <w:rPr>
          <w:rStyle w:val="StyleUnderline"/>
        </w:rPr>
        <w:t>The abusive tracking of migrants through their biometrics and other mediums degrades their dignity</w:t>
      </w:r>
      <w:r w:rsidRPr="006E3313">
        <w:rPr>
          <w:sz w:val="16"/>
        </w:rPr>
        <w:t xml:space="preserve">, </w:t>
      </w:r>
      <w:r w:rsidRPr="006E3313">
        <w:rPr>
          <w:rStyle w:val="StyleUnderline"/>
        </w:rPr>
        <w:t>endangers their lives</w:t>
      </w:r>
      <w:r w:rsidRPr="006E3313">
        <w:rPr>
          <w:sz w:val="16"/>
        </w:rPr>
        <w:t xml:space="preserve">, </w:t>
      </w:r>
      <w:r w:rsidRPr="006E3313">
        <w:rPr>
          <w:rStyle w:val="StyleUnderline"/>
        </w:rPr>
        <w:t>and jeopardizes their ability to seek a better life</w:t>
      </w:r>
      <w:r w:rsidRPr="006E3313">
        <w:rPr>
          <w:sz w:val="16"/>
        </w:rPr>
        <w:t xml:space="preserve">. </w:t>
      </w:r>
      <w:r w:rsidRPr="006E3313">
        <w:rPr>
          <w:rStyle w:val="StyleUnderline"/>
        </w:rPr>
        <w:t xml:space="preserve">The lack of adequate </w:t>
      </w:r>
      <w:r w:rsidRPr="006E3313">
        <w:rPr>
          <w:rStyle w:val="Emphasis"/>
        </w:rPr>
        <w:t>data protection laws</w:t>
      </w:r>
      <w:r w:rsidRPr="006E3313">
        <w:rPr>
          <w:rStyle w:val="StyleUnderline"/>
        </w:rPr>
        <w:t xml:space="preserve"> or safeguarding mechanisms in most of the mentioned countries allows for </w:t>
      </w:r>
      <w:r w:rsidRPr="006E3313">
        <w:rPr>
          <w:rStyle w:val="Emphasis"/>
        </w:rPr>
        <w:t>harmful practices</w:t>
      </w:r>
      <w:r w:rsidRPr="006E3313">
        <w:rPr>
          <w:sz w:val="16"/>
        </w:rPr>
        <w:t xml:space="preserve">. </w:t>
      </w:r>
      <w:r w:rsidRPr="006E3313">
        <w:rPr>
          <w:rStyle w:val="StyleUnderline"/>
        </w:rPr>
        <w:t xml:space="preserve">The involvement of </w:t>
      </w:r>
      <w:r w:rsidRPr="006E3313">
        <w:rPr>
          <w:rStyle w:val="Emphasis"/>
        </w:rPr>
        <w:t>humanitarian actors</w:t>
      </w:r>
      <w:r w:rsidRPr="006E3313">
        <w:rPr>
          <w:rStyle w:val="StyleUnderline"/>
        </w:rPr>
        <w:t xml:space="preserve"> collecting the biometrics may give the impression that the use of such data is lawful and benevolent</w:t>
      </w:r>
      <w:r w:rsidRPr="006E3313">
        <w:rPr>
          <w:sz w:val="16"/>
        </w:rPr>
        <w:t xml:space="preserve">; nevertheless, the nature of their consent is questionable from the beginning. In fact, </w:t>
      </w:r>
      <w:r w:rsidRPr="006E3313">
        <w:rPr>
          <w:rStyle w:val="StyleUnderline"/>
        </w:rPr>
        <w:t xml:space="preserve">episodes of </w:t>
      </w:r>
      <w:r w:rsidRPr="006E3313">
        <w:rPr>
          <w:rStyle w:val="Emphasis"/>
        </w:rPr>
        <w:t>non-consensual access</w:t>
      </w:r>
      <w:r w:rsidRPr="006E3313">
        <w:rPr>
          <w:rStyle w:val="StyleUnderline"/>
        </w:rPr>
        <w:t xml:space="preserve"> to biometric information collected for humanitarian purposes have </w:t>
      </w:r>
      <w:r w:rsidRPr="006E3313">
        <w:rPr>
          <w:rStyle w:val="Emphasis"/>
        </w:rPr>
        <w:t>already been documented</w:t>
      </w:r>
      <w:r w:rsidRPr="006E3313">
        <w:rPr>
          <w:sz w:val="16"/>
        </w:rPr>
        <w:t>.</w:t>
      </w:r>
    </w:p>
    <w:p w14:paraId="62EE81A9" w14:textId="77777777" w:rsidR="00943A83" w:rsidRPr="006E3313" w:rsidRDefault="00943A83" w:rsidP="00943A83">
      <w:pPr>
        <w:contextualSpacing/>
        <w:rPr>
          <w:sz w:val="16"/>
        </w:rPr>
      </w:pPr>
      <w:r w:rsidRPr="006E3313">
        <w:rPr>
          <w:sz w:val="16"/>
        </w:rPr>
        <w:t xml:space="preserve">Overall, </w:t>
      </w:r>
      <w:r w:rsidRPr="006E3313">
        <w:rPr>
          <w:rStyle w:val="StyleUnderline"/>
        </w:rPr>
        <w:t>under the label of the definitive solution to a humanitarian crisis</w:t>
      </w:r>
      <w:r w:rsidRPr="006E3313">
        <w:rPr>
          <w:sz w:val="16"/>
        </w:rPr>
        <w:t>, the introduction of the “</w:t>
      </w:r>
      <w:r w:rsidRPr="006E3313">
        <w:rPr>
          <w:rStyle w:val="Emphasis"/>
        </w:rPr>
        <w:t>smart borders</w:t>
      </w:r>
      <w:r w:rsidRPr="006E3313">
        <w:rPr>
          <w:sz w:val="16"/>
        </w:rPr>
        <w:t xml:space="preserve">” </w:t>
      </w:r>
      <w:r w:rsidRPr="006E3313">
        <w:rPr>
          <w:rStyle w:val="StyleUnderline"/>
        </w:rPr>
        <w:t xml:space="preserve">seems to have only resulted in </w:t>
      </w:r>
      <w:r w:rsidRPr="006E3313">
        <w:rPr>
          <w:rStyle w:val="Emphasis"/>
        </w:rPr>
        <w:t>increased vulnerability</w:t>
      </w:r>
      <w:r w:rsidRPr="006E3313">
        <w:rPr>
          <w:rStyle w:val="StyleUnderline"/>
        </w:rPr>
        <w:t xml:space="preserve"> for the migrant communities</w:t>
      </w:r>
      <w:r w:rsidRPr="006E3313">
        <w:rPr>
          <w:sz w:val="16"/>
        </w:rPr>
        <w:t xml:space="preserve">, a ballooning tech budget, </w:t>
      </w:r>
      <w:r w:rsidRPr="006E3313">
        <w:rPr>
          <w:rStyle w:val="StyleUnderline"/>
        </w:rPr>
        <w:t>a thriving data sharing ecosystem outside of clear legal frameworks</w:t>
      </w:r>
      <w:r w:rsidRPr="006E3313">
        <w:rPr>
          <w:sz w:val="16"/>
        </w:rPr>
        <w:t xml:space="preserve">, </w:t>
      </w:r>
      <w:r w:rsidRPr="006E3313">
        <w:rPr>
          <w:rStyle w:val="StyleUnderline"/>
        </w:rPr>
        <w:t>and a general neglect of responsibility by the authorities</w:t>
      </w:r>
      <w:r w:rsidRPr="006E3313">
        <w:rPr>
          <w:sz w:val="16"/>
        </w:rPr>
        <w:t>.</w:t>
      </w:r>
    </w:p>
    <w:p w14:paraId="72F112FF" w14:textId="77777777" w:rsidR="00943A83" w:rsidRDefault="00943A83" w:rsidP="00943A83">
      <w:pPr>
        <w:contextualSpacing/>
        <w:rPr>
          <w:sz w:val="16"/>
        </w:rPr>
      </w:pPr>
      <w:r w:rsidRPr="006E3313">
        <w:rPr>
          <w:sz w:val="16"/>
        </w:rPr>
        <w:t xml:space="preserve">In the meantime, </w:t>
      </w:r>
      <w:r w:rsidRPr="006E3313">
        <w:rPr>
          <w:rStyle w:val="StyleUnderline"/>
        </w:rPr>
        <w:t>people keep gathering at the Mexico-U.S. border with little to no assistance</w:t>
      </w:r>
      <w:r w:rsidRPr="006E3313">
        <w:rPr>
          <w:sz w:val="16"/>
        </w:rPr>
        <w:t xml:space="preserve">, </w:t>
      </w:r>
      <w:r w:rsidRPr="006E3313">
        <w:rPr>
          <w:rStyle w:val="StyleUnderline"/>
        </w:rPr>
        <w:t>exposed to lack of water and food</w:t>
      </w:r>
      <w:r w:rsidRPr="006E3313">
        <w:rPr>
          <w:sz w:val="16"/>
        </w:rPr>
        <w:t xml:space="preserve">, </w:t>
      </w:r>
      <w:r w:rsidRPr="006E3313">
        <w:rPr>
          <w:rStyle w:val="Emphasis"/>
        </w:rPr>
        <w:t>violence</w:t>
      </w:r>
      <w:r w:rsidRPr="006E3313">
        <w:rPr>
          <w:sz w:val="16"/>
        </w:rPr>
        <w:t xml:space="preserve">, </w:t>
      </w:r>
      <w:r w:rsidRPr="006E3313">
        <w:rPr>
          <w:rStyle w:val="StyleUnderline"/>
        </w:rPr>
        <w:t xml:space="preserve">and </w:t>
      </w:r>
      <w:r w:rsidRPr="006E3313">
        <w:rPr>
          <w:rStyle w:val="Emphasis"/>
        </w:rPr>
        <w:t>corruption</w:t>
      </w:r>
      <w:r w:rsidRPr="006E3313">
        <w:rPr>
          <w:sz w:val="16"/>
        </w:rPr>
        <w:t xml:space="preserve">. While civil society is fighting to overturn this crushing machinery, </w:t>
      </w:r>
      <w:r w:rsidRPr="006E3313">
        <w:rPr>
          <w:rStyle w:val="StyleUnderline"/>
        </w:rPr>
        <w:t xml:space="preserve">the </w:t>
      </w:r>
      <w:r w:rsidRPr="006E3313">
        <w:rPr>
          <w:rStyle w:val="Emphasis"/>
        </w:rPr>
        <w:t>anti-migratory rhetoric</w:t>
      </w:r>
      <w:r w:rsidRPr="006E3313">
        <w:rPr>
          <w:rStyle w:val="StyleUnderline"/>
        </w:rPr>
        <w:t xml:space="preserve"> behind policies</w:t>
      </w:r>
      <w:r w:rsidRPr="006E3313">
        <w:rPr>
          <w:sz w:val="16"/>
        </w:rPr>
        <w:t xml:space="preserve">, </w:t>
      </w:r>
      <w:r w:rsidRPr="006E3313">
        <w:rPr>
          <w:rStyle w:val="Emphasis"/>
        </w:rPr>
        <w:t>tech</w:t>
      </w:r>
      <w:r w:rsidRPr="006E3313">
        <w:rPr>
          <w:sz w:val="16"/>
        </w:rPr>
        <w:t xml:space="preserve">nologies, </w:t>
      </w:r>
      <w:r w:rsidRPr="006E3313">
        <w:rPr>
          <w:rStyle w:val="StyleUnderline"/>
        </w:rPr>
        <w:t>and societies continues criminalizing populations</w:t>
      </w:r>
      <w:r w:rsidRPr="006E3313">
        <w:rPr>
          <w:sz w:val="16"/>
        </w:rPr>
        <w:t>, and the techno-solutionist “</w:t>
      </w:r>
      <w:r w:rsidRPr="006E3313">
        <w:rPr>
          <w:rStyle w:val="Emphasis"/>
        </w:rPr>
        <w:t>smart borders</w:t>
      </w:r>
      <w:r w:rsidRPr="006E3313">
        <w:rPr>
          <w:sz w:val="16"/>
        </w:rPr>
        <w:t xml:space="preserve">” </w:t>
      </w:r>
      <w:r w:rsidRPr="006E3313">
        <w:rPr>
          <w:rStyle w:val="StyleUnderline"/>
        </w:rPr>
        <w:t xml:space="preserve">continue to be depicted as a </w:t>
      </w:r>
      <w:r w:rsidRPr="006E3313">
        <w:rPr>
          <w:rStyle w:val="Emphasis"/>
        </w:rPr>
        <w:t>humanitarian approach</w:t>
      </w:r>
      <w:r w:rsidRPr="006E3313">
        <w:rPr>
          <w:rStyle w:val="StyleUnderline"/>
        </w:rPr>
        <w:t xml:space="preserve"> to migration management</w:t>
      </w:r>
      <w:r w:rsidRPr="006E3313">
        <w:rPr>
          <w:sz w:val="16"/>
        </w:rPr>
        <w:t>.</w:t>
      </w:r>
    </w:p>
    <w:p w14:paraId="2572C257" w14:textId="77777777" w:rsidR="00943A83" w:rsidRPr="00C36345" w:rsidRDefault="00943A83" w:rsidP="00943A83"/>
    <w:p w14:paraId="3E964744" w14:textId="77777777" w:rsidR="00943A83" w:rsidRPr="00B560F1" w:rsidRDefault="00943A83" w:rsidP="00943A83">
      <w:pPr>
        <w:pStyle w:val="Heading4"/>
        <w:numPr>
          <w:ilvl w:val="0"/>
          <w:numId w:val="50"/>
        </w:numPr>
        <w:tabs>
          <w:tab w:val="num" w:pos="1800"/>
        </w:tabs>
        <w:ind w:left="1800"/>
        <w:contextualSpacing/>
      </w:pPr>
      <w:r>
        <w:t xml:space="preserve">Restrictive policies force migrants to turn to cartels, causing human trafficking and ensuring profits for organized crime groups.  </w:t>
      </w:r>
    </w:p>
    <w:p w14:paraId="2638D65E" w14:textId="77777777" w:rsidR="00943A83" w:rsidRPr="00682BBD" w:rsidRDefault="00943A83" w:rsidP="00943A83">
      <w:pPr>
        <w:contextualSpacing/>
      </w:pPr>
      <w:r>
        <w:t xml:space="preserve">Mary Katherine </w:t>
      </w:r>
      <w:r w:rsidRPr="00B560F1">
        <w:rPr>
          <w:rStyle w:val="Style13ptBold"/>
        </w:rPr>
        <w:t>Morn 24</w:t>
      </w:r>
      <w:r>
        <w:t xml:space="preserve">, Opinion Contributor, “Cartel violence in Mexico is real — that’s exactly why we need asylum”, 3-19-2024, Hill, </w:t>
      </w:r>
      <w:hyperlink r:id="rId19" w:history="1">
        <w:r w:rsidRPr="0075221A">
          <w:rPr>
            <w:rStyle w:val="Hyperlink"/>
          </w:rPr>
          <w:t>https://thehill.com/opinion/immigration/4541940-cartel-violence-in-mexico-is-real-thats-exactly-why-we-need-asylum/</w:t>
        </w:r>
      </w:hyperlink>
      <w:r>
        <w:t xml:space="preserve"> - SDP</w:t>
      </w:r>
    </w:p>
    <w:p w14:paraId="6D84A5BE" w14:textId="77777777" w:rsidR="00943A83" w:rsidRPr="00334716" w:rsidRDefault="00943A83" w:rsidP="00943A83">
      <w:pPr>
        <w:contextualSpacing/>
        <w:rPr>
          <w:sz w:val="16"/>
        </w:rPr>
      </w:pPr>
      <w:r w:rsidRPr="00334716">
        <w:rPr>
          <w:sz w:val="16"/>
        </w:rPr>
        <w:t xml:space="preserve">Alabama Sen. Katie Britt spawned headlines this month for telling a flagrantly misleading anecdote about sex trafficking during the GOP response to President Biden’s State of the Union address. </w:t>
      </w:r>
    </w:p>
    <w:p w14:paraId="14D762D0" w14:textId="77777777" w:rsidR="00943A83" w:rsidRPr="00334716" w:rsidRDefault="00943A83" w:rsidP="00943A83">
      <w:pPr>
        <w:contextualSpacing/>
        <w:rPr>
          <w:sz w:val="16"/>
        </w:rPr>
      </w:pPr>
      <w:r w:rsidRPr="00334716">
        <w:rPr>
          <w:sz w:val="16"/>
        </w:rPr>
        <w:t xml:space="preserve">The way she politicized and misrepresented the context and timeline of the story presented was immoral, exploitative and wrong. </w:t>
      </w:r>
      <w:r w:rsidRPr="00232C6F">
        <w:rPr>
          <w:rStyle w:val="StyleUnderline"/>
        </w:rPr>
        <w:t xml:space="preserve">But the hard truth is that </w:t>
      </w:r>
      <w:r w:rsidRPr="00232C6F">
        <w:rPr>
          <w:rStyle w:val="Emphasis"/>
        </w:rPr>
        <w:t>kidnapping</w:t>
      </w:r>
      <w:r w:rsidRPr="00334716">
        <w:rPr>
          <w:sz w:val="16"/>
        </w:rPr>
        <w:t xml:space="preserve">, </w:t>
      </w:r>
      <w:r w:rsidRPr="00232C6F">
        <w:rPr>
          <w:rStyle w:val="Emphasis"/>
        </w:rPr>
        <w:t>violence</w:t>
      </w:r>
      <w:r w:rsidRPr="00232C6F">
        <w:rPr>
          <w:rStyle w:val="StyleUnderline"/>
        </w:rPr>
        <w:t xml:space="preserve"> and </w:t>
      </w:r>
      <w:r w:rsidRPr="00232C6F">
        <w:rPr>
          <w:rStyle w:val="Emphasis"/>
        </w:rPr>
        <w:t>sexual exploitation</w:t>
      </w:r>
      <w:r w:rsidRPr="00232C6F">
        <w:rPr>
          <w:rStyle w:val="StyleUnderline"/>
        </w:rPr>
        <w:t xml:space="preserve"> remain a reality at the border</w:t>
      </w:r>
      <w:r w:rsidRPr="00334716">
        <w:rPr>
          <w:sz w:val="16"/>
        </w:rPr>
        <w:t xml:space="preserve"> — and in reality, </w:t>
      </w:r>
      <w:r w:rsidRPr="00232C6F">
        <w:rPr>
          <w:rStyle w:val="StyleUnderline"/>
        </w:rPr>
        <w:t xml:space="preserve">Britt is among a legion of conservative voices whose </w:t>
      </w:r>
      <w:r w:rsidRPr="00232C6F">
        <w:rPr>
          <w:rStyle w:val="Emphasis"/>
        </w:rPr>
        <w:t xml:space="preserve">anti-asylum </w:t>
      </w:r>
      <w:r w:rsidRPr="00232C6F">
        <w:rPr>
          <w:rStyle w:val="StyleUnderline"/>
        </w:rPr>
        <w:t>policy stances would make the situation far worse</w:t>
      </w:r>
      <w:r w:rsidRPr="00334716">
        <w:rPr>
          <w:sz w:val="16"/>
        </w:rPr>
        <w:t xml:space="preserve">. While the media has focused on her factual distortions, they haven’t yet fully delved into the hypocrisy that her policy positions represent in contrast to her remarks. </w:t>
      </w:r>
    </w:p>
    <w:p w14:paraId="25F6718C" w14:textId="77777777" w:rsidR="00943A83" w:rsidRPr="00334716" w:rsidRDefault="00943A83" w:rsidP="00943A83">
      <w:pPr>
        <w:contextualSpacing/>
        <w:rPr>
          <w:sz w:val="16"/>
        </w:rPr>
      </w:pPr>
      <w:r w:rsidRPr="00334716">
        <w:rPr>
          <w:sz w:val="16"/>
        </w:rPr>
        <w:t xml:space="preserve">Right now, </w:t>
      </w:r>
      <w:r w:rsidRPr="00232C6F">
        <w:rPr>
          <w:rStyle w:val="StyleUnderline"/>
        </w:rPr>
        <w:t>Mexican human rights observers are still seeking justice for people seeking asylum who have been massacred and consigned to mass graves while passing through the country</w:t>
      </w:r>
      <w:r w:rsidRPr="00334716">
        <w:rPr>
          <w:sz w:val="16"/>
        </w:rPr>
        <w:t xml:space="preserve"> — </w:t>
      </w:r>
      <w:r w:rsidRPr="00232C6F">
        <w:rPr>
          <w:rStyle w:val="StyleUnderline"/>
        </w:rPr>
        <w:t xml:space="preserve">many at the hands of Mexico’s powerful </w:t>
      </w:r>
      <w:r w:rsidRPr="00232C6F">
        <w:rPr>
          <w:rStyle w:val="Emphasis"/>
        </w:rPr>
        <w:t>organized crime</w:t>
      </w:r>
      <w:r w:rsidRPr="00232C6F">
        <w:rPr>
          <w:rStyle w:val="StyleUnderline"/>
        </w:rPr>
        <w:t xml:space="preserve"> rings</w:t>
      </w:r>
      <w:r w:rsidRPr="00334716">
        <w:rPr>
          <w:sz w:val="16"/>
        </w:rPr>
        <w:t xml:space="preserve">. These experts estimate that as many as 100,000 people have disappeared and remain missing in Mexico, in many cases due to gang-related conflict. </w:t>
      </w:r>
    </w:p>
    <w:p w14:paraId="7A6ED33C" w14:textId="77777777" w:rsidR="00943A83" w:rsidRPr="00334716" w:rsidRDefault="00943A83" w:rsidP="00943A83">
      <w:pPr>
        <w:contextualSpacing/>
        <w:rPr>
          <w:sz w:val="16"/>
        </w:rPr>
      </w:pPr>
      <w:r w:rsidRPr="00334716">
        <w:rPr>
          <w:sz w:val="16"/>
        </w:rPr>
        <w:t xml:space="preserve">Meanwhile, right-wing members of Congress, including Britt, are trying to restrict asylum at the U.S. border while calling on President Biden to restore policies like “Remain in Mexico.” </w:t>
      </w:r>
      <w:r w:rsidRPr="00232C6F">
        <w:rPr>
          <w:rStyle w:val="StyleUnderline"/>
        </w:rPr>
        <w:t>Those who will benefit most from those proposed changes supported by Britt are the cartels</w:t>
      </w:r>
      <w:r w:rsidRPr="00334716">
        <w:rPr>
          <w:sz w:val="16"/>
        </w:rPr>
        <w:t xml:space="preserve">. </w:t>
      </w:r>
    </w:p>
    <w:p w14:paraId="08AA9AAA" w14:textId="77777777" w:rsidR="00943A83" w:rsidRPr="00334716" w:rsidRDefault="00943A83" w:rsidP="00943A83">
      <w:pPr>
        <w:contextualSpacing/>
        <w:rPr>
          <w:sz w:val="16"/>
        </w:rPr>
      </w:pPr>
      <w:r w:rsidRPr="00232C6F">
        <w:rPr>
          <w:rStyle w:val="StyleUnderline"/>
        </w:rPr>
        <w:t>When the U.S. government turns asylum-seekers away at ports of entry</w:t>
      </w:r>
      <w:r w:rsidRPr="00334716">
        <w:rPr>
          <w:sz w:val="16"/>
        </w:rPr>
        <w:t xml:space="preserve">, </w:t>
      </w:r>
      <w:r w:rsidRPr="00232C6F">
        <w:rPr>
          <w:rStyle w:val="StyleUnderline"/>
        </w:rPr>
        <w:t xml:space="preserve">more of them </w:t>
      </w:r>
      <w:r w:rsidRPr="006115F5">
        <w:rPr>
          <w:rStyle w:val="Emphasis"/>
        </w:rPr>
        <w:t>pay smugglers</w:t>
      </w:r>
      <w:r w:rsidRPr="00232C6F">
        <w:rPr>
          <w:rStyle w:val="StyleUnderline"/>
        </w:rPr>
        <w:t xml:space="preserve"> to take them across remote stretches of the border</w:t>
      </w:r>
      <w:r w:rsidRPr="00334716">
        <w:rPr>
          <w:sz w:val="16"/>
        </w:rPr>
        <w:t xml:space="preserve">. </w:t>
      </w:r>
      <w:r w:rsidRPr="006115F5">
        <w:rPr>
          <w:rStyle w:val="StyleUnderline"/>
        </w:rPr>
        <w:t xml:space="preserve">This generates a </w:t>
      </w:r>
      <w:r w:rsidRPr="006115F5">
        <w:rPr>
          <w:rStyle w:val="Emphasis"/>
        </w:rPr>
        <w:t>profit stream for the gangs</w:t>
      </w:r>
      <w:r w:rsidRPr="006115F5">
        <w:rPr>
          <w:rStyle w:val="StyleUnderline"/>
        </w:rPr>
        <w:t xml:space="preserve"> while exposing the people who cross by these means to </w:t>
      </w:r>
      <w:r w:rsidRPr="006115F5">
        <w:rPr>
          <w:rStyle w:val="Emphasis"/>
        </w:rPr>
        <w:t>greater danger</w:t>
      </w:r>
      <w:r w:rsidRPr="00334716">
        <w:rPr>
          <w:sz w:val="16"/>
        </w:rPr>
        <w:t xml:space="preserve">. Even worse, </w:t>
      </w:r>
      <w:r w:rsidRPr="006115F5">
        <w:rPr>
          <w:rStyle w:val="StyleUnderline"/>
        </w:rPr>
        <w:t>when U.S. policymakers block access to asylum at the border or expel more people to harm</w:t>
      </w:r>
      <w:r w:rsidRPr="00334716">
        <w:rPr>
          <w:sz w:val="16"/>
        </w:rPr>
        <w:t xml:space="preserve">, </w:t>
      </w:r>
      <w:r w:rsidRPr="006115F5">
        <w:rPr>
          <w:rStyle w:val="StyleUnderline"/>
        </w:rPr>
        <w:t xml:space="preserve">they </w:t>
      </w:r>
      <w:r w:rsidRPr="006115F5">
        <w:rPr>
          <w:rStyle w:val="Emphasis"/>
        </w:rPr>
        <w:t>strand asylum-seekers</w:t>
      </w:r>
      <w:r w:rsidRPr="006115F5">
        <w:rPr>
          <w:rStyle w:val="StyleUnderline"/>
        </w:rPr>
        <w:t xml:space="preserve"> in Mexican towns where they are far from their families and support networks</w:t>
      </w:r>
      <w:r w:rsidRPr="00334716">
        <w:rPr>
          <w:sz w:val="16"/>
        </w:rPr>
        <w:t xml:space="preserve">. </w:t>
      </w:r>
      <w:r w:rsidRPr="006115F5">
        <w:rPr>
          <w:rStyle w:val="StyleUnderline"/>
        </w:rPr>
        <w:t xml:space="preserve">This puts them at </w:t>
      </w:r>
      <w:r w:rsidRPr="006115F5">
        <w:rPr>
          <w:rStyle w:val="Emphasis"/>
        </w:rPr>
        <w:t>greater risk of kidnapping</w:t>
      </w:r>
      <w:r w:rsidRPr="006115F5">
        <w:rPr>
          <w:rStyle w:val="StyleUnderline"/>
        </w:rPr>
        <w:t xml:space="preserve"> and </w:t>
      </w:r>
      <w:r w:rsidRPr="006115F5">
        <w:rPr>
          <w:rStyle w:val="Emphasis"/>
        </w:rPr>
        <w:t>extortion from the cartels</w:t>
      </w:r>
      <w:r w:rsidRPr="00334716">
        <w:rPr>
          <w:sz w:val="16"/>
        </w:rPr>
        <w:t xml:space="preserve">. </w:t>
      </w:r>
    </w:p>
    <w:p w14:paraId="13FC1499" w14:textId="77777777" w:rsidR="00943A83" w:rsidRPr="00334716" w:rsidRDefault="00943A83" w:rsidP="00943A83">
      <w:pPr>
        <w:contextualSpacing/>
        <w:rPr>
          <w:sz w:val="16"/>
        </w:rPr>
      </w:pPr>
      <w:r w:rsidRPr="00334716">
        <w:rPr>
          <w:sz w:val="16"/>
        </w:rPr>
        <w:t xml:space="preserve">It is no surprise, then, that when the U.S. government was routinely expelling and returning asylum-seekers to Mexico under the “Remain in Mexico” and Title 42 policies, rates of kidnapping and sexual violence soared. One report by human rights researchers documented more than 400 cases of kidnapped asylum-seekers under “Remain in Mexico,” along with hundreds of other violent attacks. Title 42, which expelled people before any review of their asylum claims, had a similar impact. </w:t>
      </w:r>
    </w:p>
    <w:p w14:paraId="48AEE4D5" w14:textId="77777777" w:rsidR="00943A83" w:rsidRPr="00334716" w:rsidRDefault="00943A83" w:rsidP="00943A83">
      <w:pPr>
        <w:contextualSpacing/>
        <w:rPr>
          <w:sz w:val="16"/>
        </w:rPr>
      </w:pPr>
      <w:r w:rsidRPr="00334716">
        <w:rPr>
          <w:sz w:val="16"/>
        </w:rPr>
        <w:t xml:space="preserve">For all her talk about opposing the cartels, Britt actually campaigns for policies that would deliver more innocent people to their clutches. She has publicly backed legislation that would enable the U.S. government to deport asylum-seekers more rapidly to Mexico without independently reviewing their case for protection. </w:t>
      </w:r>
    </w:p>
    <w:p w14:paraId="788DA282" w14:textId="77777777" w:rsidR="00943A83" w:rsidRPr="00334716" w:rsidRDefault="00943A83" w:rsidP="00943A83">
      <w:pPr>
        <w:contextualSpacing/>
        <w:rPr>
          <w:sz w:val="16"/>
        </w:rPr>
      </w:pPr>
      <w:r w:rsidRPr="00334716">
        <w:rPr>
          <w:sz w:val="16"/>
        </w:rPr>
        <w:t xml:space="preserve">Many Democrats too — including President Biden — are also misguidedly demanding new legislative authority to restrict asylum, which would undoubtedly deliver more people to these same dangers. </w:t>
      </w:r>
    </w:p>
    <w:p w14:paraId="6CA03AFA" w14:textId="77777777" w:rsidR="00943A83" w:rsidRPr="00334716" w:rsidRDefault="00943A83" w:rsidP="00943A83">
      <w:pPr>
        <w:contextualSpacing/>
        <w:rPr>
          <w:sz w:val="16"/>
        </w:rPr>
      </w:pPr>
      <w:r w:rsidRPr="00334716">
        <w:rPr>
          <w:sz w:val="16"/>
        </w:rPr>
        <w:t xml:space="preserve">In the current political atmosphere, where both major parties are trying to clamp down on asylum, few, if anyone, is willing to state the obvious: </w:t>
      </w:r>
      <w:r w:rsidRPr="006115F5">
        <w:rPr>
          <w:rStyle w:val="StyleUnderline"/>
        </w:rPr>
        <w:t>If any of these politicians were actually serious about preventing cartel violence</w:t>
      </w:r>
      <w:r w:rsidRPr="00334716">
        <w:rPr>
          <w:sz w:val="16"/>
        </w:rPr>
        <w:t xml:space="preserve">, </w:t>
      </w:r>
      <w:r w:rsidRPr="006115F5">
        <w:rPr>
          <w:rStyle w:val="StyleUnderline"/>
        </w:rPr>
        <w:t>they would fight to uphold asylum rights</w:t>
      </w:r>
      <w:r w:rsidRPr="00334716">
        <w:rPr>
          <w:sz w:val="16"/>
        </w:rPr>
        <w:t xml:space="preserve">, not undermine them. They must allow people fleeing persecution to access U.S. soil and pursue their cases for protection here. Otherwise, more people will be stranded in deadly conditions. However, that requires politicians to prioritize people outside of their constituency. </w:t>
      </w:r>
    </w:p>
    <w:p w14:paraId="5A037C6F" w14:textId="77777777" w:rsidR="00943A83" w:rsidRPr="000859FF" w:rsidRDefault="00943A83" w:rsidP="00943A83">
      <w:pPr>
        <w:contextualSpacing/>
        <w:rPr>
          <w:sz w:val="16"/>
        </w:rPr>
      </w:pPr>
      <w:r w:rsidRPr="00334716">
        <w:rPr>
          <w:sz w:val="16"/>
        </w:rPr>
        <w:t xml:space="preserve">Britt’s misleading anecdote and tonally discordant delivery have provided much fodder for late-night comedians and pundits, but we shouldn’t let the online schadenfreude obscure the larger point. The real scandal of Britt’s speech is not just that she took a story out of context — it’s that the violence she described is a byproduct of precisely the types of policies she supports. </w:t>
      </w:r>
    </w:p>
    <w:p w14:paraId="52C992A7" w14:textId="77777777" w:rsidR="00943A83" w:rsidRPr="00A11120" w:rsidRDefault="00943A83" w:rsidP="00943A83">
      <w:pPr>
        <w:pStyle w:val="Heading4"/>
        <w:numPr>
          <w:ilvl w:val="0"/>
          <w:numId w:val="50"/>
        </w:numPr>
        <w:tabs>
          <w:tab w:val="num" w:pos="1800"/>
        </w:tabs>
        <w:ind w:left="1800"/>
        <w:contextualSpacing/>
      </w:pPr>
      <w:r>
        <w:t xml:space="preserve">Alternatively, migrants attempting to avoid cartel violence choose more dangerous methods to travel. </w:t>
      </w:r>
    </w:p>
    <w:p w14:paraId="1A0BF2D4" w14:textId="77777777" w:rsidR="00943A83" w:rsidRPr="00A11120" w:rsidRDefault="00943A83" w:rsidP="00943A83">
      <w:pPr>
        <w:contextualSpacing/>
      </w:pPr>
      <w:r>
        <w:t xml:space="preserve">Brenda </w:t>
      </w:r>
      <w:r w:rsidRPr="00A11120">
        <w:rPr>
          <w:rStyle w:val="Style13ptBold"/>
        </w:rPr>
        <w:t>Medina 24</w:t>
      </w:r>
      <w:r>
        <w:t xml:space="preserve">, Investigative reporter for ICIJ, “Deadly human smuggling through Mexico thrives in ‘perfect cycle of impunity’”, 4-30-2024, ICIJ, </w:t>
      </w:r>
      <w:hyperlink r:id="rId20" w:history="1">
        <w:r w:rsidRPr="0075221A">
          <w:rPr>
            <w:rStyle w:val="Hyperlink"/>
          </w:rPr>
          <w:t>https://www.icij.org/inside-icij/2024/04/deadly-human-smuggling-through-mexico-thrives-in-perfect-cycle-of-impunity/</w:t>
        </w:r>
      </w:hyperlink>
      <w:r>
        <w:t xml:space="preserve"> - SDP</w:t>
      </w:r>
    </w:p>
    <w:p w14:paraId="576F608B" w14:textId="77777777" w:rsidR="00943A83" w:rsidRPr="00334716" w:rsidRDefault="00943A83" w:rsidP="00943A83">
      <w:pPr>
        <w:contextualSpacing/>
        <w:rPr>
          <w:sz w:val="16"/>
        </w:rPr>
      </w:pPr>
      <w:r w:rsidRPr="00334716">
        <w:rPr>
          <w:sz w:val="16"/>
        </w:rPr>
        <w:t>A ‘humane’ immigration policy?</w:t>
      </w:r>
    </w:p>
    <w:p w14:paraId="66D790CE" w14:textId="77777777" w:rsidR="00943A83" w:rsidRPr="00334716" w:rsidRDefault="00943A83" w:rsidP="00943A83">
      <w:pPr>
        <w:contextualSpacing/>
        <w:rPr>
          <w:sz w:val="16"/>
        </w:rPr>
      </w:pPr>
      <w:r w:rsidRPr="00334716">
        <w:rPr>
          <w:sz w:val="16"/>
        </w:rPr>
        <w:t>Large numbers of Central Americans have been passing through Mexico to reach the U.S. since at least the 1980s, fleeing civil wars or attracted by American companies’ demand for cheap labor. That migration continued in the late 1990s, when thousands left their countries after the devastation caused by Hurricane Mitch in 1998. Other waves followed, driven by economic crises, climate change, violence and political upheaval. Around 2010 a new trend emerged: Thousands of Asian and African migrants arrived in the south of Mexico after traversing the Americas en route to the U.S.</w:t>
      </w:r>
    </w:p>
    <w:p w14:paraId="76DB26A5" w14:textId="77777777" w:rsidR="00943A83" w:rsidRPr="00334716" w:rsidRDefault="00943A83" w:rsidP="00943A83">
      <w:pPr>
        <w:contextualSpacing/>
        <w:rPr>
          <w:sz w:val="16"/>
        </w:rPr>
      </w:pPr>
      <w:r w:rsidRPr="00334716">
        <w:rPr>
          <w:sz w:val="16"/>
        </w:rPr>
        <w:t xml:space="preserve">To contain the flow, </w:t>
      </w:r>
      <w:r w:rsidRPr="00334716">
        <w:rPr>
          <w:rStyle w:val="StyleUnderline"/>
        </w:rPr>
        <w:t>the U.S. and Mexico have beefed up the presence of law enforcement at their borders</w:t>
      </w:r>
      <w:r w:rsidRPr="00334716">
        <w:rPr>
          <w:sz w:val="16"/>
        </w:rPr>
        <w:t xml:space="preserve">. </w:t>
      </w:r>
      <w:r w:rsidRPr="00334716">
        <w:rPr>
          <w:rStyle w:val="StyleUnderline"/>
        </w:rPr>
        <w:t>With funding from the U.S.</w:t>
      </w:r>
      <w:r w:rsidRPr="00334716">
        <w:rPr>
          <w:sz w:val="16"/>
        </w:rPr>
        <w:t xml:space="preserve">, </w:t>
      </w:r>
      <w:r w:rsidRPr="00334716">
        <w:rPr>
          <w:rStyle w:val="StyleUnderline"/>
        </w:rPr>
        <w:t>Mexico increased deportations</w:t>
      </w:r>
      <w:r w:rsidRPr="00334716">
        <w:rPr>
          <w:sz w:val="16"/>
        </w:rPr>
        <w:t xml:space="preserve">, </w:t>
      </w:r>
      <w:r w:rsidRPr="00334716">
        <w:rPr>
          <w:rStyle w:val="StyleUnderline"/>
        </w:rPr>
        <w:t>sending hundreds of thousands of people back to their countries and even deporting more than the United States has in particular years</w:t>
      </w:r>
      <w:r w:rsidRPr="00334716">
        <w:rPr>
          <w:sz w:val="16"/>
        </w:rPr>
        <w:t>.</w:t>
      </w:r>
    </w:p>
    <w:p w14:paraId="506672CA" w14:textId="77777777" w:rsidR="00943A83" w:rsidRPr="00334716" w:rsidRDefault="00943A83" w:rsidP="00943A83">
      <w:pPr>
        <w:contextualSpacing/>
        <w:rPr>
          <w:sz w:val="16"/>
        </w:rPr>
      </w:pPr>
      <w:r w:rsidRPr="00334716">
        <w:rPr>
          <w:sz w:val="16"/>
        </w:rPr>
        <w:t>Mexico became what experts call “a vertical border,” explained Gretchen Kuhner, director of the Institute for Women in Migration, a nonprofit advocacy group. This means that immigration inspections aren’t happening only at entry points at borders, airports and seaports, Kuhner said. Instead, stops and searches can happen anywhere. Soldiers and immigration agents began stopping people in parks and other public areas as far back as nearly 10 years ago, boarding buses and pulling over vehicles to catch undocumented migrants. (In 2022 the Mexican Supreme Court declared this practice unconstitutional after three Indigenous siblings who were racially profiled sued, but that hasn’t stopped the practice.)</w:t>
      </w:r>
    </w:p>
    <w:p w14:paraId="054E8A20" w14:textId="77777777" w:rsidR="00943A83" w:rsidRPr="00334716" w:rsidRDefault="00943A83" w:rsidP="00943A83">
      <w:pPr>
        <w:contextualSpacing/>
        <w:rPr>
          <w:sz w:val="16"/>
        </w:rPr>
      </w:pPr>
      <w:r w:rsidRPr="00334716">
        <w:rPr>
          <w:sz w:val="16"/>
        </w:rPr>
        <w:t>“</w:t>
      </w:r>
      <w:r w:rsidRPr="00334716">
        <w:rPr>
          <w:rStyle w:val="StyleUnderline"/>
        </w:rPr>
        <w:t>This way of doing immigration control is</w:t>
      </w:r>
      <w:r w:rsidRPr="00334716">
        <w:rPr>
          <w:sz w:val="16"/>
        </w:rPr>
        <w:t xml:space="preserve">, from our perspective, </w:t>
      </w:r>
      <w:r w:rsidRPr="00334716">
        <w:rPr>
          <w:rStyle w:val="StyleUnderline"/>
        </w:rPr>
        <w:t xml:space="preserve">one of the factors that pushes people to travel in a clandestine way and what </w:t>
      </w:r>
      <w:r w:rsidRPr="00334716">
        <w:rPr>
          <w:rStyle w:val="Emphasis"/>
        </w:rPr>
        <w:t>allows organized crime groups</w:t>
      </w:r>
      <w:r w:rsidRPr="00334716">
        <w:rPr>
          <w:rStyle w:val="StyleUnderline"/>
        </w:rPr>
        <w:t xml:space="preserve"> that traffic people to </w:t>
      </w:r>
      <w:r w:rsidRPr="00334716">
        <w:rPr>
          <w:rStyle w:val="Emphasis"/>
        </w:rPr>
        <w:t>flourish</w:t>
      </w:r>
      <w:r w:rsidRPr="00334716">
        <w:rPr>
          <w:sz w:val="16"/>
        </w:rPr>
        <w:t>,” Kuhner said, because they offer a way to dodge the random stops and searches.</w:t>
      </w:r>
    </w:p>
    <w:p w14:paraId="31159FD4" w14:textId="77777777" w:rsidR="00943A83" w:rsidRPr="00334716" w:rsidRDefault="00943A83" w:rsidP="00943A83">
      <w:pPr>
        <w:contextualSpacing/>
        <w:rPr>
          <w:sz w:val="16"/>
        </w:rPr>
      </w:pPr>
      <w:r w:rsidRPr="00334716">
        <w:rPr>
          <w:rStyle w:val="StyleUnderline"/>
        </w:rPr>
        <w:t>Poor migrants who can’t pay smugglers or hire fixers to bribe authorities for expedited documents to move legally across Mexico have traditionally attempted the journey walking or hitchhiking</w:t>
      </w:r>
      <w:r w:rsidRPr="00334716">
        <w:rPr>
          <w:sz w:val="16"/>
        </w:rPr>
        <w:t xml:space="preserve">. </w:t>
      </w:r>
      <w:r w:rsidRPr="00334716">
        <w:rPr>
          <w:rStyle w:val="StyleUnderline"/>
        </w:rPr>
        <w:t>Many more risk injury or death by climbing atop the moving freight train nicknamed</w:t>
      </w:r>
      <w:r w:rsidRPr="00334716">
        <w:rPr>
          <w:sz w:val="16"/>
        </w:rPr>
        <w:t xml:space="preserve"> “The Beast” and the “</w:t>
      </w:r>
      <w:r w:rsidRPr="00334716">
        <w:rPr>
          <w:rStyle w:val="Emphasis"/>
        </w:rPr>
        <w:t>Death Train</w:t>
      </w:r>
      <w:r w:rsidRPr="00334716">
        <w:rPr>
          <w:sz w:val="16"/>
        </w:rPr>
        <w:t xml:space="preserve">,” part of a railway network that runs the length of Mexico. Seeking safety in numbers, </w:t>
      </w:r>
      <w:r w:rsidRPr="00334716">
        <w:rPr>
          <w:rStyle w:val="StyleUnderline"/>
        </w:rPr>
        <w:t>thousands of people a year travel together on foot for hundreds of miles in so-called migrant caravans</w:t>
      </w:r>
      <w:r w:rsidRPr="00334716">
        <w:rPr>
          <w:sz w:val="16"/>
        </w:rPr>
        <w:t>. Others, like Martínez Castillo, the Dominican woodworker, and the nearly 19,000 identified in the data analysis, end up crammed in the trailer trucks.</w:t>
      </w:r>
    </w:p>
    <w:p w14:paraId="25A15651" w14:textId="77777777" w:rsidR="00943A83" w:rsidRPr="009B025C" w:rsidRDefault="00943A83" w:rsidP="00943A83">
      <w:pPr>
        <w:pStyle w:val="Heading4"/>
        <w:numPr>
          <w:ilvl w:val="0"/>
          <w:numId w:val="50"/>
        </w:numPr>
        <w:tabs>
          <w:tab w:val="num" w:pos="1800"/>
        </w:tabs>
        <w:ind w:left="1800"/>
        <w:contextualSpacing/>
      </w:pPr>
      <w:r>
        <w:t xml:space="preserve">Illegal crossings aren’t key to the drug crisis---90% of fentanyl arrives in the U.S. at legal border crossings, </w:t>
      </w:r>
    </w:p>
    <w:p w14:paraId="39793426" w14:textId="77777777" w:rsidR="00943A83" w:rsidRDefault="00943A83" w:rsidP="00943A83">
      <w:pPr>
        <w:contextualSpacing/>
      </w:pPr>
      <w:r>
        <w:t xml:space="preserve">Joel </w:t>
      </w:r>
      <w:r w:rsidRPr="009B025C">
        <w:rPr>
          <w:rStyle w:val="Style13ptBold"/>
        </w:rPr>
        <w:t>Rose 23</w:t>
      </w:r>
      <w:r>
        <w:t xml:space="preserve">, Correspondent, National Desk, “Who is sneaking fentanyl across the southern border? Hint: It's not the migrants”, 8-8-2023, NPR, </w:t>
      </w:r>
      <w:hyperlink r:id="rId21" w:history="1">
        <w:r w:rsidRPr="0075221A">
          <w:rPr>
            <w:rStyle w:val="Hyperlink"/>
          </w:rPr>
          <w:t>https://www.npr.org/2023/08/09/1191638114/fentanyl-smuggling-migrants-mexico-border-drugs</w:t>
        </w:r>
      </w:hyperlink>
      <w:r>
        <w:t xml:space="preserve"> - SDP</w:t>
      </w:r>
    </w:p>
    <w:p w14:paraId="79D25DA8" w14:textId="77777777" w:rsidR="00943A83" w:rsidRPr="000859FF" w:rsidRDefault="00943A83" w:rsidP="00943A83">
      <w:pPr>
        <w:contextualSpacing/>
        <w:rPr>
          <w:sz w:val="16"/>
        </w:rPr>
      </w:pPr>
      <w:r w:rsidRPr="000859FF">
        <w:rPr>
          <w:sz w:val="16"/>
        </w:rPr>
        <w:t>Fentanyl and other drugs are often smuggled by couriers</w:t>
      </w:r>
    </w:p>
    <w:p w14:paraId="165FFDA8" w14:textId="77777777" w:rsidR="00943A83" w:rsidRPr="000859FF" w:rsidRDefault="00943A83" w:rsidP="00943A83">
      <w:pPr>
        <w:contextualSpacing/>
        <w:rPr>
          <w:sz w:val="16"/>
        </w:rPr>
      </w:pPr>
      <w:r w:rsidRPr="00093DB7">
        <w:rPr>
          <w:rStyle w:val="StyleUnderline"/>
        </w:rPr>
        <w:t>Thousands of pounds of fentanyl are flowing into the U.S. from Mexico every month</w:t>
      </w:r>
      <w:r w:rsidRPr="000859FF">
        <w:rPr>
          <w:sz w:val="16"/>
        </w:rPr>
        <w:t>. Yet we rarely hear much about the couriers, also known as mules, who smuggle much of it through legal ports of entry.</w:t>
      </w:r>
    </w:p>
    <w:p w14:paraId="7B92C0D0" w14:textId="77777777" w:rsidR="00943A83" w:rsidRPr="000859FF" w:rsidRDefault="00943A83" w:rsidP="00943A83">
      <w:pPr>
        <w:contextualSpacing/>
        <w:rPr>
          <w:sz w:val="16"/>
        </w:rPr>
      </w:pPr>
      <w:r w:rsidRPr="00093DB7">
        <w:rPr>
          <w:rStyle w:val="StyleUnderline"/>
        </w:rPr>
        <w:t>Prosecutors and defense lawyers say Haley's story is typical; the vast majority of illicit fentanyl</w:t>
      </w:r>
      <w:r w:rsidRPr="000859FF">
        <w:rPr>
          <w:sz w:val="16"/>
        </w:rPr>
        <w:t xml:space="preserve"> — </w:t>
      </w:r>
      <w:r w:rsidRPr="00093DB7">
        <w:rPr>
          <w:rStyle w:val="Emphasis"/>
        </w:rPr>
        <w:t>close to 90%</w:t>
      </w:r>
      <w:r w:rsidRPr="000859FF">
        <w:rPr>
          <w:sz w:val="16"/>
        </w:rPr>
        <w:t xml:space="preserve"> — </w:t>
      </w:r>
      <w:r w:rsidRPr="00093DB7">
        <w:rPr>
          <w:rStyle w:val="StyleUnderline"/>
        </w:rPr>
        <w:t xml:space="preserve">is seized at </w:t>
      </w:r>
      <w:r w:rsidRPr="00093DB7">
        <w:rPr>
          <w:rStyle w:val="Emphasis"/>
        </w:rPr>
        <w:t>official border crossings</w:t>
      </w:r>
      <w:r w:rsidRPr="000859FF">
        <w:rPr>
          <w:sz w:val="16"/>
        </w:rPr>
        <w:t xml:space="preserve">. </w:t>
      </w:r>
      <w:r w:rsidRPr="000859FF">
        <w:rPr>
          <w:rStyle w:val="StyleUnderline"/>
        </w:rPr>
        <w:t xml:space="preserve">Immigration authorities say </w:t>
      </w:r>
      <w:r w:rsidRPr="000859FF">
        <w:rPr>
          <w:rStyle w:val="Emphasis"/>
        </w:rPr>
        <w:t>nearly all</w:t>
      </w:r>
      <w:r w:rsidRPr="000859FF">
        <w:rPr>
          <w:rStyle w:val="StyleUnderline"/>
        </w:rPr>
        <w:t xml:space="preserve"> of that is smuggled by people who are </w:t>
      </w:r>
      <w:r w:rsidRPr="000859FF">
        <w:rPr>
          <w:rStyle w:val="Emphasis"/>
        </w:rPr>
        <w:t>legally authorized to cross the border</w:t>
      </w:r>
      <w:r w:rsidRPr="000859FF">
        <w:rPr>
          <w:rStyle w:val="StyleUnderline"/>
        </w:rPr>
        <w:t xml:space="preserve">, and </w:t>
      </w:r>
      <w:r w:rsidRPr="000859FF">
        <w:rPr>
          <w:rStyle w:val="Emphasis"/>
        </w:rPr>
        <w:t>more than half</w:t>
      </w:r>
      <w:r w:rsidRPr="000859FF">
        <w:rPr>
          <w:rStyle w:val="StyleUnderline"/>
        </w:rPr>
        <w:t xml:space="preserve"> by </w:t>
      </w:r>
      <w:r w:rsidRPr="000859FF">
        <w:rPr>
          <w:rStyle w:val="Emphasis"/>
        </w:rPr>
        <w:t>U.S. citizens</w:t>
      </w:r>
      <w:r w:rsidRPr="000859FF">
        <w:rPr>
          <w:rStyle w:val="StyleUnderline"/>
        </w:rPr>
        <w:t xml:space="preserve"> like Haley</w:t>
      </w:r>
      <w:r w:rsidRPr="000859FF">
        <w:rPr>
          <w:sz w:val="16"/>
        </w:rPr>
        <w:t xml:space="preserve">. </w:t>
      </w:r>
      <w:r w:rsidRPr="000859FF">
        <w:rPr>
          <w:rStyle w:val="StyleUnderline"/>
        </w:rPr>
        <w:t xml:space="preserve">Virtually </w:t>
      </w:r>
      <w:r w:rsidRPr="000859FF">
        <w:rPr>
          <w:rStyle w:val="Emphasis"/>
        </w:rPr>
        <w:t>none is seized from migrants</w:t>
      </w:r>
      <w:r w:rsidRPr="000859FF">
        <w:rPr>
          <w:rStyle w:val="StyleUnderline"/>
        </w:rPr>
        <w:t xml:space="preserve"> seeking asylum</w:t>
      </w:r>
      <w:r w:rsidRPr="000859FF">
        <w:rPr>
          <w:sz w:val="16"/>
        </w:rPr>
        <w:t>.</w:t>
      </w:r>
    </w:p>
    <w:p w14:paraId="47FBE0E6" w14:textId="77777777" w:rsidR="00943A83" w:rsidRPr="000859FF" w:rsidRDefault="00943A83" w:rsidP="00943A83">
      <w:pPr>
        <w:contextualSpacing/>
        <w:rPr>
          <w:sz w:val="16"/>
        </w:rPr>
      </w:pPr>
      <w:r w:rsidRPr="000859FF">
        <w:rPr>
          <w:sz w:val="16"/>
        </w:rPr>
        <w:t>Sometimes fentanyl and other drugs are concealed inside tractor-trailers carrying loads of legitimate cargo into the U.S. More often, authorities say, it's hidden in passenger cars or on the bodies of pedestrians.</w:t>
      </w:r>
    </w:p>
    <w:p w14:paraId="24EFC2C7" w14:textId="77777777" w:rsidR="00943A83" w:rsidRPr="000859FF" w:rsidRDefault="00943A83" w:rsidP="00943A83">
      <w:pPr>
        <w:contextualSpacing/>
        <w:rPr>
          <w:sz w:val="16"/>
        </w:rPr>
      </w:pPr>
      <w:r w:rsidRPr="000859FF">
        <w:rPr>
          <w:sz w:val="16"/>
        </w:rPr>
        <w:t>"</w:t>
      </w:r>
      <w:r w:rsidRPr="000859FF">
        <w:rPr>
          <w:rStyle w:val="StyleUnderline"/>
        </w:rPr>
        <w:t>There's a popular misconception that it is these giant seizures that are driving the numbers</w:t>
      </w:r>
      <w:r w:rsidRPr="000859FF">
        <w:rPr>
          <w:sz w:val="16"/>
        </w:rPr>
        <w:t xml:space="preserve">. </w:t>
      </w:r>
      <w:r w:rsidRPr="000859FF">
        <w:rPr>
          <w:rStyle w:val="StyleUnderline"/>
        </w:rPr>
        <w:t>And that's not it</w:t>
      </w:r>
      <w:r w:rsidRPr="000859FF">
        <w:rPr>
          <w:sz w:val="16"/>
        </w:rPr>
        <w:t>," says Adam Gordon, a federal prosecutor in San Diego, one of the busiest crossing points for fentanyl on the U.S.-Mexico border. "The cases that we see every day are individuals who have five kilos of fentanyl and 10 kilos of methamphetamine. And those cases are happening constantly."</w:t>
      </w:r>
    </w:p>
    <w:p w14:paraId="1D10235D" w14:textId="77777777" w:rsidR="00943A83" w:rsidRPr="000859FF" w:rsidRDefault="00943A83" w:rsidP="00943A83">
      <w:pPr>
        <w:contextualSpacing/>
        <w:rPr>
          <w:sz w:val="16"/>
        </w:rPr>
      </w:pPr>
      <w:r w:rsidRPr="000859FF">
        <w:rPr>
          <w:sz w:val="16"/>
        </w:rPr>
        <w:t>What has changed is that synthetic opioids such as fentanyl are more potent and cheaper to make than organic drugs like heroin or cocaine. These new drugs are harder to catch because concealment in cars or on the bodies of couriers is easy.</w:t>
      </w:r>
    </w:p>
    <w:p w14:paraId="0F295CD0" w14:textId="77777777" w:rsidR="00943A83" w:rsidRPr="000859FF" w:rsidRDefault="00943A83" w:rsidP="00943A83">
      <w:pPr>
        <w:contextualSpacing/>
        <w:rPr>
          <w:sz w:val="16"/>
        </w:rPr>
      </w:pPr>
      <w:r w:rsidRPr="000859FF">
        <w:rPr>
          <w:sz w:val="16"/>
        </w:rPr>
        <w:t>"</w:t>
      </w:r>
      <w:r w:rsidRPr="000859FF">
        <w:rPr>
          <w:rStyle w:val="StyleUnderline"/>
        </w:rPr>
        <w:t>The cartels are smart</w:t>
      </w:r>
      <w:r w:rsidRPr="000859FF">
        <w:rPr>
          <w:sz w:val="16"/>
        </w:rPr>
        <w:t xml:space="preserve">. </w:t>
      </w:r>
      <w:r w:rsidRPr="000859FF">
        <w:rPr>
          <w:rStyle w:val="StyleUnderline"/>
        </w:rPr>
        <w:t>They're going to pick couriers that they think are going to be more successful at that point in time</w:t>
      </w:r>
      <w:r w:rsidRPr="000859FF">
        <w:rPr>
          <w:sz w:val="16"/>
        </w:rPr>
        <w:t>," says Stefani Hepford, an assistant U.S. attorney in the Tucson office who's prosecuted dozens of smuggling cases. "I've seen 20-year-old couriers. I've seen 60-year-old couriers. It's impossible to generalize."</w:t>
      </w:r>
    </w:p>
    <w:p w14:paraId="40DA499D" w14:textId="77777777" w:rsidR="00943A83" w:rsidRPr="000859FF" w:rsidRDefault="00943A83" w:rsidP="00943A83">
      <w:pPr>
        <w:contextualSpacing/>
        <w:rPr>
          <w:sz w:val="16"/>
        </w:rPr>
      </w:pPr>
      <w:r w:rsidRPr="000859FF">
        <w:rPr>
          <w:sz w:val="16"/>
        </w:rPr>
        <w:t>The ideal candidate, Hepford says, is someone who is authorized to cross the border, and goes back and forth often because they won't attract attention from customs officers at the port.</w:t>
      </w:r>
    </w:p>
    <w:p w14:paraId="1146F2C4" w14:textId="77777777" w:rsidR="00943A83" w:rsidRDefault="00943A83" w:rsidP="00943A83">
      <w:pPr>
        <w:pStyle w:val="Heading4"/>
        <w:numPr>
          <w:ilvl w:val="0"/>
          <w:numId w:val="50"/>
        </w:numPr>
        <w:tabs>
          <w:tab w:val="num" w:pos="1800"/>
        </w:tabs>
        <w:ind w:left="1800"/>
        <w:contextualSpacing/>
      </w:pPr>
      <w:r>
        <w:t xml:space="preserve">There are massive alt causes to human trafficking that the AFF world can’t overcome---regional cooperation is necessary to solve. </w:t>
      </w:r>
    </w:p>
    <w:p w14:paraId="69DBFDCD" w14:textId="77777777" w:rsidR="00943A83" w:rsidRDefault="00943A83" w:rsidP="00943A83">
      <w:pPr>
        <w:contextualSpacing/>
      </w:pPr>
      <w:r>
        <w:t xml:space="preserve">Alexandra </w:t>
      </w:r>
      <w:r w:rsidRPr="006A7DC0">
        <w:rPr>
          <w:rStyle w:val="Style13ptBold"/>
        </w:rPr>
        <w:t>Still 17</w:t>
      </w:r>
      <w:r>
        <w:t>, Pepperdine University, "Solving Human Trafficking Between Mexico and the United States," Pepperdine</w:t>
      </w:r>
    </w:p>
    <w:p w14:paraId="37A48EF2" w14:textId="77777777" w:rsidR="00943A83" w:rsidRDefault="00943A83" w:rsidP="00943A83">
      <w:pPr>
        <w:contextualSpacing/>
      </w:pPr>
      <w:r>
        <w:t xml:space="preserve">Policy Review: Vol. 9, Article 4, 2017, </w:t>
      </w:r>
      <w:hyperlink r:id="rId22" w:history="1">
        <w:r w:rsidRPr="0075221A">
          <w:rPr>
            <w:rStyle w:val="Hyperlink"/>
          </w:rPr>
          <w:t>https://digitalcommons.pepperdine.edu/ppr/vol9/iss1/4</w:t>
        </w:r>
      </w:hyperlink>
      <w:r>
        <w:t xml:space="preserve"> - SDP</w:t>
      </w:r>
    </w:p>
    <w:p w14:paraId="3F0C9BDA" w14:textId="77777777" w:rsidR="00943A83" w:rsidRPr="000859FF" w:rsidRDefault="00943A83" w:rsidP="00943A83">
      <w:pPr>
        <w:contextualSpacing/>
        <w:rPr>
          <w:sz w:val="16"/>
        </w:rPr>
      </w:pPr>
      <w:r w:rsidRPr="000859FF">
        <w:rPr>
          <w:sz w:val="16"/>
        </w:rPr>
        <w:t xml:space="preserve">Third, </w:t>
      </w:r>
      <w:r w:rsidRPr="000859FF">
        <w:rPr>
          <w:rStyle w:val="StyleUnderline"/>
        </w:rPr>
        <w:t>awareness must be raised in both countries</w:t>
      </w:r>
      <w:r w:rsidRPr="000859FF">
        <w:rPr>
          <w:sz w:val="16"/>
        </w:rPr>
        <w:t xml:space="preserve">, </w:t>
      </w:r>
      <w:r w:rsidRPr="000859FF">
        <w:rPr>
          <w:rStyle w:val="StyleUnderline"/>
        </w:rPr>
        <w:t>especially along the borders</w:t>
      </w:r>
      <w:r w:rsidRPr="000859FF">
        <w:rPr>
          <w:sz w:val="16"/>
        </w:rPr>
        <w:t xml:space="preserve">, </w:t>
      </w:r>
      <w:r w:rsidRPr="000859FF">
        <w:rPr>
          <w:rStyle w:val="StyleUnderline"/>
        </w:rPr>
        <w:t>because increasing education is an effective and cost-efficient method to reducing vulnerability to trafficking</w:t>
      </w:r>
      <w:r w:rsidRPr="000859FF">
        <w:rPr>
          <w:sz w:val="16"/>
        </w:rPr>
        <w:t xml:space="preserve">. </w:t>
      </w:r>
      <w:r w:rsidRPr="000859FF">
        <w:rPr>
          <w:rStyle w:val="StyleUnderline"/>
        </w:rPr>
        <w:t>There should be a comprehensive</w:t>
      </w:r>
      <w:r w:rsidRPr="000859FF">
        <w:rPr>
          <w:sz w:val="16"/>
        </w:rPr>
        <w:t xml:space="preserve">, </w:t>
      </w:r>
      <w:r w:rsidRPr="000859FF">
        <w:rPr>
          <w:rStyle w:val="StyleUnderline"/>
        </w:rPr>
        <w:t>compulsory curriculum in both the U.S. and Mexico on human trafficking which can be taught annually in schools</w:t>
      </w:r>
      <w:r w:rsidRPr="000859FF">
        <w:rPr>
          <w:sz w:val="16"/>
        </w:rPr>
        <w:t>. This will decrease human trafficking because students will be knowledgeable of scams that lead to trafficking and thus will be better equipped to identify possible trafficking victims if ever needed. In the U.S., children need to be aware of what trafficking is and how to identify victims, especially in the border states. As such, the curriculum should include the basics on human trafficking, how to identify human trafficking victims, and the correct response to witnessing a situation of human trafficking. In Mexico, a curriculum on the various scam methods and dangers of trafficking is vital. This curriculum should also include how to identify victims and what to do in situations of witnessing a potential case of trafficking. Akin to the previous two portions of the recommendation, the third upholds the three criteria as well. It protects vulnerable persons through education, and it increases cases of identification of victims. It can be “enforced” and it would not be overly difficult to implement once a standard curriculum was agreed upon. Finally</w:t>
      </w:r>
      <w:r w:rsidRPr="000859FF">
        <w:rPr>
          <w:rStyle w:val="StyleUnderline"/>
        </w:rPr>
        <w:t>, this part of the recommendation would not intensify other issues between the U.S. and Mexico</w:t>
      </w:r>
      <w:r w:rsidRPr="000859FF">
        <w:rPr>
          <w:sz w:val="16"/>
        </w:rPr>
        <w:t>.</w:t>
      </w:r>
    </w:p>
    <w:p w14:paraId="61C3CE0A" w14:textId="77777777" w:rsidR="00943A83" w:rsidRPr="000859FF" w:rsidRDefault="00943A83" w:rsidP="00943A83">
      <w:pPr>
        <w:spacing w:after="0"/>
        <w:contextualSpacing/>
        <w:rPr>
          <w:sz w:val="16"/>
        </w:rPr>
      </w:pPr>
      <w:r w:rsidRPr="000859FF">
        <w:rPr>
          <w:rStyle w:val="StyleUnderline"/>
        </w:rPr>
        <w:t xml:space="preserve">A recommendation that would </w:t>
      </w:r>
      <w:r w:rsidRPr="000859FF">
        <w:rPr>
          <w:rStyle w:val="Emphasis"/>
        </w:rPr>
        <w:t>completely solve</w:t>
      </w:r>
      <w:r w:rsidRPr="000859FF">
        <w:rPr>
          <w:rStyle w:val="StyleUnderline"/>
        </w:rPr>
        <w:t xml:space="preserve"> </w:t>
      </w:r>
      <w:r w:rsidRPr="000859FF">
        <w:rPr>
          <w:rStyle w:val="Emphasis"/>
        </w:rPr>
        <w:t>human trafficking</w:t>
      </w:r>
      <w:r w:rsidRPr="000859FF">
        <w:rPr>
          <w:rStyle w:val="StyleUnderline"/>
        </w:rPr>
        <w:t xml:space="preserve"> is </w:t>
      </w:r>
      <w:r w:rsidRPr="000859FF">
        <w:rPr>
          <w:rStyle w:val="Emphasis"/>
        </w:rPr>
        <w:t>impossible</w:t>
      </w:r>
      <w:r w:rsidRPr="000859FF">
        <w:rPr>
          <w:rStyle w:val="StyleUnderline"/>
        </w:rPr>
        <w:t xml:space="preserve"> due to the complexity of the issue and the vast array of factors contributing to it</w:t>
      </w:r>
      <w:r w:rsidRPr="000859FF">
        <w:rPr>
          <w:sz w:val="16"/>
        </w:rPr>
        <w:t xml:space="preserve">. Even so, </w:t>
      </w:r>
      <w:r w:rsidRPr="000859FF">
        <w:rPr>
          <w:rStyle w:val="StyleUnderline"/>
        </w:rPr>
        <w:t>this recommendation is both feasible and can significantly reduce the number of women and children trafficked into the U.S. annually from Mexico</w:t>
      </w:r>
      <w:r w:rsidRPr="000859FF">
        <w:rPr>
          <w:sz w:val="16"/>
        </w:rPr>
        <w:t xml:space="preserve">. By improving and increasing cooperation between the U.S. and Mexico, </w:t>
      </w:r>
      <w:r w:rsidRPr="000859FF">
        <w:rPr>
          <w:rStyle w:val="StyleUnderline"/>
        </w:rPr>
        <w:t>establishing consistent law enforcement mechanisms</w:t>
      </w:r>
      <w:r w:rsidRPr="000859FF">
        <w:rPr>
          <w:sz w:val="16"/>
        </w:rPr>
        <w:t xml:space="preserve">, and </w:t>
      </w:r>
      <w:r w:rsidRPr="000859FF">
        <w:rPr>
          <w:rStyle w:val="StyleUnderline"/>
        </w:rPr>
        <w:t>increasing awareness through education of the youth in both countries</w:t>
      </w:r>
      <w:r w:rsidRPr="000859FF">
        <w:rPr>
          <w:sz w:val="16"/>
        </w:rPr>
        <w:t xml:space="preserve">, </w:t>
      </w:r>
      <w:r w:rsidRPr="000859FF">
        <w:rPr>
          <w:rStyle w:val="StyleUnderline"/>
        </w:rPr>
        <w:t>the number of trafficking victims could significantly decrease</w:t>
      </w:r>
      <w:r w:rsidRPr="000859FF">
        <w:rPr>
          <w:sz w:val="16"/>
        </w:rPr>
        <w:t xml:space="preserve">. </w:t>
      </w:r>
      <w:r w:rsidRPr="000859FF">
        <w:rPr>
          <w:rStyle w:val="StyleUnderline"/>
        </w:rPr>
        <w:t xml:space="preserve">It is imperative to make changes to policies in </w:t>
      </w:r>
      <w:r w:rsidRPr="000859FF">
        <w:rPr>
          <w:rStyle w:val="Emphasis"/>
        </w:rPr>
        <w:t xml:space="preserve">both countries </w:t>
      </w:r>
      <w:r w:rsidRPr="000859FF">
        <w:rPr>
          <w:rStyle w:val="StyleUnderline"/>
        </w:rPr>
        <w:t>to protect vulnerable persons</w:t>
      </w:r>
      <w:r w:rsidRPr="000859FF">
        <w:rPr>
          <w:sz w:val="16"/>
        </w:rPr>
        <w:t xml:space="preserve">. This is not an issue that we should only work on once the war on drugs is over or U.S. immigration policy is reformed. It is an issue that deserves our attention today. As mentioned in Ugarte and Zarate’s work, prostitution and human trafficking allows for people to have access to sex whenever they please (Ugarte &amp; Laura Zarate, 2008). However, sex is not a right and the U.S. and Mexico need to remember this when making policies about human trafficking. </w:t>
      </w:r>
      <w:r w:rsidRPr="000859FF">
        <w:rPr>
          <w:rStyle w:val="StyleUnderline"/>
        </w:rPr>
        <w:t>This issue demands immediate attention to protect women and children from being trapped in situations of sexual exploitation</w:t>
      </w:r>
      <w:r w:rsidRPr="000859FF">
        <w:rPr>
          <w:sz w:val="16"/>
        </w:rPr>
        <w:t>. With these recommendations, human trafficking between Mexico and the U.S. can significantly decline.</w:t>
      </w:r>
    </w:p>
    <w:p w14:paraId="2FC4394A" w14:textId="77777777" w:rsidR="00943A83" w:rsidRPr="00F87545" w:rsidRDefault="00943A83" w:rsidP="00943A83">
      <w:pPr>
        <w:pStyle w:val="Heading3"/>
        <w:contextualSpacing/>
      </w:pPr>
      <w:r>
        <w:t>AT: Cartel Trafficking---Link Turn---EXT</w:t>
      </w:r>
    </w:p>
    <w:p w14:paraId="15D695B1" w14:textId="77777777" w:rsidR="00943A83" w:rsidRPr="00B560F1" w:rsidRDefault="00943A83" w:rsidP="00943A83">
      <w:pPr>
        <w:pStyle w:val="Heading4"/>
        <w:contextualSpacing/>
      </w:pPr>
      <w:r>
        <w:t xml:space="preserve">Restrictive border policies give cartels more money and more victims. </w:t>
      </w:r>
    </w:p>
    <w:p w14:paraId="6439578D" w14:textId="77777777" w:rsidR="00943A83" w:rsidRPr="00B560F1" w:rsidRDefault="00943A83" w:rsidP="00943A83">
      <w:pPr>
        <w:contextualSpacing/>
      </w:pPr>
      <w:r w:rsidRPr="00B560F1">
        <w:rPr>
          <w:rStyle w:val="Style13ptBold"/>
        </w:rPr>
        <w:t>Human Rights Watch 24</w:t>
      </w:r>
      <w:r>
        <w:t xml:space="preserve">, Human Rights Organization, “We Couldn’t Wait”, Human Rights Watch, 5-1-2024, </w:t>
      </w:r>
      <w:hyperlink r:id="rId23" w:history="1">
        <w:r w:rsidRPr="0075221A">
          <w:rPr>
            <w:rStyle w:val="Hyperlink"/>
          </w:rPr>
          <w:t>https://www.hrw.org/report/2024/05/01/we-couldnt-wait/digital-metering-us-mexico-border</w:t>
        </w:r>
      </w:hyperlink>
      <w:r>
        <w:t xml:space="preserve"> - SDP</w:t>
      </w:r>
    </w:p>
    <w:p w14:paraId="06E0BB88" w14:textId="77777777" w:rsidR="00943A83" w:rsidRPr="0001386E" w:rsidRDefault="00943A83" w:rsidP="00943A83">
      <w:pPr>
        <w:contextualSpacing/>
        <w:rPr>
          <w:sz w:val="16"/>
        </w:rPr>
      </w:pPr>
      <w:r w:rsidRPr="0001386E">
        <w:rPr>
          <w:rStyle w:val="StyleUnderline"/>
        </w:rPr>
        <w:t>Biden administration officials can argue their policies are an improvement over what could be an even worse US approach at the border</w:t>
      </w:r>
      <w:r w:rsidRPr="0001386E">
        <w:rPr>
          <w:sz w:val="16"/>
        </w:rPr>
        <w:t>. The administration has established a new humanitarian parole program to allow more asylum seekers safe pathways into the US, though they are limited to certain nationalities, and among them, people who can afford to pay for plane tickets and other travel, are able to obtain passports, and have family members in the United States wealthy enough to apply to sponsor them with the US government. The Biden administration has also made extensive use of temporary protected status and raised refugee admissions caps. </w:t>
      </w:r>
    </w:p>
    <w:p w14:paraId="7686F4D2" w14:textId="77777777" w:rsidR="00943A83" w:rsidRPr="0001386E" w:rsidRDefault="00943A83" w:rsidP="00943A83">
      <w:pPr>
        <w:contextualSpacing/>
        <w:rPr>
          <w:sz w:val="16"/>
        </w:rPr>
      </w:pPr>
      <w:r w:rsidRPr="0001386E">
        <w:rPr>
          <w:sz w:val="16"/>
        </w:rPr>
        <w:t xml:space="preserve">Still, </w:t>
      </w:r>
      <w:r w:rsidRPr="0001386E">
        <w:rPr>
          <w:rStyle w:val="StyleUnderline"/>
        </w:rPr>
        <w:t xml:space="preserve">the </w:t>
      </w:r>
      <w:r w:rsidRPr="0001386E">
        <w:rPr>
          <w:rStyle w:val="Emphasis"/>
        </w:rPr>
        <w:t>Biden asylum rule</w:t>
      </w:r>
      <w:r w:rsidRPr="0001386E">
        <w:rPr>
          <w:rStyle w:val="StyleUnderline"/>
        </w:rPr>
        <w:t xml:space="preserve"> and </w:t>
      </w:r>
      <w:r w:rsidRPr="0001386E">
        <w:rPr>
          <w:rStyle w:val="Emphasis"/>
        </w:rPr>
        <w:t>digital metering</w:t>
      </w:r>
      <w:r w:rsidRPr="0001386E">
        <w:rPr>
          <w:rStyle w:val="StyleUnderline"/>
        </w:rPr>
        <w:t xml:space="preserve"> policies are part of a larger effort by the United States to deter irregular migration at the US-Mexico border</w:t>
      </w:r>
      <w:r w:rsidRPr="0001386E">
        <w:rPr>
          <w:sz w:val="16"/>
        </w:rPr>
        <w:t>. The US has sought agreements with many Latin American governments, including Mexico and Guatemala, aimed at deterring migration. In one such arrangement, Mexican President Andrés Manuel López Obrador has agreed to accept some non-Mexican asylum seekers who are rapidly removed or returned “voluntarily” by the United States.</w:t>
      </w:r>
    </w:p>
    <w:p w14:paraId="326B00C5" w14:textId="77777777" w:rsidR="00943A83" w:rsidRPr="0001386E" w:rsidRDefault="00943A83" w:rsidP="00943A83">
      <w:pPr>
        <w:contextualSpacing/>
        <w:rPr>
          <w:sz w:val="16"/>
        </w:rPr>
      </w:pPr>
      <w:r w:rsidRPr="0001386E">
        <w:rPr>
          <w:sz w:val="16"/>
        </w:rPr>
        <w:t xml:space="preserve">Against this high-level backdrop, </w:t>
      </w:r>
      <w:r w:rsidRPr="0001386E">
        <w:rPr>
          <w:rStyle w:val="StyleUnderline"/>
        </w:rPr>
        <w:t>officials from both the United States and Mexico participate in blocking asylum seekers from seeking asylum in the United States</w:t>
      </w:r>
      <w:r w:rsidRPr="0001386E">
        <w:rPr>
          <w:sz w:val="16"/>
        </w:rPr>
        <w:t xml:space="preserve">. In this report, </w:t>
      </w:r>
      <w:r w:rsidRPr="0001386E">
        <w:rPr>
          <w:rStyle w:val="StyleUnderline"/>
        </w:rPr>
        <w:t>Human Rights Watch documents efforts by the US and Mexico to conduct</w:t>
      </w:r>
      <w:r w:rsidRPr="0001386E">
        <w:rPr>
          <w:sz w:val="16"/>
        </w:rPr>
        <w:t xml:space="preserve"> “</w:t>
      </w:r>
      <w:r w:rsidRPr="0001386E">
        <w:rPr>
          <w:rStyle w:val="Emphasis"/>
        </w:rPr>
        <w:t>turnbacks</w:t>
      </w:r>
      <w:r w:rsidRPr="0001386E">
        <w:rPr>
          <w:sz w:val="16"/>
        </w:rPr>
        <w:t>”—</w:t>
      </w:r>
      <w:r w:rsidRPr="0001386E">
        <w:rPr>
          <w:rStyle w:val="StyleUnderline"/>
        </w:rPr>
        <w:t>blocking people from entering the United States and pushing them back to Mexico</w:t>
      </w:r>
      <w:r w:rsidRPr="0001386E">
        <w:rPr>
          <w:sz w:val="16"/>
        </w:rPr>
        <w:t>—</w:t>
      </w:r>
      <w:r w:rsidRPr="0001386E">
        <w:rPr>
          <w:rStyle w:val="StyleUnderline"/>
        </w:rPr>
        <w:t>of asylum seekers at ports of entry at the US-Mexico border</w:t>
      </w:r>
      <w:r w:rsidRPr="0001386E">
        <w:rPr>
          <w:sz w:val="16"/>
        </w:rPr>
        <w:t>. The US CBP One appointment system is cited by officials of both governments when blocking asylum seekers from accessing the border. Turnbacks today are therefore often the dangerous result of digital metering and the Biden asylum rule.</w:t>
      </w:r>
    </w:p>
    <w:p w14:paraId="4E094F5F" w14:textId="77777777" w:rsidR="00943A83" w:rsidRPr="0001386E" w:rsidRDefault="00943A83" w:rsidP="00943A83">
      <w:pPr>
        <w:contextualSpacing/>
        <w:rPr>
          <w:sz w:val="16"/>
        </w:rPr>
      </w:pPr>
      <w:r w:rsidRPr="0001386E">
        <w:rPr>
          <w:sz w:val="16"/>
        </w:rPr>
        <w:t xml:space="preserve">The US policies blocking asylum at the border in recent years, carried out in collaboration with Mexico, have changed in name and severity, but one material outcome for asylum seekers has remained the same: </w:t>
      </w:r>
      <w:r w:rsidRPr="0001386E">
        <w:rPr>
          <w:rStyle w:val="StyleUnderline"/>
        </w:rPr>
        <w:t>they are forced to wait in northern Mexican states</w:t>
      </w:r>
      <w:r w:rsidRPr="0001386E">
        <w:rPr>
          <w:sz w:val="16"/>
        </w:rPr>
        <w:t xml:space="preserve">, </w:t>
      </w:r>
      <w:r w:rsidRPr="0001386E">
        <w:rPr>
          <w:rStyle w:val="StyleUnderline"/>
        </w:rPr>
        <w:t>as well as in many cities in other parts of Mexico through which migrants transit</w:t>
      </w:r>
      <w:r w:rsidRPr="0001386E">
        <w:rPr>
          <w:sz w:val="16"/>
        </w:rPr>
        <w:t xml:space="preserve">, </w:t>
      </w:r>
      <w:r w:rsidRPr="0001386E">
        <w:rPr>
          <w:rStyle w:val="StyleUnderline"/>
        </w:rPr>
        <w:t xml:space="preserve">where they are </w:t>
      </w:r>
      <w:r w:rsidRPr="0001386E">
        <w:rPr>
          <w:rStyle w:val="Emphasis"/>
        </w:rPr>
        <w:t>systematically targeted</w:t>
      </w:r>
      <w:r w:rsidRPr="0001386E">
        <w:rPr>
          <w:rStyle w:val="StyleUnderline"/>
        </w:rPr>
        <w:t xml:space="preserve"> by cartels</w:t>
      </w:r>
      <w:r w:rsidRPr="0001386E">
        <w:rPr>
          <w:sz w:val="16"/>
        </w:rPr>
        <w:t xml:space="preserve">, </w:t>
      </w:r>
      <w:r w:rsidRPr="0001386E">
        <w:rPr>
          <w:rStyle w:val="StyleUnderline"/>
        </w:rPr>
        <w:t>sometimes with the help of Mexican government officials</w:t>
      </w:r>
      <w:r w:rsidRPr="0001386E">
        <w:rPr>
          <w:sz w:val="16"/>
        </w:rPr>
        <w:t xml:space="preserve">, </w:t>
      </w:r>
      <w:r w:rsidRPr="0001386E">
        <w:rPr>
          <w:rStyle w:val="StyleUnderline"/>
        </w:rPr>
        <w:t xml:space="preserve">for </w:t>
      </w:r>
      <w:r w:rsidRPr="0001386E">
        <w:rPr>
          <w:rStyle w:val="Emphasis"/>
        </w:rPr>
        <w:t>kidnapping</w:t>
      </w:r>
      <w:r w:rsidRPr="0001386E">
        <w:rPr>
          <w:sz w:val="16"/>
        </w:rPr>
        <w:t xml:space="preserve">, </w:t>
      </w:r>
      <w:r w:rsidRPr="0001386E">
        <w:rPr>
          <w:rStyle w:val="Emphasis"/>
        </w:rPr>
        <w:t>extortion</w:t>
      </w:r>
      <w:r w:rsidRPr="0001386E">
        <w:rPr>
          <w:sz w:val="16"/>
        </w:rPr>
        <w:t xml:space="preserve">, </w:t>
      </w:r>
      <w:r w:rsidRPr="0001386E">
        <w:rPr>
          <w:rStyle w:val="Emphasis"/>
        </w:rPr>
        <w:t>sexual assault</w:t>
      </w:r>
      <w:r w:rsidRPr="0001386E">
        <w:rPr>
          <w:sz w:val="16"/>
        </w:rPr>
        <w:t xml:space="preserve">, </w:t>
      </w:r>
      <w:r w:rsidRPr="0001386E">
        <w:rPr>
          <w:rStyle w:val="Emphasis"/>
        </w:rPr>
        <w:t>robbery</w:t>
      </w:r>
      <w:r w:rsidRPr="0001386E">
        <w:rPr>
          <w:sz w:val="16"/>
        </w:rPr>
        <w:t xml:space="preserve">, </w:t>
      </w:r>
      <w:r w:rsidRPr="0001386E">
        <w:rPr>
          <w:rStyle w:val="StyleUnderline"/>
        </w:rPr>
        <w:t xml:space="preserve">and </w:t>
      </w:r>
      <w:r w:rsidRPr="0001386E">
        <w:rPr>
          <w:rStyle w:val="Emphasis"/>
        </w:rPr>
        <w:t>other abuse</w:t>
      </w:r>
      <w:r w:rsidRPr="0001386E">
        <w:rPr>
          <w:sz w:val="16"/>
        </w:rPr>
        <w:t xml:space="preserve">. </w:t>
      </w:r>
      <w:r w:rsidRPr="0001386E">
        <w:rPr>
          <w:rStyle w:val="StyleUnderline"/>
        </w:rPr>
        <w:t xml:space="preserve">Digital metering feeds cartel needs for a </w:t>
      </w:r>
      <w:r w:rsidRPr="0001386E">
        <w:rPr>
          <w:rStyle w:val="Emphasis"/>
        </w:rPr>
        <w:t>vulnerable population</w:t>
      </w:r>
      <w:r w:rsidRPr="0001386E">
        <w:rPr>
          <w:rStyle w:val="StyleUnderline"/>
        </w:rPr>
        <w:t xml:space="preserve"> to </w:t>
      </w:r>
      <w:r w:rsidRPr="0001386E">
        <w:rPr>
          <w:rStyle w:val="Emphasis"/>
        </w:rPr>
        <w:t>prey upon</w:t>
      </w:r>
      <w:r w:rsidRPr="0001386E">
        <w:rPr>
          <w:sz w:val="16"/>
        </w:rPr>
        <w:t>.</w:t>
      </w:r>
    </w:p>
    <w:p w14:paraId="5636C621" w14:textId="77777777" w:rsidR="00943A83" w:rsidRPr="00255097" w:rsidRDefault="00943A83" w:rsidP="00943A83">
      <w:pPr>
        <w:contextualSpacing/>
        <w:rPr>
          <w:sz w:val="16"/>
        </w:rPr>
      </w:pPr>
      <w:r w:rsidRPr="0001386E">
        <w:rPr>
          <w:rStyle w:val="StyleUnderline"/>
        </w:rPr>
        <w:t xml:space="preserve">The </w:t>
      </w:r>
      <w:r w:rsidRPr="0001386E">
        <w:rPr>
          <w:rStyle w:val="Emphasis"/>
        </w:rPr>
        <w:t>more difficult</w:t>
      </w:r>
      <w:r w:rsidRPr="0001386E">
        <w:rPr>
          <w:rStyle w:val="StyleUnderline"/>
        </w:rPr>
        <w:t xml:space="preserve"> it is for migrants to cross the </w:t>
      </w:r>
      <w:r w:rsidRPr="0001386E">
        <w:rPr>
          <w:rStyle w:val="Emphasis"/>
        </w:rPr>
        <w:t>US-Mexico border</w:t>
      </w:r>
      <w:r w:rsidRPr="0001386E">
        <w:rPr>
          <w:sz w:val="16"/>
        </w:rPr>
        <w:t xml:space="preserve">, </w:t>
      </w:r>
      <w:r w:rsidRPr="0001386E">
        <w:rPr>
          <w:rStyle w:val="StyleUnderline"/>
        </w:rPr>
        <w:t xml:space="preserve">the more </w:t>
      </w:r>
      <w:r w:rsidRPr="0001386E">
        <w:rPr>
          <w:rStyle w:val="Emphasis"/>
        </w:rPr>
        <w:t>money cartels</w:t>
      </w:r>
      <w:r w:rsidRPr="0001386E">
        <w:rPr>
          <w:rStyle w:val="StyleUnderline"/>
        </w:rPr>
        <w:t xml:space="preserve"> make</w:t>
      </w:r>
      <w:r w:rsidRPr="0001386E">
        <w:rPr>
          <w:sz w:val="16"/>
        </w:rPr>
        <w:t xml:space="preserve">, </w:t>
      </w:r>
      <w:r w:rsidRPr="0001386E">
        <w:rPr>
          <w:rStyle w:val="StyleUnderline"/>
        </w:rPr>
        <w:t xml:space="preserve">whether from smuggling operations or </w:t>
      </w:r>
      <w:r w:rsidRPr="0001386E">
        <w:rPr>
          <w:rStyle w:val="Emphasis"/>
        </w:rPr>
        <w:t>from kidnapping</w:t>
      </w:r>
      <w:r w:rsidRPr="0001386E">
        <w:rPr>
          <w:rStyle w:val="StyleUnderline"/>
        </w:rPr>
        <w:t xml:space="preserve"> and extortion</w:t>
      </w:r>
      <w:r w:rsidRPr="0001386E">
        <w:rPr>
          <w:sz w:val="16"/>
        </w:rPr>
        <w:t xml:space="preserve">. Human Rights Watch documented cases of kidnapping for ransom in interviews in each of the five Mexican cities in which we visited for this report. </w:t>
      </w:r>
      <w:r w:rsidRPr="0001386E">
        <w:rPr>
          <w:rStyle w:val="StyleUnderline"/>
        </w:rPr>
        <w:t>Criminal actors and government officials also have near impunity when sexually assaulting asylum seekers</w:t>
      </w:r>
      <w:r w:rsidRPr="0001386E">
        <w:rPr>
          <w:sz w:val="16"/>
        </w:rPr>
        <w:t xml:space="preserve">, </w:t>
      </w:r>
      <w:r w:rsidRPr="0001386E">
        <w:rPr>
          <w:rStyle w:val="StyleUnderline"/>
        </w:rPr>
        <w:t xml:space="preserve">given the fear and </w:t>
      </w:r>
      <w:r w:rsidRPr="0001386E">
        <w:rPr>
          <w:rStyle w:val="Emphasis"/>
        </w:rPr>
        <w:t>power imbalance</w:t>
      </w:r>
      <w:r w:rsidRPr="0001386E">
        <w:rPr>
          <w:rStyle w:val="StyleUnderline"/>
        </w:rPr>
        <w:t xml:space="preserve"> they can exploit due to digital metering</w:t>
      </w:r>
      <w:r w:rsidRPr="0001386E">
        <w:rPr>
          <w:sz w:val="16"/>
        </w:rPr>
        <w:t>.</w:t>
      </w:r>
    </w:p>
    <w:p w14:paraId="0E5BB8EE" w14:textId="77777777" w:rsidR="00943A83" w:rsidRDefault="00943A83" w:rsidP="00943A83">
      <w:pPr>
        <w:pStyle w:val="Heading3"/>
        <w:contextualSpacing/>
      </w:pPr>
      <w:r>
        <w:t>AT: Cartel Trafficking---AT: Impact---Human Trafficking---EXT</w:t>
      </w:r>
    </w:p>
    <w:p w14:paraId="6FD24D3D" w14:textId="77777777" w:rsidR="00943A83" w:rsidRPr="00B57438" w:rsidRDefault="00943A83" w:rsidP="00943A83">
      <w:pPr>
        <w:pStyle w:val="Heading4"/>
        <w:contextualSpacing/>
      </w:pPr>
      <w:r>
        <w:t xml:space="preserve">Regional cooperation is key to solve violence against migrants---the AFF can’t resolve its impacts. </w:t>
      </w:r>
    </w:p>
    <w:p w14:paraId="71EA01A3" w14:textId="77777777" w:rsidR="00943A83" w:rsidRPr="00B57438" w:rsidRDefault="00943A83" w:rsidP="00943A83">
      <w:pPr>
        <w:contextualSpacing/>
      </w:pPr>
      <w:r>
        <w:t xml:space="preserve">Edward </w:t>
      </w:r>
      <w:r w:rsidRPr="00B57438">
        <w:rPr>
          <w:rStyle w:val="Style13ptBold"/>
        </w:rPr>
        <w:t>Alden 22</w:t>
      </w:r>
      <w:r>
        <w:t xml:space="preserve">, Visiting professor of U.S.-Canada economic relations at Western Washington University, “Border enforcement won’t solve the U.S. migrant crisis”, The Globe and Mail, 10-8-2022, </w:t>
      </w:r>
      <w:hyperlink r:id="rId24" w:history="1">
        <w:r w:rsidRPr="0075221A">
          <w:rPr>
            <w:rStyle w:val="Hyperlink"/>
          </w:rPr>
          <w:t>https://www.theglobeandmail.com/opinion/article-border-enforcement-wont-solve-the-us-migrant-crisis/</w:t>
        </w:r>
      </w:hyperlink>
      <w:r>
        <w:t xml:space="preserve"> - SDP</w:t>
      </w:r>
    </w:p>
    <w:p w14:paraId="394DBA62" w14:textId="77777777" w:rsidR="00943A83" w:rsidRPr="000859FF" w:rsidRDefault="00943A83" w:rsidP="00943A83">
      <w:pPr>
        <w:contextualSpacing/>
        <w:rPr>
          <w:sz w:val="16"/>
        </w:rPr>
      </w:pPr>
      <w:r w:rsidRPr="000859FF">
        <w:rPr>
          <w:sz w:val="16"/>
        </w:rPr>
        <w:t>When the U.S. Border Patrol tallies the arrests of those illegally crossing the border with Mexico in the past fiscal year, which finished at the end of September, the numbers will shatter a two-decade old record. Through the end of August, the Border Patrol had already made more than two million apprehensions, well above the previous record of 1.7 million set more than two decades ago.</w:t>
      </w:r>
    </w:p>
    <w:p w14:paraId="75F4184A" w14:textId="77777777" w:rsidR="00943A83" w:rsidRPr="000859FF" w:rsidRDefault="00943A83" w:rsidP="00943A83">
      <w:pPr>
        <w:contextualSpacing/>
        <w:rPr>
          <w:sz w:val="16"/>
        </w:rPr>
      </w:pPr>
      <w:r w:rsidRPr="000859FF">
        <w:rPr>
          <w:sz w:val="16"/>
        </w:rPr>
        <w:t xml:space="preserve">What those numbers don’t tell you is that for the past 30 years, the </w:t>
      </w:r>
      <w:r w:rsidRPr="000859FF">
        <w:rPr>
          <w:rStyle w:val="StyleUnderline"/>
        </w:rPr>
        <w:t xml:space="preserve">United States has poured hundreds of billions of dollars into </w:t>
      </w:r>
      <w:r w:rsidRPr="000859FF">
        <w:rPr>
          <w:sz w:val="16"/>
        </w:rPr>
        <w:t>“</w:t>
      </w:r>
      <w:r w:rsidRPr="000859FF">
        <w:rPr>
          <w:rStyle w:val="Emphasis"/>
        </w:rPr>
        <w:t>securing</w:t>
      </w:r>
      <w:r w:rsidRPr="000859FF">
        <w:rPr>
          <w:sz w:val="16"/>
        </w:rPr>
        <w:t xml:space="preserve">” </w:t>
      </w:r>
      <w:r w:rsidRPr="000859FF">
        <w:rPr>
          <w:rStyle w:val="StyleUnderline"/>
        </w:rPr>
        <w:t xml:space="preserve">its </w:t>
      </w:r>
      <w:r w:rsidRPr="000859FF">
        <w:rPr>
          <w:rStyle w:val="Emphasis"/>
        </w:rPr>
        <w:t>southern border</w:t>
      </w:r>
      <w:r w:rsidRPr="000859FF">
        <w:rPr>
          <w:sz w:val="16"/>
        </w:rPr>
        <w:t>. Yet to hear the politicians tell it, the border has never been more insecure than it is today</w:t>
      </w:r>
      <w:r w:rsidRPr="000859FF">
        <w:rPr>
          <w:rStyle w:val="StyleUnderline"/>
        </w:rPr>
        <w:t>. If U.S. leaders want to address the problem rather than just feeding a political fire</w:t>
      </w:r>
      <w:r w:rsidRPr="000859FF">
        <w:rPr>
          <w:sz w:val="16"/>
        </w:rPr>
        <w:t xml:space="preserve">, </w:t>
      </w:r>
      <w:r w:rsidRPr="000859FF">
        <w:rPr>
          <w:rStyle w:val="StyleUnderline"/>
        </w:rPr>
        <w:t xml:space="preserve">it is time to stop chasing the illusion of a </w:t>
      </w:r>
      <w:r w:rsidRPr="000859FF">
        <w:rPr>
          <w:rStyle w:val="Emphasis"/>
        </w:rPr>
        <w:t>secure border</w:t>
      </w:r>
      <w:r w:rsidRPr="000859FF">
        <w:rPr>
          <w:rStyle w:val="StyleUnderline"/>
        </w:rPr>
        <w:t xml:space="preserve"> and </w:t>
      </w:r>
      <w:r w:rsidRPr="000859FF">
        <w:rPr>
          <w:rStyle w:val="Emphasis"/>
        </w:rPr>
        <w:t>start working with neighbours</w:t>
      </w:r>
      <w:r w:rsidRPr="000859FF">
        <w:rPr>
          <w:rStyle w:val="StyleUnderline"/>
        </w:rPr>
        <w:t xml:space="preserve"> across the region</w:t>
      </w:r>
      <w:r w:rsidRPr="000859FF">
        <w:rPr>
          <w:sz w:val="16"/>
        </w:rPr>
        <w:t>, including Canada, to tackle the political and economic roots of the crisis.</w:t>
      </w:r>
    </w:p>
    <w:p w14:paraId="3054D528" w14:textId="77777777" w:rsidR="00943A83" w:rsidRPr="000859FF" w:rsidRDefault="00943A83" w:rsidP="00943A83">
      <w:pPr>
        <w:contextualSpacing/>
        <w:rPr>
          <w:sz w:val="16"/>
        </w:rPr>
      </w:pPr>
      <w:r w:rsidRPr="000859FF">
        <w:rPr>
          <w:sz w:val="16"/>
        </w:rPr>
        <w:t xml:space="preserve">This latest in a long series of migrant crises has been seized on by the Republican governors of Florida and Texas, who are using taxpayer money to bus and fly border crossers to Democratic strongholds, including the tony vacation island of Martha’s Vineyard in Massachusetts. “In Florida, </w:t>
      </w:r>
      <w:r w:rsidRPr="000859FF">
        <w:rPr>
          <w:rStyle w:val="StyleUnderline"/>
        </w:rPr>
        <w:t>we take what is happening at the southern border seriously</w:t>
      </w:r>
      <w:r w:rsidRPr="000859FF">
        <w:rPr>
          <w:sz w:val="16"/>
        </w:rPr>
        <w:t>,” said Governor and Republican presidential hopeful Ron DeSantis.</w:t>
      </w:r>
    </w:p>
    <w:p w14:paraId="41822630" w14:textId="77777777" w:rsidR="00943A83" w:rsidRPr="000859FF" w:rsidRDefault="00943A83" w:rsidP="00943A83">
      <w:pPr>
        <w:contextualSpacing/>
        <w:rPr>
          <w:sz w:val="16"/>
        </w:rPr>
      </w:pPr>
      <w:r w:rsidRPr="000859FF">
        <w:rPr>
          <w:sz w:val="16"/>
        </w:rPr>
        <w:t>He certainly takes it seriously as a political stick for bashing the Democratic administration of Joe Biden over “open borders.” But even more thoughtful figures such as Arkansas Governor Asa Hutchinson, who held senior posts in the Department of Homeland Security after its 2003 formation, are prey to similar delusions. “As many resources as we have put on the border, we still don’t have it fixed,” he told an audience in Washington last week. His solution? Divert the US$80-billion recently budgeted to crack down on tax cheats and spend it on still more border enforcement.</w:t>
      </w:r>
    </w:p>
    <w:p w14:paraId="38FFE44B" w14:textId="77777777" w:rsidR="00943A83" w:rsidRPr="000859FF" w:rsidRDefault="00943A83" w:rsidP="00943A83">
      <w:pPr>
        <w:contextualSpacing/>
        <w:rPr>
          <w:sz w:val="16"/>
        </w:rPr>
      </w:pPr>
      <w:r w:rsidRPr="000859FF">
        <w:rPr>
          <w:rStyle w:val="StyleUnderline"/>
        </w:rPr>
        <w:t>That’s been the game plan for 30 years</w:t>
      </w:r>
      <w:r w:rsidRPr="000859FF">
        <w:rPr>
          <w:sz w:val="16"/>
        </w:rPr>
        <w:t xml:space="preserve">. Before the U.S. government began fortifying crossing points in California and Texas in the mid-1990s, there were no walls along the border with Mexico; </w:t>
      </w:r>
      <w:r w:rsidRPr="000859FF">
        <w:rPr>
          <w:rStyle w:val="StyleUnderline"/>
        </w:rPr>
        <w:t>today there is more than 1,100 kilometres of fencing</w:t>
      </w:r>
      <w:r w:rsidRPr="000859FF">
        <w:rPr>
          <w:sz w:val="16"/>
        </w:rPr>
        <w:t xml:space="preserve">, some as high as nine metres, along the 3,138-km frontier. There were no drones or fixed surveillance towers or hovering blimps. </w:t>
      </w:r>
      <w:r w:rsidRPr="000859FF">
        <w:rPr>
          <w:rStyle w:val="StyleUnderline"/>
        </w:rPr>
        <w:t>The Border Patrol had 4,000 agents along the borders</w:t>
      </w:r>
      <w:r w:rsidRPr="000859FF">
        <w:rPr>
          <w:sz w:val="16"/>
        </w:rPr>
        <w:t xml:space="preserve">; today there are more than 20,000. Each year, </w:t>
      </w:r>
      <w:r w:rsidRPr="000859FF">
        <w:rPr>
          <w:rStyle w:val="StyleUnderline"/>
        </w:rPr>
        <w:t xml:space="preserve">the U.S. government spends more on </w:t>
      </w:r>
      <w:r w:rsidRPr="000859FF">
        <w:rPr>
          <w:rStyle w:val="Emphasis"/>
        </w:rPr>
        <w:t>border enforcement</w:t>
      </w:r>
      <w:r w:rsidRPr="000859FF">
        <w:rPr>
          <w:rStyle w:val="StyleUnderline"/>
        </w:rPr>
        <w:t xml:space="preserve"> than on the FBI and all other national law enforcement combined</w:t>
      </w:r>
      <w:r w:rsidRPr="000859FF">
        <w:rPr>
          <w:sz w:val="16"/>
        </w:rPr>
        <w:t>.</w:t>
      </w:r>
    </w:p>
    <w:p w14:paraId="4BE5D774" w14:textId="77777777" w:rsidR="00943A83" w:rsidRPr="000859FF" w:rsidRDefault="00943A83" w:rsidP="00943A83">
      <w:pPr>
        <w:contextualSpacing/>
        <w:rPr>
          <w:sz w:val="16"/>
        </w:rPr>
      </w:pPr>
      <w:r w:rsidRPr="000859FF">
        <w:rPr>
          <w:sz w:val="16"/>
        </w:rPr>
        <w:t>But the more Washington spends to secure the border, the more insecure the border becomes. The harder it has become to cross, the more that desperate migrants have turned to criminal cartels to assist their journey. Border enforcement has created a huge organized crime problem, which has been especially harmful for Mexico.</w:t>
      </w:r>
    </w:p>
    <w:p w14:paraId="4B875E8C" w14:textId="77777777" w:rsidR="00943A83" w:rsidRPr="000859FF" w:rsidRDefault="00943A83" w:rsidP="00943A83">
      <w:pPr>
        <w:contextualSpacing/>
        <w:rPr>
          <w:sz w:val="16"/>
        </w:rPr>
      </w:pPr>
      <w:r w:rsidRPr="000859FF">
        <w:rPr>
          <w:sz w:val="16"/>
        </w:rPr>
        <w:t>On the U.S. side, the decades-long obsession with border security has only shown the public how far performance has fallen short of promise. A perfectly secure border may be possible for island nations such as Australia and New Zealand, but it is not for large countries with long land borders.</w:t>
      </w:r>
    </w:p>
    <w:p w14:paraId="2342FFCC" w14:textId="77777777" w:rsidR="00943A83" w:rsidRPr="000859FF" w:rsidRDefault="00943A83" w:rsidP="00943A83">
      <w:pPr>
        <w:contextualSpacing/>
        <w:rPr>
          <w:sz w:val="16"/>
        </w:rPr>
      </w:pPr>
      <w:r w:rsidRPr="000859FF">
        <w:rPr>
          <w:rStyle w:val="StyleUnderline"/>
        </w:rPr>
        <w:t>The latest crisis is especially challenging because many of the border crossers are running from violence more than poverty</w:t>
      </w:r>
      <w:r w:rsidRPr="000859FF">
        <w:rPr>
          <w:sz w:val="16"/>
        </w:rPr>
        <w:t>. Most of the recent arrivals are fleeing three failed regimes in the region – Venezuela, Cuba and Nicaragua. Under U.S. law and international obligations, those migrants have a right to request asylum protection, even if they crossed the border illegally. If they can make it to the U.S. – an often desperate and dangerous journey – they are permitted to stay pending immigration court hearings, which, given current backlogs, may be many years in the future.</w:t>
      </w:r>
    </w:p>
    <w:p w14:paraId="5C5BEDE7" w14:textId="77777777" w:rsidR="00943A83" w:rsidRPr="000859FF" w:rsidRDefault="00943A83" w:rsidP="00943A83">
      <w:pPr>
        <w:contextualSpacing/>
        <w:rPr>
          <w:sz w:val="16"/>
        </w:rPr>
      </w:pPr>
      <w:r w:rsidRPr="000859FF">
        <w:rPr>
          <w:rStyle w:val="StyleUnderline"/>
        </w:rPr>
        <w:t>More border enforcement and cheap political stunts will solve none of this</w:t>
      </w:r>
      <w:r w:rsidRPr="000859FF">
        <w:rPr>
          <w:sz w:val="16"/>
        </w:rPr>
        <w:t>. The Biden administration, to its credit, is trying to take small steps toward reform. It has launched a new initiative to resolve asylum cases – the decision on whether an individual faces persecution at home on account of race, religion, nationality, political opinions or membership in a particular social group – more quickly after migrants arrive. This is controversial with immigrant rights groups, since more asylum seekers will be denied protection and removed before they can settle in the country. But it will also begin to restore some integrity to the process. The administration has also signed on to the recent Los Angeles Declaration on Migration and Protection, in which most governments in the Americas, though not some key ones, have pledged to work on a regional approach for managing migration.</w:t>
      </w:r>
    </w:p>
    <w:p w14:paraId="4DC2AAFB" w14:textId="77777777" w:rsidR="00943A83" w:rsidRPr="000859FF" w:rsidRDefault="00943A83" w:rsidP="00943A83">
      <w:pPr>
        <w:contextualSpacing/>
        <w:rPr>
          <w:sz w:val="16"/>
        </w:rPr>
      </w:pPr>
      <w:r w:rsidRPr="000859FF">
        <w:rPr>
          <w:sz w:val="16"/>
        </w:rPr>
        <w:t>Canada has a strong interest in the success of these efforts. It has been able to hide behind the 2004 “Safe Third Country Agreement,” under which asylum seekers who arrive first in the U.S. are barred from seeking protection in Canada. That agreement has been challenged by human-rights groups and is now being considered by the Supreme Court of Canada. If the deal is struck down, it could open the door to scores of asylum seekers hoping for more favourable treatment north of the border. If that happens, Canada’s border enforcement efforts are likely to be no more successful than those in the United States.</w:t>
      </w:r>
    </w:p>
    <w:p w14:paraId="402646E2" w14:textId="77777777" w:rsidR="00943A83" w:rsidRDefault="00943A83" w:rsidP="00943A83">
      <w:pPr>
        <w:pStyle w:val="Heading3"/>
        <w:contextualSpacing/>
      </w:pPr>
      <w:r>
        <w:t>AT: Cartel Trafficking---AT: Impact---Fentanyl---EXT</w:t>
      </w:r>
    </w:p>
    <w:p w14:paraId="177A34EE" w14:textId="77777777" w:rsidR="00943A83" w:rsidRPr="00236592" w:rsidRDefault="00943A83" w:rsidP="00943A83">
      <w:pPr>
        <w:pStyle w:val="Heading4"/>
        <w:contextualSpacing/>
      </w:pPr>
      <w:r>
        <w:t xml:space="preserve">Surveillance is not key to solve fentanyl---It’s trafficked primarily by U.S. citizens, and ending the crisis requires work across 100 countries. </w:t>
      </w:r>
    </w:p>
    <w:p w14:paraId="464D465B" w14:textId="77777777" w:rsidR="00943A83" w:rsidRPr="00236592" w:rsidRDefault="00943A83" w:rsidP="00943A83">
      <w:pPr>
        <w:contextualSpacing/>
      </w:pPr>
      <w:r>
        <w:t xml:space="preserve">Zachary </w:t>
      </w:r>
      <w:r w:rsidRPr="00236592">
        <w:rPr>
          <w:rStyle w:val="Style13ptBold"/>
        </w:rPr>
        <w:t>Mueller 23</w:t>
      </w:r>
      <w:r>
        <w:t xml:space="preserve">, Senior Research Director for America's Voice and America's Voice Education Fund, “Debunking Nativist Narratives on Fentanyl and Crime – A Short Resource Guide”, 8-22-2023, America's Voice, </w:t>
      </w:r>
      <w:hyperlink r:id="rId25" w:history="1">
        <w:r w:rsidRPr="0075221A">
          <w:rPr>
            <w:rStyle w:val="Hyperlink"/>
          </w:rPr>
          <w:t>https://americasvoice.org/blog/debunking-nativist-narratives-on-fentanyl-and-crime-a-short-resource-guide/</w:t>
        </w:r>
      </w:hyperlink>
      <w:r>
        <w:t xml:space="preserve"> - SDP</w:t>
      </w:r>
    </w:p>
    <w:p w14:paraId="1D90FE3B" w14:textId="77777777" w:rsidR="00943A83" w:rsidRPr="000260E4" w:rsidRDefault="00943A83" w:rsidP="00943A83">
      <w:pPr>
        <w:contextualSpacing/>
        <w:rPr>
          <w:sz w:val="16"/>
        </w:rPr>
      </w:pPr>
      <w:r w:rsidRPr="000260E4">
        <w:rPr>
          <w:sz w:val="16"/>
        </w:rPr>
        <w:t xml:space="preserve">Fentanyl comes in through ports of entry, not unauthorized migrants: Law enforcement agencies and the facts on the ground agree that most or all the illicit drugs smuggled into the country enter alongside commercial traffic at legal points of entry. </w:t>
      </w:r>
      <w:r w:rsidRPr="00BA19E6">
        <w:rPr>
          <w:rStyle w:val="Emphasis"/>
        </w:rPr>
        <w:t>90% of all fentanyl</w:t>
      </w:r>
      <w:r w:rsidRPr="00BA19E6">
        <w:rPr>
          <w:rStyle w:val="StyleUnderline"/>
        </w:rPr>
        <w:t xml:space="preserve"> seized at the border is at </w:t>
      </w:r>
      <w:r w:rsidRPr="00BA19E6">
        <w:rPr>
          <w:rStyle w:val="Emphasis"/>
        </w:rPr>
        <w:t>ports of entry in commercial trucks</w:t>
      </w:r>
      <w:r w:rsidRPr="00BA19E6">
        <w:rPr>
          <w:rStyle w:val="StyleUnderline"/>
        </w:rPr>
        <w:t xml:space="preserve"> and passenger cars</w:t>
      </w:r>
      <w:r w:rsidRPr="000260E4">
        <w:rPr>
          <w:sz w:val="16"/>
        </w:rPr>
        <w:t xml:space="preserve">, </w:t>
      </w:r>
      <w:r w:rsidRPr="00BA19E6">
        <w:rPr>
          <w:rStyle w:val="StyleUnderline"/>
        </w:rPr>
        <w:t xml:space="preserve">not in the backpacks of </w:t>
      </w:r>
      <w:r w:rsidRPr="00BA19E6">
        <w:rPr>
          <w:rStyle w:val="Emphasis"/>
        </w:rPr>
        <w:t>migrants</w:t>
      </w:r>
      <w:r w:rsidRPr="00BA19E6">
        <w:rPr>
          <w:rStyle w:val="StyleUnderline"/>
        </w:rPr>
        <w:t xml:space="preserve"> crossing on foot and looking to present themselves to Border Patrol agents in order to apply for asylum</w:t>
      </w:r>
      <w:r w:rsidRPr="000260E4">
        <w:rPr>
          <w:sz w:val="16"/>
        </w:rPr>
        <w:t xml:space="preserve">. The Drug Enforcement Administration has repeatedly underscored this fact.  And James Mandryck, Deputy Assistant Commissioner, Office of Intelligence, Customs and Border Protection, recently also confirmed this fact to Congress. </w:t>
      </w:r>
    </w:p>
    <w:p w14:paraId="5E75E9DC" w14:textId="77777777" w:rsidR="00943A83" w:rsidRPr="000260E4" w:rsidRDefault="00943A83" w:rsidP="00943A83">
      <w:pPr>
        <w:contextualSpacing/>
        <w:rPr>
          <w:sz w:val="16"/>
        </w:rPr>
      </w:pPr>
      <w:r w:rsidRPr="00BA19E6">
        <w:rPr>
          <w:rStyle w:val="Emphasis"/>
        </w:rPr>
        <w:t>Fentanyl is primarily trafficked by U.S. citizens</w:t>
      </w:r>
      <w:r w:rsidRPr="000260E4">
        <w:rPr>
          <w:sz w:val="16"/>
        </w:rPr>
        <w:t xml:space="preserve">: </w:t>
      </w:r>
      <w:r w:rsidRPr="00BA19E6">
        <w:rPr>
          <w:rStyle w:val="StyleUnderline"/>
        </w:rPr>
        <w:t>The evidence points to the fact that most of the fentanyl smuggled into the U.S. is done by U.S. citizens and paid for by U.S. citizens who are the ultimate consumers</w:t>
      </w:r>
      <w:r w:rsidRPr="000260E4">
        <w:rPr>
          <w:sz w:val="16"/>
        </w:rPr>
        <w:t xml:space="preserve">. This is a point CBP’s Deputy Assistant Commissioner also confirmed in a recent Congressional hearing. The organizations that traffic in hard drugs do not risk their product on desperate people facing steep odds and a dangerous crossing who are seeking out U.S. authorities to whom they can surrender themselves while asking for asylum. </w:t>
      </w:r>
    </w:p>
    <w:p w14:paraId="6C998140" w14:textId="77777777" w:rsidR="00943A83" w:rsidRPr="000260E4" w:rsidRDefault="00943A83" w:rsidP="00943A83">
      <w:pPr>
        <w:contextualSpacing/>
        <w:rPr>
          <w:sz w:val="16"/>
        </w:rPr>
      </w:pPr>
      <w:r w:rsidRPr="000260E4">
        <w:rPr>
          <w:sz w:val="16"/>
        </w:rPr>
        <w:t>Seizures of fentanyl at ports of entry are not evidence of “open borders.” Fentanyl seizures have increased under the Biden administration, but this increased interdiction is not, as Republicans absurdly suggest, evidence of “open borders” but the exact opposite. As CNN’s political fact checker Daniel Dale noted: “Republicans also keep citing the large quantities of fentanyl being at the border, but fentanyl being seized is more proof the border is not actually open … The image Republicans are trying to create is a migrant sneaking through the desert with a sack of drugs, that happens in some tiny percentage of cases, but it is certainly not the predominant story.”</w:t>
      </w:r>
    </w:p>
    <w:p w14:paraId="58005668" w14:textId="77777777" w:rsidR="00943A83" w:rsidRPr="000260E4" w:rsidRDefault="00943A83" w:rsidP="00943A83">
      <w:pPr>
        <w:contextualSpacing/>
        <w:rPr>
          <w:sz w:val="16"/>
        </w:rPr>
      </w:pPr>
      <w:r w:rsidRPr="000260E4">
        <w:rPr>
          <w:sz w:val="16"/>
        </w:rPr>
        <w:t>“</w:t>
      </w:r>
      <w:r w:rsidRPr="00BA19E6">
        <w:rPr>
          <w:rStyle w:val="StyleUnderline"/>
        </w:rPr>
        <w:t>Ending the opioid crisis does not start</w:t>
      </w:r>
      <w:r w:rsidRPr="000260E4">
        <w:rPr>
          <w:sz w:val="16"/>
        </w:rPr>
        <w:t xml:space="preserve">, </w:t>
      </w:r>
      <w:r w:rsidRPr="00BA19E6">
        <w:rPr>
          <w:rStyle w:val="StyleUnderline"/>
        </w:rPr>
        <w:t>and it won’t end at the border</w:t>
      </w:r>
      <w:r w:rsidRPr="000260E4">
        <w:rPr>
          <w:sz w:val="16"/>
        </w:rPr>
        <w:t xml:space="preserve">,” Kemp Chester, Senior Advisor to the Director of National Drug Control Policy, recently said in testimony before  Congress. The nation’s top law enforcement officers are clear, </w:t>
      </w:r>
      <w:r w:rsidRPr="00BA19E6">
        <w:rPr>
          <w:rStyle w:val="StyleUnderline"/>
        </w:rPr>
        <w:t>tackling the fentanyl crisis means tackling sophisticated organized crime operations operating across 100 counties</w:t>
      </w:r>
      <w:r w:rsidRPr="000260E4">
        <w:rPr>
          <w:sz w:val="16"/>
        </w:rPr>
        <w:t>, using the tools of international trade to deal with precursor chemical shipments and cracking down on money laundering operations. Enforcement that must be aided by treatment and prevention efforts in the U.S. Notably, none of the above has anything to do with immigration policy.</w:t>
      </w:r>
    </w:p>
    <w:p w14:paraId="1FFFABD3" w14:textId="77777777" w:rsidR="00943A83" w:rsidRPr="000260E4" w:rsidRDefault="00943A83" w:rsidP="00943A83">
      <w:pPr>
        <w:contextualSpacing/>
        <w:rPr>
          <w:sz w:val="16"/>
        </w:rPr>
      </w:pPr>
      <w:r w:rsidRPr="000260E4">
        <w:rPr>
          <w:sz w:val="16"/>
        </w:rPr>
        <w:t xml:space="preserve">The tools of trade are needed to disrupt the supply chain. </w:t>
      </w:r>
      <w:r w:rsidRPr="000260E4">
        <w:rPr>
          <w:rStyle w:val="StyleUnderline"/>
        </w:rPr>
        <w:t>Standard law enforcement efforts alone will not solve the fentanyl crisis</w:t>
      </w:r>
      <w:r w:rsidRPr="000260E4">
        <w:rPr>
          <w:sz w:val="16"/>
        </w:rPr>
        <w:t xml:space="preserve">. </w:t>
      </w:r>
      <w:r w:rsidRPr="000260E4">
        <w:rPr>
          <w:rStyle w:val="StyleUnderline"/>
        </w:rPr>
        <w:t xml:space="preserve">This is particularly true of a </w:t>
      </w:r>
      <w:r w:rsidRPr="000260E4">
        <w:rPr>
          <w:rStyle w:val="Emphasis"/>
        </w:rPr>
        <w:t>myopic focus</w:t>
      </w:r>
      <w:r w:rsidRPr="000260E4">
        <w:rPr>
          <w:rStyle w:val="StyleUnderline"/>
        </w:rPr>
        <w:t xml:space="preserve"> on interdiction at </w:t>
      </w:r>
      <w:r w:rsidRPr="000260E4">
        <w:rPr>
          <w:rStyle w:val="Emphasis"/>
        </w:rPr>
        <w:t>ports of entry</w:t>
      </w:r>
      <w:r w:rsidRPr="000260E4">
        <w:rPr>
          <w:sz w:val="16"/>
        </w:rPr>
        <w:t xml:space="preserve"> which can encourage suppliers to increase the supply and potency of the drugs. As experts in the field have argued, </w:t>
      </w:r>
      <w:r w:rsidRPr="000260E4">
        <w:rPr>
          <w:rStyle w:val="Emphasis"/>
        </w:rPr>
        <w:t>trade penalties</w:t>
      </w:r>
      <w:r w:rsidRPr="000260E4">
        <w:rPr>
          <w:rStyle w:val="StyleUnderline"/>
        </w:rPr>
        <w:t xml:space="preserve"> or </w:t>
      </w:r>
      <w:r w:rsidRPr="000260E4">
        <w:rPr>
          <w:rStyle w:val="Emphasis"/>
        </w:rPr>
        <w:t>sanction regimes</w:t>
      </w:r>
      <w:r w:rsidRPr="000260E4">
        <w:rPr>
          <w:rStyle w:val="StyleUnderline"/>
        </w:rPr>
        <w:t xml:space="preserve"> could be a much more effective tool to combat the fentanyl supply chain</w:t>
      </w:r>
      <w:r w:rsidRPr="000260E4">
        <w:rPr>
          <w:sz w:val="16"/>
        </w:rPr>
        <w:t xml:space="preserve">. An approach the Biden administration has begun to adopt, but where there is still significant room for more focus. </w:t>
      </w:r>
    </w:p>
    <w:p w14:paraId="2E6F818A" w14:textId="77777777" w:rsidR="00943A83" w:rsidRPr="000260E4" w:rsidRDefault="00943A83" w:rsidP="00943A83">
      <w:pPr>
        <w:contextualSpacing/>
        <w:rPr>
          <w:sz w:val="16"/>
        </w:rPr>
      </w:pPr>
      <w:r w:rsidRPr="000260E4">
        <w:rPr>
          <w:sz w:val="16"/>
        </w:rPr>
        <w:t xml:space="preserve">The problem of fentanyl overdoses has been building for years. </w:t>
      </w:r>
      <w:r w:rsidRPr="000260E4">
        <w:rPr>
          <w:rStyle w:val="StyleUnderline"/>
        </w:rPr>
        <w:t>The exponential spike in fentanyl-related overdose deaths began in 2015</w:t>
      </w:r>
      <w:r w:rsidRPr="000260E4">
        <w:rPr>
          <w:sz w:val="16"/>
        </w:rPr>
        <w:t xml:space="preserve">, </w:t>
      </w:r>
      <w:r w:rsidRPr="000260E4">
        <w:rPr>
          <w:rStyle w:val="StyleUnderline"/>
        </w:rPr>
        <w:t>and continued to its tragic exponential growth throughout the Trump administration</w:t>
      </w:r>
      <w:r w:rsidRPr="000260E4">
        <w:rPr>
          <w:sz w:val="16"/>
        </w:rPr>
        <w:t xml:space="preserve">.  As the Washington Post reported, since the early 2000’s there have been “three waves of the opioid epidemic — </w:t>
      </w:r>
      <w:r w:rsidRPr="000260E4">
        <w:rPr>
          <w:rStyle w:val="StyleUnderline"/>
        </w:rPr>
        <w:t>fueled first by prescription pain pills</w:t>
      </w:r>
      <w:r w:rsidRPr="000260E4">
        <w:rPr>
          <w:sz w:val="16"/>
        </w:rPr>
        <w:t xml:space="preserve">, </w:t>
      </w:r>
      <w:r w:rsidRPr="000260E4">
        <w:rPr>
          <w:rStyle w:val="StyleUnderline"/>
        </w:rPr>
        <w:t>then by heroin and now by illicit fentanyl</w:t>
      </w:r>
      <w:r w:rsidRPr="000260E4">
        <w:rPr>
          <w:sz w:val="16"/>
        </w:rPr>
        <w:t>”.  They write: “​​</w:t>
      </w:r>
      <w:r w:rsidRPr="000260E4">
        <w:rPr>
          <w:rStyle w:val="StyleUnderline"/>
        </w:rPr>
        <w:t>Prescription pain pills were the main cause of overdose deaths through 2011</w:t>
      </w:r>
      <w:r w:rsidRPr="000260E4">
        <w:rPr>
          <w:sz w:val="16"/>
        </w:rPr>
        <w:t xml:space="preserve">. Soon, </w:t>
      </w:r>
      <w:r w:rsidRPr="000260E4">
        <w:rPr>
          <w:rStyle w:val="StyleUnderline"/>
        </w:rPr>
        <w:t>drug users turned to heroin</w:t>
      </w:r>
      <w:r w:rsidRPr="000260E4">
        <w:rPr>
          <w:sz w:val="16"/>
        </w:rPr>
        <w:t xml:space="preserve">, </w:t>
      </w:r>
      <w:r w:rsidRPr="000260E4">
        <w:rPr>
          <w:rStyle w:val="StyleUnderline"/>
        </w:rPr>
        <w:t>which set the stage for fentanyl</w:t>
      </w:r>
      <w:r w:rsidRPr="000260E4">
        <w:rPr>
          <w:sz w:val="16"/>
        </w:rPr>
        <w:t xml:space="preserve">.” This history, while deeply concerning and tragic, is yet another proof point that the fentanyl crisis and migration patterns are in no way correlated. </w:t>
      </w:r>
    </w:p>
    <w:p w14:paraId="06C95457" w14:textId="77777777" w:rsidR="00943A83" w:rsidRPr="000260E4" w:rsidRDefault="00943A83" w:rsidP="00943A83">
      <w:pPr>
        <w:contextualSpacing/>
        <w:rPr>
          <w:sz w:val="16"/>
        </w:rPr>
      </w:pPr>
      <w:r w:rsidRPr="000260E4">
        <w:rPr>
          <w:sz w:val="16"/>
        </w:rPr>
        <w:t>The massive law enforcement operations underway underscore the issue is not one of immigration enforcement. In early spring of 2023, DHS launched operations “Blue Lotus” and  “the Four Horseman,” which resulted in the seizure of nearly 10,000 pounds of fentanyl and nearly 300 arrests targeting fentanyl traffickers and distributors. And in the summer of 2023, DHS announced an ongoing follow-up, joint law enforcement operations  “Artemis” and “Rolling Wave” are targeting the supply chain of precursor chemicals.</w:t>
      </w:r>
    </w:p>
    <w:p w14:paraId="74B552D6" w14:textId="77777777" w:rsidR="00943A83" w:rsidRPr="000260E4" w:rsidRDefault="00943A83" w:rsidP="00943A83">
      <w:pPr>
        <w:contextualSpacing/>
        <w:rPr>
          <w:sz w:val="16"/>
        </w:rPr>
      </w:pPr>
      <w:r w:rsidRPr="000260E4">
        <w:rPr>
          <w:rStyle w:val="StyleUnderline"/>
        </w:rPr>
        <w:t>There is no correlation between the number of migrants seeking safety at the border and fentanyl seizures</w:t>
      </w:r>
      <w:r w:rsidRPr="000260E4">
        <w:rPr>
          <w:sz w:val="16"/>
        </w:rPr>
        <w:t>. One disingenuous part of this nativist narrative argues that an increase in migrants at the southern border diverts resources and thereby allows fentanyl to be smuggled without detection. However,  the facts do not support this line of argument</w:t>
      </w:r>
      <w:r w:rsidRPr="000260E4">
        <w:rPr>
          <w:rStyle w:val="StyleUnderline"/>
        </w:rPr>
        <w:t>. Data shows there is no decrease in the amount of fentanyl seized compared to increases in migrant encounters</w:t>
      </w:r>
      <w:r w:rsidRPr="000260E4">
        <w:rPr>
          <w:sz w:val="16"/>
        </w:rPr>
        <w:t xml:space="preserve">, as Republicans suggest. This makes sense as fentanyl is largely smuggled alongside commercial traffic at POEs, which clearly is not affected by the levels of asylum seekers. </w:t>
      </w:r>
    </w:p>
    <w:p w14:paraId="6B37D5A6" w14:textId="77777777" w:rsidR="00943A83" w:rsidRPr="000260E4" w:rsidRDefault="00943A83" w:rsidP="00943A83">
      <w:pPr>
        <w:contextualSpacing/>
        <w:rPr>
          <w:sz w:val="16"/>
        </w:rPr>
      </w:pPr>
    </w:p>
    <w:p w14:paraId="580C2F86" w14:textId="77777777" w:rsidR="00943A83" w:rsidRPr="0063621E" w:rsidRDefault="00943A83" w:rsidP="00943A83">
      <w:pPr>
        <w:contextualSpacing/>
      </w:pPr>
    </w:p>
    <w:p w14:paraId="66880902" w14:textId="77777777" w:rsidR="00943A83" w:rsidRDefault="00943A83" w:rsidP="00943A83">
      <w:pPr>
        <w:pStyle w:val="Heading3"/>
        <w:contextualSpacing/>
      </w:pPr>
      <w:r>
        <w:t>AT: Immigration Bad---AT: Solvency---NR</w:t>
      </w:r>
    </w:p>
    <w:p w14:paraId="0BCE900F" w14:textId="77777777" w:rsidR="00943A83" w:rsidRPr="008336AB" w:rsidRDefault="00943A83" w:rsidP="00943A83">
      <w:pPr>
        <w:pStyle w:val="Heading4"/>
        <w:contextualSpacing/>
      </w:pPr>
      <w:r>
        <w:t xml:space="preserve">The AFF </w:t>
      </w:r>
      <w:r w:rsidRPr="00B94762">
        <w:rPr>
          <w:u w:val="single"/>
        </w:rPr>
        <w:t>can’t solve</w:t>
      </w:r>
      <w:r>
        <w:t xml:space="preserve">---migrants will </w:t>
      </w:r>
      <w:r w:rsidRPr="00B94762">
        <w:rPr>
          <w:u w:val="single"/>
        </w:rPr>
        <w:t>continue to take risks</w:t>
      </w:r>
      <w:r>
        <w:t xml:space="preserve"> and the U.S. economy is an </w:t>
      </w:r>
      <w:r w:rsidRPr="00B94762">
        <w:rPr>
          <w:u w:val="single"/>
        </w:rPr>
        <w:t>alt cause</w:t>
      </w:r>
      <w:r>
        <w:t xml:space="preserve">. </w:t>
      </w:r>
    </w:p>
    <w:p w14:paraId="0E794C5F" w14:textId="77777777" w:rsidR="00943A83" w:rsidRPr="008336AB" w:rsidRDefault="00943A83" w:rsidP="00943A83">
      <w:pPr>
        <w:contextualSpacing/>
      </w:pPr>
      <w:r>
        <w:t xml:space="preserve">Hein </w:t>
      </w:r>
      <w:r w:rsidRPr="008336AB">
        <w:rPr>
          <w:rStyle w:val="Style13ptBold"/>
        </w:rPr>
        <w:t>de Haas 24</w:t>
      </w:r>
      <w:r>
        <w:t xml:space="preserve">, Professor of sociology at the University of Amsterdam, a founding member of the International Migration Institute, “Border Crackdowns Won’t Solve America’s Immigration Crisis”, 3-1-2024, Wall Street Journal, </w:t>
      </w:r>
      <w:hyperlink r:id="rId26" w:history="1">
        <w:r w:rsidRPr="0075221A">
          <w:rPr>
            <w:rStyle w:val="Hyperlink"/>
          </w:rPr>
          <w:t>https://www.wsj.com/politics/policy/border-crackdowns-wont-solve-americas-immigration-crisis-f21b0c4b</w:t>
        </w:r>
      </w:hyperlink>
      <w:r>
        <w:t xml:space="preserve"> - SDP</w:t>
      </w:r>
    </w:p>
    <w:p w14:paraId="5E737F79" w14:textId="77777777" w:rsidR="00943A83" w:rsidRPr="00B94762" w:rsidRDefault="00943A83" w:rsidP="00943A83">
      <w:pPr>
        <w:contextualSpacing/>
        <w:rPr>
          <w:sz w:val="16"/>
        </w:rPr>
      </w:pPr>
      <w:r w:rsidRPr="00B94762">
        <w:rPr>
          <w:sz w:val="16"/>
        </w:rPr>
        <w:t xml:space="preserve">This week’s high-profile visits to the Texas border by President Biden and former President Trump were predictable campaign theater. Both candidates pointed an accusing finger at the other, assigning blame for a problem that deeply concerns many voters. </w:t>
      </w:r>
      <w:r w:rsidRPr="00B94762">
        <w:rPr>
          <w:rStyle w:val="StyleUnderline"/>
        </w:rPr>
        <w:t>The failure last month of the latest immigration reform package on Capitol Hill further highlights what has become a decades-old policy stalemate</w:t>
      </w:r>
      <w:r w:rsidRPr="00B94762">
        <w:rPr>
          <w:sz w:val="16"/>
        </w:rPr>
        <w:t>.</w:t>
      </w:r>
    </w:p>
    <w:p w14:paraId="0FEE302F" w14:textId="77777777" w:rsidR="00943A83" w:rsidRPr="00B94762" w:rsidRDefault="00943A83" w:rsidP="00943A83">
      <w:pPr>
        <w:contextualSpacing/>
        <w:rPr>
          <w:sz w:val="16"/>
        </w:rPr>
      </w:pPr>
      <w:r w:rsidRPr="00B94762">
        <w:rPr>
          <w:rStyle w:val="StyleUnderline"/>
        </w:rPr>
        <w:t>But the issue isn’t going away</w:t>
      </w:r>
      <w:r w:rsidRPr="00B94762">
        <w:rPr>
          <w:sz w:val="16"/>
        </w:rPr>
        <w:t xml:space="preserve">, </w:t>
      </w:r>
      <w:r w:rsidRPr="00B94762">
        <w:rPr>
          <w:rStyle w:val="StyleUnderline"/>
        </w:rPr>
        <w:t>and neither party can afford to ignore the crisis</w:t>
      </w:r>
      <w:r w:rsidRPr="00B94762">
        <w:rPr>
          <w:sz w:val="16"/>
        </w:rPr>
        <w:t>. According to data from U.S. Customs and Border Protection, the number of border apprehensions rose from 1.86 million in the 2021 fiscal year to about 2.5 million in 2022 and about the same in 2023. The influx is overwhelming border communities and overstretching the asylum system, and the busing of migrants by Texas Gov. Greg Abbott to Democrat-run “sanctuary cities” has put pressure on blue states too.</w:t>
      </w:r>
    </w:p>
    <w:p w14:paraId="3FBB2BC7" w14:textId="77777777" w:rsidR="00943A83" w:rsidRPr="00B94762" w:rsidRDefault="00943A83" w:rsidP="00943A83">
      <w:pPr>
        <w:contextualSpacing/>
        <w:rPr>
          <w:sz w:val="16"/>
        </w:rPr>
      </w:pPr>
      <w:r w:rsidRPr="00B94762">
        <w:rPr>
          <w:sz w:val="16"/>
        </w:rPr>
        <w:t xml:space="preserve">How did we get here? </w:t>
      </w:r>
      <w:r w:rsidRPr="00B94762">
        <w:rPr>
          <w:rStyle w:val="StyleUnderline"/>
        </w:rPr>
        <w:t>The dominant narrative on the right has compared illegal immigration to an invasion</w:t>
      </w:r>
      <w:r w:rsidRPr="00B94762">
        <w:rPr>
          <w:sz w:val="16"/>
        </w:rPr>
        <w:t xml:space="preserve">, </w:t>
      </w:r>
      <w:r w:rsidRPr="00B94762">
        <w:rPr>
          <w:rStyle w:val="StyleUnderline"/>
        </w:rPr>
        <w:t>facilitated by criminal cartels and accepted by</w:t>
      </w:r>
      <w:r w:rsidRPr="00B94762">
        <w:rPr>
          <w:sz w:val="16"/>
        </w:rPr>
        <w:t xml:space="preserve"> “</w:t>
      </w:r>
      <w:r w:rsidRPr="00B94762">
        <w:rPr>
          <w:rStyle w:val="StyleUnderline"/>
        </w:rPr>
        <w:t>open borders</w:t>
      </w:r>
      <w:r w:rsidRPr="00B94762">
        <w:rPr>
          <w:sz w:val="16"/>
        </w:rPr>
        <w:t xml:space="preserve">” </w:t>
      </w:r>
      <w:r w:rsidRPr="00B94762">
        <w:rPr>
          <w:rStyle w:val="StyleUnderline"/>
        </w:rPr>
        <w:t>liberals</w:t>
      </w:r>
      <w:r w:rsidRPr="00B94762">
        <w:rPr>
          <w:sz w:val="16"/>
        </w:rPr>
        <w:t>. On the left, an alternative narrative is that the surge in immigration is essentially driven by poverty, violence and other misery in origin countries, portraying migrants as refugees in need of protection.</w:t>
      </w:r>
    </w:p>
    <w:p w14:paraId="0A8B4DAF" w14:textId="77777777" w:rsidR="00943A83" w:rsidRPr="00B94762" w:rsidRDefault="00943A83" w:rsidP="00943A83">
      <w:pPr>
        <w:contextualSpacing/>
        <w:rPr>
          <w:sz w:val="16"/>
        </w:rPr>
      </w:pPr>
      <w:r w:rsidRPr="00B94762">
        <w:rPr>
          <w:sz w:val="16"/>
        </w:rPr>
        <w:t>But</w:t>
      </w:r>
      <w:r w:rsidRPr="00B94762">
        <w:rPr>
          <w:rStyle w:val="StyleUnderline"/>
        </w:rPr>
        <w:t xml:space="preserve"> both narratives ignore the real reason for the border crisis: a hypocritical immigration system that refuses to acknowledge the </w:t>
      </w:r>
      <w:r w:rsidRPr="00B94762">
        <w:rPr>
          <w:rStyle w:val="Emphasis"/>
        </w:rPr>
        <w:t xml:space="preserve">U.S. economy’s </w:t>
      </w:r>
      <w:r w:rsidRPr="00B94762">
        <w:rPr>
          <w:rStyle w:val="StyleUnderline"/>
        </w:rPr>
        <w:t xml:space="preserve">persistent need for </w:t>
      </w:r>
      <w:r w:rsidRPr="00B94762">
        <w:rPr>
          <w:rStyle w:val="Emphasis"/>
        </w:rPr>
        <w:t>lower-skilled labor</w:t>
      </w:r>
      <w:r w:rsidRPr="00B94762">
        <w:rPr>
          <w:sz w:val="16"/>
        </w:rPr>
        <w:t xml:space="preserve">. </w:t>
      </w:r>
      <w:r w:rsidRPr="00B94762">
        <w:rPr>
          <w:rStyle w:val="StyleUnderline"/>
        </w:rPr>
        <w:t>The rise in illegal immigration is mainly driven by unprecedented labor demand and the absence of legal channels to accommodate it</w:t>
      </w:r>
      <w:r w:rsidRPr="00B94762">
        <w:rPr>
          <w:sz w:val="16"/>
        </w:rPr>
        <w:t>. Tougher enforcement at the border is no solution to this mismatch. In fact, it is a big part of the problem.</w:t>
      </w:r>
    </w:p>
    <w:p w14:paraId="1D2FE4A1" w14:textId="77777777" w:rsidR="00943A83" w:rsidRPr="00B94762" w:rsidRDefault="00943A83" w:rsidP="00943A83">
      <w:pPr>
        <w:contextualSpacing/>
        <w:rPr>
          <w:sz w:val="16"/>
        </w:rPr>
      </w:pPr>
      <w:r w:rsidRPr="00B94762">
        <w:rPr>
          <w:sz w:val="16"/>
        </w:rPr>
        <w:t xml:space="preserve">The border crisis dates back to policy changes in the late 1980s. Ronald Reagan’s Immigration Reform and Control Act of 1986 was the last major bipartisan immigration reform. It provided amnesty to 2.7 million undocumented, mostly Mexican migrants. </w:t>
      </w:r>
      <w:r w:rsidRPr="00B94762">
        <w:rPr>
          <w:rStyle w:val="StyleUnderline"/>
        </w:rPr>
        <w:t>But it also fired the opening shot for increasing border surveillance and introduced sanctions for employers hiring undocumented workers</w:t>
      </w:r>
      <w:r w:rsidRPr="00B94762">
        <w:rPr>
          <w:sz w:val="16"/>
        </w:rPr>
        <w:t xml:space="preserve">. </w:t>
      </w:r>
    </w:p>
    <w:p w14:paraId="5162B4DA" w14:textId="77777777" w:rsidR="00943A83" w:rsidRPr="00B94762" w:rsidRDefault="00943A83" w:rsidP="00943A83">
      <w:pPr>
        <w:contextualSpacing/>
        <w:rPr>
          <w:sz w:val="16"/>
        </w:rPr>
      </w:pPr>
      <w:r w:rsidRPr="00B94762">
        <w:rPr>
          <w:sz w:val="16"/>
        </w:rPr>
        <w:t xml:space="preserve">Since then, </w:t>
      </w:r>
      <w:r w:rsidRPr="00B94762">
        <w:rPr>
          <w:rStyle w:val="StyleUnderline"/>
        </w:rPr>
        <w:t xml:space="preserve">successive Republican and Democratic administrations have invested massive resources in ramping up </w:t>
      </w:r>
      <w:r w:rsidRPr="00B94762">
        <w:rPr>
          <w:rStyle w:val="Emphasis"/>
        </w:rPr>
        <w:t>border surveillance</w:t>
      </w:r>
      <w:r w:rsidRPr="00B94762">
        <w:rPr>
          <w:rStyle w:val="StyleUnderline"/>
        </w:rPr>
        <w:t xml:space="preserve"> and </w:t>
      </w:r>
      <w:r w:rsidRPr="00B94762">
        <w:rPr>
          <w:rStyle w:val="Emphasis"/>
        </w:rPr>
        <w:t>collaborating with countries of transit</w:t>
      </w:r>
      <w:r w:rsidRPr="00B94762">
        <w:rPr>
          <w:rStyle w:val="StyleUnderline"/>
        </w:rPr>
        <w:t xml:space="preserve"> such as Mexico to deter migration</w:t>
      </w:r>
      <w:r w:rsidRPr="00B94762">
        <w:rPr>
          <w:sz w:val="16"/>
        </w:rPr>
        <w:t>. By 2023, the U.S. border enforcement budget had risen to $25.9 billion—more than double the budget of the FBI.</w:t>
      </w:r>
    </w:p>
    <w:p w14:paraId="52C0EA28" w14:textId="77777777" w:rsidR="00943A83" w:rsidRPr="00B94762" w:rsidRDefault="00943A83" w:rsidP="00943A83">
      <w:pPr>
        <w:contextualSpacing/>
        <w:rPr>
          <w:sz w:val="16"/>
        </w:rPr>
      </w:pPr>
      <w:r w:rsidRPr="00B94762">
        <w:rPr>
          <w:rStyle w:val="StyleUnderline"/>
        </w:rPr>
        <w:t xml:space="preserve">Yet </w:t>
      </w:r>
      <w:r w:rsidRPr="00B94762">
        <w:rPr>
          <w:rStyle w:val="Emphasis"/>
        </w:rPr>
        <w:t>none</w:t>
      </w:r>
      <w:r w:rsidRPr="00B94762">
        <w:rPr>
          <w:rStyle w:val="StyleUnderline"/>
        </w:rPr>
        <w:t xml:space="preserve"> of this has </w:t>
      </w:r>
      <w:r w:rsidRPr="00B94762">
        <w:rPr>
          <w:rStyle w:val="Emphasis"/>
        </w:rPr>
        <w:t>stopped people</w:t>
      </w:r>
      <w:r w:rsidRPr="00B94762">
        <w:rPr>
          <w:rStyle w:val="StyleUnderline"/>
        </w:rPr>
        <w:t xml:space="preserve"> from coming</w:t>
      </w:r>
      <w:r w:rsidRPr="00B94762">
        <w:rPr>
          <w:sz w:val="16"/>
        </w:rPr>
        <w:t xml:space="preserve">. </w:t>
      </w:r>
      <w:r w:rsidRPr="00B94762">
        <w:rPr>
          <w:rStyle w:val="StyleUnderline"/>
        </w:rPr>
        <w:t>Migrants are willing to accept the significant costs and risks of the journey because they understand that there are plentiful jobs at much higher wages for them in the U.S</w:t>
      </w:r>
      <w:r w:rsidRPr="00B94762">
        <w:rPr>
          <w:sz w:val="16"/>
        </w:rPr>
        <w:t xml:space="preserve">. It is an opportunity for them to radically improve the living standards of themselves and their families. </w:t>
      </w:r>
    </w:p>
    <w:p w14:paraId="4DE3EE00" w14:textId="77777777" w:rsidR="00943A83" w:rsidRPr="00B94762" w:rsidRDefault="00943A83" w:rsidP="00943A83">
      <w:pPr>
        <w:contextualSpacing/>
        <w:rPr>
          <w:sz w:val="16"/>
        </w:rPr>
      </w:pPr>
      <w:r w:rsidRPr="00B94762">
        <w:rPr>
          <w:sz w:val="16"/>
        </w:rPr>
        <w:t>Over the past few decades, a combination of demographic and economic factors in the U.S.— increasing education, an aging population, the rise of double-income families—has fueled a growing demand for migrant workers in sectors such as agriculture, slaughtering and meatpacking, construction, cleaning, child and eldercare, hospitality, warehousing, distribution and transport. Migrants have flocked to such jobs as the supply of local workers willing and able to do them has shrunk.</w:t>
      </w:r>
    </w:p>
    <w:p w14:paraId="3C2E5E4D" w14:textId="77777777" w:rsidR="00943A83" w:rsidRPr="00B94762" w:rsidRDefault="00943A83" w:rsidP="00943A83">
      <w:pPr>
        <w:contextualSpacing/>
        <w:rPr>
          <w:sz w:val="16"/>
        </w:rPr>
      </w:pPr>
      <w:r w:rsidRPr="00B94762">
        <w:rPr>
          <w:rStyle w:val="StyleUnderline"/>
        </w:rPr>
        <w:t>Ever-more restrictive border enforcement over the past four decades has done little to change this basic economic rationale for migration</w:t>
      </w:r>
      <w:r w:rsidRPr="00B94762">
        <w:rPr>
          <w:sz w:val="16"/>
        </w:rPr>
        <w:t xml:space="preserve">. But it has had two major perverse effects. </w:t>
      </w:r>
    </w:p>
    <w:p w14:paraId="59E483D1" w14:textId="77777777" w:rsidR="00943A83" w:rsidRPr="00B94762" w:rsidRDefault="00943A83" w:rsidP="00943A83">
      <w:pPr>
        <w:contextualSpacing/>
        <w:rPr>
          <w:sz w:val="16"/>
        </w:rPr>
      </w:pPr>
      <w:r w:rsidRPr="00B94762">
        <w:rPr>
          <w:sz w:val="16"/>
        </w:rPr>
        <w:t xml:space="preserve">First, </w:t>
      </w:r>
      <w:r w:rsidRPr="00B94762">
        <w:rPr>
          <w:rStyle w:val="StyleUnderline"/>
        </w:rPr>
        <w:t xml:space="preserve">it has increasingly </w:t>
      </w:r>
      <w:r w:rsidRPr="00B94762">
        <w:rPr>
          <w:rStyle w:val="Emphasis"/>
        </w:rPr>
        <w:t>driven migration underground</w:t>
      </w:r>
      <w:r w:rsidRPr="00B94762">
        <w:rPr>
          <w:rStyle w:val="StyleUnderline"/>
        </w:rPr>
        <w:t xml:space="preserve"> while making migrants and asylum seekers more dependent on smugglers</w:t>
      </w:r>
      <w:r w:rsidRPr="00B94762">
        <w:rPr>
          <w:sz w:val="16"/>
        </w:rPr>
        <w:t xml:space="preserve"> (“</w:t>
      </w:r>
      <w:r w:rsidRPr="00B94762">
        <w:rPr>
          <w:rStyle w:val="Emphasis"/>
        </w:rPr>
        <w:t>coyotes</w:t>
      </w:r>
      <w:r w:rsidRPr="00B94762">
        <w:rPr>
          <w:sz w:val="16"/>
        </w:rPr>
        <w:t xml:space="preserve">”) </w:t>
      </w:r>
      <w:r w:rsidRPr="00B94762">
        <w:rPr>
          <w:rStyle w:val="StyleUnderline"/>
        </w:rPr>
        <w:t>to cross the border</w:t>
      </w:r>
      <w:r w:rsidRPr="00B94762">
        <w:rPr>
          <w:sz w:val="16"/>
        </w:rPr>
        <w:t xml:space="preserve">. Smugglers’ core business is to provide migrants with safe passage without getting caught by criminals, police or border-control agents, which is why migrants are willing to pay for their services. </w:t>
      </w:r>
      <w:r w:rsidRPr="00B94762">
        <w:rPr>
          <w:rStyle w:val="StyleUnderline"/>
        </w:rPr>
        <w:t xml:space="preserve">Tougher </w:t>
      </w:r>
      <w:r w:rsidRPr="00B94762">
        <w:rPr>
          <w:rStyle w:val="Emphasis"/>
        </w:rPr>
        <w:t>border restrictions</w:t>
      </w:r>
      <w:r w:rsidRPr="00B94762">
        <w:rPr>
          <w:rStyle w:val="StyleUnderline"/>
        </w:rPr>
        <w:t xml:space="preserve"> have bolstered this business and pushed migrants to take more dangerous and perilous routes</w:t>
      </w:r>
      <w:r w:rsidRPr="00B94762">
        <w:rPr>
          <w:sz w:val="16"/>
        </w:rPr>
        <w:t>, with costs and risks going up.</w:t>
      </w:r>
    </w:p>
    <w:p w14:paraId="2EA1CC95" w14:textId="77777777" w:rsidR="00943A83" w:rsidRPr="00B94762" w:rsidRDefault="00943A83" w:rsidP="00943A83">
      <w:pPr>
        <w:contextualSpacing/>
        <w:rPr>
          <w:sz w:val="16"/>
        </w:rPr>
      </w:pPr>
      <w:r w:rsidRPr="00B94762">
        <w:rPr>
          <w:sz w:val="16"/>
        </w:rPr>
        <w:t xml:space="preserve">Second, </w:t>
      </w:r>
      <w:r w:rsidRPr="00B94762">
        <w:rPr>
          <w:rStyle w:val="Emphasis"/>
        </w:rPr>
        <w:t>immigration restrictions</w:t>
      </w:r>
      <w:r w:rsidRPr="00B94762">
        <w:rPr>
          <w:rStyle w:val="StyleUnderline"/>
        </w:rPr>
        <w:t xml:space="preserve"> have backfired by pushing temporary migrants into permanent settlement</w:t>
      </w:r>
      <w:r w:rsidRPr="00B94762">
        <w:rPr>
          <w:sz w:val="16"/>
        </w:rPr>
        <w:t xml:space="preserve">. Research shows that, the more difficult it is to come, the more migrants tend to stay. </w:t>
      </w:r>
    </w:p>
    <w:p w14:paraId="103239F0" w14:textId="77777777" w:rsidR="00943A83" w:rsidRPr="00CA3225" w:rsidRDefault="00943A83" w:rsidP="00943A83">
      <w:pPr>
        <w:contextualSpacing/>
        <w:rPr>
          <w:sz w:val="16"/>
        </w:rPr>
      </w:pPr>
      <w:r w:rsidRPr="00B94762">
        <w:rPr>
          <w:sz w:val="16"/>
        </w:rPr>
        <w:t>The sociologist Douglas Massey of Princeton University has conducted yearly surveys since 1982 on both sides of the border, yielding a unique data set with information on the migration experiences of 29,000 households. An analysis by him and his colleagues published in 2016 showed how border militarization transformed undocumented Mexican migration “from a circular flow of male workers” going back and forth, mainly to Texas and California, “into an 11 million person population of settled families living in 50 states.”</w:t>
      </w:r>
    </w:p>
    <w:p w14:paraId="71E55C70" w14:textId="77777777" w:rsidR="00943A83" w:rsidRDefault="00943A83" w:rsidP="00943A83">
      <w:pPr>
        <w:pStyle w:val="Heading4"/>
        <w:contextualSpacing/>
      </w:pPr>
      <w:r>
        <w:t xml:space="preserve">The status quo </w:t>
      </w:r>
      <w:r w:rsidRPr="003C31E5">
        <w:rPr>
          <w:u w:val="single"/>
        </w:rPr>
        <w:t>solves</w:t>
      </w:r>
      <w:r>
        <w:t xml:space="preserve"> the AFF world:</w:t>
      </w:r>
    </w:p>
    <w:p w14:paraId="071833FF" w14:textId="77777777" w:rsidR="00943A83" w:rsidRPr="003C31E5" w:rsidRDefault="00943A83" w:rsidP="00943A83">
      <w:pPr>
        <w:pStyle w:val="Heading4"/>
        <w:contextualSpacing/>
      </w:pPr>
      <w:r>
        <w:t xml:space="preserve">First, border surveillance is </w:t>
      </w:r>
      <w:r w:rsidRPr="003C31E5">
        <w:rPr>
          <w:u w:val="single"/>
        </w:rPr>
        <w:t>already expanding</w:t>
      </w:r>
      <w:r>
        <w:t xml:space="preserve">. </w:t>
      </w:r>
    </w:p>
    <w:p w14:paraId="468F6220" w14:textId="77777777" w:rsidR="00943A83" w:rsidRPr="002145BF" w:rsidRDefault="00943A83" w:rsidP="00943A83">
      <w:pPr>
        <w:contextualSpacing/>
      </w:pPr>
      <w:r>
        <w:t xml:space="preserve">Suzanne </w:t>
      </w:r>
      <w:r w:rsidRPr="002145BF">
        <w:rPr>
          <w:rStyle w:val="Style13ptBold"/>
        </w:rPr>
        <w:t>Smalley 24</w:t>
      </w:r>
      <w:r>
        <w:t xml:space="preserve">, Reporter covering privacy, disinformation and cybersecurity policy for The Record, Report shows CBP expanding mass surveillance system along Mexican border, 5-6-2024, The Record, </w:t>
      </w:r>
      <w:hyperlink r:id="rId27" w:history="1">
        <w:r w:rsidRPr="0075221A">
          <w:rPr>
            <w:rStyle w:val="Hyperlink"/>
          </w:rPr>
          <w:t>https://therecord.media/customs-border-protection-expanding-surveillance-technology</w:t>
        </w:r>
      </w:hyperlink>
      <w:r>
        <w:t xml:space="preserve"> - SDP</w:t>
      </w:r>
    </w:p>
    <w:p w14:paraId="05B45113" w14:textId="77777777" w:rsidR="00943A83" w:rsidRPr="00EC7DC9" w:rsidRDefault="00943A83" w:rsidP="00943A83">
      <w:pPr>
        <w:contextualSpacing/>
        <w:rPr>
          <w:sz w:val="16"/>
        </w:rPr>
      </w:pPr>
      <w:r w:rsidRPr="002C15F1">
        <w:rPr>
          <w:rStyle w:val="StyleUnderline"/>
        </w:rPr>
        <w:t xml:space="preserve">U.S. Customs and Border Protection (CBP) is installing and in some cases rapidly </w:t>
      </w:r>
      <w:r w:rsidRPr="002C15F1">
        <w:rPr>
          <w:rStyle w:val="Emphasis"/>
        </w:rPr>
        <w:t>expanding existing</w:t>
      </w:r>
      <w:r w:rsidRPr="002C15F1">
        <w:rPr>
          <w:rStyle w:val="StyleUnderline"/>
        </w:rPr>
        <w:t xml:space="preserve"> visible and disguised </w:t>
      </w:r>
      <w:r w:rsidRPr="002C15F1">
        <w:rPr>
          <w:rStyle w:val="Emphasis"/>
        </w:rPr>
        <w:t>surveillance</w:t>
      </w:r>
      <w:r w:rsidRPr="002C15F1">
        <w:rPr>
          <w:rStyle w:val="StyleUnderline"/>
        </w:rPr>
        <w:t xml:space="preserve"> technologies along the U.S. border with Mexico</w:t>
      </w:r>
      <w:r w:rsidRPr="00EC7DC9">
        <w:rPr>
          <w:sz w:val="16"/>
        </w:rPr>
        <w:t xml:space="preserve">, turning vast swaths of the borderlands into a virtual surveillance state, according to a new report. </w:t>
      </w:r>
    </w:p>
    <w:p w14:paraId="71970B82" w14:textId="77777777" w:rsidR="00943A83" w:rsidRPr="00EC7DC9" w:rsidRDefault="00943A83" w:rsidP="00943A83">
      <w:pPr>
        <w:contextualSpacing/>
        <w:rPr>
          <w:sz w:val="16"/>
        </w:rPr>
      </w:pPr>
      <w:r w:rsidRPr="002C15F1">
        <w:rPr>
          <w:rStyle w:val="StyleUnderline"/>
        </w:rPr>
        <w:t>Much of the surveillance technology was originally developed for military use</w:t>
      </w:r>
      <w:r w:rsidRPr="00EC7DC9">
        <w:rPr>
          <w:sz w:val="16"/>
        </w:rPr>
        <w:t xml:space="preserve">, says the report from the Electronic Frontier Foundation (EFF), asserting that </w:t>
      </w:r>
      <w:r w:rsidRPr="002C15F1">
        <w:rPr>
          <w:rStyle w:val="StyleUnderline"/>
        </w:rPr>
        <w:t xml:space="preserve">CBP is planning to </w:t>
      </w:r>
      <w:r w:rsidRPr="00EC7DC9">
        <w:rPr>
          <w:sz w:val="16"/>
        </w:rPr>
        <w:t xml:space="preserve">“drastically </w:t>
      </w:r>
      <w:r w:rsidRPr="002C15F1">
        <w:rPr>
          <w:rStyle w:val="StyleUnderline"/>
        </w:rPr>
        <w:t xml:space="preserve">expand its surveillance capabilities with </w:t>
      </w:r>
      <w:r w:rsidRPr="002C15F1">
        <w:rPr>
          <w:rStyle w:val="Emphasis"/>
        </w:rPr>
        <w:t>new towers</w:t>
      </w:r>
      <w:r w:rsidRPr="00EC7DC9">
        <w:rPr>
          <w:sz w:val="16"/>
        </w:rPr>
        <w:t xml:space="preserve">, </w:t>
      </w:r>
      <w:r w:rsidRPr="002C15F1">
        <w:rPr>
          <w:rStyle w:val="Emphasis"/>
        </w:rPr>
        <w:t>artificial intelligence</w:t>
      </w:r>
      <w:r w:rsidRPr="00EC7DC9">
        <w:rPr>
          <w:sz w:val="16"/>
        </w:rPr>
        <w:t xml:space="preserve">, </w:t>
      </w:r>
      <w:r w:rsidRPr="002C15F1">
        <w:rPr>
          <w:rStyle w:val="Emphasis"/>
        </w:rPr>
        <w:t>drones</w:t>
      </w:r>
      <w:r w:rsidRPr="00EC7DC9">
        <w:rPr>
          <w:sz w:val="16"/>
        </w:rPr>
        <w:t xml:space="preserve">, </w:t>
      </w:r>
      <w:r w:rsidRPr="002C15F1">
        <w:rPr>
          <w:rStyle w:val="StyleUnderline"/>
        </w:rPr>
        <w:t>and</w:t>
      </w:r>
      <w:r w:rsidRPr="00EC7DC9">
        <w:rPr>
          <w:sz w:val="16"/>
        </w:rPr>
        <w:t xml:space="preserve"> even </w:t>
      </w:r>
      <w:r w:rsidRPr="002C15F1">
        <w:rPr>
          <w:rStyle w:val="Emphasis"/>
        </w:rPr>
        <w:t>four-legged robots</w:t>
      </w:r>
      <w:r w:rsidRPr="00EC7DC9">
        <w:rPr>
          <w:sz w:val="16"/>
        </w:rPr>
        <w:t>.”</w:t>
      </w:r>
    </w:p>
    <w:p w14:paraId="4AA1709D" w14:textId="77777777" w:rsidR="00943A83" w:rsidRPr="00EC7DC9" w:rsidRDefault="00943A83" w:rsidP="00943A83">
      <w:pPr>
        <w:contextualSpacing/>
        <w:rPr>
          <w:sz w:val="16"/>
        </w:rPr>
      </w:pPr>
      <w:r w:rsidRPr="00EC7DC9">
        <w:rPr>
          <w:sz w:val="16"/>
        </w:rPr>
        <w:t>The report is based on field research EFF conducted in 2022 and 2023, and it shows that state and local authorities, in addition to the federal agency, are also managing and using much of the surveillance technology.</w:t>
      </w:r>
    </w:p>
    <w:p w14:paraId="2E6A1093" w14:textId="77777777" w:rsidR="00943A83" w:rsidRPr="00EC7DC9" w:rsidRDefault="00943A83" w:rsidP="00943A83">
      <w:pPr>
        <w:contextualSpacing/>
        <w:rPr>
          <w:sz w:val="16"/>
        </w:rPr>
      </w:pPr>
      <w:r w:rsidRPr="00EC7DC9">
        <w:rPr>
          <w:sz w:val="16"/>
        </w:rPr>
        <w:t>CBP is in large part relying on a new approach by erecting many more Integrated Surveillance Towers (IST) to populate a Consolidated Tower &amp; Surveillance Equipment (CTSE) program, a strategy that will unite different surveillance technologies into one integrated system.</w:t>
      </w:r>
    </w:p>
    <w:p w14:paraId="360AB391" w14:textId="77777777" w:rsidR="00943A83" w:rsidRPr="00EC7DC9" w:rsidRDefault="00943A83" w:rsidP="00943A83">
      <w:pPr>
        <w:contextualSpacing/>
        <w:rPr>
          <w:sz w:val="16"/>
        </w:rPr>
      </w:pPr>
      <w:r w:rsidRPr="00EC7DC9">
        <w:rPr>
          <w:sz w:val="16"/>
        </w:rPr>
        <w:t xml:space="preserve">EFF uncovered an “industry briefing” showing that </w:t>
      </w:r>
      <w:r w:rsidRPr="002C15F1">
        <w:rPr>
          <w:rStyle w:val="StyleUnderline"/>
        </w:rPr>
        <w:t>new ISTs</w:t>
      </w:r>
      <w:r w:rsidRPr="00EC7DC9">
        <w:rPr>
          <w:sz w:val="16"/>
        </w:rPr>
        <w:t xml:space="preserve">, </w:t>
      </w:r>
      <w:r w:rsidRPr="002C15F1">
        <w:rPr>
          <w:rStyle w:val="StyleUnderline"/>
        </w:rPr>
        <w:t>uniting a vast array of separate camera and surveillance systems</w:t>
      </w:r>
      <w:r w:rsidRPr="00EC7DC9">
        <w:rPr>
          <w:sz w:val="16"/>
        </w:rPr>
        <w:t xml:space="preserve">, </w:t>
      </w:r>
      <w:r w:rsidRPr="002C15F1">
        <w:rPr>
          <w:rStyle w:val="StyleUnderline"/>
        </w:rPr>
        <w:t>are being built at a rapidly accelerating pace</w:t>
      </w:r>
      <w:r w:rsidRPr="00EC7DC9">
        <w:rPr>
          <w:sz w:val="16"/>
        </w:rPr>
        <w:t xml:space="preserve">, with 48 new deployments underway in San Diego, 46 in El Paso, Texas, and 63 in Big Bend, Texas. </w:t>
      </w:r>
      <w:r w:rsidRPr="002C15F1">
        <w:rPr>
          <w:rStyle w:val="StyleUnderline"/>
        </w:rPr>
        <w:t xml:space="preserve">All told there are plans for </w:t>
      </w:r>
      <w:r w:rsidRPr="002C15F1">
        <w:rPr>
          <w:rStyle w:val="Emphasis"/>
        </w:rPr>
        <w:t>336 future IST deployments</w:t>
      </w:r>
      <w:r w:rsidRPr="00EC7DC9">
        <w:rPr>
          <w:sz w:val="16"/>
        </w:rPr>
        <w:t>, EFF reports.</w:t>
      </w:r>
    </w:p>
    <w:p w14:paraId="5397852F" w14:textId="77777777" w:rsidR="00943A83" w:rsidRPr="00EC7DC9" w:rsidRDefault="00943A83" w:rsidP="00943A83">
      <w:pPr>
        <w:contextualSpacing/>
        <w:rPr>
          <w:sz w:val="16"/>
        </w:rPr>
      </w:pPr>
      <w:r w:rsidRPr="00EC7DC9">
        <w:rPr>
          <w:sz w:val="16"/>
        </w:rPr>
        <w:t>The agency did not immediately respond to a request for comment.</w:t>
      </w:r>
    </w:p>
    <w:p w14:paraId="76DD4F29" w14:textId="77777777" w:rsidR="00943A83" w:rsidRPr="00EC7DC9" w:rsidRDefault="00943A83" w:rsidP="00943A83">
      <w:pPr>
        <w:contextualSpacing/>
        <w:rPr>
          <w:sz w:val="16"/>
        </w:rPr>
      </w:pPr>
      <w:r w:rsidRPr="00EC7DC9">
        <w:rPr>
          <w:sz w:val="16"/>
        </w:rPr>
        <w:t xml:space="preserve">Another CBP technology: </w:t>
      </w:r>
      <w:r w:rsidRPr="002C15F1">
        <w:rPr>
          <w:rStyle w:val="StyleUnderline"/>
        </w:rPr>
        <w:t>60- to 200-foot-tall General Dynamics- manufactured Remote Video Surveillance Systems</w:t>
      </w:r>
      <w:r w:rsidRPr="00EC7DC9">
        <w:rPr>
          <w:sz w:val="16"/>
        </w:rPr>
        <w:t xml:space="preserve"> (</w:t>
      </w:r>
      <w:r w:rsidRPr="002C15F1">
        <w:rPr>
          <w:rStyle w:val="Emphasis"/>
        </w:rPr>
        <w:t>RVSS</w:t>
      </w:r>
      <w:r w:rsidRPr="00EC7DC9">
        <w:rPr>
          <w:sz w:val="16"/>
        </w:rPr>
        <w:t xml:space="preserve">), which are typically placed alongside the border fence, including in residential neighborhoods, and which are now being modernized. </w:t>
      </w:r>
    </w:p>
    <w:p w14:paraId="2332D819" w14:textId="77777777" w:rsidR="00943A83" w:rsidRPr="00EC7DC9" w:rsidRDefault="00943A83" w:rsidP="00943A83">
      <w:pPr>
        <w:contextualSpacing/>
        <w:rPr>
          <w:sz w:val="16"/>
        </w:rPr>
      </w:pPr>
      <w:r w:rsidRPr="00EC7DC9">
        <w:rPr>
          <w:sz w:val="16"/>
        </w:rPr>
        <w:t xml:space="preserve">There are hundreds of RVSS towers, which have a range of about 5 to 7 miles and which feature electro-optical cameras, infrared cameras, laser illuminators and a spotlight, EFF said. They also will feed intelligence into the new CTSE program. </w:t>
      </w:r>
    </w:p>
    <w:p w14:paraId="709908D3" w14:textId="77777777" w:rsidR="00943A83" w:rsidRPr="00EC7DC9" w:rsidRDefault="00943A83" w:rsidP="00943A83">
      <w:pPr>
        <w:contextualSpacing/>
        <w:rPr>
          <w:sz w:val="16"/>
        </w:rPr>
      </w:pPr>
      <w:r w:rsidRPr="002C15F1">
        <w:rPr>
          <w:rStyle w:val="StyleUnderline"/>
        </w:rPr>
        <w:t>Among the more unusual technologies EFF uncovered are Unmanned Ground Vehicles</w:t>
      </w:r>
      <w:r w:rsidRPr="00EC7DC9">
        <w:rPr>
          <w:sz w:val="16"/>
        </w:rPr>
        <w:t xml:space="preserve"> (</w:t>
      </w:r>
      <w:r w:rsidRPr="002C15F1">
        <w:rPr>
          <w:rStyle w:val="Emphasis"/>
        </w:rPr>
        <w:t>QGV</w:t>
      </w:r>
      <w:r w:rsidRPr="00EC7DC9">
        <w:rPr>
          <w:sz w:val="16"/>
        </w:rPr>
        <w:t xml:space="preserve">), which CBP is now testing. </w:t>
      </w:r>
      <w:r w:rsidRPr="002C15F1">
        <w:rPr>
          <w:rStyle w:val="StyleUnderline"/>
        </w:rPr>
        <w:t xml:space="preserve">They are autonomous or remotely controlled four-legged real time surveillance robots intended to be </w:t>
      </w:r>
      <w:r w:rsidRPr="00EC7DC9">
        <w:rPr>
          <w:sz w:val="16"/>
        </w:rPr>
        <w:t>“force multipliers in remote and hard-to-reach stretches of the border,” the EFF report said, noting that the manufacturer CBP is working with has advertised armed robots unlike its competitors.</w:t>
      </w:r>
    </w:p>
    <w:p w14:paraId="39F48D60" w14:textId="77777777" w:rsidR="00943A83" w:rsidRPr="00EC7DC9" w:rsidRDefault="00943A83" w:rsidP="00943A83">
      <w:pPr>
        <w:contextualSpacing/>
        <w:rPr>
          <w:sz w:val="16"/>
        </w:rPr>
      </w:pPr>
      <w:r w:rsidRPr="00EC7DC9">
        <w:rPr>
          <w:sz w:val="16"/>
        </w:rPr>
        <w:t>Recorded Future News previously reported on a Mexican surveillance tower built in partnership with Texas Gov. Greg Abbott which features 1,791 automated license plate readers. 3,065 pan-tilt-zoom cameras and 74 drones along with private camera live feeds.</w:t>
      </w:r>
    </w:p>
    <w:p w14:paraId="75E06620" w14:textId="77777777" w:rsidR="00943A83" w:rsidRPr="00C35A52" w:rsidRDefault="00943A83" w:rsidP="00943A83">
      <w:pPr>
        <w:pStyle w:val="Heading4"/>
        <w:contextualSpacing/>
      </w:pPr>
      <w:r>
        <w:t xml:space="preserve">Second, </w:t>
      </w:r>
      <w:r w:rsidRPr="003C31E5">
        <w:rPr>
          <w:u w:val="single"/>
        </w:rPr>
        <w:t>migration</w:t>
      </w:r>
      <w:r>
        <w:t xml:space="preserve"> across the </w:t>
      </w:r>
      <w:r w:rsidRPr="003C31E5">
        <w:rPr>
          <w:u w:val="single"/>
        </w:rPr>
        <w:t>southern border</w:t>
      </w:r>
      <w:r>
        <w:t xml:space="preserve"> has </w:t>
      </w:r>
      <w:r w:rsidRPr="003C31E5">
        <w:rPr>
          <w:u w:val="single"/>
        </w:rPr>
        <w:t>dropped</w:t>
      </w:r>
      <w:r w:rsidRPr="003C31E5">
        <w:t>---</w:t>
      </w:r>
      <w:r>
        <w:t xml:space="preserve">both the U.S. and Mexico are </w:t>
      </w:r>
      <w:r w:rsidRPr="003C31E5">
        <w:rPr>
          <w:u w:val="single"/>
        </w:rPr>
        <w:t>cracking down</w:t>
      </w:r>
      <w:r>
        <w:t xml:space="preserve">. </w:t>
      </w:r>
    </w:p>
    <w:p w14:paraId="3CBADA0D" w14:textId="77777777" w:rsidR="00943A83" w:rsidRPr="00C35A52" w:rsidRDefault="00943A83" w:rsidP="00943A83">
      <w:pPr>
        <w:contextualSpacing/>
      </w:pPr>
      <w:r>
        <w:t xml:space="preserve">Jasmine </w:t>
      </w:r>
      <w:r w:rsidRPr="00C35A52">
        <w:rPr>
          <w:rStyle w:val="Style13ptBold"/>
        </w:rPr>
        <w:t>Garsd 24</w:t>
      </w:r>
      <w:r>
        <w:t xml:space="preserve">, Host, The Last Cup, and Correspondent, Immigration, Encounters at the U.S. border drop 9% in May, before asylum restrictions kicked in, 6-20-2024, NPR, </w:t>
      </w:r>
      <w:hyperlink r:id="rId28" w:history="1">
        <w:r w:rsidRPr="0075221A">
          <w:rPr>
            <w:rStyle w:val="Hyperlink"/>
          </w:rPr>
          <w:t>https://www.npr.org/2024/06/21/g-s1-5660/encounters-at-the-u-s-border-drop-9-in-may-before-asylum-restrictions-announced</w:t>
        </w:r>
      </w:hyperlink>
      <w:r>
        <w:t xml:space="preserve"> - SDP</w:t>
      </w:r>
    </w:p>
    <w:p w14:paraId="674C0B73" w14:textId="77777777" w:rsidR="00943A83" w:rsidRPr="003C31E5" w:rsidRDefault="00943A83" w:rsidP="00943A83">
      <w:pPr>
        <w:contextualSpacing/>
        <w:rPr>
          <w:sz w:val="16"/>
        </w:rPr>
      </w:pPr>
      <w:r w:rsidRPr="003C31E5">
        <w:rPr>
          <w:rStyle w:val="StyleUnderline"/>
        </w:rPr>
        <w:t xml:space="preserve">The number of encounters with migrants attempting to cross into the U.S. with no authorization </w:t>
      </w:r>
      <w:r w:rsidRPr="003C31E5">
        <w:rPr>
          <w:rStyle w:val="Emphasis"/>
        </w:rPr>
        <w:t>dropped 9%</w:t>
      </w:r>
      <w:r w:rsidRPr="003C31E5">
        <w:rPr>
          <w:rStyle w:val="StyleUnderline"/>
        </w:rPr>
        <w:t xml:space="preserve"> in May</w:t>
      </w:r>
      <w:r w:rsidRPr="003C31E5">
        <w:rPr>
          <w:sz w:val="16"/>
        </w:rPr>
        <w:t>, compared with April.</w:t>
      </w:r>
    </w:p>
    <w:p w14:paraId="6B6015BD" w14:textId="77777777" w:rsidR="00943A83" w:rsidRPr="003C31E5" w:rsidRDefault="00943A83" w:rsidP="00943A83">
      <w:pPr>
        <w:contextualSpacing/>
        <w:rPr>
          <w:sz w:val="16"/>
        </w:rPr>
      </w:pPr>
      <w:r w:rsidRPr="003C31E5">
        <w:rPr>
          <w:rStyle w:val="StyleUnderline"/>
        </w:rPr>
        <w:t xml:space="preserve">U.S. Customs and Border Protection also reported a </w:t>
      </w:r>
      <w:r w:rsidRPr="003C31E5">
        <w:rPr>
          <w:rStyle w:val="Emphasis"/>
        </w:rPr>
        <w:t>17% decrease</w:t>
      </w:r>
      <w:r w:rsidRPr="003C31E5">
        <w:rPr>
          <w:rStyle w:val="StyleUnderline"/>
        </w:rPr>
        <w:t xml:space="preserve"> in encounters with migrants</w:t>
      </w:r>
      <w:r w:rsidRPr="003C31E5">
        <w:rPr>
          <w:sz w:val="16"/>
        </w:rPr>
        <w:t>, compared to the same month a year ago.</w:t>
      </w:r>
    </w:p>
    <w:p w14:paraId="602EE121" w14:textId="77777777" w:rsidR="00943A83" w:rsidRPr="003C31E5" w:rsidRDefault="00943A83" w:rsidP="00943A83">
      <w:pPr>
        <w:contextualSpacing/>
        <w:rPr>
          <w:sz w:val="16"/>
        </w:rPr>
      </w:pPr>
      <w:r w:rsidRPr="003C31E5">
        <w:rPr>
          <w:sz w:val="16"/>
        </w:rPr>
        <w:t xml:space="preserve">During the last couple of months, the </w:t>
      </w:r>
      <w:r w:rsidRPr="003C31E5">
        <w:rPr>
          <w:rStyle w:val="StyleUnderline"/>
        </w:rPr>
        <w:t xml:space="preserve">Biden administration has issued several </w:t>
      </w:r>
      <w:r w:rsidRPr="003C31E5">
        <w:rPr>
          <w:rStyle w:val="Emphasis"/>
        </w:rPr>
        <w:t>executive actions</w:t>
      </w:r>
      <w:r w:rsidRPr="003C31E5">
        <w:rPr>
          <w:rStyle w:val="StyleUnderline"/>
        </w:rPr>
        <w:t xml:space="preserve"> attempting to </w:t>
      </w:r>
      <w:r w:rsidRPr="003C31E5">
        <w:rPr>
          <w:rStyle w:val="Emphasis"/>
        </w:rPr>
        <w:t>curtail unauthorized crossings</w:t>
      </w:r>
      <w:r w:rsidRPr="003C31E5">
        <w:rPr>
          <w:rStyle w:val="StyleUnderline"/>
        </w:rPr>
        <w:t xml:space="preserve"> through the U.S. Southern border</w:t>
      </w:r>
      <w:r w:rsidRPr="003C31E5">
        <w:rPr>
          <w:sz w:val="16"/>
        </w:rPr>
        <w:t>.</w:t>
      </w:r>
    </w:p>
    <w:p w14:paraId="017F975E" w14:textId="77777777" w:rsidR="00943A83" w:rsidRPr="003C31E5" w:rsidRDefault="00943A83" w:rsidP="00943A83">
      <w:pPr>
        <w:contextualSpacing/>
        <w:rPr>
          <w:sz w:val="16"/>
        </w:rPr>
      </w:pPr>
      <w:r w:rsidRPr="003C31E5">
        <w:rPr>
          <w:sz w:val="16"/>
        </w:rPr>
        <w:t xml:space="preserve">In early May, </w:t>
      </w:r>
      <w:r w:rsidRPr="003C31E5">
        <w:rPr>
          <w:rStyle w:val="StyleUnderline"/>
        </w:rPr>
        <w:t xml:space="preserve">President Biden issued a proclamation </w:t>
      </w:r>
      <w:r w:rsidRPr="003C31E5">
        <w:rPr>
          <w:rStyle w:val="Emphasis"/>
        </w:rPr>
        <w:t>restricting asylum</w:t>
      </w:r>
      <w:r w:rsidRPr="003C31E5">
        <w:rPr>
          <w:rStyle w:val="StyleUnderline"/>
        </w:rPr>
        <w:t xml:space="preserve"> claims to most migrants when a 7-day average of 2,500 unauthorized daily crossings across the entire Southern border is met</w:t>
      </w:r>
      <w:r w:rsidRPr="003C31E5">
        <w:rPr>
          <w:sz w:val="16"/>
        </w:rPr>
        <w:t>.</w:t>
      </w:r>
    </w:p>
    <w:p w14:paraId="16DEA59A" w14:textId="77777777" w:rsidR="00943A83" w:rsidRPr="003C31E5" w:rsidRDefault="00943A83" w:rsidP="00943A83">
      <w:pPr>
        <w:contextualSpacing/>
        <w:rPr>
          <w:sz w:val="16"/>
        </w:rPr>
      </w:pPr>
      <w:r w:rsidRPr="003C31E5">
        <w:rPr>
          <w:rStyle w:val="StyleUnderline"/>
        </w:rPr>
        <w:t xml:space="preserve">Under the suspension anyone who expresses fear of being sent back to their country or manifests an intention to seek asylum is screened by a U.S. officer but at a </w:t>
      </w:r>
      <w:r w:rsidRPr="003C31E5">
        <w:rPr>
          <w:rStyle w:val="Emphasis"/>
        </w:rPr>
        <w:t>higher standard</w:t>
      </w:r>
      <w:r w:rsidRPr="003C31E5">
        <w:rPr>
          <w:rStyle w:val="StyleUnderline"/>
        </w:rPr>
        <w:t xml:space="preserve"> than before the newer asylum rules took effect</w:t>
      </w:r>
      <w:r w:rsidRPr="003C31E5">
        <w:rPr>
          <w:sz w:val="16"/>
        </w:rPr>
        <w:t>.</w:t>
      </w:r>
    </w:p>
    <w:p w14:paraId="7683BE1D" w14:textId="77777777" w:rsidR="00943A83" w:rsidRPr="003C31E5" w:rsidRDefault="00943A83" w:rsidP="00943A83">
      <w:pPr>
        <w:contextualSpacing/>
        <w:rPr>
          <w:sz w:val="16"/>
        </w:rPr>
      </w:pPr>
      <w:r w:rsidRPr="003C31E5">
        <w:rPr>
          <w:sz w:val="16"/>
        </w:rPr>
        <w:t xml:space="preserve">Plus, </w:t>
      </w:r>
      <w:r w:rsidRPr="003C31E5">
        <w:rPr>
          <w:rStyle w:val="Emphasis"/>
        </w:rPr>
        <w:t>Mexico</w:t>
      </w:r>
      <w:r w:rsidRPr="003C31E5">
        <w:rPr>
          <w:rStyle w:val="StyleUnderline"/>
        </w:rPr>
        <w:t xml:space="preserve"> has ramped up its efforts to stop migrants coming from Central and South America</w:t>
      </w:r>
      <w:r w:rsidRPr="003C31E5">
        <w:rPr>
          <w:sz w:val="16"/>
        </w:rPr>
        <w:t>, which partially explains lower numbers of crossings.</w:t>
      </w:r>
    </w:p>
    <w:p w14:paraId="37215A94" w14:textId="77777777" w:rsidR="00943A83" w:rsidRPr="003C31E5" w:rsidRDefault="00943A83" w:rsidP="00943A83">
      <w:pPr>
        <w:contextualSpacing/>
        <w:rPr>
          <w:sz w:val="16"/>
        </w:rPr>
      </w:pPr>
      <w:r w:rsidRPr="003C31E5">
        <w:rPr>
          <w:sz w:val="16"/>
        </w:rPr>
        <w:t>In a release, CBP said: "The message for anyone who is thinking of entering the United States unlawfully along the southern border is simple: don’t do it."</w:t>
      </w:r>
    </w:p>
    <w:p w14:paraId="159CC18D" w14:textId="77777777" w:rsidR="00943A83" w:rsidRPr="003C31E5" w:rsidRDefault="00943A83" w:rsidP="00943A83">
      <w:pPr>
        <w:contextualSpacing/>
        <w:rPr>
          <w:sz w:val="16"/>
        </w:rPr>
      </w:pPr>
      <w:r w:rsidRPr="003C31E5">
        <w:rPr>
          <w:sz w:val="16"/>
        </w:rPr>
        <w:t>In may, Border Patrol made 117,900 arrests of people attempting to enter between official border crossing points. CBP had reported 128,900 encounters in April, a 6% decrease from March.</w:t>
      </w:r>
    </w:p>
    <w:p w14:paraId="39B9F346" w14:textId="77777777" w:rsidR="00943A83" w:rsidRPr="003C31E5" w:rsidRDefault="00943A83" w:rsidP="00943A83">
      <w:pPr>
        <w:contextualSpacing/>
        <w:rPr>
          <w:sz w:val="16"/>
        </w:rPr>
      </w:pPr>
      <w:r w:rsidRPr="003C31E5">
        <w:rPr>
          <w:rStyle w:val="StyleUnderline"/>
        </w:rPr>
        <w:t>This is the fifth month showing a decrease in encounters</w:t>
      </w:r>
      <w:r w:rsidRPr="003C31E5">
        <w:rPr>
          <w:sz w:val="16"/>
        </w:rPr>
        <w:t xml:space="preserve">, </w:t>
      </w:r>
      <w:r w:rsidRPr="003C31E5">
        <w:rPr>
          <w:rStyle w:val="StyleUnderline"/>
        </w:rPr>
        <w:t>after an all-time spike in December</w:t>
      </w:r>
      <w:r w:rsidRPr="003C31E5">
        <w:rPr>
          <w:sz w:val="16"/>
        </w:rPr>
        <w:t>, when 301,983 migrants were stopped at the border.</w:t>
      </w:r>
    </w:p>
    <w:p w14:paraId="2DB68EFC" w14:textId="77777777" w:rsidR="00943A83" w:rsidRPr="003C31E5" w:rsidRDefault="00943A83" w:rsidP="00943A83">
      <w:pPr>
        <w:contextualSpacing/>
        <w:rPr>
          <w:sz w:val="16"/>
        </w:rPr>
      </w:pPr>
      <w:r w:rsidRPr="003C31E5">
        <w:rPr>
          <w:rStyle w:val="StyleUnderline"/>
        </w:rPr>
        <w:t xml:space="preserve">CBP also reported a </w:t>
      </w:r>
      <w:r w:rsidRPr="003C31E5">
        <w:rPr>
          <w:rStyle w:val="Emphasis"/>
        </w:rPr>
        <w:t>25% decrease</w:t>
      </w:r>
      <w:r w:rsidRPr="003C31E5">
        <w:rPr>
          <w:rStyle w:val="StyleUnderline"/>
        </w:rPr>
        <w:t xml:space="preserve"> in daily encounters between ports of entry since the May 5th asylum restrictions were announced</w:t>
      </w:r>
      <w:r w:rsidRPr="003C31E5">
        <w:rPr>
          <w:sz w:val="16"/>
        </w:rPr>
        <w:t>. However, the agency said these are preliminary numbers from the first two weeks of implementation, and noted that migration patterns often change through the summer months.</w:t>
      </w:r>
    </w:p>
    <w:p w14:paraId="4F98291F" w14:textId="77777777" w:rsidR="00943A83" w:rsidRPr="003C31E5" w:rsidRDefault="00943A83" w:rsidP="00943A83">
      <w:pPr>
        <w:contextualSpacing/>
        <w:rPr>
          <w:sz w:val="16"/>
        </w:rPr>
      </w:pPr>
      <w:r w:rsidRPr="003C31E5">
        <w:rPr>
          <w:sz w:val="16"/>
        </w:rPr>
        <w:t>“Our enforcement efforts are continuing to reduce southwest border encounters. But the fact remains that our immigration system is not resourced for what we are seeing,” Troy A. Miller, the acting head of CBP, said in a statement.</w:t>
      </w:r>
    </w:p>
    <w:p w14:paraId="1B6E605B" w14:textId="77777777" w:rsidR="00943A83" w:rsidRPr="003C31E5" w:rsidRDefault="00943A83" w:rsidP="00943A83">
      <w:pPr>
        <w:contextualSpacing/>
        <w:rPr>
          <w:sz w:val="16"/>
        </w:rPr>
      </w:pPr>
      <w:r w:rsidRPr="003C31E5">
        <w:rPr>
          <w:sz w:val="16"/>
        </w:rPr>
        <w:t>For May, the Tucson, Ariz. sector reported the highest number of encounters (33,226) closely followed by San Diego, Calif. (32,504) and El Paso, Texas (23,470). About 68% of all people intercepted were single adults, and most were Mexican nationals.</w:t>
      </w:r>
    </w:p>
    <w:p w14:paraId="74735195" w14:textId="77777777" w:rsidR="00943A83" w:rsidRDefault="00943A83" w:rsidP="00943A83">
      <w:pPr>
        <w:pStyle w:val="Heading3"/>
        <w:contextualSpacing/>
      </w:pPr>
      <w:r>
        <w:t>AT: Immigration Bad---AT: Solvency---EXT</w:t>
      </w:r>
    </w:p>
    <w:p w14:paraId="070DA8C2" w14:textId="77777777" w:rsidR="00943A83" w:rsidRPr="003E5332" w:rsidRDefault="00943A83" w:rsidP="00943A83">
      <w:pPr>
        <w:pStyle w:val="Heading4"/>
        <w:contextualSpacing/>
        <w:rPr>
          <w:rStyle w:val="Style13ptBold"/>
          <w:b/>
          <w:bCs w:val="0"/>
        </w:rPr>
      </w:pPr>
      <w:r w:rsidRPr="003E5332">
        <w:rPr>
          <w:rStyle w:val="Style13ptBold"/>
          <w:b/>
        </w:rPr>
        <w:t>The CBP is planning on expanding low-quality surveillance towers, despite the towers’ ineffectiveness and chilling effect on Southern border communities</w:t>
      </w:r>
    </w:p>
    <w:p w14:paraId="320FD60C" w14:textId="77777777" w:rsidR="00943A83" w:rsidRPr="00FD5DDF" w:rsidRDefault="00943A83" w:rsidP="00943A83">
      <w:pPr>
        <w:contextualSpacing/>
      </w:pPr>
      <w:r w:rsidRPr="00FD5DDF">
        <w:rPr>
          <w:rStyle w:val="Style13ptBold"/>
        </w:rPr>
        <w:t>Ryan-Mosley ’23</w:t>
      </w:r>
      <w:r>
        <w:t xml:space="preserve"> </w:t>
      </w:r>
      <w:r w:rsidRPr="00AC126E">
        <w:rPr>
          <w:sz w:val="16"/>
        </w:rPr>
        <w:t>Tate Ryan-Mosley (2023). The US is pouring money into surveillance tech at the southern border. [online] MIT Technology Review. Available at: https://www.technologyreview.com/2023/04/17/1071682/us-pouring-money-surveillance-towers-southern-border/ [Accessed 29 Jun. 2024].</w:t>
      </w:r>
    </w:p>
    <w:p w14:paraId="24934D59" w14:textId="77777777" w:rsidR="00943A83" w:rsidRPr="00AC126E" w:rsidRDefault="00943A83" w:rsidP="00943A83">
      <w:pPr>
        <w:contextualSpacing/>
        <w:rPr>
          <w:sz w:val="14"/>
        </w:rPr>
      </w:pPr>
      <w:r w:rsidRPr="00AC126E">
        <w:rPr>
          <w:sz w:val="14"/>
        </w:rPr>
        <w:t>In January, the estimated number of migrants reached a 20-year peak, and border facilities started to become overwhelmed. In response, the Biden administration announced stricter measures that look more like Trump-era immigration policies. Just this week, the Biden White House announced a pause on its flagship immigration program, which intended to overhaul the asylum processing system to make it easier to enter the US on humanitarian grounds. </w:t>
      </w:r>
    </w:p>
    <w:p w14:paraId="420B11A5" w14:textId="77777777" w:rsidR="00943A83" w:rsidRPr="00AC126E" w:rsidRDefault="00943A83" w:rsidP="00943A83">
      <w:pPr>
        <w:contextualSpacing/>
        <w:rPr>
          <w:sz w:val="14"/>
        </w:rPr>
      </w:pPr>
      <w:r w:rsidRPr="00AC126E">
        <w:rPr>
          <w:sz w:val="14"/>
        </w:rPr>
        <w:t>As political pressure increases, money is pouring into shiny new technology as a proposed quick(ish) fix. </w:t>
      </w:r>
    </w:p>
    <w:p w14:paraId="3DB0B744" w14:textId="77777777" w:rsidR="00943A83" w:rsidRPr="008E3EA8" w:rsidRDefault="00943A83" w:rsidP="00943A83">
      <w:pPr>
        <w:contextualSpacing/>
        <w:rPr>
          <w:rStyle w:val="StyleUnderline"/>
        </w:rPr>
      </w:pPr>
      <w:r w:rsidRPr="00AC126E">
        <w:rPr>
          <w:sz w:val="14"/>
        </w:rPr>
        <w:t xml:space="preserve">Late last year, </w:t>
      </w:r>
      <w:r w:rsidRPr="006F59E9">
        <w:rPr>
          <w:rStyle w:val="Emphasis"/>
        </w:rPr>
        <w:t>the</w:t>
      </w:r>
      <w:r w:rsidRPr="00AC126E">
        <w:rPr>
          <w:sz w:val="14"/>
        </w:rPr>
        <w:t xml:space="preserve"> agency responsible for policing the border, </w:t>
      </w:r>
      <w:r w:rsidRPr="006F59E9">
        <w:rPr>
          <w:rStyle w:val="Emphasis"/>
        </w:rPr>
        <w:t>US Customs and Border Protection</w:t>
      </w:r>
      <w:r w:rsidRPr="00AC126E">
        <w:rPr>
          <w:sz w:val="14"/>
        </w:rPr>
        <w:t xml:space="preserve"> (CBP), </w:t>
      </w:r>
      <w:r w:rsidRPr="006F59E9">
        <w:rPr>
          <w:rStyle w:val="Emphasis"/>
        </w:rPr>
        <w:t>began asking for proposals for a $200 million upgrade and expansion of a network of surveillance towers</w:t>
      </w:r>
      <w:r w:rsidRPr="00AC126E">
        <w:rPr>
          <w:sz w:val="14"/>
        </w:rPr>
        <w:t xml:space="preserve"> that pepper a trail </w:t>
      </w:r>
      <w:r w:rsidRPr="006F59E9">
        <w:rPr>
          <w:rStyle w:val="Emphasis"/>
        </w:rPr>
        <w:t xml:space="preserve">from San Diego, California, to near Port Isabel, Florida. </w:t>
      </w:r>
      <w:r w:rsidRPr="008E3EA8">
        <w:rPr>
          <w:rStyle w:val="StyleUnderline"/>
        </w:rPr>
        <w:t>CBP claims that these towers help agents monitor border crossings, intercept human trafficking and drug smuggling, and provide an essential service in a time of crisis, and the program has cost over a billion dollars since 2005. </w:t>
      </w:r>
    </w:p>
    <w:p w14:paraId="3F737AC1" w14:textId="77777777" w:rsidR="00943A83" w:rsidRPr="00AC126E" w:rsidRDefault="00943A83" w:rsidP="00943A83">
      <w:pPr>
        <w:contextualSpacing/>
        <w:rPr>
          <w:sz w:val="14"/>
        </w:rPr>
      </w:pPr>
      <w:r w:rsidRPr="006F59E9">
        <w:rPr>
          <w:rStyle w:val="StyleUnderline"/>
        </w:rPr>
        <w:t>The towers are equipped with long-range cameras, radar, and laser illuminators, which generate images and other data that the agency’s algorithms process in an attempt to identify people and objects.</w:t>
      </w:r>
      <w:r w:rsidRPr="00AC126E">
        <w:rPr>
          <w:sz w:val="14"/>
        </w:rPr>
        <w:t xml:space="preserve"> The agency has indicated that the expanded program will fill gaps in the surveillance infrastructure at the border left by the planned termination of its blimp surveillance program. </w:t>
      </w:r>
    </w:p>
    <w:p w14:paraId="4C3909CA" w14:textId="77777777" w:rsidR="00943A83" w:rsidRPr="00AC126E" w:rsidRDefault="00943A83" w:rsidP="00943A83">
      <w:pPr>
        <w:contextualSpacing/>
        <w:rPr>
          <w:sz w:val="14"/>
        </w:rPr>
      </w:pPr>
      <w:r w:rsidRPr="006F59E9">
        <w:rPr>
          <w:rStyle w:val="Emphasis"/>
        </w:rPr>
        <w:t xml:space="preserve">But </w:t>
      </w:r>
      <w:r w:rsidRPr="00AC126E">
        <w:rPr>
          <w:sz w:val="14"/>
        </w:rPr>
        <w:t xml:space="preserve">there is mounting evidence that </w:t>
      </w:r>
      <w:r w:rsidRPr="006F59E9">
        <w:rPr>
          <w:rStyle w:val="Emphasis"/>
        </w:rPr>
        <w:t xml:space="preserve">the towers might not be </w:t>
      </w:r>
      <w:r w:rsidRPr="008E3EA8">
        <w:rPr>
          <w:rStyle w:val="StyleUnderline"/>
        </w:rPr>
        <w:t>as</w:t>
      </w:r>
      <w:r w:rsidRPr="006F59E9">
        <w:rPr>
          <w:rStyle w:val="Emphasis"/>
        </w:rPr>
        <w:t xml:space="preserve"> useful </w:t>
      </w:r>
      <w:r w:rsidRPr="008E3EA8">
        <w:rPr>
          <w:rStyle w:val="StyleUnderline"/>
        </w:rPr>
        <w:t>as the agency claims.</w:t>
      </w:r>
      <w:r w:rsidRPr="00AC126E">
        <w:rPr>
          <w:sz w:val="14"/>
        </w:rPr>
        <w:t xml:space="preserve"> A recent investigation by the Electronic Frontier Foundation found that </w:t>
      </w:r>
      <w:r w:rsidRPr="006F59E9">
        <w:rPr>
          <w:rStyle w:val="Emphasis"/>
        </w:rPr>
        <w:t>these towers have a limited record of success</w:t>
      </w:r>
      <w:r w:rsidRPr="00AC126E">
        <w:rPr>
          <w:sz w:val="14"/>
        </w:rPr>
        <w:t xml:space="preserve">, researchers say </w:t>
      </w:r>
      <w:r w:rsidRPr="006F59E9">
        <w:rPr>
          <w:rStyle w:val="Emphasis"/>
        </w:rPr>
        <w:t>they form</w:t>
      </w:r>
      <w:r w:rsidRPr="00AC126E">
        <w:rPr>
          <w:sz w:val="14"/>
        </w:rPr>
        <w:t xml:space="preserve"> something </w:t>
      </w:r>
      <w:r w:rsidRPr="006F59E9">
        <w:rPr>
          <w:rStyle w:val="Emphasis"/>
        </w:rPr>
        <w:t>more like a dilapidated patchwork than a sophisticated and effective virtual border.</w:t>
      </w:r>
      <w:r w:rsidRPr="00AC126E">
        <w:rPr>
          <w:sz w:val="14"/>
        </w:rPr>
        <w:t> </w:t>
      </w:r>
    </w:p>
    <w:p w14:paraId="433975C1" w14:textId="77777777" w:rsidR="00943A83" w:rsidRPr="00AC126E" w:rsidRDefault="00943A83" w:rsidP="00943A83">
      <w:pPr>
        <w:contextualSpacing/>
        <w:rPr>
          <w:sz w:val="14"/>
        </w:rPr>
      </w:pPr>
      <w:r w:rsidRPr="00AC126E">
        <w:rPr>
          <w:sz w:val="14"/>
        </w:rPr>
        <w:t>Are the surveillance towers helping a stretched agency effectively manage the swelling traffic, or is the program yet another case of a policing agency sinking tax dollars into unproven and invasive technology without much benefit? Let’s get into it. </w:t>
      </w:r>
    </w:p>
    <w:p w14:paraId="0E67521F" w14:textId="77777777" w:rsidR="00943A83" w:rsidRPr="00AC126E" w:rsidRDefault="00943A83" w:rsidP="00943A83">
      <w:pPr>
        <w:contextualSpacing/>
        <w:rPr>
          <w:sz w:val="14"/>
        </w:rPr>
      </w:pPr>
      <w:r w:rsidRPr="00AC126E">
        <w:rPr>
          <w:sz w:val="14"/>
        </w:rPr>
        <w:t>What is the surveillance tower program? EFF compiled a map of the towers by physically visiting the border, scouring free satellite imagery from services like Google Satellite and a VR app called Wander, and submitting public records requests. The document it produced is the first public map of the towers. A database provides more information, like the vendor that makes each tower and the technical capacities onboard. </w:t>
      </w:r>
    </w:p>
    <w:p w14:paraId="2CC61D0B" w14:textId="77777777" w:rsidR="00943A83" w:rsidRPr="00AC126E" w:rsidRDefault="00943A83" w:rsidP="00943A83">
      <w:pPr>
        <w:contextualSpacing/>
        <w:rPr>
          <w:sz w:val="14"/>
        </w:rPr>
      </w:pPr>
      <w:r w:rsidRPr="00AC126E">
        <w:rPr>
          <w:sz w:val="14"/>
        </w:rPr>
        <w:t xml:space="preserve">Some of the findings were surprising, like the fact that </w:t>
      </w:r>
      <w:r w:rsidRPr="006F59E9">
        <w:rPr>
          <w:rStyle w:val="Emphasis"/>
        </w:rPr>
        <w:t>the towers</w:t>
      </w:r>
      <w:r w:rsidRPr="00AC126E">
        <w:rPr>
          <w:sz w:val="14"/>
        </w:rPr>
        <w:t xml:space="preserve">, which are on US soil, </w:t>
      </w:r>
      <w:r w:rsidRPr="006F59E9">
        <w:rPr>
          <w:rStyle w:val="Emphasis"/>
        </w:rPr>
        <w:t>are concentrated around densely populated Mexican cities rather than more remote routes near the desert</w:t>
      </w:r>
      <w:r w:rsidRPr="00AC126E">
        <w:rPr>
          <w:sz w:val="14"/>
        </w:rPr>
        <w:t>, which might have fewer patrols. “These cameras are pointed at Mexican neighborhoods,” says Dave Maass, the lead investigator on the project.</w:t>
      </w:r>
    </w:p>
    <w:p w14:paraId="47550829" w14:textId="77777777" w:rsidR="00943A83" w:rsidRPr="00AC126E" w:rsidRDefault="00943A83" w:rsidP="00943A83">
      <w:pPr>
        <w:contextualSpacing/>
        <w:rPr>
          <w:sz w:val="14"/>
        </w:rPr>
      </w:pPr>
      <w:r w:rsidRPr="00AC126E">
        <w:rPr>
          <w:sz w:val="14"/>
        </w:rPr>
        <w:t xml:space="preserve">According to EFF, </w:t>
      </w:r>
      <w:r w:rsidRPr="00AC126E">
        <w:rPr>
          <w:rStyle w:val="Emphasis"/>
        </w:rPr>
        <w:t>the agency plans to triple the number of towers</w:t>
      </w:r>
      <w:r w:rsidRPr="00AC126E">
        <w:rPr>
          <w:rStyle w:val="StyleUnderline"/>
        </w:rPr>
        <w:t>, from 135 today to 442,</w:t>
      </w:r>
      <w:r w:rsidRPr="00AC126E">
        <w:rPr>
          <w:sz w:val="14"/>
        </w:rPr>
        <w:t xml:space="preserve"> </w:t>
      </w:r>
      <w:r w:rsidRPr="00AC126E">
        <w:rPr>
          <w:rStyle w:val="Emphasis"/>
        </w:rPr>
        <w:t>and upgrade existing towers with new technologies in the next several years.</w:t>
      </w:r>
    </w:p>
    <w:p w14:paraId="2426EC94" w14:textId="77777777" w:rsidR="00943A83" w:rsidRPr="00AC126E" w:rsidRDefault="00943A83" w:rsidP="00943A83">
      <w:pPr>
        <w:contextualSpacing/>
        <w:rPr>
          <w:sz w:val="14"/>
        </w:rPr>
      </w:pPr>
      <w:r w:rsidRPr="00AC126E">
        <w:rPr>
          <w:sz w:val="14"/>
        </w:rPr>
        <w:t>There are three different types of towers: integrated fixed towers, remote video surveillance systems, and autonomous surveillance towers. They all focus on detecting people from afar, and the makers of the first two types claim that sophisticated cameras, radar sensors, and lasers on the towers can detect a person from over 7.5 miles away. The autonomous surveillance towers are the newest of the group, and though they have shorter range—they can detect a person from 1.7 miles away—they are equipped with movement-detecting radar and detection AI that allows for imagery to be analyzed without human review. </w:t>
      </w:r>
    </w:p>
    <w:p w14:paraId="044EC1E3" w14:textId="77777777" w:rsidR="00943A83" w:rsidRPr="00AC126E" w:rsidRDefault="00943A83" w:rsidP="00943A83">
      <w:pPr>
        <w:contextualSpacing/>
        <w:rPr>
          <w:sz w:val="14"/>
        </w:rPr>
      </w:pPr>
      <w:r w:rsidRPr="00AC126E">
        <w:rPr>
          <w:rStyle w:val="StyleUnderline"/>
        </w:rPr>
        <w:t>According to the 2023 CBP budget, the agency plans to consolidate all the towers into one interoperable program and ultimately erect a total of 723 towers between the northern and southern border</w:t>
      </w:r>
      <w:r w:rsidRPr="00AC126E">
        <w:rPr>
          <w:sz w:val="14"/>
        </w:rPr>
        <w:t>. </w:t>
      </w:r>
    </w:p>
    <w:p w14:paraId="5C70C5F4" w14:textId="77777777" w:rsidR="00943A83" w:rsidRPr="00AC126E" w:rsidRDefault="00943A83" w:rsidP="00943A83">
      <w:pPr>
        <w:contextualSpacing/>
        <w:rPr>
          <w:sz w:val="14"/>
        </w:rPr>
      </w:pPr>
      <w:r w:rsidRPr="00AC126E">
        <w:rPr>
          <w:rStyle w:val="Emphasis"/>
        </w:rPr>
        <w:t>But for all the technology,</w:t>
      </w:r>
      <w:r w:rsidRPr="00AC126E">
        <w:rPr>
          <w:sz w:val="14"/>
        </w:rPr>
        <w:t xml:space="preserve"> according to Maass, </w:t>
      </w:r>
      <w:r w:rsidRPr="00AC126E">
        <w:rPr>
          <w:rStyle w:val="Emphasis"/>
        </w:rPr>
        <w:t>the goal of the program isn’t entirely clear</w:t>
      </w:r>
      <w:r w:rsidRPr="00AC126E">
        <w:rPr>
          <w:sz w:val="14"/>
        </w:rPr>
        <w:t>: “I have never heard a very well-articulated explanation of what the goal is. Is it the goal to deter people from crossing the border? Is it to document people crossing the border? Is it to intercept people crossing the border? Like … what is it?”</w:t>
      </w:r>
    </w:p>
    <w:p w14:paraId="6D670D16" w14:textId="77777777" w:rsidR="00943A83" w:rsidRPr="00AC126E" w:rsidRDefault="00943A83" w:rsidP="00943A83">
      <w:pPr>
        <w:contextualSpacing/>
        <w:rPr>
          <w:sz w:val="14"/>
        </w:rPr>
      </w:pPr>
      <w:r w:rsidRPr="00AC126E">
        <w:rPr>
          <w:sz w:val="14"/>
        </w:rPr>
        <w:t>So why is the program being expanded so drastically? We’re not totally sure, and the agency declined to comment on the record. According to Maass, justifications are rooted in the crisis mentality of agencies responding to migration at the border. “All you hear is Crisis at the border, crisis at the border,” he says, but usually the real crises are happening at points of entry or along common migration routes. “You don’t need a surveillance tower to know that there’s a bunch of asylum seekers camped out under a bridge in El Paso,” he says.</w:t>
      </w:r>
    </w:p>
    <w:p w14:paraId="256DF0F7" w14:textId="77777777" w:rsidR="00943A83" w:rsidRPr="00AC126E" w:rsidRDefault="00943A83" w:rsidP="00943A83">
      <w:pPr>
        <w:contextualSpacing/>
        <w:rPr>
          <w:sz w:val="14"/>
        </w:rPr>
      </w:pPr>
      <w:r w:rsidRPr="00AC126E">
        <w:rPr>
          <w:sz w:val="14"/>
        </w:rPr>
        <w:t>Maass says he found evidence of the US using surveillance towers at the border as early as 1930. But the risks of more advanced, more comprehensive, and more accurate technologies are real, especially when they target border communities. </w:t>
      </w:r>
    </w:p>
    <w:p w14:paraId="05C203D5" w14:textId="77777777" w:rsidR="00943A83" w:rsidRPr="00AC126E" w:rsidRDefault="00943A83" w:rsidP="00943A83">
      <w:pPr>
        <w:contextualSpacing/>
        <w:rPr>
          <w:sz w:val="14"/>
        </w:rPr>
      </w:pPr>
      <w:r w:rsidRPr="00AC126E">
        <w:rPr>
          <w:sz w:val="14"/>
        </w:rPr>
        <w:t xml:space="preserve">All the </w:t>
      </w:r>
      <w:r w:rsidRPr="00AC126E">
        <w:rPr>
          <w:rStyle w:val="Emphasis"/>
        </w:rPr>
        <w:t>surveillance is disrupting the daily lives of</w:t>
      </w:r>
      <w:r w:rsidRPr="00AC126E">
        <w:rPr>
          <w:sz w:val="14"/>
        </w:rPr>
        <w:t xml:space="preserve"> those </w:t>
      </w:r>
      <w:r w:rsidRPr="00AC126E">
        <w:rPr>
          <w:rStyle w:val="Emphasis"/>
        </w:rPr>
        <w:t>communities</w:t>
      </w:r>
      <w:r w:rsidRPr="00AC126E">
        <w:rPr>
          <w:sz w:val="14"/>
        </w:rPr>
        <w:t xml:space="preserve">, and a recent report by the ACLU of Texas showed that the mental health of </w:t>
      </w:r>
      <w:r w:rsidRPr="00AC126E">
        <w:rPr>
          <w:rStyle w:val="Emphasis"/>
        </w:rPr>
        <w:t>residents</w:t>
      </w:r>
      <w:r w:rsidRPr="00AC126E">
        <w:rPr>
          <w:sz w:val="14"/>
        </w:rPr>
        <w:t xml:space="preserve"> was significantly affected by surveillance, whether assumed or real. David Donatti, a staff attorney with the group, says the research showed that “a majority of people </w:t>
      </w:r>
      <w:r w:rsidRPr="00AC126E">
        <w:rPr>
          <w:rStyle w:val="Emphasis"/>
        </w:rPr>
        <w:t>avoid</w:t>
      </w:r>
      <w:r w:rsidRPr="00AC126E">
        <w:rPr>
          <w:sz w:val="14"/>
        </w:rPr>
        <w:t xml:space="preserve">ed </w:t>
      </w:r>
      <w:r w:rsidRPr="00AC126E">
        <w:rPr>
          <w:rStyle w:val="Emphasis"/>
        </w:rPr>
        <w:t>going to essential locations like grocery stores, hospitals, polling places, and community centers because they were afraid of encountering border patrol.</w:t>
      </w:r>
      <w:r w:rsidRPr="00AC126E">
        <w:rPr>
          <w:sz w:val="14"/>
        </w:rPr>
        <w:t>” </w:t>
      </w:r>
    </w:p>
    <w:p w14:paraId="7F19BC85" w14:textId="77777777" w:rsidR="00943A83" w:rsidRPr="00AC126E" w:rsidRDefault="00943A83" w:rsidP="00943A83">
      <w:pPr>
        <w:contextualSpacing/>
        <w:rPr>
          <w:sz w:val="14"/>
        </w:rPr>
      </w:pPr>
      <w:r w:rsidRPr="00AC126E">
        <w:rPr>
          <w:sz w:val="14"/>
        </w:rPr>
        <w:t xml:space="preserve">Donatti also points out that </w:t>
      </w:r>
      <w:r w:rsidRPr="00AC126E">
        <w:rPr>
          <w:rStyle w:val="Emphasis"/>
        </w:rPr>
        <w:t>migrants overwhelmingly enter the US legally and without trying to evade authorities, so surveillance tech isn’t needed in most cases. As legal options are squeezed, would-be migrants resort to more dangerous ones, but</w:t>
      </w:r>
      <w:r w:rsidRPr="00AC126E">
        <w:rPr>
          <w:sz w:val="14"/>
        </w:rPr>
        <w:t xml:space="preserve"> Donatti says </w:t>
      </w:r>
      <w:r w:rsidRPr="00AC126E">
        <w:rPr>
          <w:rStyle w:val="Emphasis"/>
        </w:rPr>
        <w:t>more surveillance doesn’t address the root problem.</w:t>
      </w:r>
      <w:r w:rsidRPr="00AC126E">
        <w:rPr>
          <w:sz w:val="14"/>
        </w:rPr>
        <w:t> </w:t>
      </w:r>
    </w:p>
    <w:p w14:paraId="196238B9" w14:textId="77777777" w:rsidR="00943A83" w:rsidRPr="00AC126E" w:rsidRDefault="00943A83" w:rsidP="00943A83">
      <w:pPr>
        <w:contextualSpacing/>
        <w:rPr>
          <w:sz w:val="14"/>
        </w:rPr>
      </w:pPr>
      <w:r w:rsidRPr="00AC126E">
        <w:rPr>
          <w:sz w:val="14"/>
        </w:rPr>
        <w:t>“We know what the consequences of this massive investment in technology have been. But we don’t have any indication as to its efficacy,” Donatti says.   </w:t>
      </w:r>
    </w:p>
    <w:p w14:paraId="6826D52A" w14:textId="77777777" w:rsidR="00943A83" w:rsidRPr="00AC126E" w:rsidRDefault="00943A83" w:rsidP="00943A83">
      <w:pPr>
        <w:contextualSpacing/>
        <w:rPr>
          <w:sz w:val="14"/>
        </w:rPr>
      </w:pPr>
      <w:r w:rsidRPr="00AC126E">
        <w:rPr>
          <w:sz w:val="14"/>
        </w:rPr>
        <w:t>Maass says the expanding surveillance dragnet brings new questions about how the United States is handling migration. One question he has heard several times: “If there is so much surveillance, why are people dying?” </w:t>
      </w:r>
    </w:p>
    <w:p w14:paraId="34CCA2CC" w14:textId="77777777" w:rsidR="00943A83" w:rsidRPr="003E5332" w:rsidRDefault="00943A83" w:rsidP="00943A83">
      <w:pPr>
        <w:contextualSpacing/>
      </w:pPr>
    </w:p>
    <w:p w14:paraId="298E2D39" w14:textId="77777777" w:rsidR="00943A83" w:rsidRPr="00EC7DC9" w:rsidRDefault="00943A83" w:rsidP="00943A83">
      <w:pPr>
        <w:pStyle w:val="Heading3"/>
        <w:contextualSpacing/>
      </w:pPr>
      <w:r>
        <w:t>AT: Immigration Bad---AT: Solvency---Status Quo Solves---Surveillance Tech Increasing---EXT</w:t>
      </w:r>
    </w:p>
    <w:p w14:paraId="4E69B7A0" w14:textId="77777777" w:rsidR="00943A83" w:rsidRPr="002145BF" w:rsidRDefault="00943A83" w:rsidP="00943A83">
      <w:pPr>
        <w:pStyle w:val="Heading4"/>
        <w:contextualSpacing/>
      </w:pPr>
      <w:r w:rsidRPr="001302A1">
        <w:rPr>
          <w:u w:val="single"/>
        </w:rPr>
        <w:t>Expansion of surveillance</w:t>
      </w:r>
      <w:r>
        <w:t xml:space="preserve"> is the </w:t>
      </w:r>
      <w:r w:rsidRPr="001302A1">
        <w:rPr>
          <w:u w:val="single"/>
        </w:rPr>
        <w:t>status quo</w:t>
      </w:r>
      <w:r>
        <w:t xml:space="preserve">. </w:t>
      </w:r>
    </w:p>
    <w:p w14:paraId="48B65FBF" w14:textId="77777777" w:rsidR="00943A83" w:rsidRPr="002145BF" w:rsidRDefault="00943A83" w:rsidP="00943A83">
      <w:pPr>
        <w:contextualSpacing/>
      </w:pPr>
      <w:r>
        <w:t xml:space="preserve">Dave </w:t>
      </w:r>
      <w:r w:rsidRPr="002145BF">
        <w:rPr>
          <w:rStyle w:val="Style13ptBold"/>
        </w:rPr>
        <w:t>Maass 24</w:t>
      </w:r>
      <w:r>
        <w:t xml:space="preserve">, Researches and writes about surveillance technology, government transparency, press freedoms, the U.S.-Mexico border and immigration enforcement, prisoner rights, and other digital rights issues,  CBP Is Expanding Its Surveillance Tower Program at the U.S.-Mexico Border–And We're Mapping It, 6-5-2024, Electronic Frontier Foundation, </w:t>
      </w:r>
      <w:hyperlink r:id="rId29" w:history="1">
        <w:r w:rsidRPr="0075221A">
          <w:rPr>
            <w:rStyle w:val="Hyperlink"/>
          </w:rPr>
          <w:t>https://www.eff.org/deeplinks/2023/03/cbp-expanding-its-surveillance-tower-program-us-mexico-border-and-were-mapping-it</w:t>
        </w:r>
      </w:hyperlink>
      <w:r>
        <w:t xml:space="preserve"> - SDP</w:t>
      </w:r>
    </w:p>
    <w:p w14:paraId="17840E70" w14:textId="77777777" w:rsidR="00943A83" w:rsidRPr="003C31E5" w:rsidRDefault="00943A83" w:rsidP="00943A83">
      <w:pPr>
        <w:contextualSpacing/>
        <w:rPr>
          <w:sz w:val="16"/>
        </w:rPr>
      </w:pPr>
      <w:r w:rsidRPr="003C31E5">
        <w:rPr>
          <w:sz w:val="16"/>
        </w:rPr>
        <w:t>Update: As of June 5, 2024, the map and dataset has grown to 471 towers. We have also added the locations of Tethered Aerostat Radar Systems (TARS) and Tactical Aerostat Systems (TAS).</w:t>
      </w:r>
    </w:p>
    <w:p w14:paraId="402A8F51" w14:textId="77777777" w:rsidR="00943A83" w:rsidRPr="003C31E5" w:rsidRDefault="00943A83" w:rsidP="00943A83">
      <w:pPr>
        <w:contextualSpacing/>
        <w:rPr>
          <w:sz w:val="16"/>
        </w:rPr>
      </w:pPr>
      <w:r w:rsidRPr="000E7B68">
        <w:rPr>
          <w:rStyle w:val="StyleUnderline"/>
        </w:rPr>
        <w:t>To provide researchers with the tools they need to analyze the impact of U.S. border security policy</w:t>
      </w:r>
      <w:r w:rsidRPr="003C31E5">
        <w:rPr>
          <w:sz w:val="16"/>
        </w:rPr>
        <w:t xml:space="preserve">, </w:t>
      </w:r>
      <w:r w:rsidRPr="000E7B68">
        <w:rPr>
          <w:rStyle w:val="StyleUnderline"/>
        </w:rPr>
        <w:t>EFF is releasing a new map and dataset of more than 290 surveillance towers installed by Customs and Border Protection (CBP) along the border with Mexico</w:t>
      </w:r>
      <w:r w:rsidRPr="003C31E5">
        <w:rPr>
          <w:sz w:val="16"/>
        </w:rPr>
        <w:t xml:space="preserve">. Compiled using public records, satellite imagery, road trips, and even exploration in virtual reality, </w:t>
      </w:r>
      <w:r w:rsidRPr="000E7B68">
        <w:rPr>
          <w:rStyle w:val="StyleUnderline"/>
        </w:rPr>
        <w:t>EFF's data serves as a living snapshot of the so-called</w:t>
      </w:r>
      <w:r w:rsidRPr="003C31E5">
        <w:rPr>
          <w:sz w:val="16"/>
        </w:rPr>
        <w:t xml:space="preserve"> "</w:t>
      </w:r>
      <w:r w:rsidRPr="000E7B68">
        <w:rPr>
          <w:rStyle w:val="Emphasis"/>
        </w:rPr>
        <w:t>virtual wall</w:t>
      </w:r>
      <w:r w:rsidRPr="003C31E5">
        <w:rPr>
          <w:sz w:val="16"/>
        </w:rPr>
        <w:t>," from the California coast to the lower tip of Texas. We've also included roughly 50 locations CBP has proposed for its next round of towers, as well as automated license plate readers (ALPRs) placed at Border Patrol checkpoints.</w:t>
      </w:r>
    </w:p>
    <w:p w14:paraId="3BC8EBD8" w14:textId="77777777" w:rsidR="00943A83" w:rsidRPr="003C31E5" w:rsidRDefault="00943A83" w:rsidP="00943A83">
      <w:pPr>
        <w:contextualSpacing/>
        <w:rPr>
          <w:sz w:val="16"/>
        </w:rPr>
      </w:pPr>
      <w:r w:rsidRPr="003C31E5">
        <w:rPr>
          <w:sz w:val="16"/>
        </w:rPr>
        <w:t xml:space="preserve">A map of the Southwestern United States, with various icons representing surveillance towers. </w:t>
      </w:r>
    </w:p>
    <w:p w14:paraId="260C9A02" w14:textId="77777777" w:rsidR="00943A83" w:rsidRPr="003C31E5" w:rsidRDefault="00943A83" w:rsidP="00943A83">
      <w:pPr>
        <w:contextualSpacing/>
        <w:rPr>
          <w:sz w:val="16"/>
        </w:rPr>
      </w:pPr>
      <w:r w:rsidRPr="003C31E5">
        <w:rPr>
          <w:sz w:val="16"/>
        </w:rPr>
        <w:t>Click to launch interactive map. Google's Privacy Policy applies.</w:t>
      </w:r>
    </w:p>
    <w:p w14:paraId="4C7CFEB7" w14:textId="77777777" w:rsidR="00943A83" w:rsidRPr="003C31E5" w:rsidRDefault="00943A83" w:rsidP="00943A83">
      <w:pPr>
        <w:contextualSpacing/>
        <w:rPr>
          <w:sz w:val="16"/>
        </w:rPr>
      </w:pPr>
      <w:r w:rsidRPr="003C31E5">
        <w:rPr>
          <w:sz w:val="16"/>
        </w:rPr>
        <w:t>Download the dataset here. It is free to use and remix under EFF's Creative Commons Attribution License.</w:t>
      </w:r>
    </w:p>
    <w:p w14:paraId="724490F6" w14:textId="77777777" w:rsidR="00943A83" w:rsidRPr="003C31E5" w:rsidRDefault="00943A83" w:rsidP="00943A83">
      <w:pPr>
        <w:contextualSpacing/>
        <w:rPr>
          <w:sz w:val="16"/>
        </w:rPr>
      </w:pPr>
      <w:r w:rsidRPr="003C31E5">
        <w:rPr>
          <w:sz w:val="16"/>
        </w:rPr>
        <w:t xml:space="preserve">Surveillance towers along the border have had a troubled history. In the mid-2000s, the Secure Border Initiative aimed to place "SBInet" towers along the border, but only got as far as installing a few dozen in Arizona before bipartisan outcry over technical problems, cost, delays, and ineffectiveness resulted in it being shut down. Throughout the 2010s, </w:t>
      </w:r>
      <w:r w:rsidRPr="000E7B68">
        <w:rPr>
          <w:rStyle w:val="StyleUnderline"/>
        </w:rPr>
        <w:t>CBP took another run at a tower-based system</w:t>
      </w:r>
      <w:r w:rsidRPr="003C31E5">
        <w:t xml:space="preserve">, </w:t>
      </w:r>
      <w:r w:rsidRPr="000E7B68">
        <w:rPr>
          <w:rStyle w:val="StyleUnderline"/>
        </w:rPr>
        <w:t>resulting in disparate tower systems</w:t>
      </w:r>
      <w:r w:rsidRPr="003C31E5">
        <w:rPr>
          <w:sz w:val="16"/>
        </w:rPr>
        <w:t>–</w:t>
      </w:r>
      <w:r w:rsidRPr="000E7B68">
        <w:rPr>
          <w:rStyle w:val="StyleUnderline"/>
        </w:rPr>
        <w:t>the Integrated Fixed Tower</w:t>
      </w:r>
      <w:r w:rsidRPr="003C31E5">
        <w:rPr>
          <w:sz w:val="16"/>
        </w:rPr>
        <w:t xml:space="preserve"> (IFT) </w:t>
      </w:r>
      <w:r w:rsidRPr="000E7B68">
        <w:rPr>
          <w:rStyle w:val="StyleUnderline"/>
        </w:rPr>
        <w:t>and Remote Video Surveillance System</w:t>
      </w:r>
      <w:r w:rsidRPr="003C31E5">
        <w:rPr>
          <w:sz w:val="16"/>
        </w:rPr>
        <w:t xml:space="preserve"> (RVSS)–</w:t>
      </w:r>
      <w:r w:rsidRPr="000E7B68">
        <w:rPr>
          <w:rStyle w:val="StyleUnderline"/>
        </w:rPr>
        <w:t>provided by different vendors that could not interact with another</w:t>
      </w:r>
      <w:r w:rsidRPr="003C31E5">
        <w:rPr>
          <w:sz w:val="16"/>
        </w:rPr>
        <w:t>. Despite spending more than a billion dollars since 2005, the Government Accountability Office concluded in 2017, CBP was "not yet positioned to fully quantify the impact these technologies have on its mission."</w:t>
      </w:r>
    </w:p>
    <w:p w14:paraId="4B7A2F71" w14:textId="77777777" w:rsidR="00943A83" w:rsidRPr="003C31E5" w:rsidRDefault="00943A83" w:rsidP="00943A83">
      <w:pPr>
        <w:contextualSpacing/>
        <w:rPr>
          <w:sz w:val="16"/>
        </w:rPr>
      </w:pPr>
      <w:r w:rsidRPr="003C31E5">
        <w:rPr>
          <w:sz w:val="16"/>
        </w:rPr>
        <w:t xml:space="preserve">Now CBP (and its sub-division, U.S. Border Patrol) is planning yet another massive expansion of surveillance towers at the U.S.-Mexico border. </w:t>
      </w:r>
      <w:r w:rsidRPr="000E7B68">
        <w:rPr>
          <w:rStyle w:val="StyleUnderline"/>
        </w:rPr>
        <w:t xml:space="preserve">Referred to as the </w:t>
      </w:r>
      <w:r w:rsidRPr="003C31E5">
        <w:rPr>
          <w:sz w:val="16"/>
        </w:rPr>
        <w:t>"</w:t>
      </w:r>
      <w:r w:rsidRPr="000E7B68">
        <w:rPr>
          <w:rStyle w:val="StyleUnderline"/>
        </w:rPr>
        <w:t>Integrated Surveillance Tower</w:t>
      </w:r>
      <w:r w:rsidRPr="003C31E5">
        <w:rPr>
          <w:sz w:val="16"/>
        </w:rPr>
        <w:t xml:space="preserve">" (IST) or "Consolidated Tower and Surveillance Equipment" (CTSE) program, </w:t>
      </w:r>
      <w:r w:rsidRPr="003C31E5">
        <w:rPr>
          <w:rStyle w:val="StyleUnderline"/>
        </w:rPr>
        <w:t>CBP intends to bring the RVSS and IFT systems under one program</w:t>
      </w:r>
      <w:r w:rsidRPr="003C31E5">
        <w:rPr>
          <w:sz w:val="16"/>
        </w:rPr>
        <w:t xml:space="preserve"> and, over the next decade, begin upgrading 135 existing towers with new capabilities, technologies and sensors, while also installing 307 new towers along the Southern border. CBP has indicated these towers would help fill in surveillance gaps caused by the planned conclusion of its tactical aerostat program.</w:t>
      </w:r>
    </w:p>
    <w:p w14:paraId="297AE87B" w14:textId="77777777" w:rsidR="00943A83" w:rsidRPr="003C31E5" w:rsidRDefault="00943A83" w:rsidP="00943A83">
      <w:pPr>
        <w:contextualSpacing/>
        <w:rPr>
          <w:sz w:val="16"/>
        </w:rPr>
      </w:pPr>
      <w:r w:rsidRPr="003C31E5">
        <w:rPr>
          <w:sz w:val="16"/>
        </w:rPr>
        <w:t xml:space="preserve">The tower systems are able to automatically detect and track objects up to 7.5 miles away and assist agents in classifying objects 3 miles away, depending on regional requirements. Dozens more towers will be added at the Canadian border. Meanwhile </w:t>
      </w:r>
      <w:r w:rsidRPr="003C31E5">
        <w:rPr>
          <w:rStyle w:val="StyleUnderline"/>
        </w:rPr>
        <w:t>CBP is in the process of installing 200 Autonomous Surveillance Towers</w:t>
      </w:r>
      <w:r w:rsidRPr="003C31E5">
        <w:rPr>
          <w:sz w:val="16"/>
        </w:rPr>
        <w:t xml:space="preserve"> (ASTs) from Anduril Industries that are controlled by artificial intelligence software, which will also be part of the IST program. </w:t>
      </w:r>
      <w:r w:rsidRPr="003C31E5">
        <w:rPr>
          <w:rStyle w:val="StyleUnderline"/>
        </w:rPr>
        <w:t xml:space="preserve">In the </w:t>
      </w:r>
      <w:r w:rsidRPr="003C31E5">
        <w:rPr>
          <w:rStyle w:val="Emphasis"/>
        </w:rPr>
        <w:t>short term</w:t>
      </w:r>
      <w:r w:rsidRPr="003C31E5">
        <w:rPr>
          <w:sz w:val="16"/>
        </w:rPr>
        <w:t xml:space="preserve">, </w:t>
      </w:r>
      <w:r w:rsidRPr="003C31E5">
        <w:rPr>
          <w:rStyle w:val="StyleUnderline"/>
        </w:rPr>
        <w:t>CBP has earmarked $204 million for this program in its 2023 and 2024 budgets</w:t>
      </w:r>
      <w:r w:rsidRPr="003C31E5">
        <w:rPr>
          <w:sz w:val="16"/>
        </w:rPr>
        <w:t xml:space="preserve">, </w:t>
      </w:r>
      <w:r w:rsidRPr="003C31E5">
        <w:rPr>
          <w:rStyle w:val="StyleUnderline"/>
        </w:rPr>
        <w:t>which covers the deployment of 74 ASTs by the end of FY 2024 and 100 new towers by the end of FY 2025</w:t>
      </w:r>
      <w:r w:rsidRPr="003C31E5">
        <w:rPr>
          <w:sz w:val="16"/>
        </w:rPr>
        <w:t>.</w:t>
      </w:r>
    </w:p>
    <w:p w14:paraId="6B3575C5" w14:textId="77777777" w:rsidR="00943A83" w:rsidRDefault="00943A83" w:rsidP="00943A83">
      <w:pPr>
        <w:contextualSpacing/>
      </w:pPr>
    </w:p>
    <w:p w14:paraId="7CF40484" w14:textId="77777777" w:rsidR="00943A83" w:rsidRPr="00EC7DC9" w:rsidRDefault="00943A83" w:rsidP="00943A83">
      <w:pPr>
        <w:pStyle w:val="Heading3"/>
        <w:contextualSpacing/>
      </w:pPr>
      <w:r>
        <w:t>AT: Immigration Bad---AT: Solvency---Status Quo Solves---Migration Decreasing---EXT</w:t>
      </w:r>
    </w:p>
    <w:p w14:paraId="385E4932" w14:textId="77777777" w:rsidR="00943A83" w:rsidRPr="00C35A52" w:rsidRDefault="00943A83" w:rsidP="00943A83">
      <w:pPr>
        <w:pStyle w:val="Heading4"/>
        <w:contextualSpacing/>
      </w:pPr>
      <w:r>
        <w:t xml:space="preserve">Restrictive asylum policies have </w:t>
      </w:r>
      <w:r w:rsidRPr="00B94762">
        <w:rPr>
          <w:u w:val="single"/>
        </w:rPr>
        <w:t>successfully deterred</w:t>
      </w:r>
      <w:r>
        <w:t xml:space="preserve"> migrants. </w:t>
      </w:r>
    </w:p>
    <w:p w14:paraId="142AC5C7" w14:textId="77777777" w:rsidR="00943A83" w:rsidRPr="00C35A52" w:rsidRDefault="00943A83" w:rsidP="00943A83">
      <w:pPr>
        <w:contextualSpacing/>
      </w:pPr>
      <w:r>
        <w:t xml:space="preserve">Rosa </w:t>
      </w:r>
      <w:r w:rsidRPr="00C35A52">
        <w:rPr>
          <w:rStyle w:val="Style13ptBold"/>
        </w:rPr>
        <w:t>Flores et. al 24</w:t>
      </w:r>
      <w:r>
        <w:t xml:space="preserve">, Award-winning CNN correspondent based in Houston, covering domestic news across the U.S. and Puerto Rico, and international news for the network's worldwide platforms, Sara Weisfeldt, Supervising producer based in the Miami bureau, Shania Shelton, Associate campaign writer covering election and breaking news for CNN Politics, Migrant apprehensions have dropped over 40% since Biden announced asylum restrictions, DHS says, 6-26-2024, CNN, </w:t>
      </w:r>
      <w:hyperlink r:id="rId30" w:history="1">
        <w:r w:rsidRPr="0075221A">
          <w:rPr>
            <w:rStyle w:val="Hyperlink"/>
          </w:rPr>
          <w:t>https://www.cnn.com/2024/06/26/politics/migrant-apprehensions-dropped-40-percent/index.html</w:t>
        </w:r>
      </w:hyperlink>
      <w:r>
        <w:t xml:space="preserve"> - SDP</w:t>
      </w:r>
    </w:p>
    <w:p w14:paraId="47F22920" w14:textId="77777777" w:rsidR="00943A83" w:rsidRPr="00B94762" w:rsidRDefault="00943A83" w:rsidP="00943A83">
      <w:pPr>
        <w:contextualSpacing/>
        <w:rPr>
          <w:sz w:val="16"/>
        </w:rPr>
      </w:pPr>
      <w:r w:rsidRPr="001302A1">
        <w:rPr>
          <w:rStyle w:val="StyleUnderline"/>
        </w:rPr>
        <w:t xml:space="preserve">The seven-day average of migrant apprehensions has </w:t>
      </w:r>
      <w:r w:rsidRPr="001302A1">
        <w:rPr>
          <w:rStyle w:val="Emphasis"/>
        </w:rPr>
        <w:t>dropped more than 40%</w:t>
      </w:r>
      <w:r w:rsidRPr="001302A1">
        <w:rPr>
          <w:rStyle w:val="StyleUnderline"/>
        </w:rPr>
        <w:t xml:space="preserve"> to less than </w:t>
      </w:r>
      <w:r w:rsidRPr="001302A1">
        <w:rPr>
          <w:rStyle w:val="Emphasis"/>
        </w:rPr>
        <w:t>2,400 encounters</w:t>
      </w:r>
      <w:r w:rsidRPr="001302A1">
        <w:rPr>
          <w:rStyle w:val="StyleUnderline"/>
        </w:rPr>
        <w:t xml:space="preserve"> per day since President Joe Biden’s executive action barring asylum at the US southern border went into effect about three weeks ago</w:t>
      </w:r>
      <w:r w:rsidRPr="00B94762">
        <w:rPr>
          <w:sz w:val="16"/>
        </w:rPr>
        <w:t xml:space="preserve">, </w:t>
      </w:r>
      <w:r w:rsidRPr="001302A1">
        <w:rPr>
          <w:rStyle w:val="StyleUnderline"/>
        </w:rPr>
        <w:t>the Department of Homeland Security said</w:t>
      </w:r>
      <w:r w:rsidRPr="00B94762">
        <w:rPr>
          <w:sz w:val="16"/>
        </w:rPr>
        <w:t>.</w:t>
      </w:r>
    </w:p>
    <w:p w14:paraId="3020958E" w14:textId="77777777" w:rsidR="00943A83" w:rsidRPr="00B94762" w:rsidRDefault="00943A83" w:rsidP="00943A83">
      <w:pPr>
        <w:contextualSpacing/>
        <w:rPr>
          <w:sz w:val="16"/>
        </w:rPr>
      </w:pPr>
      <w:r w:rsidRPr="00B94762">
        <w:rPr>
          <w:sz w:val="16"/>
        </w:rPr>
        <w:t>Border authorities apprehended about 1,600 migrants along the US southern border on Monday, a drop from about 1,900 apprehensions on Sunday, a source familiar with the data said.</w:t>
      </w:r>
    </w:p>
    <w:p w14:paraId="6D1635C2" w14:textId="77777777" w:rsidR="00943A83" w:rsidRPr="00B94762" w:rsidRDefault="00943A83" w:rsidP="00943A83">
      <w:pPr>
        <w:contextualSpacing/>
        <w:rPr>
          <w:sz w:val="16"/>
        </w:rPr>
      </w:pPr>
      <w:r w:rsidRPr="00B94762">
        <w:rPr>
          <w:sz w:val="16"/>
        </w:rPr>
        <w:t xml:space="preserve">Despite the significant drop, </w:t>
      </w:r>
      <w:r w:rsidRPr="001302A1">
        <w:rPr>
          <w:rStyle w:val="StyleUnderline"/>
        </w:rPr>
        <w:t>Biden’s executive order remains in effect</w:t>
      </w:r>
      <w:r w:rsidRPr="00B94762">
        <w:rPr>
          <w:sz w:val="16"/>
        </w:rPr>
        <w:t xml:space="preserve">, DHS said. </w:t>
      </w:r>
      <w:r w:rsidRPr="001302A1">
        <w:rPr>
          <w:rStyle w:val="StyleUnderline"/>
        </w:rPr>
        <w:t>Senior administration officials have said the measure would be lifted when there’s a daily average of less than 1</w:t>
      </w:r>
      <w:r w:rsidRPr="001302A1">
        <w:rPr>
          <w:rStyle w:val="Emphasis"/>
        </w:rPr>
        <w:t>,500 encou</w:t>
      </w:r>
      <w:r w:rsidRPr="009F591A">
        <w:rPr>
          <w:rStyle w:val="Emphasis"/>
        </w:rPr>
        <w:t>nters</w:t>
      </w:r>
      <w:r w:rsidRPr="001302A1">
        <w:rPr>
          <w:rStyle w:val="StyleUnderline"/>
        </w:rPr>
        <w:t xml:space="preserve"> between ports of entry</w:t>
      </w:r>
      <w:r w:rsidRPr="00B94762">
        <w:rPr>
          <w:sz w:val="16"/>
        </w:rPr>
        <w:t>.</w:t>
      </w:r>
    </w:p>
    <w:p w14:paraId="08195721" w14:textId="77777777" w:rsidR="00943A83" w:rsidRPr="00B94762" w:rsidRDefault="00943A83" w:rsidP="00943A83">
      <w:pPr>
        <w:contextualSpacing/>
        <w:rPr>
          <w:sz w:val="16"/>
        </w:rPr>
      </w:pPr>
      <w:r w:rsidRPr="00B94762">
        <w:rPr>
          <w:sz w:val="16"/>
        </w:rPr>
        <w:t>The latest figures, coming on the heels of Customs and Border Protection statistics that also found a sharp decrease in encounters since the asylum restrictions went into effect, are a promising sign that Biden’s actions to address the ongoing crisis at the border are working, the administration said.</w:t>
      </w:r>
    </w:p>
    <w:p w14:paraId="4F304602" w14:textId="77777777" w:rsidR="00943A83" w:rsidRPr="00B94762" w:rsidRDefault="00943A83" w:rsidP="00943A83">
      <w:pPr>
        <w:contextualSpacing/>
        <w:rPr>
          <w:sz w:val="16"/>
        </w:rPr>
      </w:pPr>
      <w:r w:rsidRPr="00B94762">
        <w:rPr>
          <w:sz w:val="16"/>
        </w:rPr>
        <w:t>“We indeed have seen a tremendous success early on, and I should emphasize that it is early on in our implementation of the president’s proclamation and our accompanying regulation,” Homeland Security Secretary Alejandro Mayorkas told CNN’s Kate Bolduan on “CNN News Central” Wednesday, adding that the executive order is “no substitute for congressional action.”</w:t>
      </w:r>
    </w:p>
    <w:p w14:paraId="09FA9D56" w14:textId="77777777" w:rsidR="00943A83" w:rsidRPr="00B94762" w:rsidRDefault="00943A83" w:rsidP="00943A83">
      <w:pPr>
        <w:contextualSpacing/>
        <w:rPr>
          <w:sz w:val="16"/>
        </w:rPr>
      </w:pPr>
      <w:r w:rsidRPr="00B94762">
        <w:rPr>
          <w:sz w:val="16"/>
        </w:rPr>
        <w:t xml:space="preserve">Under the rules of the sweeping executive order, </w:t>
      </w:r>
      <w:r w:rsidRPr="001302A1">
        <w:rPr>
          <w:rStyle w:val="StyleUnderline"/>
        </w:rPr>
        <w:t>migrants who cross the US-Mexico border illegally are barred from seeking asylum once a daily threshold is met.</w:t>
      </w:r>
      <w:r w:rsidRPr="00B94762">
        <w:rPr>
          <w:sz w:val="16"/>
        </w:rPr>
        <w:t xml:space="preserve"> And unless they meet certain exceptions, they could be returned to Mexico or to their country of origin.</w:t>
      </w:r>
    </w:p>
    <w:p w14:paraId="6E72A137" w14:textId="77777777" w:rsidR="00943A83" w:rsidRPr="00B94762" w:rsidRDefault="00943A83" w:rsidP="00943A83">
      <w:pPr>
        <w:contextualSpacing/>
        <w:rPr>
          <w:sz w:val="16"/>
        </w:rPr>
      </w:pPr>
      <w:r w:rsidRPr="00B94762">
        <w:rPr>
          <w:sz w:val="16"/>
        </w:rPr>
        <w:t>DHS has removed or returned more than 24,000 people in more than 100 repatriation flights to more than 20 countries, according to the agency. The swift removal of migrants has led to a more than 65% decrease in the number of migrants released into the country pending immigration proceedings, DHS said.</w:t>
      </w:r>
    </w:p>
    <w:p w14:paraId="3E9FA4EE" w14:textId="77777777" w:rsidR="00943A83" w:rsidRPr="00B94762" w:rsidRDefault="00943A83" w:rsidP="00943A83">
      <w:pPr>
        <w:contextualSpacing/>
        <w:rPr>
          <w:sz w:val="16"/>
        </w:rPr>
      </w:pPr>
      <w:r w:rsidRPr="001302A1">
        <w:rPr>
          <w:rStyle w:val="StyleUnderline"/>
        </w:rPr>
        <w:t>More Border Patrol agents have returned to the field and to the front lines of border security operations</w:t>
      </w:r>
      <w:r w:rsidRPr="00B94762">
        <w:rPr>
          <w:sz w:val="16"/>
        </w:rPr>
        <w:t>, including the interdiction of individuals who pose a threat to public safety, according to DHS.</w:t>
      </w:r>
    </w:p>
    <w:p w14:paraId="0D87124F" w14:textId="77777777" w:rsidR="00943A83" w:rsidRPr="00B94762" w:rsidRDefault="00943A83" w:rsidP="00943A83">
      <w:pPr>
        <w:contextualSpacing/>
        <w:rPr>
          <w:sz w:val="16"/>
        </w:rPr>
      </w:pPr>
      <w:r w:rsidRPr="001302A1">
        <w:rPr>
          <w:rStyle w:val="Emphasis"/>
        </w:rPr>
        <w:t>Enhanced screening measures</w:t>
      </w:r>
      <w:r w:rsidRPr="001302A1">
        <w:rPr>
          <w:rStyle w:val="StyleUnderline"/>
        </w:rPr>
        <w:t xml:space="preserve"> have helped identify known or </w:t>
      </w:r>
      <w:r w:rsidRPr="001302A1">
        <w:rPr>
          <w:rStyle w:val="Emphasis"/>
        </w:rPr>
        <w:t>suspected gang members</w:t>
      </w:r>
      <w:r w:rsidRPr="00B94762">
        <w:rPr>
          <w:sz w:val="16"/>
        </w:rPr>
        <w:t xml:space="preserve">, including members of the Venezuelan “Tren de Aragua” gang, DHS said. </w:t>
      </w:r>
      <w:r w:rsidRPr="001302A1">
        <w:rPr>
          <w:rStyle w:val="StyleUnderline"/>
        </w:rPr>
        <w:t>Anyone confirmed to be a gang member is detained and either referred for criminal prosecution or placed on expedited removal proceedings</w:t>
      </w:r>
      <w:r w:rsidRPr="00B94762">
        <w:rPr>
          <w:sz w:val="16"/>
        </w:rPr>
        <w:t>, according to the agency.</w:t>
      </w:r>
    </w:p>
    <w:p w14:paraId="11D61DFE" w14:textId="77777777" w:rsidR="00943A83" w:rsidRPr="003D2D48" w:rsidRDefault="00943A83" w:rsidP="00943A83">
      <w:pPr>
        <w:contextualSpacing/>
      </w:pPr>
      <w:r w:rsidRPr="00B94762">
        <w:rPr>
          <w:sz w:val="16"/>
        </w:rPr>
        <w:t>Responding to the new figures from DHS, Lee Gelernt, deputy director of the American Civil Liberties Union’s Immigrants’ Rights Project, warned that, under the new restrictions, “</w:t>
      </w:r>
      <w:r w:rsidRPr="001302A1">
        <w:rPr>
          <w:rStyle w:val="StyleUnderline"/>
        </w:rPr>
        <w:t>migrants with credible claims of danger are being denied an asylum screening</w:t>
      </w:r>
      <w:r w:rsidRPr="00B94762">
        <w:rPr>
          <w:sz w:val="16"/>
        </w:rPr>
        <w:t>.”</w:t>
      </w:r>
    </w:p>
    <w:p w14:paraId="5E49631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C84649" w14:textId="77777777" w:rsidR="00150ADC" w:rsidRDefault="00150ADC" w:rsidP="00066D2C">
      <w:pPr>
        <w:spacing w:after="0" w:line="240" w:lineRule="auto"/>
      </w:pPr>
      <w:r>
        <w:separator/>
      </w:r>
    </w:p>
  </w:endnote>
  <w:endnote w:type="continuationSeparator" w:id="0">
    <w:p w14:paraId="5EC58B59" w14:textId="77777777" w:rsidR="00150ADC" w:rsidRDefault="00150A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7A8CB8" w14:textId="77777777" w:rsidR="00150ADC" w:rsidRDefault="00150ADC" w:rsidP="00066D2C">
      <w:pPr>
        <w:spacing w:after="0" w:line="240" w:lineRule="auto"/>
      </w:pPr>
      <w:r>
        <w:separator/>
      </w:r>
    </w:p>
  </w:footnote>
  <w:footnote w:type="continuationSeparator" w:id="0">
    <w:p w14:paraId="75BCC45F" w14:textId="77777777" w:rsidR="00150ADC" w:rsidRDefault="00150A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81A25"/>
    <w:multiLevelType w:val="hybridMultilevel"/>
    <w:tmpl w:val="B1AC9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054BA"/>
    <w:multiLevelType w:val="hybridMultilevel"/>
    <w:tmpl w:val="517A1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FF5049"/>
    <w:multiLevelType w:val="hybridMultilevel"/>
    <w:tmpl w:val="D1428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974A91"/>
    <w:multiLevelType w:val="hybridMultilevel"/>
    <w:tmpl w:val="A7B4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C54A2F"/>
    <w:multiLevelType w:val="hybridMultilevel"/>
    <w:tmpl w:val="FC34DDB2"/>
    <w:lvl w:ilvl="0" w:tplc="3E36F68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B79EC"/>
    <w:multiLevelType w:val="hybridMultilevel"/>
    <w:tmpl w:val="37B2FD14"/>
    <w:lvl w:ilvl="0" w:tplc="9C0E4E2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F34250"/>
    <w:multiLevelType w:val="hybridMultilevel"/>
    <w:tmpl w:val="B1AC9F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2043282455">
    <w:abstractNumId w:val="18"/>
  </w:num>
  <w:num w:numId="46" w16cid:durableId="1273245510">
    <w:abstractNumId w:val="19"/>
  </w:num>
  <w:num w:numId="47" w16cid:durableId="967589108">
    <w:abstractNumId w:val="12"/>
  </w:num>
  <w:num w:numId="48" w16cid:durableId="874662311">
    <w:abstractNumId w:val="14"/>
  </w:num>
  <w:num w:numId="49" w16cid:durableId="77099855">
    <w:abstractNumId w:val="13"/>
  </w:num>
  <w:num w:numId="50" w16cid:durableId="1630621883">
    <w:abstractNumId w:val="10"/>
  </w:num>
  <w:num w:numId="51" w16cid:durableId="11260448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43A8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ADC"/>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3B8"/>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A83"/>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4C110"/>
  <w15:chartTrackingRefBased/>
  <w15:docId w15:val="{9091F9D1-7DE9-44F0-9619-323F28527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3A83"/>
    <w:rPr>
      <w:rFonts w:ascii="Calibri" w:hAnsi="Calibri" w:cs="Calibri"/>
    </w:rPr>
  </w:style>
  <w:style w:type="paragraph" w:styleId="Heading1">
    <w:name w:val="heading 1"/>
    <w:aliases w:val="Pocket"/>
    <w:basedOn w:val="Normal"/>
    <w:next w:val="Normal"/>
    <w:link w:val="Heading1Char"/>
    <w:qFormat/>
    <w:rsid w:val="00943A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3A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qFormat/>
    <w:rsid w:val="00943A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2,No Spacing2111,No Spacing112,No Spacing1121,TAG,No Spacing11111,No Spacing111111,ta,Heading 21,Ch1,T,small space,Card"/>
    <w:basedOn w:val="Normal"/>
    <w:next w:val="Normal"/>
    <w:link w:val="Heading4Char"/>
    <w:uiPriority w:val="3"/>
    <w:qFormat/>
    <w:rsid w:val="00943A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3A8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43A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A83"/>
  </w:style>
  <w:style w:type="character" w:styleId="Emphasis">
    <w:name w:val="Emphasis"/>
    <w:aliases w:val="Evidence,Minimized,minimized,Highlighted,tag2,Size 10,emphasis in card,Underlined,CD Card,ED - Tag,emphasis,Bold Underline,Emphasis!!,small,Qualifications,Shrunk,normal card text,Heading 3 Char1,Char Char Char,qualifications in card,Debate,Box"/>
    <w:basedOn w:val="DefaultParagraphFont"/>
    <w:link w:val="textbold"/>
    <w:uiPriority w:val="8"/>
    <w:qFormat/>
    <w:rsid w:val="00943A8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3A83"/>
    <w:rPr>
      <w:color w:val="auto"/>
      <w:u w:val="none"/>
    </w:rPr>
  </w:style>
  <w:style w:type="character" w:customStyle="1" w:styleId="Heading1Char">
    <w:name w:val="Heading 1 Char"/>
    <w:aliases w:val="Pocket Char"/>
    <w:basedOn w:val="DefaultParagraphFont"/>
    <w:link w:val="Heading1"/>
    <w:rsid w:val="00943A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3A83"/>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943A8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2 Char,No Spacing2111 Char,No Spacing112 Char,TAG Char"/>
    <w:basedOn w:val="DefaultParagraphFont"/>
    <w:link w:val="Heading4"/>
    <w:uiPriority w:val="3"/>
    <w:rsid w:val="00943A8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943A83"/>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
    <w:basedOn w:val="DefaultParagraphFont"/>
    <w:uiPriority w:val="7"/>
    <w:qFormat/>
    <w:rsid w:val="00943A83"/>
    <w:rPr>
      <w:b w:val="0"/>
      <w:sz w:val="22"/>
      <w:u w:val="single"/>
    </w:rPr>
  </w:style>
  <w:style w:type="character" w:styleId="Strong">
    <w:name w:val="Strong"/>
    <w:basedOn w:val="DefaultParagraphFont"/>
    <w:uiPriority w:val="22"/>
    <w:semiHidden/>
    <w:qFormat/>
    <w:rsid w:val="00943A83"/>
    <w:rPr>
      <w:b/>
      <w:bCs/>
    </w:rPr>
  </w:style>
  <w:style w:type="character" w:styleId="BookTitle">
    <w:name w:val="Book Title"/>
    <w:basedOn w:val="DefaultParagraphFont"/>
    <w:uiPriority w:val="33"/>
    <w:semiHidden/>
    <w:qFormat/>
    <w:rsid w:val="00943A83"/>
    <w:rPr>
      <w:b/>
      <w:bCs/>
      <w:i/>
      <w:iCs/>
      <w:spacing w:val="5"/>
    </w:rPr>
  </w:style>
  <w:style w:type="character" w:customStyle="1" w:styleId="Heading5Char">
    <w:name w:val="Heading 5 Char"/>
    <w:basedOn w:val="DefaultParagraphFont"/>
    <w:link w:val="Heading5"/>
    <w:uiPriority w:val="9"/>
    <w:semiHidden/>
    <w:rsid w:val="00943A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3A83"/>
  </w:style>
  <w:style w:type="paragraph" w:styleId="Header">
    <w:name w:val="header"/>
    <w:basedOn w:val="Normal"/>
    <w:link w:val="HeaderChar"/>
    <w:uiPriority w:val="99"/>
    <w:semiHidden/>
    <w:rsid w:val="00943A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3A83"/>
    <w:rPr>
      <w:rFonts w:ascii="Calibri" w:hAnsi="Calibri" w:cs="Calibri"/>
    </w:rPr>
  </w:style>
  <w:style w:type="paragraph" w:styleId="Footer">
    <w:name w:val="footer"/>
    <w:basedOn w:val="Normal"/>
    <w:link w:val="FooterChar"/>
    <w:uiPriority w:val="99"/>
    <w:semiHidden/>
    <w:rsid w:val="00943A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3A83"/>
    <w:rPr>
      <w:rFonts w:ascii="Calibri" w:hAnsi="Calibri" w:cs="Calibri"/>
    </w:rPr>
  </w:style>
  <w:style w:type="paragraph" w:styleId="BodyText">
    <w:name w:val="Body Text"/>
    <w:basedOn w:val="Normal"/>
    <w:link w:val="BodyTextChar"/>
    <w:uiPriority w:val="99"/>
    <w:semiHidden/>
    <w:unhideWhenUsed/>
    <w:rsid w:val="00943A83"/>
    <w:pPr>
      <w:spacing w:after="120"/>
    </w:pPr>
  </w:style>
  <w:style w:type="character" w:customStyle="1" w:styleId="BodyTextChar">
    <w:name w:val="Body Text Char"/>
    <w:basedOn w:val="DefaultParagraphFont"/>
    <w:link w:val="BodyText"/>
    <w:uiPriority w:val="99"/>
    <w:semiHidden/>
    <w:rsid w:val="00943A83"/>
    <w:rPr>
      <w:rFonts w:ascii="Calibri" w:hAnsi="Calibri" w:cs="Calibri"/>
    </w:rPr>
  </w:style>
  <w:style w:type="paragraph" w:styleId="NoSpacing">
    <w:name w:val="No Spacing"/>
    <w:aliases w:val="card,Medium Grid 21,No Spacing31,No Spacing22,No Spacing3,tag,Tag and Cite,nonunderlined,Dont use,Very Small Text,No Spacing41,No Spacing111112,Card Format,Small Text,Note Level 2,No Spacing23,ClearFormatting,DDI Tag"/>
    <w:link w:val="NoSpacingChar"/>
    <w:uiPriority w:val="99"/>
    <w:unhideWhenUsed/>
    <w:qFormat/>
    <w:rsid w:val="00943A83"/>
    <w:pPr>
      <w:spacing w:after="0" w:line="240" w:lineRule="auto"/>
    </w:pPr>
    <w:rPr>
      <w:rFonts w:ascii="Calibri" w:hAnsi="Calibri" w:cs="Calibri"/>
    </w:rPr>
  </w:style>
  <w:style w:type="character" w:customStyle="1" w:styleId="NoSpacingChar">
    <w:name w:val="No Spacing Char"/>
    <w:aliases w:val="card Char,Medium Grid 21 Char,No Spacing31 Char,No Spacing22 Char,No Spacing3 Char,tag Char,Tag and Cite Char,nonunderlined Char,Dont use Char,Very Small Text Char,No Spacing41 Char,No Spacing111112 Char,Card Format Char,Small Text Char"/>
    <w:basedOn w:val="DefaultParagraphFont"/>
    <w:link w:val="NoSpacing"/>
    <w:uiPriority w:val="99"/>
    <w:rsid w:val="00943A8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943A83"/>
    <w:rPr>
      <w:color w:val="0563C1" w:themeColor="hyperlink"/>
      <w:u w:val="single"/>
    </w:rPr>
  </w:style>
  <w:style w:type="character" w:styleId="UnresolvedMention">
    <w:name w:val="Unresolved Mention"/>
    <w:basedOn w:val="DefaultParagraphFont"/>
    <w:uiPriority w:val="99"/>
    <w:semiHidden/>
    <w:unhideWhenUsed/>
    <w:rsid w:val="00943A83"/>
    <w:rPr>
      <w:color w:val="605E5C"/>
      <w:shd w:val="clear" w:color="auto" w:fill="E1DFDD"/>
    </w:rPr>
  </w:style>
  <w:style w:type="paragraph" w:styleId="ListParagraph">
    <w:name w:val="List Paragraph"/>
    <w:basedOn w:val="Normal"/>
    <w:uiPriority w:val="99"/>
    <w:unhideWhenUsed/>
    <w:qFormat/>
    <w:rsid w:val="00943A83"/>
    <w:pPr>
      <w:ind w:left="720"/>
      <w:contextualSpacing/>
    </w:pPr>
  </w:style>
  <w:style w:type="paragraph" w:customStyle="1" w:styleId="textbold">
    <w:name w:val="text bold"/>
    <w:basedOn w:val="Normal"/>
    <w:link w:val="Emphasis"/>
    <w:autoRedefine/>
    <w:uiPriority w:val="8"/>
    <w:qFormat/>
    <w:rsid w:val="00943A83"/>
    <w:pPr>
      <w:pBdr>
        <w:top w:val="single" w:sz="18" w:space="1" w:color="auto"/>
        <w:left w:val="single" w:sz="18" w:space="4" w:color="auto"/>
        <w:bottom w:val="single" w:sz="18" w:space="1" w:color="auto"/>
        <w:right w:val="single" w:sz="1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tsecurity.org/97172/ai-at-the-border/" TargetMode="External"/><Relationship Id="rId13" Type="http://schemas.openxmlformats.org/officeDocument/2006/relationships/hyperlink" Target="https://reason.com/2023/03/28/the-government-is-turning-border-surveillance-on-everyday-americans/" TargetMode="External"/><Relationship Id="rId18" Type="http://schemas.openxmlformats.org/officeDocument/2006/relationships/hyperlink" Target="https://www.accessnow.org/smart-borders-and-the-making-of-a-humanitarian-crisis/" TargetMode="External"/><Relationship Id="rId26" Type="http://schemas.openxmlformats.org/officeDocument/2006/relationships/hyperlink" Target="https://www.wsj.com/politics/policy/border-crackdowns-wont-solve-americas-immigration-crisis-f21b0c4b" TargetMode="External"/><Relationship Id="rId3" Type="http://schemas.openxmlformats.org/officeDocument/2006/relationships/styles" Target="styles.xml"/><Relationship Id="rId21" Type="http://schemas.openxmlformats.org/officeDocument/2006/relationships/hyperlink" Target="https://www.npr.org/2023/08/09/1191638114/fentanyl-smuggling-migrants-mexico-border-drugs" TargetMode="External"/><Relationship Id="rId7" Type="http://schemas.openxmlformats.org/officeDocument/2006/relationships/endnotes" Target="endnotes.xml"/><Relationship Id="rId12" Type="http://schemas.openxmlformats.org/officeDocument/2006/relationships/hyperlink" Target="https://www.migrationpolicy.org/article/artificial-intelligence-border-zones-privacy" TargetMode="External"/><Relationship Id="rId17" Type="http://schemas.openxmlformats.org/officeDocument/2006/relationships/hyperlink" Target="https://www.accessnow.org/smart-borders-and-the-making-of-a-humanitarian-crisis/" TargetMode="External"/><Relationship Id="rId25" Type="http://schemas.openxmlformats.org/officeDocument/2006/relationships/hyperlink" Target="https://americasvoice.org/blog/debunking-nativist-narratives-on-fentanyl-and-crime-a-short-resource-guide/" TargetMode="External"/><Relationship Id="rId2" Type="http://schemas.openxmlformats.org/officeDocument/2006/relationships/numbering" Target="numbering.xml"/><Relationship Id="rId16" Type="http://schemas.openxmlformats.org/officeDocument/2006/relationships/hyperlink" Target="https://www.genocidewatch.com/single-post/native-americans-caught-in-border-strife-on-their-own-land" TargetMode="External"/><Relationship Id="rId20" Type="http://schemas.openxmlformats.org/officeDocument/2006/relationships/hyperlink" Target="https://www.icij.org/inside-icij/2024/04/deadly-human-smuggling-through-mexico-thrives-in-perfect-cycle-of-impunity/" TargetMode="External"/><Relationship Id="rId29" Type="http://schemas.openxmlformats.org/officeDocument/2006/relationships/hyperlink" Target="https://www.eff.org/deeplinks/2023/03/cbp-expanding-its-surveillance-tower-program-us-mexico-border-and-were-mappin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throsource.onlinelibrary.wiley.com/doi/full/10.1002/fea2.12135" TargetMode="External"/><Relationship Id="rId24" Type="http://schemas.openxmlformats.org/officeDocument/2006/relationships/hyperlink" Target="https://www.theglobeandmail.com/opinion/article-border-enforcement-wont-solve-the-us-migrant-crisi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alestine-studies.org/en/node/232052" TargetMode="External"/><Relationship Id="rId23" Type="http://schemas.openxmlformats.org/officeDocument/2006/relationships/hyperlink" Target="https://www.hrw.org/report/2024/05/01/we-couldnt-wait/digital-metering-us-mexico-border" TargetMode="External"/><Relationship Id="rId28" Type="http://schemas.openxmlformats.org/officeDocument/2006/relationships/hyperlink" Target="https://www.npr.org/2024/06/21/g-s1-5660/encounters-at-the-u-s-border-drop-9-in-may-before-asylum-restrictions-announced" TargetMode="External"/><Relationship Id="rId10" Type="http://schemas.openxmlformats.org/officeDocument/2006/relationships/hyperlink" Target="https://www.justsecurity.org/97172/ai-at-the-border/" TargetMode="External"/><Relationship Id="rId19" Type="http://schemas.openxmlformats.org/officeDocument/2006/relationships/hyperlink" Target="https://thehill.com/opinion/immigration/4541940-cartel-violence-in-mexico-is-real-thats-exactly-why-we-need-asylu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ntext.news/surveillance/surveillance-tech-makes-us-mexico-border-even-deadlier" TargetMode="External"/><Relationship Id="rId14" Type="http://schemas.openxmlformats.org/officeDocument/2006/relationships/hyperlink" Target="https://www.yesmagazine.org/opinion/2020/07/07/mexico-border-indigenous-leaders" TargetMode="External"/><Relationship Id="rId22" Type="http://schemas.openxmlformats.org/officeDocument/2006/relationships/hyperlink" Target="https://digitalcommons.pepperdine.edu/ppr/vol9/iss1/4" TargetMode="External"/><Relationship Id="rId27" Type="http://schemas.openxmlformats.org/officeDocument/2006/relationships/hyperlink" Target="https://therecord.media/customs-border-protection-expanding-surveillance-technology" TargetMode="External"/><Relationship Id="rId30" Type="http://schemas.openxmlformats.org/officeDocument/2006/relationships/hyperlink" Target="https://www.cnn.com/2024/06/26/politics/migrant-apprehensions-dropped-40-percent/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ou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25441</Words>
  <Characters>145019</Characters>
  <Application>Microsoft Office Word</Application>
  <DocSecurity>0</DocSecurity>
  <Lines>1208</Lines>
  <Paragraphs>340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Sohail Jouya</dc:creator>
  <cp:keywords>6.0.0</cp:keywords>
  <dc:description/>
  <cp:lastModifiedBy>Sohail Jouya</cp:lastModifiedBy>
  <cp:revision>1</cp:revision>
  <dcterms:created xsi:type="dcterms:W3CDTF">2024-07-07T18:16:00Z</dcterms:created>
  <dcterms:modified xsi:type="dcterms:W3CDTF">2024-07-07T18:16:00Z</dcterms:modified>
</cp:coreProperties>
</file>