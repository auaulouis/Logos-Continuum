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AE6E13" w14:textId="77777777" w:rsidR="003F070A" w:rsidRDefault="003F070A" w:rsidP="003F070A">
      <w:pPr>
        <w:pStyle w:val="Heading1"/>
        <w:contextualSpacing/>
      </w:pPr>
      <w:r>
        <w:t>***Houston HDW Public Forum Starter Packet – Affirmative***</w:t>
      </w:r>
    </w:p>
    <w:p w14:paraId="1CC1C90A" w14:textId="77777777" w:rsidR="003F070A" w:rsidRDefault="003F070A" w:rsidP="003F070A">
      <w:pPr>
        <w:pStyle w:val="Heading2"/>
      </w:pPr>
      <w:r>
        <w:t>AC</w:t>
      </w:r>
    </w:p>
    <w:p w14:paraId="514A3B1B" w14:textId="77777777" w:rsidR="003F070A" w:rsidRPr="006E3C92" w:rsidRDefault="003F070A" w:rsidP="003F070A">
      <w:pPr>
        <w:pStyle w:val="Heading3"/>
        <w:contextualSpacing/>
      </w:pPr>
      <w:r>
        <w:t>Cartel Trafficking ADV---AC</w:t>
      </w:r>
    </w:p>
    <w:p w14:paraId="27CA56AC" w14:textId="77777777" w:rsidR="003F070A" w:rsidRPr="00FF0ED0" w:rsidRDefault="003F070A" w:rsidP="003F070A">
      <w:pPr>
        <w:pStyle w:val="Heading4"/>
        <w:contextualSpacing/>
        <w:rPr>
          <w:u w:val="single"/>
        </w:rPr>
      </w:pPr>
      <w:r>
        <w:t xml:space="preserve">Our Sole Contention is </w:t>
      </w:r>
      <w:r w:rsidRPr="00C968E9">
        <w:rPr>
          <w:u w:val="single"/>
        </w:rPr>
        <w:t xml:space="preserve">Cartel </w:t>
      </w:r>
      <w:r>
        <w:rPr>
          <w:u w:val="single"/>
        </w:rPr>
        <w:t>Trafficking</w:t>
      </w:r>
      <w:r w:rsidRPr="00C968E9">
        <w:rPr>
          <w:u w:val="single"/>
        </w:rPr>
        <w:t>.</w:t>
      </w:r>
    </w:p>
    <w:p w14:paraId="186BD27D" w14:textId="77777777" w:rsidR="003F070A" w:rsidRDefault="003F070A" w:rsidP="003F070A">
      <w:pPr>
        <w:contextualSpacing/>
      </w:pPr>
    </w:p>
    <w:p w14:paraId="7B76BC41" w14:textId="77777777" w:rsidR="003F070A" w:rsidRPr="00D32268" w:rsidRDefault="003F070A" w:rsidP="003F070A">
      <w:pPr>
        <w:pStyle w:val="Heading4"/>
        <w:contextualSpacing/>
      </w:pPr>
      <w:r>
        <w:t xml:space="preserve">Cartels are gaining </w:t>
      </w:r>
      <w:r w:rsidRPr="00495F25">
        <w:t>massive profits</w:t>
      </w:r>
      <w:r>
        <w:t xml:space="preserve"> from </w:t>
      </w:r>
      <w:r w:rsidRPr="00495F25">
        <w:rPr>
          <w:u w:val="single"/>
        </w:rPr>
        <w:t>coupling drug trafficking with human trafficking</w:t>
      </w:r>
      <w:r>
        <w:t xml:space="preserve"> — smugglers currently operate in a </w:t>
      </w:r>
      <w:r w:rsidRPr="00495F25">
        <w:rPr>
          <w:u w:val="single"/>
        </w:rPr>
        <w:t>low-risk</w:t>
      </w:r>
      <w:r>
        <w:rPr>
          <w:u w:val="single"/>
        </w:rPr>
        <w:t xml:space="preserve">, </w:t>
      </w:r>
      <w:r w:rsidRPr="00495F25">
        <w:rPr>
          <w:u w:val="single"/>
        </w:rPr>
        <w:t>high-</w:t>
      </w:r>
      <w:r>
        <w:rPr>
          <w:u w:val="single"/>
        </w:rPr>
        <w:t>reward</w:t>
      </w:r>
      <w:r w:rsidRPr="00495F25">
        <w:rPr>
          <w:u w:val="single"/>
        </w:rPr>
        <w:t>,</w:t>
      </w:r>
      <w:r w:rsidRPr="002555B2">
        <w:t xml:space="preserve"> </w:t>
      </w:r>
      <w:r>
        <w:t xml:space="preserve">environment — enhanced border security is essential to curtail growing smuggling.  </w:t>
      </w:r>
    </w:p>
    <w:p w14:paraId="15210852" w14:textId="77777777" w:rsidR="003F070A" w:rsidRPr="00A214A2" w:rsidRDefault="003F070A" w:rsidP="003F070A">
      <w:pPr>
        <w:contextualSpacing/>
        <w:rPr>
          <w:b/>
          <w:bCs/>
          <w:sz w:val="21"/>
          <w:szCs w:val="20"/>
        </w:rPr>
      </w:pPr>
      <w:r w:rsidRPr="00A214A2">
        <w:rPr>
          <w:rStyle w:val="Style13ptBold"/>
        </w:rPr>
        <w:t>Schoeberl</w:t>
      </w:r>
      <w:r>
        <w:rPr>
          <w:rStyle w:val="Style13ptBold"/>
        </w:rPr>
        <w:t xml:space="preserve"> </w:t>
      </w:r>
      <w:r w:rsidRPr="00A214A2">
        <w:rPr>
          <w:rStyle w:val="Style13ptBold"/>
        </w:rPr>
        <w:t>24</w:t>
      </w:r>
      <w:r w:rsidRPr="003B53EE">
        <w:rPr>
          <w:rStyle w:val="Style13ptBold"/>
        </w:rPr>
        <w:t xml:space="preserve"> —</w:t>
      </w:r>
      <w:r>
        <w:rPr>
          <w:rStyle w:val="Style13ptBold"/>
        </w:rPr>
        <w:t xml:space="preserve"> </w:t>
      </w:r>
      <w:r>
        <w:rPr>
          <w:sz w:val="16"/>
          <w:szCs w:val="20"/>
        </w:rPr>
        <w:t>[R</w:t>
      </w:r>
      <w:r w:rsidRPr="00A214A2">
        <w:rPr>
          <w:sz w:val="16"/>
          <w:szCs w:val="20"/>
        </w:rPr>
        <w:t>ichard Schoeberl, Ph.D., has over 30 years of law enforcement experience, including the Federal Bureau of Investigation (FBI) and the National Counterterrorism Center (NCTC). He has served in a variety of positions throughout his career, ranging from a supervisory special agent at the FBI’s headquarters in Washington, DC, to unit chief of the International Terrorism Operations Section at the NCTC’s headquarters in Langley, Virginia. Before these organizations, he worked as a special agent investigating violent crime, human trafficking, international terrorism, and organized crime. Additionally, he has authored numerous scholarly articles, serves as a peer mentor with the Police Executive Research Forum, is currently a professor of Criminology and Homeland Security at the University of Tennessee-Southern, and works with Hope for Justice – a global nonprofit combating human trafficking.</w:t>
      </w:r>
      <w:r w:rsidRPr="00A214A2">
        <w:rPr>
          <w:b/>
          <w:bCs/>
          <w:sz w:val="21"/>
          <w:szCs w:val="20"/>
        </w:rPr>
        <w:t xml:space="preserve"> </w:t>
      </w:r>
      <w:r w:rsidRPr="00A214A2">
        <w:rPr>
          <w:sz w:val="16"/>
          <w:szCs w:val="20"/>
        </w:rPr>
        <w:t xml:space="preserve">“The nexus between drug trafficking and human trafficking” </w:t>
      </w:r>
      <w:hyperlink r:id="rId8" w:history="1">
        <w:r w:rsidRPr="00A214A2">
          <w:rPr>
            <w:rStyle w:val="Hyperlink"/>
            <w:sz w:val="16"/>
            <w:szCs w:val="20"/>
          </w:rPr>
          <w:t>https://hopeforjustice.org/news/the-nexus-between-drug-trafficking-and-human-trafficking/</w:t>
        </w:r>
      </w:hyperlink>
      <w:r w:rsidRPr="00A214A2">
        <w:rPr>
          <w:sz w:val="16"/>
          <w:szCs w:val="20"/>
        </w:rPr>
        <w:t xml:space="preserve"> </w:t>
      </w:r>
      <w:r>
        <w:rPr>
          <w:sz w:val="16"/>
          <w:szCs w:val="20"/>
        </w:rPr>
        <w:t>]</w:t>
      </w:r>
    </w:p>
    <w:p w14:paraId="2F48EB43" w14:textId="77777777" w:rsidR="003F070A" w:rsidRDefault="003F070A" w:rsidP="003F070A">
      <w:pPr>
        <w:contextualSpacing/>
      </w:pPr>
    </w:p>
    <w:p w14:paraId="1B762908" w14:textId="77777777" w:rsidR="003F070A" w:rsidRPr="0094085F" w:rsidRDefault="003F070A" w:rsidP="003F070A">
      <w:pPr>
        <w:contextualSpacing/>
        <w:rPr>
          <w:u w:val="single"/>
        </w:rPr>
      </w:pPr>
      <w:r w:rsidRPr="005E6580">
        <w:rPr>
          <w:sz w:val="12"/>
        </w:rPr>
        <w:t>Writing in the journal Domestic Preparedness using evidence from recent Hope for Justice investigations and case-work, and their own long backgrounds in law enforcement and intelligence, they explain: “</w:t>
      </w:r>
      <w:r w:rsidRPr="0094085F">
        <w:rPr>
          <w:u w:val="single"/>
        </w:rPr>
        <w:t>The diversification into human smuggling and trafficking is a simple business decision for [the crime groups] who have no regard for human life and make no distinction between drugs and human commodities.</w:t>
      </w:r>
    </w:p>
    <w:p w14:paraId="1F10DA85" w14:textId="77777777" w:rsidR="003F070A" w:rsidRPr="0094085F" w:rsidRDefault="003F070A" w:rsidP="003F070A">
      <w:pPr>
        <w:contextualSpacing/>
        <w:rPr>
          <w:u w:val="single"/>
        </w:rPr>
      </w:pPr>
      <w:r w:rsidRPr="0094085F">
        <w:rPr>
          <w:u w:val="single"/>
        </w:rPr>
        <w:t>“Profits effectively triple with minimal effort while providing an endless supply of personnel and diversified illicit business opportunities should the narcotics trade become disrupted</w:t>
      </w:r>
      <w:r w:rsidRPr="005E6580">
        <w:rPr>
          <w:sz w:val="12"/>
        </w:rPr>
        <w:t xml:space="preserve">. </w:t>
      </w:r>
      <w:r w:rsidRPr="0094085F">
        <w:rPr>
          <w:u w:val="single"/>
        </w:rPr>
        <w:t xml:space="preserve">With money as a prime motivation for these illegal activities, transnational crime is </w:t>
      </w:r>
      <w:r w:rsidRPr="0094085F">
        <w:rPr>
          <w:rStyle w:val="Emphasis"/>
        </w:rPr>
        <w:t>likely to increase</w:t>
      </w:r>
      <w:r w:rsidRPr="0094085F">
        <w:rPr>
          <w:u w:val="single"/>
        </w:rPr>
        <w:t xml:space="preserve"> until authorities challenge </w:t>
      </w:r>
      <w:r w:rsidRPr="005E6580">
        <w:rPr>
          <w:sz w:val="12"/>
        </w:rPr>
        <w:t xml:space="preserve">the </w:t>
      </w:r>
      <w:r w:rsidRPr="00B45B5F">
        <w:rPr>
          <w:rStyle w:val="Emphasis"/>
        </w:rPr>
        <w:t>high-profit</w:t>
      </w:r>
      <w:r w:rsidRPr="005E6580">
        <w:rPr>
          <w:sz w:val="12"/>
        </w:rPr>
        <w:t xml:space="preserve">, </w:t>
      </w:r>
      <w:r w:rsidRPr="00B45B5F">
        <w:rPr>
          <w:rStyle w:val="Emphasis"/>
        </w:rPr>
        <w:t>low-risk</w:t>
      </w:r>
      <w:r w:rsidRPr="005E6580">
        <w:rPr>
          <w:sz w:val="12"/>
        </w:rPr>
        <w:t xml:space="preserve"> paradigm.”</w:t>
      </w:r>
    </w:p>
    <w:p w14:paraId="649BE626" w14:textId="77777777" w:rsidR="003F070A" w:rsidRPr="005E6580" w:rsidRDefault="003F070A" w:rsidP="003F070A">
      <w:pPr>
        <w:contextualSpacing/>
        <w:rPr>
          <w:sz w:val="12"/>
        </w:rPr>
      </w:pPr>
      <w:r w:rsidRPr="005E6580">
        <w:rPr>
          <w:sz w:val="12"/>
        </w:rPr>
        <w:t>The authors, Richard Schoeberl, Jeff Bollettieri and Bill Loucks, call for new legislation and more training for law enforcement.</w:t>
      </w:r>
    </w:p>
    <w:p w14:paraId="4BD924BC" w14:textId="77777777" w:rsidR="003F070A" w:rsidRPr="005E6580" w:rsidRDefault="003F070A" w:rsidP="003F070A">
      <w:pPr>
        <w:contextualSpacing/>
        <w:rPr>
          <w:sz w:val="12"/>
        </w:rPr>
      </w:pPr>
      <w:r w:rsidRPr="005E6580">
        <w:rPr>
          <w:sz w:val="12"/>
        </w:rPr>
        <w:t xml:space="preserve">Article copied below courtesy Domestic Preparedness journal: JUNE 5, 2024 The profitability of human trafficking and drug trafficking makes them a desirable pairing for transnational criminal organizations (TCOs) seeking to increase profits and market control. </w:t>
      </w:r>
      <w:r w:rsidRPr="0094085F">
        <w:rPr>
          <w:u w:val="single"/>
        </w:rPr>
        <w:t>The International Labour Organization estimated that human trafficking was a $236 billion-a-year business in 2021.</w:t>
      </w:r>
      <w:r w:rsidRPr="005E6580">
        <w:rPr>
          <w:sz w:val="12"/>
        </w:rPr>
        <w:t xml:space="preserve"> Actual illegal drug trade profits are largely unknown due to the trade’s illicit nature. However, a 2014 report from Global Financial Integrity, a Washington, DC-based think tank focusing on illicit financial flows, corruption, illicit trade, and money laundering, has estimated the global illegal drug market between $426 and $652 billion.</w:t>
      </w:r>
    </w:p>
    <w:p w14:paraId="64630D79" w14:textId="77777777" w:rsidR="003F070A" w:rsidRPr="005E6580" w:rsidRDefault="003F070A" w:rsidP="003F070A">
      <w:pPr>
        <w:contextualSpacing/>
        <w:rPr>
          <w:sz w:val="12"/>
        </w:rPr>
      </w:pPr>
      <w:r w:rsidRPr="005E6580">
        <w:rPr>
          <w:sz w:val="12"/>
        </w:rPr>
        <w:t>Human trafficking and smuggling are complex crimes that affect people differently. While sometimes related, these are separate crimes. Emerging research suggests that disasters, like the border crisis, increase the risk of human trafficking. Numerous factors drive migration, including natural disasters, regional conflicts, poverty, political instability, human rights violations, and fluctuating immigration policies.</w:t>
      </w:r>
    </w:p>
    <w:p w14:paraId="4708B83E" w14:textId="77777777" w:rsidR="003F070A" w:rsidRPr="005E6580" w:rsidRDefault="003F070A" w:rsidP="003F070A">
      <w:pPr>
        <w:contextualSpacing/>
        <w:rPr>
          <w:sz w:val="12"/>
        </w:rPr>
      </w:pPr>
      <w:r w:rsidRPr="005E6580">
        <w:rPr>
          <w:sz w:val="12"/>
        </w:rPr>
        <w:t>Although the responsibility for immigration policy and enforcement lies with the federal government, state and local governments shoulder the burden for the stabilization of migrants remaining in the U.S. as they await immigration proceedings. State and local government efforts will be chiefly coordinated by emergency management personnel utilizing tactics similar to those for natural and human-caused disasters. They will assist social services agencies and their non-profit partners to quickly mobilize emergency migrant-serving facilities, programs, and services. Aside from the humanitarian lens, the policing lens has agencies shifting their “safeguarding” focus of respective communities to combat spillover violence associated with the border crisis:</w:t>
      </w:r>
    </w:p>
    <w:p w14:paraId="349101D5" w14:textId="77777777" w:rsidR="003F070A" w:rsidRPr="005E6580" w:rsidRDefault="003F070A" w:rsidP="003F070A">
      <w:pPr>
        <w:contextualSpacing/>
        <w:rPr>
          <w:sz w:val="12"/>
        </w:rPr>
      </w:pPr>
      <w:r w:rsidRPr="005E6580">
        <w:rPr>
          <w:sz w:val="12"/>
        </w:rPr>
        <w:t xml:space="preserve">    According to Federal Bureau of Investigation (FBI) Director Wray at a March 2024 congressional hearing, “I would say this from an FBI perspective: we are seeing a wide array of very dangerous threats that emanate from the border, and that includes drug trafficking. The FBI alone seized enough fentanyl in the last two years to kill 270 million people.”</w:t>
      </w:r>
    </w:p>
    <w:p w14:paraId="3A002404" w14:textId="77777777" w:rsidR="003F070A" w:rsidRPr="0094085F" w:rsidRDefault="003F070A" w:rsidP="003F070A">
      <w:pPr>
        <w:contextualSpacing/>
        <w:rPr>
          <w:u w:val="single"/>
        </w:rPr>
      </w:pPr>
      <w:r w:rsidRPr="005E6580">
        <w:rPr>
          <w:sz w:val="12"/>
        </w:rPr>
        <w:t xml:space="preserve">    In March 2024, U.S. Border Patrol chief Jason Owens stated that </w:t>
      </w:r>
      <w:r w:rsidRPr="0094085F">
        <w:rPr>
          <w:u w:val="single"/>
        </w:rPr>
        <w:t>the extraordinary flow of people into the U.S. is mainly driven by cartels, and they were setting “the rules of engagement” at the southern border.</w:t>
      </w:r>
    </w:p>
    <w:p w14:paraId="32728CEA" w14:textId="77777777" w:rsidR="003F070A" w:rsidRPr="0094085F" w:rsidRDefault="003F070A" w:rsidP="003F070A">
      <w:pPr>
        <w:contextualSpacing/>
        <w:rPr>
          <w:u w:val="single"/>
        </w:rPr>
      </w:pPr>
    </w:p>
    <w:p w14:paraId="6F94B037" w14:textId="77777777" w:rsidR="003F070A" w:rsidRPr="005E6580" w:rsidRDefault="003F070A" w:rsidP="003F070A">
      <w:pPr>
        <w:contextualSpacing/>
        <w:rPr>
          <w:sz w:val="12"/>
        </w:rPr>
      </w:pPr>
      <w:r w:rsidRPr="0094085F">
        <w:rPr>
          <w:u w:val="single"/>
        </w:rPr>
        <w:t>Aside from illicit drug trafficking, Mexican TCOs are aggressively increasing their involvement in corresponding crimes like extortion, human smuggling, human trafficking, arms trafficking</w:t>
      </w:r>
      <w:r w:rsidRPr="005E6580">
        <w:rPr>
          <w:sz w:val="12"/>
        </w:rPr>
        <w:t xml:space="preserve">, and oil theft, according to the Congressional Research Service. </w:t>
      </w:r>
      <w:r w:rsidRPr="0094085F">
        <w:rPr>
          <w:u w:val="single"/>
        </w:rPr>
        <w:t>Additionally, the level of violence associated with territorial control, trafficking routes, and criminal influence is increasing.</w:t>
      </w:r>
      <w:r w:rsidRPr="005E6580">
        <w:rPr>
          <w:sz w:val="12"/>
        </w:rPr>
        <w:t xml:space="preserve"> According to the Global Risk Map, Mexico remains at “high risk,” crediting the enduring narco-war that threatens the balance of power and fuels upticks in violence. Over the past few decades, Mexican TCOs have fragmented the seven original Mexican cartels into twelve. In addition to large TCOs, approximately 200-400 smaller criminal organizations operate in Mexico.</w:t>
      </w:r>
    </w:p>
    <w:p w14:paraId="36392B90" w14:textId="77777777" w:rsidR="003F070A" w:rsidRPr="005E6580" w:rsidRDefault="003F070A" w:rsidP="003F070A">
      <w:pPr>
        <w:contextualSpacing/>
        <w:rPr>
          <w:sz w:val="12"/>
        </w:rPr>
      </w:pPr>
    </w:p>
    <w:p w14:paraId="4A48F746" w14:textId="77777777" w:rsidR="003F070A" w:rsidRPr="005E6580" w:rsidRDefault="003F070A" w:rsidP="003F070A">
      <w:pPr>
        <w:contextualSpacing/>
        <w:rPr>
          <w:sz w:val="12"/>
        </w:rPr>
      </w:pPr>
      <w:r w:rsidRPr="005E6580">
        <w:rPr>
          <w:sz w:val="12"/>
        </w:rPr>
        <w:t>The fragmentation and evolution of criminal enterprises did not happen instantaneously. In 2018, instead of directly combating TCOs, Mexican President Andrés Manuel López</w:t>
      </w:r>
      <w:r w:rsidRPr="005E6580">
        <w:rPr>
          <w:rFonts w:ascii="Times New Roman" w:hAnsi="Times New Roman" w:cs="Times New Roman"/>
          <w:sz w:val="12"/>
        </w:rPr>
        <w:t> </w:t>
      </w:r>
      <w:r w:rsidRPr="005E6580">
        <w:rPr>
          <w:sz w:val="12"/>
        </w:rPr>
        <w:t>Obrador adopted a policy addressing social conditions within the country, allowing these organizations to flourish. Unlike Colombia in the 1980s and 1990s, where dismantling the Medellin and Cali cartels led to less violence overall, dismantling the Mexican TCOs has fragmented criminal groups and encouraged widespread violence, largely due to Mexico’s governmental corruption and lack of enforcement.</w:t>
      </w:r>
    </w:p>
    <w:p w14:paraId="6C43089A" w14:textId="77777777" w:rsidR="003F070A" w:rsidRPr="005E6580" w:rsidRDefault="003F070A" w:rsidP="003F070A">
      <w:pPr>
        <w:contextualSpacing/>
        <w:rPr>
          <w:sz w:val="12"/>
        </w:rPr>
      </w:pPr>
    </w:p>
    <w:p w14:paraId="62ADE36B" w14:textId="77777777" w:rsidR="003F070A" w:rsidRPr="005E6580" w:rsidRDefault="003F070A" w:rsidP="003F070A">
      <w:pPr>
        <w:contextualSpacing/>
        <w:rPr>
          <w:sz w:val="12"/>
        </w:rPr>
      </w:pPr>
      <w:r w:rsidRPr="005E6580">
        <w:rPr>
          <w:sz w:val="12"/>
        </w:rPr>
        <w:t xml:space="preserve">TCOs continue to be the greatest ongoing drug threat to the U.S., according to the DEA. </w:t>
      </w:r>
      <w:r w:rsidRPr="0094085F">
        <w:rPr>
          <w:u w:val="single"/>
        </w:rPr>
        <w:t xml:space="preserve">Mexican TCOs control a majority of the U.S. illicit drug market, </w:t>
      </w:r>
      <w:r w:rsidRPr="005E6580">
        <w:rPr>
          <w:sz w:val="12"/>
        </w:rPr>
        <w:t>have well-established transportation routes, possess advanced technological and communication capabilities,</w:t>
      </w:r>
      <w:r w:rsidRPr="0094085F">
        <w:rPr>
          <w:u w:val="single"/>
        </w:rPr>
        <w:t xml:space="preserve"> and have strong affiliations with criminal groups inside the U.S. </w:t>
      </w:r>
      <w:r w:rsidRPr="005E6580">
        <w:rPr>
          <w:sz w:val="12"/>
        </w:rPr>
        <w:t>Their routine participation and involvement with affiliated crimes such as human smuggling, human trafficking, arms trafficking, public corruption, and violence pose a serious threat to homeland security and further jeopardize public safety. The TCOs’ production and trafficking of fentanyl to the U.S. has fueled a continuing opioid crisis. The DEA reported that fentanyl was responsible for the deaths of 74,225 Americans in 2022 and almost 38,000 Americans in the first six months of 2023, making it the deadliest U.S. drug threat.</w:t>
      </w:r>
    </w:p>
    <w:p w14:paraId="43FA7A3B" w14:textId="77777777" w:rsidR="003F070A" w:rsidRPr="005E6580" w:rsidRDefault="003F070A" w:rsidP="003F070A">
      <w:pPr>
        <w:contextualSpacing/>
        <w:rPr>
          <w:sz w:val="12"/>
        </w:rPr>
      </w:pPr>
    </w:p>
    <w:p w14:paraId="7B2FF4A9" w14:textId="77777777" w:rsidR="003F070A" w:rsidRPr="005E6580" w:rsidRDefault="003F070A" w:rsidP="003F070A">
      <w:pPr>
        <w:contextualSpacing/>
        <w:rPr>
          <w:sz w:val="12"/>
        </w:rPr>
      </w:pPr>
      <w:r w:rsidRPr="005E6580">
        <w:rPr>
          <w:sz w:val="12"/>
        </w:rPr>
        <w:t>TCOs currently control transportation routes inside Mexico, smuggling corridors, and distribution hubs in every U.S. state, as well as synthetic drug manufacturing facilities. Encrypted messaging applications and social media platforms facilitate these drug sales, making detection more challenging for law enforcement. TCOs can advertise drugs and cross-border human-smuggling services over social media platforms, communicate with co-conspirators and drug purchasers over encrypted applications, and receive payment via cash apps and cryptocurrency platforms on a single electronic mobile device.</w:t>
      </w:r>
    </w:p>
    <w:p w14:paraId="79C9DF51" w14:textId="77777777" w:rsidR="003F070A" w:rsidRPr="005E6580" w:rsidRDefault="003F070A" w:rsidP="003F070A">
      <w:pPr>
        <w:contextualSpacing/>
        <w:rPr>
          <w:sz w:val="12"/>
        </w:rPr>
      </w:pPr>
    </w:p>
    <w:p w14:paraId="5089243B" w14:textId="77777777" w:rsidR="003F070A" w:rsidRPr="005E6580" w:rsidRDefault="003F070A" w:rsidP="003F070A">
      <w:pPr>
        <w:contextualSpacing/>
        <w:rPr>
          <w:sz w:val="12"/>
        </w:rPr>
      </w:pPr>
      <w:r w:rsidRPr="005E6580">
        <w:rPr>
          <w:sz w:val="12"/>
        </w:rPr>
        <w:t>Transnational human trafficking</w:t>
      </w:r>
    </w:p>
    <w:p w14:paraId="383FC460" w14:textId="77777777" w:rsidR="003F070A" w:rsidRPr="005E6580" w:rsidRDefault="003F070A" w:rsidP="003F070A">
      <w:pPr>
        <w:contextualSpacing/>
        <w:rPr>
          <w:sz w:val="12"/>
        </w:rPr>
      </w:pPr>
    </w:p>
    <w:p w14:paraId="015D61A8" w14:textId="77777777" w:rsidR="003F070A" w:rsidRPr="008D21CD" w:rsidRDefault="003F070A" w:rsidP="003F070A">
      <w:pPr>
        <w:contextualSpacing/>
        <w:rPr>
          <w:u w:val="single"/>
        </w:rPr>
      </w:pPr>
      <w:r w:rsidRPr="005E6580">
        <w:rPr>
          <w:sz w:val="12"/>
        </w:rPr>
        <w:t xml:space="preserve">The overwhelming number of undocumented, illegal migrants entering the U.S. is alarming. In 2023, Customs Border Patrol reported over 2.4 million encounters at the Southwest border and 3.2 million encounters nationwide. TCO violence and corruption, coupled with inadequate U.S. immigration policies and enforcement, have increased the number of asylum seekers entering the country. According to a 2022 report by the United Nations’ International Organization for Migration, the Mexico to U.S. corridor is the largest in the world, with nearly 11 million people fleeing violence, extortion, armed clashes, or organized crime groups. Conflicts and competition for control between TCOs in violent states and battlegrounds – expanding into formerly peaceful areas – fuel a large exodus of people. </w:t>
      </w:r>
      <w:r w:rsidRPr="008D21CD">
        <w:rPr>
          <w:u w:val="single"/>
        </w:rPr>
        <w:t>Smugglers are capitalizing on opportunities for diversification and exploitation.</w:t>
      </w:r>
    </w:p>
    <w:p w14:paraId="76782825" w14:textId="77777777" w:rsidR="003F070A" w:rsidRPr="008D21CD" w:rsidRDefault="003F070A" w:rsidP="003F070A">
      <w:pPr>
        <w:contextualSpacing/>
        <w:rPr>
          <w:u w:val="single"/>
        </w:rPr>
      </w:pPr>
    </w:p>
    <w:p w14:paraId="7AA90388" w14:textId="77777777" w:rsidR="003F070A" w:rsidRPr="008D21CD" w:rsidRDefault="003F070A" w:rsidP="003F070A">
      <w:pPr>
        <w:contextualSpacing/>
        <w:rPr>
          <w:u w:val="single"/>
        </w:rPr>
      </w:pPr>
      <w:r w:rsidRPr="005E6580">
        <w:rPr>
          <w:sz w:val="12"/>
        </w:rPr>
        <w:t>Recruiting And transport</w:t>
      </w:r>
    </w:p>
    <w:p w14:paraId="40F979F5" w14:textId="77777777" w:rsidR="003F070A" w:rsidRPr="008D21CD" w:rsidRDefault="003F070A" w:rsidP="003F070A">
      <w:pPr>
        <w:contextualSpacing/>
        <w:rPr>
          <w:u w:val="single"/>
        </w:rPr>
      </w:pPr>
    </w:p>
    <w:p w14:paraId="3DC88817" w14:textId="77777777" w:rsidR="003F070A" w:rsidRPr="008D21CD" w:rsidRDefault="003F070A" w:rsidP="003F070A">
      <w:pPr>
        <w:contextualSpacing/>
        <w:rPr>
          <w:u w:val="single"/>
        </w:rPr>
      </w:pPr>
      <w:r w:rsidRPr="008D21CD">
        <w:rPr>
          <w:u w:val="single"/>
        </w:rPr>
        <w:t>Common human trafficking recruitment methods include familial relationships, smuggling, and migration, specifically targeting migrants who originate in or pass through Mexico en route to the U.S</w:t>
      </w:r>
      <w:r w:rsidRPr="005E6580">
        <w:rPr>
          <w:sz w:val="12"/>
        </w:rPr>
        <w:t xml:space="preserve">. Migrants often have preexisting vulnerabilities and are unlikely to report trafficking crimes to law enforcement for reasons including the lack of self-identification, TCO retribution, deportation, and arrest. TCOs control the 2,000-mile U.S. Mexico-U.S. border which has escalated violent competition between groups over illicit markets and trafficking routes. The smugglers, often known as “foot guides,” “coyotes,” or “polleros,” recruit victims with promises of safe passage. </w:t>
      </w:r>
      <w:r w:rsidRPr="008D21CD">
        <w:rPr>
          <w:u w:val="single"/>
        </w:rPr>
        <w:t>Sometimes, victims are kidnapped en route to their destination and controlled with debt bondage, physical violence, and threats to family members.</w:t>
      </w:r>
    </w:p>
    <w:p w14:paraId="5119BD43" w14:textId="77777777" w:rsidR="003F070A" w:rsidRPr="005E6580" w:rsidRDefault="003F070A" w:rsidP="003F070A">
      <w:pPr>
        <w:contextualSpacing/>
        <w:rPr>
          <w:sz w:val="12"/>
        </w:rPr>
      </w:pPr>
    </w:p>
    <w:p w14:paraId="637E8430" w14:textId="77777777" w:rsidR="003F070A" w:rsidRPr="005E6580" w:rsidRDefault="003F070A" w:rsidP="003F070A">
      <w:pPr>
        <w:contextualSpacing/>
        <w:rPr>
          <w:sz w:val="12"/>
        </w:rPr>
      </w:pPr>
      <w:r w:rsidRPr="005E6580">
        <w:rPr>
          <w:sz w:val="12"/>
        </w:rPr>
        <w:t>Smuggling endeavors are highly sophisticated. In 2021, TCOs earned an estimated $13 billion from human smuggling. Migrants agree to pay TCOs to travel from Southern or Central America to the U.S. Before the journey occurs, TCOs do the equivalent of a background check to learn about the migrants’ family members and friends and where they live. The family members or friends become “collateral” for the migrants. When the journey begins, TCOs require migrants to wear color-coded and serial-numbered wristbands that reflect how much money is outstanding and who they may have to work for once inside the U.S.</w:t>
      </w:r>
    </w:p>
    <w:p w14:paraId="07A1FEE8" w14:textId="77777777" w:rsidR="003F070A" w:rsidRPr="005E6580" w:rsidRDefault="003F070A" w:rsidP="003F070A">
      <w:pPr>
        <w:contextualSpacing/>
        <w:rPr>
          <w:sz w:val="12"/>
        </w:rPr>
      </w:pPr>
    </w:p>
    <w:p w14:paraId="6CBCB91C" w14:textId="77777777" w:rsidR="003F070A" w:rsidRPr="008D21CD" w:rsidRDefault="003F070A" w:rsidP="003F070A">
      <w:pPr>
        <w:contextualSpacing/>
        <w:rPr>
          <w:u w:val="single"/>
        </w:rPr>
      </w:pPr>
      <w:r w:rsidRPr="005E6580">
        <w:rPr>
          <w:sz w:val="12"/>
        </w:rPr>
        <w:t xml:space="preserve">During the trip, TCOs often increase the price or “piso” (tax), making it difficult for migrants to back out of deals or negotiate lower fees. Most migrants have some money, but not always enough to pay for the entire journey, with smuggling rates ranging from $3,000 to $60,000. At the border, TCOs remove the migrants’ wristbands and collect any remaining piso and smuggling fees. </w:t>
      </w:r>
      <w:r w:rsidRPr="008D21CD">
        <w:rPr>
          <w:u w:val="single"/>
        </w:rPr>
        <w:t>Migrants refusing to pay risk having someone kill their family members or friends. Any migrant who owes money must go to a work location in the U.S., where the migrant stays enslaved in debt bondage to the trafficker until the full amount is paid.</w:t>
      </w:r>
    </w:p>
    <w:p w14:paraId="1F16552B" w14:textId="77777777" w:rsidR="003F070A" w:rsidRPr="008D21CD" w:rsidRDefault="003F070A" w:rsidP="003F070A">
      <w:pPr>
        <w:contextualSpacing/>
        <w:rPr>
          <w:u w:val="single"/>
        </w:rPr>
      </w:pPr>
    </w:p>
    <w:p w14:paraId="36CE1EF9" w14:textId="77777777" w:rsidR="003F070A" w:rsidRPr="005E6580" w:rsidRDefault="003F070A" w:rsidP="003F070A">
      <w:pPr>
        <w:contextualSpacing/>
        <w:rPr>
          <w:sz w:val="12"/>
        </w:rPr>
      </w:pPr>
      <w:r w:rsidRPr="005E6580">
        <w:rPr>
          <w:sz w:val="12"/>
        </w:rPr>
        <w:t>Forced labor in the U.S.</w:t>
      </w:r>
    </w:p>
    <w:p w14:paraId="1C8713D2" w14:textId="77777777" w:rsidR="003F070A" w:rsidRPr="005E6580" w:rsidRDefault="003F070A" w:rsidP="003F070A">
      <w:pPr>
        <w:contextualSpacing/>
        <w:rPr>
          <w:sz w:val="12"/>
        </w:rPr>
      </w:pPr>
    </w:p>
    <w:p w14:paraId="05101F35" w14:textId="77777777" w:rsidR="003F070A" w:rsidRPr="005E6580" w:rsidRDefault="003F070A" w:rsidP="003F070A">
      <w:pPr>
        <w:contextualSpacing/>
        <w:rPr>
          <w:sz w:val="12"/>
        </w:rPr>
      </w:pPr>
      <w:r w:rsidRPr="005E6580">
        <w:rPr>
          <w:sz w:val="12"/>
        </w:rPr>
        <w:t>Once in the U.S., large percentages of undocumented illegal migrants smuggled into the U.S. from TCOs fall prey to labor trafficking, which expands beyond laboring on a farm, cleaning hotels, doing construction, or working in factories for little or no wages. According to research conducted by one of the nation’s leading anti-trafficking organizations, Polaris, the National Human Trafficking Hotline identified that, between 2015-2018, 50% of persons trafficked for labor were from Latin America. Agriculture has the distinction of being the U.S. industry with the greatest number of reported immigrant victims of human trafficking.</w:t>
      </w:r>
    </w:p>
    <w:p w14:paraId="5689E568" w14:textId="77777777" w:rsidR="003F070A" w:rsidRPr="005E6580" w:rsidRDefault="003F070A" w:rsidP="003F070A">
      <w:pPr>
        <w:contextualSpacing/>
        <w:rPr>
          <w:sz w:val="12"/>
        </w:rPr>
      </w:pPr>
    </w:p>
    <w:p w14:paraId="0332A69E" w14:textId="77777777" w:rsidR="003F070A" w:rsidRPr="005E6580" w:rsidRDefault="003F070A" w:rsidP="003F070A">
      <w:pPr>
        <w:contextualSpacing/>
        <w:rPr>
          <w:sz w:val="12"/>
        </w:rPr>
      </w:pPr>
      <w:r w:rsidRPr="005E6580">
        <w:rPr>
          <w:sz w:val="12"/>
        </w:rPr>
        <w:t>Latin American migrants are not the only victims of the gateway from smuggling to trafficking. Labor trafficking also occurs at legal and illegal marijuana farms, which may be operated by TCOs or Asian Criminal Organizations with ties to the Chinese Communist Party, who also function as money launderers. According to the U.S. Customs and Border Patrol, encounters with Chinese nationals have significantly increased over the past four years: 450 in FY2021, 2,176 in FY2022, 24,314 in FY2023, and 27,700 in the first 7 months of FY2024.</w:t>
      </w:r>
    </w:p>
    <w:p w14:paraId="492EBB16" w14:textId="77777777" w:rsidR="003F070A" w:rsidRPr="005E6580" w:rsidRDefault="003F070A" w:rsidP="003F070A">
      <w:pPr>
        <w:contextualSpacing/>
        <w:rPr>
          <w:sz w:val="12"/>
        </w:rPr>
      </w:pPr>
    </w:p>
    <w:p w14:paraId="20CC23F9" w14:textId="77777777" w:rsidR="003F070A" w:rsidRPr="005E6580" w:rsidRDefault="003F070A" w:rsidP="003F070A">
      <w:pPr>
        <w:contextualSpacing/>
        <w:rPr>
          <w:sz w:val="12"/>
        </w:rPr>
      </w:pPr>
      <w:r w:rsidRPr="005E6580">
        <w:rPr>
          <w:sz w:val="12"/>
        </w:rPr>
        <w:t>Expanding beyond drug trafficking</w:t>
      </w:r>
    </w:p>
    <w:p w14:paraId="528CBDEE" w14:textId="77777777" w:rsidR="003F070A" w:rsidRPr="005E6580" w:rsidRDefault="003F070A" w:rsidP="003F070A">
      <w:pPr>
        <w:contextualSpacing/>
        <w:rPr>
          <w:sz w:val="12"/>
        </w:rPr>
      </w:pPr>
    </w:p>
    <w:p w14:paraId="7C5F2F52" w14:textId="77777777" w:rsidR="003F070A" w:rsidRPr="005E6580" w:rsidRDefault="003F070A" w:rsidP="003F070A">
      <w:pPr>
        <w:contextualSpacing/>
        <w:rPr>
          <w:sz w:val="12"/>
        </w:rPr>
      </w:pPr>
      <w:r w:rsidRPr="005E6580">
        <w:rPr>
          <w:sz w:val="12"/>
        </w:rPr>
        <w:t xml:space="preserve">Capitalizing on their existing drug routes, TCOs have expanded and diversified into human smuggling and, subsequently, human trafficking. Targeting migrants desperate to enter the U.S. and escape violence and economic poverty in their own countries, TCOs offer struggling migrants paid unauthorized transportation. </w:t>
      </w:r>
      <w:r w:rsidRPr="008D21CD">
        <w:rPr>
          <w:u w:val="single"/>
        </w:rPr>
        <w:t>Many migrants cannot pay the transportation cost and become the TCOs’ indentured servants</w:t>
      </w:r>
      <w:r w:rsidRPr="005E6580">
        <w:rPr>
          <w:sz w:val="12"/>
        </w:rPr>
        <w:t xml:space="preserve">. </w:t>
      </w:r>
      <w:r w:rsidRPr="008D21CD">
        <w:rPr>
          <w:u w:val="single"/>
        </w:rPr>
        <w:t>Repayment for this service takes many forms, primarily sex trafficking, labor trafficking, drug smuggling, and other associated criminal activity</w:t>
      </w:r>
      <w:r w:rsidRPr="005E6580">
        <w:rPr>
          <w:sz w:val="12"/>
        </w:rPr>
        <w:t>. Refusal to comply with TCO demands for trade-based repayment often means violence to migrants or their family members who remained in the country.</w:t>
      </w:r>
    </w:p>
    <w:p w14:paraId="6AA75127" w14:textId="77777777" w:rsidR="003F070A" w:rsidRDefault="003F070A" w:rsidP="003F070A">
      <w:pPr>
        <w:contextualSpacing/>
      </w:pPr>
    </w:p>
    <w:p w14:paraId="2FE12274" w14:textId="77777777" w:rsidR="003F070A" w:rsidRPr="00CE7ED3" w:rsidRDefault="003F070A" w:rsidP="003F070A">
      <w:pPr>
        <w:pStyle w:val="Heading4"/>
        <w:contextualSpacing/>
      </w:pPr>
      <w:r>
        <w:t xml:space="preserve">The US is in </w:t>
      </w:r>
      <w:r w:rsidRPr="002555B2">
        <w:rPr>
          <w:u w:val="single"/>
        </w:rPr>
        <w:t>a surveillance arms-race</w:t>
      </w:r>
      <w:r>
        <w:t xml:space="preserve"> — cartels are outpacing US systems to evade border protection.</w:t>
      </w:r>
    </w:p>
    <w:p w14:paraId="6AF39B72" w14:textId="77777777" w:rsidR="003F070A" w:rsidRPr="0098653A" w:rsidRDefault="003F070A" w:rsidP="003F070A">
      <w:pPr>
        <w:contextualSpacing/>
        <w:rPr>
          <w:b/>
          <w:bCs/>
          <w:sz w:val="24"/>
        </w:rPr>
      </w:pPr>
      <w:r w:rsidRPr="00266A0E">
        <w:rPr>
          <w:rStyle w:val="Style13ptBold"/>
        </w:rPr>
        <w:t>Taylor 23 —</w:t>
      </w:r>
      <w:r>
        <w:rPr>
          <w:rStyle w:val="Style13ptBold"/>
        </w:rPr>
        <w:t xml:space="preserve"> [</w:t>
      </w:r>
      <w:r>
        <w:t xml:space="preserve">Nuray Taylor </w:t>
      </w:r>
      <w:r w:rsidRPr="0098653A">
        <w:t>is a graduate of the University of Houston.</w:t>
      </w:r>
      <w:r>
        <w:t xml:space="preserve"> Her background is in public relations and she is writing as a defense journalist. </w:t>
      </w:r>
      <w:r w:rsidRPr="0098653A">
        <w:t>“New Tools Protect Increasingly Complicated Border</w:t>
      </w:r>
      <w:r>
        <w:t xml:space="preserve">.” </w:t>
      </w:r>
      <w:hyperlink r:id="rId9" w:history="1">
        <w:r w:rsidRPr="00F421A4">
          <w:rPr>
            <w:rStyle w:val="Hyperlink"/>
          </w:rPr>
          <w:t>https://www.afcea.org/signal-media/technology/new-tools-protect-increasingly-complicated-border</w:t>
        </w:r>
      </w:hyperlink>
      <w:r>
        <w:t xml:space="preserve"> ]</w:t>
      </w:r>
    </w:p>
    <w:p w14:paraId="1E9F666B" w14:textId="77777777" w:rsidR="003F070A" w:rsidRPr="00061BFE" w:rsidRDefault="003F070A" w:rsidP="003F070A">
      <w:pPr>
        <w:contextualSpacing/>
        <w:rPr>
          <w:sz w:val="12"/>
        </w:rPr>
      </w:pPr>
      <w:r w:rsidRPr="00061BFE">
        <w:rPr>
          <w:sz w:val="12"/>
        </w:rPr>
        <w:t xml:space="preserve">The U.S.-Mexico border poses a growing security challenge, including an evolution toward </w:t>
      </w:r>
      <w:r w:rsidRPr="00061BFE">
        <w:rPr>
          <w:rStyle w:val="Emphasis"/>
        </w:rPr>
        <w:t>cartel-waged electronic warfare</w:t>
      </w:r>
      <w:r w:rsidRPr="0026541A">
        <w:rPr>
          <w:u w:val="single"/>
        </w:rPr>
        <w:t xml:space="preserve">, that </w:t>
      </w:r>
      <w:r w:rsidRPr="00061BFE">
        <w:rPr>
          <w:rStyle w:val="Emphasis"/>
        </w:rPr>
        <w:t>demands new technological capabilities</w:t>
      </w:r>
      <w:r w:rsidRPr="00061BFE">
        <w:rPr>
          <w:sz w:val="12"/>
        </w:rPr>
        <w:t>, experts say.</w:t>
      </w:r>
    </w:p>
    <w:p w14:paraId="6428D00A" w14:textId="77777777" w:rsidR="003F070A" w:rsidRPr="00061BFE" w:rsidRDefault="003F070A" w:rsidP="003F070A">
      <w:pPr>
        <w:contextualSpacing/>
        <w:rPr>
          <w:sz w:val="12"/>
        </w:rPr>
      </w:pPr>
      <w:r w:rsidRPr="00061BFE">
        <w:rPr>
          <w:sz w:val="12"/>
        </w:rPr>
        <w:t>U.S. Customs and Border Protection (CBP) is quickly adopting various innovations to enhance its enforcement.</w:t>
      </w:r>
    </w:p>
    <w:p w14:paraId="0CC2002E" w14:textId="77777777" w:rsidR="003F070A" w:rsidRPr="00061BFE" w:rsidRDefault="003F070A" w:rsidP="003F070A">
      <w:pPr>
        <w:contextualSpacing/>
        <w:rPr>
          <w:sz w:val="12"/>
        </w:rPr>
      </w:pPr>
      <w:r w:rsidRPr="0026541A">
        <w:rPr>
          <w:u w:val="single"/>
        </w:rPr>
        <w:t xml:space="preserve">“CBP is </w:t>
      </w:r>
      <w:r w:rsidRPr="00061BFE">
        <w:rPr>
          <w:rStyle w:val="Emphasis"/>
        </w:rPr>
        <w:t>surging</w:t>
      </w:r>
      <w:r w:rsidRPr="0026541A">
        <w:rPr>
          <w:u w:val="single"/>
        </w:rPr>
        <w:t xml:space="preserve"> resources and increasing </w:t>
      </w:r>
      <w:r w:rsidRPr="00061BFE">
        <w:rPr>
          <w:rStyle w:val="Emphasis"/>
        </w:rPr>
        <w:t>efficiency</w:t>
      </w:r>
      <w:r w:rsidRPr="0026541A">
        <w:rPr>
          <w:u w:val="single"/>
        </w:rPr>
        <w:t>, prioritizing smart border security solutions</w:t>
      </w:r>
      <w:r w:rsidRPr="00061BFE">
        <w:rPr>
          <w:sz w:val="12"/>
        </w:rPr>
        <w:t xml:space="preserve">, </w:t>
      </w:r>
      <w:r w:rsidRPr="0026541A">
        <w:rPr>
          <w:u w:val="single"/>
        </w:rPr>
        <w:t>making historic investments in technology, taking the fight to cartels and smugglers</w:t>
      </w:r>
      <w:r w:rsidRPr="00061BFE">
        <w:rPr>
          <w:sz w:val="12"/>
        </w:rPr>
        <w:t xml:space="preserve"> and doing more with our regional partners than ever before through a combination of technology, infrastructure, personnel and other enforcement solutions to ensure our border remains secure,” a CBP spokesperson told SIGNAL Media.</w:t>
      </w:r>
    </w:p>
    <w:p w14:paraId="098D9172" w14:textId="77777777" w:rsidR="003F070A" w:rsidRPr="0026541A" w:rsidRDefault="003F070A" w:rsidP="003F070A">
      <w:pPr>
        <w:contextualSpacing/>
        <w:rPr>
          <w:u w:val="single"/>
        </w:rPr>
      </w:pPr>
      <w:r w:rsidRPr="0026541A">
        <w:rPr>
          <w:u w:val="single"/>
        </w:rPr>
        <w:t xml:space="preserve">The </w:t>
      </w:r>
      <w:r w:rsidRPr="00061BFE">
        <w:rPr>
          <w:rStyle w:val="Emphasis"/>
        </w:rPr>
        <w:t>large investment</w:t>
      </w:r>
      <w:r w:rsidRPr="0026541A">
        <w:rPr>
          <w:u w:val="single"/>
        </w:rPr>
        <w:t xml:space="preserve"> in border technologies saved over 70,000 hours of agent time, the CBP claimed.</w:t>
      </w:r>
    </w:p>
    <w:p w14:paraId="171186C0" w14:textId="77777777" w:rsidR="003F070A" w:rsidRPr="00061BFE" w:rsidRDefault="003F070A" w:rsidP="003F070A">
      <w:pPr>
        <w:contextualSpacing/>
        <w:rPr>
          <w:sz w:val="12"/>
        </w:rPr>
      </w:pPr>
      <w:r w:rsidRPr="00061BFE">
        <w:rPr>
          <w:sz w:val="12"/>
        </w:rPr>
        <w:t>Among the new initiatives, one seeks to make the presence of CBP officers less predictable to potential offenders.</w:t>
      </w:r>
    </w:p>
    <w:p w14:paraId="166B4068" w14:textId="77777777" w:rsidR="003F070A" w:rsidRPr="00061BFE" w:rsidRDefault="003F070A" w:rsidP="003F070A">
      <w:pPr>
        <w:contextualSpacing/>
        <w:rPr>
          <w:sz w:val="12"/>
        </w:rPr>
      </w:pPr>
      <w:r w:rsidRPr="0026541A">
        <w:rPr>
          <w:u w:val="single"/>
        </w:rPr>
        <w:t>“We have a program that we were awarded called</w:t>
      </w:r>
      <w:r w:rsidRPr="00061BFE">
        <w:rPr>
          <w:sz w:val="12"/>
        </w:rPr>
        <w:t xml:space="preserve"> ARST, which is </w:t>
      </w:r>
      <w:r w:rsidRPr="0026541A">
        <w:rPr>
          <w:u w:val="single"/>
        </w:rPr>
        <w:t>Autonomous Relocatable Surveillance Tower,”</w:t>
      </w:r>
      <w:r w:rsidRPr="00061BFE">
        <w:rPr>
          <w:sz w:val="12"/>
        </w:rPr>
        <w:t xml:space="preserve"> said Mike Powell, director of business development innovation solutions at Elbit Systems of America, a company that supplies a variety of border surveillance technologies.</w:t>
      </w:r>
    </w:p>
    <w:p w14:paraId="2B92824A" w14:textId="77777777" w:rsidR="003F070A" w:rsidRPr="00061BFE" w:rsidRDefault="003F070A" w:rsidP="003F070A">
      <w:pPr>
        <w:contextualSpacing/>
        <w:rPr>
          <w:sz w:val="12"/>
        </w:rPr>
      </w:pPr>
      <w:r w:rsidRPr="00061BFE">
        <w:rPr>
          <w:sz w:val="12"/>
        </w:rPr>
        <w:t xml:space="preserve">Powell described the CBP’s latest program as an attempt to address evolving challenges. Currently, </w:t>
      </w:r>
      <w:r w:rsidRPr="0026541A">
        <w:rPr>
          <w:u w:val="single"/>
        </w:rPr>
        <w:t>human smugglers and drug traffickers move away from towers and toward areas with little or no surveillance. Therefore, mobile platforms are the next step</w:t>
      </w:r>
      <w:r w:rsidRPr="00061BFE">
        <w:rPr>
          <w:sz w:val="12"/>
        </w:rPr>
        <w:t xml:space="preserve"> in the cat-and-mouse encounters.</w:t>
      </w:r>
    </w:p>
    <w:p w14:paraId="2E9D26AD" w14:textId="77777777" w:rsidR="003F070A" w:rsidRPr="00061BFE" w:rsidRDefault="003F070A" w:rsidP="003F070A">
      <w:pPr>
        <w:contextualSpacing/>
        <w:rPr>
          <w:sz w:val="12"/>
        </w:rPr>
      </w:pPr>
      <w:r w:rsidRPr="00061BFE">
        <w:rPr>
          <w:sz w:val="12"/>
        </w:rPr>
        <w:t>“The concrete reality is that there are thousands of people who cross the border, the U.S. and Mexico border,” said Karine Côté-Boucher, associate professor of criminology at the University of Montreal.</w:t>
      </w:r>
    </w:p>
    <w:p w14:paraId="5DE193DC" w14:textId="77777777" w:rsidR="003F070A" w:rsidRPr="00061BFE" w:rsidRDefault="003F070A" w:rsidP="003F070A">
      <w:pPr>
        <w:contextualSpacing/>
        <w:rPr>
          <w:sz w:val="12"/>
        </w:rPr>
      </w:pPr>
      <w:r w:rsidRPr="00061BFE">
        <w:rPr>
          <w:sz w:val="12"/>
        </w:rPr>
        <w:t>3 of 14 7/5/24, 4:16 PM</w:t>
      </w:r>
    </w:p>
    <w:p w14:paraId="31F25708" w14:textId="77777777" w:rsidR="003F070A" w:rsidRPr="00061BFE" w:rsidRDefault="003F070A" w:rsidP="003F070A">
      <w:pPr>
        <w:contextualSpacing/>
        <w:rPr>
          <w:sz w:val="12"/>
        </w:rPr>
      </w:pPr>
      <w:r w:rsidRPr="00061BFE">
        <w:rPr>
          <w:sz w:val="12"/>
        </w:rPr>
        <w:t>New Tools Protect Increasingly Complicated Border | AFCEA International https://www.afcea.org/signal-media/technology/new-tools-protect-increasingly-complicated-border</w:t>
      </w:r>
    </w:p>
    <w:p w14:paraId="3901AE44" w14:textId="77777777" w:rsidR="003F070A" w:rsidRPr="00061BFE" w:rsidRDefault="003F070A" w:rsidP="003F070A">
      <w:pPr>
        <w:contextualSpacing/>
        <w:rPr>
          <w:sz w:val="12"/>
        </w:rPr>
      </w:pPr>
      <w:r w:rsidRPr="00061BFE">
        <w:rPr>
          <w:sz w:val="12"/>
        </w:rPr>
        <w:t xml:space="preserve"> In 2022, the CBP encountered 2,378,944 migrants at the southwest land border. This number includes single adults, individuals in a family unit, accompanied minors and unaccompanied children.</w:t>
      </w:r>
    </w:p>
    <w:p w14:paraId="108730CF" w14:textId="77777777" w:rsidR="003F070A" w:rsidRPr="00061BFE" w:rsidRDefault="003F070A" w:rsidP="003F070A">
      <w:pPr>
        <w:contextualSpacing/>
        <w:rPr>
          <w:sz w:val="12"/>
        </w:rPr>
      </w:pPr>
      <w:r w:rsidRPr="00061BFE">
        <w:rPr>
          <w:sz w:val="12"/>
        </w:rPr>
        <w:t>The CBP figure represents 0.85% of the world’s total of 281 million migrants, according to the United Nation’s International Organization for Migration.</w:t>
      </w:r>
    </w:p>
    <w:p w14:paraId="2D684154" w14:textId="77777777" w:rsidR="003F070A" w:rsidRPr="00061BFE" w:rsidRDefault="003F070A" w:rsidP="003F070A">
      <w:pPr>
        <w:contextualSpacing/>
        <w:rPr>
          <w:sz w:val="12"/>
        </w:rPr>
      </w:pPr>
      <w:r w:rsidRPr="00061BFE">
        <w:rPr>
          <w:sz w:val="12"/>
        </w:rPr>
        <w:t>“On a global scale, what’s happening in the U.S. is not that big,” said Côté-Boucher, speaking about worldwide immigration. Nevertheless, the problem at the border is larger than immigration.</w:t>
      </w:r>
    </w:p>
    <w:p w14:paraId="139EFBF9" w14:textId="77777777" w:rsidR="003F070A" w:rsidRPr="00061BFE" w:rsidRDefault="003F070A" w:rsidP="003F070A">
      <w:pPr>
        <w:contextualSpacing/>
        <w:rPr>
          <w:sz w:val="12"/>
        </w:rPr>
      </w:pPr>
      <w:r w:rsidRPr="00061BFE">
        <w:rPr>
          <w:sz w:val="12"/>
        </w:rPr>
        <w:t>In 2022, 288,000 pounds of drugs were seized at the southwest land border, giving traffickers an opportunity to hide in lawful traffic and migration, according to the same agency.</w:t>
      </w:r>
    </w:p>
    <w:p w14:paraId="55354BBC" w14:textId="77777777" w:rsidR="003F070A" w:rsidRPr="00061BFE" w:rsidRDefault="003F070A" w:rsidP="003F070A">
      <w:pPr>
        <w:contextualSpacing/>
        <w:rPr>
          <w:sz w:val="12"/>
        </w:rPr>
      </w:pPr>
      <w:r w:rsidRPr="00061BFE">
        <w:rPr>
          <w:sz w:val="12"/>
        </w:rPr>
        <w:t>The 2023 government budget is allocating $15.3 billion for the CBP and $8.1 billion to immigration law enforcement. These figures include $309 million for border security technology.</w:t>
      </w:r>
    </w:p>
    <w:p w14:paraId="78A741B0" w14:textId="77777777" w:rsidR="003F070A" w:rsidRPr="0026541A" w:rsidRDefault="003F070A" w:rsidP="003F070A">
      <w:pPr>
        <w:contextualSpacing/>
        <w:rPr>
          <w:u w:val="single"/>
        </w:rPr>
      </w:pPr>
      <w:r w:rsidRPr="00061BFE">
        <w:rPr>
          <w:sz w:val="12"/>
        </w:rPr>
        <w:t xml:space="preserve">Barriers and facilities populate the area between both countries, and </w:t>
      </w:r>
      <w:r w:rsidRPr="00061BFE">
        <w:rPr>
          <w:rStyle w:val="Emphasis"/>
        </w:rPr>
        <w:t>technologies</w:t>
      </w:r>
      <w:r w:rsidRPr="0026541A">
        <w:rPr>
          <w:u w:val="single"/>
        </w:rPr>
        <w:t xml:space="preserve"> are an </w:t>
      </w:r>
      <w:r w:rsidRPr="00061BFE">
        <w:rPr>
          <w:rStyle w:val="Emphasis"/>
        </w:rPr>
        <w:t>increasingly important</w:t>
      </w:r>
      <w:r w:rsidRPr="0026541A">
        <w:rPr>
          <w:u w:val="single"/>
        </w:rPr>
        <w:t xml:space="preserve"> piece of the enforcement puzzle.</w:t>
      </w:r>
    </w:p>
    <w:p w14:paraId="438FE756" w14:textId="77777777" w:rsidR="003F070A" w:rsidRPr="00061BFE" w:rsidRDefault="003F070A" w:rsidP="003F070A">
      <w:pPr>
        <w:contextualSpacing/>
        <w:rPr>
          <w:sz w:val="12"/>
        </w:rPr>
      </w:pPr>
      <w:r w:rsidRPr="00061BFE">
        <w:rPr>
          <w:sz w:val="12"/>
        </w:rPr>
        <w:t>There are two main sources of experience when deploying new tools in this area. One comes from adapted U.S. armed services technology and the other comes from the Gaza-Israeli border. Terrorists’ attack methods are comparable to those employed by criminals trying to smuggle substances into the United States.</w:t>
      </w:r>
    </w:p>
    <w:p w14:paraId="02AAA563" w14:textId="77777777" w:rsidR="003F070A" w:rsidRPr="00061BFE" w:rsidRDefault="003F070A" w:rsidP="003F070A">
      <w:pPr>
        <w:contextualSpacing/>
        <w:rPr>
          <w:sz w:val="12"/>
        </w:rPr>
      </w:pPr>
      <w:r w:rsidRPr="00061BFE">
        <w:rPr>
          <w:sz w:val="12"/>
        </w:rPr>
        <w:t>Meanwhile, innovations once reserved for warfighters find a space along the line that separates the two countries.</w:t>
      </w:r>
    </w:p>
    <w:p w14:paraId="679783F4" w14:textId="77777777" w:rsidR="003F070A" w:rsidRPr="00061BFE" w:rsidRDefault="003F070A" w:rsidP="003F070A">
      <w:pPr>
        <w:contextualSpacing/>
        <w:rPr>
          <w:sz w:val="12"/>
        </w:rPr>
      </w:pPr>
      <w:r w:rsidRPr="00061BFE">
        <w:rPr>
          <w:sz w:val="12"/>
        </w:rPr>
        <w:t>“Where we become a lot more valuable is when you do [surveillance] and [transport], we can do a gimbal and have surveillance, but we can also have a drop mechanism to where we can supply, either troops or people in the field, with any type of supplies that they might need,” said Jason Wright, senior program manager, Small Unmanned Aerial Division at AeroVironment.</w:t>
      </w:r>
    </w:p>
    <w:p w14:paraId="3AAE224D" w14:textId="77777777" w:rsidR="003F070A" w:rsidRDefault="003F070A" w:rsidP="003F070A">
      <w:pPr>
        <w:contextualSpacing/>
        <w:rPr>
          <w:sz w:val="12"/>
        </w:rPr>
      </w:pPr>
    </w:p>
    <w:p w14:paraId="4566BBB7" w14:textId="77777777" w:rsidR="003F070A" w:rsidRDefault="003F070A" w:rsidP="003F070A">
      <w:pPr>
        <w:contextualSpacing/>
        <w:rPr>
          <w:sz w:val="12"/>
        </w:rPr>
      </w:pPr>
    </w:p>
    <w:p w14:paraId="113C29DC" w14:textId="77777777" w:rsidR="003F070A" w:rsidRDefault="003F070A" w:rsidP="003F070A">
      <w:pPr>
        <w:pStyle w:val="Heading4"/>
        <w:contextualSpacing/>
      </w:pPr>
      <w:r>
        <w:t xml:space="preserve">Deploying new surveillance technologies is </w:t>
      </w:r>
      <w:r w:rsidRPr="002555B2">
        <w:rPr>
          <w:u w:val="single"/>
        </w:rPr>
        <w:t>essential</w:t>
      </w:r>
      <w:r>
        <w:t xml:space="preserve"> to getting ahead of the cartels. </w:t>
      </w:r>
    </w:p>
    <w:p w14:paraId="4C1E903F" w14:textId="77777777" w:rsidR="003F070A" w:rsidRPr="0098653A" w:rsidRDefault="003F070A" w:rsidP="003F070A">
      <w:pPr>
        <w:contextualSpacing/>
        <w:rPr>
          <w:b/>
          <w:bCs/>
          <w:sz w:val="24"/>
        </w:rPr>
      </w:pPr>
      <w:r w:rsidRPr="00266A0E">
        <w:rPr>
          <w:rStyle w:val="Style13ptBold"/>
        </w:rPr>
        <w:t>Sadulski 21 —</w:t>
      </w:r>
      <w:r>
        <w:rPr>
          <w:rStyle w:val="Style13ptBold"/>
        </w:rPr>
        <w:t xml:space="preserve"> [</w:t>
      </w:r>
      <w:r w:rsidRPr="0098653A">
        <w:t>Dr. Jarrod Sadulski is an associate professor at American Military University. He has over 22 years’ experience in the field of homeland security. Jarrod has engaged in speaking engagements in the United States, Europe, and Central America on the topic of human trafficking, counter terrorism, police responses to domestic terrorism, and police stress management.</w:t>
      </w:r>
      <w:r>
        <w:t xml:space="preserve"> “</w:t>
      </w:r>
      <w:r w:rsidRPr="0098653A">
        <w:t>Utilizing Technology to Better Secure the Southwest Border</w:t>
      </w:r>
      <w:r>
        <w:t xml:space="preserve">.” </w:t>
      </w:r>
    </w:p>
    <w:p w14:paraId="4B90AAFC" w14:textId="77777777" w:rsidR="003F070A" w:rsidRPr="00266A0E" w:rsidRDefault="003F070A" w:rsidP="003F070A">
      <w:pPr>
        <w:contextualSpacing/>
      </w:pPr>
      <w:hyperlink r:id="rId10" w:history="1">
        <w:r w:rsidRPr="00F421A4">
          <w:rPr>
            <w:rStyle w:val="Hyperlink"/>
          </w:rPr>
          <w:t>https://amuedge.com/utilizing-technology-to-better-secure-the-southwest-border/</w:t>
        </w:r>
      </w:hyperlink>
      <w:r>
        <w:t xml:space="preserve"> ]</w:t>
      </w:r>
    </w:p>
    <w:p w14:paraId="07FC672F" w14:textId="77777777" w:rsidR="003F070A" w:rsidRPr="00140E37" w:rsidRDefault="003F070A" w:rsidP="003F070A">
      <w:pPr>
        <w:contextualSpacing/>
        <w:rPr>
          <w:sz w:val="14"/>
        </w:rPr>
      </w:pPr>
      <w:r w:rsidRPr="00140E37">
        <w:rPr>
          <w:sz w:val="14"/>
        </w:rPr>
        <w:t xml:space="preserve">According to the Congressional Research Service (CRS), </w:t>
      </w:r>
      <w:r w:rsidRPr="00266A0E">
        <w:rPr>
          <w:u w:val="single"/>
        </w:rPr>
        <w:t xml:space="preserve">drug traffickers also move contraband across the border using </w:t>
      </w:r>
      <w:r w:rsidRPr="00140E37">
        <w:rPr>
          <w:rStyle w:val="Emphasis"/>
        </w:rPr>
        <w:t>drones</w:t>
      </w:r>
      <w:r w:rsidRPr="00266A0E">
        <w:rPr>
          <w:u w:val="single"/>
        </w:rPr>
        <w:t xml:space="preserve"> and other unmanned aircraft systems</w:t>
      </w:r>
      <w:r w:rsidRPr="00140E37">
        <w:rPr>
          <w:sz w:val="14"/>
        </w:rPr>
        <w:t xml:space="preserve">. </w:t>
      </w:r>
      <w:r w:rsidRPr="00266A0E">
        <w:rPr>
          <w:u w:val="single"/>
        </w:rPr>
        <w:t xml:space="preserve">Another method is to use </w:t>
      </w:r>
      <w:r w:rsidRPr="00140E37">
        <w:rPr>
          <w:rStyle w:val="Emphasis"/>
        </w:rPr>
        <w:t>compressed air cannons</w:t>
      </w:r>
      <w:r w:rsidRPr="00266A0E">
        <w:rPr>
          <w:u w:val="single"/>
        </w:rPr>
        <w:t xml:space="preserve"> to launch bundles of drugs to awaiting vehicles on the other side of the fencing.</w:t>
      </w:r>
      <w:r w:rsidRPr="00140E37">
        <w:rPr>
          <w:sz w:val="14"/>
        </w:rPr>
        <w:t xml:space="preserve"> The CRS says traffickers cut holes in barriers, and use vessels to move drugs offshore into the Pacific and then across the southwest border. They also move drugs across land areas where there are no constructed barriers.</w:t>
      </w:r>
    </w:p>
    <w:p w14:paraId="790F1D2F" w14:textId="77777777" w:rsidR="003F070A" w:rsidRPr="00140E37" w:rsidRDefault="003F070A" w:rsidP="003F070A">
      <w:pPr>
        <w:contextualSpacing/>
        <w:rPr>
          <w:sz w:val="14"/>
        </w:rPr>
      </w:pPr>
      <w:r w:rsidRPr="00140E37">
        <w:rPr>
          <w:sz w:val="14"/>
        </w:rPr>
        <w:t>Ninety Percent of Illegal Mexican Migrants Are Assisted into the US by Professional Smugglers</w:t>
      </w:r>
    </w:p>
    <w:p w14:paraId="53DF8D3B" w14:textId="77777777" w:rsidR="003F070A" w:rsidRPr="00140E37" w:rsidRDefault="003F070A" w:rsidP="003F070A">
      <w:pPr>
        <w:contextualSpacing/>
        <w:rPr>
          <w:sz w:val="14"/>
        </w:rPr>
      </w:pPr>
      <w:r w:rsidRPr="00140E37">
        <w:rPr>
          <w:sz w:val="14"/>
        </w:rPr>
        <w:t>Smugglers are also responsible for bringing undocumented migrants across the southwest border illegally. The United Nations Office on Drug Control says 90% of illegal Mexican migrants are assisted by professional smugglers and 97% of the illegal migrants come over the southwest border.</w:t>
      </w:r>
    </w:p>
    <w:p w14:paraId="423A05B2" w14:textId="77777777" w:rsidR="003F070A" w:rsidRDefault="003F070A" w:rsidP="003F070A">
      <w:pPr>
        <w:contextualSpacing/>
        <w:rPr>
          <w:sz w:val="14"/>
        </w:rPr>
      </w:pPr>
      <w:r w:rsidRPr="00140E37">
        <w:rPr>
          <w:sz w:val="14"/>
        </w:rPr>
        <w:t>[Podcast: How Will Biden’s Border Security Policies Differ from Trump’s?]</w:t>
      </w:r>
    </w:p>
    <w:p w14:paraId="46F961C5" w14:textId="77777777" w:rsidR="003F070A" w:rsidRPr="002555B2" w:rsidRDefault="003F070A" w:rsidP="003F070A">
      <w:pPr>
        <w:contextualSpacing/>
        <w:rPr>
          <w:sz w:val="10"/>
          <w:szCs w:val="18"/>
        </w:rPr>
      </w:pPr>
      <w:r w:rsidRPr="002555B2">
        <w:rPr>
          <w:sz w:val="15"/>
          <w:szCs w:val="18"/>
        </w:rPr>
        <w:t>The UN Office on Drug Control adds that smuggled migrants are commonly collected in stash houses before making the crossing. Once in the United States the illegal migrants or their families normally must pay the remainder of the smuggling fee. Delaying final payment until the crossing is complete ensures that the migrants are not dumped off in the desert somewhere to die. However, this practice effectively transforms the migrants into hostages, a very dangerous situation for them.</w:t>
      </w:r>
    </w:p>
    <w:p w14:paraId="68288FD1" w14:textId="77777777" w:rsidR="003F070A" w:rsidRPr="00140E37" w:rsidRDefault="003F070A" w:rsidP="003F070A">
      <w:pPr>
        <w:contextualSpacing/>
        <w:rPr>
          <w:sz w:val="14"/>
        </w:rPr>
      </w:pPr>
      <w:r w:rsidRPr="00140E37">
        <w:rPr>
          <w:sz w:val="14"/>
        </w:rPr>
        <w:t>Considering these problems, Border Patrol and other law enforcement agencies are charged with the enormous responsibility of securing the border from drug trafficking and human smuggling. For years, Border Patrol agents have patrolled the southwest border relying on personal knowledge, instincts, and luck. According to Border Patrol Operations Officer Joseph Korchmaros, “We usually had to do our jobs without a lot of information.”</w:t>
      </w:r>
    </w:p>
    <w:p w14:paraId="7722292D" w14:textId="77777777" w:rsidR="003F070A" w:rsidRPr="00140E37" w:rsidRDefault="003F070A" w:rsidP="003F070A">
      <w:pPr>
        <w:contextualSpacing/>
        <w:rPr>
          <w:u w:val="single"/>
        </w:rPr>
      </w:pPr>
      <w:r w:rsidRPr="00140E37">
        <w:rPr>
          <w:u w:val="single"/>
        </w:rPr>
        <w:t xml:space="preserve">However, technology has </w:t>
      </w:r>
      <w:r w:rsidRPr="00140E37">
        <w:rPr>
          <w:rStyle w:val="Emphasis"/>
        </w:rPr>
        <w:t>greatly improved</w:t>
      </w:r>
      <w:r w:rsidRPr="00140E37">
        <w:rPr>
          <w:u w:val="single"/>
        </w:rPr>
        <w:t xml:space="preserve"> to secure the southwest border. </w:t>
      </w:r>
      <w:r w:rsidRPr="00140E37">
        <w:rPr>
          <w:rStyle w:val="Emphasis"/>
        </w:rPr>
        <w:t>Combining radars and cameras</w:t>
      </w:r>
      <w:r w:rsidRPr="00140E37">
        <w:rPr>
          <w:u w:val="single"/>
        </w:rPr>
        <w:t xml:space="preserve"> has been helpful because radars can track movement while cameras enable agents to see who is moving.</w:t>
      </w:r>
    </w:p>
    <w:p w14:paraId="7492A4E5" w14:textId="77777777" w:rsidR="003F070A" w:rsidRPr="00140E37" w:rsidRDefault="003F070A" w:rsidP="003F070A">
      <w:pPr>
        <w:contextualSpacing/>
        <w:rPr>
          <w:sz w:val="14"/>
        </w:rPr>
      </w:pPr>
      <w:r w:rsidRPr="00140E37">
        <w:rPr>
          <w:sz w:val="14"/>
        </w:rPr>
        <w:t>Utilizing Technology Is Essential to Provide Real-Time Intelligence to Agents in the Field</w:t>
      </w:r>
    </w:p>
    <w:p w14:paraId="38CCE7A4" w14:textId="77777777" w:rsidR="003F070A" w:rsidRPr="00140E37" w:rsidRDefault="003F070A" w:rsidP="003F070A">
      <w:pPr>
        <w:contextualSpacing/>
        <w:rPr>
          <w:u w:val="single"/>
        </w:rPr>
      </w:pPr>
      <w:r w:rsidRPr="00140E37">
        <w:rPr>
          <w:u w:val="single"/>
        </w:rPr>
        <w:t xml:space="preserve">Utilizing technology is </w:t>
      </w:r>
      <w:r w:rsidRPr="00140E37">
        <w:rPr>
          <w:rStyle w:val="Emphasis"/>
        </w:rPr>
        <w:t>essential</w:t>
      </w:r>
      <w:r w:rsidRPr="00140E37">
        <w:rPr>
          <w:u w:val="single"/>
        </w:rPr>
        <w:t xml:space="preserve"> to provide </w:t>
      </w:r>
      <w:r w:rsidRPr="00140E37">
        <w:rPr>
          <w:rStyle w:val="Emphasis"/>
        </w:rPr>
        <w:t>real-time</w:t>
      </w:r>
      <w:r w:rsidRPr="00140E37">
        <w:rPr>
          <w:u w:val="single"/>
        </w:rPr>
        <w:t xml:space="preserve"> intelligence to agents in the field regarding the number of people moving along the border, whether they appear to be carrying drugs, and even if they are armed</w:t>
      </w:r>
      <w:r w:rsidRPr="00140E37">
        <w:rPr>
          <w:sz w:val="14"/>
        </w:rPr>
        <w:t xml:space="preserve">. </w:t>
      </w:r>
      <w:r w:rsidRPr="00140E37">
        <w:rPr>
          <w:u w:val="single"/>
        </w:rPr>
        <w:t xml:space="preserve">Customs and Border Protection (CBP) is using a </w:t>
      </w:r>
      <w:r w:rsidRPr="00140E37">
        <w:rPr>
          <w:rStyle w:val="Emphasis"/>
        </w:rPr>
        <w:t>wide array</w:t>
      </w:r>
      <w:r w:rsidRPr="00140E37">
        <w:rPr>
          <w:u w:val="single"/>
        </w:rPr>
        <w:t xml:space="preserve"> of technology depending on the location.</w:t>
      </w:r>
      <w:r w:rsidRPr="00140E37">
        <w:rPr>
          <w:sz w:val="14"/>
        </w:rPr>
        <w:t xml:space="preserve"> </w:t>
      </w:r>
      <w:r w:rsidRPr="00140E37">
        <w:rPr>
          <w:u w:val="single"/>
        </w:rPr>
        <w:t>That may include 120-foot-high towers with surveillance equipment to scaled down radar and camera equipment to give Border Patrol agents mobility on the ground</w:t>
      </w:r>
      <w:r w:rsidRPr="00140E37">
        <w:rPr>
          <w:sz w:val="14"/>
        </w:rPr>
        <w:t xml:space="preserve">. For example, </w:t>
      </w:r>
      <w:r w:rsidRPr="00140E37">
        <w:rPr>
          <w:rStyle w:val="Emphasis"/>
        </w:rPr>
        <w:t>high-definition</w:t>
      </w:r>
      <w:r w:rsidRPr="00140E37">
        <w:rPr>
          <w:u w:val="single"/>
        </w:rPr>
        <w:t xml:space="preserve"> cameras along the border area of Nogales focus on the 20-foot high barrier between Mexico and the United States.</w:t>
      </w:r>
    </w:p>
    <w:p w14:paraId="27DF618F" w14:textId="77777777" w:rsidR="003F070A" w:rsidRPr="00140E37" w:rsidRDefault="003F070A" w:rsidP="003F070A">
      <w:pPr>
        <w:contextualSpacing/>
        <w:rPr>
          <w:u w:val="single"/>
        </w:rPr>
      </w:pPr>
      <w:r w:rsidRPr="00140E37">
        <w:rPr>
          <w:sz w:val="14"/>
        </w:rPr>
        <w:t xml:space="preserve">Last July, </w:t>
      </w:r>
      <w:r w:rsidRPr="00140E37">
        <w:rPr>
          <w:u w:val="single"/>
        </w:rPr>
        <w:t>the Southwest Border Security Technology Improvement Act of 2020 was introduced in Congress</w:t>
      </w:r>
      <w:r w:rsidRPr="00140E37">
        <w:rPr>
          <w:sz w:val="14"/>
        </w:rPr>
        <w:t xml:space="preserve">. </w:t>
      </w:r>
      <w:r w:rsidRPr="00140E37">
        <w:rPr>
          <w:u w:val="single"/>
        </w:rPr>
        <w:t>It’s designed to require the Department of Homeland Security to assess radio and broadband communications equipment and intelligence gathering, and to determine the technological needs and gaps along the border.</w:t>
      </w:r>
    </w:p>
    <w:p w14:paraId="3FAE82C4" w14:textId="77777777" w:rsidR="003F070A" w:rsidRPr="00140E37" w:rsidRDefault="003F070A" w:rsidP="003F070A">
      <w:pPr>
        <w:contextualSpacing/>
        <w:rPr>
          <w:u w:val="single"/>
        </w:rPr>
      </w:pPr>
      <w:r w:rsidRPr="00140E37">
        <w:rPr>
          <w:u w:val="single"/>
        </w:rPr>
        <w:t xml:space="preserve">The act calls for advances in manned </w:t>
      </w:r>
      <w:r w:rsidRPr="00140E37">
        <w:rPr>
          <w:rStyle w:val="Emphasis"/>
        </w:rPr>
        <w:t>aircraft sensors</w:t>
      </w:r>
      <w:r w:rsidRPr="00140E37">
        <w:rPr>
          <w:u w:val="single"/>
        </w:rPr>
        <w:t xml:space="preserve">, common operating picture technology, unmanned aerial systems, </w:t>
      </w:r>
      <w:r w:rsidRPr="00140E37">
        <w:rPr>
          <w:rStyle w:val="Emphasis"/>
        </w:rPr>
        <w:t>tunnel detection</w:t>
      </w:r>
      <w:r w:rsidRPr="00140E37">
        <w:rPr>
          <w:u w:val="single"/>
        </w:rPr>
        <w:t xml:space="preserve"> technology, improved communications, and inspection technology that utilizes muon tomography and other advanced detection technology.</w:t>
      </w:r>
    </w:p>
    <w:p w14:paraId="24DB6E8C" w14:textId="77777777" w:rsidR="003F070A" w:rsidRPr="00140E37" w:rsidRDefault="003F070A" w:rsidP="003F070A">
      <w:pPr>
        <w:contextualSpacing/>
        <w:rPr>
          <w:u w:val="single"/>
        </w:rPr>
      </w:pPr>
      <w:r w:rsidRPr="00140E37">
        <w:rPr>
          <w:sz w:val="14"/>
        </w:rPr>
        <w:t xml:space="preserve">In addition, </w:t>
      </w:r>
      <w:r w:rsidRPr="00140E37">
        <w:rPr>
          <w:u w:val="single"/>
        </w:rPr>
        <w:t>the act also calls for mobile surveillance vehicles, sensor technology, radar, advanced unattended surveillance sensors, and deployable ground surveillance equipment.</w:t>
      </w:r>
    </w:p>
    <w:p w14:paraId="112CC66E" w14:textId="77777777" w:rsidR="003F070A" w:rsidRPr="00140E37" w:rsidRDefault="003F070A" w:rsidP="003F070A">
      <w:pPr>
        <w:contextualSpacing/>
        <w:rPr>
          <w:sz w:val="14"/>
        </w:rPr>
      </w:pPr>
      <w:r w:rsidRPr="00140E37">
        <w:rPr>
          <w:sz w:val="14"/>
        </w:rPr>
        <w:t xml:space="preserve">Border security equates to national security. </w:t>
      </w:r>
      <w:r w:rsidRPr="00140E37">
        <w:rPr>
          <w:u w:val="single"/>
        </w:rPr>
        <w:t xml:space="preserve">It is </w:t>
      </w:r>
      <w:r w:rsidRPr="00140E37">
        <w:rPr>
          <w:rStyle w:val="Emphasis"/>
        </w:rPr>
        <w:t>critically important</w:t>
      </w:r>
      <w:r w:rsidRPr="00140E37">
        <w:rPr>
          <w:u w:val="single"/>
        </w:rPr>
        <w:t xml:space="preserve"> that technology and all available resources are employed to secure the southwest border.</w:t>
      </w:r>
    </w:p>
    <w:p w14:paraId="7DC52E11" w14:textId="77777777" w:rsidR="003F070A" w:rsidRDefault="003F070A" w:rsidP="003F070A">
      <w:pPr>
        <w:contextualSpacing/>
      </w:pPr>
    </w:p>
    <w:p w14:paraId="108546A7" w14:textId="77777777" w:rsidR="003F070A" w:rsidRPr="00151C4C" w:rsidRDefault="003F070A" w:rsidP="003F070A">
      <w:pPr>
        <w:pStyle w:val="Heading4"/>
        <w:contextualSpacing/>
        <w:rPr>
          <w:u w:val="single"/>
        </w:rPr>
      </w:pPr>
      <w:r w:rsidRPr="00151C4C">
        <w:rPr>
          <w:u w:val="single"/>
        </w:rPr>
        <w:t>Digital surveillance</w:t>
      </w:r>
      <w:r>
        <w:t xml:space="preserve"> is uniquely key to stopping human trafficking </w:t>
      </w:r>
      <w:r w:rsidRPr="00151C4C">
        <w:rPr>
          <w:u w:val="single"/>
        </w:rPr>
        <w:t xml:space="preserve">at the source. </w:t>
      </w:r>
    </w:p>
    <w:p w14:paraId="63F42D89" w14:textId="77777777" w:rsidR="003F070A" w:rsidRPr="00984381" w:rsidRDefault="003F070A" w:rsidP="003F070A">
      <w:pPr>
        <w:contextualSpacing/>
        <w:rPr>
          <w:b/>
          <w:bCs/>
          <w:sz w:val="24"/>
        </w:rPr>
      </w:pPr>
      <w:r w:rsidRPr="002F6CA4">
        <w:rPr>
          <w:rStyle w:val="Style13ptBold"/>
        </w:rPr>
        <w:t xml:space="preserve">Lee 23 — </w:t>
      </w:r>
      <w:r>
        <w:t>[J</w:t>
      </w:r>
      <w:r w:rsidRPr="0098653A">
        <w:t xml:space="preserve">oshua </w:t>
      </w:r>
      <w:r>
        <w:t xml:space="preserve">Lee </w:t>
      </w:r>
      <w:r w:rsidRPr="0098653A">
        <w:t>holds a BA in Justice Studies, an MA in Legal Studies, and an MA in Professional Writing. He has earned some of law enforcement’s top certifications, including the ACFE’s Certified Fraud Examiners (CFE), ACAMS Certified Anti-Money Laundering Specialist (CAMS) and the IAFC’s Certified Cyber Crimes Investigator (CCCI).</w:t>
      </w:r>
      <w:r>
        <w:t xml:space="preserve"> </w:t>
      </w:r>
      <w:r w:rsidRPr="0098653A">
        <w:t>Joshua is an adjunct professor at a large national university, and a smaller regional college teaching law, criminal justice, government, technology, writing and English courses.</w:t>
      </w:r>
      <w:r>
        <w:t xml:space="preserve"> “</w:t>
      </w:r>
      <w:r w:rsidRPr="0098653A">
        <w:t>How technology can help law enforcement fight human trafficking</w:t>
      </w:r>
      <w:r>
        <w:t>”</w:t>
      </w:r>
      <w:r>
        <w:rPr>
          <w:b/>
          <w:bCs/>
          <w:sz w:val="24"/>
        </w:rPr>
        <w:t xml:space="preserve"> </w:t>
      </w:r>
      <w:hyperlink r:id="rId11" w:history="1">
        <w:r w:rsidRPr="00F421A4">
          <w:rPr>
            <w:rStyle w:val="Hyperlink"/>
          </w:rPr>
          <w:t>https://www.police1.com/investigations/articles/how-technology-can-help-law-enforcement-fight-human-trafficking-KYJfdLKcQAygFSKD/</w:t>
        </w:r>
      </w:hyperlink>
      <w:r>
        <w:rPr>
          <w:b/>
          <w:bCs/>
          <w:sz w:val="24"/>
        </w:rPr>
        <w:t xml:space="preserve"> </w:t>
      </w:r>
      <w:r>
        <w:t>]</w:t>
      </w:r>
    </w:p>
    <w:p w14:paraId="2983DBCE" w14:textId="77777777" w:rsidR="003F070A" w:rsidRPr="00466F67" w:rsidRDefault="003F070A" w:rsidP="003F070A">
      <w:pPr>
        <w:contextualSpacing/>
        <w:rPr>
          <w:sz w:val="14"/>
        </w:rPr>
      </w:pPr>
      <w:r w:rsidRPr="00466F67">
        <w:rPr>
          <w:sz w:val="14"/>
        </w:rPr>
        <w:t>Human trafficking is one of the most heinous crimes in the world. It strips victims of their dignity, freedom and basic human rights. The DOJ defines human trafficking as the recruitment, harboring, transportation, provision, or solicitation of a person for the purpose of a commercial sex act or for labor or services through the use of force, fraud, or coercion.</w:t>
      </w:r>
    </w:p>
    <w:p w14:paraId="42942B0D" w14:textId="77777777" w:rsidR="003F070A" w:rsidRPr="00466F67" w:rsidRDefault="003F070A" w:rsidP="003F070A">
      <w:pPr>
        <w:contextualSpacing/>
        <w:rPr>
          <w:sz w:val="14"/>
        </w:rPr>
      </w:pPr>
    </w:p>
    <w:p w14:paraId="49447AEC" w14:textId="77777777" w:rsidR="003F070A" w:rsidRPr="002F6CA4" w:rsidRDefault="003F070A" w:rsidP="003F070A">
      <w:pPr>
        <w:contextualSpacing/>
        <w:rPr>
          <w:u w:val="single"/>
        </w:rPr>
      </w:pPr>
      <w:r w:rsidRPr="002F6CA4">
        <w:rPr>
          <w:u w:val="single"/>
        </w:rPr>
        <w:t>Human trafficking is particularly hard to stop because of the clandestine nature of the crime.</w:t>
      </w:r>
      <w:r w:rsidRPr="00466F67">
        <w:rPr>
          <w:sz w:val="14"/>
        </w:rPr>
        <w:t xml:space="preserve"> </w:t>
      </w:r>
      <w:r w:rsidRPr="002F6CA4">
        <w:rPr>
          <w:u w:val="single"/>
        </w:rPr>
        <w:t>In most cities, victims are forced underground and threatened with death if they voluntarily talk with the police</w:t>
      </w:r>
      <w:r w:rsidRPr="00466F67">
        <w:rPr>
          <w:sz w:val="14"/>
        </w:rPr>
        <w:t xml:space="preserve">. Victims rescued by police are often scared. They often feel trapped and unable to escape the invisible chains that bind them. </w:t>
      </w:r>
      <w:r w:rsidRPr="002F6CA4">
        <w:rPr>
          <w:u w:val="single"/>
        </w:rPr>
        <w:t>They want out but are too afraid to say anything.</w:t>
      </w:r>
    </w:p>
    <w:p w14:paraId="632C8A79" w14:textId="77777777" w:rsidR="003F070A" w:rsidRPr="00466F67" w:rsidRDefault="003F070A" w:rsidP="003F070A">
      <w:pPr>
        <w:contextualSpacing/>
        <w:rPr>
          <w:sz w:val="14"/>
        </w:rPr>
      </w:pPr>
    </w:p>
    <w:p w14:paraId="3EC91C86" w14:textId="77777777" w:rsidR="003F070A" w:rsidRPr="00466F67" w:rsidRDefault="003F070A" w:rsidP="003F070A">
      <w:pPr>
        <w:contextualSpacing/>
        <w:rPr>
          <w:sz w:val="14"/>
        </w:rPr>
      </w:pPr>
      <w:r w:rsidRPr="002F6CA4">
        <w:rPr>
          <w:u w:val="single"/>
        </w:rPr>
        <w:t xml:space="preserve">Police and prosecutors understand these investigative hurdles, so they have started turning to advanced technology to help find, identify and prosecute traffickers. </w:t>
      </w:r>
      <w:r w:rsidRPr="00466F67">
        <w:rPr>
          <w:sz w:val="14"/>
        </w:rPr>
        <w:t>Below are some common tools investigators use to fight human trafficking.</w:t>
      </w:r>
    </w:p>
    <w:p w14:paraId="44580EFB" w14:textId="77777777" w:rsidR="003F070A" w:rsidRPr="00466F67" w:rsidRDefault="003F070A" w:rsidP="003F070A">
      <w:pPr>
        <w:contextualSpacing/>
        <w:rPr>
          <w:sz w:val="14"/>
        </w:rPr>
      </w:pPr>
      <w:r w:rsidRPr="00466F67">
        <w:rPr>
          <w:sz w:val="14"/>
        </w:rPr>
        <w:t>Facial recognition</w:t>
      </w:r>
    </w:p>
    <w:p w14:paraId="014385E9" w14:textId="77777777" w:rsidR="003F070A" w:rsidRPr="002F6CA4" w:rsidRDefault="003F070A" w:rsidP="003F070A">
      <w:pPr>
        <w:contextualSpacing/>
        <w:rPr>
          <w:u w:val="single"/>
        </w:rPr>
      </w:pPr>
    </w:p>
    <w:p w14:paraId="1674DD24" w14:textId="77777777" w:rsidR="003F070A" w:rsidRPr="00466F67" w:rsidRDefault="003F070A" w:rsidP="003F070A">
      <w:pPr>
        <w:contextualSpacing/>
        <w:rPr>
          <w:sz w:val="14"/>
        </w:rPr>
      </w:pPr>
      <w:r w:rsidRPr="002F6CA4">
        <w:rPr>
          <w:u w:val="single"/>
        </w:rPr>
        <w:t>Investigators can use facial recognition software to identify known traffickers and victims</w:t>
      </w:r>
      <w:r w:rsidRPr="00466F67">
        <w:rPr>
          <w:sz w:val="14"/>
        </w:rPr>
        <w:t xml:space="preserve">. </w:t>
      </w:r>
      <w:r w:rsidRPr="002F6CA4">
        <w:rPr>
          <w:u w:val="single"/>
        </w:rPr>
        <w:t>This tool is useful in human trafficking cases because most traffickers and victims live rogue, nomadic lifestyles, often moving from place to place under the radar of law enforcement</w:t>
      </w:r>
      <w:r w:rsidRPr="00466F67">
        <w:rPr>
          <w:sz w:val="14"/>
        </w:rPr>
        <w:t>. A trafficker and their victim may only spend a few weeks in one state before moving to the next.</w:t>
      </w:r>
    </w:p>
    <w:p w14:paraId="1C5468FA" w14:textId="77777777" w:rsidR="003F070A" w:rsidRPr="00466F67" w:rsidRDefault="003F070A" w:rsidP="003F070A">
      <w:pPr>
        <w:contextualSpacing/>
        <w:rPr>
          <w:sz w:val="14"/>
        </w:rPr>
      </w:pPr>
    </w:p>
    <w:p w14:paraId="6D4BF4F4" w14:textId="77777777" w:rsidR="003F070A" w:rsidRPr="002F6CA4" w:rsidRDefault="003F070A" w:rsidP="003F070A">
      <w:pPr>
        <w:contextualSpacing/>
        <w:rPr>
          <w:u w:val="single"/>
        </w:rPr>
      </w:pPr>
      <w:r w:rsidRPr="00466F67">
        <w:rPr>
          <w:sz w:val="14"/>
        </w:rPr>
        <w:t xml:space="preserve">Often the trafficker’s victims are reported missing from other states. So there is a big possibility the trafficker belongs to one state, the victim to another, and they are working in a third state. To make matters worse, traffickers go to great lengths to hide what they are doing, so they use fake names, IDs and even vehicle registrations. </w:t>
      </w:r>
      <w:r w:rsidRPr="002F6CA4">
        <w:rPr>
          <w:u w:val="single"/>
        </w:rPr>
        <w:t>And many victims, especially when they are underage, rarely have state-issued identification, making the identification process significantly harder.</w:t>
      </w:r>
    </w:p>
    <w:p w14:paraId="16012AB1" w14:textId="77777777" w:rsidR="003F070A" w:rsidRPr="00466F67" w:rsidRDefault="003F070A" w:rsidP="003F070A">
      <w:pPr>
        <w:contextualSpacing/>
        <w:rPr>
          <w:sz w:val="14"/>
        </w:rPr>
      </w:pPr>
    </w:p>
    <w:p w14:paraId="45CF95B4" w14:textId="77777777" w:rsidR="003F070A" w:rsidRPr="009434FC" w:rsidRDefault="003F070A" w:rsidP="003F070A">
      <w:pPr>
        <w:contextualSpacing/>
        <w:rPr>
          <w:u w:val="single"/>
        </w:rPr>
      </w:pPr>
      <w:r w:rsidRPr="00466F67">
        <w:rPr>
          <w:sz w:val="14"/>
        </w:rPr>
        <w:t>Facial recognition software uses algorithms to analyze facial features and compare them to databases of known faces</w:t>
      </w:r>
      <w:r w:rsidRPr="009434FC">
        <w:rPr>
          <w:u w:val="single"/>
        </w:rPr>
        <w:t>. Investigators can use facial recognition software to compare images of potential victims with databases of missing persons and can compare traffickers’ images with previous booking photographs.</w:t>
      </w:r>
    </w:p>
    <w:p w14:paraId="47AEE638" w14:textId="77777777" w:rsidR="003F070A" w:rsidRPr="00466F67" w:rsidRDefault="003F070A" w:rsidP="003F070A">
      <w:pPr>
        <w:contextualSpacing/>
        <w:rPr>
          <w:sz w:val="14"/>
        </w:rPr>
      </w:pPr>
      <w:r w:rsidRPr="00466F67">
        <w:rPr>
          <w:sz w:val="14"/>
        </w:rPr>
        <w:t>Open-source intelligence</w:t>
      </w:r>
    </w:p>
    <w:p w14:paraId="1BC2C54B" w14:textId="77777777" w:rsidR="003F070A" w:rsidRPr="00466F67" w:rsidRDefault="003F070A" w:rsidP="003F070A">
      <w:pPr>
        <w:contextualSpacing/>
        <w:rPr>
          <w:sz w:val="14"/>
        </w:rPr>
      </w:pPr>
    </w:p>
    <w:p w14:paraId="1A1784A6" w14:textId="77777777" w:rsidR="003F070A" w:rsidRPr="00466F67" w:rsidRDefault="003F070A" w:rsidP="003F070A">
      <w:pPr>
        <w:contextualSpacing/>
        <w:rPr>
          <w:sz w:val="14"/>
        </w:rPr>
      </w:pPr>
      <w:r w:rsidRPr="00466F67">
        <w:rPr>
          <w:sz w:val="14"/>
        </w:rPr>
        <w:t>Focusing on OSINT, particularly big data, can make your investigation much more efficient if you know what to look for. Big data analytics is the process of analyzing large and complex data sets to uncover patterns and correlations. Looking through huge data sets is particularly hard without the use of technology. In February Cobwebs Technologies, a provider of AI-powered open-source intelligence (OSINT), issued a press release announcing its partnership with the faith-based relief organization All Things Possible (ATP) to counter human trafficking using big data.</w:t>
      </w:r>
    </w:p>
    <w:p w14:paraId="134882D7" w14:textId="77777777" w:rsidR="003F070A" w:rsidRPr="00466F67" w:rsidRDefault="003F070A" w:rsidP="003F070A">
      <w:pPr>
        <w:contextualSpacing/>
        <w:rPr>
          <w:sz w:val="14"/>
        </w:rPr>
      </w:pPr>
    </w:p>
    <w:p w14:paraId="5FD01DDD" w14:textId="77777777" w:rsidR="003F070A" w:rsidRPr="00466F67" w:rsidRDefault="003F070A" w:rsidP="003F070A">
      <w:pPr>
        <w:contextualSpacing/>
        <w:rPr>
          <w:sz w:val="14"/>
        </w:rPr>
      </w:pPr>
      <w:r w:rsidRPr="00466F67">
        <w:rPr>
          <w:sz w:val="14"/>
        </w:rPr>
        <w:t>“Traffickers’ ability to recruit and groom victims online is at an all-time high,” Udi Levy, CEO and co-founder of Cobwebs Technologies said. “Social networking and dating sites are riddled with potential predators. Integrating a variety of investigative tools and methods into an investigative ‘toolbox’ is critical to uncovering hidden connections and developing relevant leads. Since [the] dark and deep web, along with other online sources, can be challenging to access, investigators need automated OSINT tools that can work in concert with other tools and data. That is why we are partnering with ATP on this important endeavor.”</w:t>
      </w:r>
    </w:p>
    <w:p w14:paraId="4E16841F" w14:textId="77777777" w:rsidR="003F070A" w:rsidRPr="00466F67" w:rsidRDefault="003F070A" w:rsidP="003F070A">
      <w:pPr>
        <w:contextualSpacing/>
        <w:rPr>
          <w:sz w:val="14"/>
        </w:rPr>
      </w:pPr>
    </w:p>
    <w:p w14:paraId="50D77520" w14:textId="77777777" w:rsidR="003F070A" w:rsidRPr="00466F67" w:rsidRDefault="003F070A" w:rsidP="003F070A">
      <w:pPr>
        <w:contextualSpacing/>
        <w:rPr>
          <w:sz w:val="14"/>
        </w:rPr>
      </w:pPr>
      <w:r w:rsidRPr="00466F67">
        <w:rPr>
          <w:sz w:val="14"/>
        </w:rPr>
        <w:t>Understanding how big data works, especially OSINT data, will help police agencies find traffickers and victims quicker than manual processes alone. In human trafficking cases, time is not on the investigator’s side.</w:t>
      </w:r>
    </w:p>
    <w:p w14:paraId="74B51A9F" w14:textId="77777777" w:rsidR="003F070A" w:rsidRPr="00466F67" w:rsidRDefault="003F070A" w:rsidP="003F070A">
      <w:pPr>
        <w:contextualSpacing/>
        <w:rPr>
          <w:sz w:val="14"/>
        </w:rPr>
      </w:pPr>
      <w:r w:rsidRPr="00466F67">
        <w:rPr>
          <w:sz w:val="14"/>
        </w:rPr>
        <w:t>Mobile and digital forensics</w:t>
      </w:r>
    </w:p>
    <w:p w14:paraId="62CB4956" w14:textId="77777777" w:rsidR="003F070A" w:rsidRPr="009434FC" w:rsidRDefault="003F070A" w:rsidP="003F070A">
      <w:pPr>
        <w:contextualSpacing/>
        <w:rPr>
          <w:u w:val="single"/>
        </w:rPr>
      </w:pPr>
    </w:p>
    <w:p w14:paraId="2BC94096" w14:textId="77777777" w:rsidR="003F070A" w:rsidRPr="00466F67" w:rsidRDefault="003F070A" w:rsidP="003F070A">
      <w:pPr>
        <w:contextualSpacing/>
        <w:rPr>
          <w:sz w:val="14"/>
        </w:rPr>
      </w:pPr>
      <w:r w:rsidRPr="009434FC">
        <w:rPr>
          <w:u w:val="single"/>
        </w:rPr>
        <w:t>Mobile and digital forensics is the process of collecting and analyzing data from digital devices.</w:t>
      </w:r>
      <w:r w:rsidRPr="00466F67">
        <w:rPr>
          <w:sz w:val="14"/>
        </w:rPr>
        <w:t xml:space="preserve"> Since the average number of connected devices per household is 10, the data per trafficker and victim can be in the terabytes. Manual sorting through cell phones and device data is nearly impossible, which is why many agencies turn to data-extraction software.</w:t>
      </w:r>
    </w:p>
    <w:p w14:paraId="62BF73E3" w14:textId="77777777" w:rsidR="003F070A" w:rsidRPr="009434FC" w:rsidRDefault="003F070A" w:rsidP="003F070A">
      <w:pPr>
        <w:contextualSpacing/>
        <w:rPr>
          <w:u w:val="single"/>
        </w:rPr>
      </w:pPr>
    </w:p>
    <w:p w14:paraId="65CDAA8C" w14:textId="77777777" w:rsidR="003F070A" w:rsidRPr="00466F67" w:rsidRDefault="003F070A" w:rsidP="003F070A">
      <w:pPr>
        <w:contextualSpacing/>
        <w:rPr>
          <w:sz w:val="14"/>
        </w:rPr>
      </w:pPr>
      <w:r w:rsidRPr="009434FC">
        <w:rPr>
          <w:u w:val="single"/>
        </w:rPr>
        <w:t>In human trafficking cases, investigators can use mobile and digital forensic tools to analyze text messages, emails and social media posts between traffickers and victims.</w:t>
      </w:r>
      <w:r w:rsidRPr="00466F67">
        <w:rPr>
          <w:sz w:val="14"/>
        </w:rPr>
        <w:t xml:space="preserve"> This will help build those strong links required for prosecution.</w:t>
      </w:r>
    </w:p>
    <w:p w14:paraId="1E14A9F5" w14:textId="77777777" w:rsidR="003F070A" w:rsidRPr="00466F67" w:rsidRDefault="003F070A" w:rsidP="003F070A">
      <w:pPr>
        <w:contextualSpacing/>
        <w:rPr>
          <w:sz w:val="14"/>
        </w:rPr>
      </w:pPr>
      <w:r w:rsidRPr="00466F67">
        <w:rPr>
          <w:sz w:val="14"/>
        </w:rPr>
        <w:t>Conclusion</w:t>
      </w:r>
    </w:p>
    <w:p w14:paraId="19C8E177" w14:textId="77777777" w:rsidR="003F070A" w:rsidRPr="00466F67" w:rsidRDefault="003F070A" w:rsidP="003F070A">
      <w:pPr>
        <w:contextualSpacing/>
        <w:rPr>
          <w:sz w:val="14"/>
        </w:rPr>
      </w:pPr>
    </w:p>
    <w:p w14:paraId="4A7E5451" w14:textId="77777777" w:rsidR="003F070A" w:rsidRPr="00466F67" w:rsidRDefault="003F070A" w:rsidP="003F070A">
      <w:pPr>
        <w:contextualSpacing/>
        <w:rPr>
          <w:sz w:val="14"/>
        </w:rPr>
      </w:pPr>
      <w:r w:rsidRPr="00466F67">
        <w:rPr>
          <w:sz w:val="14"/>
        </w:rPr>
        <w:t>In conclusion, human trafficking remains challenging for investigators and prosecutions, but technology is proving an asset in finding traffickers and identifying victims. From OSINT analytics to facial recognition software and mobile and digital forensics, law enforcement agencies around the world use technology to help with investigations.</w:t>
      </w:r>
    </w:p>
    <w:p w14:paraId="6B758934" w14:textId="77777777" w:rsidR="003F070A" w:rsidRDefault="003F070A" w:rsidP="003F070A">
      <w:pPr>
        <w:contextualSpacing/>
      </w:pPr>
    </w:p>
    <w:p w14:paraId="171D91AB" w14:textId="77777777" w:rsidR="003F070A" w:rsidRDefault="003F070A" w:rsidP="003F070A">
      <w:pPr>
        <w:pStyle w:val="Heading4"/>
        <w:contextualSpacing/>
      </w:pPr>
      <w:r>
        <w:t xml:space="preserve">The expansion of </w:t>
      </w:r>
      <w:r w:rsidRPr="00151C4C">
        <w:rPr>
          <w:u w:val="single"/>
        </w:rPr>
        <w:t>facial recognition</w:t>
      </w:r>
      <w:r>
        <w:t xml:space="preserve"> along the southern border and through its various ports of entry has been critical to stop human smuggling. </w:t>
      </w:r>
    </w:p>
    <w:p w14:paraId="646A17AC" w14:textId="77777777" w:rsidR="003F070A" w:rsidRPr="0098653A" w:rsidRDefault="003F070A" w:rsidP="003F070A">
      <w:pPr>
        <w:contextualSpacing/>
        <w:rPr>
          <w:b/>
          <w:bCs/>
          <w:sz w:val="24"/>
        </w:rPr>
      </w:pPr>
      <w:r w:rsidRPr="00466F67">
        <w:rPr>
          <w:rStyle w:val="Style13ptBold"/>
        </w:rPr>
        <w:t>Parker 23 —</w:t>
      </w:r>
      <w:r>
        <w:rPr>
          <w:rStyle w:val="Style13ptBold"/>
        </w:rPr>
        <w:t xml:space="preserve"> </w:t>
      </w:r>
      <w:r w:rsidRPr="00984381">
        <w:rPr>
          <w:rStyle w:val="Style13ptBold"/>
          <w:sz w:val="18"/>
          <w:szCs w:val="16"/>
        </w:rPr>
        <w:t>[</w:t>
      </w:r>
      <w:r w:rsidRPr="0098653A">
        <w:t>Jake Parker, Senior Director of Government Relations, Security Industry Association</w:t>
      </w:r>
      <w:r>
        <w:t xml:space="preserve">. </w:t>
      </w:r>
      <w:r w:rsidRPr="0098653A">
        <w:t>“Facial Recognition Success Stories Showcase Positive Use Cases of the Technology</w:t>
      </w:r>
      <w:r>
        <w:t>.</w:t>
      </w:r>
      <w:r w:rsidRPr="0098653A">
        <w:t>”</w:t>
      </w:r>
    </w:p>
    <w:p w14:paraId="551B176C" w14:textId="77777777" w:rsidR="003F070A" w:rsidRDefault="003F070A" w:rsidP="003F070A">
      <w:pPr>
        <w:contextualSpacing/>
      </w:pPr>
      <w:hyperlink r:id="rId12" w:history="1">
        <w:r w:rsidRPr="00F421A4">
          <w:rPr>
            <w:rStyle w:val="Hyperlink"/>
          </w:rPr>
          <w:t>https://www.securityindustry.org/2020/07/16/facial-recognition-success-stories-showcase-positive-use-cases-of-the-technology/</w:t>
        </w:r>
      </w:hyperlink>
      <w:r>
        <w:t xml:space="preserve"> ]</w:t>
      </w:r>
    </w:p>
    <w:p w14:paraId="0B5E6055" w14:textId="77777777" w:rsidR="003F070A" w:rsidRPr="00990BD0" w:rsidRDefault="003F070A" w:rsidP="003F070A">
      <w:pPr>
        <w:contextualSpacing/>
        <w:rPr>
          <w:sz w:val="11"/>
          <w:szCs w:val="15"/>
        </w:rPr>
      </w:pPr>
      <w:r w:rsidRPr="00990BD0">
        <w:rPr>
          <w:sz w:val="2"/>
          <w:szCs w:val="6"/>
        </w:rPr>
        <w:t xml:space="preserve">Advances in computing power, combined with rapid improvements in the quality of photo and video technology developed by the security industry over the last 15 years, have allowed facial recognition technology to develop and mature. Simply put, facial recognition software compares and matches facial images. This is done using an algorithm to compare a presented image with one or more “enrolled” images, after the images are converted to unique numerical versions readable by that specific system and compared for similarity. Facial recognition has three primary functions, with differing outputs: Verification: Verifying a person matches an enrolled image associated with their identity Output: An automated yes/no decision to authenticate Identification: Determining that an image matches one or more images enrolled in a database Output: Either an automated yes/no decision of some kind OR flagging a likely match for further review Investigation: Helping determine whether a matching image is in a database for an investigative purpose Output: A series of images from a database with the highest similarity scores are provided for review These functions have proven to be incredibly useful across many types of applications. The purposes can be vastly different from one another, presenting application-specific implementation considerations – from verifying an identity in a remote online transaction to physically opening a door for an authorized person to helping law enforcement investigators narrow down a set of possible matching photos. This technology is particularly important to the security field because it enhances capabilities of solutions like video security, access control and identity management systems that help our customers secure their facilities, employees and patrons against the threat of violence, theft or other harm. But use of facial recognition technology has benefited Americans in many other underpublicized ways – helping law enforcement find missing children, fight human trafficking, find dangerous criminals and bring sexual predators to justice. At the same time, it allows individuals to quickly and conveniently prove their identity to enter a venue, board a plane, perform online transactions and seamlessly access personalized experiences. Here are just a few of the successes. Law Enforcement Investigations Facial recognition software is used daily across the U.S. to assist in identifying and capturing the most violent criminals in our country and bringing justice and closure for victims. For over a decade, federal, state and local law enforcement agencies have used it to compare facial images in thousands of investigations. Many public safety officials feel that this technology has become a game-changer for keeping our communities safe, pointing to instances where crimes would have never been solved or prevented without it. Use under appropriate policies and procedures has been endorsed by the nation’s leading law enforcement professional associations. In U.S. law enforcement, the technology serves as a tool to assist investigators in generating leads regarding the identity of an unknown person of interest in an image (such as a witness, victim, suspect or associate) where needed in a specific ongoing case. In this application, the technology does not confirm an identity or result in automated decisions. If a lead is developed, investigative techniques outside of facial comparison must used to find and confirm information needed to positively identify a person, and if a suspect, establish probable cause to make an arrest or obtain a search warrant. Under traditional methods, police seek to identify a person of interest manually by looking through hundreds of mugshots with victims, canvassing areas with photos or searching a database using vague suspect descriptions or names that could easily be criminal aliases or fraudulent identities. Facial recognition technology automates and improves the first step of identifying potentially matching photos from a database. Beyond simply improving an otherwise manual process, facial recognition contributes to more accurate identification. The National Institute of Science and Technology has found that forensic examiners performed best when supported by facial recognition technology and the most accurate performance resulted when these efforts are combined. Proper use of this technology is critical to protecting the innocent, as eyewitness identifications in criminal investigations are notoriously prone to error. According to the Innocence Project, mistaken eyewitness identifications have been the key factor in the vast majority of wrongful convictions in the U.S. later overturned. The following are reported successes across the U.S., representing just some of many examples. Exonerating the Innocent A Florida man falsely accused of vehicular homicide was exonerated only after facial recognition technology made available to public defenders was used to help identify and locate a key witness to the scene of a fatal crash, who confirmed the man was a passenger and not the driver of the vehicle, who was killed in the incident. A witness in a gang-related assault case in northern Virginia provided cell phone photos of the suspects to police detectives working the case. One of the photos of an unknown suspect was queried against regional booking and arrest photos and an investigative lead was developed. Upon further investigation and confirmation of the identity of the suspect, it was found that the individual was in jail in another jurisdiction at the time of the assault. Use of technology in this case helped quickly clear the individual and avoided unnecessary contact from law enforcement. Fighting Human Trafficking Local law enforcement investigators were working to identify a subject suspected of child sex trafficking in Fairfax County, Virginia. Using a photograph from social media of the person believed to be the suspect, a query against regional booking and arrest photos resulted in a lead, aiding in the progress of a critical child sex trafficking investigation. In California, a law enforcement officer saw a social media post about a missing child from the National Center for Missing and Exploited Children. The officer used the Spotlight investigative tool to return a list of online sex ads featuring the girl. As reported in Wired, the girl who was rescued had been “sold for weeks,” and the officer’s actions initiated a process that “recovered and removed from the girl from trauma.” Use of facial recognition tools by Kansas law enforcement uncovered the largest forced labor trafficking case in U.S. history, all through identifying cases of driver’s license fraud in the state’s database. Bringing Child Sexual Predators to Justice A 15-year-old girl in Scranton, Pennsylvania, was sexually assaulted by an adult male she met online. Beyond seeing her assailant in person, the only additional information she had was from his online profile. Police were able to use facial recognition on one of the digital images to provide some potential matches from a state database, from which the victim was able to identify a likely match. After additional investigative work, authorities obtained a search warrant for the home of the identified suspect, who later admitted to the crime. A man accused of sexually assaulting a 10-year-old girl was apprehended in Oregon after a 16-year manhunt. Using facial recognition technology, the Federal Bureau of Investigation (FBI) was able to identify the suspect after a positive match was found when the suspect sought to acquire a U.S. passport. Facial recognition technology was used to help locate and apprehend a convicted pedophile who had been on the run for 14 years, returning him to New Mexico to face justice. An investigative unit within the U.S. Department of Homeland Security used facial recognition technology to help U.K. authorities identify a Missouri man suspected of sexually exploiting an infant child, as part of an operation to solve thousands of cold cases. In 2019, New Jersey law enforcement arrested 19 online child predators following an investigation that was aided by facial recognition. Solving Other Sex Crimes In Maryland, an unknown subject went to the front door of a residence and began sexually stimulating himself in front of a security camera. The use of facial recognition by local police provided an investigative lead – a person that had conducted similar behavior in years prior. Upon further investigation, the case resulted in a confession by the suspect and criminal charges related to indecent exposure. In Montgomery County, Maryland, an unconscious person was reported. Responding officers found a disoriented pregnant female subject who was unable to recall anything from the past two days. Eventually, the female victim was able to recall potentially being drugged and later raped by an unknown suspect. Facial recognition was used to generate a lead from a photo of the suspect available from security cameras nearby. The New York City Police Department (NYPD) arrested a 31-year-old man after he tried to rape and assault a woman on the subway at a station in midtown Manhattan. The NYPD facial recognition team utilized a video taken by a bystander to identify the man, based on a photo taken from a previous arrest. Catching a Suspected Subway Terrorist New York City Police Department (NYPD) detectives used facial recognition technology to identify a man who sparked terror by leaving a pair of rice cookers in the Fulton Street subway station. Detectives pulled still images of the suspect from security footage and used facial recognition software to compare them to NYPD’s arrest database. The system returned several hundred potential matches, and after multiple stages of review and confirmation using other methods, the suspect was identified in just one hour. Finding a Killer Targeting LGBTQ+ Victims Three members of the LGBTQ+ community were shot and killed by a man at a local home in Detroit, Michigan. The Detroit Police Department used facial recognition, in combination with other investigative tools, to help identify the suspect based on video images from a nearby gas station. Identifying Victims Following police response to a shooting/robbery in Maryland, and the victim could not be identified and remained in critical condition. Therefore, notification to his family had not been made. Images obtained from the victim’s cell phone screen were queried, and a lead was developed. Using other known images of the candidate, it was learned the candidate had a birthmark on his temple, this information was shared with investigating officers who confirmed that the birthmark was present. The investigators were then able to contact the victim’s family, and they responded to the hospital. While the victim ultimately succumbed to his injuries, quick work by investigators aided by facial recognition technology enabled the family to make it to the hospital before he passed. Responding to Health Emergencies Local law enforcement responded to a health emergency involving an individual at a local airport in College Park, Maryland, with no shirt or shoes, stating they wanted to “fly to outer space/the stars,” but the subject left the area before units arrived. An officer was able to locate the subject after subsequent calls from concerned citizens nearby; however, they had no identification and could not communicate coherently. An image was taken of the subject and queried, producing a potential matching female identity. At first, officers on the scene believed it was not a match because the individual was male. Upon further investigations the lead proved correct, as the transgender man’s identity was confirmed by his father, who had been contacted in another state. The man had reportedly not been the same since taking LSD the previous week. He was reunited with a family member and then taken to a local hospital for evaluation. An unknown person in Annapolis, Maryland was posting plans to commit suicide on open-source media. Reports were made to the police by concerned people who saw this post. Due to what was written, police believed suicide was eminent and attempted to identify this person using a still image from open sources. This image was used with facial recognition technology and generated a lead through a driver’s license photo. Through further investigation, the suicidal person was identified, and the police and a crisis team were sent to the person’s address. Police were able to locate the suicidal person, who was provided with assistance. Solving Violent Crime Local law enforcement investigated a violent assault on a public bus in Baltimore, Maryland. Images of the suspect and the incident were obtained through security camera footage from the bus. Information was disseminated to law enforcement partners seeking assistance with the case. A comparison was made with a law enforcement database, and an investigative lead was developed and provided to the investigating agency. Upon further investigation it led to the arrest of the assailant who was identified by the victim. In Annapolis, Maryland, Jarrod Ramos, later known as the “Capital Gazette Killer,” was angered by a story the Capital Gazette newspaper ran about him in 2011 and brought a lawsuit against the paper for defamation, which a judge later dismissed. In 2018, Ramos entered the newspaper’s headquarters in Annapolis, Maryland, with a shotgun and killed five employees, leaving two others critically injured. While local police took the suspected gunman into custody, he had no identification and would not speak to investigators, and a fingerprint database was not immediately returning any matches. Detectives obtained an image of Ramos and used facial recognition, which generated a lead in the case. Through further investigation, detectives were able to positively identify Ramos, and search warrants were conducted at his residence. He pleaded guilty in the case and was sentenced to five consecutive life sentences. Two suspects armed with guns walked into a liquor store in Towson, Maryland, and announced a robbery, taking aim at a 68-year-old clerk. The clerk, fearing for his life, pulled out a gun and shot one of the people robbing the store, who was later pronounced dead at the scene. The second person involved in the robbery escaped but was later identified after social media connections and image analysis using facial recognition led detectives to him. He was successfully prosecuted and convicted of attempted robbery. A Facebook user claimed on open-source media he was ready to attack and kill law enforcement “tyrants.” The same Facebook user also commented online on a police press release from Montgomery County, Maryland, suggesting he would use hydrofluoric acid containers above entry points to injure law enforcement. The subject later went on Facebook Live and announced his intent to livestream the execution of a law enforcement officer in Texas. Facial recognition was used by local police to quickly generate a lead from open-source photos. Through additional investigation, investigators were able to identify this individual and locate him in Texas. After a lengthy pursuit, he was arrested and charged with terrorist threats against an officer, evading detention with a vehicle and unlawfully carrying a weapon. In Las Vegas, Nevada, the murder of a man who was shot to death at an Airbnb was reportedly solved with the help of facial recognition as a “secondary tool” after images of the suspect were compared with a database of individuals arrested in the jurisdictions. According to the report, the use of the technology also aided the identification of the gunman in a shooting at a restaurant, an assailant who punched and fractured an individual’s skull at a car show, and those charged in several serious sexual assault cases. In Detroit, Michigan, a man pleaded guilty to robbing a 53-year-old female victim at gunpoint while she was walking home from a bus stop, taking her purse and book bag. An investigation had been conducted using facial recognition as an investigative tool to assist in his identification from images provided by local security cameras. Other cases were also solved in a similar manner, which involved an alleged suspect wanted in connection with two robberies and a nonfatal shooting, a suspect charged in connection to a police shooting, and a suspect who robbed a business wielding a knife. Fighting Organized Crime and Gang Violence Local law enforcement in Maryland requested assistance from a partner agency with a firearms trafficking investigation, providing an image of a suspect. The image was run against a law enforcement database, and a potential lead was developed. Upon further investigation, detectives positively identified the suspect and executed a search warrant that resulted in the seizure of drugs, guns and ammunition. A retailer reached out to law enforcement with information about an organized theft crew that had been targeting stores throughout Virginia, D.C. and Maryland. An image provided showed a male with unique tattoos on his neck and left hand. Facial recognition was used to generate a lead in the case. Upon further investigation, the individual was subsequently identified and charged. Local law enforcement conducted a homicide/gang investigation involving a violent group responsible for multiple homicides, drug distribution, kidnapping and robbery in Anne Arundel County, Maryland. Digital images of persons of interest were obtained, and with the assistance of facial recognition, law enforcement was able to generate leads regarding three individuals involved. Through further investigation, individuals were positively identified, and probable cause was established to obtain a wiretap warrant. Though subsequent monitoring of communications, law enforcement was able to prevent at least three shootings, as well as interrupt a kidnapping. As a result of the investigation, over a dozen people were indicted and successfully prosecuted, multiple firearms were recovered, including an assault rifle, and drugs and a significant amount of U.S. currency were also seized. Solving Firearms Trafficking Local law enforcement in Maryland requested assistance with a firearms trafficking investigation in Prince George’s County, providing an image of a suspect. The image was run against a law enforcement database, and a potential lead was developed. Upon further investigation, detectives positively identified the suspect and executed a search warrant that resulted in the seizure of drugs, guns and ammunition. Solving Burglaries In Crownsville, Maryland, officers responded to a residential burglary captured on a home security camera. Using a facial image from the video, officers queried a law enforcement database using facial recognition, which provided a lead in the case. Upon further investigation, the person in the video was positively identified. He was charged and convicted of burglary and other charges. Fighting Identity Theft A string of fraudulent vehicle purchases in Montgomery County, Maryland, were carried out using information obtained via identity theft, harming both the identity victims and dealerships that lost property. The suspects had created false identification documents used to purchase the vehicles, combining their own image with the personally identifiable information from a victim. These images were queried, leads were developed and identities were confirmed through additional investigation, and five arrests were made. Some of the suspects were arrested when they arrived to pick up a vehicle, since by that time they had already provided their false identification with their true image. A man was caught with the help of facial recognition technology used by the Maine Bureau of Motor Vehicles, after the individual faked his own death and assumed his dead brother’s identity to create fraudulent passports and other identification documents and commit Social Security benefits fraud. The New Jersey Motor Vehicle Commission‘s (MVC’s) “Operation Facial Scrub” has resulted in charges against hundreds of defendants with identity theft, forgery and document fraud offenses. Using facial recognition software, the division, together with the MVC and State Police, identified individuals who have applied for and obtained driver’s licenses under false names. Numerous defendants had extensive criminal records, including sex offender and DUI convictions. Several defendants possessed valid commercial driver’s licenses under the fraudulent names. This has included even uncovering a vehicle title fraud scheme by two of MVC’s own employees. Border Security </w:t>
      </w:r>
      <w:r w:rsidRPr="00466F67">
        <w:rPr>
          <w:u w:val="single"/>
        </w:rPr>
        <w:t>The U.S. Department of Homeland Security uses facial recognition at over 200 international airports and dozens of land entries and seaports</w:t>
      </w:r>
      <w:r w:rsidRPr="00466F67">
        <w:t xml:space="preserve"> to verify travelers. </w:t>
      </w:r>
      <w:r w:rsidRPr="00466F67">
        <w:rPr>
          <w:u w:val="single"/>
        </w:rPr>
        <w:t>U.S. Customs and Border Protection (CBP) matches passport photos to a database to verify the identity of thousands of travelers</w:t>
      </w:r>
      <w:r w:rsidRPr="00466F67">
        <w:t xml:space="preserve"> entering and leaving the U.S. each week. In addition to providing more convenience to travelers, it has proven to be an important tool for border security. As of March 2023, more than 1,800 individuals have been intercepted by CBP attempting to enter the U.S. at airports and the land border under a fraudulent identity, after detection using facial biometrics.[2] </w:t>
      </w:r>
      <w:r w:rsidRPr="00151C4C">
        <w:rPr>
          <w:u w:val="single"/>
        </w:rPr>
        <w:t>Beyond simply violating laws against illegal entry, passport fraud fuels many other types of crime with far-reaching harms, including human trafficking and drug smuggling.</w:t>
      </w:r>
      <w:r>
        <w:rPr>
          <w:u w:val="single"/>
        </w:rPr>
        <w:t xml:space="preserve"> </w:t>
      </w:r>
      <w:r w:rsidRPr="00990BD0">
        <w:rPr>
          <w:sz w:val="11"/>
          <w:szCs w:val="15"/>
        </w:rPr>
        <w:t>Health Care Facial recognition technology can be used in health care facilities in a variety of ways that protect the health and safety for patients and staff, including securing valuable lab equipment and providing touchless access so that only trained and authorized personnel can enter sensitive areas of a facility like “clean rooms” in order to eliminate risk of contamination. Many hospitals have already implemented facial recognition to eliminate the need for front-line health care workers to swipe badges or type in codes to verify their credentials. Reducing contact with potentially contaminated surfaces is key when staff must be on high alert around the spread of germs and disease. Additionally, facial recognition can be used to avoid patient misidentification in administering medicine and other treatments.[2] Such technologies also can perform dual security and hygienic functions in more common settings as well, providing touchless access to virtually any workspace and giving an added layer of hygienic security, as opposed to handing over a pass card or touching a fingerprint scanner.</w:t>
      </w:r>
    </w:p>
    <w:p w14:paraId="3EA2450A" w14:textId="77777777" w:rsidR="003F070A" w:rsidRPr="002F6CA4" w:rsidRDefault="003F070A" w:rsidP="003F070A">
      <w:pPr>
        <w:contextualSpacing/>
        <w:rPr>
          <w:rStyle w:val="Style13ptBold"/>
        </w:rPr>
      </w:pPr>
    </w:p>
    <w:p w14:paraId="723F7842" w14:textId="77777777" w:rsidR="003F070A" w:rsidRDefault="003F070A" w:rsidP="003F070A">
      <w:pPr>
        <w:pStyle w:val="Heading4"/>
        <w:contextualSpacing/>
      </w:pPr>
      <w:r>
        <w:t xml:space="preserve">Expanding surveillance capacities would entail enhancing existing detection systems and working to stop trafficking through </w:t>
      </w:r>
      <w:r w:rsidRPr="0014414D">
        <w:rPr>
          <w:u w:val="single"/>
        </w:rPr>
        <w:t>surveillance coordination</w:t>
      </w:r>
      <w:r>
        <w:t xml:space="preserve"> with the Mexican government. </w:t>
      </w:r>
    </w:p>
    <w:p w14:paraId="07F55DD6" w14:textId="77777777" w:rsidR="003F070A" w:rsidRPr="00A214A2" w:rsidRDefault="003F070A" w:rsidP="003F070A">
      <w:pPr>
        <w:contextualSpacing/>
        <w:rPr>
          <w:b/>
          <w:bCs/>
          <w:sz w:val="21"/>
          <w:szCs w:val="20"/>
        </w:rPr>
      </w:pPr>
      <w:r w:rsidRPr="00A214A2">
        <w:rPr>
          <w:rStyle w:val="Style13ptBold"/>
        </w:rPr>
        <w:t>Schoeberl</w:t>
      </w:r>
      <w:r>
        <w:rPr>
          <w:rStyle w:val="Style13ptBold"/>
        </w:rPr>
        <w:t xml:space="preserve"> </w:t>
      </w:r>
      <w:r w:rsidRPr="00A214A2">
        <w:rPr>
          <w:rStyle w:val="Style13ptBold"/>
        </w:rPr>
        <w:t>24</w:t>
      </w:r>
      <w:r w:rsidRPr="003B53EE">
        <w:rPr>
          <w:rStyle w:val="Style13ptBold"/>
        </w:rPr>
        <w:t xml:space="preserve"> —</w:t>
      </w:r>
      <w:r>
        <w:rPr>
          <w:rStyle w:val="Style13ptBold"/>
        </w:rPr>
        <w:t xml:space="preserve"> </w:t>
      </w:r>
      <w:r>
        <w:rPr>
          <w:sz w:val="16"/>
          <w:szCs w:val="20"/>
        </w:rPr>
        <w:t>[R</w:t>
      </w:r>
      <w:r w:rsidRPr="00A214A2">
        <w:rPr>
          <w:sz w:val="16"/>
          <w:szCs w:val="20"/>
        </w:rPr>
        <w:t>ichard Schoeberl, Ph.D., has over 30 years of law enforcement experience, including the Federal Bureau of Investigation (FBI) and the National Counterterrorism Center (NCTC). He has served in a variety of positions throughout his career, ranging from a supervisory special agent at the FBI’s headquarters in Washington, DC, to unit chief of the International Terrorism Operations Section at the NCTC’s headquarters in Langley, Virginia. Before these organizations, he worked as a special agent investigating violent crime, human trafficking, international terrorism, and organized crime. Additionally, he has authored numerous scholarly articles, serves as a peer mentor with the Police Executive Research Forum, is currently a professor of Criminology and Homeland Security at the University of Tennessee-Southern, and works with Hope for Justice – a global nonprofit combating human trafficking.</w:t>
      </w:r>
      <w:r w:rsidRPr="00A214A2">
        <w:rPr>
          <w:b/>
          <w:bCs/>
          <w:sz w:val="21"/>
          <w:szCs w:val="20"/>
        </w:rPr>
        <w:t xml:space="preserve"> </w:t>
      </w:r>
      <w:r w:rsidRPr="00A214A2">
        <w:rPr>
          <w:sz w:val="16"/>
          <w:szCs w:val="20"/>
        </w:rPr>
        <w:t xml:space="preserve">“The nexus between drug trafficking and human trafficking” </w:t>
      </w:r>
      <w:hyperlink r:id="rId13" w:history="1">
        <w:r w:rsidRPr="00A214A2">
          <w:rPr>
            <w:rStyle w:val="Hyperlink"/>
            <w:sz w:val="16"/>
            <w:szCs w:val="20"/>
          </w:rPr>
          <w:t>https://hopeforjustice.org/news/the-nexus-between-drug-trafficking-and-human-trafficking/</w:t>
        </w:r>
      </w:hyperlink>
      <w:r>
        <w:rPr>
          <w:sz w:val="16"/>
          <w:szCs w:val="20"/>
        </w:rPr>
        <w:t>]</w:t>
      </w:r>
    </w:p>
    <w:p w14:paraId="6B1D96E8" w14:textId="77777777" w:rsidR="003F070A" w:rsidRDefault="003F070A" w:rsidP="003F070A">
      <w:pPr>
        <w:contextualSpacing/>
      </w:pPr>
    </w:p>
    <w:p w14:paraId="69333D03" w14:textId="77777777" w:rsidR="003F070A" w:rsidRPr="000601E6" w:rsidRDefault="003F070A" w:rsidP="003F070A">
      <w:pPr>
        <w:contextualSpacing/>
        <w:rPr>
          <w:sz w:val="12"/>
        </w:rPr>
      </w:pPr>
      <w:r w:rsidRPr="000601E6">
        <w:rPr>
          <w:sz w:val="12"/>
        </w:rPr>
        <w:t xml:space="preserve">Immigration reform, legislation with harsher penalties for the manufacture, possession, and distribution of synthetic drugs, and training drug enforcement organizations on human trafficking and smuggling investigative approaches can help combat TCOs. </w:t>
      </w:r>
      <w:r w:rsidRPr="008D21CD">
        <w:rPr>
          <w:u w:val="single"/>
        </w:rPr>
        <w:t xml:space="preserve">Collaborative and multifaceted steps are needed to address this nexus between </w:t>
      </w:r>
      <w:r w:rsidRPr="005E6580">
        <w:rPr>
          <w:u w:val="single"/>
        </w:rPr>
        <w:t>drug and human trafficking, which include:</w:t>
      </w:r>
    </w:p>
    <w:p w14:paraId="6DB88A4F" w14:textId="77777777" w:rsidR="003F070A" w:rsidRPr="000601E6" w:rsidRDefault="003F070A" w:rsidP="003F070A">
      <w:pPr>
        <w:contextualSpacing/>
        <w:rPr>
          <w:sz w:val="12"/>
        </w:rPr>
      </w:pPr>
    </w:p>
    <w:p w14:paraId="5B9ED9F4" w14:textId="77777777" w:rsidR="003F070A" w:rsidRPr="000601E6" w:rsidRDefault="003F070A" w:rsidP="003F070A">
      <w:pPr>
        <w:contextualSpacing/>
        <w:rPr>
          <w:sz w:val="13"/>
          <w:szCs w:val="16"/>
        </w:rPr>
      </w:pPr>
      <w:r w:rsidRPr="000601E6">
        <w:rPr>
          <w:sz w:val="12"/>
        </w:rPr>
        <w:t xml:space="preserve">    Prevention of migrant smuggling – Aside from proactive investigations and disruptions of TCOs, other measures are key in addressing migrant smuggling, such as accurate information about smuggling risks for migrants to make educated decisions about their journeys. </w:t>
      </w:r>
      <w:r w:rsidRPr="000601E6">
        <w:rPr>
          <w:sz w:val="13"/>
          <w:szCs w:val="16"/>
        </w:rPr>
        <w:t>Some technology-based initiatives could disseminate information by sharing migrants’ experiences and the dangers of their migration journeys.</w:t>
      </w:r>
    </w:p>
    <w:p w14:paraId="781C5D26" w14:textId="77777777" w:rsidR="003F070A" w:rsidRPr="000601E6" w:rsidRDefault="003F070A" w:rsidP="003F070A">
      <w:pPr>
        <w:contextualSpacing/>
        <w:rPr>
          <w:sz w:val="12"/>
        </w:rPr>
      </w:pPr>
      <w:r w:rsidRPr="000601E6">
        <w:rPr>
          <w:sz w:val="12"/>
        </w:rPr>
        <w:t xml:space="preserve">    Immigration reform – Current immigration policies provide opportunities for TCOs to victimize migrants. Migrants who involuntarily congregate along the Southwest border awaiting their eligibility to seek asylum may contemplate alternate avenues to U.S. entry, thus increasing their vulnerability to extortion and kidnapping.</w:t>
      </w:r>
    </w:p>
    <w:p w14:paraId="732E7024" w14:textId="77777777" w:rsidR="003F070A" w:rsidRPr="000601E6" w:rsidRDefault="003F070A" w:rsidP="003F070A">
      <w:pPr>
        <w:contextualSpacing/>
        <w:rPr>
          <w:sz w:val="12"/>
        </w:rPr>
      </w:pPr>
      <w:r w:rsidRPr="000601E6">
        <w:rPr>
          <w:sz w:val="12"/>
        </w:rPr>
        <w:t xml:space="preserve">    Prosecution of traffickers – The criminal justice approach or “all-crimes approach” to counter trafficking is critical for dismantling TCO trafficking networks, preventing trafficking, and protecting its victims.</w:t>
      </w:r>
    </w:p>
    <w:p w14:paraId="5791004D" w14:textId="77777777" w:rsidR="003F070A" w:rsidRPr="000601E6" w:rsidRDefault="003F070A" w:rsidP="003F070A">
      <w:pPr>
        <w:contextualSpacing/>
        <w:rPr>
          <w:sz w:val="12"/>
        </w:rPr>
      </w:pPr>
      <w:r w:rsidRPr="000601E6">
        <w:rPr>
          <w:sz w:val="12"/>
        </w:rPr>
        <w:t xml:space="preserve">    Utilization of an Enhanced Collaborative Model – Multidisciplinary teams should include law enforcement, prosecutors, medical staff, mental health staff, forensic interviewers, victim services specialists, advocates, housing personnel, treatment facilities, and personnel, nongovernmental organizations, and travel and transportation personnel, all with an understanding of the victim-centered approach.</w:t>
      </w:r>
    </w:p>
    <w:p w14:paraId="70C5611D" w14:textId="77777777" w:rsidR="003F070A" w:rsidRPr="000601E6" w:rsidRDefault="003F070A" w:rsidP="003F070A">
      <w:pPr>
        <w:contextualSpacing/>
        <w:rPr>
          <w:sz w:val="12"/>
        </w:rPr>
      </w:pPr>
      <w:r w:rsidRPr="000601E6">
        <w:rPr>
          <w:sz w:val="12"/>
        </w:rPr>
        <w:t xml:space="preserve">    </w:t>
      </w:r>
      <w:r w:rsidRPr="008D21CD">
        <w:rPr>
          <w:u w:val="single"/>
        </w:rPr>
        <w:t xml:space="preserve">The Organized Crime Drug Enforcement Task Force </w:t>
      </w:r>
      <w:r w:rsidRPr="000601E6">
        <w:rPr>
          <w:sz w:val="12"/>
        </w:rPr>
        <w:t xml:space="preserve">enhances funding and training budgets to target high-level transnational, national, and regional criminal organizations. </w:t>
      </w:r>
      <w:r w:rsidRPr="008D21CD">
        <w:rPr>
          <w:u w:val="single"/>
        </w:rPr>
        <w:t>This task force provides investigative funding and intelligence-driven strategies, ensures U.S.-Mexico cooperation along the Southwest border, and offers an assortment of assets globally</w:t>
      </w:r>
      <w:r w:rsidRPr="000601E6">
        <w:rPr>
          <w:sz w:val="12"/>
        </w:rPr>
        <w:t>. Programs should not be reduced, but some of this funding should be reallocated from enforcement to education.</w:t>
      </w:r>
    </w:p>
    <w:p w14:paraId="5F2B78E3" w14:textId="77777777" w:rsidR="003F070A" w:rsidRPr="000601E6" w:rsidRDefault="003F070A" w:rsidP="003F070A">
      <w:pPr>
        <w:contextualSpacing/>
        <w:rPr>
          <w:sz w:val="12"/>
        </w:rPr>
      </w:pPr>
      <w:r w:rsidRPr="000601E6">
        <w:rPr>
          <w:sz w:val="12"/>
        </w:rPr>
        <w:t xml:space="preserve">    The High-Intensity Drug Trafficking Areas program is part of the National Drug Control Strategy to assist and coordinate law enforcement agencies by addressing drug threats, trafficking, and production in the U.S. This program recognizes the expansion of Mexican cartel activities. Providing training to regional High-Intensity Drug Trafficking Areas offices can help identify human trafficking victims during narcotics investigations.</w:t>
      </w:r>
    </w:p>
    <w:p w14:paraId="21C99746" w14:textId="77777777" w:rsidR="003F070A" w:rsidRPr="000601E6" w:rsidRDefault="003F070A" w:rsidP="003F070A">
      <w:pPr>
        <w:contextualSpacing/>
        <w:rPr>
          <w:sz w:val="12"/>
        </w:rPr>
      </w:pPr>
      <w:r w:rsidRPr="000601E6">
        <w:rPr>
          <w:sz w:val="12"/>
        </w:rPr>
        <w:t xml:space="preserve">    The Financial Crimes Enforcement Network is administered by the U.S. Department of Treasury to safeguard the U.S. financial system by combating money laundering and terrorist financing. This network supports law enforcement with expertise in narcotics money laundering and should utilize its current monitoring system for monetary commodities to flag financial transactions associated with the movement and sale of human commodities.</w:t>
      </w:r>
    </w:p>
    <w:p w14:paraId="4DBD271B" w14:textId="77777777" w:rsidR="003F070A" w:rsidRPr="000601E6" w:rsidRDefault="003F070A" w:rsidP="003F070A">
      <w:pPr>
        <w:contextualSpacing/>
        <w:rPr>
          <w:sz w:val="12"/>
        </w:rPr>
      </w:pPr>
      <w:r w:rsidRPr="000601E6">
        <w:rPr>
          <w:sz w:val="12"/>
        </w:rPr>
        <w:t xml:space="preserve">    The High-Intensity Financial Crimes Areas program complements the High-Intensity Drug Trafficking Areas program by focusing on the financial aspect of transnational crimes in Northern and Southern California, New York, New Jersey, Chicago, Puerto Rico, South Florida, and along the Southwest border. Better integration across the enhanced multidisciplinary team approach would help combat the illicit human-drug trafficking enterprise across the U.S.</w:t>
      </w:r>
    </w:p>
    <w:p w14:paraId="6C920601" w14:textId="77777777" w:rsidR="003F070A" w:rsidRPr="000601E6" w:rsidRDefault="003F070A" w:rsidP="003F070A">
      <w:pPr>
        <w:contextualSpacing/>
        <w:rPr>
          <w:sz w:val="12"/>
        </w:rPr>
      </w:pPr>
      <w:r w:rsidRPr="000601E6">
        <w:rPr>
          <w:sz w:val="12"/>
        </w:rPr>
        <w:t xml:space="preserve">    The President’s Interagency Task Force to Monitor and Combat Trafficking in Persons is comprised of 20 federal agencies tasked with coordinating governmentwide efforts to combat human trafficking. Its primary focus is enforcing criminal and labor laws, victim-centered and trauma-informed assistance, data collection, education, public awareness, foreign aid, and diplomatic engagement. The Human Trafficking Institute’s 2022 Federal Human Trafficking Report states U.S. federal prosecutors concentrated 97% of trafficking prosecutions on sex trafficking and only 3% on forced labor cases. Conversely, experts estimate that 70% of persons trafficked are forced labor. Better agency-wide coordination would provide data-driven intelligence by improving the collection and sharing of statistical data pertaining to the types of prosecutions.</w:t>
      </w:r>
    </w:p>
    <w:p w14:paraId="38FD5457" w14:textId="77777777" w:rsidR="003F070A" w:rsidRPr="005E6580" w:rsidRDefault="003F070A" w:rsidP="003F070A">
      <w:pPr>
        <w:contextualSpacing/>
        <w:rPr>
          <w:u w:val="single"/>
        </w:rPr>
      </w:pPr>
      <w:r w:rsidRPr="000601E6">
        <w:rPr>
          <w:sz w:val="12"/>
        </w:rPr>
        <w:t xml:space="preserve">    Human trafficking task forces – </w:t>
      </w:r>
      <w:r w:rsidRPr="005E6580">
        <w:rPr>
          <w:u w:val="single"/>
        </w:rPr>
        <w:t>The FBI and Homeland Security Investigations have limited resources applied to human trafficking task forces within their domestic field offices. Much like the Joint Terrorism Task Force, the establishment of human trafficking task forces at the 56 FBI field offices could better combat the drug trafficking nexus.</w:t>
      </w:r>
    </w:p>
    <w:p w14:paraId="699970BC" w14:textId="77777777" w:rsidR="003F070A" w:rsidRPr="000601E6" w:rsidRDefault="003F070A" w:rsidP="003F070A">
      <w:pPr>
        <w:contextualSpacing/>
        <w:rPr>
          <w:sz w:val="12"/>
        </w:rPr>
      </w:pPr>
      <w:r w:rsidRPr="000601E6">
        <w:rPr>
          <w:sz w:val="12"/>
        </w:rPr>
        <w:t xml:space="preserve">    Easily accessible, low-cost training and education in human trafficking recognition for the public, law enforcement, and the judicial system – Screening for human trafficking indicators is necessary any time law enforcement officials identify migrants during operations associated with migrant smuggling. Educating first responders in recognizing trafficking, using a trauma-informed approach, and employing investigative procedures is critical as they are likely to be the first to encounter victims and perpetrators. Additionally, educating judges, prosecutors, and jurors to better understand human trafficking crimes could result in more effective prosecutions.</w:t>
      </w:r>
    </w:p>
    <w:p w14:paraId="3E86C20D" w14:textId="77777777" w:rsidR="003F070A" w:rsidRPr="000601E6" w:rsidRDefault="003F070A" w:rsidP="003F070A">
      <w:pPr>
        <w:contextualSpacing/>
        <w:rPr>
          <w:sz w:val="12"/>
        </w:rPr>
      </w:pPr>
    </w:p>
    <w:p w14:paraId="52CF39D3" w14:textId="77777777" w:rsidR="003F070A" w:rsidRDefault="003F070A" w:rsidP="003F070A">
      <w:pPr>
        <w:contextualSpacing/>
      </w:pPr>
    </w:p>
    <w:p w14:paraId="72EA29F8" w14:textId="77777777" w:rsidR="003F070A" w:rsidRDefault="003F070A" w:rsidP="003F070A">
      <w:pPr>
        <w:pStyle w:val="Heading4"/>
        <w:contextualSpacing/>
      </w:pPr>
      <w:r>
        <w:t xml:space="preserve">Continuing to allow cartels to exploit border vulnerabilities produces 2 impacts. </w:t>
      </w:r>
    </w:p>
    <w:p w14:paraId="1C58F287" w14:textId="77777777" w:rsidR="003F070A" w:rsidRPr="00C90D75" w:rsidRDefault="003F070A" w:rsidP="003F070A">
      <w:pPr>
        <w:pStyle w:val="Heading4"/>
        <w:contextualSpacing/>
        <w:rPr>
          <w:u w:val="single"/>
        </w:rPr>
      </w:pPr>
      <w:r>
        <w:t xml:space="preserve">First, cross-border human trafficking </w:t>
      </w:r>
      <w:r w:rsidRPr="00C90D75">
        <w:rPr>
          <w:u w:val="single"/>
        </w:rPr>
        <w:t xml:space="preserve">enslaves tens of thousands annually. </w:t>
      </w:r>
    </w:p>
    <w:p w14:paraId="1B5CDA05" w14:textId="77777777" w:rsidR="003F070A" w:rsidRPr="00137E63" w:rsidRDefault="003F070A" w:rsidP="003F070A">
      <w:pPr>
        <w:contextualSpacing/>
        <w:rPr>
          <w:b/>
          <w:bCs/>
          <w:sz w:val="24"/>
        </w:rPr>
      </w:pPr>
      <w:r w:rsidRPr="00A70F7B">
        <w:rPr>
          <w:rStyle w:val="Style13ptBold"/>
        </w:rPr>
        <w:t>Rodriguez 22 —</w:t>
      </w:r>
      <w:r>
        <w:rPr>
          <w:rStyle w:val="Style13ptBold"/>
        </w:rPr>
        <w:t xml:space="preserve"> </w:t>
      </w:r>
      <w:r w:rsidRPr="00984381">
        <w:rPr>
          <w:rStyle w:val="Style13ptBold"/>
          <w:sz w:val="18"/>
          <w:szCs w:val="16"/>
        </w:rPr>
        <w:t>[</w:t>
      </w:r>
      <w:r w:rsidRPr="00984381">
        <w:rPr>
          <w:sz w:val="18"/>
          <w:szCs w:val="21"/>
        </w:rPr>
        <w:t xml:space="preserve">Selene Rodriguez conducts research on public policy issues; educates lawmakers and members of the public on Foundation research; and provides formal testimony to local, state, and federal entities. Prior to this position, Rodriguez served in the Marine Corps as an Intelligence Specialist and completed an internship at the Texas Public Policy Foundation. Born and raised in Del Rio, Texas, Rodriguez graduated from Texas State University with a B.A. and M.A. in Political Science. “How Porous Borders Fuel Human Trafficking in the United States.” texaspolicy.com/how-porous-borders-fuel-human-trafficking-in-the-united-states] </w:t>
      </w:r>
    </w:p>
    <w:p w14:paraId="5424B567" w14:textId="77777777" w:rsidR="003F070A" w:rsidRPr="000E279E" w:rsidRDefault="003F070A" w:rsidP="003F070A">
      <w:pPr>
        <w:contextualSpacing/>
      </w:pPr>
    </w:p>
    <w:p w14:paraId="1F50041D" w14:textId="77777777" w:rsidR="003F070A" w:rsidRPr="000E279E" w:rsidRDefault="003F070A" w:rsidP="003F070A">
      <w:pPr>
        <w:contextualSpacing/>
        <w:rPr>
          <w:u w:val="single"/>
        </w:rPr>
      </w:pPr>
      <w:r w:rsidRPr="00707BB7">
        <w:rPr>
          <w:sz w:val="12"/>
        </w:rPr>
        <w:t xml:space="preserve">Every form of human trafficking is an atrocity, and every victim deserves to be rescued, rehabilitated, and cared for. </w:t>
      </w:r>
      <w:r w:rsidRPr="000E279E">
        <w:rPr>
          <w:u w:val="single"/>
        </w:rPr>
        <w:t>One way in which the United States can help curb human trafficking is improving border security.</w:t>
      </w:r>
    </w:p>
    <w:p w14:paraId="5BBAA240" w14:textId="77777777" w:rsidR="003F070A" w:rsidRPr="00707BB7" w:rsidRDefault="003F070A" w:rsidP="003F070A">
      <w:pPr>
        <w:contextualSpacing/>
        <w:rPr>
          <w:sz w:val="12"/>
        </w:rPr>
      </w:pPr>
      <w:r w:rsidRPr="00707BB7">
        <w:rPr>
          <w:sz w:val="12"/>
        </w:rPr>
        <w:t xml:space="preserve">In the U.S., immigrants, especially immigrant women, make up the largest portion of trafficking victims. </w:t>
      </w:r>
      <w:r w:rsidRPr="000E279E">
        <w:rPr>
          <w:u w:val="single"/>
        </w:rPr>
        <w:t>The Department of State estimates than in 2016, 57,700 victims had been trafficked into the U.S. annually.</w:t>
      </w:r>
      <w:r w:rsidRPr="00707BB7">
        <w:rPr>
          <w:sz w:val="12"/>
        </w:rPr>
        <w:t xml:space="preserve"> </w:t>
      </w:r>
      <w:r w:rsidRPr="000E279E">
        <w:rPr>
          <w:u w:val="single"/>
        </w:rPr>
        <w:t>The true number is likely much larger</w:t>
      </w:r>
      <w:r w:rsidRPr="00707BB7">
        <w:rPr>
          <w:sz w:val="12"/>
        </w:rPr>
        <w:t xml:space="preserve"> and impossible to determine. In fiscal year 2021, there were nearly 2 million migrant apprehensions along the</w:t>
      </w:r>
    </w:p>
    <w:p w14:paraId="21EF69A9" w14:textId="77777777" w:rsidR="003F070A" w:rsidRPr="00707BB7" w:rsidRDefault="003F070A" w:rsidP="003F070A">
      <w:pPr>
        <w:contextualSpacing/>
        <w:rPr>
          <w:sz w:val="12"/>
        </w:rPr>
      </w:pPr>
      <w:r w:rsidRPr="00707BB7">
        <w:rPr>
          <w:sz w:val="12"/>
        </w:rPr>
        <w:t>U.S.-Mexico border, and that number only accounts for the people encountered by border agents. More than 400,000 more migrants eluded apprehension and are counted among the "got-aways."</w:t>
      </w:r>
    </w:p>
    <w:p w14:paraId="78B54E42" w14:textId="77777777" w:rsidR="003F070A" w:rsidRPr="00707BB7" w:rsidRDefault="003F070A" w:rsidP="003F070A">
      <w:pPr>
        <w:contextualSpacing/>
        <w:rPr>
          <w:sz w:val="12"/>
        </w:rPr>
      </w:pPr>
      <w:r w:rsidRPr="00707BB7">
        <w:rPr>
          <w:sz w:val="12"/>
        </w:rPr>
        <w:t>Last year also met another unfortunate record—147,000 unaccompanied migrant children entered into the U.S., 122,000 were taken into the U.S. custody, the previous record being 69,000.</w:t>
      </w:r>
    </w:p>
    <w:p w14:paraId="5E884052" w14:textId="77777777" w:rsidR="003F070A" w:rsidRPr="00707BB7" w:rsidRDefault="003F070A" w:rsidP="003F070A">
      <w:pPr>
        <w:contextualSpacing/>
        <w:rPr>
          <w:sz w:val="12"/>
        </w:rPr>
      </w:pPr>
      <w:r w:rsidRPr="00707BB7">
        <w:rPr>
          <w:sz w:val="12"/>
        </w:rPr>
        <w:t>While some minors make it into the country with information on family members they have in the U.S., others end up in the foster system. According to the Department of State, a large number of child sex trafficking survivors in the U.S. were at one time in the foster care system. Being an immigrant places these children at a higher risk since they tend to have lower levels of education, an inability to speak English, and a lack of family and friends.</w:t>
      </w:r>
    </w:p>
    <w:p w14:paraId="2C187DDB" w14:textId="77777777" w:rsidR="003F070A" w:rsidRPr="00707BB7" w:rsidRDefault="003F070A" w:rsidP="003F070A">
      <w:pPr>
        <w:contextualSpacing/>
        <w:rPr>
          <w:sz w:val="12"/>
        </w:rPr>
      </w:pPr>
      <w:r w:rsidRPr="00707BB7">
        <w:rPr>
          <w:sz w:val="12"/>
        </w:rPr>
        <w:t xml:space="preserve">Sophisticated transnational syndicates are notorious for using children to get single, adult males not just across the border, but through Border Patrol processing. Once these men are granted a stay, they smuggle the children back across the border where they will continue to be trafficked. </w:t>
      </w:r>
      <w:r w:rsidRPr="000E279E">
        <w:rPr>
          <w:u w:val="single"/>
        </w:rPr>
        <w:t>Studies done by the Latin American branch of the Coalition Against Trafficking In Women estimates that 60% of Latin American children who set out to cross the border alone or with smugglers have been caught by the cartels and are being abused in child pornography or drug trafficking.</w:t>
      </w:r>
    </w:p>
    <w:p w14:paraId="42A0FBE5" w14:textId="77777777" w:rsidR="003F070A" w:rsidRPr="00707BB7" w:rsidRDefault="003F070A" w:rsidP="003F070A">
      <w:pPr>
        <w:contextualSpacing/>
        <w:rPr>
          <w:sz w:val="12"/>
        </w:rPr>
      </w:pPr>
      <w:r w:rsidRPr="00707BB7">
        <w:rPr>
          <w:sz w:val="12"/>
        </w:rPr>
        <w:t>In 2019, the Department of Homeland Security, under the Trump Administration, launched a pilot program that allowed for ICE to DNA test families that were deemed suspicious of fraudulent activity. This program was designed to help prevent minors from being trafficked or recycled, and it resulted in criminal charges for the adults exploiting them. Yet this</w:t>
      </w:r>
    </w:p>
    <w:p w14:paraId="34EC6904" w14:textId="77777777" w:rsidR="003F070A" w:rsidRPr="00707BB7" w:rsidRDefault="003F070A" w:rsidP="003F070A">
      <w:pPr>
        <w:contextualSpacing/>
        <w:rPr>
          <w:sz w:val="12"/>
        </w:rPr>
      </w:pPr>
      <w:r w:rsidRPr="00707BB7">
        <w:rPr>
          <w:sz w:val="12"/>
        </w:rPr>
        <w:t>program was met with great disdain by activist groups and lawmakers and is not being used by the current administration.</w:t>
      </w:r>
    </w:p>
    <w:p w14:paraId="6C859CB6" w14:textId="77777777" w:rsidR="003F070A" w:rsidRPr="00707BB7" w:rsidRDefault="003F070A" w:rsidP="003F070A">
      <w:pPr>
        <w:contextualSpacing/>
        <w:rPr>
          <w:sz w:val="12"/>
        </w:rPr>
      </w:pPr>
      <w:r w:rsidRPr="00707BB7">
        <w:rPr>
          <w:sz w:val="12"/>
        </w:rPr>
        <w:t xml:space="preserve">Under the Biden administration, </w:t>
      </w:r>
      <w:r w:rsidRPr="00707BB7">
        <w:rPr>
          <w:u w:val="single"/>
        </w:rPr>
        <w:t>human traffickers are busier than ever, expediting the flow of migrants across the southern border.</w:t>
      </w:r>
      <w:r w:rsidRPr="00707BB7">
        <w:rPr>
          <w:sz w:val="12"/>
        </w:rPr>
        <w:t xml:space="preserve"> The president has made it abundantly clear that his administration does not wish to stop illegal immigration, nor does ti wish to enable necessary enforcement of the immigration laws that are on the books. It is factors such as these that drive large numbers of people to surge the border, </w:t>
      </w:r>
      <w:r w:rsidRPr="00707BB7">
        <w:rPr>
          <w:u w:val="single"/>
        </w:rPr>
        <w:t>overwhelming federal and local agencies and-most importantly-</w:t>
      </w:r>
      <w:r>
        <w:rPr>
          <w:u w:val="single"/>
        </w:rPr>
        <w:t xml:space="preserve"> </w:t>
      </w:r>
      <w:r w:rsidRPr="00707BB7">
        <w:rPr>
          <w:u w:val="single"/>
        </w:rPr>
        <w:t>risking the lives of millions.</w:t>
      </w:r>
    </w:p>
    <w:p w14:paraId="5CD9DF49" w14:textId="77777777" w:rsidR="003F070A" w:rsidRPr="00707BB7" w:rsidRDefault="003F070A" w:rsidP="003F070A">
      <w:pPr>
        <w:contextualSpacing/>
        <w:rPr>
          <w:sz w:val="12"/>
        </w:rPr>
      </w:pPr>
      <w:r w:rsidRPr="00707BB7">
        <w:rPr>
          <w:sz w:val="12"/>
        </w:rPr>
        <w:t>With the Border Patrol overwhelmed by the large number of migrants to process, they are being compelled to get people through as quickly as possible, leading to a less rigorous vetting process. It is unknown how many victims of human trafficking have been smuggled across the border to date, but it is clear that scandalously loose border policies and inadequate federal resources incentivize innocent people to put themselves at the mercy of human smugglers, fueling human trafficking in the United States.</w:t>
      </w:r>
    </w:p>
    <w:p w14:paraId="2D57E663" w14:textId="77777777" w:rsidR="003F070A" w:rsidRPr="00707BB7" w:rsidRDefault="003F070A" w:rsidP="003F070A">
      <w:pPr>
        <w:contextualSpacing/>
        <w:rPr>
          <w:sz w:val="12"/>
        </w:rPr>
      </w:pPr>
      <w:r w:rsidRPr="00707BB7">
        <w:rPr>
          <w:sz w:val="12"/>
        </w:rPr>
        <w:t>2/3</w:t>
      </w:r>
    </w:p>
    <w:p w14:paraId="202E28E7" w14:textId="77777777" w:rsidR="003F070A" w:rsidRPr="00707BB7" w:rsidRDefault="003F070A" w:rsidP="003F070A">
      <w:pPr>
        <w:contextualSpacing/>
        <w:rPr>
          <w:sz w:val="12"/>
        </w:rPr>
      </w:pPr>
    </w:p>
    <w:p w14:paraId="25E3DD97" w14:textId="77777777" w:rsidR="003F070A" w:rsidRPr="00707BB7" w:rsidRDefault="003F070A" w:rsidP="003F070A">
      <w:pPr>
        <w:contextualSpacing/>
        <w:rPr>
          <w:sz w:val="12"/>
        </w:rPr>
      </w:pPr>
      <w:r w:rsidRPr="00707BB7">
        <w:rPr>
          <w:sz w:val="12"/>
        </w:rPr>
        <w:t xml:space="preserve"> Human trafficking must be a fight that Americans work together to combat relentlessly, across party lines. In the U.S., almost no group is more vulnerable to falling victim than migrants recently arriving, specifically children who have no legal guardian.</w:t>
      </w:r>
    </w:p>
    <w:p w14:paraId="31B8C21F" w14:textId="77777777" w:rsidR="003F070A" w:rsidRPr="00707BB7" w:rsidRDefault="003F070A" w:rsidP="003F070A">
      <w:pPr>
        <w:contextualSpacing/>
        <w:rPr>
          <w:sz w:val="12"/>
        </w:rPr>
      </w:pPr>
      <w:r w:rsidRPr="00707BB7">
        <w:rPr>
          <w:sz w:val="12"/>
        </w:rPr>
        <w:t xml:space="preserve">The U.S. must work towards restricting human trafficking by securing and maintaining its borders. </w:t>
      </w:r>
      <w:r w:rsidRPr="00707BB7">
        <w:rPr>
          <w:u w:val="single"/>
        </w:rPr>
        <w:t>Customs and Border Protection personnel should be given every tool at their disposal to intercept and stop human trafficking efforts</w:t>
      </w:r>
      <w:r w:rsidRPr="00707BB7">
        <w:rPr>
          <w:sz w:val="12"/>
        </w:rPr>
        <w:t>, both at and between ports of entry.</w:t>
      </w:r>
    </w:p>
    <w:p w14:paraId="17FBF80E" w14:textId="77777777" w:rsidR="003F070A" w:rsidRPr="00A70F7B" w:rsidRDefault="003F070A" w:rsidP="003F070A">
      <w:pPr>
        <w:contextualSpacing/>
      </w:pPr>
    </w:p>
    <w:p w14:paraId="3867EDEE" w14:textId="77777777" w:rsidR="003F070A" w:rsidRPr="00B80EF3" w:rsidRDefault="003F070A" w:rsidP="003F070A">
      <w:pPr>
        <w:pStyle w:val="Heading4"/>
        <w:contextualSpacing/>
      </w:pPr>
      <w:r>
        <w:t xml:space="preserve">Second, trans-national drug smuggling contributes heavily to the </w:t>
      </w:r>
      <w:r w:rsidRPr="00151C4C">
        <w:rPr>
          <w:u w:val="single"/>
        </w:rPr>
        <w:t>fentanyl crisis</w:t>
      </w:r>
      <w:r>
        <w:t xml:space="preserve"> which </w:t>
      </w:r>
      <w:r w:rsidRPr="00151C4C">
        <w:rPr>
          <w:u w:val="single"/>
        </w:rPr>
        <w:t>kills tens of thousands</w:t>
      </w:r>
      <w:r>
        <w:t xml:space="preserve"> every year. </w:t>
      </w:r>
    </w:p>
    <w:p w14:paraId="061F89D3" w14:textId="77777777" w:rsidR="003F070A" w:rsidRPr="00A214A2" w:rsidRDefault="003F070A" w:rsidP="003F070A">
      <w:pPr>
        <w:contextualSpacing/>
        <w:rPr>
          <w:b/>
          <w:bCs/>
          <w:sz w:val="21"/>
          <w:szCs w:val="20"/>
        </w:rPr>
      </w:pPr>
      <w:r w:rsidRPr="00A214A2">
        <w:rPr>
          <w:rStyle w:val="Style13ptBold"/>
        </w:rPr>
        <w:t>Schoeberl</w:t>
      </w:r>
      <w:r>
        <w:rPr>
          <w:rStyle w:val="Style13ptBold"/>
        </w:rPr>
        <w:t xml:space="preserve"> </w:t>
      </w:r>
      <w:r w:rsidRPr="00A214A2">
        <w:rPr>
          <w:rStyle w:val="Style13ptBold"/>
        </w:rPr>
        <w:t>24</w:t>
      </w:r>
      <w:r w:rsidRPr="003B53EE">
        <w:rPr>
          <w:rStyle w:val="Style13ptBold"/>
        </w:rPr>
        <w:t xml:space="preserve"> —</w:t>
      </w:r>
      <w:r>
        <w:rPr>
          <w:rStyle w:val="Style13ptBold"/>
        </w:rPr>
        <w:t xml:space="preserve"> </w:t>
      </w:r>
      <w:r w:rsidRPr="00984381">
        <w:rPr>
          <w:sz w:val="16"/>
          <w:szCs w:val="20"/>
        </w:rPr>
        <w:t>[Richard</w:t>
      </w:r>
      <w:r w:rsidRPr="00984381">
        <w:rPr>
          <w:sz w:val="13"/>
          <w:szCs w:val="16"/>
        </w:rPr>
        <w:t xml:space="preserve"> </w:t>
      </w:r>
      <w:r w:rsidRPr="00A214A2">
        <w:rPr>
          <w:sz w:val="16"/>
          <w:szCs w:val="20"/>
        </w:rPr>
        <w:t>Schoeberl, Ph.D., has over 30 years of law enforcement experience, including the Federal Bureau of Investigation (FBI) and the National Counterterrorism Center (NCTC). He has served in a variety of positions throughout his career, ranging from a supervisory special agent at the FBI’s headquarters in Washington, DC, to unit chief of the International Terrorism Operations Section at the NCTC’s headquarters in Langley, Virginia. Before these organizations, he worked as a special agent investigating violent crime, human trafficking, international terrorism, and organized crime. Additionally, he has authored numerous scholarly articles, serves as a peer mentor with the Police Executive Research Forum, is currently a professor of Criminology and Homeland Security at the University of Tennessee-Southern, and works with Hope for Justice – a global nonprofit combating human trafficking.</w:t>
      </w:r>
      <w:r w:rsidRPr="00A214A2">
        <w:rPr>
          <w:b/>
          <w:bCs/>
          <w:sz w:val="21"/>
          <w:szCs w:val="20"/>
        </w:rPr>
        <w:t xml:space="preserve"> </w:t>
      </w:r>
      <w:r w:rsidRPr="00A214A2">
        <w:rPr>
          <w:sz w:val="16"/>
          <w:szCs w:val="20"/>
        </w:rPr>
        <w:t xml:space="preserve">“The nexus between drug trafficking and human trafficking” </w:t>
      </w:r>
      <w:hyperlink r:id="rId14" w:history="1">
        <w:r w:rsidRPr="00A214A2">
          <w:rPr>
            <w:rStyle w:val="Hyperlink"/>
            <w:sz w:val="16"/>
            <w:szCs w:val="20"/>
          </w:rPr>
          <w:t>https://hopeforjustice.org/news/the-nexus-between-drug-trafficking-and-human-trafficking/</w:t>
        </w:r>
      </w:hyperlink>
      <w:r>
        <w:rPr>
          <w:sz w:val="16"/>
          <w:szCs w:val="20"/>
        </w:rPr>
        <w:t>]</w:t>
      </w:r>
    </w:p>
    <w:p w14:paraId="02F70646" w14:textId="77777777" w:rsidR="003F070A" w:rsidRPr="0094085F" w:rsidRDefault="003F070A" w:rsidP="003F070A">
      <w:pPr>
        <w:contextualSpacing/>
      </w:pPr>
    </w:p>
    <w:p w14:paraId="59B85BC2" w14:textId="77777777" w:rsidR="003F070A" w:rsidRPr="0094085F" w:rsidRDefault="003F070A" w:rsidP="003F070A">
      <w:pPr>
        <w:contextualSpacing/>
        <w:rPr>
          <w:u w:val="single"/>
        </w:rPr>
      </w:pPr>
      <w:r>
        <w:t xml:space="preserve">Their routine participation and involvement with affiliated crimes such as human smuggling, human trafficking, arms trafficking, public corruption, and violence pose a serious threat to homeland security and further jeopardize public safety. </w:t>
      </w:r>
      <w:r w:rsidRPr="0094085F">
        <w:rPr>
          <w:u w:val="single"/>
        </w:rPr>
        <w:t>The TCOs’ production and trafficking of fentanyl to the U.S. has fueled a continuing opioid crisis</w:t>
      </w:r>
      <w:r>
        <w:t xml:space="preserve">. </w:t>
      </w:r>
      <w:r w:rsidRPr="0094085F">
        <w:rPr>
          <w:u w:val="single"/>
        </w:rPr>
        <w:t>The DEA reported that fentanyl was responsible for the deaths of 74,225 Americans in 2022 and almost 38,000 Americans in the first six months of 2023, making it the deadliest U.S. drug threat.</w:t>
      </w:r>
    </w:p>
    <w:p w14:paraId="10A50164" w14:textId="77777777" w:rsidR="003F070A" w:rsidRDefault="003F070A" w:rsidP="003F070A">
      <w:pPr>
        <w:pStyle w:val="Heading3"/>
        <w:contextualSpacing/>
      </w:pPr>
      <w:r>
        <w:t>Cartel Trafficking ADV---Uniqueness---EXT</w:t>
      </w:r>
    </w:p>
    <w:p w14:paraId="253310A1" w14:textId="77777777" w:rsidR="003F070A" w:rsidRDefault="003F070A" w:rsidP="003F070A">
      <w:pPr>
        <w:pStyle w:val="Heading4"/>
        <w:contextualSpacing/>
      </w:pPr>
      <w:r>
        <w:t>Affirming would increase CBP’s ability to identify and separate legitimate threats at the southern border from innocent migrants. Surveillance technologies, such as towers, can detect actual threats in real time for a more efficient response</w:t>
      </w:r>
    </w:p>
    <w:p w14:paraId="3311A5EA" w14:textId="77777777" w:rsidR="003F070A" w:rsidRPr="00F174FE" w:rsidRDefault="003F070A" w:rsidP="003F070A">
      <w:pPr>
        <w:contextualSpacing/>
        <w:rPr>
          <w:sz w:val="16"/>
        </w:rPr>
      </w:pPr>
      <w:r w:rsidRPr="00F174FE">
        <w:rPr>
          <w:rStyle w:val="Style13ptBold"/>
        </w:rPr>
        <w:t>Boguslaw ’24</w:t>
      </w:r>
      <w:r>
        <w:t xml:space="preserve"> </w:t>
      </w:r>
      <w:r w:rsidRPr="00F174FE">
        <w:rPr>
          <w:sz w:val="16"/>
        </w:rPr>
        <w:t>Boguslaw, D. (2024). </w:t>
      </w:r>
      <w:r w:rsidRPr="00F174FE">
        <w:rPr>
          <w:i/>
          <w:iCs/>
          <w:sz w:val="16"/>
        </w:rPr>
        <w:t>U.S. Government Seeks ‘Unified Vision of Unauthorized Movement’</w:t>
      </w:r>
      <w:r w:rsidRPr="00F174FE">
        <w:rPr>
          <w:sz w:val="16"/>
        </w:rPr>
        <w:t>. [online] The Intercept. Available at: https://theintercept.com/2024/03/12/dhs-border-towers-ai/ [Accessed 6 Jul. 2024].</w:t>
      </w:r>
    </w:p>
    <w:p w14:paraId="4716C90A" w14:textId="77777777" w:rsidR="003F070A" w:rsidRPr="006235B4" w:rsidRDefault="003F070A" w:rsidP="003F070A">
      <w:pPr>
        <w:contextualSpacing/>
        <w:rPr>
          <w:sz w:val="16"/>
        </w:rPr>
      </w:pPr>
      <w:r w:rsidRPr="006235B4">
        <w:rPr>
          <w:sz w:val="16"/>
        </w:rPr>
        <w:t>A broad outline of the Biden administration’s plan to solve the immigration crisis in America was unveiled this week, including 5,800 new border and immigration security officers, a new $4.7 billion Southwest Border Contingency Fund, and more emergency authority for the president to shut down the border when needed. Moving forward on these programs will “save lives and bring order to the border,” President Joe Biden said in his State of the Union address last week.</w:t>
      </w:r>
    </w:p>
    <w:p w14:paraId="502B65F7" w14:textId="77777777" w:rsidR="003F070A" w:rsidRPr="006235B4" w:rsidRDefault="003F070A" w:rsidP="003F070A">
      <w:pPr>
        <w:contextualSpacing/>
        <w:rPr>
          <w:sz w:val="16"/>
        </w:rPr>
      </w:pPr>
      <w:r w:rsidRPr="006235B4">
        <w:rPr>
          <w:sz w:val="16"/>
        </w:rPr>
        <w:t>Homeland Security’s Fiscal Year 2025 budget request, released yesterday, includes $25.9 billion to “secure the border,” mostly through more government agents and more (and more capable) technology. Hidden in the fine print is the $6 billion tower surveillance program, one that has been in the works and growing since 2005 for years.</w:t>
      </w:r>
    </w:p>
    <w:p w14:paraId="2BF38CB3" w14:textId="77777777" w:rsidR="003F070A" w:rsidRPr="006235B4" w:rsidRDefault="003F070A" w:rsidP="003F070A">
      <w:pPr>
        <w:contextualSpacing/>
        <w:rPr>
          <w:sz w:val="16"/>
        </w:rPr>
      </w:pPr>
      <w:r w:rsidRPr="006235B4">
        <w:rPr>
          <w:sz w:val="16"/>
        </w:rPr>
        <w:t xml:space="preserve">The system is called </w:t>
      </w:r>
      <w:r w:rsidRPr="00F174FE">
        <w:rPr>
          <w:rStyle w:val="Emphasis"/>
        </w:rPr>
        <w:t>Integrated Surveillance Towers</w:t>
      </w:r>
      <w:r w:rsidRPr="006235B4">
        <w:rPr>
          <w:sz w:val="16"/>
        </w:rPr>
        <w:t xml:space="preserve">, and it </w:t>
      </w:r>
      <w:r w:rsidRPr="00F174FE">
        <w:rPr>
          <w:rStyle w:val="Emphasis"/>
        </w:rPr>
        <w:t>is projected to reach “full operational capability” in 2034, a network of over 1,000 manned and unmanned towers covering the thousands of miles that make up America’s northern and southern borders.</w:t>
      </w:r>
      <w:r w:rsidRPr="006235B4">
        <w:rPr>
          <w:sz w:val="16"/>
        </w:rPr>
        <w:t xml:space="preserve"> IST includes four ever-growing programs: Autonomous Surveillance Towers (AST); Integrated Fixed Towers (IFT); Remote Video Surveillance System Upgrade (RVSS-U); and the Northern Border RVSS (NB-RVSS). The deployment of various towers have been going on so long, some are already obsolete, according to the DHS 2025 budget request.</w:t>
      </w:r>
    </w:p>
    <w:p w14:paraId="39696BF2" w14:textId="77777777" w:rsidR="003F070A" w:rsidRPr="006235B4" w:rsidRDefault="003F070A" w:rsidP="003F070A">
      <w:pPr>
        <w:contextualSpacing/>
        <w:rPr>
          <w:sz w:val="16"/>
        </w:rPr>
      </w:pPr>
      <w:r w:rsidRPr="006235B4">
        <w:rPr>
          <w:sz w:val="16"/>
        </w:rPr>
        <w:t xml:space="preserve">According to the Department of Homeland Security, </w:t>
      </w:r>
      <w:r w:rsidRPr="00F174FE">
        <w:rPr>
          <w:rStyle w:val="Emphasis"/>
        </w:rPr>
        <w:t>IST detects and identifies “threats in near real time,” plugging up</w:t>
      </w:r>
      <w:r w:rsidRPr="006235B4">
        <w:rPr>
          <w:sz w:val="16"/>
        </w:rPr>
        <w:t xml:space="preserve"> one gap that allows for “</w:t>
      </w:r>
      <w:r w:rsidRPr="00F174FE">
        <w:rPr>
          <w:rStyle w:val="Emphasis"/>
        </w:rPr>
        <w:t>the exploitation of data collected by sensors, towers, drones, assets, agents, facilities, and other sources informing mission critical decisions</w:t>
      </w:r>
      <w:r w:rsidRPr="006235B4">
        <w:rPr>
          <w:sz w:val="16"/>
        </w:rPr>
        <w:t xml:space="preserve"> in the field and at Headquarters.” Modern </w:t>
      </w:r>
      <w:r w:rsidRPr="00F174FE">
        <w:rPr>
          <w:rStyle w:val="Emphasis"/>
        </w:rPr>
        <w:t>technology</w:t>
      </w:r>
      <w:r w:rsidRPr="006235B4">
        <w:rPr>
          <w:sz w:val="16"/>
        </w:rPr>
        <w:t xml:space="preserve">, including AI and “autonomous capabilities,” the Border Patrol says, </w:t>
      </w:r>
      <w:r w:rsidRPr="00F174FE">
        <w:rPr>
          <w:rStyle w:val="Emphasis"/>
        </w:rPr>
        <w:t>is key to “keeping front-line personnel safer, more effective, and one step ahead” of border enemies.</w:t>
      </w:r>
    </w:p>
    <w:p w14:paraId="1C5EF03E" w14:textId="77777777" w:rsidR="003F070A" w:rsidRPr="006235B4" w:rsidRDefault="003F070A" w:rsidP="003F070A">
      <w:pPr>
        <w:contextualSpacing/>
        <w:rPr>
          <w:sz w:val="16"/>
        </w:rPr>
      </w:pPr>
      <w:r w:rsidRPr="006235B4">
        <w:rPr>
          <w:sz w:val="16"/>
        </w:rPr>
        <w:t>Towers are currently being built and netted together by Elbit America (part of Israel’s Elbit Systems), Advanced Technology Systems Company, and General Dynamics. Defense Daily reported in September that DHS plans to acquire about 277 new IST towers and upgrade about 191 legacy surveillance towers in the latest set of contracts. A January press release from General Dynamics celebrates the distinction of being named one of the three recipients of a piece of a $1.8 billion indefinite delivery/indefinite quantity contract: “The Consolidated Tower &amp; Surveillance Equipment (CTSE) system consists of all fixed and relocatable sensor towers, and communications and power equipment necessary for CBP [Customs and Border Protection] to perform surveillance along the southern and northern borders of the United States.” The company says it may take up to 14 years to complete.</w:t>
      </w:r>
    </w:p>
    <w:p w14:paraId="01333F63" w14:textId="77777777" w:rsidR="003F070A" w:rsidRPr="006235B4" w:rsidRDefault="003F070A" w:rsidP="003F070A">
      <w:pPr>
        <w:contextualSpacing/>
        <w:rPr>
          <w:sz w:val="16"/>
        </w:rPr>
      </w:pPr>
      <w:r w:rsidRPr="00F174FE">
        <w:rPr>
          <w:rStyle w:val="Emphasis"/>
        </w:rPr>
        <w:t>The network of towers hosts various day and night capable cameras and radars, and can also be equipped with other sensors, including cellphone communications intercept devices</w:t>
      </w:r>
      <w:r w:rsidRPr="006235B4">
        <w:rPr>
          <w:sz w:val="16"/>
        </w:rPr>
        <w:t xml:space="preserve">, to paint a picture of hostile terrain below. </w:t>
      </w:r>
      <w:r w:rsidRPr="006235B4">
        <w:rPr>
          <w:rStyle w:val="Emphasis"/>
        </w:rPr>
        <w:t>The main focus of DHS</w:t>
      </w:r>
      <w:r w:rsidRPr="006235B4">
        <w:rPr>
          <w:sz w:val="16"/>
        </w:rPr>
        <w:t xml:space="preserve"> today </w:t>
      </w:r>
      <w:r w:rsidRPr="006235B4">
        <w:rPr>
          <w:rStyle w:val="Emphasis"/>
        </w:rPr>
        <w:t>is to net all of the towers into “a single unified program” and integrate AI into the ability to detect movement and activity to create a “common operating picture.”</w:t>
      </w:r>
    </w:p>
    <w:p w14:paraId="261369AC" w14:textId="77777777" w:rsidR="003F070A" w:rsidRPr="006235B4" w:rsidRDefault="003F070A" w:rsidP="003F070A">
      <w:pPr>
        <w:contextualSpacing/>
        <w:rPr>
          <w:sz w:val="16"/>
        </w:rPr>
      </w:pPr>
      <w:r w:rsidRPr="006235B4">
        <w:rPr>
          <w:sz w:val="16"/>
        </w:rPr>
        <w:t>Though billions have been spent on the IST program, government auditors have consistently questioned whether it actually reduces unlawful border crossings. A General Accountability Office assessment from 2018 concluded that the DHS was “not yet positioned to fully quantify the impact these technologies have on its mission,” that is, whether the towers actually help to stem the flow. The GAO then recommended that DHS establish better metrics to “more fully assess … progress in implementing the Southwest Border Technology Plan and determine when mission benefits have been realized.”</w:t>
      </w:r>
    </w:p>
    <w:p w14:paraId="51C9A182" w14:textId="77777777" w:rsidR="003F070A" w:rsidRDefault="003F070A" w:rsidP="003F070A">
      <w:pPr>
        <w:contextualSpacing/>
      </w:pPr>
      <w:r w:rsidRPr="006235B4">
        <w:rPr>
          <w:sz w:val="16"/>
        </w:rPr>
        <w:t>A new GAO report issued last month updates progress on the IST program and says that finishing the network in Texas has been a problem. “According to the IST program manager,” the report reads, “… ease of access and willingness of property owners are key factors when considering sites for tower placement. The program manager stated that sites in the Laredo and Rio Grande Valley sectors … are still challenging because these areas need permissions from multiple landowners and road access may be an impediment.”</w:t>
      </w:r>
    </w:p>
    <w:p w14:paraId="3F45DC25" w14:textId="77777777" w:rsidR="003F070A" w:rsidRDefault="003F070A" w:rsidP="003F070A">
      <w:pPr>
        <w:pStyle w:val="Heading3"/>
        <w:contextualSpacing/>
      </w:pPr>
      <w:r>
        <w:t>Cartel Trafficking ADV---Solvency---EXT</w:t>
      </w:r>
    </w:p>
    <w:p w14:paraId="761B466A" w14:textId="77777777" w:rsidR="003F070A" w:rsidRDefault="003F070A" w:rsidP="003F070A">
      <w:pPr>
        <w:pStyle w:val="Heading4"/>
        <w:contextualSpacing/>
      </w:pPr>
      <w:r>
        <w:t>Among those crossing illegally are criminals who have committed murder and sexual offenses</w:t>
      </w:r>
    </w:p>
    <w:p w14:paraId="0F693B95" w14:textId="77777777" w:rsidR="003F070A" w:rsidRPr="008C1895" w:rsidRDefault="003F070A" w:rsidP="003F070A">
      <w:pPr>
        <w:contextualSpacing/>
      </w:pPr>
      <w:r w:rsidRPr="008C1895">
        <w:rPr>
          <w:rStyle w:val="Style13ptBold"/>
        </w:rPr>
        <w:t>Morgan ’19</w:t>
      </w:r>
      <w:r>
        <w:t xml:space="preserve"> </w:t>
      </w:r>
      <w:r w:rsidRPr="008C1895">
        <w:rPr>
          <w:sz w:val="16"/>
        </w:rPr>
        <w:t>Morgan, M. (2019). </w:t>
      </w:r>
      <w:r w:rsidRPr="008C1895">
        <w:rPr>
          <w:i/>
          <w:iCs/>
          <w:sz w:val="16"/>
        </w:rPr>
        <w:t>The Got-Away Crisis at Our Southern Border</w:t>
      </w:r>
      <w:r w:rsidRPr="008C1895">
        <w:rPr>
          <w:sz w:val="16"/>
        </w:rPr>
        <w:t>. [online] The Heritage Foundation. Available at: https://www.heritage.org/immigration/commentary/the-got-away-crisis-our-southern-border [Accessed 5 Jul. 2024].</w:t>
      </w:r>
    </w:p>
    <w:p w14:paraId="531F8C55" w14:textId="77777777" w:rsidR="003F070A" w:rsidRPr="008C1895" w:rsidRDefault="003F070A" w:rsidP="003F070A">
      <w:pPr>
        <w:contextualSpacing/>
        <w:rPr>
          <w:sz w:val="16"/>
        </w:rPr>
      </w:pPr>
      <w:r w:rsidRPr="008C1895">
        <w:rPr>
          <w:sz w:val="16"/>
        </w:rPr>
        <w:t xml:space="preserve">Regardless of where you sit on the political and ideological spectrum, </w:t>
      </w:r>
      <w:r w:rsidRPr="008C1895">
        <w:rPr>
          <w:rStyle w:val="Emphasis"/>
        </w:rPr>
        <w:t>there is no denying the catastrophic crisis at our southern border.</w:t>
      </w:r>
      <w:r w:rsidRPr="008C1895">
        <w:rPr>
          <w:sz w:val="16"/>
        </w:rPr>
        <w:t xml:space="preserve"> Whether you see it as a humanitarian, national security, or constitutional crisis, or all three rolled into one, it’s a colossal failure by any definition.</w:t>
      </w:r>
    </w:p>
    <w:p w14:paraId="7C578479" w14:textId="77777777" w:rsidR="003F070A" w:rsidRPr="008C1895" w:rsidRDefault="003F070A" w:rsidP="003F070A">
      <w:pPr>
        <w:contextualSpacing/>
        <w:rPr>
          <w:sz w:val="16"/>
        </w:rPr>
      </w:pPr>
      <w:r w:rsidRPr="008C1895">
        <w:rPr>
          <w:sz w:val="16"/>
        </w:rPr>
        <w:t xml:space="preserve">The Biden administration’s </w:t>
      </w:r>
      <w:r w:rsidRPr="008C1895">
        <w:rPr>
          <w:rStyle w:val="Emphasis"/>
        </w:rPr>
        <w:t>open-border policies</w:t>
      </w:r>
      <w:r w:rsidRPr="008C1895">
        <w:rPr>
          <w:sz w:val="16"/>
        </w:rPr>
        <w:t xml:space="preserve"> have drawn five million illegal aliens from 160 different countries to our borders in just 18 months. The predictable result is a chaotic and deadly southern border where a complex set of threats are pouring into to the U.S. The situation has become so dangerous and untenable that a judge in Kinney County, Texas, formally declared the county was being invaded.</w:t>
      </w:r>
    </w:p>
    <w:p w14:paraId="44820FDE" w14:textId="77777777" w:rsidR="003F070A" w:rsidRPr="008C1895" w:rsidRDefault="003F070A" w:rsidP="003F070A">
      <w:pPr>
        <w:contextualSpacing/>
        <w:rPr>
          <w:sz w:val="16"/>
        </w:rPr>
      </w:pPr>
      <w:r w:rsidRPr="008C1895">
        <w:rPr>
          <w:sz w:val="16"/>
        </w:rPr>
        <w:t>The crux of the crisis is not overly complicated. To deal with the crushing flow of illegal aliens, 80% to 90% of Border Patrol personnel are often pulled off the front lines to care for, process, and release those who have crossed illegally.</w:t>
      </w:r>
    </w:p>
    <w:p w14:paraId="4CA77F81" w14:textId="77777777" w:rsidR="003F070A" w:rsidRPr="008C1895" w:rsidRDefault="003F070A" w:rsidP="003F070A">
      <w:pPr>
        <w:contextualSpacing/>
        <w:rPr>
          <w:rStyle w:val="Emphasis"/>
        </w:rPr>
      </w:pPr>
      <w:r w:rsidRPr="008C1895">
        <w:rPr>
          <w:sz w:val="16"/>
        </w:rPr>
        <w:t xml:space="preserve">Biden’s Border Patrol has essentially been compelled to abandon much of its core mission to protect the American people. This has </w:t>
      </w:r>
      <w:r w:rsidRPr="008C1895">
        <w:rPr>
          <w:rStyle w:val="Emphasis"/>
        </w:rPr>
        <w:t>left our borders wide-open and facilitated the cartels broadening their operational control over our southern border, making it easier for them to smuggle drugs into the U.S. and expand their human trafficking operation.</w:t>
      </w:r>
    </w:p>
    <w:p w14:paraId="50D3591F" w14:textId="77777777" w:rsidR="003F070A" w:rsidRPr="008C1895" w:rsidRDefault="003F070A" w:rsidP="003F070A">
      <w:pPr>
        <w:contextualSpacing/>
        <w:rPr>
          <w:sz w:val="16"/>
        </w:rPr>
      </w:pPr>
      <w:r w:rsidRPr="008C1895">
        <w:rPr>
          <w:sz w:val="16"/>
        </w:rPr>
        <w:t>&gt;&gt;&gt; The Biden Border Crisis</w:t>
      </w:r>
    </w:p>
    <w:p w14:paraId="570ECB42" w14:textId="77777777" w:rsidR="003F070A" w:rsidRPr="008C1895" w:rsidRDefault="003F070A" w:rsidP="003F070A">
      <w:pPr>
        <w:contextualSpacing/>
        <w:rPr>
          <w:sz w:val="16"/>
        </w:rPr>
      </w:pPr>
      <w:r w:rsidRPr="008C1895">
        <w:rPr>
          <w:rStyle w:val="Emphasis"/>
        </w:rPr>
        <w:t>It also</w:t>
      </w:r>
      <w:r w:rsidRPr="008C1895">
        <w:rPr>
          <w:sz w:val="16"/>
        </w:rPr>
        <w:t xml:space="preserve"> makes it far simpler for criminal aliens and national security threats to enter the U.S. undetected. You don’t have to be a border security expert to understand that as illegal immigration increases, our ability to effectively secure the border deceases.</w:t>
      </w:r>
    </w:p>
    <w:p w14:paraId="6D988A60" w14:textId="77777777" w:rsidR="003F070A" w:rsidRPr="008C1895" w:rsidRDefault="003F070A" w:rsidP="003F070A">
      <w:pPr>
        <w:contextualSpacing/>
        <w:rPr>
          <w:rStyle w:val="Emphasis"/>
        </w:rPr>
      </w:pPr>
      <w:r w:rsidRPr="008C1895">
        <w:rPr>
          <w:sz w:val="16"/>
        </w:rPr>
        <w:t xml:space="preserve">The Biden administration refuses to acknowledge this basic premise or come clean to the American people about the magnitude of the threats not being interdicted because resources are being diverted to the self-inflicted illegal migration disaster. Intentionally hijacking the Border Patrol’s mission, forcing it into an expansive role as a humanitarian agency that must welcome the new generation of illegal alien arrivals, has foreseeably </w:t>
      </w:r>
      <w:r w:rsidRPr="008C1895">
        <w:rPr>
          <w:rStyle w:val="Emphasis"/>
        </w:rPr>
        <w:t>resulted in an exponential increase in “got-aways”</w:t>
      </w:r>
      <w:r w:rsidRPr="008C1895">
        <w:rPr>
          <w:sz w:val="16"/>
        </w:rPr>
        <w:t xml:space="preserve"> illegal aliens </w:t>
      </w:r>
      <w:r w:rsidRPr="008C1895">
        <w:rPr>
          <w:rStyle w:val="Emphasis"/>
        </w:rPr>
        <w:t>who break into our southern border and avoid apprehension.</w:t>
      </w:r>
    </w:p>
    <w:p w14:paraId="10017831" w14:textId="77777777" w:rsidR="003F070A" w:rsidRPr="008C1895" w:rsidRDefault="003F070A" w:rsidP="003F070A">
      <w:pPr>
        <w:contextualSpacing/>
        <w:rPr>
          <w:sz w:val="16"/>
        </w:rPr>
      </w:pPr>
      <w:r w:rsidRPr="008C1895">
        <w:rPr>
          <w:rStyle w:val="Emphasis"/>
        </w:rPr>
        <w:t>Close to a million “got-aways” have entered the U.S.</w:t>
      </w:r>
      <w:r w:rsidRPr="008C1895">
        <w:rPr>
          <w:sz w:val="16"/>
        </w:rPr>
        <w:t xml:space="preserve"> since President Biden entered the Oval Office. Yet Homeland Security Secretary Alejandro Mayorkas somehow has the chutzpah to assert that “the borders are secure.” It’s a blanket lie.</w:t>
      </w:r>
    </w:p>
    <w:p w14:paraId="236CB842" w14:textId="77777777" w:rsidR="003F070A" w:rsidRPr="008C1895" w:rsidRDefault="003F070A" w:rsidP="003F070A">
      <w:pPr>
        <w:contextualSpacing/>
        <w:rPr>
          <w:sz w:val="16"/>
        </w:rPr>
      </w:pPr>
      <w:r w:rsidRPr="008C1895">
        <w:rPr>
          <w:sz w:val="16"/>
        </w:rPr>
        <w:t xml:space="preserve">Why does it matter? What’s another million got-aways on top of the millions of illegal aliens the Biden administration has willfully released into the U.S.? </w:t>
      </w:r>
      <w:r w:rsidRPr="008C1895">
        <w:rPr>
          <w:rStyle w:val="Emphasis"/>
        </w:rPr>
        <w:t>It matters because illegal immigration is not a victimless crime. It has damaging downstream effects across our nation.</w:t>
      </w:r>
      <w:r w:rsidRPr="008C1895">
        <w:rPr>
          <w:sz w:val="16"/>
        </w:rPr>
        <w:t xml:space="preserve"> Unfortunately, in today’s environment, emotions, politics, and ideology drive the narrative rather than the truth.</w:t>
      </w:r>
    </w:p>
    <w:p w14:paraId="1CE58842" w14:textId="77777777" w:rsidR="003F070A" w:rsidRPr="008C1895" w:rsidRDefault="003F070A" w:rsidP="003F070A">
      <w:pPr>
        <w:contextualSpacing/>
        <w:rPr>
          <w:sz w:val="16"/>
        </w:rPr>
      </w:pPr>
      <w:r w:rsidRPr="008C1895">
        <w:rPr>
          <w:sz w:val="16"/>
        </w:rPr>
        <w:t>Not everyone entering our country illegally are good, upstanding people. Many have been convicted of or charged with violent offenses. Others are considered dangerous sexual predators. Some are members of some of the most violent transnational gangs in the world. Many have been convicted of driving under the influence. And for those who somehow see drunk driving as “lesser” offense, a threat to be dismissed, I’d to point to the 10,000 drunk-driving fatalities every year in the United States.</w:t>
      </w:r>
    </w:p>
    <w:p w14:paraId="2CA8FC02" w14:textId="77777777" w:rsidR="003F070A" w:rsidRPr="008C1895" w:rsidRDefault="003F070A" w:rsidP="003F070A">
      <w:pPr>
        <w:contextualSpacing/>
        <w:rPr>
          <w:sz w:val="16"/>
        </w:rPr>
      </w:pPr>
      <w:r w:rsidRPr="008C1895">
        <w:rPr>
          <w:sz w:val="16"/>
        </w:rPr>
        <w:t xml:space="preserve">Since the Biden administration took the reins, </w:t>
      </w:r>
      <w:r w:rsidRPr="008C1895">
        <w:rPr>
          <w:rStyle w:val="Emphasis"/>
        </w:rPr>
        <w:t>C</w:t>
      </w:r>
      <w:r w:rsidRPr="008C1895">
        <w:rPr>
          <w:sz w:val="16"/>
        </w:rPr>
        <w:t xml:space="preserve">ustoms and </w:t>
      </w:r>
      <w:r w:rsidRPr="008C1895">
        <w:rPr>
          <w:rStyle w:val="Emphasis"/>
        </w:rPr>
        <w:t>B</w:t>
      </w:r>
      <w:r w:rsidRPr="008C1895">
        <w:rPr>
          <w:sz w:val="16"/>
        </w:rPr>
        <w:t xml:space="preserve">order </w:t>
      </w:r>
      <w:r w:rsidRPr="008C1895">
        <w:rPr>
          <w:rStyle w:val="Emphasis"/>
        </w:rPr>
        <w:t>P</w:t>
      </w:r>
      <w:r w:rsidRPr="008C1895">
        <w:rPr>
          <w:sz w:val="16"/>
        </w:rPr>
        <w:t xml:space="preserve">rotection </w:t>
      </w:r>
      <w:r w:rsidRPr="008C1895">
        <w:rPr>
          <w:rStyle w:val="Emphasis"/>
        </w:rPr>
        <w:t>has arrested more than 32,000 criminal aliens. Border Patrol alone has apprehended 113 convicted murders and more than 770 illegal aliens convicted of sexual related offenses</w:t>
      </w:r>
      <w:r w:rsidRPr="008C1895">
        <w:rPr>
          <w:sz w:val="16"/>
        </w:rPr>
        <w:t>, including sex with a minor child.</w:t>
      </w:r>
    </w:p>
    <w:p w14:paraId="69D89CC2" w14:textId="77777777" w:rsidR="003F070A" w:rsidRPr="008C1895" w:rsidRDefault="003F070A" w:rsidP="003F070A">
      <w:pPr>
        <w:contextualSpacing/>
        <w:rPr>
          <w:sz w:val="16"/>
        </w:rPr>
      </w:pPr>
      <w:r w:rsidRPr="008C1895">
        <w:rPr>
          <w:rStyle w:val="Emphasis"/>
        </w:rPr>
        <w:t>Those numbers represent a 2,000% increase in murderers and a 260% increase in sexual predators</w:t>
      </w:r>
      <w:r w:rsidRPr="008C1895">
        <w:rPr>
          <w:sz w:val="16"/>
        </w:rPr>
        <w:t xml:space="preserve">, as compared to the Trump administration. Keep in mind—these are only the criminals </w:t>
      </w:r>
      <w:r w:rsidRPr="008C1895">
        <w:rPr>
          <w:rStyle w:val="Emphasis"/>
        </w:rPr>
        <w:t>they’ve apprehended. Imagine the number of criminals among the million got-aways</w:t>
      </w:r>
      <w:r w:rsidRPr="008C1895">
        <w:rPr>
          <w:sz w:val="16"/>
        </w:rPr>
        <w:t xml:space="preserve"> who now call the U.S. home.</w:t>
      </w:r>
    </w:p>
    <w:p w14:paraId="3602BBFB" w14:textId="77777777" w:rsidR="003F070A" w:rsidRPr="008C1895" w:rsidRDefault="003F070A" w:rsidP="003F070A">
      <w:pPr>
        <w:contextualSpacing/>
        <w:rPr>
          <w:sz w:val="16"/>
        </w:rPr>
      </w:pPr>
      <w:r w:rsidRPr="008C1895">
        <w:rPr>
          <w:sz w:val="16"/>
        </w:rPr>
        <w:t>The Biden administration’s open-border policies have sent a message to the entire world: there will no consequences for the majority of those illegally entering the U.S. Instead, they will be welcomed and rewarded no questions asked. It hasn’t been just those hoping for a better life who heard that message.</w:t>
      </w:r>
    </w:p>
    <w:p w14:paraId="21F26F8A" w14:textId="77777777" w:rsidR="003F070A" w:rsidRPr="008C1895" w:rsidRDefault="003F070A" w:rsidP="003F070A">
      <w:pPr>
        <w:contextualSpacing/>
        <w:rPr>
          <w:sz w:val="16"/>
        </w:rPr>
      </w:pPr>
      <w:r w:rsidRPr="008C1895">
        <w:rPr>
          <w:sz w:val="16"/>
        </w:rPr>
        <w:t>&gt;&gt;&gt; It’s Time for Corporate Media To Tell the Truth About America’s Crime Problem</w:t>
      </w:r>
    </w:p>
    <w:p w14:paraId="6CADD56D" w14:textId="77777777" w:rsidR="003F070A" w:rsidRPr="008C1895" w:rsidRDefault="003F070A" w:rsidP="003F070A">
      <w:pPr>
        <w:contextualSpacing/>
        <w:rPr>
          <w:sz w:val="16"/>
        </w:rPr>
      </w:pPr>
      <w:r w:rsidRPr="008C1895">
        <w:rPr>
          <w:sz w:val="16"/>
        </w:rPr>
        <w:t>Violent criminals received the message loud and clear. Among them was Jose Pascual-Reyes, who on Aug. 4 was charged with multiple counts of capital murder. In addition to the murders, Reyes was charged with kidnapping a 12-year-old girl who, according to the complaint, was “tied to bed posts for at least a week, was assaulted, and kept in a drug-like state by being plied with alcohol.”</w:t>
      </w:r>
    </w:p>
    <w:p w14:paraId="63E19DB2" w14:textId="77777777" w:rsidR="003F070A" w:rsidRPr="008C1895" w:rsidRDefault="003F070A" w:rsidP="003F070A">
      <w:pPr>
        <w:contextualSpacing/>
        <w:rPr>
          <w:sz w:val="16"/>
        </w:rPr>
      </w:pPr>
      <w:r w:rsidRPr="008C1895">
        <w:rPr>
          <w:sz w:val="16"/>
        </w:rPr>
        <w:t xml:space="preserve">Unfortunately, tragedies like this are common. </w:t>
      </w:r>
      <w:r w:rsidRPr="008C1895">
        <w:rPr>
          <w:rStyle w:val="StyleUnderline"/>
        </w:rPr>
        <w:t>From 2011 -2022, more than 259,000 illegal aliens were charged with more than 433,000 criminal offenses, including 800 homicides, 822 kidnappings and 5,479 sexual assaults. And that’s just in Texas.</w:t>
      </w:r>
    </w:p>
    <w:p w14:paraId="616BB378" w14:textId="77777777" w:rsidR="003F070A" w:rsidRPr="008C1895" w:rsidRDefault="003F070A" w:rsidP="003F070A">
      <w:pPr>
        <w:contextualSpacing/>
        <w:rPr>
          <w:sz w:val="16"/>
        </w:rPr>
      </w:pPr>
      <w:r w:rsidRPr="008C1895">
        <w:rPr>
          <w:sz w:val="16"/>
        </w:rPr>
        <w:t>How many more “Angel Families” do we have to add to the rolls before we say it’s time to secure our borders? How many more victims of horrific sexual assaults have to occur before we say enough is enough? What level of tragedy and suffering must Americans shoulder before we demand accountability and insist that the administration start putting the safety and well-being of our own citizens first.</w:t>
      </w:r>
    </w:p>
    <w:p w14:paraId="7BD0DB75" w14:textId="77777777" w:rsidR="003F070A" w:rsidRDefault="003F070A" w:rsidP="003F070A">
      <w:pPr>
        <w:contextualSpacing/>
        <w:rPr>
          <w:sz w:val="16"/>
        </w:rPr>
      </w:pPr>
      <w:r w:rsidRPr="008C1895">
        <w:rPr>
          <w:sz w:val="16"/>
        </w:rPr>
        <w:t>What’s the number, President Biden? What feels right to you, Secretary Mayorkas? How many murderers, rapists, pedophiles, and gang members coming into the U.S. do you consider an acceptable trade-off for our open borders?</w:t>
      </w:r>
    </w:p>
    <w:p w14:paraId="168001AE" w14:textId="77777777" w:rsidR="003F070A" w:rsidRPr="00D1746D" w:rsidRDefault="003F070A" w:rsidP="003F070A">
      <w:pPr>
        <w:contextualSpacing/>
      </w:pPr>
    </w:p>
    <w:p w14:paraId="47CD3286" w14:textId="77777777" w:rsidR="003F070A" w:rsidRPr="00EC5785" w:rsidRDefault="003F070A" w:rsidP="003F070A">
      <w:pPr>
        <w:pStyle w:val="Heading4"/>
        <w:contextualSpacing/>
        <w:rPr>
          <w:rStyle w:val="Style13ptBold"/>
          <w:b/>
          <w:bCs w:val="0"/>
        </w:rPr>
      </w:pPr>
      <w:r w:rsidRPr="00EC5785">
        <w:rPr>
          <w:rStyle w:val="Style13ptBold"/>
          <w:b/>
        </w:rPr>
        <w:t>Although most migrants crossing the southern border are innocent, the number of illegal crossings is at an all-time high</w:t>
      </w:r>
    </w:p>
    <w:p w14:paraId="26180F01" w14:textId="77777777" w:rsidR="003F070A" w:rsidRPr="009A4363" w:rsidRDefault="003F070A" w:rsidP="003F070A">
      <w:pPr>
        <w:contextualSpacing/>
      </w:pPr>
      <w:r w:rsidRPr="00CD3344">
        <w:rPr>
          <w:rStyle w:val="Style13ptBold"/>
          <w:lang w:val="it-IT"/>
        </w:rPr>
        <w:t>Montoya-Galvez ’24</w:t>
      </w:r>
      <w:r w:rsidRPr="00CD3344">
        <w:rPr>
          <w:lang w:val="it-IT"/>
        </w:rPr>
        <w:t xml:space="preserve"> </w:t>
      </w:r>
      <w:r w:rsidRPr="00CD3344">
        <w:rPr>
          <w:sz w:val="16"/>
          <w:lang w:val="it-IT"/>
        </w:rPr>
        <w:t>Camilo Montoya-Galvez (2024). </w:t>
      </w:r>
      <w:r w:rsidRPr="00033B27">
        <w:rPr>
          <w:i/>
          <w:iCs/>
          <w:sz w:val="16"/>
        </w:rPr>
        <w:t>U.S. Border Patrol chief calls southern border a ‘national security threat,’ citing 140,000 migrants who evaded capture</w:t>
      </w:r>
      <w:r w:rsidRPr="00033B27">
        <w:rPr>
          <w:sz w:val="16"/>
        </w:rPr>
        <w:t>. [online] Cbsnews.com. Available at: https://www.cbsnews.com/news/jason-owens-border-patrol-southern-border-national-security-threat/ [Accessed 5 Jul. 2024].</w:t>
      </w:r>
    </w:p>
    <w:p w14:paraId="0404686B" w14:textId="77777777" w:rsidR="003F070A" w:rsidRPr="008E0774" w:rsidRDefault="003F070A" w:rsidP="003F070A">
      <w:pPr>
        <w:contextualSpacing/>
        <w:rPr>
          <w:sz w:val="16"/>
        </w:rPr>
      </w:pPr>
      <w:r w:rsidRPr="008E0774">
        <w:rPr>
          <w:sz w:val="16"/>
        </w:rPr>
        <w:t>Washington — In an exclusive interview with CBS News, </w:t>
      </w:r>
      <w:r w:rsidRPr="00033B27">
        <w:rPr>
          <w:rStyle w:val="Emphasis"/>
        </w:rPr>
        <w:t>U.S. Border Patrol chief Jason Owens called the situation at the southern border a "national security threat," expressing concern about</w:t>
      </w:r>
      <w:r w:rsidRPr="008E0774">
        <w:rPr>
          <w:sz w:val="16"/>
        </w:rPr>
        <w:t xml:space="preserve"> tens of thousands of migrants who have evaded apprehension and entered the country surreptitiously over the past five months. </w:t>
      </w:r>
    </w:p>
    <w:p w14:paraId="38267630" w14:textId="77777777" w:rsidR="003F070A" w:rsidRPr="008E0774" w:rsidRDefault="003F070A" w:rsidP="003F070A">
      <w:pPr>
        <w:contextualSpacing/>
        <w:rPr>
          <w:sz w:val="16"/>
        </w:rPr>
      </w:pPr>
      <w:r w:rsidRPr="008E0774">
        <w:rPr>
          <w:sz w:val="16"/>
        </w:rPr>
        <w:t>Owens said Border Patrol is "closing in" on recording one million apprehensions of migrants in between ports of entry along the U.S.-Mexico border in the 2024 fiscal year, which started in October. For the third consecutive year, his agency is on track to record two million apprehensions by the time the fiscal year ends at the end of September, Owens added.</w:t>
      </w:r>
    </w:p>
    <w:p w14:paraId="3690D473" w14:textId="77777777" w:rsidR="003F070A" w:rsidRPr="008E0774" w:rsidRDefault="003F070A" w:rsidP="003F070A">
      <w:pPr>
        <w:contextualSpacing/>
        <w:rPr>
          <w:sz w:val="16"/>
        </w:rPr>
      </w:pPr>
      <w:r w:rsidRPr="008E0774">
        <w:rPr>
          <w:sz w:val="16"/>
        </w:rPr>
        <w:t xml:space="preserve">"That number is a large number, but what's keeping me up at night is the </w:t>
      </w:r>
      <w:r w:rsidRPr="00033B27">
        <w:rPr>
          <w:rStyle w:val="Emphasis"/>
        </w:rPr>
        <w:t>140,000 known got-aways</w:t>
      </w:r>
      <w:r w:rsidRPr="008E0774">
        <w:rPr>
          <w:sz w:val="16"/>
        </w:rPr>
        <w:t>," Owens said in his first exclusive interview as Border Patrol chief</w:t>
      </w:r>
      <w:r w:rsidRPr="00033B27">
        <w:rPr>
          <w:rStyle w:val="Emphasis"/>
        </w:rPr>
        <w:t>, referring to migrants who are</w:t>
      </w:r>
      <w:r w:rsidRPr="008E0774">
        <w:rPr>
          <w:sz w:val="16"/>
        </w:rPr>
        <w:t xml:space="preserve"> detected by cameras and sensors </w:t>
      </w:r>
      <w:r w:rsidRPr="00033B27">
        <w:rPr>
          <w:rStyle w:val="Emphasis"/>
        </w:rPr>
        <w:t>crossing into the U.S. illegally, but not apprehended.</w:t>
      </w:r>
    </w:p>
    <w:p w14:paraId="6D32FE6A" w14:textId="77777777" w:rsidR="003F070A" w:rsidRPr="008E0774" w:rsidRDefault="003F070A" w:rsidP="003F070A">
      <w:pPr>
        <w:contextualSpacing/>
        <w:rPr>
          <w:sz w:val="16"/>
        </w:rPr>
      </w:pPr>
      <w:r w:rsidRPr="008E0774">
        <w:rPr>
          <w:sz w:val="16"/>
        </w:rPr>
        <w:t>"Why are they risking their lives and crossing in areas where we can't get to?" Owens asked. "Why are they hiding? What do they have to hide? What are they bringing in? What is their intent? Where are they coming from? We simply don't know the answers to those questions. Those things for us are what represent the threat to our communities."</w:t>
      </w:r>
    </w:p>
    <w:p w14:paraId="58572304" w14:textId="77777777" w:rsidR="003F070A" w:rsidRPr="008E0774" w:rsidRDefault="003F070A" w:rsidP="003F070A">
      <w:pPr>
        <w:contextualSpacing/>
        <w:rPr>
          <w:sz w:val="16"/>
        </w:rPr>
      </w:pPr>
      <w:r w:rsidRPr="008E0774">
        <w:rPr>
          <w:sz w:val="16"/>
        </w:rPr>
        <w:t>The situation, Owens added, amounts to "a national security threat."</w:t>
      </w:r>
    </w:p>
    <w:p w14:paraId="21E729B2" w14:textId="77777777" w:rsidR="003F070A" w:rsidRPr="009A4363" w:rsidRDefault="003F070A" w:rsidP="003F070A">
      <w:pPr>
        <w:contextualSpacing/>
        <w:rPr>
          <w:sz w:val="16"/>
        </w:rPr>
      </w:pPr>
      <w:r w:rsidRPr="009A4363">
        <w:rPr>
          <w:sz w:val="16"/>
        </w:rPr>
        <w:t xml:space="preserve">"Border security is a big piece of national security," he said. "And </w:t>
      </w:r>
      <w:r w:rsidRPr="009A4363">
        <w:rPr>
          <w:rStyle w:val="Emphasis"/>
        </w:rPr>
        <w:t>if we don't know who is coming into our country, and we don't know what their intent is, that is a threat</w:t>
      </w:r>
      <w:r w:rsidRPr="009A4363">
        <w:rPr>
          <w:sz w:val="16"/>
        </w:rPr>
        <w:t xml:space="preserve"> and they're exploiting a vulnerability that's on our border right now."</w:t>
      </w:r>
    </w:p>
    <w:p w14:paraId="3C3751F4" w14:textId="77777777" w:rsidR="003F070A" w:rsidRPr="009A4363" w:rsidRDefault="003F070A" w:rsidP="003F070A">
      <w:pPr>
        <w:contextualSpacing/>
        <w:rPr>
          <w:rStyle w:val="Emphasis"/>
        </w:rPr>
      </w:pPr>
      <w:r w:rsidRPr="009A4363">
        <w:rPr>
          <w:rStyle w:val="Emphasis"/>
        </w:rPr>
        <w:t>Still,</w:t>
      </w:r>
      <w:r w:rsidRPr="009A4363">
        <w:rPr>
          <w:sz w:val="16"/>
        </w:rPr>
        <w:t xml:space="preserve"> Owens agreed that </w:t>
      </w:r>
      <w:r w:rsidRPr="009A4363">
        <w:rPr>
          <w:rStyle w:val="Emphasis"/>
        </w:rPr>
        <w:t>the vast majority of migrants coming to the U.S. border are "good people."</w:t>
      </w:r>
    </w:p>
    <w:p w14:paraId="314FD1A3" w14:textId="77777777" w:rsidR="003F070A" w:rsidRPr="009A4363" w:rsidRDefault="003F070A" w:rsidP="003F070A">
      <w:pPr>
        <w:contextualSpacing/>
        <w:rPr>
          <w:sz w:val="16"/>
        </w:rPr>
      </w:pPr>
      <w:r w:rsidRPr="009A4363">
        <w:rPr>
          <w:sz w:val="16"/>
        </w:rPr>
        <w:t>"I think the migrants that we encounter, that are turning themselves in, yes, I think they absolutely are, by and large, good people," Owens said. "I wish they would choose the right way to come into our country and not start off on the wrong foot by breaking our laws."</w:t>
      </w:r>
    </w:p>
    <w:p w14:paraId="5E2A2571" w14:textId="77777777" w:rsidR="003F070A" w:rsidRPr="009A4363" w:rsidRDefault="003F070A" w:rsidP="003F070A">
      <w:pPr>
        <w:contextualSpacing/>
        <w:rPr>
          <w:rStyle w:val="Emphasis"/>
        </w:rPr>
      </w:pPr>
      <w:r w:rsidRPr="009A4363">
        <w:rPr>
          <w:sz w:val="16"/>
        </w:rPr>
        <w:t xml:space="preserve">While a "very small amount" of those apprehended at the southern border are serious criminals, such as convicted gang members or sexual offenders, Owens said most migrants are </w:t>
      </w:r>
      <w:r w:rsidRPr="009A4363">
        <w:rPr>
          <w:rStyle w:val="Emphasis"/>
        </w:rPr>
        <w:t>surrendering themselves to Border Patrol agents to escape poverty or violence in their home countries.</w:t>
      </w:r>
    </w:p>
    <w:p w14:paraId="11EB47FB" w14:textId="77777777" w:rsidR="003F070A" w:rsidRPr="008E0774" w:rsidRDefault="003F070A" w:rsidP="003F070A">
      <w:pPr>
        <w:contextualSpacing/>
        <w:rPr>
          <w:sz w:val="16"/>
        </w:rPr>
      </w:pPr>
      <w:r w:rsidRPr="008E0774">
        <w:rPr>
          <w:sz w:val="16"/>
        </w:rPr>
        <w:t>"They're coming across because they're either fleeing terrible conditions, or they're economic migrants looking for a better way of life," he said.</w:t>
      </w:r>
    </w:p>
    <w:p w14:paraId="0A351931" w14:textId="77777777" w:rsidR="003F070A" w:rsidRPr="00942B59" w:rsidRDefault="003F070A" w:rsidP="003F070A">
      <w:pPr>
        <w:contextualSpacing/>
        <w:rPr>
          <w:rStyle w:val="StyleUnderline"/>
        </w:rPr>
      </w:pPr>
      <w:r w:rsidRPr="008E0774">
        <w:rPr>
          <w:sz w:val="16"/>
        </w:rPr>
        <w:t xml:space="preserve">Customs and Border Protection (CBP) statistics show </w:t>
      </w:r>
      <w:r w:rsidRPr="00942B59">
        <w:rPr>
          <w:rStyle w:val="StyleUnderline"/>
        </w:rPr>
        <w:t xml:space="preserve">a tiny fraction of migrants processed by Border Patrol have criminal records in the U.S. </w:t>
      </w:r>
      <w:r w:rsidRPr="008E0774">
        <w:rPr>
          <w:sz w:val="16"/>
        </w:rPr>
        <w:t xml:space="preserve">— or other countries that share information with American officials — </w:t>
      </w:r>
      <w:r w:rsidRPr="00942B59">
        <w:rPr>
          <w:rStyle w:val="StyleUnderline"/>
        </w:rPr>
        <w:t xml:space="preserve">and an even smaller percentage have been convicted of serious crimes. </w:t>
      </w:r>
      <w:r w:rsidRPr="008E0774">
        <w:rPr>
          <w:sz w:val="16"/>
        </w:rPr>
        <w:t xml:space="preserve">Available data and studies also suggest that </w:t>
      </w:r>
      <w:r w:rsidRPr="00942B59">
        <w:rPr>
          <w:rStyle w:val="StyleUnderline"/>
        </w:rPr>
        <w:t>migrants</w:t>
      </w:r>
      <w:r w:rsidRPr="008E0774">
        <w:rPr>
          <w:sz w:val="16"/>
        </w:rPr>
        <w:t xml:space="preserve"> in the U.S. illegally </w:t>
      </w:r>
      <w:r w:rsidRPr="00942B59">
        <w:rPr>
          <w:rStyle w:val="StyleUnderline"/>
        </w:rPr>
        <w:t>do not commit crimes at a higher rate than native born Americans.</w:t>
      </w:r>
    </w:p>
    <w:p w14:paraId="32141856" w14:textId="77777777" w:rsidR="003F070A" w:rsidRPr="008E0774" w:rsidRDefault="003F070A" w:rsidP="003F070A">
      <w:pPr>
        <w:contextualSpacing/>
        <w:rPr>
          <w:sz w:val="16"/>
        </w:rPr>
      </w:pPr>
      <w:r w:rsidRPr="00942B59">
        <w:rPr>
          <w:rStyle w:val="Emphasis"/>
        </w:rPr>
        <w:t>Still,</w:t>
      </w:r>
      <w:r w:rsidRPr="008E0774">
        <w:rPr>
          <w:sz w:val="16"/>
        </w:rPr>
        <w:t xml:space="preserve"> top </w:t>
      </w:r>
      <w:r w:rsidRPr="00942B59">
        <w:rPr>
          <w:rStyle w:val="Emphasis"/>
        </w:rPr>
        <w:t>law enforcement officials</w:t>
      </w:r>
      <w:r w:rsidRPr="008E0774">
        <w:rPr>
          <w:sz w:val="16"/>
        </w:rPr>
        <w:t xml:space="preserve">, including FBI director Christopher Wray, </w:t>
      </w:r>
      <w:r w:rsidRPr="00942B59">
        <w:rPr>
          <w:rStyle w:val="Emphasis"/>
        </w:rPr>
        <w:t>have voiced concerns about criminal actors</w:t>
      </w:r>
      <w:r w:rsidRPr="008E0774">
        <w:rPr>
          <w:sz w:val="16"/>
        </w:rPr>
        <w:t xml:space="preserve">, including potential terrorists, </w:t>
      </w:r>
      <w:r w:rsidRPr="00942B59">
        <w:rPr>
          <w:rStyle w:val="Emphasis"/>
        </w:rPr>
        <w:t>exploiting the unprecedented levels of migration along the U.S. southern border over the past three years.</w:t>
      </w:r>
      <w:r w:rsidRPr="008E0774">
        <w:rPr>
          <w:sz w:val="16"/>
        </w:rPr>
        <w:t> </w:t>
      </w:r>
    </w:p>
    <w:p w14:paraId="47F6632C" w14:textId="77777777" w:rsidR="003F070A" w:rsidRPr="008E0774" w:rsidRDefault="003F070A" w:rsidP="003F070A">
      <w:pPr>
        <w:contextualSpacing/>
        <w:rPr>
          <w:sz w:val="16"/>
        </w:rPr>
      </w:pPr>
      <w:r w:rsidRPr="008E0774">
        <w:rPr>
          <w:sz w:val="16"/>
        </w:rPr>
        <w:t>In both fiscal years 2022 and 2023, Border Patrol reported over two million apprehensions of migrants who crossed the southern border illegally, both all-time highs. </w:t>
      </w:r>
    </w:p>
    <w:p w14:paraId="52477735" w14:textId="77777777" w:rsidR="003F070A" w:rsidRPr="008E0774" w:rsidRDefault="003F070A" w:rsidP="003F070A">
      <w:pPr>
        <w:contextualSpacing/>
        <w:rPr>
          <w:sz w:val="16"/>
        </w:rPr>
      </w:pPr>
      <w:r w:rsidRPr="008E0774">
        <w:rPr>
          <w:sz w:val="16"/>
        </w:rPr>
        <w:t xml:space="preserve">Owens said </w:t>
      </w:r>
      <w:r w:rsidRPr="00942B59">
        <w:rPr>
          <w:rStyle w:val="Emphasis"/>
        </w:rPr>
        <w:t>the extraordinary flow of people into the U.S. is mainly driven by cartels.</w:t>
      </w:r>
    </w:p>
    <w:p w14:paraId="1AB51F7F" w14:textId="77777777" w:rsidR="003F070A" w:rsidRPr="008E0774" w:rsidRDefault="003F070A" w:rsidP="003F070A">
      <w:pPr>
        <w:contextualSpacing/>
        <w:rPr>
          <w:sz w:val="16"/>
        </w:rPr>
      </w:pPr>
      <w:r w:rsidRPr="008E0774">
        <w:rPr>
          <w:sz w:val="16"/>
        </w:rPr>
        <w:t>Asked if the cartels were setting "the rules of engagement" at the southern border, Owens said, "yes, they absolutely are."</w:t>
      </w:r>
    </w:p>
    <w:p w14:paraId="31860C8D" w14:textId="77777777" w:rsidR="003F070A" w:rsidRDefault="003F070A" w:rsidP="003F070A">
      <w:pPr>
        <w:contextualSpacing/>
        <w:rPr>
          <w:sz w:val="16"/>
        </w:rPr>
      </w:pPr>
      <w:r w:rsidRPr="008E0774">
        <w:rPr>
          <w:sz w:val="16"/>
        </w:rPr>
        <w:t>A career official who has spent more than 25 years in Border Patrol, Owens assumed the top position at the agency in June 2023 following the retirement of Raul Ortiz. Homeland Security Secretary Alejandro Mayorkas called Owens a "talented, selfless, and inspiring leader" when his promotion was announced.</w:t>
      </w:r>
    </w:p>
    <w:p w14:paraId="7E9C46A6" w14:textId="77777777" w:rsidR="003F070A" w:rsidRPr="00EC5785" w:rsidRDefault="003F070A" w:rsidP="003F070A">
      <w:pPr>
        <w:contextualSpacing/>
      </w:pPr>
    </w:p>
    <w:p w14:paraId="4C4F4ECE" w14:textId="77777777" w:rsidR="003F070A" w:rsidRDefault="003F070A" w:rsidP="003F070A">
      <w:pPr>
        <w:pStyle w:val="Heading2"/>
      </w:pPr>
      <w:r>
        <w:t xml:space="preserve">AR </w:t>
      </w:r>
    </w:p>
    <w:p w14:paraId="198F2275" w14:textId="77777777" w:rsidR="003F070A" w:rsidRPr="000B57E4" w:rsidRDefault="003F070A" w:rsidP="003F070A">
      <w:pPr>
        <w:pStyle w:val="Heading3"/>
        <w:contextualSpacing/>
      </w:pPr>
      <w:r>
        <w:t>AT: Structural Violence DA---Frontline---AR</w:t>
      </w:r>
    </w:p>
    <w:p w14:paraId="2329B261" w14:textId="77777777" w:rsidR="003F070A" w:rsidRDefault="003F070A" w:rsidP="003F070A">
      <w:pPr>
        <w:pStyle w:val="Heading4"/>
        <w:numPr>
          <w:ilvl w:val="0"/>
          <w:numId w:val="49"/>
        </w:numPr>
        <w:tabs>
          <w:tab w:val="num" w:pos="1440"/>
        </w:tabs>
        <w:ind w:left="1440"/>
        <w:contextualSpacing/>
      </w:pPr>
      <w:r>
        <w:t xml:space="preserve">Surveillance towers save the lives of migrants in need of rescue. </w:t>
      </w:r>
    </w:p>
    <w:p w14:paraId="11ACFED8" w14:textId="77777777" w:rsidR="003F070A" w:rsidRPr="000B57E4" w:rsidRDefault="003F070A" w:rsidP="003F070A">
      <w:pPr>
        <w:contextualSpacing/>
        <w:rPr>
          <w:b/>
          <w:bCs/>
          <w:sz w:val="26"/>
        </w:rPr>
      </w:pPr>
      <w:r w:rsidRPr="00285DC5">
        <w:rPr>
          <w:rStyle w:val="Style13ptBold"/>
        </w:rPr>
        <w:t>Corchado 22</w:t>
      </w:r>
      <w:r>
        <w:rPr>
          <w:rStyle w:val="Style13ptBold"/>
        </w:rPr>
        <w:t xml:space="preserve"> — [</w:t>
      </w:r>
      <w:r w:rsidRPr="00A84E44">
        <w:t>Alfredo Corchado has covered U.S.-Mexico issues for The News since 1993. A graduate of UTEP, he's also reported from Washington and Cuba. Before the News, Corchado reported at El Paso Herald-Post &amp; The Wall Street Journal in Dallas and Philadelphia. He's author of Midnight in Mexico and Homelands.</w:t>
      </w:r>
      <w:r>
        <w:t xml:space="preserve"> “</w:t>
      </w:r>
      <w:r w:rsidRPr="00A84E44">
        <w:t>As West Texas temperatures soar, border agencies say new tools are saving migrants’ lives</w:t>
      </w:r>
      <w:r>
        <w:t xml:space="preserve">.” </w:t>
      </w:r>
      <w:hyperlink r:id="rId15" w:history="1">
        <w:r w:rsidRPr="00F421A4">
          <w:rPr>
            <w:rStyle w:val="Hyperlink"/>
          </w:rPr>
          <w:t>https://www.poncacitynews.com/news/west-texas-temperatures-soar-border-agencies-say-new-tools-are-saving-migrants-lives</w:t>
        </w:r>
      </w:hyperlink>
      <w:r>
        <w:t>]</w:t>
      </w:r>
    </w:p>
    <w:p w14:paraId="34B96283" w14:textId="77777777" w:rsidR="003F070A" w:rsidRDefault="003F070A" w:rsidP="003F070A">
      <w:pPr>
        <w:contextualSpacing/>
      </w:pPr>
      <w:r w:rsidRPr="00285DC5">
        <w:t>But this year, as a rising number of migrants cross the sweltering desert of West Texas, where temperatures for almost 10 consecutive days have neared 110 degrees, Carrillo said he remains worried, though hopeful. So far, he and his office have found the remains of four people, down from around 20 last year.</w:t>
      </w:r>
    </w:p>
    <w:p w14:paraId="4704FE5A" w14:textId="77777777" w:rsidR="003F070A" w:rsidRDefault="003F070A" w:rsidP="003F070A">
      <w:pPr>
        <w:contextualSpacing/>
      </w:pPr>
      <w:r w:rsidRPr="00285DC5">
        <w:rPr>
          <w:u w:val="single"/>
        </w:rPr>
        <w:t>“New technology, so far, has been very effective,” said Carrillo, a six-term sheriff in Culberson County, about 120 miles east of El Paso</w:t>
      </w:r>
      <w:r w:rsidRPr="00285DC5">
        <w:t>, which last year saw a record number of people dying in the rugged expanse of mountainous terrain of West Texas.</w:t>
      </w:r>
    </w:p>
    <w:p w14:paraId="259E9678" w14:textId="77777777" w:rsidR="003F070A" w:rsidRDefault="003F070A" w:rsidP="003F070A">
      <w:pPr>
        <w:contextualSpacing/>
      </w:pPr>
      <w:r w:rsidRPr="00285DC5">
        <w:t>Carrillo encountered so many bodies that he began carrying body bags in his truck, along with his standard bulletproof vest.</w:t>
      </w:r>
    </w:p>
    <w:p w14:paraId="4FFF2FEB" w14:textId="77777777" w:rsidR="003F070A" w:rsidRDefault="003F070A" w:rsidP="003F070A">
      <w:pPr>
        <w:contextualSpacing/>
      </w:pPr>
      <w:r w:rsidRPr="00285DC5">
        <w:t>“It’s miserable out there, but so far we have rescued quite a few people in distress because of new tools and that’s encouraging,” he said.</w:t>
      </w:r>
    </w:p>
    <w:p w14:paraId="0BDE184D" w14:textId="77777777" w:rsidR="003F070A" w:rsidRDefault="003F070A" w:rsidP="003F070A">
      <w:pPr>
        <w:contextualSpacing/>
        <w:rPr>
          <w:u w:val="single"/>
        </w:rPr>
      </w:pPr>
      <w:r w:rsidRPr="00285DC5">
        <w:rPr>
          <w:u w:val="single"/>
        </w:rPr>
        <w:t>The sheriff is referring to what the U.S. Border Patrol calls a “force multiplier.” They include the addition of dozens of so-called 30-foot-tall solar powered rescue beacons, which provide a lifeline to the migrants who find themselves lost and in need of help.</w:t>
      </w:r>
    </w:p>
    <w:p w14:paraId="6256F1DA" w14:textId="77777777" w:rsidR="003F070A" w:rsidRDefault="003F070A" w:rsidP="003F070A">
      <w:pPr>
        <w:contextualSpacing/>
      </w:pPr>
      <w:r w:rsidRPr="00285DC5">
        <w:t>Additional rescue beacons with added technology went up this year in the El Paso and Big Bend sectors and that includes Culberson County, one of the most treacherous areas for migrants because of its isolation.</w:t>
      </w:r>
    </w:p>
    <w:p w14:paraId="3C8914A8" w14:textId="77777777" w:rsidR="003F070A" w:rsidRDefault="003F070A" w:rsidP="003F070A">
      <w:pPr>
        <w:contextualSpacing/>
      </w:pPr>
      <w:r w:rsidRPr="00285DC5">
        <w:t>Hundreds of 911 metal placards with a number code at the bottom for migrants to call from their own cellphones and alert agents of their location. The calls are triangulated with other authorities, including Carrillo’s sheriff’s office.</w:t>
      </w:r>
    </w:p>
    <w:p w14:paraId="71EA506A" w14:textId="77777777" w:rsidR="003F070A" w:rsidRDefault="003F070A" w:rsidP="003F070A">
      <w:pPr>
        <w:contextualSpacing/>
        <w:rPr>
          <w:u w:val="single"/>
        </w:rPr>
      </w:pPr>
      <w:r w:rsidRPr="00285DC5">
        <w:rPr>
          <w:u w:val="single"/>
        </w:rPr>
        <w:t>Then there are the solarpowered “autonomous surveillance towers,” or ASTs. These moveable towers come complete with an artificial intelligence system that relies on thermal imaging, cameras and radar to help determine whether a moving object is an animal, vehicle or person. Each one beams its location coordinates to U.S. Border Patrol agents.</w:t>
      </w:r>
    </w:p>
    <w:p w14:paraId="451BD51D" w14:textId="77777777" w:rsidR="003F070A" w:rsidRDefault="003F070A" w:rsidP="003F070A">
      <w:pPr>
        <w:contextualSpacing/>
      </w:pPr>
      <w:r w:rsidRPr="00285DC5">
        <w:t xml:space="preserve">Beyond providing a way to spot people crossing the border, </w:t>
      </w:r>
      <w:r w:rsidRPr="00285DC5">
        <w:rPr>
          <w:u w:val="single"/>
        </w:rPr>
        <w:t>the surveillance towers also “provide agents with situational awareness on migrants in distress that are in need of rescue,</w:t>
      </w:r>
      <w:r w:rsidRPr="00285DC5">
        <w:t>” said Landon Hutchens, a spokesman for U.S, Customs Border Protection, or CPB, for the El Paso sector.</w:t>
      </w:r>
    </w:p>
    <w:p w14:paraId="57CB94DF" w14:textId="77777777" w:rsidR="003F070A" w:rsidRDefault="003F070A" w:rsidP="003F070A">
      <w:pPr>
        <w:contextualSpacing/>
      </w:pPr>
      <w:r w:rsidRPr="00285DC5">
        <w:t>The deadliest year</w:t>
      </w:r>
    </w:p>
    <w:p w14:paraId="381B18F6" w14:textId="77777777" w:rsidR="003F070A" w:rsidRDefault="003F070A" w:rsidP="003F070A">
      <w:pPr>
        <w:contextualSpacing/>
      </w:pPr>
      <w:r w:rsidRPr="00285DC5">
        <w:rPr>
          <w:u w:val="single"/>
        </w:rPr>
        <w:t>In fiscal year 2021, agents performed 688 rescues</w:t>
      </w:r>
      <w:r w:rsidRPr="00285DC5">
        <w:t xml:space="preserve">. So far </w:t>
      </w:r>
      <w:r w:rsidRPr="00285DC5">
        <w:rPr>
          <w:u w:val="single"/>
        </w:rPr>
        <w:t>in fiscal year 2022, which began in October, agents have performed more than 350 rescues</w:t>
      </w:r>
      <w:r w:rsidRPr="00285DC5">
        <w:t>, though the difficult days of summer have yet to start, said Carlos Rivera, spokesman for the U.S. Border Patrol El Paso Sector.</w:t>
      </w:r>
    </w:p>
    <w:p w14:paraId="02996911" w14:textId="77777777" w:rsidR="003F070A" w:rsidRPr="000B57E4" w:rsidRDefault="003F070A" w:rsidP="003F070A">
      <w:pPr>
        <w:contextualSpacing/>
      </w:pPr>
      <w:r w:rsidRPr="00285DC5">
        <w:t>“We encourage migrants to come up to a beacon, or a 911 metal placard and either press the button to seek help, rather than expose themselves to potential death in the desert,” Rivera explained, adding it’s too early to determine with statistics how effective the new tools have been.</w:t>
      </w:r>
    </w:p>
    <w:p w14:paraId="52606088" w14:textId="77777777" w:rsidR="003F070A" w:rsidRDefault="003F070A" w:rsidP="003F070A">
      <w:pPr>
        <w:pStyle w:val="Heading4"/>
        <w:numPr>
          <w:ilvl w:val="0"/>
          <w:numId w:val="49"/>
        </w:numPr>
        <w:tabs>
          <w:tab w:val="num" w:pos="1440"/>
        </w:tabs>
        <w:ind w:left="1440"/>
        <w:contextualSpacing/>
      </w:pPr>
      <w:r>
        <w:t xml:space="preserve">New developments are key to make them effective. </w:t>
      </w:r>
    </w:p>
    <w:p w14:paraId="56641374" w14:textId="77777777" w:rsidR="003F070A" w:rsidRPr="000B57E4" w:rsidRDefault="003F070A" w:rsidP="003F070A">
      <w:pPr>
        <w:contextualSpacing/>
        <w:rPr>
          <w:b/>
          <w:bCs/>
          <w:sz w:val="24"/>
        </w:rPr>
      </w:pPr>
      <w:hyperlink r:id="rId16" w:history="1">
        <w:r w:rsidRPr="00DA1A23">
          <w:rPr>
            <w:rStyle w:val="Style13ptBold"/>
          </w:rPr>
          <w:t>McClendon</w:t>
        </w:r>
      </w:hyperlink>
      <w:r w:rsidRPr="00DA1A23">
        <w:rPr>
          <w:rStyle w:val="Style13ptBold"/>
        </w:rPr>
        <w:t xml:space="preserve"> 21 —</w:t>
      </w:r>
      <w:r>
        <w:rPr>
          <w:rStyle w:val="Style13ptBold"/>
        </w:rPr>
        <w:t xml:space="preserve"> [</w:t>
      </w:r>
      <w:r w:rsidRPr="00DA1A23">
        <w:t>Sachi McClendon is a staff reporter at Big Bend Sentinel and a political journalist. “Border Patrol to deploy rescue beacons throughout Big Bend Sector.”</w:t>
      </w:r>
      <w:r>
        <w:t xml:space="preserve"> </w:t>
      </w:r>
      <w:r w:rsidRPr="00C1485F">
        <w:t>https://bigbendsentinel.com/2021/07/28/border-patrol-to-deploy-rescue-beacons-throughout-big-bend-sector/</w:t>
      </w:r>
      <w:r>
        <w:t>]</w:t>
      </w:r>
    </w:p>
    <w:p w14:paraId="584B3603" w14:textId="77777777" w:rsidR="003F070A" w:rsidRDefault="003F070A" w:rsidP="003F070A">
      <w:pPr>
        <w:contextualSpacing/>
        <w:rPr>
          <w:sz w:val="10"/>
        </w:rPr>
      </w:pPr>
      <w:r w:rsidRPr="00DA1A23">
        <w:rPr>
          <w:sz w:val="10"/>
        </w:rPr>
        <w:t xml:space="preserve">MARFA –– </w:t>
      </w:r>
      <w:r w:rsidRPr="003A3FB6">
        <w:rPr>
          <w:u w:val="single"/>
        </w:rPr>
        <w:t>U.S. Customs and Border Protection announced last week that it will begin deploying rescue beacons throughout the Big Bend Sector to help locate undocumented immigrants in distress</w:t>
      </w:r>
      <w:r w:rsidRPr="00DA1A23">
        <w:rPr>
          <w:sz w:val="10"/>
        </w:rPr>
        <w:t>. The announcement comes as 32 migrants have died so far in this fiscal year within the Big Bend Sector while trying to cross into the United States, compared to seven in the last fiscal year.</w:t>
      </w:r>
    </w:p>
    <w:p w14:paraId="5863E801" w14:textId="77777777" w:rsidR="003F070A" w:rsidRDefault="003F070A" w:rsidP="003F070A">
      <w:pPr>
        <w:contextualSpacing/>
        <w:rPr>
          <w:sz w:val="10"/>
        </w:rPr>
      </w:pPr>
      <w:r w:rsidRPr="00DA1A23">
        <w:rPr>
          <w:sz w:val="10"/>
        </w:rPr>
        <w:t>“What we are trying to do is get those rescue beacons out there because this gives the individuals an opportunity to be able to look for help,” said Sector Chief Sean McGoffin at a press conference held on Friday.</w:t>
      </w:r>
    </w:p>
    <w:p w14:paraId="0BC8632E" w14:textId="77777777" w:rsidR="003F070A" w:rsidRDefault="003F070A" w:rsidP="003F070A">
      <w:pPr>
        <w:contextualSpacing/>
        <w:rPr>
          <w:sz w:val="10"/>
        </w:rPr>
      </w:pPr>
      <w:r w:rsidRPr="00DA1A23">
        <w:rPr>
          <w:sz w:val="10"/>
        </w:rPr>
        <w:t>As McGoffin explained it, while crossing the harsh West Texas terrain, a migrant, if in need of assistance, can press a button at the base of the beacon, sending a distress signal back to the Border Patrol stations. Agents will then be sent out to beacon, arriving on scene generally within an hour.</w:t>
      </w:r>
    </w:p>
    <w:p w14:paraId="21919602" w14:textId="77777777" w:rsidR="003F070A" w:rsidRDefault="003F070A" w:rsidP="003F070A">
      <w:pPr>
        <w:contextualSpacing/>
        <w:rPr>
          <w:sz w:val="10"/>
        </w:rPr>
      </w:pPr>
      <w:r w:rsidRPr="00DA1A23">
        <w:rPr>
          <w:sz w:val="10"/>
        </w:rPr>
        <w:t>The sector has already deployed one beacon in the region out by Sierra Blanca, beginning in June of this year.</w:t>
      </w:r>
    </w:p>
    <w:p w14:paraId="69348A57" w14:textId="77777777" w:rsidR="003F070A" w:rsidRDefault="003F070A" w:rsidP="003F070A">
      <w:pPr>
        <w:contextualSpacing/>
        <w:rPr>
          <w:sz w:val="10"/>
        </w:rPr>
      </w:pPr>
      <w:r w:rsidRPr="003A3FB6">
        <w:rPr>
          <w:u w:val="single"/>
        </w:rPr>
        <w:t>According to McGoffin, agents have conducted four rescue operations since the beacon was deployed in June. In those four instances, 10 undocumented immigrants were rescued.</w:t>
      </w:r>
      <w:r w:rsidRPr="00DA1A23">
        <w:rPr>
          <w:sz w:val="10"/>
        </w:rPr>
        <w:t xml:space="preserve"> “Along with the increase in individuals that were interdicting, also comes the rescues. Our rescues are up 456 percent [in the Big Bend Sector]. We have rescued over 675 people so far this year,” McGoffin said.</w:t>
      </w:r>
    </w:p>
    <w:p w14:paraId="1FAC0D9D" w14:textId="77777777" w:rsidR="003F070A" w:rsidRDefault="003F070A" w:rsidP="003F070A">
      <w:pPr>
        <w:contextualSpacing/>
        <w:rPr>
          <w:sz w:val="10"/>
        </w:rPr>
      </w:pPr>
      <w:r w:rsidRPr="00DA1A23">
        <w:rPr>
          <w:sz w:val="10"/>
        </w:rPr>
        <w:t xml:space="preserve">McGoffin said he plans to have 30 beacons deployed throughout the region now that his sector has secured funding for these beacons, which cost around $12,000 each, </w:t>
      </w:r>
      <w:r w:rsidRPr="003A3FB6">
        <w:rPr>
          <w:u w:val="single"/>
        </w:rPr>
        <w:t>through the Missing Migrant Program.</w:t>
      </w:r>
    </w:p>
    <w:p w14:paraId="269309FE" w14:textId="77777777" w:rsidR="003F070A" w:rsidRDefault="003F070A" w:rsidP="003F070A">
      <w:pPr>
        <w:contextualSpacing/>
        <w:rPr>
          <w:sz w:val="10"/>
        </w:rPr>
      </w:pPr>
      <w:r w:rsidRPr="003A3FB6">
        <w:rPr>
          <w:u w:val="single"/>
        </w:rPr>
        <w:t>“The rescue beacons are strategically placed according to migrant traffic patterns, operational intelligence and geographical considerations,”</w:t>
      </w:r>
      <w:r w:rsidRPr="00DA1A23">
        <w:rPr>
          <w:sz w:val="10"/>
        </w:rPr>
        <w:t xml:space="preserve"> said Agent Kevin Laing, who oversees the beacon program for the sector.</w:t>
      </w:r>
    </w:p>
    <w:p w14:paraId="71F31376" w14:textId="77777777" w:rsidR="003F070A" w:rsidRDefault="003F070A" w:rsidP="003F070A">
      <w:pPr>
        <w:contextualSpacing/>
        <w:rPr>
          <w:sz w:val="10"/>
        </w:rPr>
      </w:pPr>
      <w:r w:rsidRPr="00DA1A23">
        <w:rPr>
          <w:sz w:val="10"/>
        </w:rPr>
        <w:t>Each beacon, which stands 30-feet tall and resembles a cell antenna, has a box at its base with a red emergency activation button positioned near a panel that reads in both English and Spanish: “If you need help, push the red button. Rescue personnel will arrive shortly to help you. Do not leave this area.”</w:t>
      </w:r>
    </w:p>
    <w:p w14:paraId="153E8CEE" w14:textId="77777777" w:rsidR="003F070A" w:rsidRDefault="003F070A" w:rsidP="003F070A">
      <w:pPr>
        <w:contextualSpacing/>
        <w:rPr>
          <w:sz w:val="10"/>
        </w:rPr>
      </w:pPr>
      <w:r w:rsidRPr="00DA1A23">
        <w:rPr>
          <w:sz w:val="10"/>
        </w:rPr>
        <w:t>On the beacon there is a graphic depicting “rescue personnel” providing water to someone sitting beside the beacon. That said, nowhere on the box does it indicate that agents with Border Patrol –– rather than more traditional emergency-response personnel like EMTs –– will be responding to the distress call.</w:t>
      </w:r>
    </w:p>
    <w:p w14:paraId="1BB15211" w14:textId="77777777" w:rsidR="003F070A" w:rsidRDefault="003F070A" w:rsidP="003F070A">
      <w:pPr>
        <w:contextualSpacing/>
        <w:rPr>
          <w:sz w:val="10"/>
        </w:rPr>
      </w:pPr>
      <w:r w:rsidRPr="00DA1A23">
        <w:rPr>
          <w:sz w:val="10"/>
        </w:rPr>
        <w:t>One issue raised at the press conference was how migrants would know these towers are rescue beacons. As The Big Bend Sentinel previously reported, the agency has been installing autonomous surveillance towers throughout the sector that are intended to apprehend undocumented immigrants. And according to the company that developed the towers, migrants have been circumnavigating the towers’ multi-mile surveillance zone in order to avoid detection. Those surveillance towers, incidentally, resemble these rescue beacons that are now being deployed.</w:t>
      </w:r>
    </w:p>
    <w:p w14:paraId="7CA61437" w14:textId="77777777" w:rsidR="003F070A" w:rsidRDefault="003F070A" w:rsidP="003F070A">
      <w:pPr>
        <w:contextualSpacing/>
        <w:rPr>
          <w:sz w:val="10"/>
        </w:rPr>
      </w:pPr>
      <w:r w:rsidRPr="00DA1A23">
        <w:rPr>
          <w:sz w:val="10"/>
        </w:rPr>
        <w:t>McGoffin said that he called this conference in order to reach out to the media and spread awareness of this new technology. “We’re trying to get the media to make sure we put this out and that people can understand what these towers are,” McGoffin said. “That’s why we’re having this press conference so that we get that word out.”</w:t>
      </w:r>
    </w:p>
    <w:p w14:paraId="0A626B1C" w14:textId="77777777" w:rsidR="003F070A" w:rsidRDefault="003F070A" w:rsidP="003F070A">
      <w:pPr>
        <w:contextualSpacing/>
        <w:rPr>
          <w:sz w:val="10"/>
        </w:rPr>
      </w:pPr>
      <w:r w:rsidRPr="00DA1A23">
        <w:rPr>
          <w:sz w:val="10"/>
        </w:rPr>
        <w:t>Greg Davis, the spokesperson for the Big Bend Sector, said that the agency will also be placing public service announcements throughout Spanish-language media to better spread the word about these beacons.</w:t>
      </w:r>
    </w:p>
    <w:p w14:paraId="7CB3BEA6" w14:textId="77777777" w:rsidR="003F070A" w:rsidRDefault="003F070A" w:rsidP="003F070A">
      <w:pPr>
        <w:contextualSpacing/>
        <w:rPr>
          <w:u w:val="single"/>
        </w:rPr>
      </w:pPr>
      <w:r w:rsidRPr="003A3FB6">
        <w:rPr>
          <w:u w:val="single"/>
        </w:rPr>
        <w:t>Even though these beacons are meant for rescue operations, they are also able to surveil undocumented immigrants as they come within a certain range of the equipment.</w:t>
      </w:r>
      <w:r w:rsidRPr="00DA1A23">
        <w:rPr>
          <w:sz w:val="10"/>
        </w:rPr>
        <w:t xml:space="preserve"> As agent Laing explained it, </w:t>
      </w:r>
      <w:r w:rsidRPr="003A3FB6">
        <w:rPr>
          <w:u w:val="single"/>
        </w:rPr>
        <w:t>each beacon is, “equipped to obtain a digital image of the individual or individuals in distress as well as monitor an individual approaching the rescue beacon system</w:t>
      </w:r>
      <w:r w:rsidRPr="00DA1A23">
        <w:rPr>
          <w:sz w:val="10"/>
        </w:rPr>
        <w:t xml:space="preserve">.” McGoffin said that </w:t>
      </w:r>
      <w:r w:rsidRPr="003A3FB6">
        <w:rPr>
          <w:u w:val="single"/>
        </w:rPr>
        <w:t>this monitoring feature allows agents to evaluate the condition of the migrants who are in distress before arriving on scene.</w:t>
      </w:r>
    </w:p>
    <w:p w14:paraId="16A5F053" w14:textId="77777777" w:rsidR="003F070A" w:rsidRDefault="003F070A" w:rsidP="003F070A">
      <w:pPr>
        <w:contextualSpacing/>
        <w:rPr>
          <w:sz w:val="10"/>
        </w:rPr>
      </w:pPr>
      <w:r w:rsidRPr="00DA1A23">
        <w:rPr>
          <w:sz w:val="10"/>
        </w:rPr>
        <w:t>McGoffin also announced that the agency will be installing placards along crossing routes that urge migrants to call 911. “We’re going to be putting these placards, once we have landowner permission, into locations where there is cell phone coverage and where people are normally in trouble,” he said.</w:t>
      </w:r>
    </w:p>
    <w:p w14:paraId="77016A1B" w14:textId="77777777" w:rsidR="003F070A" w:rsidRDefault="003F070A" w:rsidP="003F070A">
      <w:pPr>
        <w:contextualSpacing/>
        <w:rPr>
          <w:u w:val="single"/>
        </w:rPr>
      </w:pPr>
      <w:r w:rsidRPr="00DA1A23">
        <w:rPr>
          <w:sz w:val="10"/>
        </w:rPr>
        <w:t xml:space="preserve">As The Big Bend Sentinel previously reported, </w:t>
      </w:r>
      <w:r w:rsidRPr="00DA1A23">
        <w:rPr>
          <w:u w:val="single"/>
        </w:rPr>
        <w:t>the tri-county region is working on upgrading its 911 software, allowing callers to text and send live video to emergency response personnel in order to provide a more complete picture of where they are located. The hope is that the multimedia capabilities of this next-generation system will help Border Patrol agents locate those crossing the border that are in need of help.</w:t>
      </w:r>
    </w:p>
    <w:p w14:paraId="0C50725E" w14:textId="77777777" w:rsidR="003F070A" w:rsidRPr="00DA1A23" w:rsidRDefault="003F070A" w:rsidP="003F070A">
      <w:pPr>
        <w:contextualSpacing/>
        <w:rPr>
          <w:sz w:val="10"/>
        </w:rPr>
      </w:pPr>
      <w:r w:rsidRPr="00DA1A23">
        <w:rPr>
          <w:sz w:val="10"/>
        </w:rPr>
        <w:t>“No one should have to die as a result of coming into the United States,” McGoffin said. “We want to decrease the amount of deaths. We do not like having people die.”</w:t>
      </w:r>
    </w:p>
    <w:p w14:paraId="05402AA3" w14:textId="77777777" w:rsidR="003F070A" w:rsidRPr="00DA1A23" w:rsidRDefault="003F070A" w:rsidP="003F070A">
      <w:pPr>
        <w:contextualSpacing/>
        <w:rPr>
          <w:sz w:val="10"/>
        </w:rPr>
      </w:pPr>
    </w:p>
    <w:p w14:paraId="09B06252" w14:textId="77777777" w:rsidR="003F070A" w:rsidRDefault="003F070A" w:rsidP="003F070A">
      <w:pPr>
        <w:contextualSpacing/>
      </w:pPr>
    </w:p>
    <w:p w14:paraId="4EB8929E" w14:textId="77777777" w:rsidR="003F070A" w:rsidRPr="0030187D" w:rsidRDefault="003F070A" w:rsidP="003F070A">
      <w:pPr>
        <w:pStyle w:val="Heading4"/>
        <w:numPr>
          <w:ilvl w:val="0"/>
          <w:numId w:val="49"/>
        </w:numPr>
        <w:tabs>
          <w:tab w:val="num" w:pos="1440"/>
        </w:tabs>
        <w:ind w:left="1440"/>
        <w:contextualSpacing/>
      </w:pPr>
      <w:r>
        <w:t>Abuses against indigenous people are structural and universal – it occurs globally in a myriad of physiologically ways; surveillance is not a distinctive concern to natives and pales in comparison to abuses they already face</w:t>
      </w:r>
    </w:p>
    <w:p w14:paraId="19DDA565" w14:textId="77777777" w:rsidR="003F070A" w:rsidRDefault="003F070A" w:rsidP="003F070A">
      <w:pPr>
        <w:contextualSpacing/>
      </w:pPr>
      <w:r w:rsidRPr="0030187D">
        <w:rPr>
          <w:rStyle w:val="Style13ptBold"/>
        </w:rPr>
        <w:t>Amnesty International, No Date</w:t>
      </w:r>
      <w:r>
        <w:t xml:space="preserve"> [Accessed 7/6/2024] "Indigenous peoples rights are human rights.", Amnesty International, https://www.amnesty.org/en/what-we-do/indigenous-peoples/</w:t>
      </w:r>
    </w:p>
    <w:p w14:paraId="671EE00B" w14:textId="77777777" w:rsidR="003F070A" w:rsidRDefault="003F070A" w:rsidP="003F070A">
      <w:pPr>
        <w:contextualSpacing/>
      </w:pPr>
      <w:r w:rsidRPr="0030187D">
        <w:rPr>
          <w:rStyle w:val="StyleUnderline"/>
        </w:rPr>
        <w:t>There are more than 5,000 different Indigenous Peoples around the world comprising 476 million people – around 6.2% of the global population. They are spread across more than 90 countries in every region and speak more than 4,000 languages.  </w:t>
      </w:r>
      <w:r>
        <w:rPr>
          <w:rStyle w:val="StyleUnderline"/>
        </w:rPr>
        <w:t xml:space="preserve"> </w:t>
      </w:r>
      <w:r w:rsidRPr="0030187D">
        <w:rPr>
          <w:rStyle w:val="Emphasis"/>
        </w:rPr>
        <w:t>Although their customs and cultures may differ, Indigenous Peoples experience the same harsh realities the world over. Their human rights are routinely violated by state authorities, and they face high levels of marginalization and discrimination.  </w:t>
      </w:r>
      <w:r>
        <w:rPr>
          <w:rStyle w:val="Emphasis"/>
        </w:rPr>
        <w:t xml:space="preserve"> </w:t>
      </w:r>
      <w:r w:rsidRPr="0030187D">
        <w:rPr>
          <w:rStyle w:val="Emphasis"/>
        </w:rPr>
        <w:t>Indigenous Peoples face eviction from the ancestral lands they have inhabited for generations, as well as restricted access to education, health care and housing. Indigenous human rights defenders are intimidated, attacked, and sometimes even killed, often with the support of the state. </w:t>
      </w:r>
      <w:r>
        <w:rPr>
          <w:rStyle w:val="Emphasis"/>
        </w:rPr>
        <w:t xml:space="preserve"> </w:t>
      </w:r>
      <w:r w:rsidRPr="0030187D">
        <w:rPr>
          <w:rStyle w:val="StyleUnderline"/>
        </w:rPr>
        <w:t>Indigenous people are more likely to live in extreme poverty and suffer higher rates of landlessness, malnutrition and internal displacement than other groups. They often rank highest for prison inmates, illiteracy and unemployment, while their life expectancy is up to 20 years lower compared to non-Indigenous people. </w:t>
      </w:r>
      <w:r>
        <w:rPr>
          <w:rStyle w:val="StyleUnderline"/>
        </w:rPr>
        <w:t xml:space="preserve"> </w:t>
      </w:r>
      <w:r>
        <w:t xml:space="preserve">What does it mean to be Indigenous? Indigenous Peoples can be identified according to certain characteristics: Most importantly, they self-identify as Indigenous Peoples. They share an ancestral link with those who inhabited a country or region before they were colonized or before other peoples became dominant. They have a strong link to particular territories and the surrounding natural resources. They have distinct social, economic or political systems, which they are resolved to maintain and reproduce. They have a distinct language, culture and beliefs. They are politically and socially marginalized. How can we use inclusive language when talking about indigenous peoples? The term ‘Indigenous Peoples’ is used in documents including the UN Declaration on the Rights of Indigenous Peoples. This is because, under international human rights law, the word ‘peoples’ carries important legal significance when asserting the right to self-determination. The UN now uses the capitalized ‘Indigenous Peoples’ in response to demands from Indigenous representatives. It’s intended to act as a recognition of their status as peoples in international law and the right to self-determination. Other terms such as ‘communities’, ‘groups’ and ‘minorities’ are often used interchangeably with ‘Indigenous Peoples’. However, these alternatives must be used cautiously. State authorities may use alternative terms to deliberately deny or undermine the right to self-determination that the term ‘Indigenous Peoples’ confers. Alternative terms should only be used if the people in question use the term themselves. Aboriginal, First Nation, Native American or Adivasi may be the preferred umbrella terms used in some regions or contexts. When referring to a specific Indigenous People, it is most often best to use the name of that people. How are Indigenous Peoples’ human rights violated? </w:t>
      </w:r>
      <w:r w:rsidRPr="0030187D">
        <w:rPr>
          <w:rStyle w:val="StyleUnderline"/>
        </w:rPr>
        <w:t>Encroaching on their right to self-determination</w:t>
      </w:r>
      <w:r>
        <w:rPr>
          <w:rStyle w:val="StyleUnderline"/>
        </w:rPr>
        <w:t xml:space="preserve"> </w:t>
      </w:r>
      <w:r w:rsidRPr="0030187D">
        <w:rPr>
          <w:rStyle w:val="StyleUnderline"/>
        </w:rPr>
        <w:t>Although some Indigenous Peoples are self-governing, many are denied the right to freely choose their own government or political systems. This is despite the fact that Indigenous Peoples were governing themselves freely for thousands of years prior to the arrival of colonizers from the 15th century onwards.</w:t>
      </w:r>
      <w:r>
        <w:rPr>
          <w:rStyle w:val="StyleUnderline"/>
        </w:rPr>
        <w:t xml:space="preserve"> </w:t>
      </w:r>
      <w:r>
        <w:t xml:space="preserve">These rights fall under the umbrella term self-determination – a binding right in international law which refers to peoples freely determining their political status and pursuing their economic, social and cultural development. It is embedded in legal instruments such as the UN Declaration on the Rights of Indigenous Peoples, designed to address the impact of colonialism on Indigenous Peoples. </w:t>
      </w:r>
      <w:r w:rsidRPr="0030187D">
        <w:rPr>
          <w:rStyle w:val="StyleUnderline"/>
        </w:rPr>
        <w:t>Forced assimilation</w:t>
      </w:r>
      <w:r>
        <w:rPr>
          <w:rStyle w:val="StyleUnderline"/>
        </w:rPr>
        <w:t xml:space="preserve"> </w:t>
      </w:r>
      <w:r w:rsidRPr="0030187D">
        <w:rPr>
          <w:rStyle w:val="StyleUnderline"/>
        </w:rPr>
        <w:t>During the 19th and 20th centuries, Canada removed Indigenous children from their families and placed them in federally funded boarding schools, with the intent of assimilating them into broader Canadian society. At these “Indian Residential Schools”, they were not allowed to speak their languages or express their cultural heritage and iden tities. As a result, “Aboriginal people were expected to have ceased to exist as a distinct people with their own governments, cultures, and identities”. An estimated 150,000 First Nations children suffered abuse in these schools. </w:t>
      </w:r>
      <w:r>
        <w:rPr>
          <w:rStyle w:val="StyleUnderline"/>
        </w:rPr>
        <w:t xml:space="preserve"> </w:t>
      </w:r>
      <w:r>
        <w:t xml:space="preserve">Indigenous children in Australia were also forced to assimilate into white culture and were placed in institutions where they suffered abuse and neglect. These children are known as the “Stolen Generations”.  </w:t>
      </w:r>
      <w:r w:rsidRPr="0030187D">
        <w:rPr>
          <w:rStyle w:val="Emphasis"/>
        </w:rPr>
        <w:t>Trespassing on their right to cultural lands</w:t>
      </w:r>
      <w:r>
        <w:rPr>
          <w:rStyle w:val="Emphasis"/>
        </w:rPr>
        <w:t xml:space="preserve"> </w:t>
      </w:r>
      <w:r w:rsidRPr="0030187D">
        <w:rPr>
          <w:rStyle w:val="Emphasis"/>
        </w:rPr>
        <w:t>Indigenous Peoples’ land ownership rights are also widely abused.  </w:t>
      </w:r>
      <w:r>
        <w:rPr>
          <w:rStyle w:val="Emphasis"/>
        </w:rPr>
        <w:t xml:space="preserve"> </w:t>
      </w:r>
      <w:r w:rsidRPr="0030187D">
        <w:rPr>
          <w:rStyle w:val="Emphasis"/>
        </w:rPr>
        <w:t xml:space="preserve">Under international law, states cannot relocate Indigenous Peoples without their free, prior and informed consent (FPIC) and without offering them adequate compensation. </w:t>
      </w:r>
      <w:r w:rsidRPr="0030187D">
        <w:rPr>
          <w:rStyle w:val="StyleUnderline"/>
        </w:rPr>
        <w:t>However, Indigenous Peoples’ lands – home to over 80% of our planet’s biodiversity and often rich in natural resources, such as oil, gas, and minerals – are routinely appropriated, sold, leased or simply plundered and polluted by governments and private companies. Indigenous land defenders face violence and even murder when they seek to protect their lands. </w:t>
      </w:r>
      <w:r>
        <w:rPr>
          <w:rStyle w:val="StyleUnderline"/>
        </w:rPr>
        <w:t xml:space="preserve"> </w:t>
      </w:r>
      <w:r>
        <w:t xml:space="preserve">Many Indigenous Peoples have been uprooted from their land due to discriminatory policies or armed conflict. They are regularly cut off from resources and traditions that are vital to their identity, wellbeing and survival. Situations like this force them to flee their homes and move to towns and cities, or face greater marginalization, poverty, disease, violence and even extinction as a People.    Blocking access to healthcare and other public services Discrimination impacts Indigenous Peoples’ everyday life, restricting their rights to health care, education and housing.  Healthcare for Indigenous women From India to Peru, Indigenous women have higher rates of maternal mortality, teenage pregnancy and sexually transmitted diseases and are more likely to suffer violence.  Indigenous women are less likely to have access to healthcare facilities when pregnant because of discrimination and mistreatment; and so, they are more likely to die giving birth. For example, in Panama and Russia, Indigenous women are about six times more likely to die in childbirth than women from the non-Indigenous population. The birth rate for Amerindian adolescent girls is twice that of the general Guyanese population. In Kenya, Maasai women are twice as likely to have had no antenatal care, and in Namibia, San women are ten times more likely to give birth without skilled attendance.  Public health services Their marginalization also means that Indigenous Peoples are at greater risk during public health emergencies like the COVID-19 pandemic. A lack of access to health care and public information, as well as essential services including sanitation and clean water, means that Indigenous Peoples were disproportionately impacted by the pandemic.  The effects were exacerbated by the failure of many states failed to properly consult with Indigenous Peoples when developing COVID-19 response plans. This meant that policies were not tailored to their specific needs. For example, public health information was often not provided in Indigenous languages.   Indigenous people are also more likely to get diseases such as malaria, tuberculosis, and HIV.  Education An education gap between Indigenous children and their peers persists on a worldwide scale. Education systems often fail to cater to the particular needs of Indigenous Peoples, with obstacles including a lack teachers who speak Indigenous languages. This is compounded by Indigenous Peoples’ lower levels of access to computers and the internet – the so-called ‘digital divide’.  Case Study: Covid 19 Even before the Covid-19 pandemic, Indigenous Peoples had less access to education than non-Indigenous individuals because of long-term and systematic discrimination.   The Covid-19 pandemic highlighted and exacerbated these disparities. Indigenous children have less access to computers and the internet, meaning they were cut off from educational opportunities when the pandemic hit.   The pandemic magnified the impact of this ‘digital divide’ between Indigenous and non-Indigenous students even further, as schools closed their doors and turned to online learning. Many Indigenous children, especially in rural areas, lacked access to the devices and internet connection to access virtual classes. Further issues included high internet costs, low or non-existent reliable network or speed, and regular power cuts.  These impacts could have been avoided if governments accounted for the needs of Indigenous students in their Covid-19 response plans. In most countries, Indigenous Peoples were not included in the development of these plans. This failure to consult with marginalized people resulted in Indigenous Peoples being denied some of their most fundamental rights, including education and healthcare.    Although school closures have ended, the pandemic’s impacts on Indigenous children continue in the form of learning loss and dropouts.   </w:t>
      </w:r>
    </w:p>
    <w:p w14:paraId="2685E35C" w14:textId="77777777" w:rsidR="003F070A" w:rsidRPr="00294A48" w:rsidRDefault="003F070A" w:rsidP="003F070A">
      <w:pPr>
        <w:pStyle w:val="Heading4"/>
        <w:numPr>
          <w:ilvl w:val="0"/>
          <w:numId w:val="49"/>
        </w:numPr>
        <w:tabs>
          <w:tab w:val="num" w:pos="1440"/>
        </w:tabs>
        <w:ind w:left="1440"/>
        <w:contextualSpacing/>
      </w:pPr>
      <w:r>
        <w:t>Borders are inevitable and necessary to national security – they’re intrinsic to human nature and ethics and without them international relations would collapse</w:t>
      </w:r>
    </w:p>
    <w:p w14:paraId="79700055" w14:textId="77777777" w:rsidR="003F070A" w:rsidRPr="009F60BD" w:rsidRDefault="003F070A" w:rsidP="003F070A">
      <w:pPr>
        <w:contextualSpacing/>
      </w:pPr>
      <w:r w:rsidRPr="00294A48">
        <w:rPr>
          <w:rStyle w:val="Style13ptBold"/>
        </w:rPr>
        <w:t>Vaugn-Williams 08</w:t>
      </w:r>
      <w:r>
        <w:t xml:space="preserve"> (Nick Vaughn-Willians received his MA in IR at the U</w:t>
      </w:r>
      <w:r w:rsidRPr="009F60BD">
        <w:t>niversity of Warwick</w:t>
      </w:r>
      <w:r>
        <w:t xml:space="preserve"> and his PhD in IR at the University of</w:t>
      </w:r>
      <w:r w:rsidRPr="009F60BD">
        <w:t xml:space="preserve"> Aberystwyth, “</w:t>
      </w:r>
      <w:r>
        <w:t xml:space="preserve">Borders, Territory, Law” </w:t>
      </w:r>
    </w:p>
    <w:p w14:paraId="58C9BAC2" w14:textId="77777777" w:rsidR="003F070A" w:rsidRPr="008C2A4D" w:rsidRDefault="003F070A" w:rsidP="003F070A">
      <w:pPr>
        <w:contextualSpacing/>
        <w:rPr>
          <w:sz w:val="14"/>
        </w:rPr>
      </w:pPr>
      <w:r w:rsidRPr="00A903A8">
        <w:rPr>
          <w:sz w:val="14"/>
        </w:rPr>
        <w:t xml:space="preserve">Nevertheless, when taken collectively, these complaints perhaps overstate the case and over the past 5 years or so in particular there have been some notable attempts at acknowledging and offering theoretically reflective accounts of the concept of the border of the state. </w:t>
      </w:r>
      <w:r w:rsidRPr="00A903A8">
        <w:rPr>
          <w:rStyle w:val="StyleUnderline"/>
        </w:rPr>
        <w:t>Jackson</w:t>
      </w:r>
      <w:r w:rsidRPr="00A903A8">
        <w:rPr>
          <w:sz w:val="14"/>
        </w:rPr>
        <w:t xml:space="preserve">, for example, </w:t>
      </w:r>
      <w:r w:rsidRPr="00A903A8">
        <w:rPr>
          <w:rStyle w:val="StyleUnderline"/>
        </w:rPr>
        <w:t>has</w:t>
      </w:r>
      <w:r w:rsidRPr="00A903A8">
        <w:rPr>
          <w:sz w:val="14"/>
        </w:rPr>
        <w:t xml:space="preserve"> built upon the work of Hedley Bull and </w:t>
      </w:r>
      <w:r w:rsidRPr="003C4028">
        <w:rPr>
          <w:rStyle w:val="StyleUnderline"/>
        </w:rPr>
        <w:t xml:space="preserve">emphasized the normative role that state borders play in international life: ‘‘the sanctity and stability of inherited boundaries is a </w:t>
      </w:r>
      <w:r w:rsidRPr="003C4028">
        <w:rPr>
          <w:rStyle w:val="Emphasis"/>
        </w:rPr>
        <w:t>fundamental building block</w:t>
      </w:r>
      <w:r w:rsidRPr="003C4028">
        <w:rPr>
          <w:rStyle w:val="StyleUnderline"/>
        </w:rPr>
        <w:t xml:space="preserve"> of international society and a principle behind which the vast majority of sovereign states rally’’</w:t>
      </w:r>
      <w:r w:rsidRPr="003C4028">
        <w:rPr>
          <w:sz w:val="14"/>
        </w:rPr>
        <w:t xml:space="preserve"> (Jackson 2000:333). On his view, </w:t>
      </w:r>
      <w:r w:rsidRPr="003C4028">
        <w:rPr>
          <w:rStyle w:val="StyleUnderline"/>
        </w:rPr>
        <w:t xml:space="preserve">borders between states not only delimit the spheres of national interests, security, and law but also </w:t>
      </w:r>
      <w:r w:rsidRPr="003C4028">
        <w:rPr>
          <w:rStyle w:val="Emphasis"/>
        </w:rPr>
        <w:t>shape rights and duties</w:t>
      </w:r>
      <w:r w:rsidRPr="003C4028">
        <w:rPr>
          <w:rStyle w:val="StyleUnderline"/>
        </w:rPr>
        <w:t xml:space="preserve"> such as those relating to non-intervention</w:t>
      </w:r>
      <w:r w:rsidRPr="003C4028">
        <w:rPr>
          <w:sz w:val="14"/>
        </w:rPr>
        <w:t xml:space="preserve"> (Jackson 2000:319). As such, </w:t>
      </w:r>
      <w:r w:rsidRPr="003C4028">
        <w:rPr>
          <w:rStyle w:val="StyleUnderline"/>
        </w:rPr>
        <w:t>borders are said to perform a key normative role by distinguishing between insider groups</w:t>
      </w:r>
      <w:r w:rsidRPr="003C4028">
        <w:rPr>
          <w:sz w:val="14"/>
        </w:rPr>
        <w:t xml:space="preserve"> (members of international institutions such as the UN) </w:t>
      </w:r>
      <w:r w:rsidRPr="003C4028">
        <w:rPr>
          <w:rStyle w:val="StyleUnderline"/>
        </w:rPr>
        <w:t>and outsider groups</w:t>
      </w:r>
      <w:r w:rsidRPr="003C4028">
        <w:rPr>
          <w:sz w:val="14"/>
        </w:rPr>
        <w:t xml:space="preserve"> (those who enjoy no legal existence as independent states) (Jackson 2000:333). A similar line of argument is pursued by Williams who also draws on Bull to argue that </w:t>
      </w:r>
      <w:r w:rsidRPr="003C4028">
        <w:rPr>
          <w:rStyle w:val="StyleUnderline"/>
        </w:rPr>
        <w:t xml:space="preserve">borders between states perform </w:t>
      </w:r>
      <w:r w:rsidRPr="003C4028">
        <w:rPr>
          <w:rStyle w:val="Emphasis"/>
        </w:rPr>
        <w:t>an important ethical function</w:t>
      </w:r>
      <w:r w:rsidRPr="003C4028">
        <w:rPr>
          <w:rStyle w:val="StyleUnderline"/>
        </w:rPr>
        <w:t xml:space="preserve"> in world politics</w:t>
      </w:r>
      <w:r w:rsidRPr="003C4028">
        <w:rPr>
          <w:sz w:val="14"/>
        </w:rPr>
        <w:t xml:space="preserve"> (Williams 2002:739). For Williams, </w:t>
      </w:r>
      <w:r w:rsidRPr="003C4028">
        <w:rPr>
          <w:rStyle w:val="StyleUnderline"/>
        </w:rPr>
        <w:t xml:space="preserve">state borders are </w:t>
      </w:r>
      <w:r w:rsidRPr="003C4028">
        <w:rPr>
          <w:rStyle w:val="Emphasis"/>
        </w:rPr>
        <w:t xml:space="preserve">‘‘ubiquitous’’ and ‘‘embedded’’ </w:t>
      </w:r>
      <w:r w:rsidRPr="003C4028">
        <w:rPr>
          <w:rStyle w:val="StyleUnderline"/>
        </w:rPr>
        <w:t xml:space="preserve">in IR because they are a </w:t>
      </w:r>
      <w:r w:rsidRPr="003C4028">
        <w:rPr>
          <w:rStyle w:val="Emphasis"/>
        </w:rPr>
        <w:t>necessary facet of human existence</w:t>
      </w:r>
      <w:r w:rsidRPr="003C4028">
        <w:rPr>
          <w:rStyle w:val="StyleUnderline"/>
        </w:rPr>
        <w:t>: ‘‘The durability and depth of sedimentation of territorial borders as fences suggest that division, and division on a territorial basis, speaks to a deep-seated need of human identity and also in human ethics</w:t>
      </w:r>
      <w:r w:rsidRPr="003C4028">
        <w:rPr>
          <w:sz w:val="14"/>
        </w:rPr>
        <w:t xml:space="preserve">’’ (Williams 2003:39; emphasis added). On this view, </w:t>
      </w:r>
      <w:r w:rsidRPr="003C4028">
        <w:rPr>
          <w:rStyle w:val="StyleUnderline"/>
        </w:rPr>
        <w:t xml:space="preserve">borders between states are said to act as ‘‘fences between neighbours’’ in such a way that ‘‘tolerates diversity’’ </w:t>
      </w:r>
      <w:r w:rsidRPr="003C4028">
        <w:rPr>
          <w:rStyle w:val="Emphasis"/>
        </w:rPr>
        <w:t>instead of</w:t>
      </w:r>
      <w:r w:rsidRPr="003C4028">
        <w:rPr>
          <w:rStyle w:val="StyleUnderline"/>
        </w:rPr>
        <w:t xml:space="preserve"> stifling difference</w:t>
      </w:r>
      <w:r w:rsidRPr="003C4028">
        <w:rPr>
          <w:sz w:val="14"/>
        </w:rPr>
        <w:t xml:space="preserve"> (Williams 2003:39). </w:t>
      </w:r>
      <w:r w:rsidRPr="003C4028">
        <w:rPr>
          <w:rStyle w:val="StyleUnderline"/>
        </w:rPr>
        <w:t>Without borders, Williams claims, the international juridical–political system would not be able to ensure ‘‘state independence, limits on violence, sanctity of agreement or the stability of possession’’</w:t>
      </w:r>
      <w:r w:rsidRPr="003C4028">
        <w:rPr>
          <w:sz w:val="14"/>
        </w:rPr>
        <w:t xml:space="preserve"> (Williams 2002:739–740). Hence, he argues, ‘‘</w:t>
      </w:r>
      <w:r w:rsidRPr="003C4028">
        <w:rPr>
          <w:rStyle w:val="Emphasis"/>
        </w:rPr>
        <w:t>to remove, or even to re-conceptualize, territorial borders would mean the end of IR… requiring a shift in the conduct of politics on the planet that is unimaginable</w:t>
      </w:r>
      <w:r w:rsidRPr="003C4028">
        <w:rPr>
          <w:sz w:val="14"/>
        </w:rPr>
        <w:t>’’</w:t>
      </w:r>
      <w:r w:rsidRPr="003C4028">
        <w:rPr>
          <w:rStyle w:val="Emphasis"/>
        </w:rPr>
        <w:t xml:space="preserve"> </w:t>
      </w:r>
      <w:r w:rsidRPr="003C4028">
        <w:rPr>
          <w:sz w:val="14"/>
        </w:rPr>
        <w:t>(Williams 2003:27). However, Williams’ argument might</w:t>
      </w:r>
      <w:r w:rsidRPr="00A903A8">
        <w:rPr>
          <w:sz w:val="14"/>
        </w:rPr>
        <w:t xml:space="preserve"> be challenged on two grounds: first, that borders between states are not necessarily limits on but rather markers and even upholders of violence in political life; and, second, in any case, as we have already seen in the case of legal arguments deployed by the UN in defence of the Human Rights of detainees in Guanta´namo, planetary shifts in the conduct of politics occasioned by (or reflected in) the disaggregation of territorial limits and limits of law appear to be already well under way.</w:t>
      </w:r>
    </w:p>
    <w:p w14:paraId="4E0E844F" w14:textId="77777777" w:rsidR="003F070A" w:rsidRDefault="003F070A" w:rsidP="003F070A">
      <w:pPr>
        <w:pStyle w:val="Heading4"/>
        <w:numPr>
          <w:ilvl w:val="0"/>
          <w:numId w:val="49"/>
        </w:numPr>
        <w:tabs>
          <w:tab w:val="num" w:pos="1440"/>
        </w:tabs>
        <w:ind w:left="1440"/>
        <w:contextualSpacing/>
      </w:pPr>
      <w:r>
        <w:t>CBP imports surveillance tech from Israeli military contractors – US purchases are based on use in Occupied Palestine, not the other way around</w:t>
      </w:r>
    </w:p>
    <w:p w14:paraId="1DF6B0C1" w14:textId="77777777" w:rsidR="003F070A" w:rsidRPr="00387E35" w:rsidRDefault="003F070A" w:rsidP="003F070A">
      <w:pPr>
        <w:contextualSpacing/>
      </w:pPr>
      <w:r w:rsidRPr="00387E35">
        <w:t xml:space="preserve">Will </w:t>
      </w:r>
      <w:r w:rsidRPr="00387E35">
        <w:rPr>
          <w:rStyle w:val="Style13ptBold"/>
        </w:rPr>
        <w:t>Parrish</w:t>
      </w:r>
      <w:r w:rsidRPr="00387E35">
        <w:t>, 8-25-20</w:t>
      </w:r>
      <w:r w:rsidRPr="00387E35">
        <w:rPr>
          <w:rStyle w:val="Style13ptBold"/>
        </w:rPr>
        <w:t>19</w:t>
      </w:r>
      <w:r w:rsidRPr="00387E35">
        <w:t>, "The U.S. Border Patrol and an Israeli Military Contractor Are Putting a Native American Reservation Under “Persistent Surveillance”", Intercept, https://theintercept.com/2019/08/25/border-patrol-israel-elbit-surveillance/</w:t>
      </w:r>
      <w:r>
        <w:t xml:space="preserve"> [DL]</w:t>
      </w:r>
    </w:p>
    <w:p w14:paraId="1BE79EBA" w14:textId="77777777" w:rsidR="003F070A" w:rsidRPr="00EE5535" w:rsidRDefault="003F070A" w:rsidP="003F070A">
      <w:pPr>
        <w:contextualSpacing/>
        <w:rPr>
          <w:sz w:val="16"/>
        </w:rPr>
      </w:pPr>
      <w:r w:rsidRPr="00F43BFB">
        <w:t>On the southwestern end</w:t>
      </w:r>
      <w:r>
        <w:t xml:space="preserve"> </w:t>
      </w:r>
      <w:r w:rsidRPr="00F43BFB">
        <w:t xml:space="preserve">of the Tohono O’odham Nation’s reservation, </w:t>
      </w:r>
      <w:r w:rsidRPr="00387E35">
        <w:rPr>
          <w:u w:val="single"/>
        </w:rPr>
        <w:t>roughly 1 mile from a barbed-wire barricade marking Arizona’s border with the Mexican state of Sonora, Ofelia Rivas leads me to the base of a hill overlooking her home. A U.S. Border Patrol truck is parked roughly 200 yards upslope.</w:t>
      </w:r>
      <w:r w:rsidRPr="00F43BFB">
        <w:t xml:space="preserve"> A small black mast mounted with cameras and sensors is positioned on a trailer hitched to the truck. For Rivas, the </w:t>
      </w:r>
      <w:r w:rsidRPr="00387E35">
        <w:rPr>
          <w:b/>
          <w:bCs/>
          <w:u w:val="single"/>
        </w:rPr>
        <w:t>Border Patrol</w:t>
      </w:r>
      <w:r w:rsidRPr="00387E35">
        <w:rPr>
          <w:u w:val="single"/>
        </w:rPr>
        <w:t xml:space="preserve">’s </w:t>
      </w:r>
      <w:r w:rsidRPr="00387E35">
        <w:rPr>
          <w:b/>
          <w:bCs/>
          <w:u w:val="single"/>
        </w:rPr>
        <w:t>monitoring of the reservation has been a grim aspect of everyday life. And that surveillance is about to become far more intrusive.</w:t>
      </w:r>
      <w:r w:rsidRPr="00093E3A">
        <w:rPr>
          <w:bCs/>
          <w:sz w:val="12"/>
        </w:rPr>
        <w:t>¶</w:t>
      </w:r>
      <w:r w:rsidRPr="00387E35">
        <w:rPr>
          <w:b/>
          <w:bCs/>
          <w:sz w:val="12"/>
          <w:u w:val="single"/>
        </w:rPr>
        <w:t xml:space="preserve"> </w:t>
      </w:r>
      <w:r w:rsidRPr="00387E35">
        <w:rPr>
          <w:b/>
          <w:bCs/>
          <w:u w:val="single"/>
        </w:rPr>
        <w:t>The vehicle is parked where U.S. Customs and Border Protection will soon construct a 160-foot surveillance tower capable of continuously monitoring every person and vehicle within a radius of up to 7.5 miles.</w:t>
      </w:r>
      <w:r w:rsidRPr="00387E35">
        <w:rPr>
          <w:u w:val="single"/>
        </w:rPr>
        <w:t xml:space="preserve"> The tower will be outfitted with high-definition cameras with night vision, thermal sensors, and ground-sweeping radar, all of which will feed real-time data to Border Patrol</w:t>
      </w:r>
      <w:r w:rsidRPr="00F43BFB">
        <w:t xml:space="preserve"> agents at a central operating station in Ajo, Arizona. The system will store an archive with the ability to rewind and track individuals’ movements across time — an ability known as “wide-area persistent surveillance.”</w:t>
      </w:r>
      <w:r w:rsidRPr="00093E3A">
        <w:rPr>
          <w:sz w:val="12"/>
        </w:rPr>
        <w:t>¶</w:t>
      </w:r>
      <w:r w:rsidRPr="00387E35">
        <w:rPr>
          <w:sz w:val="12"/>
        </w:rPr>
        <w:t xml:space="preserve"> </w:t>
      </w:r>
      <w:r w:rsidRPr="00F43BFB">
        <w:t xml:space="preserve">CBP plans 10 of these towers across the Tohono O’odham reservation, which spans an area roughly the size of Connecticut. Two will be located near residential areas, including Rivas’s neighborhood, which is home to about 50 people. </w:t>
      </w:r>
      <w:r w:rsidRPr="00387E35">
        <w:rPr>
          <w:b/>
          <w:bCs/>
          <w:u w:val="single"/>
        </w:rPr>
        <w:t>To build them, CBP has entered a $26 million contract with the U.S. division of Elbit Systems, Israel’s largest military company.</w:t>
      </w:r>
      <w:r w:rsidRPr="00093E3A">
        <w:rPr>
          <w:sz w:val="12"/>
        </w:rPr>
        <w:t>¶</w:t>
      </w:r>
      <w:r w:rsidRPr="00387E35">
        <w:rPr>
          <w:sz w:val="12"/>
        </w:rPr>
        <w:t xml:space="preserve"> </w:t>
      </w:r>
      <w:r w:rsidRPr="00F43BFB">
        <w:t>Tohono O’odham people used to move freely across these lands, Rivas says, but following years of harassment by Border Patrol agents, many are afraid to venture far from their homes.</w:t>
      </w:r>
      <w:r w:rsidRPr="00093E3A">
        <w:rPr>
          <w:sz w:val="12"/>
        </w:rPr>
        <w:t>¶</w:t>
      </w:r>
      <w:r w:rsidRPr="00387E35">
        <w:rPr>
          <w:sz w:val="12"/>
        </w:rPr>
        <w:t xml:space="preserve"> </w:t>
      </w:r>
      <w:r w:rsidRPr="00F43BFB">
        <w:t>“</w:t>
      </w:r>
      <w:r w:rsidRPr="00387E35">
        <w:rPr>
          <w:u w:val="single"/>
        </w:rPr>
        <w:t xml:space="preserve">Now </w:t>
      </w:r>
      <w:r w:rsidRPr="00387E35">
        <w:rPr>
          <w:b/>
          <w:bCs/>
          <w:u w:val="single"/>
        </w:rPr>
        <w:t>we won’t be able to go anywhere near here without the big U.S.-Israeli eyes monitoring us, watching our every move</w:t>
      </w:r>
      <w:r w:rsidRPr="00387E35">
        <w:rPr>
          <w:u w:val="single"/>
        </w:rPr>
        <w:t>,” she says.</w:t>
      </w:r>
      <w:r w:rsidRPr="00093E3A">
        <w:rPr>
          <w:sz w:val="12"/>
        </w:rPr>
        <w:t>¶</w:t>
      </w:r>
      <w:r w:rsidRPr="00387E35">
        <w:rPr>
          <w:sz w:val="12"/>
          <w:u w:val="single"/>
        </w:rPr>
        <w:t xml:space="preserve"> </w:t>
      </w:r>
      <w:r w:rsidRPr="00387E35">
        <w:rPr>
          <w:b/>
          <w:bCs/>
          <w:u w:val="single"/>
        </w:rPr>
        <w:t>Fueled by the growing demonization of migrants, as well as ongoing fears of foreign terrorism</w:t>
      </w:r>
      <w:r w:rsidRPr="00387E35">
        <w:rPr>
          <w:u w:val="single"/>
        </w:rPr>
        <w:t xml:space="preserve">, </w:t>
      </w:r>
      <w:r w:rsidRPr="00387E35">
        <w:rPr>
          <w:b/>
          <w:bCs/>
          <w:u w:val="single"/>
        </w:rPr>
        <w:t>the U.S. borderlands have become laboratories for new systems of enforcement and control</w:t>
      </w:r>
      <w:r w:rsidRPr="00387E35">
        <w:rPr>
          <w:u w:val="single"/>
        </w:rPr>
        <w:t>.</w:t>
      </w:r>
      <w:r w:rsidRPr="00F43BFB">
        <w:t xml:space="preserve"> Firsthand reporting, interviews, and a review of documents for this story provide </w:t>
      </w:r>
      <w:r w:rsidRPr="00387E35">
        <w:rPr>
          <w:u w:val="single"/>
        </w:rPr>
        <w:t>a window into the high-tech surveillance apparatus CBP is building in the name of deterring illicit migration — and highlight how these same systems often end up targeting other marginalized populations as well as political dissidents</w:t>
      </w:r>
      <w:r w:rsidRPr="00F43BFB">
        <w:t>.</w:t>
      </w:r>
      <w:r w:rsidRPr="00093E3A">
        <w:rPr>
          <w:sz w:val="12"/>
        </w:rPr>
        <w:t>¶</w:t>
      </w:r>
      <w:r w:rsidRPr="00387E35">
        <w:rPr>
          <w:sz w:val="12"/>
        </w:rPr>
        <w:t xml:space="preserve"> </w:t>
      </w:r>
      <w:r w:rsidRPr="00F43BFB">
        <w:t>The U.S. borderlands have become laboratories for new systems of enforcement and control.</w:t>
      </w:r>
      <w:r w:rsidRPr="00093E3A">
        <w:rPr>
          <w:sz w:val="12"/>
        </w:rPr>
        <w:t>¶</w:t>
      </w:r>
      <w:r w:rsidRPr="00387E35">
        <w:rPr>
          <w:sz w:val="12"/>
        </w:rPr>
        <w:t xml:space="preserve"> </w:t>
      </w:r>
      <w:r w:rsidRPr="00F43BFB">
        <w:t xml:space="preserve">The towers on Tohono O’odham land are part of a surge in wide-area persistent surveillance systems across the borderlands. </w:t>
      </w:r>
      <w:r w:rsidRPr="00387E35">
        <w:rPr>
          <w:b/>
          <w:bCs/>
          <w:u w:val="single"/>
        </w:rPr>
        <w:t>Elbit Systems of America has already built 55 integrated fixed towers in southern Arizona, which company executives say cover 200 linear miles.</w:t>
      </w:r>
      <w:r w:rsidRPr="00F43BFB">
        <w:t xml:space="preserve"> According to information provided by a CBP spokesperson, </w:t>
      </w:r>
      <w:r w:rsidRPr="00387E35">
        <w:rPr>
          <w:u w:val="single"/>
        </w:rPr>
        <w:t>the agency has also deployed 368 smaller surveillance towers, known as RVSS towers, in areas ranging from south of San Diego to the Rio Grande Valley, as well as along parts of the U.S.-Canadian border.</w:t>
      </w:r>
      <w:r w:rsidRPr="00093E3A">
        <w:rPr>
          <w:sz w:val="12"/>
        </w:rPr>
        <w:t>¶</w:t>
      </w:r>
      <w:r w:rsidRPr="00387E35">
        <w:rPr>
          <w:sz w:val="12"/>
          <w:u w:val="single"/>
        </w:rPr>
        <w:t xml:space="preserve"> </w:t>
      </w:r>
      <w:r w:rsidRPr="00387E35">
        <w:rPr>
          <w:u w:val="single"/>
        </w:rPr>
        <w:t>Civil liberties advocates and academics have pointed out the heightened abuses and increased migrant suffering that have resulted from the new state-of-the-art surveillance gear.</w:t>
      </w:r>
      <w:r w:rsidRPr="00F43BFB">
        <w:t xml:space="preserve"> According to Jay Stanley, senior policy analyst with the American Civil Liberties Union’s Speech, Privacy, and Technology Project, </w:t>
      </w:r>
      <w:r w:rsidRPr="00387E35">
        <w:rPr>
          <w:u w:val="single"/>
        </w:rPr>
        <w:t>the spread of persistent surveillance technologies is particularly worrisome because they remove any limit on how much information police can gather on a person’s movements</w:t>
      </w:r>
      <w:r w:rsidRPr="00F43BFB">
        <w:t>. “The border is the natural place for the government to start using them, since there is much more public support to deploy these sorts of intrusive technologies there,” he said.</w:t>
      </w:r>
      <w:r w:rsidRPr="00093E3A">
        <w:rPr>
          <w:sz w:val="12"/>
        </w:rPr>
        <w:t>¶</w:t>
      </w:r>
      <w:r w:rsidRPr="00387E35">
        <w:rPr>
          <w:sz w:val="12"/>
        </w:rPr>
        <w:t xml:space="preserve"> </w:t>
      </w:r>
      <w:r w:rsidRPr="00F43BFB">
        <w:t>In February, Congress allocated $100 million for integrated fixed towers and mobile surveillance systems, a sign that the towers may soon expand to new locations.</w:t>
      </w:r>
      <w:r w:rsidRPr="00093E3A">
        <w:rPr>
          <w:sz w:val="12"/>
        </w:rPr>
        <w:t>¶</w:t>
      </w:r>
      <w:r w:rsidRPr="00387E35">
        <w:rPr>
          <w:sz w:val="12"/>
        </w:rPr>
        <w:t xml:space="preserve"> </w:t>
      </w:r>
      <w:r w:rsidRPr="00F43BFB">
        <w:t>According to Bobby Brown, senior director of Customs and Border Protection at Elbit Systems of America, the company’s ultimate goal is to build a “layer” of electronic surveillance equipment across the entire perimeter of the U.S. “Over time, we’ll expand not only to the northern border, but to the ports and harbors across the country,” Brown said in an interview with The Intercept. “There’s a lot to be done.”</w:t>
      </w:r>
      <w:r w:rsidRPr="00093E3A">
        <w:rPr>
          <w:sz w:val="12"/>
        </w:rPr>
        <w:t>¶</w:t>
      </w:r>
      <w:r w:rsidRPr="00387E35">
        <w:rPr>
          <w:sz w:val="12"/>
        </w:rPr>
        <w:t xml:space="preserve"> </w:t>
      </w:r>
      <w:r w:rsidRPr="00F43BFB">
        <w:t>Building the Virtual Wall</w:t>
      </w:r>
      <w:r w:rsidRPr="00093E3A">
        <w:rPr>
          <w:sz w:val="12"/>
        </w:rPr>
        <w:t>¶</w:t>
      </w:r>
      <w:r w:rsidRPr="00387E35">
        <w:rPr>
          <w:sz w:val="12"/>
        </w:rPr>
        <w:t xml:space="preserve"> </w:t>
      </w:r>
      <w:r w:rsidRPr="00F43BFB">
        <w:t xml:space="preserve">Long before President Donald Trump called for the construction of a “big, beautiful wall” along the U.S.-Mexico border, there was the idea of a “virtual wall.” </w:t>
      </w:r>
      <w:r w:rsidRPr="00387E35">
        <w:rPr>
          <w:u w:val="single"/>
        </w:rPr>
        <w:t>In 2006, Congress authorized the construction of 700 miles of fencing to be accompanied by a vast buildup of surveillance equipment and border guards in more remote terrain.</w:t>
      </w:r>
      <w:r w:rsidRPr="00093E3A">
        <w:rPr>
          <w:sz w:val="12"/>
        </w:rPr>
        <w:t>¶</w:t>
      </w:r>
      <w:r w:rsidRPr="00387E35">
        <w:rPr>
          <w:sz w:val="12"/>
          <w:u w:val="single"/>
        </w:rPr>
        <w:t xml:space="preserve"> </w:t>
      </w:r>
      <w:r w:rsidRPr="00387E35">
        <w:rPr>
          <w:u w:val="single"/>
        </w:rPr>
        <w:t>A key component of that effort, known as SBINet, was canceled after five years and more than $1 billion in expenditures. In the wake of that failure, CBP turned to Elbit, based in Haifa, Israel, awarding it a $145 million contract in 2014 to develop the integrated fixed towers in southern Arizona. In addition to fixed and mobile surveillance towers, other technology that CBP has acquired and deployed includes blimps outfitted with high-powered ground and air radar, sensors buried underground, and facial recognition software at ports of entry.</w:t>
      </w:r>
      <w:r w:rsidRPr="00F43BFB">
        <w:t xml:space="preserve"> CBP’s drone fleet has been</w:t>
      </w:r>
      <w:r>
        <w:t xml:space="preserve"> </w:t>
      </w:r>
      <w:r w:rsidRPr="00F43BFB">
        <w:t>described</w:t>
      </w:r>
      <w:r>
        <w:t xml:space="preserve"> </w:t>
      </w:r>
      <w:r w:rsidRPr="00F43BFB">
        <w:t>as the largest of any U.S. agency outside the Department of Defense.</w:t>
      </w:r>
      <w:r w:rsidRPr="00093E3A">
        <w:rPr>
          <w:sz w:val="12"/>
        </w:rPr>
        <w:t>¶</w:t>
      </w:r>
      <w:r w:rsidRPr="00387E35">
        <w:rPr>
          <w:sz w:val="12"/>
        </w:rPr>
        <w:t xml:space="preserve"> </w:t>
      </w:r>
      <w:r w:rsidRPr="00EE5535">
        <w:rPr>
          <w:sz w:val="16"/>
        </w:rPr>
        <w:t>The surveillance has had an acute impact on borderland communities, including on the Tohono O’odham reservation. Drones fly overhead, and motion sensors track foot traffic. CBP checkpoints monitor people traveling between the reservation and cities such as Tucson and Phoenix. Vehicle barriers, surveillance cameras, and trucks have appeared near burial grounds and on hilltops amid ancient saguaro forests, which are sacred to people on the reservation.</w:t>
      </w:r>
      <w:r w:rsidRPr="00093E3A">
        <w:rPr>
          <w:sz w:val="12"/>
        </w:rPr>
        <w:t>¶</w:t>
      </w:r>
      <w:r w:rsidRPr="00EE5535">
        <w:rPr>
          <w:sz w:val="16"/>
        </w:rPr>
        <w:t xml:space="preserve"> Nellie Jo David, a Tohono O’odham tribal member who is writing her dissertation on border security issues at the University of Arizona, says many younger people who have been forced by economic circumstances to work in nearby cities are returning home less and less, because they want to avoid the constant surveillance and harassment. “It’s especially taken a toll on our younger generations.”</w:t>
      </w:r>
      <w:r w:rsidRPr="00093E3A">
        <w:rPr>
          <w:sz w:val="12"/>
        </w:rPr>
        <w:t>¶</w:t>
      </w:r>
      <w:r w:rsidRPr="00EE5535">
        <w:rPr>
          <w:sz w:val="16"/>
        </w:rPr>
        <w:t xml:space="preserve"> Border militarism has been spreading worldwide owing to neoliberal economic policies, wars, and the onset of the climate crisis, all of which have contributed to the uprooting of increasingly large numbers of people, notes Reece Jones, a University of Hawaii-Manoa geography professor who studies borders and migration.</w:t>
      </w:r>
      <w:r w:rsidRPr="00093E3A">
        <w:rPr>
          <w:sz w:val="12"/>
        </w:rPr>
        <w:t>¶</w:t>
      </w:r>
      <w:r w:rsidRPr="00EE5535">
        <w:rPr>
          <w:sz w:val="16"/>
        </w:rPr>
        <w:t xml:space="preserve"> “The build-up started in the 1990s, but particularly after the declaration of the war on terror, funding began flowing into the border security sector in all these different places around the world,” Jones says. The number of fortified borders worldwide soared from 15 to 70 between 2000 and 2015, he added.</w:t>
      </w:r>
      <w:r w:rsidRPr="00093E3A">
        <w:rPr>
          <w:sz w:val="12"/>
        </w:rPr>
        <w:t>¶</w:t>
      </w:r>
      <w:r w:rsidRPr="00EE5535">
        <w:rPr>
          <w:sz w:val="16"/>
        </w:rPr>
        <w:t xml:space="preserve"> This militarization has, in turn, created new profit opportunities for technology and defense firms. In the U.S., leading companies with border security contracts include long-established contractors such as Lockheed Martin in addition to recent upstarts such as Anduril Industries, founded by tech mogul Palmer Luckey to feed the growing market for artificial intelligence and surveillance sensors — primarily in the borderlands</w:t>
      </w:r>
      <w:r w:rsidRPr="00F43BFB">
        <w:t>.</w:t>
      </w:r>
      <w:r w:rsidRPr="00093E3A">
        <w:rPr>
          <w:sz w:val="12"/>
        </w:rPr>
        <w:t>¶</w:t>
      </w:r>
      <w:r w:rsidRPr="00387E35">
        <w:rPr>
          <w:sz w:val="12"/>
        </w:rPr>
        <w:t xml:space="preserve"> </w:t>
      </w:r>
      <w:r w:rsidRPr="00387E35">
        <w:rPr>
          <w:b/>
          <w:bCs/>
          <w:u w:val="single"/>
        </w:rPr>
        <w:t>Elbit Systems has frequently touted a major advantage over these competitors: the fact that its products are “field-proven” on Palestinians.</w:t>
      </w:r>
      <w:r w:rsidRPr="00387E35">
        <w:rPr>
          <w:u w:val="single"/>
        </w:rPr>
        <w:t xml:space="preserve"> The company built surveillance sensors for Israel’s separation barrier through the West Bank, which has been deemed illegal under international law, as well as around the Gaza Strip and on the northern border with Lebanon and Syria</w:t>
      </w:r>
      <w:r w:rsidRPr="00F43BFB">
        <w:t>.</w:t>
      </w:r>
      <w:r w:rsidRPr="00093E3A">
        <w:rPr>
          <w:sz w:val="12"/>
        </w:rPr>
        <w:t>¶</w:t>
      </w:r>
      <w:r w:rsidRPr="00387E35">
        <w:rPr>
          <w:sz w:val="12"/>
        </w:rPr>
        <w:t xml:space="preserve"> </w:t>
      </w:r>
      <w:r w:rsidRPr="00387E35">
        <w:rPr>
          <w:b/>
          <w:bCs/>
          <w:u w:val="single"/>
        </w:rPr>
        <w:t>Elbit is also one of the main contractors on a new kind of underground wall, still under construction, around the blockaded Gaza Strip.</w:t>
      </w:r>
      <w:r w:rsidRPr="00387E35">
        <w:rPr>
          <w:u w:val="single"/>
        </w:rPr>
        <w:t xml:space="preserve"> Elbit’s drones patrol the Mediterranean Sea as part of the European Union’s bid to seal off access to migrants from North Africa, and it has provided its technologies to militaries in Australia, Africa, Asia, Central America, and South America.</w:t>
      </w:r>
      <w:r w:rsidRPr="00093E3A">
        <w:rPr>
          <w:sz w:val="12"/>
        </w:rPr>
        <w:t>¶</w:t>
      </w:r>
      <w:r w:rsidRPr="00387E35">
        <w:rPr>
          <w:sz w:val="12"/>
        </w:rPr>
        <w:t xml:space="preserve"> </w:t>
      </w:r>
      <w:r w:rsidRPr="00EE5535">
        <w:rPr>
          <w:sz w:val="16"/>
        </w:rPr>
        <w:t>Elbit’s contract to deploy IFTs on the Tohono O’odham reservation, which the company announced on June 26, follows several years of contentious debate within the tribal nation, with those living near tower construction sites voicing strident opposition. Two years ago, CBP released a study claiming that integrated fixed tower construction wouldn’t cause archaeological, environmental, or community harm. The agency also decreased the number of proposed towers and redesigned their bases so they wouldn’t extend underground. The Tohono O’odham legislative council unanimously approved the towers on March 22, citing the importance of helping Border Patrol agents stem cross-border drug trafficking.</w:t>
      </w:r>
      <w:r w:rsidRPr="00093E3A">
        <w:rPr>
          <w:sz w:val="12"/>
        </w:rPr>
        <w:t>¶</w:t>
      </w:r>
      <w:r w:rsidRPr="00EE5535">
        <w:rPr>
          <w:sz w:val="16"/>
        </w:rPr>
        <w:t xml:space="preserve"> In an interview with the Los Angeles Times, Verlon Jose, then-tribal vice chair, said that many nation members calculated that the towers would help dissuade the federal government from building a border wall across their lands. The Tohono O’odham are “only as sovereign as the federal government allows us to be,” Jose said. A Border Patrol spokesperson told the newspaper, however, that the IFTs did not eliminate the need for a wall.</w:t>
      </w:r>
      <w:r w:rsidRPr="00093E3A">
        <w:rPr>
          <w:sz w:val="12"/>
        </w:rPr>
        <w:t>¶</w:t>
      </w:r>
      <w:r w:rsidRPr="00EE5535">
        <w:rPr>
          <w:sz w:val="16"/>
        </w:rPr>
        <w:t xml:space="preserve"> The Tohono O’odham Nation’s current chair and vice chair did not respond to requests for comment on this story.</w:t>
      </w:r>
      <w:r w:rsidRPr="00093E3A">
        <w:rPr>
          <w:sz w:val="12"/>
        </w:rPr>
        <w:t>¶</w:t>
      </w:r>
      <w:r w:rsidRPr="00EE5535">
        <w:rPr>
          <w:sz w:val="16"/>
        </w:rPr>
        <w:t xml:space="preserve"> In a statement to The Intercept, CBP spokesperson Meredith Mingledorff said Elbit’s integrated fixed towers enhance Border Patrol agents’ safety at a low cost. “IFTs are a ‘force multiplier’ that enables one agent to monitor various different sites remotely from a secure location,” she said. “They are low cost of maintenance and allow for greater efficiency of law enforcement operations, as we can better deploy resources depending on the type of incursion that is detected by the technology.</w:t>
      </w:r>
      <w:r w:rsidRPr="00F43BFB">
        <w:t>”</w:t>
      </w:r>
      <w:r w:rsidRPr="00093E3A">
        <w:rPr>
          <w:sz w:val="12"/>
        </w:rPr>
        <w:t>¶</w:t>
      </w:r>
      <w:r w:rsidRPr="00387E35">
        <w:rPr>
          <w:sz w:val="12"/>
        </w:rPr>
        <w:t xml:space="preserve"> </w:t>
      </w:r>
      <w:r w:rsidRPr="00F43BFB">
        <w:t>Elbit’s Showcase</w:t>
      </w:r>
      <w:r w:rsidRPr="00093E3A">
        <w:rPr>
          <w:sz w:val="12"/>
        </w:rPr>
        <w:t>¶</w:t>
      </w:r>
      <w:r w:rsidRPr="00387E35">
        <w:rPr>
          <w:sz w:val="12"/>
        </w:rPr>
        <w:t xml:space="preserve"> </w:t>
      </w:r>
      <w:r w:rsidRPr="00F43BFB">
        <w:t xml:space="preserve">On a sweltering afternoon </w:t>
      </w:r>
      <w:r w:rsidRPr="00EE5535">
        <w:rPr>
          <w:u w:val="single"/>
        </w:rPr>
        <w:t>in early April, Elbit Systems of America executives showcased their latest border surveillance products at a company testing facility in Marana, Arizona, roughly 20 miles northwest of downtown Tucson. The event centered around a live demonstration of the IFT command and control system, known as TORCH. The system, which Elbit originally developed for the Israel Defense Forces, is used to monitor people’s movements along Israel’s border and separation walls. Now, it is also used by the Border Patrol at command centers across southern Arizona.</w:t>
      </w:r>
      <w:r w:rsidRPr="00093E3A">
        <w:rPr>
          <w:sz w:val="12"/>
        </w:rPr>
        <w:t>¶</w:t>
      </w:r>
      <w:r w:rsidRPr="00387E35">
        <w:rPr>
          <w:sz w:val="12"/>
        </w:rPr>
        <w:t xml:space="preserve"> </w:t>
      </w:r>
      <w:r w:rsidRPr="00EE5535">
        <w:rPr>
          <w:sz w:val="16"/>
        </w:rPr>
        <w:t>The event also served as a showcase for Elbit’s high-level political support. U.S. Sen. Martha McSally’s deputy state director was on hand, as was Ron Colburn, a former national deputy chief of the Border Patrol and current Elbit adviser. Colburn is perhaps best known for an appearance on Fox News last November defending the Border Patrol’s use of tear gas and pepper spray on migrant caravan participants near Tijuana, who had attempted to cross into the United States. Pepper spray “is natural,” Colburn said, before adding, “You could actually put it on your nachos and eat it.”</w:t>
      </w:r>
      <w:r w:rsidRPr="00093E3A">
        <w:rPr>
          <w:sz w:val="12"/>
        </w:rPr>
        <w:t>¶</w:t>
      </w:r>
      <w:r w:rsidRPr="00EE5535">
        <w:rPr>
          <w:sz w:val="16"/>
        </w:rPr>
        <w:t xml:space="preserve"> Joel Friederich, Elbit Systems of America’s vice president of public safety and homeland security, stood near a wall-sized monitor flanked by a pair of Elbit engineers as reporters and invited guests looked on. On the screen, a satellite map was populated with clusters of yellow and pink dots. Several smaller surrounding images displayed live feeds from the various video cameras and radar sensors adorning a demonstration tower on site. “This can be zoomed in for many, many miles,” Friederich explained.</w:t>
      </w:r>
      <w:r w:rsidRPr="00093E3A">
        <w:rPr>
          <w:sz w:val="12"/>
        </w:rPr>
        <w:t>¶</w:t>
      </w:r>
      <w:r w:rsidRPr="00EE5535">
        <w:rPr>
          <w:sz w:val="16"/>
        </w:rPr>
        <w:t xml:space="preserve"> </w:t>
      </w:r>
      <w:r w:rsidRPr="00F43BFB">
        <w:t xml:space="preserve">An engineer clicked on one of the yellow dots, zooming in on one of the video feeds. Suddenly, several cars inching across U.S. Interstate 10 came distinctly into view. He zoomed in further, and the screen settled on a patch of shrubs adjacent to a roadway, close enough that the bright green, swaying tips of the creosote bushes were visible, though they were well over a mile away. </w:t>
      </w:r>
      <w:r w:rsidRPr="00EE5535">
        <w:rPr>
          <w:u w:val="single"/>
        </w:rPr>
        <w:t>The operating system uses artificial intelligence to assign an icon representing a human, vehicle, or animal, allowing Border Patrol agents to determine if something moving across the desert is a potential “item of interest,” Friederich noted. That item could include “anyone carrying a weapon or a backpack, or anyone in a large group.”</w:t>
      </w:r>
      <w:r w:rsidRPr="00093E3A">
        <w:rPr>
          <w:sz w:val="12"/>
        </w:rPr>
        <w:t>¶</w:t>
      </w:r>
      <w:r w:rsidRPr="00EE5535">
        <w:rPr>
          <w:sz w:val="12"/>
          <w:u w:val="single"/>
        </w:rPr>
        <w:t xml:space="preserve"> </w:t>
      </w:r>
      <w:r w:rsidRPr="00EE5535">
        <w:rPr>
          <w:b/>
          <w:bCs/>
          <w:u w:val="single"/>
        </w:rPr>
        <w:t>For Elbit, the holy grail of border surveillance is to ensure that no person can escape TORCH’s ability to track them across time and space in a given area</w:t>
      </w:r>
      <w:r w:rsidRPr="00EE5535">
        <w:rPr>
          <w:u w:val="single"/>
        </w:rPr>
        <w:t>.</w:t>
      </w:r>
      <w:r w:rsidRPr="00F43BFB">
        <w:t xml:space="preserve"> If one of the “items” ducks into a bush, the system can track them using a long-range infrared camera. For night operations, the towers have laser illuminators. A pick-up truck that can be remotely operated with a surveillance tower and 6-mile camera range is also able to feed data to TORCH in case someone ducks behind a mountain or into a ravine. The company is currently marketing the truck to CBP.</w:t>
      </w:r>
      <w:r w:rsidRPr="00093E3A">
        <w:rPr>
          <w:sz w:val="12"/>
        </w:rPr>
        <w:t>¶</w:t>
      </w:r>
      <w:r w:rsidRPr="00387E35">
        <w:rPr>
          <w:sz w:val="12"/>
        </w:rPr>
        <w:t xml:space="preserve"> </w:t>
      </w:r>
      <w:r w:rsidRPr="00EE5535">
        <w:rPr>
          <w:u w:val="single"/>
        </w:rPr>
        <w:t>In 2016, Israel became the first country to deploy autonomous vehicles in a border area, which were also created by Elbit.</w:t>
      </w:r>
      <w:r w:rsidRPr="00093E3A">
        <w:rPr>
          <w:sz w:val="12"/>
        </w:rPr>
        <w:t>¶</w:t>
      </w:r>
      <w:r w:rsidRPr="00EE5535">
        <w:rPr>
          <w:sz w:val="12"/>
          <w:u w:val="single"/>
        </w:rPr>
        <w:t xml:space="preserve"> </w:t>
      </w:r>
      <w:r w:rsidRPr="00EE5535">
        <w:rPr>
          <w:u w:val="single"/>
        </w:rPr>
        <w:t>“The idea is that at the very moment you step near the border, Elbit will catch you. Something similar happens in Palestine.”</w:t>
      </w:r>
      <w:r w:rsidRPr="00093E3A">
        <w:rPr>
          <w:sz w:val="12"/>
        </w:rPr>
        <w:t>¶</w:t>
      </w:r>
      <w:r w:rsidRPr="00387E35">
        <w:rPr>
          <w:sz w:val="12"/>
        </w:rPr>
        <w:t xml:space="preserve"> </w:t>
      </w:r>
      <w:r w:rsidRPr="00EE5535">
        <w:rPr>
          <w:sz w:val="16"/>
        </w:rPr>
        <w:t>Leading Democrats have argued for the development of an ever-more sophisticated border surveillance state as an alternative to Trump’s border wall. “The positive, shall we say, almost technological wall that can be built is what we should be doing,” House Speaker Nancy Pelosi said in January.</w:t>
      </w:r>
      <w:r w:rsidRPr="00093E3A">
        <w:rPr>
          <w:sz w:val="12"/>
        </w:rPr>
        <w:t>¶</w:t>
      </w:r>
      <w:r w:rsidRPr="00EE5535">
        <w:rPr>
          <w:sz w:val="16"/>
        </w:rPr>
        <w:t xml:space="preserve"> But for those crossing the border, the development of this surveillance apparatus has already taken a heavy toll. In January, a study published by researchers from the University of Arizona and Earlham College found that border surveillance towers have prompted migrants to cross along more rugged and circuitous pathways, leading to greater numbers of deaths from dehydration, exhaustion, and exposure</w:t>
      </w:r>
      <w:r w:rsidRPr="00F43BFB">
        <w:t>.</w:t>
      </w:r>
      <w:r w:rsidRPr="00093E3A">
        <w:rPr>
          <w:sz w:val="12"/>
        </w:rPr>
        <w:t>¶</w:t>
      </w:r>
      <w:r w:rsidRPr="00387E35">
        <w:rPr>
          <w:sz w:val="12"/>
        </w:rPr>
        <w:t xml:space="preserve"> </w:t>
      </w:r>
      <w:r w:rsidRPr="00F43BFB">
        <w:t>Maren Mantovani, international relations coordinator of</w:t>
      </w:r>
      <w:r>
        <w:t xml:space="preserve"> </w:t>
      </w:r>
      <w:r w:rsidRPr="00F43BFB">
        <w:t xml:space="preserve">Stop the Wall, a Palestinian coalition that opposes Israel’s walls in the Palestinian territories and elsewhere, has tracked Elbit’s activities for nearly two decades. </w:t>
      </w:r>
      <w:r w:rsidRPr="00EE5535">
        <w:rPr>
          <w:u w:val="single"/>
        </w:rPr>
        <w:t>The company’s business success reflects the central role borders are playing in an emerging global surveillance society, she says. “</w:t>
      </w:r>
      <w:r w:rsidRPr="00EE5535">
        <w:rPr>
          <w:b/>
          <w:bCs/>
          <w:u w:val="single"/>
        </w:rPr>
        <w:t>Walls are not only a question of blocking people from moving, but they are also serving as borders or frontiers between where you enter the surveillance state,” she said. “The idea is that at the very moment you step near the border, Elbit will catch you. Something similar happens in Palestine.”</w:t>
      </w:r>
      <w:r w:rsidRPr="00093E3A">
        <w:rPr>
          <w:sz w:val="12"/>
        </w:rPr>
        <w:t>¶</w:t>
      </w:r>
      <w:r w:rsidRPr="00387E35">
        <w:rPr>
          <w:sz w:val="12"/>
        </w:rPr>
        <w:t xml:space="preserve"> </w:t>
      </w:r>
      <w:r w:rsidRPr="00EE5535">
        <w:rPr>
          <w:sz w:val="16"/>
        </w:rPr>
        <w:t>At the 13th annual Border Security Expo in San Antonio, Texas, two weeks prior to the event in Arizona, Friederich said in an interview with The Intercept that Elbit was preparing to bid on a contract to build integrated fixed towers on the U.S.-Canadian border and was eying opportunities in the Rio Grande Valley.</w:t>
      </w:r>
      <w:r w:rsidRPr="00093E3A">
        <w:rPr>
          <w:sz w:val="12"/>
        </w:rPr>
        <w:t>¶</w:t>
      </w:r>
      <w:r w:rsidRPr="00EE5535">
        <w:rPr>
          <w:sz w:val="16"/>
        </w:rPr>
        <w:t xml:space="preserve"> According to Brown, the Elbit senior director, the company’s border surveillance work will proceed indefinitely regardless of the construction of Trump’s border wall. “Border security has always been a three-legged stool — manpower, infrastructure, and technology,” he said. “Infrastructure being the wall. Technology being the towers, the mobile systems, the ground detection such as sensors. We’re going to keep busy no matter what.”</w:t>
      </w:r>
      <w:r w:rsidRPr="00093E3A">
        <w:rPr>
          <w:sz w:val="12"/>
        </w:rPr>
        <w:t>¶</w:t>
      </w:r>
      <w:r w:rsidRPr="00EE5535">
        <w:rPr>
          <w:sz w:val="16"/>
        </w:rPr>
        <w:t xml:space="preserve"> .</w:t>
      </w:r>
    </w:p>
    <w:p w14:paraId="1FC10B68" w14:textId="77777777" w:rsidR="003F070A" w:rsidRDefault="003F070A" w:rsidP="003F070A">
      <w:pPr>
        <w:pStyle w:val="Heading4"/>
        <w:numPr>
          <w:ilvl w:val="0"/>
          <w:numId w:val="49"/>
        </w:numPr>
        <w:tabs>
          <w:tab w:val="num" w:pos="1440"/>
        </w:tabs>
        <w:ind w:left="1440"/>
      </w:pPr>
      <w:r>
        <w:t>Transnational Criminal Organisations make hundreds of billions in profit by smuggling people, labourers, and the most dangerous of narcotics that could literally kill hundreds of millions of people</w:t>
      </w:r>
    </w:p>
    <w:p w14:paraId="4BDF5359" w14:textId="77777777" w:rsidR="003F070A" w:rsidRDefault="003F070A" w:rsidP="003F070A">
      <w:r>
        <w:t xml:space="preserve">Richard </w:t>
      </w:r>
      <w:r w:rsidRPr="00216D21">
        <w:rPr>
          <w:rStyle w:val="Style13ptBold"/>
        </w:rPr>
        <w:t>Schoeberl et al, 6-5</w:t>
      </w:r>
      <w:r>
        <w:t>-2024, "The Nexus Between Drug and Human Trafficking," Domestic Preparedness, RICHARD SCHOEBERL , JEFF BOLLETTIERI AND WILLIAM (BILL) LOUCKS Richard Schoeberl, Ph.D., has over 30 years of law enforcement experience, including the Federal Bureau of Investigation (FBI) and the National Counterterrorism Center (NCTC). He has served in a variety of positions throughout his career, ranging from a supervisory special agent at the FBI’s headquarters in Washington, DC, to unit chief of the International Terrorism Operations Section at the NCTC’s headquarters in Langley, Virginia. Before these organizations, he worked as a special agent investigating violent crime, human trafficking, international terrorism, and organized crime. Additionally, he has authorednumerousscholarly articles, serves as a peer mentor with the Police Executive Research Forum, is currently a professor of Criminology and Homeland Security at the University of Tennessee-Southern, and works with Hope for Justice – a global nonprofit combating human trafficking. Jeff Bolettieri is a 27-year veteran with the Suffolk County Sheriff’s Office, New York, where he spent 12 years assigned to the Special Investigations Unit, and 11 years assigned as an investigator Sergeant with the Special Investigations Unit. Additionally, Jeff spent 16 years assigned to the Drug Enforcement Administration New York Drug Enforcement Task Force. Eleven of those years, he was assigned as the executive officer supervising task force personnel and overseeing cases. Jeff currently serves as an investigator/instructor for Hope for Justice, an international non-profit organization combating human trafficking. Jeff is responsible for specialized training to include Organized Crime Drug Enforcement Task Forces human trafficking training and working in Hope for Justice’s Investigative model across the U.S. William (Bill) Loucks Jr. has over 20 years of law enforcement experience, the majority working as a gang and narcotics detective with the Metro Nashville Police Department. Following Metro Nashville Police Department, Bill served as an instructor for the North Carolina Department of Justice-Justice Academy, where he instructed gang and narcotics-related courses. Bill is also a North Carolina General Instructor, North Carolina Specialized Explosives and Hazardous Materials Instructor, and Tennessee Specialized Police Instructor Certified for gangs. Bill is currently a senior investigator with Hope for Justice, where he conducts human trafficking investigations and serves as an instructor for law enforcement agencies. He is also a staff member of the International Narcotics Interdiction Association.JR.https://www.domesticpreparedness.com/articles/the-nexus-between-drug-and-human-trafficking, accessed 7-7-2024 shark</w:t>
      </w:r>
    </w:p>
    <w:p w14:paraId="518D4A82" w14:textId="77777777" w:rsidR="003F070A" w:rsidRPr="00FC7F7B" w:rsidRDefault="003F070A" w:rsidP="003F070A">
      <w:pPr>
        <w:rPr>
          <w:sz w:val="16"/>
        </w:rPr>
      </w:pPr>
      <w:r w:rsidRPr="00216D21">
        <w:rPr>
          <w:rStyle w:val="Emphasis"/>
        </w:rPr>
        <w:t>The profitability of human trafficking and drug trafficking makes them a desirable pairing for transnational criminal organizations (TCOs) seeking to increase profits and market control. The International Labour Organization estimated that human trafficking was a $236 billion-a-year business in 2021.</w:t>
      </w:r>
      <w:r w:rsidRPr="00FC7F7B">
        <w:rPr>
          <w:sz w:val="16"/>
        </w:rPr>
        <w:t xml:space="preserve"> Actual illegal drug trade profits are largely unknown due to the trade’s illicit nature. </w:t>
      </w:r>
      <w:r w:rsidRPr="00216D21">
        <w:rPr>
          <w:rStyle w:val="Emphasis"/>
        </w:rPr>
        <w:t>However, a 2014 report from Global Financial Integrity, a Washington, DC-based think tank focusing on illicit financial flows, corruption, illicit trade, and money laundering, has estimated the global illegal drug market between $426 and $652 billion.</w:t>
      </w:r>
      <w:r w:rsidRPr="00FC7F7B">
        <w:rPr>
          <w:sz w:val="16"/>
        </w:rPr>
        <w:t xml:space="preserve"> </w:t>
      </w:r>
      <w:r w:rsidRPr="00216D21">
        <w:rPr>
          <w:rStyle w:val="Emphasis"/>
        </w:rPr>
        <w:t>Human trafficking and smuggling are complex crimes that affect people differently. While sometimes related, these are separate crimes. Emerging research suggests that disasters, like the border crisis, increase the risk of human trafficking. Numerous factors drive migration, including natural disasters, regional conflicts, poverty, political instability, human rights violations, and fluctuating immigration policies.</w:t>
      </w:r>
      <w:r>
        <w:rPr>
          <w:rStyle w:val="Emphasis"/>
        </w:rPr>
        <w:t xml:space="preserve"> </w:t>
      </w:r>
      <w:r w:rsidRPr="00216D21">
        <w:rPr>
          <w:rStyle w:val="StyleUnderline"/>
        </w:rPr>
        <w:t>Although the responsibility for immigration policy and enforcement lies with the federal government, state and local governments shoulder the burden for the stabilization of migrants remaining in the U.S. as they await immigration proceedings.</w:t>
      </w:r>
      <w:r w:rsidRPr="00FC7F7B">
        <w:rPr>
          <w:sz w:val="16"/>
        </w:rPr>
        <w:t xml:space="preserve"> State and local government efforts will be chiefly coordinated by emergency management personnel utilizing tactics similar to those for natural and human-caused disasters. </w:t>
      </w:r>
      <w:r w:rsidRPr="00216D21">
        <w:rPr>
          <w:rStyle w:val="StyleUnderline"/>
        </w:rPr>
        <w:t>They will assist social services agencies and their non-profit partners to quickly mobilize emergency migrant-serving facilities, programs, and services. Aside from the humanitarian lens, the policing lens has agencies shifting their “safeguarding” focus of respective communities to combat spillover violence associated with the border crisis:</w:t>
      </w:r>
      <w:r>
        <w:rPr>
          <w:rStyle w:val="StyleUnderline"/>
        </w:rPr>
        <w:t xml:space="preserve"> </w:t>
      </w:r>
      <w:r w:rsidRPr="00F728F8">
        <w:rPr>
          <w:rStyle w:val="Emphasis"/>
        </w:rPr>
        <w:t>According to Federal Bureau of Investigation (FBI) Director Wray at a March 2024 congressional hearing, “I would say this from an FBI perspective: we are seeing a wide array of very dangerous threats that emanate from the border, and that includes drug trafficking. The FBI alone seized enough fentanyl in the last two years to kill 270 million people.”</w:t>
      </w:r>
      <w:r>
        <w:rPr>
          <w:rStyle w:val="Emphasis"/>
        </w:rPr>
        <w:t xml:space="preserve"> </w:t>
      </w:r>
      <w:r w:rsidRPr="00F728F8">
        <w:rPr>
          <w:rStyle w:val="StyleUnderline"/>
        </w:rPr>
        <w:t>In March 2024, U.S. Border Patrol chief Jason Owens stated that the extraordinary flow of people into the U.S. is mainly driven by cartels, and they were setting “the rules of engagement” at the southern border.</w:t>
      </w:r>
      <w:r>
        <w:rPr>
          <w:rStyle w:val="StyleUnderline"/>
        </w:rPr>
        <w:t xml:space="preserve"> </w:t>
      </w:r>
      <w:r w:rsidRPr="00FC7F7B">
        <w:rPr>
          <w:sz w:val="16"/>
        </w:rPr>
        <w:t xml:space="preserve">Transnational Drug Trafficking Aside from illicit drug trafficking, </w:t>
      </w:r>
      <w:r w:rsidRPr="00F728F8">
        <w:rPr>
          <w:rStyle w:val="Emphasis"/>
        </w:rPr>
        <w:t xml:space="preserve">Mexican TCOs are aggressively increasing their involvement in corresponding crimes like extortion, human smuggling, human trafficking, arms trafficking, and oil theft, according to the Congressional Research Service. Additionally, the level of violence associated with territorial control, trafficking routes, and criminal influence is increasing. According to the Global Risk Map, Mexico remains at “high risk,” crediting the enduring narco-war that threatens the balance of power and fuels upticks in violence. </w:t>
      </w:r>
      <w:r w:rsidRPr="00FC7F7B">
        <w:rPr>
          <w:sz w:val="16"/>
        </w:rPr>
        <w:t xml:space="preserve">Over the past few decades, Mexican TCOs have fragmented the seven original Mexican cartels into twelve. In addition to large TCOs, approximately 200-400 smaller criminal organizations operate in Mexico. The fragmentation and evolution of criminal enterprises did not happen instantaneously. In 2018, instead of directly combating TCOs, Mexican President Andrés Manuel López Obrador adopted a policy addressing social conditions within the country, allowing these organizations to flourish. Unlike Colombia in the 1980s and 1990s, where dismantling the Medellin and Cali cartels led to less violence overall, dismantling the Mexican TCOs has fragmented criminal groups and encouraged widespread violence, largely due to Mexico’s governmental corruption and lack of enforcement. </w:t>
      </w:r>
      <w:r w:rsidRPr="00F728F8">
        <w:rPr>
          <w:rStyle w:val="StyleUnderline"/>
        </w:rPr>
        <w:t>TCOs continue to be the greatest ongoing drug threat to the U.S., according to the DEA. Mexican TCOs control a majority of the U.S. illicit drug market, have well-established transportation routes, possess advanced technological and communication capabilities, and have strong affiliations with criminal groups inside the U.S. Their routine participation and involvement with affiliated crimes such as human smuggling, human trafficking, arms trafficking, public corruption, and violence pose a serious threat to homeland security and further jeopardize public safety. The TCOs’ production and trafficking of fentanyl to the U.S. has fueled a continuing opioid crisis. The DEA reported that fentanyl was responsible for the deaths of 74,225 Americans in 2022 and almost 38,000 Americans in the first six months of 2023, making it the deadliest U.S. drug threat.</w:t>
      </w:r>
      <w:r>
        <w:rPr>
          <w:rStyle w:val="StyleUnderline"/>
        </w:rPr>
        <w:t xml:space="preserve"> </w:t>
      </w:r>
      <w:r w:rsidRPr="00FC7F7B">
        <w:rPr>
          <w:sz w:val="16"/>
        </w:rPr>
        <w:t xml:space="preserve">TCOs currently control transportation routes inside Mexico, smuggling corridors, and distribution hubs in every U.S. state, as well as synthetic drug manufacturing facilities. Encrypted messaging applications and social media platforms facilitate these drug sales, making detection more challenging for law enforcement. TCOs can advertise drugs and cross-border human-smuggling services over social media platforms, communicate with co-conspirators and drug purchasers over encrypted applications, and receive payment via cash apps and cryptocurrency platforms on a single electronic mobile device. </w:t>
      </w:r>
      <w:r w:rsidRPr="00F728F8">
        <w:rPr>
          <w:rStyle w:val="Emphasis"/>
        </w:rPr>
        <w:t>Transnational Human Trafficking</w:t>
      </w:r>
      <w:r>
        <w:rPr>
          <w:rStyle w:val="Emphasis"/>
        </w:rPr>
        <w:t xml:space="preserve"> </w:t>
      </w:r>
      <w:r w:rsidRPr="00F728F8">
        <w:rPr>
          <w:rStyle w:val="Emphasis"/>
        </w:rPr>
        <w:t>The overwhelming number of undocumented, illegal migrants entering the U.S. is alarming. In 2023, Customs Border Patrol reported over 2.4 million encounters at the Southwest border and 3.2 million encounters nationwide. TCO violence and corruption, coupled with inadequate U.S. immigration policies and enforcement, have increased the number of asylum seekers entering the country. According to a 2022 report by the United Nations’ International Organization for Migration, the Mexico to U.S. corridor is the largest in the world, with nearly 11 million people fleeing violence, extortion, armed clashes, or organized crime groups. Conflicts and competition for control between TCOs in violent states and battlegrounds – expanding into formerly peaceful areas – fuel a large exodus of people. Smugglers are capitalizing on opportunities for diversification and exploitation</w:t>
      </w:r>
      <w:r w:rsidRPr="00FC7F7B">
        <w:rPr>
          <w:sz w:val="16"/>
        </w:rPr>
        <w:t xml:space="preserve">. Recruiting and Transport Common human trafficking recruitment methods include familial relationships, smuggling, and migration, specifically targeting migrants who originate in or pass through Mexico en route to the U.S. </w:t>
      </w:r>
      <w:r w:rsidRPr="004F36F5">
        <w:rPr>
          <w:rStyle w:val="StyleUnderline"/>
        </w:rPr>
        <w:t>Migrants often have preexisting vulnerabilities and are unlikely to report trafficking crimes to law enforcement for reasons including the lack of self-identification, TCO retribution, deportation, and arrest. TCOs control the 2,000-mile U.S. Mexico-U.S. border which has escalated violent competition between groups over illicit markets and trafficking routes. The smugglers, often known as “foot guides,” “coyotes,” or “polleros,” recruit victims with promises of safe passage</w:t>
      </w:r>
      <w:r w:rsidRPr="004F36F5">
        <w:rPr>
          <w:rStyle w:val="Emphasis"/>
        </w:rPr>
        <w:t>. Sometimes, victims are kidnapped en route to their destination and controlled with debt bondage, physical violence, and threats to family members.</w:t>
      </w:r>
      <w:r>
        <w:rPr>
          <w:rStyle w:val="Emphasis"/>
        </w:rPr>
        <w:t xml:space="preserve"> </w:t>
      </w:r>
      <w:r w:rsidRPr="004F36F5">
        <w:rPr>
          <w:rStyle w:val="Emphasis"/>
        </w:rPr>
        <w:t xml:space="preserve">Smuggling endeavors are highly sophisticated. In 2021, TCOs earned an estimated $13 billion from human smuggling. Migrants agree to pay TCOs to travel from Southern or Central America to the U.S. Before the journey occurs, TCOs do the equivalent of a background check to learn about the migrants’ family members and friends and where they live. </w:t>
      </w:r>
      <w:r w:rsidRPr="00FC7F7B">
        <w:rPr>
          <w:sz w:val="16"/>
        </w:rPr>
        <w:t xml:space="preserve">The family members or friends become “collateral” for the migrants. When the journey begins, TCOs require migrants to wear color-coded and serial-numbered wristbands that reflect how much money is outstanding and who they may have to work for once inside the U.S. During the trip, TCOs often increase the price or “piso” (tax), making it difficult for migrants to back out of deals or negotiate lower fees. Most migrants have some money, but not always enough to pay for the entire journey, with smuggling rates ranging from $3,000 to $60,000. At the border, TCOs remove the migrants’ wristbands and collect any remaining piso and smuggling fees. Migrants refusing to pay risk having someone kill their family members or friends. Any migrant who owes money must go to a work location in the U.S., where the migrant stays enslaved in debt bondage to the trafficker until the full amount is paid. </w:t>
      </w:r>
      <w:r w:rsidRPr="004F36F5">
        <w:rPr>
          <w:rStyle w:val="Emphasis"/>
        </w:rPr>
        <w:t>Forced Labor in the U.S.</w:t>
      </w:r>
      <w:r>
        <w:rPr>
          <w:rStyle w:val="Emphasis"/>
        </w:rPr>
        <w:t xml:space="preserve"> </w:t>
      </w:r>
      <w:r w:rsidRPr="004F36F5">
        <w:rPr>
          <w:rStyle w:val="Emphasis"/>
        </w:rPr>
        <w:t>Once in the U.S., large percentages of undocumented illegal migrants smuggled into the U.S. from TCOs fall prey to labor trafficking, which expands beyond laboring on a farm, cleaning hotels, doing construction, or working in factories for little or no wages. According to research conducted by one of the nation’s leading anti-trafficking organizations, Polaris, the National Human Trafficking Hotline identified that, between 2015-2018, 50% of persons trafficked for labor were from Latin America. Agriculture has the distinction of being the U.S. industry with the greatest number of reported immigrant victims of human trafficking.</w:t>
      </w:r>
      <w:r>
        <w:rPr>
          <w:rStyle w:val="Emphasis"/>
        </w:rPr>
        <w:t xml:space="preserve"> </w:t>
      </w:r>
      <w:r w:rsidRPr="00FC7F7B">
        <w:rPr>
          <w:sz w:val="16"/>
        </w:rPr>
        <w:t xml:space="preserve">Latin American migrants are not the only victims of the gateway from smuggling to trafficking. Labor trafficking also occurs at legal and illegal marijuana farms, which may be operated by TCOs or Asian Criminal Organizations with ties to the Chinese Communist Party, who also function as money launderers. According to the U.S. Customs and Border Patrol, encounters with Chinese nationals have significantly increased over the past four years: 450 in FY2021, 2,176 in FY2022, 24,314 in FY2023, and 27,700 in the first 7 months of FY2024. Expanding Beyond Drug Trafficking Capitalizing on their existing drug routes, TCOs have expanded and diversified into human smuggling and, subsequently, human trafficking. Targeting migrants desperate to enter the U.S. and escape violence and economic poverty in their own countries, TCOs offer struggling migrants paid unauthorized transportation. Many migrants cannot pay the transportation cost and become the TCOs’ indentured servants. Repayment for this service takes many forms, primarily sex trafficking, labor trafficking, drug smuggling, and other associated criminal activity. Refusal to comply with TCO demands for trade-based repayment often means violence to migrants or their family members who remained in the country. Same Routes, More Commodities Unlike the Colombian cartels of the 1980s and 1990s, disrupting and dismantling Mexican TCOs have proved difficult because of corruption in the Mexican government and because arresting TCO leaders results in further fragmentation, cartel expansion, and extensive violence in geographic turf battles. TCOs control the areas along the Southwest border and exploit that control and long-established transportation routes. Capitalizing on their already prosperous business model for drug cargo, TCOs diversified into human smuggling using the same routes and procedures to transport human commodities. As an added benefit, desperate migrants rarely have the total funds required for their transportation, so TCOs accommodate them by forcing them into sex work, forced labor, drug trafficking, drug production, and associated criminal activities. Exploiting migrants provides an endless supply of TCO personnel and income not dependent on the manufacture and transportation of illicit narcotics. The diversification into human smuggling and trafficking is a simple business decision for TCOs who have no regard for human life and make no distinction between drugs and human commodities. Profits effectively triple with minimal effort while providing an endless supply of personnel and diversified illicit business opportunities should the narcotics trade become disrupted. With money as a prime motivation for these illegal activities, transnational crime is likely to increase until authorities challenge the high-profit, low-risk paradigm. Enacted or amended legislation is needed to address the immigration crisis, as well as training for law enforcement to recognize human trafficking when encountering migrants. U.S. Efforts to Combat Trafficking The decades-long war on drugs has had minimal progress in eradicating TCOs’ illicit businesses. </w:t>
      </w:r>
      <w:r w:rsidRPr="004F36F5">
        <w:rPr>
          <w:rStyle w:val="StyleUnderline"/>
        </w:rPr>
        <w:t>The illegal drug market has transitioned from cocaine and heroin to even more deadly inorganic intoxicants such as methamphetamine, fentanyl, and xylazine.</w:t>
      </w:r>
      <w:r w:rsidRPr="00FC7F7B">
        <w:rPr>
          <w:sz w:val="16"/>
        </w:rPr>
        <w:t xml:space="preserve"> The major geographical drug threats are no longer South America for its cocaine production and the Middle East for its heroin but are geographically now Mexico and China. Drug-trafficking routes have evolved from private and commercial air carriers, drug mules and body carriers, and maritime routes via the Caribbean Sea and Atlantic and Pacific oceans to land routes along the Southwest border. Mexico’s entry into drug production and its partnership with China to obtain precursor chemicals has further fueled the U.S.’s deadly opioid epidemic. Despite its tremendous amount of demand for reduction programs, the U.S. remains the leading consumer of illicit narcotics globally. Traditional enforcement efforts used in the past to disrupt and dismantle TCOs have proven unsuccessful in Mexico and have only led to fragmentation, violence, and furtherance of territorial control. Implementing programs such as the Organized Crime Drug Enforcement Task Force, High-Intensity Drug Trafficking Areas, and High-Intensity Financial Crimes Areas have had some level of success. However, TCO expansion and diversification into other criminal activities such as human smuggling, human trafficking, arms trafficking, and fuel theft have boosted their profits. Open-border policies facilitate TCOs to conduct criminal activities within the U.S. and exploit migrants who embark on the cross-border smuggling journey. A Renewed and Expanded Call to Action Immigration reform, legislation with harsher penalties for the manufacture, possession, and distribution of synthetic drugs, and training drug enforcement organizations on human trafficking and smuggling investigative approaches can help combat TCOs. Collaborative and multifaceted steps are needed to address this nexus between drug and human trafficking, which include: Prevention of migrant smuggling – Aside from proactive investigations and disruptions of TCOs, other measures are key in addressing migrant smuggling, such as accurate information about smuggling risks for migrants to make educated decisions about their journeys. Some technology-based initiatives could disseminate information by sharing migrants’ experiences and the dangers of their migration journeys. </w:t>
      </w:r>
      <w:r w:rsidRPr="004F36F5">
        <w:rPr>
          <w:rStyle w:val="StyleUnderline"/>
        </w:rPr>
        <w:t>Immigration reform – Current immigration policies provide opportunities for TCOs to victimize migrants. Migrants who involuntarily congregate along the Southwest border awaiting their eligibility to seek asylum may contemplate alternate avenues to U.S. entry, thus increasing their vulnerability to extortion and kidnapping.</w:t>
      </w:r>
      <w:r>
        <w:rPr>
          <w:rStyle w:val="StyleUnderline"/>
        </w:rPr>
        <w:t xml:space="preserve"> </w:t>
      </w:r>
      <w:r w:rsidRPr="00FC7F7B">
        <w:rPr>
          <w:sz w:val="16"/>
        </w:rPr>
        <w:t xml:space="preserve">Prosecution of traffickers – The criminal justice approach or “all-crimes approach” to counter trafficking is critical for dismantling TCO trafficking networks, preventing trafficking, and protecting its victims. </w:t>
      </w:r>
      <w:r w:rsidRPr="004F36F5">
        <w:rPr>
          <w:rStyle w:val="StyleUnderline"/>
        </w:rPr>
        <w:t>Utilization of an Enhanced Collaborative Model – Multidisciplinary teams should include law enforcement, prosecutors, medical staff, mental health staff, forensic interviewers, victim services specialists, advocates, housing personnel, treatment facilities, and personnel, nongovernmental organizations, and travel and transportation personnel, all with an understanding of the victim-centered approach.</w:t>
      </w:r>
      <w:r>
        <w:rPr>
          <w:rStyle w:val="StyleUnderline"/>
        </w:rPr>
        <w:t xml:space="preserve"> </w:t>
      </w:r>
      <w:r w:rsidRPr="00FC7F7B">
        <w:rPr>
          <w:sz w:val="16"/>
        </w:rPr>
        <w:t xml:space="preserve">The Organized Crime Drug Enforcement Task Force enhances funding and training budgets to target high-level transnational, national, and regional criminal organizations. This task force provides investigative funding and intelligence-driven strategies, ensures U.S.-Mexico cooperation along the Southwest border, and offers an assortment of assets globally. Programs should not be reduced, but some of this funding should be reallocated from enforcement to education. The High-Intensity Drug Trafficking Areas program is part of the National Drug Control Strategy to assist and coordinate law enforcement agencies by addressing drug threats, trafficking, and production in the U.S. This program recognizes the expansion of Mexican cartel activities. Providing training to regional High-Intensity Drug Trafficking Areas offices can help identify human trafficking victims during narcotics investigations. The Financial Crimes Enforcement Network is administered by the U.S. Department of Treasury to safeguard the U.S. financial system by combating money laundering and terrorist financing. This network supports law enforcement with expertise in narcotics money laundering and should utilize its current monitoring system for monetary commodities to flag financial transactions associated with the movement and sale of human commodities. The High-Intensity Financial Crimes Areas program complements the High-Intensity Drug Trafficking Areas program by focusing on the financial aspect of transnational crimes in Northern and Southern California, New York, New Jersey, Chicago, Puerto Rico, South Florida, and along the Southwest border. Better integration across the enhanced multidisciplinary team approach would help combat the illicit human-drug trafficking enterprise across the U.S. The President’s Interagency Task Force to Monitor and Combat Trafficking in Persons is comprised of 20 federal agencies tasked with coordinating governmentwide efforts to combat human trafficking. Its primary focus is enforcing criminal and labor laws, victim-centered and trauma-informed assistance, data collection, education, public awareness, foreign aid, and diplomatic engagement. The Human Trafficking Institute’s 2022 Federal Human Trafficking Report states U.S. federal prosecutors concentrated 97% of trafficking prosecutions on sex trafficking and only 3% on forced labor cases. Conversely, experts estimate that 70% of persons trafficked are forced labor. Better agency-wide coordination would provide data-driven intelligence by improving the collection and sharing of statistical data pertaining to the types of prosecutions. Human trafficking task forces – The FBI and Homeland Security Investigations have limited resources applied to human trafficking task forces within their domestic field offices. Much like the Joint Terrorism Task Force, the establishment of human trafficking task forces at the 56 FBI field offices could better combat the drug trafficking nexus. Easily accessible, low-cost training and education in human trafficking recognition for the public, law enforcement, and the judicial system – Screening for human trafficking indicators is necessary any time law enforcement officials identify migrants during operations associated with migrant smuggling. Educating first responders in recognizing trafficking, using a trauma-informed approach, and employing investigative procedures is critical as they are likely to be the first to encounter victims and perpetrators. Additionally, educating judges, prosecutors, and jurors to better understand human trafficking crimes could result in more effective prosecutions. The illicit drug market, smuggling, and human trafficking at the Southwest border are profitable for TCOs. They reap enormous profits from drug trafficking, human smuggling, and human trafficking. The diversification into human commodities has expanded profits by exploiting migrants. TCOs will continue to utilize their long-established drug routes between the U.S. and Mexico to smuggle and force many into indentured servitude, which can result in debt bondage, sexual exploitation, labor trafficking, and forced criminality. Migrant smuggling and human trafficking are different but often overlap, which makes it imperative that policymakers, immigration officers, law enforcement, and organizations are conscious of the differences between them and the fluidity of moving from one to another. According to the Texas Border Czar Mike Banks, “Every state has really become a border state. Never in my career have I seen such large numbers entering the country illegally. And so, I think we should be worried about it.” Communities, resources, and emergency management agencies across every state, county, and city are strained. In 2021, the Federal Emergency Management Agency deployed to the Southwest border to assist with an incursion of migrants. In April 2024, the administration announced $300 million in grants through the Shelter and Services Program to support communities across the U.S. that are providing services to migrants. The U.S. must multilaterally prepare for the continued insurgency of migrants by utilizing disaster management best practices, continuing to aggressively target TCOs with anti-smuggling campaigns before migrants are recruited and reach the border, and combating smuggler misinformation so migrants are duly informed. Without additional action, the TCOs become stronger, more diversified, and harder to combat. </w:t>
      </w:r>
    </w:p>
    <w:p w14:paraId="34703A83" w14:textId="77777777" w:rsidR="003F070A" w:rsidRDefault="003F070A" w:rsidP="003F070A">
      <w:pPr>
        <w:pStyle w:val="Heading3"/>
        <w:contextualSpacing/>
      </w:pPr>
      <w:r>
        <w:t>AT: Structural Violence DA---AT: Framing---EXT</w:t>
      </w:r>
    </w:p>
    <w:p w14:paraId="508192E6" w14:textId="77777777" w:rsidR="003F070A" w:rsidRDefault="003F070A" w:rsidP="003F070A">
      <w:pPr>
        <w:pStyle w:val="Heading4"/>
      </w:pPr>
      <w:r>
        <w:t xml:space="preserve">The Affirmative seeks to solve structural violence – human trafficking and drug addiction need to be prevented along with any other kind of structural reform </w:t>
      </w:r>
    </w:p>
    <w:p w14:paraId="15ED5D32" w14:textId="77777777" w:rsidR="003F070A" w:rsidRDefault="003F070A" w:rsidP="003F070A">
      <w:r>
        <w:t xml:space="preserve">Alicia </w:t>
      </w:r>
      <w:r w:rsidRPr="00F32DE4">
        <w:rPr>
          <w:rStyle w:val="Style13ptBold"/>
        </w:rPr>
        <w:t>Peters,</w:t>
      </w:r>
      <w:r>
        <w:t xml:space="preserve"> January 25, </w:t>
      </w:r>
      <w:r w:rsidRPr="00F32DE4">
        <w:rPr>
          <w:rStyle w:val="Style13ptBold"/>
        </w:rPr>
        <w:t>2023</w:t>
      </w:r>
      <w:r>
        <w:t>, Alicia Peters is associate professor of anthropology and affiliated faculty in the Gender, Women, and Sexuality Studies Program. Her teaching interests include cultural anthropology, medical anthropology, ethnographic methods, and human trafficking. Professor Peters' research examines how cultural understandings of gender and sexuality influence conceptions of human trafficking and the implementation of U.S. anti-trafficking law and policy. She is the author of the book, Responding to Human Trafficking: Sex, Gender, and Culture in the Law, published in 2015 by the University of Pennsylvania Press as part of its Pennsylvania Studies in Human Rights series. Peters is currently conducting an ethnographic study of the human trafficking response in northern New England. "Preventing Human Trafficking," Gender Policy Report, https://genderpolicyreport.umn.edu/preventing-human-trafficking/, accessed 7-7-2024 shark</w:t>
      </w:r>
    </w:p>
    <w:p w14:paraId="4E1D0042" w14:textId="77777777" w:rsidR="003F070A" w:rsidRDefault="003F070A" w:rsidP="003F070A">
      <w:r w:rsidRPr="00F32DE4">
        <w:rPr>
          <w:rStyle w:val="Emphasis"/>
        </w:rPr>
        <w:t xml:space="preserve">Established by presidential decree in 2010, January is Human Trafficking Prevention Month. In name at least, preventing human trafficking is part of the federal government’s 3 P’s paradigm to address human trafficking through prosecution, protection, and prevention. </w:t>
      </w:r>
      <w:r>
        <w:t xml:space="preserve">While the name would suggest the 3P’s are equally important methods in the fight against trafficking, in reality the order reflects an implicit level of prioritization. Since the passage of the Trafficking Victims Protection Act (2000), the U.S. response has focused overwhelmingly on the first P through a criminal justice response, with victim protection playing a secondary role in the government’s strategy. </w:t>
      </w:r>
      <w:r w:rsidRPr="00F32DE4">
        <w:rPr>
          <w:rStyle w:val="StyleUnderline"/>
        </w:rPr>
        <w:t>Prevention has never been a funding priority nor a central pillar in the response, making its titular role in this month’s campaign incongruous with the realities of U.S. policy.</w:t>
      </w:r>
      <w:r>
        <w:rPr>
          <w:rStyle w:val="StyleUnderline"/>
        </w:rPr>
        <w:t xml:space="preserve"> </w:t>
      </w:r>
      <w:r w:rsidRPr="00F32DE4">
        <w:rPr>
          <w:rStyle w:val="StyleUnderline"/>
        </w:rPr>
        <w:t>In line with the criminal justice focus, President Biden’s ’FY 2021 budget allocated $160 million to human trafficking investigations and prosecution efforts through the Department of Homeland Security and the Federal Bureau of Investigation. An additional $40 million was designated to fund the Enhanced Collaborative Model Task Force to Combat Human Trafficking program, which brings together state and local law enforcement and victim service partners.</w:t>
      </w:r>
      <w:r>
        <w:t xml:space="preserve"> $87 million was earmarked for victim services funded through the Department of Justice and another $28 million was directed toward the Department of Health and Human Services to provide case management services and benefits for victims of trafficking along with support for the Human Trafficking Data Collection Project. The remaining funds – in the single digit millions – are allocated to prevention. Most prevention funding is allocated towards public outreach and awareness campaigns. Outreach is vital to connecting potential survivors with resources, but it is a reactive approach that depends on reaching individuals after they have been harmed. To date almost no U.S. government funds have gone towards primary prevention. Primary prevention is proactive and seeks to decrease vulnerability before trafficking occurs. Intervention versus Prevention </w:t>
      </w:r>
      <w:r w:rsidRPr="00F32DE4">
        <w:rPr>
          <w:rStyle w:val="Emphasis"/>
        </w:rPr>
        <w:t>What criminal justice, victim services, and outreach strategies all have in common is that they focus on intervention as opposed to prevention of human trafficking. Intervention refers to efforts to arrest traffickers and sex buyers, remove survivors from coercive living conditions, and victim services.</w:t>
      </w:r>
      <w:r>
        <w:t xml:space="preserve"> Law enforcement operations may be successful in removing individuals and increasing the number of prosecutions</w:t>
      </w:r>
      <w:r w:rsidRPr="00F32DE4">
        <w:rPr>
          <w:rStyle w:val="StyleUnderline"/>
        </w:rPr>
        <w:t>. However, the interventionist model has resulted in a stratified and inconsistent response from law enforcement. Those from BIPOC, immigrant, and LGBTQIA+ communities or trafficked into other labor sectors are often overlooked, or worse harmed by antitrafficking policies</w:t>
      </w:r>
      <w:r>
        <w:t xml:space="preserve">. The focus on interventionist, criminal justice solutions in state and federal policy fails to address the conditions that contribute to human trafficking. As I oft heard repeated by advocates and law enforcement officers alike during my most recent ethnographic research, “You can’t arrest your way out of trafficking.” It is not possible to end trafficking without ending the intersectional oppressions that create vulnerability. Public Health Approach to Trafficking A public health approach to trafficking moves “upstream” to identify and intervene at the level of root causes. </w:t>
      </w:r>
      <w:r w:rsidRPr="00F32DE4">
        <w:rPr>
          <w:rStyle w:val="Emphasis"/>
        </w:rPr>
        <w:t>The goal is to prevent human trafficking by addressing structural violence. Structural violence includes how the effects of racism and income inequality accumulate over time, increasing the risk that a person will be trafficked. The same structural conditions also increase the likelihood of perpetrating trafficking, as those charged with trafficking often come from the same communities as survivors.</w:t>
      </w:r>
      <w:r>
        <w:t xml:space="preserve"> Reducing structural vulnerability at large also lessens the tendency to see exploiting others as a path to success. My research with survivors revealed the social determinants that arise before, during, and after trafficking. The vast majority were poor, experienced generational trauma, many were medically uninsured, sexually stigmatized on account of participation in commercial sex, more than half had histories of incarceration, and almost all of them lived with substance use disorder. What became clear in this research was that the structural problems that were present before trafficking persisted during and after the period of trafficking. One survivor explained how the challenges of withdrawal symptoms made it difficult for her to leave. As she put it, “Once your addiction comes into it … [you may want] to leave but you don’t want to leave because you’re going to get sick. It’s just like a really bad cycle.” In interviews, survivors, service providers, and law enforcement expressed remarkable agreement about the biggest challenges facing trafficking survivors. These challenges include lack of housing, treatment for substance use disorder, access to wraparound health care and transportation, and economic alternatives. As one program director noted, “the issues that have made [survivors] vulnerable to trafficking, like poverty, intergenerational violence, mental health, substance use … there is very little infrastructure or resources to help them resolve those issues.” Another trafficking advocate emphasized, “If you’re looking at it as a problem of poverty …you would never say, ‘This is a law enforcement-based problem, and we should send law enforcement in to solve it.’” Prioritizing Prevention of Human Trafficking </w:t>
      </w:r>
      <w:r w:rsidRPr="00F32DE4">
        <w:rPr>
          <w:rStyle w:val="StyleUnderline"/>
        </w:rPr>
        <w:t>The Biden Administration’s recently released National Action Plan to Combat Human Trafficking has placed a greater emphasis on prevention. The plan is novel in its comprehensive governmental approach that includes specific priority action steps for each of the 3 P’s. Notably, the plan indicated that advancing gender and racial equity, focusing on prevention of labor trafficking in global supply chains, and promoting safe, orderly, and humane migration are essential to the effort to combat trafficking.</w:t>
      </w:r>
      <w:r>
        <w:t xml:space="preserve"> Yet wording within the plan is vague and emphasizes “reviewing” and “monitoring” already well documented deficiencies. Acknowledging these issues is an important first step, but ambitious initiatives need to be funded in future budget cycles to prioritize prevention. An expanded approach to prevention should incorporate interventions to disrupt patterns of exploitation before trafficking occurs and address factors that make survivors vulnerable to re-trafficking. A prevention-focused approach would: Expand affordable housing. Research has demonstrated a strong link between housing instability and trafficking. Increase safe housing options for survivors. A Housing-First model allows survivors the chance to obtain stable housing without preconditions such as sobriety or employment. Expand access to comprehensive, evidence-based treatment for substance use disorder. Such an approach would provide a full continuum of treatment and recovery services, integrate care for co-occurring physical and mental health conditions, and connect people with other social services. Provide expanded support services for at-risk, homeless, and LGBTQIA+ youth. Research shows that youth report practical needs including housing and job preparation and specialized needs like trauma-informed counseling and harm reduction programs. Address inequities and vulnerability in child protective services. Raising the age that youth “age out” of the foster care system and combatting abuse and violence within the system could decrease the risk of trafficking. Implement immigration reform to address the demand for cheap labor and to make temporary guestworker programs safer. Include impacted communities—trafficking survivors and people in the sex trades—in designing the policy response. The best approach to preventing trafficking may lie in policies that seem to be quite removed from the crime of trafficking. Expanding social welfare support, ensuring access to safe and affordable housing, reducing violence in families and the foster care system, and advancing safe migration would mean fewer individuals trafficked in the first place. Prevention can and should move to the center of federal and state responses to human trafficking.</w:t>
      </w:r>
    </w:p>
    <w:p w14:paraId="499FCD8D" w14:textId="77777777" w:rsidR="003F070A" w:rsidRPr="00CB4C8B" w:rsidRDefault="003F070A" w:rsidP="003F070A">
      <w:pPr>
        <w:pStyle w:val="Heading4"/>
      </w:pPr>
      <w:r w:rsidRPr="00CB4C8B">
        <w:t>The status quo is structurally improving</w:t>
      </w:r>
    </w:p>
    <w:p w14:paraId="129D7171" w14:textId="77777777" w:rsidR="003F070A" w:rsidRPr="00CF2DE6" w:rsidRDefault="003F070A" w:rsidP="003F070A">
      <w:r w:rsidRPr="00CF2DE6">
        <w:t xml:space="preserve">Indur </w:t>
      </w:r>
      <w:r w:rsidRPr="00F32DE4">
        <w:rPr>
          <w:rStyle w:val="Style13ptBold"/>
        </w:rPr>
        <w:t>Goklany 10</w:t>
      </w:r>
      <w:r w:rsidRPr="00F32DE4">
        <w:t xml:space="preserve">, </w:t>
      </w:r>
      <w:r w:rsidRPr="00CF2DE6">
        <w:t xml:space="preserve">policy analyst for the Department of the Interior – phd from MSU, “Population, Consumption, Carbon Emissions, and Human Well-Being in the Age of Industrialization (Part III — Have Higher US Population, Consumption, and Newer Technologies Reduced Well-Being?)”, April 24, </w:t>
      </w:r>
      <w:hyperlink r:id="rId17" w:anchor="more-9194" w:history="1">
        <w:r w:rsidRPr="00CF2DE6">
          <w:t>http://www.masterresource.org/2010/04/population-consumption-carbon-emissions-and-human-well-being-in-the-age-of-industrialization-part-iii-have-higher-us-population-consumption-and-newer-technologies-reduced-well-being/#more-9194</w:t>
        </w:r>
      </w:hyperlink>
    </w:p>
    <w:p w14:paraId="3D15C003" w14:textId="77777777" w:rsidR="003F070A" w:rsidRPr="00266129" w:rsidRDefault="003F070A" w:rsidP="003F070A">
      <w:pPr>
        <w:rPr>
          <w:sz w:val="16"/>
        </w:rPr>
      </w:pPr>
      <w:r w:rsidRPr="001021A0">
        <w:rPr>
          <w:sz w:val="16"/>
        </w:rPr>
        <w:t xml:space="preserve">In my previous post I showed that, </w:t>
      </w:r>
      <w:r w:rsidRPr="00CF2DE6">
        <w:rPr>
          <w:bCs/>
          <w:u w:val="single"/>
        </w:rPr>
        <w:t xml:space="preserve">notwithstanding the Neo-Malthusian worldview, </w:t>
      </w:r>
      <w:r w:rsidRPr="00CF2DE6">
        <w:rPr>
          <w:bCs/>
          <w:highlight w:val="green"/>
          <w:u w:val="single"/>
        </w:rPr>
        <w:t>human well-being has advanced globally since the start of industrialization</w:t>
      </w:r>
      <w:r w:rsidRPr="001021A0">
        <w:rPr>
          <w:sz w:val="16"/>
        </w:rPr>
        <w:t xml:space="preserve"> more than two centuries ago, </w:t>
      </w:r>
      <w:r w:rsidRPr="00CF2DE6">
        <w:rPr>
          <w:bCs/>
          <w:highlight w:val="green"/>
          <w:u w:val="single"/>
        </w:rPr>
        <w:t>despite</w:t>
      </w:r>
      <w:r w:rsidRPr="00CF2DE6">
        <w:rPr>
          <w:bCs/>
          <w:u w:val="single"/>
        </w:rPr>
        <w:t xml:space="preserve"> massive increases in </w:t>
      </w:r>
      <w:r w:rsidRPr="00CF2DE6">
        <w:rPr>
          <w:bCs/>
          <w:highlight w:val="green"/>
          <w:u w:val="single"/>
        </w:rPr>
        <w:t>population, consumption, affluence, and carbon dioxide</w:t>
      </w:r>
      <w:r w:rsidRPr="00CF2DE6">
        <w:rPr>
          <w:bCs/>
          <w:u w:val="single"/>
        </w:rPr>
        <w:t xml:space="preserve"> emissions</w:t>
      </w:r>
      <w:r w:rsidRPr="001021A0">
        <w:rPr>
          <w:sz w:val="16"/>
        </w:rPr>
        <w:t xml:space="preserve">. In this post, I will focus on long-term trends in the U.S. for these and other indicators. Figure 1 shows that despite several-fold increases in the use of metals and synthetic organic chemicals, and emissions of CO2 stoked by increasing populations and affluence, </w:t>
      </w:r>
      <w:r w:rsidRPr="00CF2DE6">
        <w:rPr>
          <w:bCs/>
          <w:highlight w:val="green"/>
          <w:u w:val="single"/>
        </w:rPr>
        <w:t>life expectancy</w:t>
      </w:r>
      <w:r w:rsidRPr="00CF2DE6">
        <w:rPr>
          <w:bCs/>
          <w:u w:val="single"/>
        </w:rPr>
        <w:t xml:space="preserve">, the single best measure of human well-being, </w:t>
      </w:r>
      <w:r w:rsidRPr="00CF2DE6">
        <w:rPr>
          <w:bCs/>
          <w:highlight w:val="green"/>
          <w:u w:val="single"/>
        </w:rPr>
        <w:t>increased</w:t>
      </w:r>
      <w:r w:rsidRPr="00CF2DE6">
        <w:rPr>
          <w:bCs/>
          <w:u w:val="single"/>
        </w:rPr>
        <w:t xml:space="preserve"> from 1900 to 2006 for the US</w:t>
      </w:r>
      <w:r w:rsidRPr="001021A0">
        <w:rPr>
          <w:sz w:val="16"/>
        </w:rPr>
        <w:t xml:space="preserve">. Figure 1 reiterates this point with respect to materials use. These figures indicate that </w:t>
      </w:r>
      <w:r w:rsidRPr="00CF2DE6">
        <w:rPr>
          <w:bCs/>
          <w:u w:val="single"/>
        </w:rPr>
        <w:t>since 1900, U.S. population has quadrupled, affluence has septupled</w:t>
      </w:r>
      <w:r w:rsidRPr="001021A0">
        <w:rPr>
          <w:sz w:val="16"/>
        </w:rPr>
        <w:t>, their product (</w:t>
      </w:r>
      <w:r w:rsidRPr="00CF2DE6">
        <w:rPr>
          <w:bCs/>
          <w:u w:val="single"/>
        </w:rPr>
        <w:t>GDP</w:t>
      </w:r>
      <w:r w:rsidRPr="001021A0">
        <w:rPr>
          <w:sz w:val="16"/>
        </w:rPr>
        <w:t xml:space="preserve">) </w:t>
      </w:r>
      <w:r w:rsidRPr="00CF2DE6">
        <w:rPr>
          <w:bCs/>
          <w:u w:val="single"/>
        </w:rPr>
        <w:t>has increased 30-fold</w:t>
      </w:r>
      <w:r w:rsidRPr="001021A0">
        <w:rPr>
          <w:sz w:val="16"/>
        </w:rPr>
        <w:t xml:space="preserve">, </w:t>
      </w:r>
      <w:r w:rsidRPr="00CF2DE6">
        <w:rPr>
          <w:bCs/>
          <w:u w:val="single"/>
        </w:rPr>
        <w:t>synthetic organic chemical use has increased 85-fold, metals use 14-fold, material use 25-fold, and CO2 emissions 8-fold</w:t>
      </w:r>
      <w:r w:rsidRPr="001021A0">
        <w:rPr>
          <w:sz w:val="16"/>
        </w:rPr>
        <w:t xml:space="preserve">. </w:t>
      </w:r>
      <w:r w:rsidRPr="00CF2DE6">
        <w:rPr>
          <w:bCs/>
          <w:u w:val="single"/>
        </w:rPr>
        <w:t>Yet life expectancy advanced from 47 to 78 years</w:t>
      </w:r>
      <w:r w:rsidRPr="001021A0">
        <w:rPr>
          <w:sz w:val="16"/>
        </w:rPr>
        <w:t xml:space="preserve">. Figure 2 shows that </w:t>
      </w:r>
      <w:r w:rsidRPr="00CF2DE6">
        <w:rPr>
          <w:bCs/>
          <w:u w:val="single"/>
        </w:rPr>
        <w:t>during the same period</w:t>
      </w:r>
      <w:r w:rsidRPr="001021A0">
        <w:rPr>
          <w:sz w:val="16"/>
        </w:rPr>
        <w:t xml:space="preserve">, 1900–2006, </w:t>
      </w:r>
      <w:r w:rsidRPr="00CF2DE6">
        <w:rPr>
          <w:bCs/>
          <w:u w:val="single"/>
        </w:rPr>
        <w:t>emissions of air pollution</w:t>
      </w:r>
      <w:r w:rsidRPr="001021A0">
        <w:rPr>
          <w:sz w:val="16"/>
        </w:rPr>
        <w:t xml:space="preserve">, represented by sulfur dioxide, </w:t>
      </w:r>
      <w:r w:rsidRPr="00CF2DE6">
        <w:rPr>
          <w:bCs/>
          <w:u w:val="single"/>
        </w:rPr>
        <w:t xml:space="preserve">waxed and waned. </w:t>
      </w:r>
      <w:r w:rsidRPr="00CF2DE6">
        <w:rPr>
          <w:bCs/>
          <w:highlight w:val="green"/>
          <w:u w:val="single"/>
        </w:rPr>
        <w:t>Food and water got safer</w:t>
      </w:r>
      <w:r w:rsidRPr="001021A0">
        <w:rPr>
          <w:sz w:val="16"/>
        </w:rPr>
        <w:t xml:space="preserve">, as indicated by the virtual elimination of deaths from gastrointestinal (GI) diseases between 1900 and 1970. </w:t>
      </w:r>
      <w:r w:rsidRPr="00CF2DE6">
        <w:rPr>
          <w:bCs/>
          <w:highlight w:val="green"/>
          <w:u w:val="single"/>
        </w:rPr>
        <w:t>Cropland</w:t>
      </w:r>
      <w:r w:rsidRPr="001021A0">
        <w:rPr>
          <w:sz w:val="16"/>
        </w:rPr>
        <w:t xml:space="preserve">, a measure of habitat converted to human uses — the single most important pressure on species, ecosystems, and biodiversity — </w:t>
      </w:r>
      <w:r w:rsidRPr="00CF2DE6">
        <w:rPr>
          <w:bCs/>
          <w:highlight w:val="green"/>
          <w:u w:val="single"/>
        </w:rPr>
        <w:t>was</w:t>
      </w:r>
      <w:r w:rsidRPr="001021A0">
        <w:rPr>
          <w:sz w:val="16"/>
        </w:rPr>
        <w:t xml:space="preserve"> more or less </w:t>
      </w:r>
      <w:r w:rsidRPr="00CF2DE6">
        <w:rPr>
          <w:bCs/>
          <w:highlight w:val="green"/>
          <w:u w:val="single"/>
        </w:rPr>
        <w:t>unchanged</w:t>
      </w:r>
      <w:r w:rsidRPr="00CF2DE6">
        <w:rPr>
          <w:bCs/>
          <w:u w:val="single"/>
        </w:rPr>
        <w:t xml:space="preserve"> from 1910 onward </w:t>
      </w:r>
      <w:r w:rsidRPr="00CF2DE6">
        <w:rPr>
          <w:bCs/>
          <w:highlight w:val="green"/>
          <w:u w:val="single"/>
        </w:rPr>
        <w:t>despite</w:t>
      </w:r>
      <w:r w:rsidRPr="00CF2DE6">
        <w:rPr>
          <w:bCs/>
          <w:u w:val="single"/>
        </w:rPr>
        <w:t xml:space="preserve"> the increase in food </w:t>
      </w:r>
      <w:r w:rsidRPr="00CF2DE6">
        <w:rPr>
          <w:bCs/>
          <w:highlight w:val="green"/>
          <w:u w:val="single"/>
        </w:rPr>
        <w:t>demand</w:t>
      </w:r>
      <w:r w:rsidRPr="001021A0">
        <w:rPr>
          <w:sz w:val="16"/>
        </w:rPr>
        <w:t xml:space="preserve">. For the most part, life expectancy grew more or less steadily for the U.S., except for a brief plunge at the end of the First World War accentuated by the 1918-20 Spanish flu epidemic. </w:t>
      </w:r>
      <w:r w:rsidRPr="00CF2DE6">
        <w:rPr>
          <w:bCs/>
          <w:u w:val="single"/>
        </w:rPr>
        <w:t>As in the rest of the world, today’s U.S. population not only lives longer, it is also healthier</w:t>
      </w:r>
      <w:r w:rsidRPr="001021A0">
        <w:rPr>
          <w:sz w:val="16"/>
        </w:rPr>
        <w:t xml:space="preserve">. The disability rate for seniors declined 28 percent between 1982 and 2004/2005 and, despite quantum improvements in diagnostic tools, </w:t>
      </w:r>
      <w:r w:rsidRPr="00CF2DE6">
        <w:rPr>
          <w:bCs/>
          <w:u w:val="single"/>
        </w:rPr>
        <w:t xml:space="preserve">major </w:t>
      </w:r>
      <w:r w:rsidRPr="00CF2DE6">
        <w:rPr>
          <w:bCs/>
          <w:highlight w:val="green"/>
          <w:u w:val="single"/>
        </w:rPr>
        <w:t>diseases</w:t>
      </w:r>
      <w:r w:rsidRPr="001021A0">
        <w:rPr>
          <w:sz w:val="16"/>
        </w:rPr>
        <w:t xml:space="preserve"> (e.g., cancer, and heart and respiratory diseases) </w:t>
      </w:r>
      <w:r w:rsidRPr="00CF2DE6">
        <w:rPr>
          <w:bCs/>
          <w:u w:val="single"/>
        </w:rPr>
        <w:t xml:space="preserve">now </w:t>
      </w:r>
      <w:r w:rsidRPr="00CF2DE6">
        <w:rPr>
          <w:bCs/>
          <w:highlight w:val="green"/>
          <w:u w:val="single"/>
        </w:rPr>
        <w:t>occur</w:t>
      </w:r>
      <w:r w:rsidRPr="00CF2DE6">
        <w:rPr>
          <w:bCs/>
          <w:u w:val="single"/>
        </w:rPr>
        <w:t xml:space="preserve"> 8–11 years </w:t>
      </w:r>
      <w:r w:rsidRPr="00CF2DE6">
        <w:rPr>
          <w:bCs/>
          <w:highlight w:val="green"/>
          <w:u w:val="single"/>
        </w:rPr>
        <w:t>later</w:t>
      </w:r>
      <w:r w:rsidRPr="00CF2DE6">
        <w:rPr>
          <w:bCs/>
          <w:u w:val="single"/>
        </w:rPr>
        <w:t xml:space="preserve"> than a century ago</w:t>
      </w:r>
      <w:r w:rsidRPr="001021A0">
        <w:rPr>
          <w:sz w:val="16"/>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sidRPr="00CF2DE6">
        <w:rPr>
          <w:bCs/>
          <w:u w:val="single"/>
        </w:rPr>
        <w:t xml:space="preserve">overall </w:t>
      </w:r>
      <w:r w:rsidRPr="00CF2DE6">
        <w:rPr>
          <w:bCs/>
          <w:highlight w:val="green"/>
          <w:u w:val="single"/>
        </w:rPr>
        <w:t>benefits have</w:t>
      </w:r>
      <w:r w:rsidRPr="00CF2DE6">
        <w:rPr>
          <w:bCs/>
          <w:u w:val="single"/>
        </w:rPr>
        <w:t xml:space="preserve"> markedly </w:t>
      </w:r>
      <w:r w:rsidRPr="00CF2DE6">
        <w:rPr>
          <w:bCs/>
          <w:highlight w:val="green"/>
          <w:u w:val="single"/>
        </w:rPr>
        <w:t>outweighed costs</w:t>
      </w:r>
      <w:r w:rsidRPr="001021A0">
        <w:rPr>
          <w:sz w:val="16"/>
        </w:rPr>
        <w:t xml:space="preserve">. </w:t>
      </w:r>
      <w:r w:rsidRPr="00CF2DE6">
        <w:rPr>
          <w:bCs/>
          <w:u w:val="single"/>
        </w:rPr>
        <w:t>The reductions in rates of deaths and diseases since at least 1900 in the US, despite increased population, energy, and material and chemical use, belie the Neo-Malthusian worldview</w:t>
      </w:r>
      <w:r w:rsidRPr="001021A0">
        <w:rPr>
          <w:sz w:val="16"/>
        </w:rPr>
        <w:t xml:space="preserve">. </w:t>
      </w:r>
      <w:r w:rsidRPr="00CF2DE6">
        <w:rPr>
          <w:bCs/>
          <w:u w:val="single"/>
        </w:rPr>
        <w:t xml:space="preserve">The </w:t>
      </w:r>
      <w:r w:rsidRPr="00CF2DE6">
        <w:rPr>
          <w:bCs/>
          <w:highlight w:val="green"/>
          <w:u w:val="single"/>
        </w:rPr>
        <w:t>improvements</w:t>
      </w:r>
      <w:r w:rsidRPr="00CF2DE6">
        <w:rPr>
          <w:bCs/>
          <w:u w:val="single"/>
        </w:rPr>
        <w:t xml:space="preserve"> in the human condition </w:t>
      </w:r>
      <w:r w:rsidRPr="00CF2DE6">
        <w:rPr>
          <w:bCs/>
          <w:highlight w:val="green"/>
          <w:u w:val="single"/>
        </w:rPr>
        <w:t>can be ascribed to</w:t>
      </w:r>
      <w:r w:rsidRPr="00CF2DE6">
        <w:rPr>
          <w:bCs/>
          <w:u w:val="single"/>
        </w:rPr>
        <w:t xml:space="preserve"> broad dissemination</w:t>
      </w:r>
      <w:r w:rsidRPr="001021A0">
        <w:rPr>
          <w:sz w:val="16"/>
        </w:rPr>
        <w:t xml:space="preserve"> (through education, public health systems, trade and commerce) </w:t>
      </w:r>
      <w:r w:rsidRPr="00CF2DE6">
        <w:rPr>
          <w:bCs/>
          <w:u w:val="single"/>
        </w:rPr>
        <w:t xml:space="preserve">of numerous new and improved </w:t>
      </w:r>
      <w:r w:rsidRPr="00CF2DE6">
        <w:rPr>
          <w:bCs/>
          <w:highlight w:val="green"/>
          <w:u w:val="single"/>
        </w:rPr>
        <w:t>tech</w:t>
      </w:r>
      <w:r w:rsidRPr="00CF2DE6">
        <w:rPr>
          <w:bCs/>
          <w:u w:val="single"/>
        </w:rPr>
        <w:t>nologies in agriculture, health and medicine supplemented through various ingenious advances in communications, information technology and other energy powered technologies</w:t>
      </w:r>
      <w:r w:rsidRPr="001021A0">
        <w:rPr>
          <w:sz w:val="16"/>
        </w:rPr>
        <w:t xml:space="preserve"> (see here for additional details). The continual increase in life expectancy accompanied by the decline in disease during this period (as shown by Figure 2) indicates that the </w:t>
      </w:r>
      <w:r w:rsidRPr="00CF2DE6">
        <w:rPr>
          <w:bCs/>
          <w:highlight w:val="green"/>
          <w:u w:val="single"/>
        </w:rPr>
        <w:t>new tech</w:t>
      </w:r>
      <w:r w:rsidRPr="00CF2DE6">
        <w:rPr>
          <w:bCs/>
          <w:u w:val="single"/>
        </w:rPr>
        <w:t xml:space="preserve">nologies </w:t>
      </w:r>
      <w:r w:rsidRPr="00CF2DE6">
        <w:rPr>
          <w:bCs/>
          <w:highlight w:val="green"/>
          <w:u w:val="single"/>
        </w:rPr>
        <w:t>reduced risks by a greater amount than any</w:t>
      </w:r>
      <w:r w:rsidRPr="00CF2DE6">
        <w:rPr>
          <w:bCs/>
          <w:u w:val="single"/>
        </w:rPr>
        <w:t xml:space="preserve"> risks that </w:t>
      </w:r>
      <w:r w:rsidRPr="00CF2DE6">
        <w:rPr>
          <w:bCs/>
          <w:highlight w:val="green"/>
          <w:u w:val="single"/>
        </w:rPr>
        <w:t>they</w:t>
      </w:r>
      <w:r w:rsidRPr="00CF2DE6">
        <w:rPr>
          <w:bCs/>
          <w:u w:val="single"/>
        </w:rPr>
        <w:t xml:space="preserve"> may have </w:t>
      </w:r>
      <w:r w:rsidRPr="00CF2DE6">
        <w:rPr>
          <w:bCs/>
          <w:highlight w:val="green"/>
          <w:u w:val="single"/>
        </w:rPr>
        <w:t>created</w:t>
      </w:r>
      <w:r w:rsidRPr="00CF2DE6">
        <w:rPr>
          <w:bCs/>
          <w:u w:val="single"/>
        </w:rPr>
        <w:t xml:space="preserve"> 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r w:rsidRPr="001021A0">
        <w:rPr>
          <w:sz w:val="16"/>
        </w:rPr>
        <w:t>.</w:t>
      </w:r>
    </w:p>
    <w:p w14:paraId="06740344" w14:textId="77777777" w:rsidR="003F070A" w:rsidRPr="00ED7621" w:rsidRDefault="003F070A" w:rsidP="003F070A">
      <w:pPr>
        <w:pStyle w:val="Heading4"/>
        <w:rPr>
          <w:rFonts w:cs="Arial"/>
        </w:rPr>
      </w:pPr>
      <w:r w:rsidRPr="00ED7621">
        <w:rPr>
          <w:rFonts w:cs="Arial"/>
        </w:rPr>
        <w:t xml:space="preserve">Ethical frameworks must be empirically testable and have policy relevance to meaningfully affect modern political decisionmaking </w:t>
      </w:r>
    </w:p>
    <w:p w14:paraId="2BAE08D1" w14:textId="77777777" w:rsidR="003F070A" w:rsidRPr="00ED7621" w:rsidRDefault="003F070A" w:rsidP="003F070A">
      <w:r w:rsidRPr="00ED7621">
        <w:rPr>
          <w:rStyle w:val="Style13ptBold"/>
        </w:rPr>
        <w:t>STENSLI</w:t>
      </w:r>
      <w:r w:rsidRPr="00ED7621">
        <w:rPr>
          <w:b/>
          <w:bCs/>
        </w:rPr>
        <w:t xml:space="preserve"> Commander Norwegian Naval Forces </w:t>
      </w:r>
      <w:r w:rsidRPr="00ED7621">
        <w:rPr>
          <w:rStyle w:val="Style13ptBold"/>
        </w:rPr>
        <w:t>2003</w:t>
      </w:r>
      <w:r w:rsidRPr="00ED7621">
        <w:t xml:space="preserve"> </w:t>
      </w:r>
      <w:r w:rsidRPr="00ED7621">
        <w:rPr>
          <w:i/>
          <w:iCs/>
        </w:rPr>
        <w:t>Pacem</w:t>
      </w:r>
      <w:r w:rsidRPr="00ED7621">
        <w:t xml:space="preserve"> n.1</w:t>
      </w:r>
      <w:r>
        <w:t xml:space="preserve"> </w:t>
      </w:r>
      <w:r w:rsidRPr="00ED7621">
        <w:t>http://52.51.25.12/2003/1/debatt/08stensli/</w:t>
      </w:r>
    </w:p>
    <w:p w14:paraId="4E950DD8" w14:textId="77777777" w:rsidR="003F070A" w:rsidRPr="000B5196" w:rsidRDefault="003F070A" w:rsidP="003F070A">
      <w:pPr>
        <w:rPr>
          <w:sz w:val="16"/>
        </w:rPr>
      </w:pPr>
      <w:r w:rsidRPr="000B5196">
        <w:rPr>
          <w:sz w:val="16"/>
        </w:rPr>
        <w:t xml:space="preserve">I applaud all scholars who seek to construct an alternative to political realism as description of and prescription for international politics. Nevertheless, it seems to me that </w:t>
      </w:r>
      <w:r w:rsidRPr="00ED7621">
        <w:rPr>
          <w:u w:val="single"/>
        </w:rPr>
        <w:t xml:space="preserve">there is a considerable gap between practitioners and students of foreign policy </w:t>
      </w:r>
      <w:r w:rsidRPr="000B5196">
        <w:rPr>
          <w:sz w:val="16"/>
        </w:rPr>
        <w:t>on the one hand</w:t>
      </w:r>
      <w:r w:rsidRPr="00ED7621">
        <w:rPr>
          <w:u w:val="single"/>
        </w:rPr>
        <w:t>, and theologians and philosophers interested in ethics and politics</w:t>
      </w:r>
      <w:r w:rsidRPr="000B5196">
        <w:rPr>
          <w:sz w:val="16"/>
        </w:rPr>
        <w:t xml:space="preserve"> on the other. </w:t>
      </w:r>
      <w:r w:rsidRPr="00ED7621">
        <w:rPr>
          <w:u w:val="single"/>
        </w:rPr>
        <w:t>To us empirical social scientists, and to officers</w:t>
      </w:r>
      <w:r w:rsidRPr="000B5196">
        <w:rPr>
          <w:sz w:val="16"/>
        </w:rPr>
        <w:t xml:space="preserve">, I dare say, </w:t>
      </w:r>
      <w:r w:rsidRPr="00ED7621">
        <w:rPr>
          <w:u w:val="single"/>
        </w:rPr>
        <w:t>such alternative modes of thinking</w:t>
      </w:r>
      <w:r w:rsidRPr="000B5196">
        <w:rPr>
          <w:sz w:val="16"/>
        </w:rPr>
        <w:t xml:space="preserve"> about politics </w:t>
      </w:r>
      <w:r w:rsidRPr="00ED7621">
        <w:rPr>
          <w:u w:val="single"/>
        </w:rPr>
        <w:t>should seek certain criteria</w:t>
      </w:r>
      <w:r w:rsidRPr="000B5196">
        <w:rPr>
          <w:sz w:val="16"/>
        </w:rPr>
        <w:t xml:space="preserve">.(32) First, </w:t>
      </w:r>
      <w:r w:rsidRPr="00ED7621">
        <w:rPr>
          <w:u w:val="single"/>
        </w:rPr>
        <w:t>it should be rather consistent</w:t>
      </w:r>
      <w:r w:rsidRPr="000B5196">
        <w:rPr>
          <w:sz w:val="16"/>
        </w:rPr>
        <w:t xml:space="preserve">.(33) </w:t>
      </w:r>
      <w:r w:rsidRPr="00ED7621">
        <w:rPr>
          <w:u w:val="single"/>
        </w:rPr>
        <w:t>Second, it should be possible to check the theory on the phenomena with the corresponding, observable real world-phenomena</w:t>
      </w:r>
      <w:r w:rsidRPr="000B5196">
        <w:rPr>
          <w:sz w:val="16"/>
        </w:rPr>
        <w:t xml:space="preserve">.(34) Thus, </w:t>
      </w:r>
      <w:r w:rsidRPr="00ED7621">
        <w:rPr>
          <w:u w:val="single"/>
        </w:rPr>
        <w:t>the theory must principally be of such character that its basic assumptions and deductions can be refuted by empirical observations</w:t>
      </w:r>
      <w:r w:rsidRPr="000B5196">
        <w:rPr>
          <w:sz w:val="16"/>
        </w:rPr>
        <w:t xml:space="preserve">. Thirdly, it should be substantial.(35) I believe that Rolfsen`s “Ethics of vulnerability” (in contrast to his analysis of realism) meets the first and third criteria. He might argue that the second criterion is irrelevant, since his contribution primarily is in the field of ethics. But in that case, he supports Morgenthau`s assertions about the autonomy of the political, ethical and economic spheres of thought. In my view, Rolfsen has to accept criteria number two in order to present an alternative framework for thinking about security. </w:t>
      </w:r>
      <w:r w:rsidRPr="00ED7621">
        <w:rPr>
          <w:u w:val="single"/>
        </w:rPr>
        <w:t>In the social sciences, as well as in operational art, military theory and strategy</w:t>
      </w:r>
      <w:r w:rsidRPr="000B5196">
        <w:rPr>
          <w:sz w:val="16"/>
        </w:rPr>
        <w:t xml:space="preserve">, </w:t>
      </w:r>
      <w:r w:rsidRPr="00ED7621">
        <w:rPr>
          <w:u w:val="single"/>
        </w:rPr>
        <w:t>we construct theories that simplify complex reality. These devices then help us understand parts of more complex systems or processes</w:t>
      </w:r>
      <w:r w:rsidRPr="000B5196">
        <w:rPr>
          <w:sz w:val="16"/>
        </w:rPr>
        <w:t>. But in order to construct theories and hypothesis</w:t>
      </w:r>
      <w:r w:rsidRPr="00ED7621">
        <w:rPr>
          <w:u w:val="single"/>
        </w:rPr>
        <w:t>, we must make our assumptions explicit; that is, make them available and open to debate and refutation</w:t>
      </w:r>
      <w:r w:rsidRPr="000B5196">
        <w:rPr>
          <w:sz w:val="16"/>
        </w:rPr>
        <w:t xml:space="preserve">. Morgenthau did just that in his classical work Politics Among Nations. Although Morgenthau was overly ambitious, it is clear that his aim was to see what scope and limitations there was in the construction he called “A Realist Theory of International Politics”; </w:t>
      </w:r>
      <w:r w:rsidRPr="00ED7621">
        <w:rPr>
          <w:u w:val="single"/>
        </w:rPr>
        <w:t>The test by which such a theory must be judged is not a priori and abstract but empirical and pragmatic</w:t>
      </w:r>
      <w:r w:rsidRPr="000B5196">
        <w:rPr>
          <w:sz w:val="16"/>
        </w:rPr>
        <w:t>. T</w:t>
      </w:r>
      <w:r w:rsidRPr="00ED7621">
        <w:rPr>
          <w:u w:val="single"/>
        </w:rPr>
        <w:t>he theory, in other words, must be judged not by some preconceived abstract principle or concept unrelated to reality</w:t>
      </w:r>
      <w:r w:rsidRPr="000B5196">
        <w:rPr>
          <w:sz w:val="16"/>
        </w:rPr>
        <w:t xml:space="preserve">, </w:t>
      </w:r>
      <w:r w:rsidRPr="00ED7621">
        <w:rPr>
          <w:u w:val="single"/>
        </w:rPr>
        <w:t>but by its purpose: to bring order and meaning to a mass of phenomena which without it would remain disconnected and unintelligible</w:t>
      </w:r>
      <w:r w:rsidRPr="000B5196">
        <w:rPr>
          <w:sz w:val="16"/>
        </w:rPr>
        <w:t xml:space="preserve">. It must meet a dual test, an empirical and a logical one(36) To me, as an officer with at least some training in the social sciences, </w:t>
      </w:r>
      <w:r w:rsidRPr="00ED7621">
        <w:rPr>
          <w:u w:val="single"/>
        </w:rPr>
        <w:t>theories that do not meet the criteria above remain purely theoretical constructions that cannot help us interpret our environment.</w:t>
      </w:r>
      <w:r w:rsidRPr="000B5196">
        <w:rPr>
          <w:sz w:val="16"/>
        </w:rPr>
        <w:t xml:space="preserve">(37) As Morgenthau stressed repeatedly, </w:t>
      </w:r>
      <w:r w:rsidRPr="00ED7621">
        <w:rPr>
          <w:u w:val="single"/>
        </w:rPr>
        <w:t>in the study of war and peace</w:t>
      </w:r>
      <w:r w:rsidRPr="000B5196">
        <w:rPr>
          <w:sz w:val="16"/>
        </w:rPr>
        <w:t xml:space="preserve"> as empirical phenomena</w:t>
      </w:r>
      <w:r w:rsidRPr="00ED7621">
        <w:rPr>
          <w:u w:val="single"/>
        </w:rPr>
        <w:t>, we are forced to make assumptions about human behaviour and the system we call society</w:t>
      </w:r>
      <w:r w:rsidRPr="000B5196">
        <w:rPr>
          <w:sz w:val="16"/>
        </w:rPr>
        <w:t xml:space="preserve">. </w:t>
      </w:r>
      <w:r w:rsidRPr="00ED7621">
        <w:rPr>
          <w:u w:val="single"/>
        </w:rPr>
        <w:t>Against this, the scholar of ethics will argue that he is doing normative theory</w:t>
      </w:r>
      <w:r w:rsidRPr="000B5196">
        <w:rPr>
          <w:sz w:val="16"/>
        </w:rPr>
        <w:t xml:space="preserve">. But </w:t>
      </w:r>
      <w:r w:rsidRPr="00ED7621">
        <w:rPr>
          <w:u w:val="single"/>
        </w:rPr>
        <w:t>in that case, normative theory will still occupy its own sphere, distinct from empirical or descriptive theories and research.</w:t>
      </w:r>
      <w:r w:rsidRPr="000B5196">
        <w:rPr>
          <w:sz w:val="16"/>
        </w:rPr>
        <w:t xml:space="preserve"> I am a strong supporter of debates on ethics and moral conduct both in politics and in the use of violence by military units as ordered by the modern state apparatus. Thus, Feltprestkorpset should continue to raise questions concerning both jus ad bellum and certainly concerning jus in bello.</w:t>
      </w:r>
    </w:p>
    <w:p w14:paraId="47410217" w14:textId="77777777" w:rsidR="003F070A" w:rsidRPr="00B40833" w:rsidRDefault="003F070A" w:rsidP="003F070A">
      <w:pPr>
        <w:pStyle w:val="Heading4"/>
        <w:rPr>
          <w:rFonts w:asciiTheme="minorHAnsi" w:hAnsiTheme="minorHAnsi" w:cstheme="minorHAnsi"/>
        </w:rPr>
      </w:pPr>
      <w:r>
        <w:rPr>
          <w:rFonts w:asciiTheme="minorHAnsi" w:hAnsiTheme="minorHAnsi" w:cstheme="minorHAnsi"/>
        </w:rPr>
        <w:t xml:space="preserve">Scenario </w:t>
      </w:r>
      <w:r w:rsidRPr="00B40833">
        <w:rPr>
          <w:rFonts w:asciiTheme="minorHAnsi" w:hAnsiTheme="minorHAnsi" w:cstheme="minorHAnsi"/>
        </w:rPr>
        <w:t xml:space="preserve">analysis enhance </w:t>
      </w:r>
      <w:r>
        <w:rPr>
          <w:rFonts w:asciiTheme="minorHAnsi" w:hAnsiTheme="minorHAnsi" w:cstheme="minorHAnsi"/>
        </w:rPr>
        <w:t>reflexivity</w:t>
      </w:r>
      <w:r w:rsidRPr="00B40833">
        <w:rPr>
          <w:rFonts w:asciiTheme="minorHAnsi" w:hAnsiTheme="minorHAnsi" w:cstheme="minorHAnsi"/>
        </w:rPr>
        <w:t>, deconstructs cognitive biases and flawed assumptions, and enables the imagination and creation of alternative futures.</w:t>
      </w:r>
    </w:p>
    <w:p w14:paraId="23FA1867" w14:textId="77777777" w:rsidR="003F070A" w:rsidRPr="00B40833" w:rsidRDefault="003F070A" w:rsidP="003F070A">
      <w:pPr>
        <w:rPr>
          <w:rFonts w:asciiTheme="minorHAnsi" w:hAnsiTheme="minorHAnsi" w:cstheme="minorHAnsi"/>
          <w:sz w:val="16"/>
        </w:rPr>
      </w:pPr>
      <w:r w:rsidRPr="00B40833">
        <w:rPr>
          <w:rStyle w:val="Style13ptBold"/>
          <w:rFonts w:asciiTheme="minorHAnsi" w:hAnsiTheme="minorHAnsi" w:cstheme="minorHAnsi"/>
        </w:rPr>
        <w:t>Barma et al. 16</w:t>
      </w:r>
      <w:r w:rsidRPr="00B40833">
        <w:rPr>
          <w:rFonts w:asciiTheme="minorHAnsi" w:hAnsiTheme="minorHAnsi" w:cstheme="minorHAnsi"/>
          <w:sz w:val="16"/>
        </w:rPr>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18" w:history="1">
        <w:r w:rsidRPr="00B40833">
          <w:rPr>
            <w:rStyle w:val="Hyperlink"/>
            <w:rFonts w:asciiTheme="minorHAnsi" w:hAnsiTheme="minorHAnsi" w:cstheme="minorHAnsi"/>
            <w:sz w:val="16"/>
          </w:rPr>
          <w:t>http://www.naazneenbarma.com/uploads/2/9/6/9/29695681/using_scenarios_in_political_science_isp_2015.pdf</w:t>
        </w:r>
      </w:hyperlink>
      <w:r w:rsidRPr="00B40833">
        <w:rPr>
          <w:rFonts w:asciiTheme="minorHAnsi" w:hAnsiTheme="minorHAnsi" w:cstheme="minorHAnsi"/>
          <w:sz w:val="16"/>
        </w:rPr>
        <w:t>)</w:t>
      </w:r>
    </w:p>
    <w:p w14:paraId="4C86FE69" w14:textId="77777777" w:rsidR="003F070A" w:rsidRPr="00B40833" w:rsidRDefault="003F070A" w:rsidP="003F070A">
      <w:pPr>
        <w:rPr>
          <w:rFonts w:asciiTheme="minorHAnsi" w:hAnsiTheme="minorHAnsi" w:cstheme="minorHAnsi"/>
        </w:rPr>
      </w:pPr>
      <w:r w:rsidRPr="00B40833">
        <w:rPr>
          <w:rStyle w:val="StyleUnderline"/>
          <w:rFonts w:asciiTheme="minorHAnsi" w:hAnsiTheme="minorHAnsi" w:cstheme="minorHAnsi"/>
        </w:rPr>
        <w:t>Over the past decade, the “cult of irrelevance” in political science</w:t>
      </w:r>
      <w:r w:rsidRPr="00B40833">
        <w:rPr>
          <w:rFonts w:asciiTheme="minorHAnsi" w:hAnsiTheme="minorHAnsi" w:cstheme="minorHAnsi"/>
          <w:sz w:val="10"/>
        </w:rPr>
        <w:t xml:space="preserve"> scholarship </w:t>
      </w:r>
      <w:r w:rsidRPr="00B40833">
        <w:rPr>
          <w:rStyle w:val="StyleUnderline"/>
          <w:rFonts w:asciiTheme="minorHAnsi" w:hAnsiTheme="minorHAnsi" w:cstheme="minorHAnsi"/>
        </w:rPr>
        <w:t>has been lamented by a growing chorus</w:t>
      </w:r>
      <w:r w:rsidRPr="00B40833">
        <w:rPr>
          <w:rFonts w:asciiTheme="minorHAnsi" w:hAnsiTheme="minorHAnsi" w:cstheme="minorHAnsi"/>
          <w:sz w:val="10"/>
        </w:rPr>
        <w:t xml:space="preserve"> (Putnam 2003; Nye 2009; Walt 2009). </w:t>
      </w:r>
      <w:r w:rsidRPr="00B40833">
        <w:rPr>
          <w:rStyle w:val="StyleUnderline"/>
          <w:rFonts w:asciiTheme="minorHAnsi" w:hAnsiTheme="minorHAnsi" w:cstheme="minorHAnsi"/>
        </w:rPr>
        <w:t>Prominent scholars</w:t>
      </w:r>
      <w:r w:rsidRPr="00B40833">
        <w:rPr>
          <w:rFonts w:asciiTheme="minorHAnsi" w:hAnsiTheme="minorHAnsi" w:cstheme="minorHAnsi"/>
          <w:sz w:val="10"/>
        </w:rPr>
        <w:t xml:space="preserve"> of international affairs </w:t>
      </w:r>
      <w:r w:rsidRPr="00B40833">
        <w:rPr>
          <w:rStyle w:val="StyleUnderline"/>
          <w:rFonts w:asciiTheme="minorHAnsi" w:hAnsiTheme="minorHAnsi" w:cstheme="minorHAnsi"/>
        </w:rPr>
        <w:t>have diagnosed</w:t>
      </w:r>
      <w:r w:rsidRPr="00B40833">
        <w:rPr>
          <w:rFonts w:asciiTheme="minorHAnsi" w:hAnsiTheme="minorHAnsi" w:cstheme="minorHAnsi"/>
          <w:sz w:val="10"/>
        </w:rPr>
        <w:t xml:space="preserve"> the roots of </w:t>
      </w:r>
      <w:r w:rsidRPr="00B40833">
        <w:rPr>
          <w:rStyle w:val="StyleUnderline"/>
          <w:rFonts w:asciiTheme="minorHAnsi" w:hAnsiTheme="minorHAnsi" w:cstheme="minorHAnsi"/>
        </w:rPr>
        <w:t>the gap</w:t>
      </w:r>
      <w:r w:rsidRPr="00B40833">
        <w:rPr>
          <w:rFonts w:asciiTheme="minorHAnsi" w:hAnsiTheme="minorHAnsi" w:cstheme="minorHAnsi"/>
          <w:sz w:val="10"/>
        </w:rPr>
        <w:t xml:space="preserve"> between academia and policymaking, </w:t>
      </w:r>
      <w:r w:rsidRPr="00B40833">
        <w:rPr>
          <w:rStyle w:val="StyleUnderline"/>
          <w:rFonts w:asciiTheme="minorHAnsi" w:hAnsiTheme="minorHAnsi" w:cstheme="minorHAnsi"/>
        </w:rPr>
        <w:t>made the case for why</w:t>
      </w:r>
      <w:r w:rsidRPr="00B40833">
        <w:rPr>
          <w:rFonts w:asciiTheme="minorHAnsi" w:hAnsiTheme="minorHAnsi" w:cstheme="minorHAnsi"/>
          <w:sz w:val="10"/>
        </w:rPr>
        <w:t xml:space="preserve"> political science </w:t>
      </w:r>
      <w:r w:rsidRPr="00B40833">
        <w:rPr>
          <w:rStyle w:val="StyleUnderline"/>
          <w:rFonts w:asciiTheme="minorHAnsi" w:hAnsiTheme="minorHAnsi" w:cstheme="minorHAnsi"/>
        </w:rPr>
        <w:t>research is valuable for policymaking</w:t>
      </w:r>
      <w:r w:rsidRPr="00B40833">
        <w:rPr>
          <w:rFonts w:asciiTheme="minorHAnsi" w:hAnsiTheme="minorHAnsi" w:cstheme="minorHAnsi"/>
          <w:sz w:val="10"/>
        </w:rPr>
        <w:t xml:space="preserve">, </w:t>
      </w:r>
      <w:r w:rsidRPr="00B40833">
        <w:rPr>
          <w:rStyle w:val="StyleUnderline"/>
          <w:rFonts w:asciiTheme="minorHAnsi" w:hAnsiTheme="minorHAnsi" w:cstheme="minorHAnsi"/>
        </w:rPr>
        <w:t>and offered</w:t>
      </w:r>
      <w:r w:rsidRPr="00B40833">
        <w:rPr>
          <w:rFonts w:asciiTheme="minorHAnsi" w:hAnsiTheme="minorHAnsi" w:cstheme="minorHAnsi"/>
          <w:sz w:val="10"/>
        </w:rPr>
        <w:t xml:space="preserve"> a number of </w:t>
      </w:r>
      <w:r w:rsidRPr="00B40833">
        <w:rPr>
          <w:rStyle w:val="StyleUnderline"/>
          <w:rFonts w:asciiTheme="minorHAnsi" w:hAnsiTheme="minorHAnsi" w:cstheme="minorHAnsi"/>
        </w:rPr>
        <w:t>ideas</w:t>
      </w:r>
      <w:r w:rsidRPr="00B40833">
        <w:rPr>
          <w:rFonts w:asciiTheme="minorHAnsi" w:hAnsiTheme="minorHAnsi" w:cstheme="minorHAnsi"/>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B40833">
        <w:rPr>
          <w:rStyle w:val="StyleUnderline"/>
          <w:rFonts w:asciiTheme="minorHAnsi" w:hAnsiTheme="minorHAnsi" w:cstheme="minorHAnsi"/>
        </w:rPr>
        <w:t>several initiatives have been formed</w:t>
      </w:r>
      <w:r w:rsidRPr="00B40833">
        <w:rPr>
          <w:rFonts w:asciiTheme="minorHAnsi" w:hAnsiTheme="minorHAnsi" w:cstheme="minorHAnsi"/>
          <w:sz w:val="10"/>
        </w:rPr>
        <w:t xml:space="preserve"> in the attempt to “bridge the gap.”2 </w:t>
      </w:r>
      <w:r w:rsidRPr="00B40833">
        <w:rPr>
          <w:rStyle w:val="StyleUnderline"/>
          <w:rFonts w:asciiTheme="minorHAnsi" w:hAnsiTheme="minorHAnsi" w:cstheme="minorHAnsi"/>
        </w:rPr>
        <w:t>Many</w:t>
      </w:r>
      <w:r w:rsidRPr="00B40833">
        <w:rPr>
          <w:rFonts w:asciiTheme="minorHAnsi" w:hAnsiTheme="minorHAnsi" w:cstheme="minorHAnsi"/>
          <w:sz w:val="10"/>
        </w:rPr>
        <w:t xml:space="preserve"> of the specific efforts put in place by these projects </w:t>
      </w:r>
      <w:r w:rsidRPr="00B40833">
        <w:rPr>
          <w:rStyle w:val="StyleUnderline"/>
          <w:rFonts w:asciiTheme="minorHAnsi" w:hAnsiTheme="minorHAnsi" w:cstheme="minorHAnsi"/>
        </w:rPr>
        <w:t>focus on providing scholars with the skills, platforms, and networks to better communicate</w:t>
      </w:r>
      <w:r w:rsidRPr="00B40833">
        <w:rPr>
          <w:rFonts w:asciiTheme="minorHAnsi" w:hAnsiTheme="minorHAnsi" w:cstheme="minorHAnsi"/>
          <w:sz w:val="10"/>
        </w:rPr>
        <w:t xml:space="preserve"> the </w:t>
      </w:r>
      <w:r w:rsidRPr="00B40833">
        <w:rPr>
          <w:rStyle w:val="StyleUnderline"/>
          <w:rFonts w:asciiTheme="minorHAnsi" w:hAnsiTheme="minorHAnsi" w:cstheme="minorHAnsi"/>
        </w:rPr>
        <w:t>findings and implications</w:t>
      </w:r>
      <w:r w:rsidRPr="00B40833">
        <w:rPr>
          <w:rFonts w:asciiTheme="minorHAnsi" w:hAnsiTheme="minorHAnsi" w:cstheme="minorHAnsi"/>
          <w:sz w:val="10"/>
        </w:rPr>
        <w:t xml:space="preserve"> of their research </w:t>
      </w:r>
      <w:r w:rsidRPr="00B40833">
        <w:rPr>
          <w:rStyle w:val="StyleUnderline"/>
          <w:rFonts w:asciiTheme="minorHAnsi" w:hAnsiTheme="minorHAnsi" w:cstheme="minorHAnsi"/>
        </w:rPr>
        <w:t>to the policymaking community</w:t>
      </w:r>
      <w:r w:rsidRPr="00B40833">
        <w:rPr>
          <w:rFonts w:asciiTheme="minorHAnsi" w:hAnsiTheme="minorHAnsi" w:cstheme="minorHAnsi"/>
          <w:sz w:val="10"/>
        </w:rPr>
        <w:t xml:space="preserve">, a necessary and worthwhile objective for a field in which theoretical debates, methodological training, and publishing norms tend more and more toward the abstract and esoteric. </w:t>
      </w:r>
      <w:r w:rsidRPr="00B40833">
        <w:rPr>
          <w:rStyle w:val="StyleUnderline"/>
          <w:rFonts w:asciiTheme="minorHAnsi" w:hAnsiTheme="minorHAnsi" w:cstheme="minorHAnsi"/>
        </w:rPr>
        <w:t>Yet enhancing communication</w:t>
      </w:r>
      <w:r w:rsidRPr="00B40833">
        <w:rPr>
          <w:rFonts w:asciiTheme="minorHAnsi" w:hAnsiTheme="minorHAnsi" w:cstheme="minorHAnsi"/>
          <w:sz w:val="10"/>
        </w:rPr>
        <w:t xml:space="preserve"> between scholars and policymakers </w:t>
      </w:r>
      <w:r w:rsidRPr="00B40833">
        <w:rPr>
          <w:rStyle w:val="StyleUnderline"/>
          <w:rFonts w:asciiTheme="minorHAnsi" w:hAnsiTheme="minorHAnsi" w:cstheme="minorHAnsi"/>
        </w:rPr>
        <w:t xml:space="preserve">is only </w:t>
      </w:r>
      <w:r w:rsidRPr="00B40833">
        <w:rPr>
          <w:rStyle w:val="StyleUnderline"/>
          <w:rFonts w:asciiTheme="minorHAnsi" w:hAnsiTheme="minorHAnsi" w:cstheme="minorHAnsi"/>
          <w:highlight w:val="yellow"/>
        </w:rPr>
        <w:t>one component</w:t>
      </w:r>
      <w:r w:rsidRPr="00B40833">
        <w:rPr>
          <w:rFonts w:asciiTheme="minorHAnsi" w:hAnsiTheme="minorHAnsi" w:cstheme="minorHAnsi"/>
          <w:sz w:val="10"/>
        </w:rPr>
        <w:t xml:space="preserve"> of bridging the gap between international affairs theory and practice. </w:t>
      </w:r>
      <w:r w:rsidRPr="00B40833">
        <w:rPr>
          <w:rStyle w:val="StyleUnderline"/>
          <w:rFonts w:asciiTheme="minorHAnsi" w:hAnsiTheme="minorHAnsi" w:cstheme="minorHAnsi"/>
        </w:rPr>
        <w:t>Another</w:t>
      </w:r>
      <w:r w:rsidRPr="00B40833">
        <w:rPr>
          <w:rFonts w:asciiTheme="minorHAnsi" w:hAnsiTheme="minorHAnsi" w:cstheme="minorHAnsi"/>
          <w:sz w:val="10"/>
        </w:rPr>
        <w:t xml:space="preserve"> crucial component of this bridge </w:t>
      </w:r>
      <w:r w:rsidRPr="00B40833">
        <w:rPr>
          <w:rStyle w:val="StyleUnderline"/>
          <w:rFonts w:asciiTheme="minorHAnsi" w:hAnsiTheme="minorHAnsi" w:cstheme="minorHAnsi"/>
          <w:highlight w:val="yellow"/>
        </w:rPr>
        <w:t xml:space="preserve">is the </w:t>
      </w:r>
      <w:r w:rsidRPr="00B40833">
        <w:rPr>
          <w:rStyle w:val="Emphasis"/>
          <w:rFonts w:asciiTheme="minorHAnsi" w:hAnsiTheme="minorHAnsi" w:cstheme="minorHAnsi"/>
          <w:highlight w:val="yellow"/>
        </w:rPr>
        <w:t>generation of substantive research programs that are actually policy relevant</w:t>
      </w:r>
      <w:r w:rsidRPr="00B40833">
        <w:rPr>
          <w:rFonts w:asciiTheme="minorHAnsi" w:hAnsiTheme="minorHAnsi" w:cstheme="minorHAnsi"/>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B40833">
        <w:rPr>
          <w:rStyle w:val="StyleUnderline"/>
          <w:rFonts w:asciiTheme="minorHAnsi" w:hAnsiTheme="minorHAnsi" w:cstheme="minorHAnsi"/>
        </w:rPr>
        <w:t>In a field that has an admirable devotion to pedagogical self-reflection</w:t>
      </w:r>
      <w:r w:rsidRPr="00B40833">
        <w:rPr>
          <w:rFonts w:asciiTheme="minorHAnsi" w:hAnsiTheme="minorHAnsi" w:cstheme="minorHAnsi"/>
          <w:sz w:val="10"/>
        </w:rPr>
        <w:t xml:space="preserve">, </w:t>
      </w:r>
      <w:r w:rsidRPr="00B40833">
        <w:rPr>
          <w:rStyle w:val="Emphasis"/>
          <w:rFonts w:asciiTheme="minorHAnsi" w:hAnsiTheme="minorHAnsi" w:cstheme="minorHAnsi"/>
          <w:highlight w:val="yellow"/>
        </w:rPr>
        <w:t>strikingly little attention is paid to techniques</w:t>
      </w:r>
      <w:r w:rsidRPr="00B40833">
        <w:rPr>
          <w:rStyle w:val="Emphasis"/>
          <w:rFonts w:asciiTheme="minorHAnsi" w:hAnsiTheme="minorHAnsi" w:cstheme="minorHAnsi"/>
        </w:rPr>
        <w:t xml:space="preserve"> for generating policy-relevant ideas</w:t>
      </w:r>
      <w:r w:rsidRPr="00B40833">
        <w:rPr>
          <w:rFonts w:asciiTheme="minorHAnsi" w:hAnsiTheme="minorHAnsi" w:cstheme="minorHAnsi"/>
          <w:sz w:val="10"/>
        </w:rPr>
        <w:t xml:space="preserve"> </w:t>
      </w:r>
      <w:r w:rsidRPr="00B40833">
        <w:rPr>
          <w:rStyle w:val="StyleUnderline"/>
          <w:rFonts w:asciiTheme="minorHAnsi" w:hAnsiTheme="minorHAnsi" w:cstheme="minorHAnsi"/>
        </w:rPr>
        <w:t>for</w:t>
      </w:r>
      <w:r w:rsidRPr="00B40833">
        <w:rPr>
          <w:rFonts w:asciiTheme="minorHAnsi" w:hAnsiTheme="minorHAnsi" w:cstheme="minorHAnsi"/>
          <w:sz w:val="10"/>
        </w:rPr>
        <w:t xml:space="preserve"> dissertation and other </w:t>
      </w:r>
      <w:r w:rsidRPr="00B40833">
        <w:rPr>
          <w:rStyle w:val="StyleUnderline"/>
          <w:rFonts w:asciiTheme="minorHAnsi" w:hAnsiTheme="minorHAnsi" w:cstheme="minorHAnsi"/>
        </w:rPr>
        <w:t>research topics</w:t>
      </w:r>
      <w:r w:rsidRPr="00B40833">
        <w:rPr>
          <w:rFonts w:asciiTheme="minorHAnsi" w:hAnsiTheme="minorHAnsi" w:cstheme="minorHAnsi"/>
          <w:sz w:val="10"/>
        </w:rPr>
        <w:t xml:space="preserve">.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B40833">
        <w:rPr>
          <w:rStyle w:val="StyleUnderline"/>
          <w:rFonts w:asciiTheme="minorHAnsi" w:hAnsiTheme="minorHAnsi" w:cstheme="minorHAnsi"/>
        </w:rPr>
        <w:t>This article outlines an experiential and problem-based approach to</w:t>
      </w:r>
      <w:r w:rsidRPr="00B40833">
        <w:rPr>
          <w:rFonts w:asciiTheme="minorHAnsi" w:hAnsiTheme="minorHAnsi" w:cstheme="minorHAnsi"/>
          <w:sz w:val="10"/>
        </w:rPr>
        <w:t xml:space="preserve"> developing a </w:t>
      </w:r>
      <w:r w:rsidRPr="00B40833">
        <w:rPr>
          <w:rStyle w:val="StyleUnderline"/>
          <w:rFonts w:asciiTheme="minorHAnsi" w:hAnsiTheme="minorHAnsi" w:cstheme="minorHAnsi"/>
        </w:rPr>
        <w:t>political science research</w:t>
      </w:r>
      <w:r w:rsidRPr="00B40833">
        <w:rPr>
          <w:rFonts w:asciiTheme="minorHAnsi" w:hAnsiTheme="minorHAnsi" w:cstheme="minorHAnsi"/>
          <w:sz w:val="10"/>
        </w:rPr>
        <w:t xml:space="preserve"> program </w:t>
      </w:r>
      <w:r w:rsidRPr="00B40833">
        <w:rPr>
          <w:rStyle w:val="StyleUnderline"/>
          <w:rFonts w:asciiTheme="minorHAnsi" w:hAnsiTheme="minorHAnsi" w:cstheme="minorHAnsi"/>
        </w:rPr>
        <w:t>using scenario analysis</w:t>
      </w:r>
      <w:r w:rsidRPr="00B40833">
        <w:rPr>
          <w:rFonts w:asciiTheme="minorHAnsi" w:hAnsiTheme="minorHAnsi" w:cstheme="minorHAnsi"/>
          <w:sz w:val="10"/>
        </w:rPr>
        <w:t xml:space="preserve">.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B40833">
        <w:rPr>
          <w:rStyle w:val="StyleUnderline"/>
          <w:rFonts w:asciiTheme="minorHAnsi" w:hAnsiTheme="minorHAnsi" w:cstheme="minorHAnsi"/>
          <w:highlight w:val="yellow"/>
        </w:rPr>
        <w:t>Scenario analysis</w:t>
      </w:r>
      <w:r w:rsidRPr="00B40833">
        <w:rPr>
          <w:rFonts w:asciiTheme="minorHAnsi" w:hAnsiTheme="minorHAnsi" w:cstheme="minorHAnsi"/>
          <w:sz w:val="10"/>
        </w:rPr>
        <w:t xml:space="preserve"> is perceived most commonly as a technique for examining the robustness of strategy. It </w:t>
      </w:r>
      <w:r w:rsidRPr="00B40833">
        <w:rPr>
          <w:rStyle w:val="StyleUnderline"/>
          <w:rFonts w:asciiTheme="minorHAnsi" w:hAnsiTheme="minorHAnsi" w:cstheme="minorHAnsi"/>
          <w:highlight w:val="yellow"/>
        </w:rPr>
        <w:t>can immerse decision makers in future states that go beyond conventional extrapolations</w:t>
      </w:r>
      <w:r w:rsidRPr="00B40833">
        <w:rPr>
          <w:rStyle w:val="StyleUnderline"/>
          <w:rFonts w:asciiTheme="minorHAnsi" w:hAnsiTheme="minorHAnsi" w:cstheme="minorHAnsi"/>
        </w:rPr>
        <w:t xml:space="preserve"> of current trends</w:t>
      </w:r>
      <w:r w:rsidRPr="00B40833">
        <w:rPr>
          <w:rFonts w:asciiTheme="minorHAnsi" w:hAnsiTheme="minorHAnsi" w:cstheme="minorHAnsi"/>
          <w:sz w:val="10"/>
        </w:rPr>
        <w:t xml:space="preserve">, </w:t>
      </w:r>
      <w:r w:rsidRPr="00B40833">
        <w:rPr>
          <w:rStyle w:val="StyleUnderline"/>
          <w:rFonts w:asciiTheme="minorHAnsi" w:hAnsiTheme="minorHAnsi" w:cstheme="minorHAnsi"/>
        </w:rPr>
        <w:t>preparing them to take advantage of unexpected opportunities and to protect themselves from adverse exogenous shocks</w:t>
      </w:r>
      <w:r w:rsidRPr="00B40833">
        <w:rPr>
          <w:rFonts w:asciiTheme="minorHAnsi" w:hAnsiTheme="minorHAnsi" w:cstheme="minorHAnsi"/>
          <w:sz w:val="10"/>
        </w:rPr>
        <w:t xml:space="preserve">. The global petroleum company Shell, a pioneer of the technique, characterizes scenario analysis as the art of considering “what if” questions about possible future worlds. </w:t>
      </w:r>
      <w:r w:rsidRPr="00B40833">
        <w:rPr>
          <w:rStyle w:val="StyleUnderline"/>
          <w:rFonts w:asciiTheme="minorHAnsi" w:hAnsiTheme="minorHAnsi" w:cstheme="minorHAnsi"/>
          <w:highlight w:val="yellow"/>
        </w:rPr>
        <w:t xml:space="preserve">Scenario analysis is thus </w:t>
      </w:r>
      <w:r w:rsidRPr="00B40833">
        <w:rPr>
          <w:rStyle w:val="Emphasis"/>
          <w:rFonts w:asciiTheme="minorHAnsi" w:hAnsiTheme="minorHAnsi" w:cstheme="minorHAnsi"/>
          <w:highlight w:val="yellow"/>
        </w:rPr>
        <w:t>typically seen as serving</w:t>
      </w:r>
      <w:r w:rsidRPr="00B40833">
        <w:rPr>
          <w:rStyle w:val="Emphasis"/>
          <w:rFonts w:asciiTheme="minorHAnsi" w:hAnsiTheme="minorHAnsi" w:cstheme="minorHAnsi"/>
        </w:rPr>
        <w:t xml:space="preserve"> the purposes of </w:t>
      </w:r>
      <w:r w:rsidRPr="00B40833">
        <w:rPr>
          <w:rStyle w:val="Emphasis"/>
          <w:rFonts w:asciiTheme="minorHAnsi" w:hAnsiTheme="minorHAnsi" w:cstheme="minorHAnsi"/>
          <w:highlight w:val="yellow"/>
        </w:rPr>
        <w:t>corporate planning or</w:t>
      </w:r>
      <w:r w:rsidRPr="00B40833">
        <w:rPr>
          <w:rStyle w:val="Emphasis"/>
          <w:rFonts w:asciiTheme="minorHAnsi" w:hAnsiTheme="minorHAnsi" w:cstheme="minorHAnsi"/>
        </w:rPr>
        <w:t xml:space="preserve"> as a </w:t>
      </w:r>
      <w:r w:rsidRPr="00B40833">
        <w:rPr>
          <w:rStyle w:val="Emphasis"/>
          <w:rFonts w:asciiTheme="minorHAnsi" w:hAnsiTheme="minorHAnsi" w:cstheme="minorHAnsi"/>
          <w:highlight w:val="yellow"/>
        </w:rPr>
        <w:t>policy</w:t>
      </w:r>
      <w:r w:rsidRPr="00B40833">
        <w:rPr>
          <w:rStyle w:val="Emphasis"/>
          <w:rFonts w:asciiTheme="minorHAnsi" w:hAnsiTheme="minorHAnsi" w:cstheme="minorHAnsi"/>
        </w:rPr>
        <w:t xml:space="preserve"> tool</w:t>
      </w:r>
      <w:r w:rsidRPr="00B40833">
        <w:rPr>
          <w:rFonts w:asciiTheme="minorHAnsi" w:hAnsiTheme="minorHAnsi" w:cstheme="minorHAnsi"/>
          <w:sz w:val="10"/>
        </w:rPr>
        <w:t xml:space="preserve"> to be used in combination with simulations of decision making. </w:t>
      </w:r>
      <w:r w:rsidRPr="00B40833">
        <w:rPr>
          <w:rStyle w:val="Emphasis"/>
          <w:rFonts w:asciiTheme="minorHAnsi" w:hAnsiTheme="minorHAnsi" w:cstheme="minorHAnsi"/>
          <w:highlight w:val="yellow"/>
        </w:rPr>
        <w:t>Yet</w:t>
      </w:r>
      <w:r w:rsidRPr="00B40833">
        <w:rPr>
          <w:rStyle w:val="Emphasis"/>
          <w:rFonts w:asciiTheme="minorHAnsi" w:hAnsiTheme="minorHAnsi" w:cstheme="minorHAnsi"/>
        </w:rPr>
        <w:t xml:space="preserve"> scenario analysis </w:t>
      </w:r>
      <w:r w:rsidRPr="00B40833">
        <w:rPr>
          <w:rStyle w:val="Emphasis"/>
          <w:rFonts w:asciiTheme="minorHAnsi" w:hAnsiTheme="minorHAnsi" w:cstheme="minorHAnsi"/>
          <w:highlight w:val="yellow"/>
        </w:rPr>
        <w:t>is not inherently limited to these uses</w:t>
      </w:r>
      <w:r w:rsidRPr="00B40833">
        <w:rPr>
          <w:rFonts w:asciiTheme="minorHAnsi" w:hAnsiTheme="minorHAnsi" w:cstheme="minorHAnsi"/>
          <w:sz w:val="10"/>
        </w:rPr>
        <w:t xml:space="preserve">. </w:t>
      </w:r>
      <w:r w:rsidRPr="00B40833">
        <w:rPr>
          <w:rStyle w:val="StyleUnderline"/>
          <w:rFonts w:asciiTheme="minorHAnsi" w:hAnsiTheme="minorHAnsi" w:cstheme="minorHAnsi"/>
        </w:rPr>
        <w:t>This section</w:t>
      </w:r>
      <w:r w:rsidRPr="00B40833">
        <w:rPr>
          <w:rFonts w:asciiTheme="minorHAnsi" w:hAnsiTheme="minorHAnsi" w:cstheme="minorHAnsi"/>
          <w:sz w:val="10"/>
        </w:rPr>
        <w:t xml:space="preserve"> provides a brief overview of the practice of scenario analysis and the motivations underpinning its uses. It then </w:t>
      </w:r>
      <w:r w:rsidRPr="00B40833">
        <w:rPr>
          <w:rStyle w:val="StyleUnderline"/>
          <w:rFonts w:asciiTheme="minorHAnsi" w:hAnsiTheme="minorHAnsi" w:cstheme="minorHAnsi"/>
        </w:rPr>
        <w:t>makes a case for the utility of the technique for political science scholarship</w:t>
      </w:r>
      <w:r w:rsidRPr="00B40833">
        <w:rPr>
          <w:rFonts w:asciiTheme="minorHAnsi" w:hAnsiTheme="minorHAnsi" w:cstheme="minorHAnsi"/>
          <w:sz w:val="10"/>
        </w:rPr>
        <w:t xml:space="preserve"> and describes how the scenarios deployed at NEFPC were created. The Art of Scenario Analysis </w:t>
      </w:r>
      <w:r w:rsidRPr="00B40833">
        <w:rPr>
          <w:rStyle w:val="StyleUnderline"/>
          <w:rFonts w:asciiTheme="minorHAnsi" w:hAnsiTheme="minorHAnsi" w:cstheme="minorHAnsi"/>
        </w:rPr>
        <w:t xml:space="preserve">We characterize scenario analysis as the art of juxtaposing current trends in unexpected combinations in order </w:t>
      </w:r>
      <w:r w:rsidRPr="00B40833">
        <w:rPr>
          <w:rStyle w:val="StyleUnderline"/>
          <w:rFonts w:asciiTheme="minorHAnsi" w:hAnsiTheme="minorHAnsi" w:cstheme="minorHAnsi"/>
          <w:highlight w:val="yellow"/>
        </w:rPr>
        <w:t xml:space="preserve">to </w:t>
      </w:r>
      <w:r w:rsidRPr="00B40833">
        <w:rPr>
          <w:rStyle w:val="Emphasis"/>
          <w:rFonts w:asciiTheme="minorHAnsi" w:hAnsiTheme="minorHAnsi" w:cstheme="minorHAnsi"/>
          <w:highlight w:val="yellow"/>
        </w:rPr>
        <w:t>articulate surprising and yet plausible futures</w:t>
      </w:r>
      <w:r w:rsidRPr="00B40833">
        <w:rPr>
          <w:rFonts w:asciiTheme="minorHAnsi" w:hAnsiTheme="minorHAnsi" w:cstheme="minorHAnsi"/>
          <w:sz w:val="10"/>
        </w:rPr>
        <w:t xml:space="preserve">, often </w:t>
      </w:r>
      <w:r w:rsidRPr="00B40833">
        <w:rPr>
          <w:rStyle w:val="Emphasis"/>
          <w:rFonts w:asciiTheme="minorHAnsi" w:hAnsiTheme="minorHAnsi" w:cstheme="minorHAnsi"/>
          <w:highlight w:val="yellow"/>
        </w:rPr>
        <w:t>referred to as “alternative worlds.”</w:t>
      </w:r>
      <w:r w:rsidRPr="00B40833">
        <w:rPr>
          <w:rFonts w:asciiTheme="minorHAnsi" w:hAnsiTheme="minorHAnsi" w:cstheme="minorHAnsi"/>
          <w:sz w:val="10"/>
        </w:rPr>
        <w:t xml:space="preserve"> </w:t>
      </w:r>
      <w:r w:rsidRPr="00B40833">
        <w:rPr>
          <w:rStyle w:val="StyleUnderline"/>
          <w:rFonts w:asciiTheme="minorHAnsi" w:hAnsiTheme="minorHAnsi" w:cstheme="minorHAnsi"/>
        </w:rPr>
        <w:t>Scenarios are</w:t>
      </w:r>
      <w:r w:rsidRPr="00B40833">
        <w:rPr>
          <w:rFonts w:asciiTheme="minorHAnsi" w:hAnsiTheme="minorHAnsi" w:cstheme="minorHAnsi"/>
          <w:sz w:val="10"/>
        </w:rPr>
        <w:t xml:space="preserve"> thus </w:t>
      </w:r>
      <w:r w:rsidRPr="00B40833">
        <w:rPr>
          <w:rStyle w:val="Emphasis"/>
          <w:rFonts w:asciiTheme="minorHAnsi" w:hAnsiTheme="minorHAnsi" w:cstheme="minorHAnsi"/>
        </w:rPr>
        <w:t>explicitly not forecasts or projections based on linear extrapolations of contemporary patterns</w:t>
      </w:r>
      <w:r w:rsidRPr="00B40833">
        <w:rPr>
          <w:rFonts w:asciiTheme="minorHAnsi" w:hAnsiTheme="minorHAnsi" w:cstheme="minorHAnsi"/>
          <w:sz w:val="10"/>
        </w:rPr>
        <w:t xml:space="preserve">, </w:t>
      </w:r>
      <w:r w:rsidRPr="00B40833">
        <w:rPr>
          <w:rStyle w:val="StyleUnderline"/>
          <w:rFonts w:asciiTheme="minorHAnsi" w:hAnsiTheme="minorHAnsi" w:cstheme="minorHAnsi"/>
        </w:rPr>
        <w:t xml:space="preserve">and they are </w:t>
      </w:r>
      <w:r w:rsidRPr="00B40833">
        <w:rPr>
          <w:rStyle w:val="Emphasis"/>
          <w:rFonts w:asciiTheme="minorHAnsi" w:hAnsiTheme="minorHAnsi" w:cstheme="minorHAnsi"/>
        </w:rPr>
        <w:t>not hypothesis-based expert predictions</w:t>
      </w:r>
      <w:r w:rsidRPr="00B40833">
        <w:rPr>
          <w:rFonts w:asciiTheme="minorHAnsi" w:hAnsiTheme="minorHAnsi" w:cstheme="minorHAnsi"/>
          <w:sz w:val="10"/>
        </w:rPr>
        <w:t xml:space="preserve">. </w:t>
      </w:r>
      <w:r w:rsidRPr="00B40833">
        <w:rPr>
          <w:rStyle w:val="Emphasis"/>
          <w:rFonts w:asciiTheme="minorHAnsi" w:hAnsiTheme="minorHAnsi" w:cstheme="minorHAnsi"/>
        </w:rPr>
        <w:t>Nor should they be equated with simulations</w:t>
      </w:r>
      <w:r w:rsidRPr="00B40833">
        <w:rPr>
          <w:rStyle w:val="StyleUnderline"/>
          <w:rFonts w:asciiTheme="minorHAnsi" w:hAnsiTheme="minorHAnsi" w:cstheme="minorHAnsi"/>
        </w:rPr>
        <w:t>, which are</w:t>
      </w:r>
      <w:r w:rsidRPr="00B40833">
        <w:rPr>
          <w:rFonts w:asciiTheme="minorHAnsi" w:hAnsiTheme="minorHAnsi" w:cstheme="minorHAnsi"/>
          <w:sz w:val="10"/>
        </w:rPr>
        <w:t xml:space="preserve"> best characterized as </w:t>
      </w:r>
      <w:r w:rsidRPr="00B40833">
        <w:rPr>
          <w:rStyle w:val="StyleUnderline"/>
          <w:rFonts w:asciiTheme="minorHAnsi" w:hAnsiTheme="minorHAnsi" w:cstheme="minorHAnsi"/>
        </w:rPr>
        <w:t xml:space="preserve">functional representations of </w:t>
      </w:r>
      <w:r w:rsidRPr="00B40833">
        <w:rPr>
          <w:rStyle w:val="Emphasis"/>
          <w:rFonts w:asciiTheme="minorHAnsi" w:hAnsiTheme="minorHAnsi" w:cstheme="minorHAnsi"/>
        </w:rPr>
        <w:t>real institutions</w:t>
      </w:r>
      <w:r w:rsidRPr="00B40833">
        <w:rPr>
          <w:rStyle w:val="StyleUnderline"/>
          <w:rFonts w:asciiTheme="minorHAnsi" w:hAnsiTheme="minorHAnsi" w:cstheme="minorHAnsi"/>
        </w:rPr>
        <w:t xml:space="preserve"> or decision-making processes</w:t>
      </w:r>
      <w:r w:rsidRPr="00B40833">
        <w:rPr>
          <w:rFonts w:asciiTheme="minorHAnsi" w:hAnsiTheme="minorHAnsi" w:cstheme="minorHAnsi"/>
          <w:sz w:val="10"/>
        </w:rPr>
        <w:t xml:space="preserve"> (Asal 2005). </w:t>
      </w:r>
      <w:r w:rsidRPr="00B40833">
        <w:rPr>
          <w:rStyle w:val="Emphasis"/>
          <w:rFonts w:asciiTheme="minorHAnsi" w:hAnsiTheme="minorHAnsi" w:cstheme="minorHAnsi"/>
          <w:highlight w:val="yellow"/>
        </w:rPr>
        <w:t>Instead, they are depictions of possible future states of the world</w:t>
      </w:r>
      <w:r w:rsidRPr="00B40833">
        <w:rPr>
          <w:rFonts w:asciiTheme="minorHAnsi" w:hAnsiTheme="minorHAnsi" w:cstheme="minorHAnsi"/>
          <w:sz w:val="10"/>
        </w:rPr>
        <w:t xml:space="preserve">, offered </w:t>
      </w:r>
      <w:r w:rsidRPr="00B40833">
        <w:rPr>
          <w:rStyle w:val="Emphasis"/>
          <w:rFonts w:asciiTheme="minorHAnsi" w:hAnsiTheme="minorHAnsi" w:cstheme="minorHAnsi"/>
          <w:highlight w:val="yellow"/>
        </w:rPr>
        <w:t>together with</w:t>
      </w:r>
      <w:r w:rsidRPr="00B40833">
        <w:rPr>
          <w:rStyle w:val="Emphasis"/>
          <w:rFonts w:asciiTheme="minorHAnsi" w:hAnsiTheme="minorHAnsi" w:cstheme="minorHAnsi"/>
        </w:rPr>
        <w:t xml:space="preserve"> a narrative of the </w:t>
      </w:r>
      <w:r w:rsidRPr="00B40833">
        <w:rPr>
          <w:rStyle w:val="Emphasis"/>
          <w:rFonts w:asciiTheme="minorHAnsi" w:hAnsiTheme="minorHAnsi" w:cstheme="minorHAnsi"/>
          <w:highlight w:val="yellow"/>
        </w:rPr>
        <w:t>driving causal forces</w:t>
      </w:r>
      <w:r w:rsidRPr="00B40833">
        <w:rPr>
          <w:rFonts w:asciiTheme="minorHAnsi" w:hAnsiTheme="minorHAnsi" w:cstheme="minorHAnsi"/>
          <w:sz w:val="10"/>
        </w:rPr>
        <w:t xml:space="preserve"> and potential exogenous shocks </w:t>
      </w:r>
      <w:r w:rsidRPr="00B40833">
        <w:rPr>
          <w:rStyle w:val="Emphasis"/>
          <w:rFonts w:asciiTheme="minorHAnsi" w:hAnsiTheme="minorHAnsi" w:cstheme="minorHAnsi"/>
          <w:highlight w:val="yellow"/>
        </w:rPr>
        <w:t>that could lead to those futures</w:t>
      </w:r>
      <w:r w:rsidRPr="00B40833">
        <w:rPr>
          <w:rFonts w:asciiTheme="minorHAnsi" w:hAnsiTheme="minorHAnsi" w:cstheme="minorHAnsi"/>
          <w:sz w:val="10"/>
        </w:rPr>
        <w:t xml:space="preserve">.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B40833">
        <w:rPr>
          <w:rStyle w:val="StyleUnderline"/>
          <w:rFonts w:asciiTheme="minorHAnsi" w:hAnsiTheme="minorHAnsi" w:cstheme="minorHAnsi"/>
        </w:rPr>
        <w:t xml:space="preserve">Several </w:t>
      </w:r>
      <w:r w:rsidRPr="00B40833">
        <w:rPr>
          <w:rStyle w:val="StyleUnderline"/>
          <w:rFonts w:asciiTheme="minorHAnsi" w:hAnsiTheme="minorHAnsi" w:cstheme="minorHAnsi"/>
          <w:highlight w:val="yellow"/>
        </w:rPr>
        <w:t>features make scenario analysis particularly useful</w:t>
      </w:r>
      <w:r w:rsidRPr="00B40833">
        <w:rPr>
          <w:rStyle w:val="StyleUnderline"/>
          <w:rFonts w:asciiTheme="minorHAnsi" w:hAnsiTheme="minorHAnsi" w:cstheme="minorHAnsi"/>
        </w:rPr>
        <w:t xml:space="preserve"> for policymaking</w:t>
      </w:r>
      <w:r w:rsidRPr="00B40833">
        <w:rPr>
          <w:rFonts w:asciiTheme="minorHAnsi" w:hAnsiTheme="minorHAnsi" w:cstheme="minorHAnsi"/>
          <w:sz w:val="10"/>
        </w:rPr>
        <w:t xml:space="preserve">.5 </w:t>
      </w:r>
      <w:r w:rsidRPr="00B40833">
        <w:rPr>
          <w:rStyle w:val="StyleUnderline"/>
          <w:rFonts w:asciiTheme="minorHAnsi" w:hAnsiTheme="minorHAnsi" w:cstheme="minorHAnsi"/>
        </w:rPr>
        <w:t>Long-term global trends across a number of different realms</w:t>
      </w:r>
      <w:r w:rsidRPr="00B40833">
        <w:rPr>
          <w:rFonts w:asciiTheme="minorHAnsi" w:hAnsiTheme="minorHAnsi" w:cstheme="minorHAnsi"/>
          <w:sz w:val="10"/>
        </w:rPr>
        <w:t>—social, technological, environmental, economic, and political—</w:t>
      </w:r>
      <w:r w:rsidRPr="00B40833">
        <w:rPr>
          <w:rStyle w:val="StyleUnderline"/>
          <w:rFonts w:asciiTheme="minorHAnsi" w:hAnsiTheme="minorHAnsi" w:cstheme="minorHAnsi"/>
        </w:rPr>
        <w:t>combine in often-unexpected ways to produce unforeseen challenges</w:t>
      </w:r>
      <w:r w:rsidRPr="00B40833">
        <w:rPr>
          <w:rFonts w:asciiTheme="minorHAnsi" w:hAnsiTheme="minorHAnsi" w:cstheme="minorHAnsi"/>
          <w:sz w:val="10"/>
        </w:rPr>
        <w:t xml:space="preserve">. </w:t>
      </w:r>
      <w:r w:rsidRPr="00B40833">
        <w:rPr>
          <w:rStyle w:val="StyleUnderline"/>
          <w:rFonts w:asciiTheme="minorHAnsi" w:hAnsiTheme="minorHAnsi" w:cstheme="minorHAnsi"/>
        </w:rPr>
        <w:t xml:space="preserve">Yet </w:t>
      </w:r>
      <w:r w:rsidRPr="00B40833">
        <w:rPr>
          <w:rStyle w:val="StyleUnderline"/>
          <w:rFonts w:asciiTheme="minorHAnsi" w:hAnsiTheme="minorHAnsi" w:cstheme="minorHAnsi"/>
          <w:highlight w:val="yellow"/>
        </w:rPr>
        <w:t>t</w:t>
      </w:r>
      <w:r w:rsidRPr="00B40833">
        <w:rPr>
          <w:rStyle w:val="StyleUnderline"/>
          <w:rFonts w:asciiTheme="minorHAnsi" w:hAnsiTheme="minorHAnsi" w:cstheme="minorHAnsi"/>
        </w:rPr>
        <w:t>he ability of decision makers to imagine, let alone prepare for, discontinuities</w:t>
      </w:r>
      <w:r w:rsidRPr="00B40833">
        <w:rPr>
          <w:rFonts w:asciiTheme="minorHAnsi" w:hAnsiTheme="minorHAnsi" w:cstheme="minorHAnsi"/>
          <w:sz w:val="10"/>
        </w:rPr>
        <w:t xml:space="preserve"> in the policy realm </w:t>
      </w:r>
      <w:r w:rsidRPr="00B40833">
        <w:rPr>
          <w:rStyle w:val="StyleUnderline"/>
          <w:rFonts w:asciiTheme="minorHAnsi" w:hAnsiTheme="minorHAnsi" w:cstheme="minorHAnsi"/>
        </w:rPr>
        <w:t>is constrained by their existing mental models and maps</w:t>
      </w:r>
      <w:r w:rsidRPr="00B40833">
        <w:rPr>
          <w:rFonts w:asciiTheme="minorHAnsi" w:hAnsiTheme="minorHAnsi" w:cstheme="minorHAnsi"/>
          <w:sz w:val="10"/>
          <w:highlight w:val="yellow"/>
        </w:rPr>
        <w:t>.</w:t>
      </w:r>
      <w:r w:rsidRPr="00B40833">
        <w:rPr>
          <w:rFonts w:asciiTheme="minorHAnsi" w:hAnsiTheme="minorHAnsi" w:cstheme="minorHAnsi"/>
          <w:sz w:val="10"/>
        </w:rPr>
        <w:t xml:space="preserve"> </w:t>
      </w:r>
      <w:r w:rsidRPr="00B40833">
        <w:rPr>
          <w:rStyle w:val="StyleUnderline"/>
          <w:rFonts w:asciiTheme="minorHAnsi" w:hAnsiTheme="minorHAnsi" w:cstheme="minorHAnsi"/>
        </w:rPr>
        <w:t xml:space="preserve">This limitation is exacerbated by </w:t>
      </w:r>
      <w:r w:rsidRPr="00B40833">
        <w:rPr>
          <w:rStyle w:val="Emphasis"/>
          <w:rFonts w:asciiTheme="minorHAnsi" w:hAnsiTheme="minorHAnsi" w:cstheme="minorHAnsi"/>
        </w:rPr>
        <w:t>well-known cognitive bias tendencies such as groupthink and confirmation bias</w:t>
      </w:r>
      <w:r w:rsidRPr="00B40833">
        <w:rPr>
          <w:rFonts w:asciiTheme="minorHAnsi" w:hAnsiTheme="minorHAnsi" w:cstheme="minorHAnsi"/>
          <w:sz w:val="10"/>
        </w:rPr>
        <w:t xml:space="preserve"> (Jervis 1976; Janis 1982; Tetlock 2005). </w:t>
      </w:r>
      <w:r w:rsidRPr="00B40833">
        <w:rPr>
          <w:rStyle w:val="StyleUnderline"/>
          <w:rFonts w:asciiTheme="minorHAnsi" w:hAnsiTheme="minorHAnsi" w:cstheme="minorHAnsi"/>
          <w:highlight w:val="yellow"/>
        </w:rPr>
        <w:t xml:space="preserve">The power of scenarios lies in their ability to help individuals </w:t>
      </w:r>
      <w:r w:rsidRPr="00B40833">
        <w:rPr>
          <w:rStyle w:val="Emphasis"/>
          <w:rFonts w:asciiTheme="minorHAnsi" w:hAnsiTheme="minorHAnsi" w:cstheme="minorHAnsi"/>
          <w:highlight w:val="yellow"/>
        </w:rPr>
        <w:t>break out of conventional modes of thinking</w:t>
      </w:r>
      <w:r w:rsidRPr="00B40833">
        <w:rPr>
          <w:rStyle w:val="StyleUnderline"/>
          <w:rFonts w:asciiTheme="minorHAnsi" w:hAnsiTheme="minorHAnsi" w:cstheme="minorHAnsi"/>
        </w:rPr>
        <w:t xml:space="preserve"> and analysis by introducing unusual combinations of trends and deliberate discontinuities in narratives about the future</w:t>
      </w:r>
      <w:r w:rsidRPr="00B40833">
        <w:rPr>
          <w:rFonts w:asciiTheme="minorHAnsi" w:hAnsiTheme="minorHAnsi" w:cstheme="minorHAnsi"/>
          <w:sz w:val="10"/>
        </w:rPr>
        <w:t xml:space="preserve">. </w:t>
      </w:r>
      <w:r w:rsidRPr="00B40833">
        <w:rPr>
          <w:rStyle w:val="Emphasis"/>
          <w:rFonts w:asciiTheme="minorHAnsi" w:hAnsiTheme="minorHAnsi" w:cstheme="minorHAnsi"/>
          <w:highlight w:val="yellow"/>
        </w:rPr>
        <w:t>Imagining alternative future worlds through a structured analytical process enables policymakers to envision and thereby adapt to something altogether different from the known present</w:t>
      </w:r>
      <w:r w:rsidRPr="00B40833">
        <w:rPr>
          <w:rFonts w:asciiTheme="minorHAnsi" w:hAnsiTheme="minorHAnsi" w:cstheme="minorHAnsi"/>
          <w:sz w:val="10"/>
        </w:rPr>
        <w:t xml:space="preserve">. Designing Scenarios for Political Science Inquiry The characteristics of scenario analysis that commend its use to policymakers also make it well suited to helping political scientists generate and develop policy-relevant research programs. </w:t>
      </w:r>
      <w:r w:rsidRPr="00B40833">
        <w:rPr>
          <w:rStyle w:val="StyleUnderline"/>
          <w:rFonts w:asciiTheme="minorHAnsi" w:hAnsiTheme="minorHAnsi" w:cstheme="minorHAnsi"/>
        </w:rPr>
        <w:t>Scenarios are essentially textured, plausible, and relevant stories that help us imagine how the future</w:t>
      </w:r>
      <w:r w:rsidRPr="00B40833">
        <w:rPr>
          <w:rFonts w:asciiTheme="minorHAnsi" w:hAnsiTheme="minorHAnsi" w:cstheme="minorHAnsi"/>
          <w:sz w:val="10"/>
        </w:rPr>
        <w:t xml:space="preserve"> political-economic world </w:t>
      </w:r>
      <w:r w:rsidRPr="00B40833">
        <w:rPr>
          <w:rStyle w:val="StyleUnderline"/>
          <w:rFonts w:asciiTheme="minorHAnsi" w:hAnsiTheme="minorHAnsi" w:cstheme="minorHAnsi"/>
        </w:rPr>
        <w:t>could be different from the past</w:t>
      </w:r>
      <w:r w:rsidRPr="00B40833">
        <w:rPr>
          <w:rFonts w:asciiTheme="minorHAnsi" w:hAnsiTheme="minorHAnsi" w:cstheme="minorHAnsi"/>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B40833">
        <w:rPr>
          <w:rStyle w:val="StyleUnderline"/>
          <w:rFonts w:asciiTheme="minorHAnsi" w:hAnsiTheme="minorHAnsi" w:cstheme="minorHAnsi"/>
        </w:rPr>
        <w:t xml:space="preserve">Very simply, </w:t>
      </w:r>
      <w:r w:rsidRPr="00B40833">
        <w:rPr>
          <w:rStyle w:val="StyleUnderline"/>
          <w:rFonts w:asciiTheme="minorHAnsi" w:hAnsiTheme="minorHAnsi" w:cstheme="minorHAnsi"/>
          <w:highlight w:val="yellow"/>
        </w:rPr>
        <w:t>scenario analysis can throw into sharp relief often-overlooked yet pressing questions in international affairs that demand focused investigation</w:t>
      </w:r>
      <w:r w:rsidRPr="00B40833">
        <w:rPr>
          <w:rFonts w:asciiTheme="minorHAnsi" w:hAnsiTheme="minorHAnsi" w:cstheme="minorHAnsi"/>
          <w:sz w:val="10"/>
          <w:highlight w:val="yellow"/>
        </w:rPr>
        <w:t>.</w:t>
      </w:r>
      <w:r w:rsidRPr="00B40833">
        <w:rPr>
          <w:rFonts w:asciiTheme="minorHAnsi" w:hAnsiTheme="minorHAnsi" w:cstheme="minorHAnsi"/>
          <w:sz w:val="10"/>
        </w:rPr>
        <w:t xml:space="preserve"> </w:t>
      </w:r>
      <w:r w:rsidRPr="00B40833">
        <w:rPr>
          <w:rStyle w:val="StyleUnderline"/>
          <w:rFonts w:asciiTheme="minorHAnsi" w:hAnsiTheme="minorHAnsi" w:cstheme="minorHAnsi"/>
        </w:rPr>
        <w:t>Scenarios thus offer</w:t>
      </w:r>
      <w:r w:rsidRPr="00B40833">
        <w:rPr>
          <w:rFonts w:asciiTheme="minorHAnsi" w:hAnsiTheme="minorHAnsi" w:cstheme="minorHAnsi"/>
          <w:sz w:val="10"/>
        </w:rPr>
        <w:t xml:space="preserve">, in principle, </w:t>
      </w:r>
      <w:r w:rsidRPr="00B40833">
        <w:rPr>
          <w:rStyle w:val="StyleUnderline"/>
          <w:rFonts w:asciiTheme="minorHAnsi" w:hAnsiTheme="minorHAnsi" w:cstheme="minorHAnsi"/>
        </w:rPr>
        <w:t>an innovative tool for developing a political science research agenda</w:t>
      </w:r>
      <w:r w:rsidRPr="00B40833">
        <w:rPr>
          <w:rFonts w:asciiTheme="minorHAnsi" w:hAnsiTheme="minorHAnsi" w:cstheme="minorHAnsi"/>
          <w:sz w:val="10"/>
        </w:rPr>
        <w:t xml:space="preserve">. In practice, </w:t>
      </w:r>
      <w:r w:rsidRPr="00B40833">
        <w:rPr>
          <w:rStyle w:val="StyleUnderline"/>
          <w:rFonts w:asciiTheme="minorHAnsi" w:hAnsiTheme="minorHAnsi" w:cstheme="minorHAnsi"/>
        </w:rPr>
        <w:t>achieving this objective requires careful tailoring of the approach</w:t>
      </w:r>
      <w:r w:rsidRPr="00B40833">
        <w:rPr>
          <w:rFonts w:asciiTheme="minorHAnsi" w:hAnsiTheme="minorHAnsi" w:cstheme="minorHAnsi"/>
          <w:sz w:val="10"/>
        </w:rPr>
        <w:t xml:space="preserve">.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B40833">
        <w:rPr>
          <w:rStyle w:val="StyleUnderline"/>
          <w:rFonts w:asciiTheme="minorHAnsi" w:hAnsiTheme="minorHAnsi" w:cstheme="minorHAnsi"/>
        </w:rPr>
        <w:t>The use of scenarios is similar to counterfactual analysis in that it modifies certain variables in a given situation in order to analyze the resulting effects</w:t>
      </w:r>
      <w:r w:rsidRPr="00B40833">
        <w:rPr>
          <w:rFonts w:asciiTheme="minorHAnsi" w:hAnsiTheme="minorHAnsi" w:cstheme="minorHAnsi"/>
          <w:sz w:val="10"/>
        </w:rPr>
        <w:t xml:space="preserve"> (Fearon 1991). </w:t>
      </w:r>
      <w:r w:rsidRPr="00B40833">
        <w:rPr>
          <w:rStyle w:val="StyleUnderline"/>
          <w:rFonts w:asciiTheme="minorHAnsi" w:hAnsiTheme="minorHAnsi" w:cstheme="minorHAnsi"/>
        </w:rPr>
        <w:t>Whereas counterfactuals are traditionally retrospective</w:t>
      </w:r>
      <w:r w:rsidRPr="00B40833">
        <w:rPr>
          <w:rFonts w:asciiTheme="minorHAnsi" w:hAnsiTheme="minorHAnsi" w:cstheme="minorHAnsi"/>
          <w:sz w:val="10"/>
        </w:rPr>
        <w:t xml:space="preserve"> in nature and explore events that did not actually occur in the context of known history, our </w:t>
      </w:r>
      <w:r w:rsidRPr="00B40833">
        <w:rPr>
          <w:rStyle w:val="Emphasis"/>
          <w:rFonts w:asciiTheme="minorHAnsi" w:hAnsiTheme="minorHAnsi" w:cstheme="minorHAnsi"/>
          <w:highlight w:val="yellow"/>
        </w:rPr>
        <w:t>scenarios are deliberately forward-looking</w:t>
      </w:r>
      <w:r w:rsidRPr="00B40833">
        <w:rPr>
          <w:rFonts w:asciiTheme="minorHAnsi" w:hAnsiTheme="minorHAnsi" w:cstheme="minorHAnsi"/>
          <w:sz w:val="10"/>
        </w:rPr>
        <w:t xml:space="preserve"> </w:t>
      </w:r>
      <w:r w:rsidRPr="00B40833">
        <w:rPr>
          <w:rStyle w:val="StyleUnderline"/>
          <w:rFonts w:asciiTheme="minorHAnsi" w:hAnsiTheme="minorHAnsi" w:cstheme="minorHAnsi"/>
        </w:rPr>
        <w:t>and</w:t>
      </w:r>
      <w:r w:rsidRPr="00B40833">
        <w:rPr>
          <w:rFonts w:asciiTheme="minorHAnsi" w:hAnsiTheme="minorHAnsi" w:cstheme="minorHAnsi"/>
          <w:sz w:val="10"/>
        </w:rPr>
        <w:t xml:space="preserve"> are </w:t>
      </w:r>
      <w:r w:rsidRPr="00B40833">
        <w:rPr>
          <w:rStyle w:val="StyleUnderline"/>
          <w:rFonts w:asciiTheme="minorHAnsi" w:hAnsiTheme="minorHAnsi" w:cstheme="minorHAnsi"/>
        </w:rPr>
        <w:t xml:space="preserve">designed to </w:t>
      </w:r>
      <w:r w:rsidRPr="00B40833">
        <w:rPr>
          <w:rStyle w:val="Emphasis"/>
          <w:rFonts w:asciiTheme="minorHAnsi" w:hAnsiTheme="minorHAnsi" w:cstheme="minorHAnsi"/>
        </w:rPr>
        <w:t>explore potential futures</w:t>
      </w:r>
      <w:r w:rsidRPr="00B40833">
        <w:rPr>
          <w:rFonts w:asciiTheme="minorHAnsi" w:hAnsiTheme="minorHAnsi" w:cstheme="minorHAnsi"/>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B40833">
        <w:rPr>
          <w:rStyle w:val="StyleUnderline"/>
          <w:rFonts w:asciiTheme="minorHAnsi" w:hAnsiTheme="minorHAnsi" w:cstheme="minorHAnsi"/>
        </w:rPr>
        <w:t>We see scenarios as a complementary resource for exploring these dynamics in international affairs, rather than as a replacement</w:t>
      </w:r>
      <w:r w:rsidRPr="00B40833">
        <w:rPr>
          <w:rFonts w:asciiTheme="minorHAnsi" w:hAnsiTheme="minorHAnsi" w:cstheme="minorHAnsi"/>
          <w:sz w:val="10"/>
        </w:rPr>
        <w:t xml:space="preserve">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B40833">
        <w:rPr>
          <w:rStyle w:val="StyleUnderline"/>
          <w:rFonts w:asciiTheme="minorHAnsi" w:hAnsiTheme="minorHAnsi" w:cstheme="minorHAnsi"/>
        </w:rPr>
        <w:t>The scenario process described here has thus been carefully designed to offer some guidance to policy-oriented</w:t>
      </w:r>
      <w:r w:rsidRPr="00B40833">
        <w:rPr>
          <w:rFonts w:asciiTheme="minorHAnsi" w:hAnsiTheme="minorHAnsi" w:cstheme="minorHAnsi"/>
          <w:sz w:val="10"/>
        </w:rPr>
        <w:t xml:space="preserve"> graduate </w:t>
      </w:r>
      <w:r w:rsidRPr="00B40833">
        <w:rPr>
          <w:rStyle w:val="StyleUnderline"/>
          <w:rFonts w:asciiTheme="minorHAnsi" w:hAnsiTheme="minorHAnsi" w:cstheme="minorHAnsi"/>
        </w:rPr>
        <w:t>students who are otherwise left to the relatively unstructured norms by which political science</w:t>
      </w:r>
      <w:r w:rsidRPr="00B40833">
        <w:rPr>
          <w:rFonts w:asciiTheme="minorHAnsi" w:hAnsiTheme="minorHAnsi" w:cstheme="minorHAnsi"/>
          <w:sz w:val="10"/>
        </w:rPr>
        <w:t xml:space="preserve"> dissertation </w:t>
      </w:r>
      <w:r w:rsidRPr="00B40833">
        <w:rPr>
          <w:rStyle w:val="StyleUnderline"/>
          <w:rFonts w:asciiTheme="minorHAnsi" w:hAnsiTheme="minorHAnsi" w:cstheme="minorHAnsi"/>
        </w:rPr>
        <w:t>ideas are typically developed</w:t>
      </w:r>
      <w:r w:rsidRPr="00B40833">
        <w:rPr>
          <w:rFonts w:asciiTheme="minorHAnsi" w:hAnsiTheme="minorHAnsi" w:cstheme="minorHAnsi"/>
          <w:sz w:val="10"/>
        </w:rPr>
        <w:t xml:space="preserve">.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B40833">
        <w:rPr>
          <w:rStyle w:val="StyleUnderline"/>
          <w:rFonts w:asciiTheme="minorHAnsi" w:hAnsiTheme="minorHAnsi" w:cstheme="minorHAnsi"/>
        </w:rPr>
        <w:t xml:space="preserve">The scenario approach to generating research ideas is grounded in the belief that these traditional approaches can be complemented by identifying questions likely to be of great empirical importance in the real world, even if these </w:t>
      </w:r>
      <w:r w:rsidRPr="00B40833">
        <w:rPr>
          <w:rStyle w:val="Emphasis"/>
          <w:rFonts w:asciiTheme="minorHAnsi" w:hAnsiTheme="minorHAnsi" w:cstheme="minorHAnsi"/>
        </w:rPr>
        <w:t>do not appear</w:t>
      </w:r>
      <w:r w:rsidRPr="00B40833">
        <w:rPr>
          <w:rFonts w:asciiTheme="minorHAnsi" w:hAnsiTheme="minorHAnsi" w:cstheme="minorHAnsi"/>
          <w:sz w:val="10"/>
        </w:rPr>
        <w:t xml:space="preserve"> as puzzles </w:t>
      </w:r>
      <w:r w:rsidRPr="00B40833">
        <w:rPr>
          <w:rStyle w:val="Emphasis"/>
          <w:rFonts w:asciiTheme="minorHAnsi" w:hAnsiTheme="minorHAnsi" w:cstheme="minorHAnsi"/>
        </w:rPr>
        <w:t>in existing research programs</w:t>
      </w:r>
      <w:r w:rsidRPr="00B40833">
        <w:rPr>
          <w:rStyle w:val="StyleUnderline"/>
          <w:rFonts w:asciiTheme="minorHAnsi" w:hAnsiTheme="minorHAnsi" w:cstheme="minorHAnsi"/>
        </w:rPr>
        <w:t xml:space="preserve"> or as clear extrapolations from past events</w:t>
      </w:r>
      <w:r w:rsidRPr="00B40833">
        <w:rPr>
          <w:rFonts w:asciiTheme="minorHAnsi" w:hAnsiTheme="minorHAnsi" w:cstheme="minorHAnsi"/>
          <w:sz w:val="10"/>
        </w:rPr>
        <w:t xml:space="preserve">. The </w:t>
      </w:r>
      <w:r w:rsidRPr="00B40833">
        <w:rPr>
          <w:rStyle w:val="StyleUnderline"/>
          <w:rFonts w:asciiTheme="minorHAnsi" w:hAnsiTheme="minorHAnsi" w:cstheme="minorHAnsi"/>
        </w:rPr>
        <w:t>scenarios</w:t>
      </w:r>
      <w:r w:rsidRPr="00B40833">
        <w:rPr>
          <w:rFonts w:asciiTheme="minorHAnsi" w:hAnsiTheme="minorHAnsi" w:cstheme="minorHAnsi"/>
          <w:sz w:val="10"/>
        </w:rPr>
        <w:t xml:space="preserve"> analyzed at NEFPC </w:t>
      </w:r>
      <w:r w:rsidRPr="00B40833">
        <w:rPr>
          <w:rStyle w:val="StyleUnderline"/>
          <w:rFonts w:asciiTheme="minorHAnsi" w:hAnsiTheme="minorHAnsi" w:cstheme="minorHAnsi"/>
        </w:rPr>
        <w:t xml:space="preserve">envision </w:t>
      </w:r>
      <w:r w:rsidRPr="00B40833">
        <w:rPr>
          <w:rStyle w:val="StyleUnderline"/>
          <w:rFonts w:asciiTheme="minorHAnsi" w:hAnsiTheme="minorHAnsi" w:cstheme="minorHAnsi"/>
          <w:highlight w:val="yellow"/>
        </w:rPr>
        <w:t>alternative worlds</w:t>
      </w:r>
      <w:r w:rsidRPr="00B40833">
        <w:rPr>
          <w:rStyle w:val="StyleUnderline"/>
          <w:rFonts w:asciiTheme="minorHAnsi" w:hAnsiTheme="minorHAnsi" w:cstheme="minorHAnsi"/>
        </w:rPr>
        <w:t xml:space="preserve"> that could develop in the medium (five to seven year) term and </w:t>
      </w:r>
      <w:r w:rsidRPr="00B40833">
        <w:rPr>
          <w:rStyle w:val="StyleUnderline"/>
          <w:rFonts w:asciiTheme="minorHAnsi" w:hAnsiTheme="minorHAnsi" w:cstheme="minorHAnsi"/>
          <w:highlight w:val="yellow"/>
        </w:rPr>
        <w:t xml:space="preserve">are designed to </w:t>
      </w:r>
      <w:r w:rsidRPr="00B40833">
        <w:rPr>
          <w:rStyle w:val="Emphasis"/>
          <w:rFonts w:asciiTheme="minorHAnsi" w:hAnsiTheme="minorHAnsi" w:cstheme="minorHAnsi"/>
          <w:highlight w:val="yellow"/>
        </w:rPr>
        <w:t>tease out issues scholars and policymakers may encounter in the relatively near future</w:t>
      </w:r>
      <w:r w:rsidRPr="00B40833">
        <w:rPr>
          <w:rFonts w:asciiTheme="minorHAnsi" w:hAnsiTheme="minorHAnsi" w:cstheme="minorHAnsi"/>
          <w:sz w:val="10"/>
          <w:highlight w:val="yellow"/>
        </w:rPr>
        <w:t xml:space="preserve"> </w:t>
      </w:r>
      <w:r w:rsidRPr="00B40833">
        <w:rPr>
          <w:rStyle w:val="StyleUnderline"/>
          <w:rFonts w:asciiTheme="minorHAnsi" w:hAnsiTheme="minorHAnsi" w:cstheme="minorHAnsi"/>
          <w:highlight w:val="yellow"/>
        </w:rPr>
        <w:t xml:space="preserve">so that they can </w:t>
      </w:r>
      <w:r w:rsidRPr="00B40833">
        <w:rPr>
          <w:rStyle w:val="Emphasis"/>
          <w:rFonts w:asciiTheme="minorHAnsi" w:hAnsiTheme="minorHAnsi" w:cstheme="minorHAnsi"/>
          <w:highlight w:val="yellow"/>
        </w:rPr>
        <w:t>begin thinking critically about them now</w:t>
      </w:r>
      <w:r w:rsidRPr="00B40833">
        <w:rPr>
          <w:rFonts w:asciiTheme="minorHAnsi" w:hAnsiTheme="minorHAnsi" w:cstheme="minorHAnsi"/>
          <w:sz w:val="10"/>
        </w:rPr>
        <w:t xml:space="preserve">. </w:t>
      </w:r>
      <w:r w:rsidRPr="00B40833">
        <w:rPr>
          <w:rStyle w:val="StyleUnderline"/>
          <w:rFonts w:asciiTheme="minorHAnsi" w:hAnsiTheme="minorHAnsi" w:cstheme="minorHAnsi"/>
        </w:rPr>
        <w:t>This timeframe offers a period distant enough from the present as to avoid falling into current events analysis, but not so far into the future as to seem like science fiction</w:t>
      </w:r>
      <w:r w:rsidRPr="00B40833">
        <w:rPr>
          <w:rFonts w:asciiTheme="minorHAnsi" w:hAnsiTheme="minorHAnsi" w:cstheme="minorHAnsi"/>
          <w:sz w:val="10"/>
        </w:rPr>
        <w:t xml:space="preserve">. In imagining the worlds in which these scenarios might come to pass, </w:t>
      </w:r>
      <w:r w:rsidRPr="00B40833">
        <w:rPr>
          <w:rStyle w:val="StyleUnderline"/>
          <w:rFonts w:asciiTheme="minorHAnsi" w:hAnsiTheme="minorHAnsi" w:cstheme="minorHAnsi"/>
          <w:highlight w:val="yellow"/>
        </w:rPr>
        <w:t xml:space="preserve">participants </w:t>
      </w:r>
      <w:r w:rsidRPr="00B40833">
        <w:rPr>
          <w:rStyle w:val="Emphasis"/>
          <w:rFonts w:asciiTheme="minorHAnsi" w:hAnsiTheme="minorHAnsi" w:cstheme="minorHAnsi"/>
          <w:highlight w:val="yellow"/>
        </w:rPr>
        <w:t>learn strategies for avoiding failures of creativity</w:t>
      </w:r>
      <w:r w:rsidRPr="00B40833">
        <w:rPr>
          <w:rStyle w:val="StyleUnderline"/>
          <w:rFonts w:asciiTheme="minorHAnsi" w:hAnsiTheme="minorHAnsi" w:cstheme="minorHAnsi"/>
          <w:highlight w:val="yellow"/>
        </w:rPr>
        <w:t xml:space="preserve"> and for </w:t>
      </w:r>
      <w:r w:rsidRPr="00B40833">
        <w:rPr>
          <w:rStyle w:val="Emphasis"/>
          <w:rFonts w:asciiTheme="minorHAnsi" w:hAnsiTheme="minorHAnsi" w:cstheme="minorHAnsi"/>
          <w:highlight w:val="yellow"/>
        </w:rPr>
        <w:t>overturning the assumptions that prevent scholars and analysts from anticipating and understanding</w:t>
      </w:r>
      <w:r w:rsidRPr="00B40833">
        <w:rPr>
          <w:rStyle w:val="StyleUnderline"/>
          <w:rFonts w:asciiTheme="minorHAnsi" w:hAnsiTheme="minorHAnsi" w:cstheme="minorHAnsi"/>
        </w:rPr>
        <w:t xml:space="preserve"> the pivotal junctures that arise in international affairs</w:t>
      </w:r>
      <w:r w:rsidRPr="00B40833">
        <w:rPr>
          <w:rFonts w:asciiTheme="minorHAnsi" w:hAnsiTheme="minorHAnsi" w:cstheme="minorHAnsi"/>
          <w:sz w:val="10"/>
        </w:rPr>
        <w:t>.</w:t>
      </w:r>
    </w:p>
    <w:p w14:paraId="71DAD78F" w14:textId="77777777" w:rsidR="003F070A" w:rsidRPr="00FC7F7B" w:rsidRDefault="003F070A" w:rsidP="003F070A"/>
    <w:p w14:paraId="738C8BD9" w14:textId="77777777" w:rsidR="003F070A" w:rsidRDefault="003F070A" w:rsidP="003F070A">
      <w:pPr>
        <w:pStyle w:val="Heading3"/>
        <w:contextualSpacing/>
      </w:pPr>
      <w:r>
        <w:t>AT: Structural Violence DA---AT: Migrant Deaths---EXT</w:t>
      </w:r>
    </w:p>
    <w:p w14:paraId="71DDEA42" w14:textId="77777777" w:rsidR="003F070A" w:rsidRPr="004E567E" w:rsidRDefault="003F070A" w:rsidP="003F070A">
      <w:pPr>
        <w:pStyle w:val="Heading4"/>
        <w:contextualSpacing/>
        <w:rPr>
          <w:rStyle w:val="Style13ptBold"/>
          <w:b/>
          <w:bCs w:val="0"/>
        </w:rPr>
      </w:pPr>
      <w:r>
        <w:t xml:space="preserve">Surveillance towers help rescue migrants. </w:t>
      </w:r>
    </w:p>
    <w:p w14:paraId="6970CB81" w14:textId="77777777" w:rsidR="003F070A" w:rsidRPr="0098653A" w:rsidRDefault="003F070A" w:rsidP="003F070A">
      <w:pPr>
        <w:contextualSpacing/>
        <w:rPr>
          <w:b/>
          <w:bCs/>
          <w:sz w:val="24"/>
        </w:rPr>
      </w:pPr>
      <w:r w:rsidRPr="00266A0E">
        <w:rPr>
          <w:rStyle w:val="Style13ptBold"/>
        </w:rPr>
        <w:t>Taylor 23 —</w:t>
      </w:r>
      <w:r>
        <w:rPr>
          <w:rStyle w:val="Style13ptBold"/>
        </w:rPr>
        <w:t xml:space="preserve"> [</w:t>
      </w:r>
      <w:r>
        <w:t xml:space="preserve">Nuray Taylor </w:t>
      </w:r>
      <w:r w:rsidRPr="0098653A">
        <w:t>is a graduate of the University of Houston.</w:t>
      </w:r>
      <w:r>
        <w:t xml:space="preserve"> Her background is in public relations and she is writing as a defense journalist. </w:t>
      </w:r>
      <w:r w:rsidRPr="0098653A">
        <w:t>“New Tools Protect Increasingly Complicated Border</w:t>
      </w:r>
      <w:r>
        <w:t xml:space="preserve">.” </w:t>
      </w:r>
      <w:hyperlink r:id="rId19" w:history="1">
        <w:r w:rsidRPr="00F421A4">
          <w:rPr>
            <w:rStyle w:val="Hyperlink"/>
          </w:rPr>
          <w:t>https://www.afcea.org/signal-media/technology/new-tools-protect-increasingly-complicated-border</w:t>
        </w:r>
      </w:hyperlink>
      <w:r>
        <w:t>]</w:t>
      </w:r>
    </w:p>
    <w:p w14:paraId="273BF280" w14:textId="77777777" w:rsidR="003F070A" w:rsidRDefault="003F070A" w:rsidP="003F070A">
      <w:pPr>
        <w:contextualSpacing/>
      </w:pPr>
      <w:r w:rsidRPr="00B80EF3">
        <w:t>“We’re working very closely with the organizations that are setting the requirements for meeting the future threats of counter drone, both air, ground and surface</w:t>
      </w:r>
      <w:r>
        <w:t>. We’re being encouraged to work with industry.” Powell explained that the CBP tries to incentivize cooperation among competitors to produce the most robust system with multiple capabilities.</w:t>
      </w:r>
    </w:p>
    <w:p w14:paraId="41D2DBC9" w14:textId="77777777" w:rsidR="003F070A" w:rsidRPr="00B80EF3" w:rsidRDefault="003F070A" w:rsidP="003F070A">
      <w:pPr>
        <w:contextualSpacing/>
        <w:rPr>
          <w:u w:val="single"/>
        </w:rPr>
      </w:pPr>
      <w:r>
        <w:t xml:space="preserve">Nevertheless, </w:t>
      </w:r>
      <w:r w:rsidRPr="00B80EF3">
        <w:rPr>
          <w:u w:val="single"/>
        </w:rPr>
        <w:t>issues at the border are not only about unlawful activities, but also about people in need of help in one of the most inhospitable parts of the world.</w:t>
      </w:r>
    </w:p>
    <w:p w14:paraId="51468C34" w14:textId="77777777" w:rsidR="003F070A" w:rsidRDefault="003F070A" w:rsidP="003F070A">
      <w:pPr>
        <w:contextualSpacing/>
      </w:pPr>
      <w:r w:rsidRPr="00B80EF3">
        <w:rPr>
          <w:u w:val="single"/>
        </w:rPr>
        <w:t>“Strategically placed, advanced technology provides CBP staff with enhanced situational awareness and improves the ability of officers and agents to not only surveil, deter and detect individuals and contraband entering the United States illegally, but also to better identify those in need of rescue,”</w:t>
      </w:r>
      <w:r>
        <w:t xml:space="preserve"> a CBP spokesperson said.</w:t>
      </w:r>
    </w:p>
    <w:p w14:paraId="1A7D8D18" w14:textId="77777777" w:rsidR="003F070A" w:rsidRDefault="003F070A" w:rsidP="003F070A">
      <w:pPr>
        <w:pStyle w:val="Heading4"/>
        <w:contextualSpacing/>
      </w:pPr>
      <w:r>
        <w:t xml:space="preserve">Efforts are being made to combat the suffering of migrants by the Border Patrol. </w:t>
      </w:r>
    </w:p>
    <w:p w14:paraId="5D9AA244" w14:textId="77777777" w:rsidR="003F070A" w:rsidRDefault="003F070A" w:rsidP="003F070A">
      <w:pPr>
        <w:contextualSpacing/>
      </w:pPr>
      <w:r w:rsidRPr="004E1233">
        <w:rPr>
          <w:rStyle w:val="Style13ptBold"/>
        </w:rPr>
        <w:t>Gambler 24 —</w:t>
      </w:r>
      <w:r>
        <w:rPr>
          <w:rStyle w:val="Style13ptBold"/>
        </w:rPr>
        <w:t xml:space="preserve"> </w:t>
      </w:r>
      <w:r w:rsidRPr="00B1207C">
        <w:t>[Rebecca S. Gambler, Director of GAO, “Border Security:</w:t>
      </w:r>
      <w:r>
        <w:t xml:space="preserve"> </w:t>
      </w:r>
      <w:r w:rsidRPr="00B1207C">
        <w:t>Border Patrol's Missing Migrant Program</w:t>
      </w:r>
      <w:r>
        <w:t xml:space="preserve">”, 3-10-2024, </w:t>
      </w:r>
      <w:r w:rsidRPr="004E1233">
        <w:t>https://www.gao.gov/products/gao-24-107051</w:t>
      </w:r>
    </w:p>
    <w:p w14:paraId="104FEEA9" w14:textId="77777777" w:rsidR="003F070A" w:rsidRDefault="003F070A" w:rsidP="003F070A">
      <w:pPr>
        <w:contextualSpacing/>
        <w:rPr>
          <w:u w:val="single"/>
        </w:rPr>
      </w:pPr>
      <w:r w:rsidRPr="0048190A">
        <w:rPr>
          <w:u w:val="single"/>
        </w:rPr>
        <w:t>U.S. Border Patrol's Missing Migrant Program helps rescue migrants in distress, prevent migrant deaths, and recover human remains along the southwest border.</w:t>
      </w:r>
    </w:p>
    <w:p w14:paraId="658388B5" w14:textId="77777777" w:rsidR="003F070A" w:rsidRDefault="003F070A" w:rsidP="003F070A">
      <w:pPr>
        <w:contextualSpacing/>
        <w:rPr>
          <w:sz w:val="12"/>
        </w:rPr>
      </w:pPr>
      <w:r w:rsidRPr="0048190A">
        <w:rPr>
          <w:sz w:val="12"/>
        </w:rPr>
        <w:t>Border Patrol must submit annual reports to Congress on this issue, including data on migrant rescues and deaths. In April 2022, we found that Border Patrol hadn't collected, recorded, or reported to Congress complete data on migrant deaths.</w:t>
      </w:r>
    </w:p>
    <w:p w14:paraId="02207441" w14:textId="77777777" w:rsidR="003F070A" w:rsidRDefault="003F070A" w:rsidP="003F070A">
      <w:pPr>
        <w:contextualSpacing/>
        <w:rPr>
          <w:sz w:val="12"/>
        </w:rPr>
      </w:pPr>
      <w:r w:rsidRPr="0048190A">
        <w:rPr>
          <w:sz w:val="12"/>
        </w:rPr>
        <w:t>As of March 2024, the agency has implemented 2 of our 3 related recommendations and made some progress on the third. That one was about discussing data limitations in Border Patrol reports to help Congress and the public better understand the data.</w:t>
      </w:r>
    </w:p>
    <w:p w14:paraId="321895B1" w14:textId="77777777" w:rsidR="003F070A" w:rsidRDefault="003F070A" w:rsidP="003F070A">
      <w:pPr>
        <w:contextualSpacing/>
        <w:rPr>
          <w:sz w:val="12"/>
        </w:rPr>
      </w:pPr>
      <w:r w:rsidRPr="0048190A">
        <w:rPr>
          <w:sz w:val="12"/>
        </w:rPr>
        <w:t>What GAO Found</w:t>
      </w:r>
    </w:p>
    <w:p w14:paraId="743363FE" w14:textId="77777777" w:rsidR="003F070A" w:rsidRDefault="003F070A" w:rsidP="003F070A">
      <w:pPr>
        <w:contextualSpacing/>
        <w:rPr>
          <w:sz w:val="12"/>
        </w:rPr>
      </w:pPr>
      <w:r w:rsidRPr="0048190A">
        <w:rPr>
          <w:u w:val="single"/>
        </w:rPr>
        <w:t>Border Patrol established the Missing Migrant Program in 2017 to help rescue migrants in distress and reduce migrant deaths along the southwest border.</w:t>
      </w:r>
      <w:r w:rsidRPr="0048190A">
        <w:rPr>
          <w:sz w:val="12"/>
        </w:rPr>
        <w:t xml:space="preserve"> Through this program, Border Patrol coordinates with external entities (e.g., state and local officials) to assist migrants in distress and to recover and identify remains.</w:t>
      </w:r>
    </w:p>
    <w:p w14:paraId="728FFD0F" w14:textId="77777777" w:rsidR="003F070A" w:rsidRDefault="003F070A" w:rsidP="003F070A">
      <w:pPr>
        <w:contextualSpacing/>
        <w:rPr>
          <w:sz w:val="12"/>
        </w:rPr>
      </w:pPr>
      <w:r w:rsidRPr="0048190A">
        <w:rPr>
          <w:sz w:val="12"/>
        </w:rPr>
        <w:t>Border Patrol sector agents are responsible for collecting and recording data on migrant deaths. In April 2022, GAO reported that Border Patrol had not collected and recorded, or reported to Congress, complete data on migrant deaths. Specifically, GAO reported that while Border Patrol has a policy for recording information on migrant deaths in the agency's system of record, Border Patrol sectors had not entered all available information on migrant deaths into the system consistent with that policy. In particular, GAO found that Border Patrol was not recording all migrant deaths in instances where an external entity first discovered the remains.</w:t>
      </w:r>
    </w:p>
    <w:p w14:paraId="18EC16F9" w14:textId="77777777" w:rsidR="003F070A" w:rsidRDefault="003F070A" w:rsidP="003F070A">
      <w:pPr>
        <w:contextualSpacing/>
        <w:rPr>
          <w:sz w:val="12"/>
        </w:rPr>
      </w:pPr>
      <w:r w:rsidRPr="0048190A">
        <w:rPr>
          <w:sz w:val="12"/>
        </w:rPr>
        <w:t>Border Patrol agreed with GAO's recommendation that it take steps to ensure it collects and records available information on migrant deaths, including those identified by external entities. Border Patrol has implemented the recommendation by taking steps to revise its guidance, meeting with sectors and reviewing their program reports, and coordinating with external entities.</w:t>
      </w:r>
    </w:p>
    <w:p w14:paraId="3439FEF0" w14:textId="77777777" w:rsidR="003F070A" w:rsidRPr="0048190A" w:rsidRDefault="003F070A" w:rsidP="003F070A">
      <w:pPr>
        <w:contextualSpacing/>
        <w:rPr>
          <w:sz w:val="12"/>
        </w:rPr>
      </w:pPr>
      <w:r w:rsidRPr="0048190A">
        <w:rPr>
          <w:sz w:val="12"/>
        </w:rPr>
        <w:t xml:space="preserve">In its August 2023 report to Congress on migrant deaths, Customs and Border Protection provided data for fiscal years 2018 through 2022 on migrant deaths. However, the report does not include a discussion of data limitations as GAO previously recommended. For instance, </w:t>
      </w:r>
      <w:r w:rsidRPr="0048190A">
        <w:rPr>
          <w:u w:val="single"/>
        </w:rPr>
        <w:t xml:space="preserve">officials from one sector told us that large land areas along the border, sometimes combined with hazardous terrain, make it difficult to discover all remains, leading to some migrant deaths going unreported. </w:t>
      </w:r>
      <w:r w:rsidRPr="0048190A">
        <w:rPr>
          <w:sz w:val="12"/>
        </w:rPr>
        <w:t>More specifically, in April 2022, GAO reported that Border Patrol had not reported to Congress complete data on migrant deaths or disclosed limitations with the data it reported. GAO recommended that Border Patrol include known migrant deaths, including those reported by external entities, and any data limitations in public agency reports and those to Congress. Border Patrol agreed with this recommendation and has taken some steps toward addressing it. To fully address the recommendation, Border Patrol should include data limitation disclosures in its annual reports to Congress. By including data limitations in its reports, Border Patrol could provide context for Congress and the public to better understand data on migrant deaths.</w:t>
      </w:r>
    </w:p>
    <w:p w14:paraId="2FF604AC" w14:textId="77777777" w:rsidR="003F070A" w:rsidRPr="004E1233" w:rsidRDefault="003F070A" w:rsidP="003F070A">
      <w:pPr>
        <w:contextualSpacing/>
      </w:pPr>
    </w:p>
    <w:p w14:paraId="0C1DF8E7" w14:textId="77777777" w:rsidR="003F070A" w:rsidRDefault="003F070A" w:rsidP="003F070A">
      <w:pPr>
        <w:pStyle w:val="Heading3"/>
        <w:contextualSpacing/>
      </w:pPr>
      <w:r w:rsidRPr="00D16725">
        <w:t>AT</w:t>
      </w:r>
      <w:r>
        <w:t>: Structural Violence DA---AT: Native Abuses---EXT</w:t>
      </w:r>
    </w:p>
    <w:p w14:paraId="74E27528" w14:textId="77777777" w:rsidR="003F070A" w:rsidRDefault="003F070A" w:rsidP="003F070A">
      <w:pPr>
        <w:pStyle w:val="Heading4"/>
        <w:contextualSpacing/>
      </w:pPr>
      <w:r>
        <w:t xml:space="preserve">There are new legal protections underway to protect indigenous movement across borders – this proves reform is possible with increased surveillance </w:t>
      </w:r>
    </w:p>
    <w:p w14:paraId="2EB5650F" w14:textId="77777777" w:rsidR="003F070A" w:rsidRDefault="003F070A" w:rsidP="003F070A">
      <w:pPr>
        <w:contextualSpacing/>
      </w:pPr>
      <w:r>
        <w:t xml:space="preserve">Hallie </w:t>
      </w:r>
      <w:r w:rsidRPr="006B10A7">
        <w:rPr>
          <w:rStyle w:val="Style13ptBold"/>
        </w:rPr>
        <w:t>Golden,</w:t>
      </w:r>
      <w:r>
        <w:t xml:space="preserve"> 5-13-</w:t>
      </w:r>
      <w:r w:rsidRPr="006B10A7">
        <w:rPr>
          <w:rStyle w:val="Style13ptBold"/>
        </w:rPr>
        <w:t>2023</w:t>
      </w:r>
      <w:r>
        <w:t>, "This tribe’s land was cut in two by US borders. Its fight for access could help dozens of others", AP News, https://apnews.com/article/tribes-border-crossing-regulations-a015d6b900b525b68d32edd9b20f0fdc</w:t>
      </w:r>
    </w:p>
    <w:p w14:paraId="7FF2CF14" w14:textId="77777777" w:rsidR="003F070A" w:rsidRPr="006E7026" w:rsidRDefault="003F070A" w:rsidP="003F070A">
      <w:pPr>
        <w:contextualSpacing/>
        <w:rPr>
          <w:u w:val="single"/>
        </w:rPr>
      </w:pPr>
      <w:r>
        <w:t xml:space="preserve">For four hours, Raymond V. Buelna, a cultural leader for the Pascua Yaqui Tribe, sat on a metal bench in a concrete holding space at the U.S.-Mexico border, separated from the two people he was taking to an Easter ceremony on tribal land in Arizona and wondering when they might be released. </w:t>
      </w:r>
      <w:r w:rsidRPr="006B10A7">
        <w:rPr>
          <w:rStyle w:val="StyleUnderline"/>
        </w:rPr>
        <w:t>It was February 2022 and Buelna, a U.S. citizen, was driving the pair — both from the sovereign Native American nation’s related tribal community in northwestern Mexico — from their home to the reservation southwest of Tucson. They’d been authorized by U.S. officials to cross the border. But when Buelna asked an agent why they were detained, he was told to wait for the officer who brought him in.</w:t>
      </w:r>
      <w:r>
        <w:rPr>
          <w:rStyle w:val="StyleUnderline"/>
        </w:rPr>
        <w:t xml:space="preserve"> </w:t>
      </w:r>
      <w:r w:rsidRPr="006B10A7">
        <w:rPr>
          <w:rStyle w:val="StyleUnderline"/>
        </w:rPr>
        <w:t>“They know that we’re coming,” said Buelna, who has made the trip for a variety of ceremonies for 20 years. “We did all this work and then we’re still sitting there.”</w:t>
      </w:r>
      <w:r>
        <w:rPr>
          <w:rStyle w:val="StyleUnderline"/>
        </w:rPr>
        <w:t xml:space="preserve"> </w:t>
      </w:r>
      <w:r w:rsidRPr="006B10A7">
        <w:rPr>
          <w:rStyle w:val="Emphasis"/>
        </w:rPr>
        <w:t>Now, the Pascua Yaqui Tribe is trying to change this — for themselves and potentially dozens of other tribes in the U.S.</w:t>
      </w:r>
      <w:r>
        <w:rPr>
          <w:rStyle w:val="Emphasis"/>
        </w:rPr>
        <w:t xml:space="preserve"> </w:t>
      </w:r>
      <w:r w:rsidRPr="006B10A7">
        <w:rPr>
          <w:rStyle w:val="Emphasis"/>
        </w:rPr>
        <w:t>Tribal officials have drafted regulations to formalize the border-crossing process, working with the U.S. Department of Homeland Security’s recently formed Tribal Homeland Security Advisory Council, comprised of 15 Native officials across the U.S.</w:t>
      </w:r>
      <w:r>
        <w:rPr>
          <w:rStyle w:val="Emphasis"/>
        </w:rPr>
        <w:t xml:space="preserve"> </w:t>
      </w:r>
      <w:r w:rsidRPr="006B10A7">
        <w:rPr>
          <w:rStyle w:val="Emphasis"/>
        </w:rPr>
        <w:t>Their work could provide a template for dozens of Native American nations whose homelands, like those of the Pascua Yaqui Tribe, were sliced in two by modern-day U.S. borders.</w:t>
      </w:r>
      <w:r>
        <w:rPr>
          <w:rStyle w:val="Emphasis"/>
        </w:rPr>
        <w:t xml:space="preserve"> </w:t>
      </w:r>
      <w:r w:rsidRPr="006B10A7">
        <w:rPr>
          <w:rStyle w:val="Emphasis"/>
        </w:rPr>
        <w:t>If approved, the rules would become the first clearly established U.S. border crossing procedures specific to a Native American tribe that could then be used by others, according to Christina Leza, associate professor of anthropology at Colorado College.</w:t>
      </w:r>
      <w:r>
        <w:rPr>
          <w:rStyle w:val="Emphasis"/>
        </w:rPr>
        <w:t xml:space="preserve"> </w:t>
      </w:r>
      <w:r w:rsidRPr="006B10A7">
        <w:rPr>
          <w:rStyle w:val="StyleUnderline"/>
        </w:rPr>
        <w:t>The regulations would last five years, to be renewed and amended as needed, and require training local U.S. Customs and Border Protection agents and consular personnel on the tribe’s cultural heritage, language and traditions. It would require a Yaqui interpreter to be available when needed. It also would require close coordination with the tribe so border crossings are prompt.</w:t>
      </w:r>
      <w:r>
        <w:rPr>
          <w:rStyle w:val="StyleUnderline"/>
        </w:rPr>
        <w:t xml:space="preserve"> </w:t>
      </w:r>
      <w:r w:rsidRPr="006B10A7">
        <w:rPr>
          <w:rStyle w:val="Emphasis"/>
        </w:rPr>
        <w:t>“This is just something that will help everybody,” said Fred Urbina, attorney general for the Pascua Yaqui Tribe. “It will make things more efficient.”</w:t>
      </w:r>
      <w:r>
        <w:rPr>
          <w:rStyle w:val="Emphasis"/>
        </w:rPr>
        <w:t xml:space="preserve"> </w:t>
      </w:r>
      <w:r w:rsidRPr="006B10A7">
        <w:rPr>
          <w:rStyle w:val="StyleUnderline"/>
        </w:rPr>
        <w:t>Urbina said the tribe has met with Homeland Security Secretary Alejandro Mayorkas about the proposal.</w:t>
      </w:r>
      <w:r>
        <w:t xml:space="preserve"> DHS did not immediately respond to repeated requests for comment by phone and email on the status of the regulations. When family members, deer dancers or musicians living in Sonora, Mexico, make the trip into the U.S. for ceremonies, tribal recognition celebrations or family events, they are typically issued an ID card from the tribe and a visitor visa or parole permit from the U.S. government. Still, they still face border officials who they say lack the cultural awareness to process them without problems. In the last two years, Buelna said, he has made the roundtrip about 18 times and was detained on four of them. He said border officials question the people he’s escorting, whose first language is Yaqui, without an interpreter, and cultural objects, such as deer and pig hooves, have been confiscated. Officials have touched ceremonial objects, despite only certain people being permitted by the tribe to do so. Urbina explained that the tribe encountered new challenges when Homeland Security was formed after 9/11 and border security was heightened. It became more pronounced in 2020, when the U.S. prohibited “non-essential” travel across the border to control the spread of the coronavirus. That ban ended this week, but new restrictions are in place. As a sovereignty issue, Native American nations should be able to determine their people’s ability to cross the border to preserve the ceremonial life of their communities, Leza said. “If the federal government is saying our particular priorities, our interests in terms of securing our borders, trump your interests as a sovereign nation, then that’s not really a recognition of the sovereignty of those tribal nations,” she said. Tribes along the U.S.-Canada border face similar problems. The Sault Ste. Marie Tribe of Chippewa Indians is headquartered in Michigan, but 173 of its more than 49,000 enrolled members live in Canada. Kimberly Hampton, the tribe’s officer-secretary and vice chair of the Tribal Homeland Security Advisory Council, said those members cross the border for powwows, fasting and to visit with traditional healers and family, but border officials have rudely rifled through eagle feathers and other cultural objects they are carrying. Hampton wants an agreement that includes having tribal liaisons at border crossings and training developed by the tribe for border personnel. Members of the Sault Ste. Marie Tribe and the Saint Regis Mohawk Tribe, which has about 8,000 members in the U.S. and about 8,000 in Canada, said they have also been asked at the border to prove that they possess at least 50% “blood of the American Indian race.” It stems from a requirement under the 1952 Immigration and Nationality Act that “American Indians” born in Canada cannot be denied entry into the U.S. if they can prove this — often through a letter from the tribe. Saint Regis Mohawk Tribe Chief Michael L. Conners wants to eliminate the requirement and boost education for border agents on local and national tribal issues. Drafting regulations specific to the tribe, like the ones the Pascua Yaqui are doing, “would bring a lot of peace of mind to our whole community,” he said. </w:t>
      </w:r>
      <w:r w:rsidRPr="006B10A7">
        <w:rPr>
          <w:rStyle w:val="StyleUnderline"/>
        </w:rPr>
        <w:t>For Buelna, waiting in that concrete holding space, he was reunited with the pair only after he told a border official he thought they’d been overlooked following a shift change, he said.</w:t>
      </w:r>
      <w:r>
        <w:rPr>
          <w:rStyle w:val="StyleUnderline"/>
        </w:rPr>
        <w:t xml:space="preserve"> </w:t>
      </w:r>
      <w:r w:rsidRPr="006B10A7">
        <w:rPr>
          <w:rStyle w:val="StyleUnderline"/>
        </w:rPr>
        <w:t>“Why can’t there be a system?” Buelna asked. “Why can’t there be already a line for us where we can present the proper paperwork, everything that we need and go about our way?”</w:t>
      </w:r>
    </w:p>
    <w:p w14:paraId="20FF4248" w14:textId="77777777" w:rsidR="003F070A" w:rsidRPr="000134D4" w:rsidRDefault="003F070A" w:rsidP="003F070A">
      <w:pPr>
        <w:pStyle w:val="Heading4"/>
        <w:contextualSpacing/>
      </w:pPr>
      <w:r>
        <w:t>S</w:t>
      </w:r>
      <w:r w:rsidRPr="000134D4">
        <w:t xml:space="preserve">tates </w:t>
      </w:r>
      <w:r>
        <w:t>can</w:t>
      </w:r>
      <w:r w:rsidRPr="000134D4">
        <w:t xml:space="preserve"> combine strict border controls with the protection of human rights</w:t>
      </w:r>
    </w:p>
    <w:p w14:paraId="7B9E7C20" w14:textId="77777777" w:rsidR="003F070A" w:rsidRPr="000134D4" w:rsidRDefault="003F070A" w:rsidP="003F070A">
      <w:pPr>
        <w:contextualSpacing/>
      </w:pPr>
      <w:r w:rsidRPr="000134D4">
        <w:rPr>
          <w:b/>
          <w:bCs/>
        </w:rPr>
        <w:t>Miller 13,</w:t>
      </w:r>
      <w:r w:rsidRPr="000134D4">
        <w:t xml:space="preserve"> (Rebecca Miller and Sebastian Baumeister, Rebecca Miller was a senior consultant on migrant smuggling to the United Nations Office on Drugs and Crime (UNODC) Regional Centre for Southeast Asia and the Pacific at the time of writing this article. Currently, she is the Bali Process Project Coordinator for Immigration New Zealand based in the Regional Support Office (RSO) in Bangkok, a Foreign Expert for the Institute for Population and Social Research (IPSR) at Mahidol University in Bangkok, and a Co-Director with the Research Communications Group (RCG)., 1-9-2013, "Managing Migration: Is border control fundamental to anti-trafficking and anti- smuggling interventions?", The Anti-Trafficking Review, https://www.antitraffickingreview.org/index.php/atrjournal/article/view/29) DOA: 6-27-2024</w:t>
      </w:r>
    </w:p>
    <w:p w14:paraId="0A0CCBC4" w14:textId="77777777" w:rsidR="003F070A" w:rsidRPr="000134D4" w:rsidRDefault="003F070A" w:rsidP="003F070A">
      <w:pPr>
        <w:contextualSpacing/>
        <w:rPr>
          <w:sz w:val="8"/>
        </w:rPr>
      </w:pPr>
      <w:r w:rsidRPr="000134D4">
        <w:rPr>
          <w:sz w:val="8"/>
        </w:rPr>
        <w:t xml:space="preserve">Primary Responsibility for Human Rights Rests with the State This line of reasoning is valid as far as it goes, but in our opinion, it does not go far enough. For it is also true that </w:t>
      </w:r>
      <w:r w:rsidRPr="000134D4">
        <w:rPr>
          <w:rStyle w:val="Emphasis"/>
        </w:rPr>
        <w:t xml:space="preserve">genuine </w:t>
      </w:r>
      <w:r w:rsidRPr="000134D4">
        <w:rPr>
          <w:rStyle w:val="Emphasis"/>
          <w:highlight w:val="cyan"/>
        </w:rPr>
        <w:t>human rights protections for migrants</w:t>
      </w:r>
      <w:r w:rsidRPr="000134D4">
        <w:rPr>
          <w:rStyle w:val="Emphasis"/>
        </w:rPr>
        <w:t xml:space="preserve">, whether trafficked or not, </w:t>
      </w:r>
      <w:r w:rsidRPr="000134D4">
        <w:rPr>
          <w:rStyle w:val="Emphasis"/>
          <w:highlight w:val="cyan"/>
        </w:rPr>
        <w:t>can only be enforced</w:t>
      </w:r>
      <w:r w:rsidRPr="000134D4">
        <w:rPr>
          <w:rStyle w:val="Emphasis"/>
        </w:rPr>
        <w:t xml:space="preserve"> and upheld </w:t>
      </w:r>
      <w:r w:rsidRPr="000134D4">
        <w:rPr>
          <w:rStyle w:val="Emphasis"/>
          <w:highlight w:val="cyan"/>
        </w:rPr>
        <w:t>by</w:t>
      </w:r>
      <w:r w:rsidRPr="000134D4">
        <w:rPr>
          <w:rStyle w:val="Emphasis"/>
        </w:rPr>
        <w:t xml:space="preserve"> </w:t>
      </w:r>
      <w:r w:rsidRPr="000134D4">
        <w:rPr>
          <w:rStyle w:val="Emphasis"/>
          <w:highlight w:val="cyan"/>
        </w:rPr>
        <w:t>sovereign states</w:t>
      </w:r>
      <w:r w:rsidRPr="000134D4">
        <w:rPr>
          <w:rStyle w:val="Emphasis"/>
        </w:rPr>
        <w:t xml:space="preserve"> or by intergovernmental and nongovernmental organisations</w:t>
      </w:r>
      <w:r w:rsidRPr="000134D4">
        <w:rPr>
          <w:sz w:val="8"/>
        </w:rPr>
        <w:t xml:space="preserve"> (NGOs) working with their assistance. Ultimately, the primary responsibility rests with the state to address trafficking in persons and uphold the migrants’ human rights. </w:t>
      </w:r>
      <w:r w:rsidRPr="000134D4">
        <w:rPr>
          <w:rStyle w:val="Emphasis"/>
        </w:rPr>
        <w:t>This is the reality that a feasible and meaningful discussion on the role of border controls in anti-trafficking responses must take into account. To ignore or deny it will only serve to worsen the present situation. States are not going to open their borders to the free flow of migrants, no matter how much they are criticised</w:t>
      </w:r>
      <w:r w:rsidRPr="000134D4">
        <w:rPr>
          <w:sz w:val="8"/>
        </w:rPr>
        <w:t xml:space="preserve">. Even if one concedes that states are losing control, </w:t>
      </w:r>
      <w:r w:rsidRPr="000134D4">
        <w:rPr>
          <w:rStyle w:val="StyleUnderline"/>
        </w:rPr>
        <w:t>having a sense of control over one’s border</w:t>
      </w:r>
      <w:r w:rsidRPr="000134D4">
        <w:rPr>
          <w:sz w:val="8"/>
        </w:rPr>
        <w:t xml:space="preserve">, as Will Kymlicka argues, </w:t>
      </w:r>
      <w:r w:rsidRPr="000134D4">
        <w:rPr>
          <w:rStyle w:val="StyleUnderline"/>
        </w:rPr>
        <w:t>is of the utmost importance</w:t>
      </w:r>
      <w:r w:rsidRPr="000134D4">
        <w:rPr>
          <w:sz w:val="8"/>
        </w:rPr>
        <w:t xml:space="preserve">.23 </w:t>
      </w:r>
      <w:r w:rsidRPr="000134D4">
        <w:rPr>
          <w:rStyle w:val="StyleUnderline"/>
        </w:rPr>
        <w:t>First, it reduces fear, makes citizens feel secure, and takes some of the heat out of political debates on migration. Second, in most countries, there is little support for large-scale migration as well as a strong moralistic objection to rewarding irregular migrants who enter under false pretences</w:t>
      </w:r>
      <w:r w:rsidRPr="000134D4">
        <w:rPr>
          <w:sz w:val="8"/>
        </w:rPr>
        <w:t xml:space="preserve">. Third, it is easier for migrants to integrate into countries like Australia and Canada, where migration is managed and the result of state selection because large numbers of irregular migrants often result in a backlash against multiculturalism.24 None of these points makes a case as to why border controls should have a role to play in anti-trafficking responses per se; rather, they show that sovereignty and nationalism are still powerful norms influencing border controls and migration policies. Yet, however one appraises the overall relationship between border controls, regulated migration systems, trafficking in persons, and human rights, the analysis and suggestions that follow are constructed on a premise that few critics can dispute. Our premise is that most state border controls, as they currently stand, are neither preventing trafficking nor upholding the human rights of victims. For the most part, border controls worldwide fail to prevent and detect trafficking in persons. However, this needs to be fixed. States See Border Control as an Important Element to Anti-trafficking Interventions </w:t>
      </w:r>
      <w:r w:rsidRPr="000134D4">
        <w:rPr>
          <w:rStyle w:val="StyleUnderline"/>
        </w:rPr>
        <w:t>Given that it is the sovereign right of each state to control its border and regulate migration, it is also imperative that we see how the human rights of migrants can fit within the realpolitik of migration control</w:t>
      </w:r>
      <w:r w:rsidRPr="000134D4">
        <w:rPr>
          <w:sz w:val="8"/>
        </w:rPr>
        <w:t xml:space="preserve">. Again, one might ask why? To this question, our response is straightforward. </w:t>
      </w:r>
      <w:r w:rsidRPr="00753530">
        <w:rPr>
          <w:rStyle w:val="Emphasis"/>
          <w:highlight w:val="cyan"/>
        </w:rPr>
        <w:t>States</w:t>
      </w:r>
      <w:r w:rsidRPr="000134D4">
        <w:rPr>
          <w:rStyle w:val="Emphasis"/>
        </w:rPr>
        <w:t xml:space="preserve">, for the most part, </w:t>
      </w:r>
      <w:r w:rsidRPr="00753530">
        <w:rPr>
          <w:rStyle w:val="Emphasis"/>
          <w:highlight w:val="cyan"/>
        </w:rPr>
        <w:t>have adopted a criminal justice approach to address trafficking in persons</w:t>
      </w:r>
      <w:r w:rsidRPr="000134D4">
        <w:rPr>
          <w:rStyle w:val="Emphasis"/>
        </w:rPr>
        <w:t>.</w:t>
      </w:r>
      <w:r w:rsidRPr="000134D4">
        <w:rPr>
          <w:sz w:val="8"/>
        </w:rPr>
        <w:t xml:space="preserve"> The main principles that form the basis of this approach are captured in the Trafficking and Smuggling Protocols as well as other international agreements, such as the Council of Europe Convention on Action against Trafficking in Human Beings. </w:t>
      </w:r>
      <w:r w:rsidRPr="000134D4">
        <w:rPr>
          <w:rStyle w:val="StyleUnderline"/>
        </w:rPr>
        <w:t xml:space="preserve">As of September 2013, 117 countries have ratified </w:t>
      </w:r>
      <w:r w:rsidRPr="00753530">
        <w:rPr>
          <w:rStyle w:val="StyleUnderline"/>
          <w:highlight w:val="cyan"/>
        </w:rPr>
        <w:t>the Trafficking Protocol</w:t>
      </w:r>
      <w:r w:rsidRPr="000134D4">
        <w:rPr>
          <w:rStyle w:val="StyleUnderline"/>
        </w:rPr>
        <w:t xml:space="preserve">, requiring states to </w:t>
      </w:r>
      <w:r w:rsidRPr="00753530">
        <w:rPr>
          <w:rStyle w:val="StyleUnderline"/>
          <w:highlight w:val="cyan"/>
        </w:rPr>
        <w:t>criminalise</w:t>
      </w:r>
      <w:r w:rsidRPr="000134D4">
        <w:rPr>
          <w:rStyle w:val="StyleUnderline"/>
        </w:rPr>
        <w:t xml:space="preserve"> all forms of </w:t>
      </w:r>
      <w:r w:rsidRPr="00753530">
        <w:rPr>
          <w:rStyle w:val="StyleUnderline"/>
          <w:highlight w:val="cyan"/>
        </w:rPr>
        <w:t>trafficking,</w:t>
      </w:r>
      <w:r w:rsidRPr="000134D4">
        <w:rPr>
          <w:rStyle w:val="StyleUnderline"/>
        </w:rPr>
        <w:t xml:space="preserve"> prosecute and punish traffickers, </w:t>
      </w:r>
      <w:r w:rsidRPr="00753530">
        <w:rPr>
          <w:rStyle w:val="StyleUnderline"/>
          <w:highlight w:val="cyan"/>
        </w:rPr>
        <w:t>strengthen national borders</w:t>
      </w:r>
      <w:r w:rsidRPr="000134D4">
        <w:rPr>
          <w:rStyle w:val="StyleUnderline"/>
        </w:rPr>
        <w:t xml:space="preserve"> to combat the problem, promote cooperation among states, </w:t>
      </w:r>
      <w:r w:rsidRPr="00753530">
        <w:rPr>
          <w:rStyle w:val="StyleUnderline"/>
          <w:highlight w:val="cyan"/>
        </w:rPr>
        <w:t>and protect</w:t>
      </w:r>
      <w:r w:rsidRPr="000134D4">
        <w:rPr>
          <w:rStyle w:val="StyleUnderline"/>
        </w:rPr>
        <w:t xml:space="preserve"> and assist </w:t>
      </w:r>
      <w:r w:rsidRPr="00753530">
        <w:rPr>
          <w:rStyle w:val="StyleUnderline"/>
          <w:highlight w:val="cyan"/>
        </w:rPr>
        <w:t>victims</w:t>
      </w:r>
      <w:r w:rsidRPr="000134D4">
        <w:rPr>
          <w:rStyle w:val="StyleUnderline"/>
        </w:rPr>
        <w:t>.</w:t>
      </w:r>
      <w:r w:rsidRPr="000134D4">
        <w:rPr>
          <w:sz w:val="8"/>
        </w:rPr>
        <w:t xml:space="preserve"> As Chantal Thomas argues, ‘These international instruments suggest that states have not relinquished sovereign territorial prerogative – they have employed international law to enhance rather than to impede it.’25 Because both Protocols acknowledge the sovereign right of states to control their borders and regulate migration, UNODC fully supports this position and works with states, as part of its mandate, to promote adherence to the two Protocols and assist states in their implementation. Admittedly, the anti-trafficking frameworks developed by a number of states have more to do with political prerogatives than the legal obligations of the Trafficking Protocol. Nonetheless, as Gallagher and Holmes note, ‘The securing of general agreement on the nature of the problem [trafficking in persons] and the direction and scope of required solutions is widely lauded as evidence of real and tangible progress.’26 Regardless of arguments against it, </w:t>
      </w:r>
      <w:r w:rsidRPr="000134D4">
        <w:rPr>
          <w:rStyle w:val="Emphasis"/>
        </w:rPr>
        <w:t xml:space="preserve">the instrument is a clear signal that </w:t>
      </w:r>
      <w:r w:rsidRPr="00753530">
        <w:rPr>
          <w:rStyle w:val="Emphasis"/>
          <w:highlight w:val="cyan"/>
        </w:rPr>
        <w:t>trafficking</w:t>
      </w:r>
      <w:r w:rsidRPr="000134D4">
        <w:rPr>
          <w:rStyle w:val="Emphasis"/>
        </w:rPr>
        <w:t xml:space="preserve"> in persons, at least </w:t>
      </w:r>
      <w:r w:rsidRPr="00753530">
        <w:rPr>
          <w:rStyle w:val="Emphasis"/>
          <w:highlight w:val="cyan"/>
        </w:rPr>
        <w:t>in the eyes of the states, is a criminal justice issue of which border controls are</w:t>
      </w:r>
      <w:r w:rsidRPr="000134D4">
        <w:rPr>
          <w:rStyle w:val="Emphasis"/>
        </w:rPr>
        <w:t xml:space="preserve"> an </w:t>
      </w:r>
      <w:r w:rsidRPr="00753530">
        <w:rPr>
          <w:rStyle w:val="Emphasis"/>
          <w:highlight w:val="cyan"/>
        </w:rPr>
        <w:t>important</w:t>
      </w:r>
      <w:r w:rsidRPr="000134D4">
        <w:rPr>
          <w:rStyle w:val="Emphasis"/>
        </w:rPr>
        <w:t xml:space="preserve"> part. </w:t>
      </w:r>
      <w:r w:rsidRPr="000134D4">
        <w:rPr>
          <w:sz w:val="8"/>
        </w:rPr>
        <w:t xml:space="preserve">Does it suggest the reluctance of states to respect the rights of migrants? Perhaps to some, but as Susan Kneebone points out, the </w:t>
      </w:r>
      <w:r w:rsidRPr="000134D4">
        <w:rPr>
          <w:rStyle w:val="Emphasis"/>
        </w:rPr>
        <w:t>weak support for the UN Convention on the Protection of the Rights of All Migrant Workers intimates that the ‘security-criminal justice dialogue succeeded when a rights dialogue failed’</w:t>
      </w:r>
      <w:r w:rsidRPr="000134D4">
        <w:rPr>
          <w:sz w:val="8"/>
        </w:rPr>
        <w:t>.27 Notwithstanding the support states give to the Trafficking Protocol and its Article 11, which mandates the strengthening of border controls to prevent and detect trafficking in persons, significant practical challenges remain in doing this effectively and with a human rights approach.</w:t>
      </w:r>
    </w:p>
    <w:p w14:paraId="27F1E6A9" w14:textId="77777777" w:rsidR="003F070A" w:rsidRPr="00D16725" w:rsidRDefault="003F070A" w:rsidP="003F070A">
      <w:pPr>
        <w:contextualSpacing/>
      </w:pPr>
    </w:p>
    <w:p w14:paraId="062AADAD" w14:textId="77777777" w:rsidR="003F070A" w:rsidRPr="00D16725" w:rsidRDefault="003F070A" w:rsidP="003F070A">
      <w:pPr>
        <w:pStyle w:val="Heading3"/>
        <w:contextualSpacing/>
      </w:pPr>
      <w:r w:rsidRPr="00D16725">
        <w:t>AT: Structural Violence DA---AT: Israel-Palestine---EXT</w:t>
      </w:r>
    </w:p>
    <w:p w14:paraId="2E5575E1" w14:textId="77777777" w:rsidR="003F070A" w:rsidRDefault="003F070A" w:rsidP="003F070A">
      <w:pPr>
        <w:pStyle w:val="Heading4"/>
        <w:contextualSpacing/>
      </w:pPr>
      <w:r>
        <w:t>Israel uniquely reliant on surveillance tech exports – diminishing US market disrupts Israeli military and diplomatic strategy</w:t>
      </w:r>
    </w:p>
    <w:p w14:paraId="1F97FCC7" w14:textId="77777777" w:rsidR="003F070A" w:rsidRPr="00D45498" w:rsidRDefault="003F070A" w:rsidP="003F070A">
      <w:pPr>
        <w:contextualSpacing/>
      </w:pPr>
      <w:r>
        <w:t xml:space="preserve">Maknoon </w:t>
      </w:r>
      <w:r w:rsidRPr="00D45498">
        <w:rPr>
          <w:rStyle w:val="Style13ptBold"/>
        </w:rPr>
        <w:t>Wani</w:t>
      </w:r>
      <w:r w:rsidRPr="00D45498">
        <w:t xml:space="preserve">, </w:t>
      </w:r>
      <w:r w:rsidRPr="00D45498">
        <w:rPr>
          <w:rStyle w:val="Style13ptBold"/>
        </w:rPr>
        <w:t>4-9-</w:t>
      </w:r>
      <w:r w:rsidRPr="00D45498">
        <w:t>20</w:t>
      </w:r>
      <w:r w:rsidRPr="00D45498">
        <w:rPr>
          <w:rStyle w:val="Style13ptBold"/>
        </w:rPr>
        <w:t>24</w:t>
      </w:r>
      <w:r w:rsidRPr="00D45498">
        <w:t>, "Israel’s Spy-Tech Industry Is a Global Threat to Democracy", No Publication, https://jacobin.com/2024/04/israel-surveillance-tech-industry-democracy</w:t>
      </w:r>
      <w:r>
        <w:t xml:space="preserve"> [DL]</w:t>
      </w:r>
    </w:p>
    <w:p w14:paraId="24C90F13" w14:textId="77777777" w:rsidR="003F070A" w:rsidRPr="00383D04" w:rsidRDefault="003F070A" w:rsidP="003F070A">
      <w:pPr>
        <w:contextualSpacing/>
        <w:rPr>
          <w:sz w:val="16"/>
        </w:rPr>
      </w:pPr>
      <w:r w:rsidRPr="00093E3A">
        <w:rPr>
          <w:b/>
          <w:bCs/>
          <w:u w:val="single"/>
        </w:rPr>
        <w:t>Israel’s surveillance industry is one of the most advanced and prolific in the world. A unique environment of legal enablement, partnerships between private firms and the Israeli military, and the availability of Palestinians as free test subjects has allowed the country to become a world leader in surveillance tech exports</w:t>
      </w:r>
      <w:r w:rsidRPr="00D45498">
        <w:rPr>
          <w:u w:val="single"/>
        </w:rPr>
        <w:t>.</w:t>
      </w:r>
      <w:r w:rsidRPr="00093E3A">
        <w:rPr>
          <w:sz w:val="12"/>
        </w:rPr>
        <w:t>¶</w:t>
      </w:r>
      <w:r w:rsidRPr="00A41CB4">
        <w:rPr>
          <w:sz w:val="12"/>
        </w:rPr>
        <w:t xml:space="preserve"> </w:t>
      </w:r>
      <w:r w:rsidRPr="00D45498">
        <w:rPr>
          <w:u w:val="single"/>
        </w:rPr>
        <w:t>With around twenty-seven surveillance companies, Israel has one of the biggest clusters of such manufacturers in relation to its size. The NSO Group’s Pegasus is a sophisticated form of spyware categorized as a military export by the Israeli state and only sold with its express permission. Like other surveillance manufacturers, the company is licensed by Israel’s Ministry of Defense.</w:t>
      </w:r>
      <w:r w:rsidRPr="00093E3A">
        <w:rPr>
          <w:sz w:val="12"/>
        </w:rPr>
        <w:t>¶</w:t>
      </w:r>
      <w:r w:rsidRPr="00A41CB4">
        <w:rPr>
          <w:sz w:val="12"/>
        </w:rPr>
        <w:t xml:space="preserve"> </w:t>
      </w:r>
      <w:r w:rsidRPr="00A41CB4">
        <w:t>Pegasus is especially dangerous because it can be planted secretly, giving the attacker total control over a victim’s mobile phone. It effectively undermines all the modern security features like encryption and turns a smartphone into a smart listening device. It can also copy messages, photos, and emails as well as recording calls.</w:t>
      </w:r>
      <w:r w:rsidRPr="00093E3A">
        <w:rPr>
          <w:sz w:val="12"/>
        </w:rPr>
        <w:t>¶</w:t>
      </w:r>
      <w:r w:rsidRPr="00A41CB4">
        <w:rPr>
          <w:sz w:val="12"/>
        </w:rPr>
        <w:t xml:space="preserve"> </w:t>
      </w:r>
      <w:r w:rsidRPr="00A41CB4">
        <w:t>Investigations have revealed that Pegasus was used against the inner circle of dissident Saudi journalist Jamal Khashoggi, who was murdered by Saudi intelligence in 2018. Over the last decade, several reports have also revealed the use of Pegasus against journalists, activists, and political dissidents in various countries. The spyware has facilitated assassinations and severe human rights violations by authoritarian regimes in the Middle East and South America.</w:t>
      </w:r>
      <w:r w:rsidRPr="00093E3A">
        <w:rPr>
          <w:sz w:val="12"/>
        </w:rPr>
        <w:t>¶</w:t>
      </w:r>
      <w:r w:rsidRPr="00A41CB4">
        <w:rPr>
          <w:sz w:val="12"/>
        </w:rPr>
        <w:t xml:space="preserve"> </w:t>
      </w:r>
      <w:r w:rsidRPr="00A41CB4">
        <w:t>Israel and the United States</w:t>
      </w:r>
      <w:r w:rsidRPr="00093E3A">
        <w:rPr>
          <w:sz w:val="12"/>
        </w:rPr>
        <w:t>¶</w:t>
      </w:r>
      <w:r w:rsidRPr="00A41CB4">
        <w:rPr>
          <w:sz w:val="12"/>
        </w:rPr>
        <w:t xml:space="preserve"> </w:t>
      </w:r>
      <w:r w:rsidRPr="00093E3A">
        <w:rPr>
          <w:b/>
          <w:bCs/>
          <w:u w:val="single"/>
        </w:rPr>
        <w:t>Israel’s authoritarian tech exports serve the dual purpose of generating profits and fostering its military and diplomatic ties with client countries.</w:t>
      </w:r>
      <w:r w:rsidRPr="00D45498">
        <w:rPr>
          <w:u w:val="single"/>
        </w:rPr>
        <w:t xml:space="preserve"> Although this trade is done at the expense of human rights and free speech, the United States and its allies continue to take a permissive approach to the NSO Group and the pervasive Israeli surveillance industry.</w:t>
      </w:r>
      <w:r w:rsidRPr="00093E3A">
        <w:rPr>
          <w:sz w:val="12"/>
        </w:rPr>
        <w:t>¶</w:t>
      </w:r>
      <w:r w:rsidRPr="00D45498">
        <w:rPr>
          <w:sz w:val="12"/>
          <w:u w:val="single"/>
        </w:rPr>
        <w:t xml:space="preserve"> </w:t>
      </w:r>
      <w:r w:rsidRPr="00093E3A">
        <w:rPr>
          <w:b/>
          <w:bCs/>
          <w:u w:val="single"/>
        </w:rPr>
        <w:t>Over the last four years, the United States has announced several steps to regulate the private surveillance market. In February this year, Washington imposed visa restrictions against those selling and abusing commercial spyware. The ban followed an executive order passed in March 2022 that prohibited US government agencies from purchasing such spyware</w:t>
      </w:r>
      <w:r w:rsidRPr="00D45498">
        <w:rPr>
          <w:u w:val="single"/>
        </w:rPr>
        <w:t>.</w:t>
      </w:r>
      <w:r w:rsidRPr="00093E3A">
        <w:rPr>
          <w:sz w:val="12"/>
        </w:rPr>
        <w:t>¶</w:t>
      </w:r>
      <w:r w:rsidRPr="00A41CB4">
        <w:rPr>
          <w:sz w:val="12"/>
        </w:rPr>
        <w:t xml:space="preserve"> </w:t>
      </w:r>
      <w:r w:rsidRPr="00A41CB4">
        <w:t>Israel’s authoritarian tech exports serve the dual purpose of generating profits and fostering its military and diplomatic ties with client countries.</w:t>
      </w:r>
      <w:r w:rsidRPr="00093E3A">
        <w:rPr>
          <w:sz w:val="12"/>
        </w:rPr>
        <w:t>¶</w:t>
      </w:r>
      <w:r w:rsidRPr="00A41CB4">
        <w:rPr>
          <w:sz w:val="12"/>
        </w:rPr>
        <w:t xml:space="preserve"> </w:t>
      </w:r>
      <w:r w:rsidRPr="00A41CB4">
        <w:t>In November 2021, the US Commerce Department blacklisted the NSO Group and another Israeli firm for supplying spyware to foreign governments engaging in political repression. A</w:t>
      </w:r>
      <w:r>
        <w:t xml:space="preserve"> </w:t>
      </w:r>
      <w:r w:rsidRPr="00A41CB4">
        <w:t>joint statement</w:t>
      </w:r>
      <w:r>
        <w:t xml:space="preserve"> </w:t>
      </w:r>
      <w:r w:rsidRPr="00A41CB4">
        <w:t>released in March 2023 by the United States and its allies called for the regulation of commercial spyware. However, it failed to mention the NSO Group or Israel — the industry leaders who continue to export the technology for commercial and political benefits.</w:t>
      </w:r>
      <w:r w:rsidRPr="00093E3A">
        <w:rPr>
          <w:sz w:val="12"/>
        </w:rPr>
        <w:t>¶</w:t>
      </w:r>
      <w:r w:rsidRPr="00A41CB4">
        <w:rPr>
          <w:sz w:val="12"/>
        </w:rPr>
        <w:t xml:space="preserve"> </w:t>
      </w:r>
      <w:r w:rsidRPr="00A41CB4">
        <w:t xml:space="preserve">The NSO Group and other </w:t>
      </w:r>
      <w:r w:rsidRPr="00093E3A">
        <w:rPr>
          <w:b/>
          <w:bCs/>
          <w:u w:val="single"/>
        </w:rPr>
        <w:t>Israeli spyware manufacturers are integral to the country’s security and diplomatic establishment. For all practical purposes, they are an extension of the Israeli state.</w:t>
      </w:r>
      <w:r w:rsidRPr="00D45498">
        <w:rPr>
          <w:u w:val="single"/>
        </w:rPr>
        <w:t xml:space="preserve"> However, </w:t>
      </w:r>
      <w:r w:rsidRPr="00093E3A">
        <w:rPr>
          <w:b/>
          <w:bCs/>
          <w:u w:val="single"/>
        </w:rPr>
        <w:t>there has been no explicit diplomatic pressure on Israel from Washington or its allies to put an end to the export of these malicious technologies</w:t>
      </w:r>
      <w:r w:rsidRPr="00A41CB4">
        <w:t>.</w:t>
      </w:r>
      <w:r w:rsidRPr="00093E3A">
        <w:rPr>
          <w:sz w:val="12"/>
        </w:rPr>
        <w:t>¶</w:t>
      </w:r>
      <w:r w:rsidRPr="00A41CB4">
        <w:rPr>
          <w:sz w:val="12"/>
        </w:rPr>
        <w:t xml:space="preserve"> </w:t>
      </w:r>
      <w:r w:rsidRPr="00A41CB4">
        <w:t>Big Tech Backlash</w:t>
      </w:r>
      <w:r w:rsidRPr="00093E3A">
        <w:rPr>
          <w:sz w:val="12"/>
        </w:rPr>
        <w:t>¶</w:t>
      </w:r>
      <w:r w:rsidRPr="00A41CB4">
        <w:rPr>
          <w:sz w:val="12"/>
        </w:rPr>
        <w:t xml:space="preserve"> </w:t>
      </w:r>
      <w:r w:rsidRPr="00A41CB4">
        <w:t xml:space="preserve">The major US tech companies — </w:t>
      </w:r>
      <w:r w:rsidRPr="00093E3A">
        <w:rPr>
          <w:u w:val="single"/>
        </w:rPr>
        <w:t>Apple, Meta, Google, Microsoft, and Amazon — possess immense resources and lobbying capabilities. They have filed lawsuits against the NSO Group and publicly condemned them as “cyber mercenaries.” This hostility stems from the fact that Pegasus undermines the technological architecture and the privacy/security narrative in which these companies have invested through decades of marketing and public outreach</w:t>
      </w:r>
      <w:r w:rsidRPr="00A41CB4">
        <w:t>.</w:t>
      </w:r>
      <w:r w:rsidRPr="00093E3A">
        <w:rPr>
          <w:sz w:val="12"/>
        </w:rPr>
        <w:t>¶</w:t>
      </w:r>
      <w:r w:rsidRPr="00A41CB4">
        <w:rPr>
          <w:sz w:val="12"/>
        </w:rPr>
        <w:t xml:space="preserve"> </w:t>
      </w:r>
      <w:r w:rsidRPr="00A41CB4">
        <w:t>In addition, the spyware also jeopardizes the fundamental business models of these companies. In 2022, the Pentagon</w:t>
      </w:r>
      <w:r>
        <w:t xml:space="preserve"> </w:t>
      </w:r>
      <w:r w:rsidRPr="00A41CB4">
        <w:t>awarded</w:t>
      </w:r>
      <w:r>
        <w:t xml:space="preserve"> </w:t>
      </w:r>
      <w:r w:rsidRPr="00A41CB4">
        <w:t>a joint $9 billion cloud computing contract to four major tech companies. The ability of a minuscule spyware company to undermine their security can, therefore, have severe consequences for future defense contracts.</w:t>
      </w:r>
      <w:r w:rsidRPr="00093E3A">
        <w:rPr>
          <w:sz w:val="12"/>
        </w:rPr>
        <w:t>¶</w:t>
      </w:r>
      <w:r w:rsidRPr="00A41CB4">
        <w:rPr>
          <w:sz w:val="12"/>
        </w:rPr>
        <w:t xml:space="preserve"> </w:t>
      </w:r>
      <w:r w:rsidRPr="00A41CB4">
        <w:t>The big tech firms and the NSO Group have diverging interests, and that is reflected in the actions of the US government.</w:t>
      </w:r>
      <w:r w:rsidRPr="00093E3A">
        <w:rPr>
          <w:sz w:val="12"/>
        </w:rPr>
        <w:t>¶</w:t>
      </w:r>
      <w:r w:rsidRPr="00A41CB4">
        <w:rPr>
          <w:sz w:val="12"/>
        </w:rPr>
        <w:t xml:space="preserve"> </w:t>
      </w:r>
      <w:r w:rsidRPr="00A41CB4">
        <w:t xml:space="preserve">Clearly, the big tech firms and the NSO Group have diverging interests, and that is reflected in the actions of the US government. </w:t>
      </w:r>
      <w:r w:rsidRPr="00D45498">
        <w:rPr>
          <w:u w:val="single"/>
        </w:rPr>
        <w:t>The superior influence and money-backed lobbying of American tech might explain why the US government has leaned toward banning the NSO Group and other spyware companies within its territory.</w:t>
      </w:r>
      <w:r w:rsidRPr="00093E3A">
        <w:rPr>
          <w:sz w:val="12"/>
        </w:rPr>
        <w:t>¶</w:t>
      </w:r>
      <w:r w:rsidRPr="00D45498">
        <w:rPr>
          <w:sz w:val="12"/>
          <w:u w:val="single"/>
        </w:rPr>
        <w:t xml:space="preserve"> </w:t>
      </w:r>
      <w:r w:rsidRPr="00D45498">
        <w:rPr>
          <w:u w:val="single"/>
        </w:rPr>
        <w:t>Yet while the NSO Group may have lost its market in the West, that has not deterred it from trying to use the Gaza war to revive itself. It has volunteered to play a role in Israel’s war effort, marketing its attempts to help trace missing Israelis and hostages</w:t>
      </w:r>
      <w:r w:rsidRPr="00A41CB4">
        <w:t>.</w:t>
      </w:r>
      <w:r w:rsidRPr="00093E3A">
        <w:rPr>
          <w:sz w:val="12"/>
        </w:rPr>
        <w:t>¶</w:t>
      </w:r>
      <w:r w:rsidRPr="00A41CB4">
        <w:rPr>
          <w:sz w:val="12"/>
        </w:rPr>
        <w:t xml:space="preserve"> </w:t>
      </w:r>
      <w:r w:rsidRPr="00093E3A">
        <w:rPr>
          <w:b/>
          <w:bCs/>
          <w:u w:val="single"/>
        </w:rPr>
        <w:t>A month into Israel’s war on Gaza, the NSO Group wrote a letter to the US Secretary of State Antony Blinken and officials of the State Department to request a meeting. Experts termed the outreach a desperate attempt at “crisis washing.” In the last few years, the company has spent millions to lobby US lawmakers and get off the government blacklist.</w:t>
      </w:r>
      <w:r w:rsidRPr="00D45498">
        <w:rPr>
          <w:u w:val="single"/>
        </w:rPr>
        <w:t xml:space="preserve"> It is now seeking to capitalize on Israel’s Gaza war, which has killed more than thirty thousand Palestinians in the last six months.</w:t>
      </w:r>
      <w:r w:rsidRPr="00093E3A">
        <w:rPr>
          <w:sz w:val="12"/>
        </w:rPr>
        <w:t>¶</w:t>
      </w:r>
      <w:r w:rsidRPr="00A41CB4">
        <w:rPr>
          <w:sz w:val="12"/>
        </w:rPr>
        <w:t xml:space="preserve"> </w:t>
      </w:r>
      <w:r w:rsidRPr="00A41CB4">
        <w:t>Surveillance Diplomacy</w:t>
      </w:r>
      <w:r w:rsidRPr="00093E3A">
        <w:rPr>
          <w:sz w:val="12"/>
        </w:rPr>
        <w:t>¶</w:t>
      </w:r>
      <w:r w:rsidRPr="00A41CB4">
        <w:rPr>
          <w:sz w:val="12"/>
        </w:rPr>
        <w:t xml:space="preserve"> </w:t>
      </w:r>
      <w:r w:rsidRPr="00093E3A">
        <w:rPr>
          <w:u w:val="single"/>
        </w:rPr>
        <w:t>Despite facing losses due to mounting lawsuits and state action, the NSO Group continues to survive and export its authoritarian tech.</w:t>
      </w:r>
      <w:r w:rsidRPr="00A41CB4">
        <w:t xml:space="preserve"> </w:t>
      </w:r>
      <w:r w:rsidRPr="00093E3A">
        <w:rPr>
          <w:b/>
          <w:bCs/>
          <w:u w:val="single"/>
        </w:rPr>
        <w:t>It is now impossible for the Israeli firm to gain government clients in America.</w:t>
      </w:r>
      <w:r w:rsidRPr="00D45498">
        <w:rPr>
          <w:u w:val="single"/>
        </w:rPr>
        <w:t xml:space="preserve"> At the same time, the EU’s strict surveillance laws and robust civil society present additional challenges to its growth in the region.</w:t>
      </w:r>
      <w:r w:rsidRPr="00093E3A">
        <w:rPr>
          <w:sz w:val="12"/>
        </w:rPr>
        <w:t>¶</w:t>
      </w:r>
      <w:r w:rsidRPr="00D45498">
        <w:rPr>
          <w:sz w:val="12"/>
          <w:u w:val="single"/>
        </w:rPr>
        <w:t xml:space="preserve"> </w:t>
      </w:r>
      <w:r w:rsidRPr="00D45498">
        <w:rPr>
          <w:u w:val="single"/>
        </w:rPr>
        <w:t>Despite facing losses due to mounting lawsuits and state action, the NSO Group continues to survive and export its authoritarian tech.</w:t>
      </w:r>
      <w:r w:rsidRPr="00093E3A">
        <w:rPr>
          <w:sz w:val="12"/>
        </w:rPr>
        <w:t>¶</w:t>
      </w:r>
      <w:r w:rsidRPr="00A41CB4">
        <w:rPr>
          <w:sz w:val="12"/>
        </w:rPr>
        <w:t xml:space="preserve"> </w:t>
      </w:r>
      <w:r w:rsidRPr="00A41CB4">
        <w:t>However, the company’s flagship product makes it too important to fail. The software’s use in diplomacy follows the decades-old trend of using weapons sales to gain favor with foreign governments. Israel’s push for diplomatic normalization with Arab states such as the United Arab Emirates, Bahrain, and Saudi Arabia has been accompanied by secretive weapons sales.</w:t>
      </w:r>
      <w:r w:rsidRPr="00093E3A">
        <w:rPr>
          <w:sz w:val="12"/>
        </w:rPr>
        <w:t>¶</w:t>
      </w:r>
      <w:r w:rsidRPr="00A41CB4">
        <w:rPr>
          <w:sz w:val="12"/>
        </w:rPr>
        <w:t xml:space="preserve"> </w:t>
      </w:r>
      <w:r w:rsidRPr="00093E3A">
        <w:rPr>
          <w:u w:val="single"/>
        </w:rPr>
        <w:t>As the backchannel relations have grown, groups such as Amnesty International and the University of Toronto’s Citizen Lab have traced the use of Pegasus in the phones of Arab journalists and dissidents. The spyware was also deployed against political opponents, journalists, and activists in India, Hungary, and Rwanda.</w:t>
      </w:r>
      <w:r w:rsidRPr="00093E3A">
        <w:rPr>
          <w:sz w:val="12"/>
        </w:rPr>
        <w:t>¶</w:t>
      </w:r>
      <w:r w:rsidRPr="00093E3A">
        <w:rPr>
          <w:sz w:val="12"/>
          <w:u w:val="single"/>
        </w:rPr>
        <w:t xml:space="preserve"> </w:t>
      </w:r>
      <w:r w:rsidRPr="00093E3A">
        <w:rPr>
          <w:u w:val="single"/>
        </w:rPr>
        <w:t>Israel has found fertile ground in the decline of democratic values in countries like India and the growing appetite for surveillance tech in the Middle East.</w:t>
      </w:r>
      <w:r w:rsidRPr="00A41CB4">
        <w:t xml:space="preserve"> In 2017, Narendra Modi became the first Indian prime minister to visit the country. The</w:t>
      </w:r>
      <w:r>
        <w:t xml:space="preserve"> </w:t>
      </w:r>
      <w:r w:rsidRPr="00A41CB4">
        <w:t>New York Times</w:t>
      </w:r>
      <w:r>
        <w:t xml:space="preserve"> </w:t>
      </w:r>
      <w:r w:rsidRPr="00A41CB4">
        <w:t>reported</w:t>
      </w:r>
      <w:r>
        <w:t xml:space="preserve"> </w:t>
      </w:r>
      <w:r w:rsidRPr="00A41CB4">
        <w:t>that a $2 billion deal for sophisticated weapons and intelligence gear was signed during this visit. Pegasus and a missile system were the highlights of this sale.</w:t>
      </w:r>
      <w:r w:rsidRPr="00093E3A">
        <w:rPr>
          <w:sz w:val="12"/>
        </w:rPr>
        <w:t>¶</w:t>
      </w:r>
      <w:r w:rsidRPr="00A41CB4">
        <w:rPr>
          <w:sz w:val="12"/>
        </w:rPr>
        <w:t xml:space="preserve"> </w:t>
      </w:r>
      <w:r w:rsidRPr="00093E3A">
        <w:rPr>
          <w:sz w:val="16"/>
        </w:rPr>
        <w:t>India has historically supported the Palestinian cause, and its relations with Israel have not been warm. However, in June 2019, it voted in support of Israel at the UN’s Economic and Social Council, opposing a move to grant observer status to a Palestinian human rights organization, marking a significant departure from its previous stance.</w:t>
      </w:r>
      <w:r w:rsidRPr="00093E3A">
        <w:rPr>
          <w:sz w:val="12"/>
        </w:rPr>
        <w:t>¶</w:t>
      </w:r>
      <w:r w:rsidRPr="00093E3A">
        <w:rPr>
          <w:sz w:val="16"/>
        </w:rPr>
        <w:t xml:space="preserve"> </w:t>
      </w:r>
      <w:r w:rsidRPr="00093E3A">
        <w:rPr>
          <w:u w:val="single"/>
        </w:rPr>
        <w:t>The New York Times investigation also revealed that countries like Mexico and Panama changed their UN votes in support of Israel after purchasing Pegasus. The report further stated that Pegasus played a significant yet undisclosed role in garnering support from Arab nations for Israel’s efforts against Iran, as well as in the negotiations leading to the Abraham Accords in 2020, which established diplomatic ties between Israel and some of its historic Arab foes.</w:t>
      </w:r>
      <w:r w:rsidRPr="00093E3A">
        <w:rPr>
          <w:sz w:val="12"/>
        </w:rPr>
        <w:t>¶</w:t>
      </w:r>
      <w:r w:rsidRPr="00093E3A">
        <w:rPr>
          <w:sz w:val="12"/>
          <w:u w:val="single"/>
        </w:rPr>
        <w:t xml:space="preserve"> </w:t>
      </w:r>
      <w:r w:rsidRPr="00093E3A">
        <w:rPr>
          <w:u w:val="single"/>
        </w:rPr>
        <w:t>Israel’s global isolation because of its unpopular war on Gaza will only boost its attempts to leverage its surveillance industry for diplomacy.</w:t>
      </w:r>
      <w:r w:rsidRPr="00A41CB4">
        <w:t xml:space="preserve"> The unquestioned support of the NSO Group from Benjamin Netanyahu’s government and the Israeli judiciary, along with the country’s corporate-military partnership, will ensure that the sales of the authoritarian tech continue, incentivizing the growth and proliferation of Israel’s spyware industry.</w:t>
      </w:r>
      <w:r w:rsidRPr="00093E3A">
        <w:rPr>
          <w:sz w:val="12"/>
        </w:rPr>
        <w:t>¶</w:t>
      </w:r>
      <w:r w:rsidRPr="00A41CB4">
        <w:rPr>
          <w:sz w:val="12"/>
        </w:rPr>
        <w:t xml:space="preserve"> </w:t>
      </w:r>
      <w:r w:rsidRPr="00A41CB4">
        <w:t>Although they pay lip service to democratic ideals, the countries of the self-styled free world not only tolerate Israel’s authoritarian exports but also enable them.</w:t>
      </w:r>
      <w:r w:rsidRPr="00093E3A">
        <w:rPr>
          <w:sz w:val="12"/>
        </w:rPr>
        <w:t>¶</w:t>
      </w:r>
      <w:r w:rsidRPr="00A41CB4">
        <w:rPr>
          <w:sz w:val="12"/>
        </w:rPr>
        <w:t xml:space="preserve"> </w:t>
      </w:r>
      <w:r w:rsidRPr="00A41CB4">
        <w:t>This industry</w:t>
      </w:r>
      <w:r>
        <w:t xml:space="preserve"> </w:t>
      </w:r>
      <w:r w:rsidRPr="00A41CB4">
        <w:t>thrives</w:t>
      </w:r>
      <w:r>
        <w:t xml:space="preserve"> </w:t>
      </w:r>
      <w:r w:rsidRPr="00A41CB4">
        <w:t xml:space="preserve">on a constant supply of trained and highly skilled individuals from Unit 8200, the Israeli intelligence unit likened to America’s National Security Agency (NSA). </w:t>
      </w:r>
      <w:r w:rsidRPr="00093E3A">
        <w:rPr>
          <w:u w:val="single"/>
        </w:rPr>
        <w:t>The unit is a launching pad for its members to join private spyware companies and start their own tech businesses.</w:t>
      </w:r>
      <w:r w:rsidRPr="00093E3A">
        <w:rPr>
          <w:sz w:val="12"/>
        </w:rPr>
        <w:t>¶</w:t>
      </w:r>
      <w:r w:rsidRPr="00A41CB4">
        <w:rPr>
          <w:sz w:val="12"/>
        </w:rPr>
        <w:t xml:space="preserve"> </w:t>
      </w:r>
      <w:r w:rsidRPr="00093E3A">
        <w:rPr>
          <w:sz w:val="16"/>
        </w:rPr>
        <w:t>Holding Israel Accountable</w:t>
      </w:r>
      <w:r w:rsidRPr="00093E3A">
        <w:rPr>
          <w:sz w:val="12"/>
        </w:rPr>
        <w:t>¶</w:t>
      </w:r>
      <w:r w:rsidRPr="00093E3A">
        <w:rPr>
          <w:sz w:val="16"/>
        </w:rPr>
        <w:t xml:space="preserve"> In spite of the proven role of Pegasus in facilitating human rights violations and subverting free speech globally, the United States and its allies continue to provide diplomatic support to Israel. NSO Group shares were even bought using British Gas pension funds. In 2020, the British government hosted the NSO Group at a secretive trade fair, which was visited by several authoritarian governments with an infamous track record on human rights. </w:t>
      </w:r>
      <w:r w:rsidRPr="00093E3A">
        <w:rPr>
          <w:sz w:val="12"/>
        </w:rPr>
        <w:t>¶</w:t>
      </w:r>
      <w:r w:rsidRPr="00093E3A">
        <w:rPr>
          <w:sz w:val="16"/>
        </w:rPr>
        <w:t xml:space="preserve"> Although they pay lip service to democratic ideals, the countries of the self-styled free world not only tolerate Israel’s authoritarian exports but also enable them. Israel must be held accountable for its role in undermining democracies and emboldening autocratic regimes. The self-proclaimed “startup nation” that the West likes to call the “only democracy in the Middle East” must be questioned on its rogue surveillance industry.</w:t>
      </w:r>
    </w:p>
    <w:p w14:paraId="505408E5" w14:textId="77777777" w:rsidR="003F070A" w:rsidRDefault="003F070A" w:rsidP="003F070A">
      <w:pPr>
        <w:pStyle w:val="Heading4"/>
        <w:contextualSpacing/>
      </w:pPr>
      <w:r>
        <w:t>US becoming self-reliant in surveillance tech –2/3 of planned surveillance installations to be made with domestic tech</w:t>
      </w:r>
    </w:p>
    <w:p w14:paraId="42E60D7C" w14:textId="77777777" w:rsidR="003F070A" w:rsidRPr="00654B8B" w:rsidRDefault="003F070A" w:rsidP="003F070A">
      <w:pPr>
        <w:contextualSpacing/>
      </w:pPr>
      <w:r w:rsidRPr="00654B8B">
        <w:t xml:space="preserve">Dave </w:t>
      </w:r>
      <w:r w:rsidRPr="00654B8B">
        <w:rPr>
          <w:rStyle w:val="Style13ptBold"/>
        </w:rPr>
        <w:t>Maass</w:t>
      </w:r>
      <w:r w:rsidRPr="00654B8B">
        <w:t xml:space="preserve">, </w:t>
      </w:r>
      <w:r w:rsidRPr="00654B8B">
        <w:rPr>
          <w:rStyle w:val="Style13ptBold"/>
        </w:rPr>
        <w:t>6-5-2024</w:t>
      </w:r>
      <w:r w:rsidRPr="00654B8B">
        <w:t>, "CBP Is Expanding Its Surveillance Tower Program at the U.S.-Mexico Border–And We're Mapping It", Electronic Frontier Foundation, https://www.eff.org/deeplinks/2023/03/cbp-expanding-its-surveillance-tower-program-us-mexico-border-and-were-mapping-it</w:t>
      </w:r>
      <w:r>
        <w:t xml:space="preserve"> [DL]</w:t>
      </w:r>
    </w:p>
    <w:p w14:paraId="0EA03527" w14:textId="77777777" w:rsidR="003F070A" w:rsidRDefault="003F070A" w:rsidP="003F070A">
      <w:pPr>
        <w:contextualSpacing/>
        <w:rPr>
          <w:sz w:val="16"/>
        </w:rPr>
      </w:pPr>
      <w:r w:rsidRPr="00654B8B">
        <w:t>About the Towers</w:t>
      </w:r>
      <w:r w:rsidRPr="00093E3A">
        <w:rPr>
          <w:sz w:val="12"/>
        </w:rPr>
        <w:t>¶</w:t>
      </w:r>
      <w:r w:rsidRPr="00654B8B">
        <w:rPr>
          <w:sz w:val="12"/>
        </w:rPr>
        <w:t xml:space="preserve"> </w:t>
      </w:r>
      <w:r w:rsidRPr="00654B8B">
        <w:t xml:space="preserve">Currently, the map includes </w:t>
      </w:r>
      <w:r w:rsidRPr="00093E3A">
        <w:rPr>
          <w:b/>
          <w:bCs/>
          <w:u w:val="single"/>
        </w:rPr>
        <w:t xml:space="preserve">three primary styles of towers implemented by CBP: </w:t>
      </w:r>
      <w:r w:rsidRPr="00093E3A">
        <w:rPr>
          <w:bCs/>
          <w:sz w:val="12"/>
        </w:rPr>
        <w:t>¶</w:t>
      </w:r>
      <w:r w:rsidRPr="00093E3A">
        <w:rPr>
          <w:b/>
          <w:bCs/>
          <w:sz w:val="12"/>
          <w:u w:val="single"/>
        </w:rPr>
        <w:t xml:space="preserve"> </w:t>
      </w:r>
      <w:r w:rsidRPr="00093E3A">
        <w:rPr>
          <w:b/>
          <w:bCs/>
          <w:u w:val="single"/>
        </w:rPr>
        <w:t>Integrated Fixed Towers (IFT). These structures are from vendor Elbit Systems of America, part of an Israeli corporation that has come under criticism for its role in surveillance in Palestine</w:t>
      </w:r>
      <w:r w:rsidRPr="00654B8B">
        <w:rPr>
          <w:u w:val="single"/>
        </w:rPr>
        <w:t>. Elbit previously was a subcontractor on the failed SBInet project, and has built many of the new towers at the same locations of the original SBInet towers.</w:t>
      </w:r>
      <w:r w:rsidRPr="00654B8B">
        <w:t xml:space="preserve"> IFTs are exclusively found in Arizona, with several controversial towers installed on tribal lands owned by the Tohono O'odham nation. IFTs can reportedly</w:t>
      </w:r>
      <w:r>
        <w:t xml:space="preserve"> </w:t>
      </w:r>
      <w:r w:rsidRPr="00654B8B">
        <w:t>detect</w:t>
      </w:r>
      <w:r>
        <w:t xml:space="preserve"> </w:t>
      </w:r>
      <w:r w:rsidRPr="00654B8B">
        <w:t>a person up to</w:t>
      </w:r>
      <w:r>
        <w:t xml:space="preserve"> </w:t>
      </w:r>
      <w:r w:rsidRPr="00654B8B">
        <w:t>7.5 miles away.</w:t>
      </w:r>
      <w:r>
        <w:t xml:space="preserve"> </w:t>
      </w:r>
      <w:r w:rsidRPr="00093E3A">
        <w:rPr>
          <w:sz w:val="12"/>
        </w:rPr>
        <w:t>¶</w:t>
      </w:r>
      <w:r w:rsidRPr="00654B8B">
        <w:rPr>
          <w:sz w:val="12"/>
        </w:rPr>
        <w:t xml:space="preserve"> </w:t>
      </w:r>
      <w:r w:rsidRPr="00093E3A">
        <w:rPr>
          <w:b/>
          <w:bCs/>
          <w:u w:val="single"/>
        </w:rPr>
        <w:t>Remote Video Surveillance Systems (RVSS). These structures from vendor General Dynamics are most commonly, but not exclusively, found near the border fence</w:t>
      </w:r>
      <w:r w:rsidRPr="00654B8B">
        <w:rPr>
          <w:u w:val="single"/>
        </w:rPr>
        <w:t>. The platform at the top usually includes two sensor rigs with electro-optical and infrared cameras and a laser illuminator. The monopole version of the RVSS is found throughout the Southwest, but a new model— the "relocatable RVSS" (R-RVSS)—has been installed throughout the Rio Grande Valley in South Texas</w:t>
      </w:r>
      <w:r w:rsidRPr="00654B8B">
        <w:t>. RVSSs can reportedly</w:t>
      </w:r>
      <w:r>
        <w:t xml:space="preserve"> </w:t>
      </w:r>
      <w:r w:rsidRPr="00654B8B">
        <w:t>detect</w:t>
      </w:r>
      <w:r>
        <w:t xml:space="preserve"> </w:t>
      </w:r>
      <w:r w:rsidRPr="00654B8B">
        <w:t>a person up to</w:t>
      </w:r>
      <w:r>
        <w:t xml:space="preserve"> </w:t>
      </w:r>
      <w:r w:rsidRPr="00654B8B">
        <w:t>7.5 miles away, however the range</w:t>
      </w:r>
      <w:r>
        <w:t xml:space="preserve"> </w:t>
      </w:r>
      <w:r w:rsidRPr="00654B8B">
        <w:t>may vary</w:t>
      </w:r>
      <w:r>
        <w:t xml:space="preserve"> </w:t>
      </w:r>
      <w:r w:rsidRPr="00654B8B">
        <w:t>depending on the particular regional requirement.</w:t>
      </w:r>
      <w:r w:rsidRPr="00093E3A">
        <w:rPr>
          <w:sz w:val="12"/>
        </w:rPr>
        <w:t>¶</w:t>
      </w:r>
      <w:r w:rsidRPr="00654B8B">
        <w:rPr>
          <w:sz w:val="12"/>
        </w:rPr>
        <w:t xml:space="preserve"> </w:t>
      </w:r>
      <w:r w:rsidRPr="00093E3A">
        <w:rPr>
          <w:b/>
          <w:bCs/>
          <w:u w:val="single"/>
        </w:rPr>
        <w:t>Autonomous Surveillance Towers (AST). These "Sentry" towers are made by Anduril Industries, founded by Oculus creator Palmer Luckey. According to CBP, an AST "scans the environment with radar to detect movement, orients a camera to the location of the movement detected by the radar, and analyzes the imagery using algorithms to autonomously identify items of interest."</w:t>
      </w:r>
      <w:r w:rsidRPr="00654B8B">
        <w:t xml:space="preserve"> In July 2020, CBP announced plans to acquire 200 of these towers by the end of Fiscal Year 2022, a deal worth $250 million. </w:t>
      </w:r>
      <w:r w:rsidRPr="00093E3A">
        <w:rPr>
          <w:u w:val="single"/>
        </w:rPr>
        <w:t xml:space="preserve">These towers are </w:t>
      </w:r>
      <w:r w:rsidRPr="00093E3A">
        <w:rPr>
          <w:b/>
          <w:bCs/>
          <w:u w:val="single"/>
        </w:rPr>
        <w:t>heavily concentrated in Southern California, with patches popping up in southern New Mexico and the Big Bend, Laredo, and Del Rio Border Patrol sectors in Texas.</w:t>
      </w:r>
      <w:r w:rsidRPr="00093E3A">
        <w:rPr>
          <w:u w:val="single"/>
        </w:rPr>
        <w:t xml:space="preserve"> Because they are so new, and have yet to appear in updated, publicly available satellite imagery, we have only documented a small portion of these installations in our data set. </w:t>
      </w:r>
      <w:r w:rsidRPr="00654B8B">
        <w:t>ASTs can detect a person up to 1.7 miles away and a vehicle 2.2 miles away, according to</w:t>
      </w:r>
      <w:r>
        <w:t xml:space="preserve"> </w:t>
      </w:r>
      <w:r w:rsidRPr="00654B8B">
        <w:t>company materials.</w:t>
      </w:r>
      <w:r>
        <w:t xml:space="preserve"> </w:t>
      </w:r>
      <w:r w:rsidRPr="00093E3A">
        <w:rPr>
          <w:sz w:val="12"/>
        </w:rPr>
        <w:t>¶</w:t>
      </w:r>
      <w:r w:rsidRPr="00654B8B">
        <w:rPr>
          <w:sz w:val="12"/>
        </w:rPr>
        <w:t xml:space="preserve"> </w:t>
      </w:r>
      <w:r w:rsidRPr="00093E3A">
        <w:rPr>
          <w:sz w:val="16"/>
        </w:rPr>
        <w:t xml:space="preserve">The map also includes unusual and novel surveillance towers, such as a new Elbit tower that was installed on the Cochise County Community College campus and a tower installed on the property of Warren Buffet's son's ranch, both near Douglas, Ariz. Another Anduril tower was located 30 miles north of the San Diego border, where it watches the Pacific Ocean from the cliffs near the Del Mar dog beach. We have also included towers installed at inland border checkpoints as well as a number of towers of which we were unable to conclusively determine the models. </w:t>
      </w:r>
      <w:r w:rsidRPr="00093E3A">
        <w:rPr>
          <w:sz w:val="12"/>
        </w:rPr>
        <w:t>¶</w:t>
      </w:r>
      <w:r w:rsidRPr="00093E3A">
        <w:rPr>
          <w:sz w:val="16"/>
        </w:rPr>
        <w:t xml:space="preserve"> We will continue to update and add to the data as we document new towers and technologies. If you are aware of a tower that isn't on our map, or know of a tower that has been relocated, please email aos@eff.org. </w:t>
      </w:r>
      <w:r w:rsidRPr="00093E3A">
        <w:rPr>
          <w:sz w:val="12"/>
        </w:rPr>
        <w:t>¶</w:t>
      </w:r>
      <w:r w:rsidRPr="00093E3A">
        <w:rPr>
          <w:sz w:val="16"/>
        </w:rPr>
        <w:t xml:space="preserve"> Automated License Plate Readers (ALPRs). We have also mapped out 39 Border Patrol checkpoints where ALPR systems have been installed, either by CBP or the Drug Enforcement Administration. These cameras collect the license plates of vehicles that pass, attach a timestamp and GPS coordinates, then upload that data to a searchable database. The data is stored for 15 years—far longer than the retention period of any state or local law enforcement agency. CBP's ALPR vendor, Perceptics, was breached in 2019, resulting in the leak of 105,000 license plate images. A year later, the Government Accountability Office concluded that only about half of border checkpoints were using ALPR systems as intended with a system for documenting the outcomes of secondary inspections of vehicles. </w:t>
      </w:r>
    </w:p>
    <w:p w14:paraId="3323CA3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3AFAF" w14:textId="77777777" w:rsidR="00B661F7" w:rsidRDefault="00B661F7" w:rsidP="00066D2C">
      <w:pPr>
        <w:spacing w:after="0" w:line="240" w:lineRule="auto"/>
      </w:pPr>
      <w:r>
        <w:separator/>
      </w:r>
    </w:p>
  </w:endnote>
  <w:endnote w:type="continuationSeparator" w:id="0">
    <w:p w14:paraId="0185D9C5" w14:textId="77777777" w:rsidR="00B661F7" w:rsidRDefault="00B661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B12552" w14:textId="77777777" w:rsidR="00B661F7" w:rsidRDefault="00B661F7" w:rsidP="00066D2C">
      <w:pPr>
        <w:spacing w:after="0" w:line="240" w:lineRule="auto"/>
      </w:pPr>
      <w:r>
        <w:separator/>
      </w:r>
    </w:p>
  </w:footnote>
  <w:footnote w:type="continuationSeparator" w:id="0">
    <w:p w14:paraId="172897FE" w14:textId="77777777" w:rsidR="00B661F7" w:rsidRDefault="00B661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F81A25"/>
    <w:multiLevelType w:val="hybridMultilevel"/>
    <w:tmpl w:val="B1AC9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054BA"/>
    <w:multiLevelType w:val="hybridMultilevel"/>
    <w:tmpl w:val="517A1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FF5049"/>
    <w:multiLevelType w:val="hybridMultilevel"/>
    <w:tmpl w:val="D1428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974A91"/>
    <w:multiLevelType w:val="hybridMultilevel"/>
    <w:tmpl w:val="A7B42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C54A2F"/>
    <w:multiLevelType w:val="hybridMultilevel"/>
    <w:tmpl w:val="FC34DDB2"/>
    <w:lvl w:ilvl="0" w:tplc="3E36F68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B79EC"/>
    <w:multiLevelType w:val="hybridMultilevel"/>
    <w:tmpl w:val="37B2FD14"/>
    <w:lvl w:ilvl="0" w:tplc="9C0E4E2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F34250"/>
    <w:multiLevelType w:val="hybridMultilevel"/>
    <w:tmpl w:val="B1AC9F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1"/>
  </w:num>
  <w:num w:numId="45" w16cid:durableId="2043282455">
    <w:abstractNumId w:val="18"/>
  </w:num>
  <w:num w:numId="46" w16cid:durableId="1273245510">
    <w:abstractNumId w:val="19"/>
  </w:num>
  <w:num w:numId="47" w16cid:durableId="967589108">
    <w:abstractNumId w:val="12"/>
  </w:num>
  <w:num w:numId="48" w16cid:durableId="874662311">
    <w:abstractNumId w:val="14"/>
  </w:num>
  <w:num w:numId="49" w16cid:durableId="77099855">
    <w:abstractNumId w:val="13"/>
  </w:num>
  <w:num w:numId="50" w16cid:durableId="1630621883">
    <w:abstractNumId w:val="10"/>
  </w:num>
  <w:num w:numId="51" w16cid:durableId="11260448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07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3B8"/>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70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1F7"/>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299F3E"/>
  <w15:chartTrackingRefBased/>
  <w15:docId w15:val="{C8AA2FCF-6D7E-42DD-B6C5-4B4C7D4DE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070A"/>
    <w:rPr>
      <w:rFonts w:ascii="Calibri" w:hAnsi="Calibri" w:cs="Calibri"/>
    </w:rPr>
  </w:style>
  <w:style w:type="paragraph" w:styleId="Heading1">
    <w:name w:val="heading 1"/>
    <w:aliases w:val="Pocket"/>
    <w:basedOn w:val="Normal"/>
    <w:next w:val="Normal"/>
    <w:link w:val="Heading1Char"/>
    <w:qFormat/>
    <w:rsid w:val="003F07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07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qFormat/>
    <w:rsid w:val="003F07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2,No Spacing2111,No Spacing112,No Spacing1121,TAG,No Spacing11111,No Spacing111111,ta,Heading 21,Ch1,T,small space,Card"/>
    <w:basedOn w:val="Normal"/>
    <w:next w:val="Normal"/>
    <w:link w:val="Heading4Char"/>
    <w:uiPriority w:val="3"/>
    <w:qFormat/>
    <w:rsid w:val="003F07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070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07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070A"/>
  </w:style>
  <w:style w:type="character" w:styleId="Emphasis">
    <w:name w:val="Emphasis"/>
    <w:aliases w:val="Evidence,Minimized,minimized,Highlighted,tag2,Size 10,emphasis in card,Underlined,CD Card,ED - Tag,emphasis,Bold Underline,Emphasis!!,small,Qualifications,Shrunk,normal card text,Heading 3 Char1,Char Char Char,qualifications in card,Debate,Box"/>
    <w:basedOn w:val="DefaultParagraphFont"/>
    <w:link w:val="textbold"/>
    <w:uiPriority w:val="8"/>
    <w:qFormat/>
    <w:rsid w:val="003F070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F070A"/>
    <w:rPr>
      <w:color w:val="auto"/>
      <w:u w:val="none"/>
    </w:rPr>
  </w:style>
  <w:style w:type="character" w:customStyle="1" w:styleId="Heading1Char">
    <w:name w:val="Heading 1 Char"/>
    <w:aliases w:val="Pocket Char"/>
    <w:basedOn w:val="DefaultParagraphFont"/>
    <w:link w:val="Heading1"/>
    <w:rsid w:val="003F07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F070A"/>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3F070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2 Char,No Spacing2111 Char,No Spacing112 Char,TAG Char"/>
    <w:basedOn w:val="DefaultParagraphFont"/>
    <w:link w:val="Heading4"/>
    <w:uiPriority w:val="3"/>
    <w:rsid w:val="003F070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3F070A"/>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i"/>
    <w:basedOn w:val="DefaultParagraphFont"/>
    <w:uiPriority w:val="7"/>
    <w:qFormat/>
    <w:rsid w:val="003F070A"/>
    <w:rPr>
      <w:b w:val="0"/>
      <w:sz w:val="22"/>
      <w:u w:val="single"/>
    </w:rPr>
  </w:style>
  <w:style w:type="character" w:styleId="Strong">
    <w:name w:val="Strong"/>
    <w:basedOn w:val="DefaultParagraphFont"/>
    <w:uiPriority w:val="22"/>
    <w:semiHidden/>
    <w:qFormat/>
    <w:rsid w:val="003F070A"/>
    <w:rPr>
      <w:b/>
      <w:bCs/>
    </w:rPr>
  </w:style>
  <w:style w:type="character" w:styleId="BookTitle">
    <w:name w:val="Book Title"/>
    <w:basedOn w:val="DefaultParagraphFont"/>
    <w:uiPriority w:val="33"/>
    <w:semiHidden/>
    <w:qFormat/>
    <w:rsid w:val="003F070A"/>
    <w:rPr>
      <w:b/>
      <w:bCs/>
      <w:i/>
      <w:iCs/>
      <w:spacing w:val="5"/>
    </w:rPr>
  </w:style>
  <w:style w:type="character" w:customStyle="1" w:styleId="Heading5Char">
    <w:name w:val="Heading 5 Char"/>
    <w:basedOn w:val="DefaultParagraphFont"/>
    <w:link w:val="Heading5"/>
    <w:uiPriority w:val="9"/>
    <w:semiHidden/>
    <w:rsid w:val="003F07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070A"/>
  </w:style>
  <w:style w:type="paragraph" w:styleId="Header">
    <w:name w:val="header"/>
    <w:basedOn w:val="Normal"/>
    <w:link w:val="HeaderChar"/>
    <w:uiPriority w:val="99"/>
    <w:semiHidden/>
    <w:rsid w:val="003F07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070A"/>
    <w:rPr>
      <w:rFonts w:ascii="Calibri" w:hAnsi="Calibri" w:cs="Calibri"/>
    </w:rPr>
  </w:style>
  <w:style w:type="paragraph" w:styleId="Footer">
    <w:name w:val="footer"/>
    <w:basedOn w:val="Normal"/>
    <w:link w:val="FooterChar"/>
    <w:uiPriority w:val="99"/>
    <w:semiHidden/>
    <w:rsid w:val="003F07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070A"/>
    <w:rPr>
      <w:rFonts w:ascii="Calibri" w:hAnsi="Calibri" w:cs="Calibri"/>
    </w:rPr>
  </w:style>
  <w:style w:type="paragraph" w:styleId="BodyText">
    <w:name w:val="Body Text"/>
    <w:basedOn w:val="Normal"/>
    <w:link w:val="BodyTextChar"/>
    <w:uiPriority w:val="99"/>
    <w:semiHidden/>
    <w:unhideWhenUsed/>
    <w:rsid w:val="003F070A"/>
    <w:pPr>
      <w:spacing w:after="120"/>
    </w:pPr>
  </w:style>
  <w:style w:type="character" w:customStyle="1" w:styleId="BodyTextChar">
    <w:name w:val="Body Text Char"/>
    <w:basedOn w:val="DefaultParagraphFont"/>
    <w:link w:val="BodyText"/>
    <w:uiPriority w:val="99"/>
    <w:semiHidden/>
    <w:rsid w:val="003F070A"/>
    <w:rPr>
      <w:rFonts w:ascii="Calibri" w:hAnsi="Calibri" w:cs="Calibri"/>
    </w:rPr>
  </w:style>
  <w:style w:type="paragraph" w:styleId="NoSpacing">
    <w:name w:val="No Spacing"/>
    <w:aliases w:val="card,Medium Grid 21,No Spacing31,No Spacing22,No Spacing3,tag,Tag and Cite,nonunderlined,Dont use,Very Small Text,No Spacing41,No Spacing111112,Card Format,Small Text,Note Level 2,No Spacing23,ClearFormatting,DDI Tag"/>
    <w:link w:val="NoSpacingChar"/>
    <w:uiPriority w:val="99"/>
    <w:unhideWhenUsed/>
    <w:qFormat/>
    <w:rsid w:val="003F070A"/>
    <w:pPr>
      <w:spacing w:after="0" w:line="240" w:lineRule="auto"/>
    </w:pPr>
    <w:rPr>
      <w:rFonts w:ascii="Calibri" w:hAnsi="Calibri" w:cs="Calibri"/>
    </w:rPr>
  </w:style>
  <w:style w:type="character" w:customStyle="1" w:styleId="NoSpacingChar">
    <w:name w:val="No Spacing Char"/>
    <w:aliases w:val="card Char,Medium Grid 21 Char,No Spacing31 Char,No Spacing22 Char,No Spacing3 Char,tag Char,Tag and Cite Char,nonunderlined Char,Dont use Char,Very Small Text Char,No Spacing41 Char,No Spacing111112 Char,Card Format Char,Small Text Char"/>
    <w:basedOn w:val="DefaultParagraphFont"/>
    <w:link w:val="NoSpacing"/>
    <w:uiPriority w:val="99"/>
    <w:rsid w:val="003F070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3F070A"/>
    <w:rPr>
      <w:color w:val="0563C1" w:themeColor="hyperlink"/>
      <w:u w:val="single"/>
    </w:rPr>
  </w:style>
  <w:style w:type="character" w:styleId="UnresolvedMention">
    <w:name w:val="Unresolved Mention"/>
    <w:basedOn w:val="DefaultParagraphFont"/>
    <w:uiPriority w:val="99"/>
    <w:semiHidden/>
    <w:unhideWhenUsed/>
    <w:rsid w:val="003F070A"/>
    <w:rPr>
      <w:color w:val="605E5C"/>
      <w:shd w:val="clear" w:color="auto" w:fill="E1DFDD"/>
    </w:rPr>
  </w:style>
  <w:style w:type="paragraph" w:styleId="ListParagraph">
    <w:name w:val="List Paragraph"/>
    <w:basedOn w:val="Normal"/>
    <w:uiPriority w:val="99"/>
    <w:unhideWhenUsed/>
    <w:qFormat/>
    <w:rsid w:val="003F070A"/>
    <w:pPr>
      <w:ind w:left="720"/>
      <w:contextualSpacing/>
    </w:pPr>
  </w:style>
  <w:style w:type="paragraph" w:customStyle="1" w:styleId="textbold">
    <w:name w:val="text bold"/>
    <w:basedOn w:val="Normal"/>
    <w:link w:val="Emphasis"/>
    <w:autoRedefine/>
    <w:uiPriority w:val="8"/>
    <w:qFormat/>
    <w:rsid w:val="003F070A"/>
    <w:pPr>
      <w:pBdr>
        <w:top w:val="single" w:sz="18" w:space="1" w:color="auto"/>
        <w:left w:val="single" w:sz="18" w:space="4" w:color="auto"/>
        <w:bottom w:val="single" w:sz="18" w:space="1" w:color="auto"/>
        <w:right w:val="single" w:sz="1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peforjustice.org/news/the-nexus-between-drug-trafficking-and-human-trafficking/" TargetMode="External"/><Relationship Id="rId13" Type="http://schemas.openxmlformats.org/officeDocument/2006/relationships/hyperlink" Target="https://hopeforjustice.org/news/the-nexus-between-drug-trafficking-and-human-trafficking/" TargetMode="External"/><Relationship Id="rId18" Type="http://schemas.openxmlformats.org/officeDocument/2006/relationships/hyperlink" Target="http://www.naazneenbarma.com/uploads/2/9/6/9/29695681/using_scenarios_in_political_science_isp_2015.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ecurityindustry.org/2020/07/16/facial-recognition-success-stories-showcase-positive-use-cases-of-the-technology/" TargetMode="External"/><Relationship Id="rId17"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2" Type="http://schemas.openxmlformats.org/officeDocument/2006/relationships/numbering" Target="numbering.xml"/><Relationship Id="rId16" Type="http://schemas.openxmlformats.org/officeDocument/2006/relationships/hyperlink" Target="https://bigbendsentinel.com/author/sachi-mcclend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ce1.com/investigations/articles/how-technology-can-help-law-enforcement-fight-human-trafficking-KYJfdLKcQAygFSKD/" TargetMode="External"/><Relationship Id="rId5" Type="http://schemas.openxmlformats.org/officeDocument/2006/relationships/webSettings" Target="webSettings.xml"/><Relationship Id="rId15" Type="http://schemas.openxmlformats.org/officeDocument/2006/relationships/hyperlink" Target="https://www.poncacitynews.com/news/west-texas-temperatures-soar-border-agencies-say-new-tools-are-saving-migrants-lives" TargetMode="External"/><Relationship Id="rId10" Type="http://schemas.openxmlformats.org/officeDocument/2006/relationships/hyperlink" Target="https://amuedge.com/utilizing-technology-to-better-secure-the-southwest-border/" TargetMode="External"/><Relationship Id="rId19" Type="http://schemas.openxmlformats.org/officeDocument/2006/relationships/hyperlink" Target="https://www.afcea.org/signal-media/technology/new-tools-protect-increasingly-complicated-border" TargetMode="External"/><Relationship Id="rId4" Type="http://schemas.openxmlformats.org/officeDocument/2006/relationships/settings" Target="settings.xml"/><Relationship Id="rId9" Type="http://schemas.openxmlformats.org/officeDocument/2006/relationships/hyperlink" Target="https://www.afcea.org/signal-media/technology/new-tools-protect-increasingly-complicated-border" TargetMode="External"/><Relationship Id="rId14" Type="http://schemas.openxmlformats.org/officeDocument/2006/relationships/hyperlink" Target="https://hopeforjustice.org/news/the-nexus-between-drug-trafficking-and-human-traffick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ou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30838</Words>
  <Characters>175783</Characters>
  <Application>Microsoft Office Word</Application>
  <DocSecurity>0</DocSecurity>
  <Lines>1464</Lines>
  <Paragraphs>412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Sohail Jouya</dc:creator>
  <cp:keywords>6.0.0</cp:keywords>
  <dc:description/>
  <cp:lastModifiedBy>Sohail Jouya</cp:lastModifiedBy>
  <cp:revision>1</cp:revision>
  <dcterms:created xsi:type="dcterms:W3CDTF">2024-07-07T18:14:00Z</dcterms:created>
  <dcterms:modified xsi:type="dcterms:W3CDTF">2024-07-07T18:15:00Z</dcterms:modified>
</cp:coreProperties>
</file>