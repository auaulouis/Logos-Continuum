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7FD5" w:rsidRDefault="00F87FD5" w:rsidP="00F41FA3">
      <w:bookmarkStart w:id="0" w:name="_GoBack"/>
      <w:bookmarkEnd w:id="0"/>
    </w:p>
    <w:p w:rsidR="00A913AE" w:rsidRDefault="00A913AE" w:rsidP="00F41FA3"/>
    <w:p w:rsidR="00A913AE" w:rsidRDefault="00A913AE" w:rsidP="00F41FA3"/>
    <w:p w:rsidR="00A913AE" w:rsidRDefault="00A913AE" w:rsidP="00A913AE">
      <w:pPr>
        <w:pStyle w:val="Heading1"/>
      </w:pPr>
      <w:r>
        <w:t>School Lunches Aff</w:t>
      </w:r>
    </w:p>
    <w:p w:rsidR="00A913AE" w:rsidRDefault="00A913AE" w:rsidP="00A913AE">
      <w:pPr>
        <w:pStyle w:val="Heading2"/>
      </w:pPr>
      <w:r>
        <w:t>AT: T-Education</w:t>
      </w:r>
    </w:p>
    <w:p w:rsidR="00A913AE" w:rsidRDefault="00A913AE" w:rsidP="00A913AE">
      <w:pPr>
        <w:pStyle w:val="Heading3"/>
      </w:pPr>
      <w:r>
        <w:t>We Meet---T-Education</w:t>
      </w:r>
    </w:p>
    <w:p w:rsidR="00A913AE" w:rsidRPr="00481439" w:rsidRDefault="00A913AE" w:rsidP="00A913AE">
      <w:pPr>
        <w:pStyle w:val="Heading4"/>
      </w:pPr>
      <w:r w:rsidRPr="00481439">
        <w:t>School lunch programs are a key part of the education system</w:t>
      </w:r>
    </w:p>
    <w:p w:rsidR="00A913AE" w:rsidRPr="00936982" w:rsidRDefault="00A913AE" w:rsidP="00A913AE">
      <w:pPr>
        <w:rPr>
          <w:rStyle w:val="StyleStyleBold12pt"/>
          <w:b w:val="0"/>
          <w:bCs w:val="0"/>
          <w:sz w:val="22"/>
        </w:rPr>
      </w:pPr>
      <w:r w:rsidRPr="00936982">
        <w:rPr>
          <w:rStyle w:val="StyleStyleBold12pt"/>
        </w:rPr>
        <w:t>Ecoliteracy</w:t>
      </w:r>
      <w:r w:rsidRPr="00936982">
        <w:t xml:space="preserve"> 20</w:t>
      </w:r>
      <w:r w:rsidRPr="00936982">
        <w:rPr>
          <w:rStyle w:val="StyleStyleBold12pt"/>
        </w:rPr>
        <w:t>10</w:t>
      </w:r>
      <w:r w:rsidRPr="00936982">
        <w:t xml:space="preserve">, Education Institute for Sustainable Learning, 10/10/10 “Rethinking School Lunch”, </w:t>
      </w:r>
      <w:hyperlink r:id="rId10" w:history="1">
        <w:r w:rsidRPr="001B2FB3">
          <w:rPr>
            <w:rStyle w:val="Hyperlink"/>
          </w:rPr>
          <w:t>https://www.ecoliteracy.org/sites/default/files/uploads/rethinking_school_lunch_guide.pdf</w:t>
        </w:r>
      </w:hyperlink>
      <w:r>
        <w:t>, Accessed 7/17/2017</w:t>
      </w:r>
    </w:p>
    <w:p w:rsidR="00A913AE" w:rsidRDefault="00A913AE" w:rsidP="00A913AE">
      <w:r w:rsidRPr="009F3DAF">
        <w:rPr>
          <w:rStyle w:val="StyleBoldUnderline"/>
          <w:highlight w:val="yellow"/>
        </w:rPr>
        <w:t>By the time today’s kindergartner finishes high school, she may have eaten well over 4,000 school meals</w:t>
      </w:r>
      <w:r>
        <w:t>—</w:t>
      </w:r>
      <w:r w:rsidRPr="009F3DAF">
        <w:rPr>
          <w:rStyle w:val="StyleBoldUnderline"/>
          <w:highlight w:val="yellow"/>
        </w:rPr>
        <w:t>4,000 opportunities to strengthen her body and mind</w:t>
      </w:r>
      <w:r>
        <w:t xml:space="preserve">, introduce food pleasures that will </w:t>
      </w:r>
      <w:r w:rsidRPr="009F3DAF">
        <w:rPr>
          <w:rStyle w:val="StyleBoldUnderline"/>
          <w:highlight w:val="yellow"/>
        </w:rPr>
        <w:t>make her a lifelong healthy eater, and deepen her engagement with the</w:t>
      </w:r>
      <w:r w:rsidRPr="00B02574">
        <w:rPr>
          <w:rStyle w:val="StyleBoldUnderline"/>
        </w:rPr>
        <w:t xml:space="preserve"> natural </w:t>
      </w:r>
      <w:r w:rsidRPr="009F3DAF">
        <w:rPr>
          <w:rStyle w:val="StyleBoldUnderline"/>
          <w:highlight w:val="yellow"/>
        </w:rPr>
        <w:t>world</w:t>
      </w:r>
      <w:r w:rsidRPr="009F3DAF">
        <w:rPr>
          <w:highlight w:val="yellow"/>
        </w:rPr>
        <w:t xml:space="preserve">. </w:t>
      </w:r>
      <w:r w:rsidRPr="009F3DAF">
        <w:rPr>
          <w:rStyle w:val="StyleBoldUnderline"/>
          <w:highlight w:val="yellow"/>
        </w:rPr>
        <w:t>The more than 5.5 billion lunches</w:t>
      </w:r>
      <w:r>
        <w:t xml:space="preserve"> and nearly 2 billion breakfasts </w:t>
      </w:r>
      <w:r w:rsidRPr="009F3DAF">
        <w:rPr>
          <w:rStyle w:val="StyleBoldUnderline"/>
          <w:highlight w:val="yellow"/>
        </w:rPr>
        <w:t>served yearly in</w:t>
      </w:r>
      <w:r>
        <w:t xml:space="preserve"> school programs, along with complementary </w:t>
      </w:r>
      <w:r w:rsidRPr="009F3DAF">
        <w:rPr>
          <w:rStyle w:val="StyleBoldUnderline"/>
          <w:highlight w:val="yellow"/>
        </w:rPr>
        <w:t>education programs</w:t>
      </w:r>
      <w:r>
        <w:t xml:space="preserve">, can </w:t>
      </w:r>
      <w:r w:rsidRPr="009F3DAF">
        <w:rPr>
          <w:rStyle w:val="StyleBoldUnderline"/>
          <w:highlight w:val="yellow"/>
        </w:rPr>
        <w:t>have a profound effect on issues of public health, academic performance, economics, justice, national security, the environment, and community well-being</w:t>
      </w:r>
      <w:r w:rsidRPr="009F3DAF">
        <w:rPr>
          <w:rStyle w:val="StyleBoldUnderline"/>
        </w:rPr>
        <w:t>.</w:t>
      </w:r>
      <w:r>
        <w:t xml:space="preserve"> </w:t>
      </w:r>
      <w:r w:rsidRPr="009F3DAF">
        <w:rPr>
          <w:rStyle w:val="StyleBoldUnderline"/>
          <w:highlight w:val="yellow"/>
        </w:rPr>
        <w:t>Recognizing the importance of improving school food</w:t>
      </w:r>
      <w:r>
        <w:t xml:space="preserve"> and its potential role </w:t>
      </w:r>
      <w:r w:rsidRPr="009F3DAF">
        <w:rPr>
          <w:rStyle w:val="StyleBoldUnderline"/>
          <w:highlight w:val="yellow"/>
        </w:rPr>
        <w:t>in</w:t>
      </w:r>
      <w:r>
        <w:t xml:space="preserve"> enriching </w:t>
      </w:r>
      <w:r w:rsidRPr="009F3DAF">
        <w:rPr>
          <w:rStyle w:val="StyleBoldUnderline"/>
          <w:highlight w:val="yellow"/>
        </w:rPr>
        <w:t>education</w:t>
      </w:r>
      <w:r>
        <w:t xml:space="preserve"> is one thing. Changing complex food systems is quite another. Rethinking School Lunch, a planning framework for this endeavor, is the outcome of more than a decade of work with school food systems by the Center for Ecoliteracy, a public foundation dedicated to education for sustainable living.</w:t>
      </w:r>
    </w:p>
    <w:p w:rsidR="00A913AE" w:rsidRDefault="00A913AE" w:rsidP="00A913AE"/>
    <w:p w:rsidR="00A913AE" w:rsidRPr="00481439" w:rsidRDefault="00A913AE" w:rsidP="00A913AE">
      <w:pPr>
        <w:pStyle w:val="Heading4"/>
      </w:pPr>
      <w:r w:rsidRPr="00481439">
        <w:t>And parts of the school lunch program do fall under the DOE</w:t>
      </w:r>
    </w:p>
    <w:p w:rsidR="00A913AE" w:rsidRDefault="00A913AE" w:rsidP="00A913AE">
      <w:r w:rsidRPr="00936982">
        <w:rPr>
          <w:rStyle w:val="StyleStyleBold12pt"/>
        </w:rPr>
        <w:t>D</w:t>
      </w:r>
      <w:r>
        <w:t xml:space="preserve">epartment </w:t>
      </w:r>
      <w:r w:rsidRPr="00936982">
        <w:rPr>
          <w:rStyle w:val="StyleStyleBold12pt"/>
        </w:rPr>
        <w:t>o</w:t>
      </w:r>
      <w:r>
        <w:t xml:space="preserve">f </w:t>
      </w:r>
      <w:r w:rsidRPr="00936982">
        <w:rPr>
          <w:rStyle w:val="StyleStyleBold12pt"/>
        </w:rPr>
        <w:t>E</w:t>
      </w:r>
      <w:r>
        <w:t>ducation 20</w:t>
      </w:r>
      <w:r w:rsidRPr="00936982">
        <w:rPr>
          <w:rStyle w:val="StyleStyleBold12pt"/>
        </w:rPr>
        <w:t>17</w:t>
      </w:r>
      <w:r w:rsidRPr="00936982">
        <w:t>,</w:t>
      </w:r>
      <w:r>
        <w:t xml:space="preserve"> US Department of Education, 7/6/17, “</w:t>
      </w:r>
      <w:hyperlink r:id="rId11" w:history="1">
        <w:r w:rsidRPr="00936982">
          <w:rPr>
            <w:rStyle w:val="Hyperlink"/>
          </w:rPr>
          <w:t>Student Chefs Cook up Nutrition and Great Taste at ED</w:t>
        </w:r>
      </w:hyperlink>
      <w:r>
        <w:t xml:space="preserve">,” </w:t>
      </w:r>
      <w:hyperlink r:id="rId12" w:history="1">
        <w:r w:rsidRPr="001B2FB3">
          <w:rPr>
            <w:rStyle w:val="Hyperlink"/>
          </w:rPr>
          <w:t>https://blog.ed.gov/</w:t>
        </w:r>
      </w:hyperlink>
      <w:r>
        <w:t>, Accessed 7/17/2017</w:t>
      </w:r>
    </w:p>
    <w:p w:rsidR="00A913AE" w:rsidRPr="00371583" w:rsidRDefault="00A913AE" w:rsidP="00A913AE">
      <w:pPr>
        <w:rPr>
          <w:rStyle w:val="StyleBoldUnderline"/>
        </w:rPr>
      </w:pPr>
      <w:r w:rsidRPr="00371583">
        <w:rPr>
          <w:rStyle w:val="StyleBoldUnderline"/>
          <w:highlight w:val="yellow"/>
        </w:rPr>
        <w:t>Seven</w:t>
      </w:r>
      <w:r w:rsidRPr="00371583">
        <w:rPr>
          <w:rStyle w:val="StyleBoldUnderline"/>
        </w:rPr>
        <w:t xml:space="preserve"> teams of </w:t>
      </w:r>
      <w:r w:rsidRPr="00371583">
        <w:rPr>
          <w:rStyle w:val="StyleBoldUnderline"/>
          <w:highlight w:val="yellow"/>
        </w:rPr>
        <w:t>student chefs</w:t>
      </w:r>
      <w:r w:rsidRPr="00371583">
        <w:rPr>
          <w:rStyle w:val="StyleBoldUnderline"/>
        </w:rPr>
        <w:t xml:space="preserve"> from across the country </w:t>
      </w:r>
      <w:r w:rsidRPr="00371583">
        <w:rPr>
          <w:rStyle w:val="StyleBoldUnderline"/>
          <w:highlight w:val="yellow"/>
        </w:rPr>
        <w:t>converged on the U.S. D</w:t>
      </w:r>
      <w:r w:rsidRPr="00371583">
        <w:rPr>
          <w:rStyle w:val="StyleBoldUnderline"/>
        </w:rPr>
        <w:t xml:space="preserve">epartment </w:t>
      </w:r>
      <w:r w:rsidRPr="00371583">
        <w:rPr>
          <w:rStyle w:val="StyleBoldUnderline"/>
          <w:highlight w:val="yellow"/>
        </w:rPr>
        <w:t>o</w:t>
      </w:r>
      <w:r w:rsidRPr="00371583">
        <w:rPr>
          <w:rStyle w:val="StyleBoldUnderline"/>
        </w:rPr>
        <w:t xml:space="preserve">f </w:t>
      </w:r>
      <w:r w:rsidRPr="00371583">
        <w:rPr>
          <w:rStyle w:val="StyleBoldUnderline"/>
          <w:highlight w:val="yellow"/>
        </w:rPr>
        <w:t>E</w:t>
      </w:r>
      <w:r w:rsidRPr="00371583">
        <w:rPr>
          <w:rStyle w:val="StyleBoldUnderline"/>
        </w:rPr>
        <w:t xml:space="preserve">ducation (ED) </w:t>
      </w:r>
      <w:r w:rsidRPr="00371583">
        <w:rPr>
          <w:rStyle w:val="StyleBoldUnderline"/>
          <w:highlight w:val="yellow"/>
        </w:rPr>
        <w:t>h</w:t>
      </w:r>
      <w:r w:rsidRPr="00371583">
        <w:rPr>
          <w:rStyle w:val="StyleBoldUnderline"/>
        </w:rPr>
        <w:t>ead</w:t>
      </w:r>
      <w:r w:rsidRPr="00371583">
        <w:rPr>
          <w:rStyle w:val="StyleBoldUnderline"/>
          <w:highlight w:val="yellow"/>
        </w:rPr>
        <w:t>q</w:t>
      </w:r>
      <w:r w:rsidRPr="00371583">
        <w:rPr>
          <w:rStyle w:val="StyleBoldUnderline"/>
        </w:rPr>
        <w:t xml:space="preserve">uarters recently </w:t>
      </w:r>
      <w:r w:rsidRPr="00371583">
        <w:rPr>
          <w:rStyle w:val="StyleBoldUnderline"/>
          <w:highlight w:val="yellow"/>
        </w:rPr>
        <w:t>to be judged on</w:t>
      </w:r>
      <w:r w:rsidRPr="00371583">
        <w:rPr>
          <w:rStyle w:val="StyleBoldUnderline"/>
        </w:rPr>
        <w:t xml:space="preserve"> their </w:t>
      </w:r>
      <w:r w:rsidRPr="00371583">
        <w:rPr>
          <w:rStyle w:val="StyleBoldUnderline"/>
          <w:highlight w:val="yellow"/>
        </w:rPr>
        <w:t>efforts to create innovative and healthy menus for school lunches</w:t>
      </w:r>
      <w:r w:rsidRPr="00371583">
        <w:rPr>
          <w:rStyle w:val="StyleBoldUnderline"/>
        </w:rPr>
        <w:t xml:space="preserve"> that would appeal to their fellow students.</w:t>
      </w:r>
    </w:p>
    <w:p w:rsidR="00A913AE" w:rsidRDefault="00A913AE" w:rsidP="00A913AE"/>
    <w:p w:rsidR="00A913AE" w:rsidRDefault="00A913AE" w:rsidP="00A913AE">
      <w:pPr>
        <w:pStyle w:val="Heading1"/>
      </w:pPr>
      <w:r>
        <w:t>Disease Impact</w:t>
      </w:r>
    </w:p>
    <w:p w:rsidR="00A913AE" w:rsidRDefault="00A913AE" w:rsidP="00A913AE">
      <w:pPr>
        <w:pStyle w:val="Heading2"/>
      </w:pPr>
      <w:r>
        <w:t>Yes Extinction</w:t>
      </w:r>
    </w:p>
    <w:p w:rsidR="00A913AE" w:rsidRDefault="00A913AE" w:rsidP="00A913AE">
      <w:pPr>
        <w:pStyle w:val="Heading3"/>
      </w:pPr>
      <w:r>
        <w:t>Disease---Yes Extinction</w:t>
      </w:r>
    </w:p>
    <w:p w:rsidR="00A913AE" w:rsidRDefault="00A913AE" w:rsidP="00A913AE">
      <w:pPr>
        <w:pStyle w:val="Heading4"/>
      </w:pPr>
      <w:r>
        <w:t>There is an existential risk to disease and bio-weaponry</w:t>
      </w:r>
    </w:p>
    <w:p w:rsidR="00A913AE" w:rsidRPr="00CB0C44" w:rsidRDefault="00A913AE" w:rsidP="00A913AE">
      <w:r w:rsidRPr="000B5D05">
        <w:t>Owen Cotton-</w:t>
      </w:r>
      <w:r w:rsidRPr="000B5D05">
        <w:rPr>
          <w:rStyle w:val="StyleStyleBold12pt"/>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rsidR="00A913AE" w:rsidRPr="00CB0C44" w:rsidRDefault="00A913AE" w:rsidP="00A913AE">
      <w:pPr>
        <w:rPr>
          <w:rStyle w:val="StyleBoldUnderline"/>
        </w:rPr>
      </w:pPr>
      <w:r w:rsidRPr="00CB0C44">
        <w:rPr>
          <w:sz w:val="16"/>
        </w:rPr>
        <w:t xml:space="preserve">Recent developments in biotechnology may, however, give people the capability to design pathogens which overcome this trade-off. Some gain-of-function </w:t>
      </w:r>
      <w:r w:rsidRPr="00CB0C44">
        <w:rPr>
          <w:rStyle w:val="StyleBoldUnderline"/>
          <w:highlight w:val="cyan"/>
        </w:rPr>
        <w:t>research has demonstrated the feasibility</w:t>
      </w:r>
      <w:r w:rsidRPr="00CB0C44">
        <w:rPr>
          <w:rStyle w:val="StyleBoldUnderline"/>
        </w:rPr>
        <w:t xml:space="preserve"> of altering pathogens </w:t>
      </w:r>
      <w:r w:rsidRPr="00CB0C44">
        <w:rPr>
          <w:rStyle w:val="StyleBoldUnderline"/>
          <w:highlight w:val="cyan"/>
        </w:rPr>
        <w:t>to create strains with dangerous new features</w:t>
      </w:r>
      <w:r w:rsidRPr="00CB0C44">
        <w:rPr>
          <w:rStyle w:val="StyleBoldUnderline"/>
        </w:rPr>
        <w:t xml:space="preserve">, such as vaccine-resistant smallpox40 and human-transmissible avian flu,41 </w:t>
      </w:r>
      <w:r w:rsidRPr="00CB0C44">
        <w:rPr>
          <w:rStyle w:val="StyleBoldUnderline"/>
          <w:highlight w:val="cyan"/>
        </w:rPr>
        <w:t xml:space="preserve">with the potential to kill </w:t>
      </w:r>
      <w:r w:rsidRPr="00CB0C44">
        <w:rPr>
          <w:rStyle w:val="StyleBoldUnderline"/>
          <w:highlight w:val="cyan"/>
        </w:rPr>
        <w:lastRenderedPageBreak/>
        <w:t>millions or even billions of people.</w:t>
      </w:r>
      <w:r w:rsidRPr="00CB0C44">
        <w:rPr>
          <w:rStyle w:val="StyleBoldUnderline"/>
        </w:rPr>
        <w:t xml:space="preserve"> </w:t>
      </w:r>
      <w:r w:rsidRPr="00CB0C44">
        <w:rPr>
          <w:sz w:val="16"/>
        </w:rPr>
        <w:t>For an engineered pathogen to derail humanity’s long-term future, it would probably have to have extremely high fatality rates or destroy reproductive capability (so that it killed or prevented reproduction by all or nearly all of its victims), be extremely infectious (so that it had global reach), and have delayed onset of symptoms (so that we would fail to notice the problem and mount a response in time).42 Making such a pathogen would be close to impossible at present. However</w:t>
      </w:r>
      <w:r w:rsidRPr="00CB0C44">
        <w:rPr>
          <w:rStyle w:val="StyleBoldUnderline"/>
        </w:rPr>
        <w:t xml:space="preserve">, </w:t>
      </w:r>
      <w:r w:rsidRPr="00CB0C44">
        <w:rPr>
          <w:rStyle w:val="StyleBoldUnderline"/>
          <w:highlight w:val="cyan"/>
        </w:rPr>
        <w:t>the cost of the technology is falling rapidly</w:t>
      </w:r>
      <w:r w:rsidRPr="00CB0C44">
        <w:rPr>
          <w:sz w:val="16"/>
        </w:rPr>
        <w:t>,43</w:t>
      </w:r>
      <w:r w:rsidRPr="00CB0C44">
        <w:rPr>
          <w:rStyle w:val="StyleBoldUnderline"/>
        </w:rPr>
        <w:t xml:space="preserve"> and adequate </w:t>
      </w:r>
      <w:r w:rsidRPr="00CB0C44">
        <w:rPr>
          <w:rStyle w:val="StyleBoldUnderline"/>
          <w:highlight w:val="cyan"/>
        </w:rPr>
        <w:t>expertise and modern laboratories are</w:t>
      </w:r>
      <w:r w:rsidRPr="00CB0C44">
        <w:rPr>
          <w:rStyle w:val="StyleBoldUnderline"/>
        </w:rPr>
        <w:t xml:space="preserve"> becoming more </w:t>
      </w:r>
      <w:r w:rsidRPr="00CB0C44">
        <w:rPr>
          <w:rStyle w:val="StyleBoldUnderline"/>
          <w:highlight w:val="cyan"/>
        </w:rPr>
        <w:t>available</w:t>
      </w:r>
      <w:r w:rsidRPr="00CB0C44">
        <w:rPr>
          <w:rStyle w:val="StyleBoldUnderline"/>
        </w:rPr>
        <w:t xml:space="preserve">. Consequently, </w:t>
      </w:r>
      <w:r w:rsidRPr="00CB0C44">
        <w:rPr>
          <w:rStyle w:val="StyleBoldUnderline"/>
          <w:highlight w:val="cyan"/>
        </w:rPr>
        <w:t>states and</w:t>
      </w:r>
      <w:r w:rsidRPr="00CB0C44">
        <w:rPr>
          <w:rStyle w:val="StyleBoldUnderline"/>
        </w:rPr>
        <w:t xml:space="preserve"> perhaps even </w:t>
      </w:r>
      <w:r w:rsidRPr="00CB0C44">
        <w:rPr>
          <w:rStyle w:val="StyleBoldUnderline"/>
          <w:highlight w:val="cyan"/>
        </w:rPr>
        <w:t>terrorist groups could eventually gain the capacity to create pathogens which could</w:t>
      </w:r>
      <w:r w:rsidRPr="00CB0C44">
        <w:rPr>
          <w:rStyle w:val="StyleBoldUnderline"/>
        </w:rPr>
        <w:t xml:space="preserve"> deliberately or accidentally </w:t>
      </w:r>
      <w:r w:rsidRPr="00CB0C44">
        <w:rPr>
          <w:rStyle w:val="StyleBoldUnderline"/>
          <w:highlight w:val="cyan"/>
        </w:rPr>
        <w:t>cause an existential catastrophe.</w:t>
      </w:r>
    </w:p>
    <w:p w:rsidR="00A913AE" w:rsidRDefault="00A913AE" w:rsidP="00A913AE"/>
    <w:p w:rsidR="00A913AE" w:rsidRDefault="00A913AE" w:rsidP="00A913AE"/>
    <w:p w:rsidR="00A913AE" w:rsidRDefault="00A913AE" w:rsidP="00A913AE"/>
    <w:p w:rsidR="00A913AE" w:rsidRDefault="00A913AE" w:rsidP="00A913AE">
      <w:pPr>
        <w:pStyle w:val="Heading1"/>
      </w:pPr>
      <w:r>
        <w:t xml:space="preserve">Competitiveness/Heg Uniqueness </w:t>
      </w:r>
    </w:p>
    <w:p w:rsidR="00A913AE" w:rsidRDefault="00A913AE" w:rsidP="00A913AE">
      <w:pPr>
        <w:pStyle w:val="Heading2"/>
      </w:pPr>
      <w:r>
        <w:t>Competitiveness High</w:t>
      </w:r>
    </w:p>
    <w:p w:rsidR="00A913AE" w:rsidRDefault="00A913AE" w:rsidP="00A913AE">
      <w:pPr>
        <w:pStyle w:val="Heading3"/>
      </w:pPr>
      <w:r>
        <w:t>Competitiveness High---Trump</w:t>
      </w:r>
    </w:p>
    <w:p w:rsidR="00A913AE" w:rsidRDefault="00A913AE" w:rsidP="00A913AE">
      <w:pPr>
        <w:pStyle w:val="Heading4"/>
        <w:rPr>
          <w:rStyle w:val="StyleBoldUnderline"/>
          <w:rFonts w:cs="Times New Roman"/>
          <w:szCs w:val="24"/>
        </w:rPr>
      </w:pPr>
      <w:r w:rsidRPr="007A6BBA">
        <w:rPr>
          <w:rStyle w:val="StyleBoldUnderline"/>
          <w:rFonts w:cs="Times New Roman"/>
          <w:szCs w:val="24"/>
        </w:rPr>
        <w:t>Trump is making economic  decisions now that boost US Heg</w:t>
      </w:r>
    </w:p>
    <w:p w:rsidR="00A913AE" w:rsidRPr="009A6FF4" w:rsidRDefault="009C2858" w:rsidP="00A913AE">
      <w:hyperlink r:id="rId13" w:history="1">
        <w:r w:rsidR="00A913AE" w:rsidRPr="009A6FF4">
          <w:rPr>
            <w:rStyle w:val="Hyperlink"/>
            <w:bCs/>
          </w:rPr>
          <w:t>Gregory</w:t>
        </w:r>
        <w:r w:rsidR="00A913AE" w:rsidRPr="009A6FF4">
          <w:rPr>
            <w:rStyle w:val="Hyperlink"/>
            <w:b/>
            <w:bCs/>
          </w:rPr>
          <w:t xml:space="preserve"> Korte </w:t>
        </w:r>
      </w:hyperlink>
      <w:r w:rsidR="00A913AE" w:rsidRPr="009A6FF4">
        <w:rPr>
          <w:b/>
          <w:bCs/>
        </w:rPr>
        <w:t>17</w:t>
      </w:r>
      <w:r w:rsidR="00A913AE">
        <w:rPr>
          <w:b/>
          <w:bCs/>
        </w:rPr>
        <w:t xml:space="preserve"> </w:t>
      </w:r>
      <w:r w:rsidR="00A913AE" w:rsidRPr="009A6FF4">
        <w:rPr>
          <w:b/>
          <w:bCs/>
        </w:rPr>
        <w:t> </w:t>
      </w:r>
      <w:r w:rsidR="00A913AE" w:rsidRPr="009A6FF4">
        <w:rPr>
          <w:bCs/>
        </w:rPr>
        <w:t>White House correspondent for USA TODAY, focusing on executive power and national security</w:t>
      </w:r>
      <w:r w:rsidR="00A913AE">
        <w:rPr>
          <w:bCs/>
        </w:rPr>
        <w:t xml:space="preserve"> “</w:t>
      </w:r>
      <w:r w:rsidR="00A913AE" w:rsidRPr="009A6FF4">
        <w:rPr>
          <w:bCs/>
        </w:rPr>
        <w:t>Trump grants Keystone permit, declares 'a great day for American jobs'</w:t>
      </w:r>
      <w:r w:rsidR="00A913AE">
        <w:rPr>
          <w:bCs/>
        </w:rPr>
        <w:t xml:space="preserve">” </w:t>
      </w:r>
      <w:r w:rsidR="00A913AE" w:rsidRPr="009A6FF4">
        <w:rPr>
          <w:bCs/>
        </w:rPr>
        <w:t>https://www.usatoday.com/story/news/politics/2017/03/24/trump-grants-keystone-permit-declares-great-day-american-jobs/99567608/</w:t>
      </w:r>
    </w:p>
    <w:p w:rsidR="00A913AE" w:rsidRPr="007A6BBA" w:rsidRDefault="00A913AE" w:rsidP="00A913AE">
      <w:pPr>
        <w:rPr>
          <w:sz w:val="24"/>
          <w:szCs w:val="24"/>
          <w:u w:val="single"/>
        </w:rPr>
      </w:pPr>
      <w:r w:rsidRPr="007A6BBA">
        <w:rPr>
          <w:rStyle w:val="StyleBoldUnderline"/>
          <w:szCs w:val="24"/>
          <w:highlight w:val="yellow"/>
        </w:rPr>
        <w:t>WASHINGTON</w:t>
      </w:r>
      <w:r w:rsidRPr="007A6BBA">
        <w:rPr>
          <w:rStyle w:val="StyleBoldUnderline"/>
          <w:szCs w:val="24"/>
        </w:rPr>
        <w:t> </w:t>
      </w:r>
      <w:r w:rsidRPr="007A6BBA">
        <w:rPr>
          <w:rStyle w:val="StyleBoldUnderline"/>
          <w:szCs w:val="24"/>
          <w:highlight w:val="yellow"/>
        </w:rPr>
        <w:t>— Calling it "a great day for American jobs,"</w:t>
      </w:r>
      <w:r w:rsidRPr="000B3D6B">
        <w:rPr>
          <w:sz w:val="16"/>
          <w:szCs w:val="24"/>
        </w:rPr>
        <w:t xml:space="preserve"> </w:t>
      </w:r>
      <w:r w:rsidRPr="007A6BBA">
        <w:rPr>
          <w:sz w:val="24"/>
          <w:szCs w:val="24"/>
          <w:u w:val="single"/>
        </w:rPr>
        <w:t xml:space="preserve">President </w:t>
      </w:r>
      <w:r w:rsidRPr="007A6BBA">
        <w:rPr>
          <w:sz w:val="24"/>
          <w:szCs w:val="24"/>
          <w:highlight w:val="yellow"/>
          <w:u w:val="single"/>
        </w:rPr>
        <w:t>Trump signed</w:t>
      </w:r>
      <w:r w:rsidRPr="007A6BBA">
        <w:rPr>
          <w:sz w:val="24"/>
          <w:szCs w:val="24"/>
          <w:u w:val="single"/>
        </w:rPr>
        <w:t xml:space="preserve"> a permit Friday </w:t>
      </w:r>
      <w:r w:rsidRPr="007A6BBA">
        <w:rPr>
          <w:sz w:val="24"/>
          <w:szCs w:val="24"/>
          <w:highlight w:val="yellow"/>
          <w:u w:val="single"/>
        </w:rPr>
        <w:t>to</w:t>
      </w:r>
      <w:r w:rsidRPr="000B3D6B">
        <w:rPr>
          <w:sz w:val="16"/>
          <w:szCs w:val="24"/>
          <w:highlight w:val="yellow"/>
        </w:rPr>
        <w:t xml:space="preserve"> </w:t>
      </w:r>
      <w:r w:rsidRPr="007A6BBA">
        <w:rPr>
          <w:sz w:val="24"/>
          <w:szCs w:val="24"/>
          <w:highlight w:val="yellow"/>
          <w:u w:val="single"/>
        </w:rPr>
        <w:t>allow the construction</w:t>
      </w:r>
      <w:r w:rsidRPr="000B3D6B">
        <w:rPr>
          <w:sz w:val="16"/>
          <w:szCs w:val="24"/>
          <w:highlight w:val="yellow"/>
        </w:rPr>
        <w:t xml:space="preserve"> </w:t>
      </w:r>
      <w:r w:rsidRPr="007A6BBA">
        <w:rPr>
          <w:sz w:val="24"/>
          <w:szCs w:val="24"/>
          <w:highlight w:val="yellow"/>
          <w:u w:val="single"/>
        </w:rPr>
        <w:t>of</w:t>
      </w:r>
      <w:r w:rsidRPr="000B3D6B">
        <w:rPr>
          <w:sz w:val="16"/>
          <w:szCs w:val="24"/>
          <w:highlight w:val="yellow"/>
        </w:rPr>
        <w:t xml:space="preserve"> the</w:t>
      </w:r>
      <w:r w:rsidRPr="000B3D6B">
        <w:rPr>
          <w:sz w:val="16"/>
          <w:szCs w:val="24"/>
        </w:rPr>
        <w:t> 1,179-mile Keystone XL</w:t>
      </w:r>
      <w:r w:rsidRPr="007A6BBA">
        <w:rPr>
          <w:sz w:val="24"/>
          <w:szCs w:val="24"/>
          <w:u w:val="single"/>
        </w:rPr>
        <w:t xml:space="preserve"> </w:t>
      </w:r>
      <w:r w:rsidRPr="007A6BBA">
        <w:rPr>
          <w:sz w:val="24"/>
          <w:szCs w:val="24"/>
          <w:highlight w:val="yellow"/>
          <w:u w:val="single"/>
        </w:rPr>
        <w:t>pipeline that his predecessor had blocked</w:t>
      </w:r>
      <w:r w:rsidRPr="000B3D6B">
        <w:rPr>
          <w:sz w:val="16"/>
          <w:szCs w:val="24"/>
          <w:highlight w:val="yellow"/>
        </w:rPr>
        <w:t>."</w:t>
      </w:r>
      <w:r w:rsidRPr="000B3D6B">
        <w:rPr>
          <w:sz w:val="16"/>
          <w:szCs w:val="24"/>
        </w:rPr>
        <w:t xml:space="preserve">The fact is that this $8 billion investment in American energy was delayed for so long demonstrates how the </w:t>
      </w:r>
      <w:r w:rsidRPr="007A6BBA">
        <w:rPr>
          <w:sz w:val="24"/>
          <w:szCs w:val="24"/>
          <w:u w:val="single"/>
        </w:rPr>
        <w:t>American government has failed the American people</w:t>
      </w:r>
      <w:r w:rsidRPr="000B3D6B">
        <w:rPr>
          <w:sz w:val="16"/>
          <w:szCs w:val="24"/>
        </w:rPr>
        <w:t xml:space="preserve">," Trump said as he met with his National Economic Council in the Oval Office Friday.President Barack </w:t>
      </w:r>
      <w:r w:rsidRPr="007A6BBA">
        <w:rPr>
          <w:sz w:val="24"/>
          <w:szCs w:val="24"/>
          <w:u w:val="single"/>
        </w:rPr>
        <w:t>Obama</w:t>
      </w:r>
      <w:r w:rsidRPr="000B3D6B">
        <w:rPr>
          <w:sz w:val="16"/>
          <w:szCs w:val="24"/>
        </w:rPr>
        <w:t xml:space="preserve"> had </w:t>
      </w:r>
      <w:hyperlink r:id="rId14" w:history="1">
        <w:r w:rsidRPr="000B3D6B">
          <w:rPr>
            <w:rStyle w:val="Hyperlink"/>
            <w:sz w:val="16"/>
            <w:szCs w:val="24"/>
          </w:rPr>
          <w:t>rejected the project in 2015</w:t>
        </w:r>
      </w:hyperlink>
      <w:r w:rsidRPr="000B3D6B">
        <w:rPr>
          <w:sz w:val="16"/>
          <w:szCs w:val="24"/>
        </w:rPr>
        <w:t> with a legal declaration that the pipeline</w:t>
      </w:r>
      <w:r w:rsidRPr="007A6BBA">
        <w:rPr>
          <w:sz w:val="24"/>
          <w:szCs w:val="24"/>
          <w:u w:val="single"/>
        </w:rPr>
        <w:t xml:space="preserve"> was not in the national interest</w:t>
      </w:r>
      <w:r w:rsidRPr="000B3D6B">
        <w:rPr>
          <w:sz w:val="16"/>
          <w:szCs w:val="24"/>
        </w:rPr>
        <w:t>. Environmental groups had opposed the project because it would ship heavy, dirty-burning Canadian oil to refineries.The decision by the State Department was largely anticlimactic, as Trump had signaled his administration's intent to issue the permit in a </w:t>
      </w:r>
      <w:hyperlink r:id="rId15" w:history="1">
        <w:r w:rsidRPr="000B3D6B">
          <w:rPr>
            <w:rStyle w:val="Hyperlink"/>
            <w:sz w:val="16"/>
            <w:szCs w:val="24"/>
          </w:rPr>
          <w:t>presidential memorandum signed Jan. 24</w:t>
        </w:r>
      </w:hyperlink>
      <w:r w:rsidRPr="000B3D6B">
        <w:rPr>
          <w:sz w:val="16"/>
          <w:szCs w:val="24"/>
        </w:rPr>
        <w:t>. That memo called on Transcanada to reapply for a permit and gave the State Department 60 days to review the application. That </w:t>
      </w:r>
      <w:hyperlink r:id="rId16" w:history="1">
        <w:r w:rsidRPr="000B3D6B">
          <w:rPr>
            <w:rStyle w:val="Hyperlink"/>
            <w:sz w:val="16"/>
            <w:szCs w:val="24"/>
          </w:rPr>
          <w:t>clock ran out Friday</w:t>
        </w:r>
      </w:hyperlink>
      <w:r w:rsidRPr="000B3D6B">
        <w:rPr>
          <w:sz w:val="16"/>
          <w:szCs w:val="24"/>
        </w:rPr>
        <w:t>.Transcanada President Russ Girling, appearing in the Oval Office with the president, used Trump-like language to describe the project."There's thousands of people ready and itching to get to work</w:t>
      </w:r>
      <w:r w:rsidRPr="007A6BBA">
        <w:rPr>
          <w:sz w:val="24"/>
          <w:szCs w:val="24"/>
          <w:u w:val="single"/>
        </w:rPr>
        <w:t>," he said. "</w:t>
      </w:r>
      <w:r w:rsidRPr="007A6BBA">
        <w:rPr>
          <w:sz w:val="24"/>
          <w:szCs w:val="24"/>
          <w:highlight w:val="yellow"/>
          <w:u w:val="single"/>
        </w:rPr>
        <w:t>We’re going to use the best technology. It’s going to create thousands of jobs."</w:t>
      </w:r>
      <w:r w:rsidRPr="007A6BBA">
        <w:rPr>
          <w:sz w:val="24"/>
          <w:szCs w:val="24"/>
          <w:u w:val="single"/>
        </w:rPr>
        <w:t xml:space="preserve"> </w:t>
      </w:r>
      <w:r w:rsidRPr="000B3D6B">
        <w:rPr>
          <w:sz w:val="16"/>
          <w:szCs w:val="24"/>
        </w:rPr>
        <w:t>Transcanada President Russ Girling, appearing in the Oval Office with the president, used Trump-like language to describe the project</w:t>
      </w:r>
      <w:r w:rsidRPr="000B3D6B">
        <w:rPr>
          <w:rFonts w:ascii="Arial" w:eastAsia="Times New Roman" w:hAnsi="Arial" w:cs="Arial"/>
          <w:color w:val="333333"/>
          <w:sz w:val="16"/>
          <w:szCs w:val="21"/>
        </w:rPr>
        <w:t xml:space="preserve"> </w:t>
      </w:r>
      <w:r w:rsidRPr="000B3D6B">
        <w:rPr>
          <w:sz w:val="16"/>
          <w:szCs w:val="24"/>
        </w:rPr>
        <w:t>But the project still faces legal hurdles in Nebraska, and Girling said the company was still seeking "the other necessary permits that we need."I'll call Nebraska," Trump said, adding praise for Gov. Pete Ricketts. "Pete is a fantastic governor. I'll call him today."Trump had also directed the use of American-made steel in pipeline projects, but the White House has since said that </w:t>
      </w:r>
      <w:hyperlink r:id="rId17" w:history="1">
        <w:r w:rsidRPr="000B3D6B">
          <w:rPr>
            <w:rStyle w:val="Hyperlink"/>
            <w:sz w:val="16"/>
            <w:szCs w:val="24"/>
          </w:rPr>
          <w:t>won't apply to Keystone</w:t>
        </w:r>
      </w:hyperlink>
      <w:r w:rsidRPr="000B3D6B">
        <w:rPr>
          <w:sz w:val="16"/>
          <w:szCs w:val="24"/>
        </w:rPr>
        <w:t>.Environmental groups condemned the decision and promised to challenge it using "every tool in the kit.""Keystone XL is all risk and no reward for the American people," said Rhea Suh, president of the Natural Resources Defense Council. "It remains, and always will be, a threat to our land, water and climate."The State Department reversed its 2015 decision </w:t>
      </w:r>
      <w:hyperlink r:id="rId18" w:history="1">
        <w:r w:rsidRPr="000B3D6B">
          <w:rPr>
            <w:rStyle w:val="Hyperlink"/>
            <w:sz w:val="16"/>
            <w:szCs w:val="24"/>
          </w:rPr>
          <w:t>in a memo by Undersecretary of State for Political Affairs</w:t>
        </w:r>
      </w:hyperlink>
      <w:r w:rsidRPr="000B3D6B">
        <w:rPr>
          <w:sz w:val="16"/>
          <w:szCs w:val="24"/>
        </w:rPr>
        <w:t> Thomas Shannon Jr., an Obama holdover</w:t>
      </w:r>
      <w:r w:rsidRPr="007A6BBA">
        <w:rPr>
          <w:sz w:val="24"/>
          <w:szCs w:val="24"/>
          <w:u w:val="single"/>
        </w:rPr>
        <w:t>. He said one of Obama's chief reasons for rejecting the permit — an attempt to show U.S. leadership on climate change ahead of the Paris agreements on greenhouse gas emissions — had become moot."Since then, there have been numerous developments related to global action to address climate change, including announcements by many countries of their plans to do so. In this changed global context, a decision to approve this proposed project at this time would not undermine U.S. objectives in this area," Shannon wrote in justifying the reversal</w:t>
      </w:r>
      <w:r w:rsidRPr="000B3D6B">
        <w:rPr>
          <w:sz w:val="24"/>
          <w:szCs w:val="24"/>
          <w:highlight w:val="yellow"/>
          <w:u w:val="single"/>
        </w:rPr>
        <w:t>. "Moreover, a decision to approve this proposed project would support U.S. priorities relating to energy security, economic development, and infrastructure.</w:t>
      </w:r>
      <w:r w:rsidRPr="007A6BBA">
        <w:rPr>
          <w:sz w:val="24"/>
          <w:szCs w:val="24"/>
          <w:u w:val="single"/>
        </w:rPr>
        <w:t xml:space="preserve">"Shannon said volatility in oil production had also increased since 2015, "largely attributable to political </w:t>
      </w:r>
      <w:r w:rsidRPr="007A6BBA">
        <w:rPr>
          <w:sz w:val="24"/>
          <w:szCs w:val="24"/>
          <w:u w:val="single"/>
        </w:rPr>
        <w:lastRenderedPageBreak/>
        <w:t>instability and manipulative market tactics on the part of OPEC," the international oil cartel. But he also noted that the project is unlikely to have any meaningful effect on fuel prices.</w:t>
      </w:r>
    </w:p>
    <w:p w:rsidR="00A913AE" w:rsidRDefault="00A913AE" w:rsidP="00A913AE"/>
    <w:p w:rsidR="00A913AE" w:rsidRDefault="00A913AE" w:rsidP="00A913AE">
      <w:pPr>
        <w:pStyle w:val="Heading2"/>
      </w:pPr>
      <w:r>
        <w:t>AT: Trump Alt-Cause</w:t>
      </w:r>
    </w:p>
    <w:p w:rsidR="00A913AE" w:rsidRDefault="00A913AE" w:rsidP="00A913AE">
      <w:pPr>
        <w:pStyle w:val="Heading3"/>
      </w:pPr>
      <w:r>
        <w:t>AT: Trump Kills Heg</w:t>
      </w:r>
    </w:p>
    <w:p w:rsidR="00A913AE" w:rsidRDefault="00A913AE" w:rsidP="00A913AE">
      <w:pPr>
        <w:pStyle w:val="Heading4"/>
      </w:pPr>
      <w:r>
        <w:t>Trump doesn’t end US heg, Tillerson and Mattis check</w:t>
      </w:r>
    </w:p>
    <w:p w:rsidR="00A913AE" w:rsidRPr="005E2DD9" w:rsidRDefault="00A913AE" w:rsidP="00A913AE">
      <w:r>
        <w:t>David R. Ignatius 2017, a</w:t>
      </w:r>
      <w:r w:rsidRPr="005E2DD9">
        <w:t>ssociate editor and col</w:t>
      </w:r>
      <w:r>
        <w:t>umnist for The Washington Post, 3/21/17, “</w:t>
      </w:r>
      <w:r w:rsidRPr="005E2DD9">
        <w:t>Matti</w:t>
      </w:r>
      <w:r>
        <w:t>s and Tillerson, secretaries of st</w:t>
      </w:r>
      <w:r w:rsidRPr="005E2DD9">
        <w:t>abilization</w:t>
      </w:r>
      <w:r>
        <w:t xml:space="preserve">,” </w:t>
      </w:r>
      <w:hyperlink r:id="rId19" w:history="1">
        <w:r w:rsidRPr="00F3339E">
          <w:rPr>
            <w:rStyle w:val="Hyperlink"/>
          </w:rPr>
          <w:t>http://www.oregonlive.com/opinion/index.ssf/2017/03/mattis_and_tillerson_secretari.html</w:t>
        </w:r>
      </w:hyperlink>
      <w:r>
        <w:t>, Accessed 7/16/2017</w:t>
      </w:r>
    </w:p>
    <w:p w:rsidR="00A913AE" w:rsidRDefault="00A913AE" w:rsidP="00A913AE">
      <w:pPr>
        <w:rPr>
          <w:sz w:val="16"/>
        </w:rPr>
      </w:pPr>
      <w:r w:rsidRPr="00847786">
        <w:rPr>
          <w:sz w:val="16"/>
        </w:rPr>
        <w:t xml:space="preserve">WASHINGTON -- The House Intelligence Committee hearing on Monday marked the end of the opening installment of "The President," the must-watch reality/horror show that has transfixed the nation and the world. Now the plot line gets more serious, perhaps darker, with some new characters likely to emerge in key national-security roles. </w:t>
      </w:r>
      <w:r w:rsidRPr="00847786">
        <w:rPr>
          <w:rStyle w:val="StyleBoldUnderline"/>
        </w:rPr>
        <w:t xml:space="preserve">President </w:t>
      </w:r>
      <w:r w:rsidRPr="005E2DD9">
        <w:rPr>
          <w:rStyle w:val="StyleBoldUnderline"/>
          <w:highlight w:val="yellow"/>
        </w:rPr>
        <w:t>Trump</w:t>
      </w:r>
      <w:r w:rsidRPr="00847786">
        <w:rPr>
          <w:rStyle w:val="StyleBoldUnderline"/>
        </w:rPr>
        <w:t xml:space="preserve"> should be less of a stage hog going forward, and his Twitter storms less intense. He</w:t>
      </w:r>
      <w:r w:rsidRPr="005E2DD9">
        <w:rPr>
          <w:rStyle w:val="StyleBoldUnderline"/>
          <w:highlight w:val="yellow"/>
        </w:rPr>
        <w:t>'s often described as a narcissist, but he's not suicidal</w:t>
      </w:r>
      <w:r w:rsidRPr="00847786">
        <w:rPr>
          <w:sz w:val="16"/>
        </w:rPr>
        <w:t xml:space="preserve">. He knows he has been rebuffed in a public hearing that he can't ridicule as "fake news." </w:t>
      </w:r>
      <w:r w:rsidRPr="00847786">
        <w:rPr>
          <w:rStyle w:val="StyleBoldUnderline"/>
        </w:rPr>
        <w:t xml:space="preserve">With his approval rating below 40 percent, he needs to broaden his base. </w:t>
      </w:r>
      <w:r w:rsidRPr="005E2DD9">
        <w:rPr>
          <w:rStyle w:val="StyleBoldUnderline"/>
          <w:highlight w:val="yellow"/>
        </w:rPr>
        <w:t>Trump wants to disrupt, but he also</w:t>
      </w:r>
      <w:r w:rsidRPr="00847786">
        <w:rPr>
          <w:rStyle w:val="StyleBoldUnderline"/>
        </w:rPr>
        <w:t xml:space="preserve"> wants </w:t>
      </w:r>
      <w:r w:rsidRPr="005E2DD9">
        <w:rPr>
          <w:rStyle w:val="StyleBoldUnderline"/>
          <w:highlight w:val="yellow"/>
        </w:rPr>
        <w:t>to succeed</w:t>
      </w:r>
      <w:r w:rsidRPr="00847786">
        <w:rPr>
          <w:rStyle w:val="StyleBoldUnderline"/>
        </w:rPr>
        <w:t>.</w:t>
      </w:r>
      <w:r w:rsidRPr="00847786">
        <w:rPr>
          <w:sz w:val="16"/>
        </w:rPr>
        <w:t xml:space="preserve"> Trump and the nation would be well served if his two leading Cabinet secretaries, Secretary of Defense James Mattis and Secretary of State Rex Tillerson, played more prominent roles. Trump needs the solid outriggers that Mattis and Tillerson can provide. This presidency is wounded at a time of potentially serious crises</w:t>
      </w:r>
      <w:r w:rsidRPr="005E2DD9">
        <w:rPr>
          <w:sz w:val="16"/>
          <w:highlight w:val="yellow"/>
        </w:rPr>
        <w:t xml:space="preserve">. </w:t>
      </w:r>
      <w:r w:rsidRPr="005E2DD9">
        <w:rPr>
          <w:rStyle w:val="StyleBoldUnderline"/>
          <w:highlight w:val="yellow"/>
        </w:rPr>
        <w:t>Mattis and Tillerson are stabilizers. They have both led</w:t>
      </w:r>
      <w:r w:rsidRPr="00847786">
        <w:rPr>
          <w:rStyle w:val="StyleBoldUnderline"/>
        </w:rPr>
        <w:t xml:space="preserve"> big organizations </w:t>
      </w:r>
      <w:r w:rsidRPr="005E2DD9">
        <w:rPr>
          <w:rStyle w:val="StyleBoldUnderline"/>
          <w:highlight w:val="yellow"/>
        </w:rPr>
        <w:t>under pressure, and</w:t>
      </w:r>
      <w:r w:rsidRPr="00847786">
        <w:rPr>
          <w:rStyle w:val="StyleBoldUnderline"/>
        </w:rPr>
        <w:t xml:space="preserve"> they </w:t>
      </w:r>
      <w:r w:rsidRPr="005E2DD9">
        <w:rPr>
          <w:rStyle w:val="StyleBoldUnderline"/>
          <w:highlight w:val="yellow"/>
        </w:rPr>
        <w:t>know what command is</w:t>
      </w:r>
      <w:r w:rsidRPr="00847786">
        <w:rPr>
          <w:rStyle w:val="StyleBoldUnderline"/>
        </w:rPr>
        <w:t>. Both have been moving cautiously in the early weeks, feeling their way and mostly keeping their mouths shut in public</w:t>
      </w:r>
      <w:r w:rsidRPr="00847786">
        <w:rPr>
          <w:sz w:val="16"/>
        </w:rPr>
        <w:t xml:space="preserve">. They don't like talking to the press, but in that they're hardly alone among former chief executives and military leaders. </w:t>
      </w:r>
      <w:r w:rsidRPr="005E2DD9">
        <w:rPr>
          <w:rStyle w:val="StyleBoldUnderline"/>
          <w:highlight w:val="yellow"/>
        </w:rPr>
        <w:t>Mattis and Tillerson are</w:t>
      </w:r>
      <w:r w:rsidRPr="00847786">
        <w:rPr>
          <w:rStyle w:val="StyleBoldUnderline"/>
        </w:rPr>
        <w:t xml:space="preserve">n't communicating much with the public, but they're </w:t>
      </w:r>
      <w:r w:rsidRPr="005E2DD9">
        <w:rPr>
          <w:rStyle w:val="StyleBoldUnderline"/>
          <w:highlight w:val="yellow"/>
        </w:rPr>
        <w:t>talking to Trump and</w:t>
      </w:r>
      <w:r w:rsidRPr="00847786">
        <w:rPr>
          <w:rStyle w:val="StyleBoldUnderline"/>
        </w:rPr>
        <w:t xml:space="preserve"> to </w:t>
      </w:r>
      <w:r w:rsidRPr="005E2DD9">
        <w:rPr>
          <w:rStyle w:val="StyleBoldUnderline"/>
          <w:highlight w:val="yellow"/>
        </w:rPr>
        <w:t>each other, while they figure out the strategic positions this administration will take</w:t>
      </w:r>
      <w:r w:rsidRPr="00847786">
        <w:rPr>
          <w:rStyle w:val="StyleBoldUnderline"/>
        </w:rPr>
        <w:t xml:space="preserve"> on key issues.</w:t>
      </w:r>
      <w:r w:rsidRPr="00847786">
        <w:rPr>
          <w:sz w:val="16"/>
        </w:rPr>
        <w:t xml:space="preserve"> The two Cabinet secretaries try to have breakfast once a week, talk frequently by phone, and hash out common positions before each big meeting in the Situation Room. </w:t>
      </w:r>
      <w:r w:rsidRPr="005E2DD9">
        <w:rPr>
          <w:rStyle w:val="StyleBoldUnderline"/>
          <w:highlight w:val="yellow"/>
        </w:rPr>
        <w:t>These two know how to say no to Trump.</w:t>
      </w:r>
      <w:r w:rsidRPr="005E2DD9">
        <w:rPr>
          <w:rStyle w:val="StyleBoldUnderline"/>
        </w:rPr>
        <w:t xml:space="preserve"> Mattis</w:t>
      </w:r>
      <w:r w:rsidRPr="00847786">
        <w:rPr>
          <w:rStyle w:val="StyleBoldUnderline"/>
        </w:rPr>
        <w:t xml:space="preserve"> famously did so on torture, and Tillerson did the same rebutting a presidential musing about abolishing the Foreign Corrupt Practices Act. </w:t>
      </w:r>
      <w:r w:rsidRPr="005E2DD9">
        <w:rPr>
          <w:rStyle w:val="StyleBoldUnderline"/>
          <w:highlight w:val="yellow"/>
        </w:rPr>
        <w:t>Mattis and Tillerson have</w:t>
      </w:r>
      <w:r w:rsidRPr="00847786">
        <w:rPr>
          <w:rStyle w:val="StyleBoldUnderline"/>
        </w:rPr>
        <w:t xml:space="preserve"> three </w:t>
      </w:r>
      <w:r w:rsidRPr="005E2DD9">
        <w:rPr>
          <w:rStyle w:val="StyleBoldUnderline"/>
          <w:highlight w:val="yellow"/>
        </w:rPr>
        <w:t>paramount tasks</w:t>
      </w:r>
      <w:r w:rsidRPr="00847786">
        <w:rPr>
          <w:rStyle w:val="StyleBoldUnderline"/>
        </w:rPr>
        <w:t xml:space="preserve"> -- </w:t>
      </w:r>
      <w:r w:rsidRPr="005E2DD9">
        <w:rPr>
          <w:rStyle w:val="StyleBoldUnderline"/>
          <w:highlight w:val="yellow"/>
        </w:rPr>
        <w:t>matters of war and peace where their advice will be crucial for a beleaguered president with</w:t>
      </w:r>
      <w:r w:rsidRPr="00847786">
        <w:rPr>
          <w:rStyle w:val="StyleBoldUnderline"/>
        </w:rPr>
        <w:t xml:space="preserve"> big ideas but </w:t>
      </w:r>
      <w:r w:rsidRPr="005E2DD9">
        <w:rPr>
          <w:rStyle w:val="StyleBoldUnderline"/>
          <w:highlight w:val="yellow"/>
        </w:rPr>
        <w:t>limited experience</w:t>
      </w:r>
      <w:r w:rsidRPr="00847786">
        <w:rPr>
          <w:rStyle w:val="StyleBoldUnderline"/>
        </w:rPr>
        <w:t>.</w:t>
      </w:r>
      <w:r w:rsidRPr="00847786">
        <w:rPr>
          <w:sz w:val="16"/>
        </w:rPr>
        <w:t xml:space="preserve"> The first test is "eradicating" the Islamic State. Trump claimed during the campaign he had a secret strategy, but in office he has sensibly expanded the approach recommended by Gen. Joseph Votel, the Centcom commander, which focuses on capturing Raqqa, the ISIS capital in Syria, using a force that's led by Syrian Kurds from a militia known as the YPG. U.S. commanders rightly argue that while the Kurdish warriors are anathema to Turkey, they're the only hope for quickly seizing Raqqa. Turkey's claims about an alternative Sunni militia known as the "First Corps" aren't credible. Raqqa is an urgent priority: Terrorists there are hatching plots targeting Europe and the U.S. The message to Turkey should be blunt: Let the U.S. work with the Kurds to clear Raqqa now (and get them out afterward), or Russia, Iran and the Syrian regime will seize the initiative. A second crisis is building in North Korea. Here, Mattis and Tillerson have combined in warning Pyongyang that "strategic patience" is over; the U.S. will not permit the erratic regime of Kim Jong Un to develop a nuclear strike capability targeting the U.S. The key to avoiding war is to bolster allies, in Japan and South Korea, and to enlist China's cooperation. Tillerson was in Beijing last weekend for talks with President Xi Jinping about joint action. I wish Tillerson had taken reporters with him, but it was the right destination and message. Trump's third challenge, perhaps the trickiest, is to repair the dangerously strained relationship with Russia. That's complicated by President Vladimir Putin's reckless covert action against the U.S. presidential election last year, and by Trump's courtship of Putin and his oligarchs, which was foolish, at best. The FBI's counterintelligence investigation must run its course. Until it's completed there will be a "big gray cloud" over the administration, as House Intelligence Committee Chairman Devin Nunes, R-Calif., said Monday. But this doesn't mean that diplomatic dialogue with Moscow and, where possible, cooperation, should cease. After all, "detente" and nuclear-arms control began in the dark days of the Cold War. Tillerson, who knows Putin from his Exxon Mobil days, is planning to visit Russia in April. Tillerson should attend the NATO summit, too, countering reports he might skip it. But he's the right messenger to Moscow. As Mattis and Tillerson work on these complex problems, they need to communicate their strategy to America and the world. America is facing big questions, and the answers can't be conveyed in 140-character tweets. </w:t>
      </w:r>
    </w:p>
    <w:p w:rsidR="00A913AE" w:rsidRDefault="00A913AE" w:rsidP="00A913AE">
      <w:pPr>
        <w:rPr>
          <w:sz w:val="16"/>
        </w:rPr>
      </w:pPr>
    </w:p>
    <w:p w:rsidR="00A913AE" w:rsidRDefault="00A913AE" w:rsidP="00A913AE">
      <w:pPr>
        <w:pStyle w:val="Heading4"/>
      </w:pPr>
      <w:r>
        <w:t xml:space="preserve">US heg still key to stability --- Trump doesn’t change the calculus </w:t>
      </w:r>
    </w:p>
    <w:p w:rsidR="00A913AE" w:rsidRPr="00B31846" w:rsidRDefault="00A913AE" w:rsidP="00A913AE">
      <w:r>
        <w:t xml:space="preserve">Michael </w:t>
      </w:r>
      <w:r w:rsidRPr="00B31846">
        <w:rPr>
          <w:rStyle w:val="StyleStyleBold12pt"/>
        </w:rPr>
        <w:t>Dougherty 17</w:t>
      </w:r>
      <w:r>
        <w:t xml:space="preserve">, Senior writer National Review and editor of The Slurve, 6/2/17, “America Doesn’t Have a Successor,” </w:t>
      </w:r>
      <w:hyperlink r:id="rId20" w:history="1">
        <w:r w:rsidRPr="00F3339E">
          <w:rPr>
            <w:rStyle w:val="Hyperlink"/>
          </w:rPr>
          <w:t>http://www.nationalreview.com/author/michael-brendan-dougherty</w:t>
        </w:r>
      </w:hyperlink>
      <w:r>
        <w:t>, Accessed 7/16/2017</w:t>
      </w:r>
    </w:p>
    <w:p w:rsidR="00A913AE" w:rsidRPr="00A913AE" w:rsidRDefault="00A913AE" w:rsidP="00A913AE">
      <w:pPr>
        <w:rPr>
          <w:bCs/>
          <w:u w:val="single"/>
        </w:rPr>
      </w:pPr>
      <w:r w:rsidRPr="00FA6A51">
        <w:rPr>
          <w:sz w:val="16"/>
        </w:rPr>
        <w:t xml:space="preserve">America has lost the leadership of the globe in the last ten days. In fact, it lost it two times over. For completely different reasons. The first time it was an op-ed in the Wall Street Journal that did it. Twilight of American power, right there. Might as well mothball the nuclear subs and aircraft carriers. The second time was when it pulled out of the Paris accords. No time for the mothballs, Americans have abandoned science and will shortly be living in cave dwellings along Appalachia. </w:t>
      </w:r>
      <w:r w:rsidRPr="00CE5F75">
        <w:rPr>
          <w:rStyle w:val="StyleBoldUnderline"/>
        </w:rPr>
        <w:t xml:space="preserve">Both are </w:t>
      </w:r>
      <w:r w:rsidRPr="00FA6A51">
        <w:rPr>
          <w:rStyle w:val="StyleBoldUnderline"/>
          <w:highlight w:val="yellow"/>
        </w:rPr>
        <w:t>cases of the commentariat wishing Donald Trump’s presidency to be shown to be more disastrous than it is</w:t>
      </w:r>
      <w:r w:rsidRPr="00CE5F75">
        <w:rPr>
          <w:rStyle w:val="StyleBoldUnderline"/>
        </w:rPr>
        <w:t>.</w:t>
      </w:r>
      <w:r w:rsidRPr="00FA6A51">
        <w:rPr>
          <w:sz w:val="16"/>
        </w:rPr>
        <w:t xml:space="preserve"> And so the race to find the next global leader is on. Joan Walsh declared Angela Merkel the leader of the free world. </w:t>
      </w:r>
      <w:r w:rsidRPr="00CE5F75">
        <w:rPr>
          <w:rStyle w:val="StyleBoldUnderline"/>
        </w:rPr>
        <w:t xml:space="preserve">How interesting! But it </w:t>
      </w:r>
      <w:r w:rsidRPr="00FA6A51">
        <w:rPr>
          <w:rStyle w:val="StyleBoldUnderline"/>
          <w:highlight w:val="yellow"/>
        </w:rPr>
        <w:t>fail</w:t>
      </w:r>
      <w:r w:rsidRPr="00CE5F75">
        <w:rPr>
          <w:rStyle w:val="StyleBoldUnderline"/>
        </w:rPr>
        <w:t xml:space="preserve">s </w:t>
      </w:r>
      <w:r w:rsidRPr="00FA6A51">
        <w:rPr>
          <w:rStyle w:val="StyleBoldUnderline"/>
          <w:highlight w:val="yellow"/>
        </w:rPr>
        <w:t>the sniff test</w:t>
      </w:r>
      <w:r w:rsidRPr="00CE5F75">
        <w:rPr>
          <w:rStyle w:val="StyleBoldUnderline"/>
        </w:rPr>
        <w:t>.</w:t>
      </w:r>
      <w:r w:rsidRPr="00FA6A51">
        <w:rPr>
          <w:sz w:val="16"/>
        </w:rPr>
        <w:t xml:space="preserve"> The European Union exists on several unspoken agreements. One of them is that Germany doesn’t get a big military anymore. In compensation it does get the greatest benefit from the euro currency. Another </w:t>
      </w:r>
      <w:r w:rsidRPr="00FA6A51">
        <w:rPr>
          <w:sz w:val="16"/>
        </w:rPr>
        <w:lastRenderedPageBreak/>
        <w:t xml:space="preserve">unspoken part of the deal is that the European Union is the political deputy in the NATO alliance. That is why, whenever EU expansion talk comes it is about whether to include more NATO countries, even when they aren’t European, like Turkey. Never that big European country outside of NATO, which is Russia. Germany could not maintain its treasured European project if suddenly it made a bid for world leadership with a military buildup. </w:t>
      </w:r>
      <w:r w:rsidRPr="00FA6A51">
        <w:rPr>
          <w:rStyle w:val="StyleBoldUnderline"/>
          <w:highlight w:val="yellow"/>
        </w:rPr>
        <w:t>The</w:t>
      </w:r>
      <w:r w:rsidRPr="00CE5F75">
        <w:rPr>
          <w:rStyle w:val="StyleBoldUnderline"/>
        </w:rPr>
        <w:t xml:space="preserve"> whole project of the </w:t>
      </w:r>
      <w:r w:rsidRPr="00FA6A51">
        <w:rPr>
          <w:rStyle w:val="StyleBoldUnderline"/>
          <w:highlight w:val="yellow"/>
        </w:rPr>
        <w:t>EU rests on the military reality that the U.S. provides</w:t>
      </w:r>
      <w:r w:rsidRPr="00CE5F75">
        <w:rPr>
          <w:rStyle w:val="StyleBoldUnderline"/>
        </w:rPr>
        <w:t xml:space="preserve"> Europe’s </w:t>
      </w:r>
      <w:r w:rsidRPr="00FA6A51">
        <w:rPr>
          <w:rStyle w:val="StyleBoldUnderline"/>
          <w:highlight w:val="yellow"/>
        </w:rPr>
        <w:t>security</w:t>
      </w:r>
      <w:r w:rsidRPr="00CE5F75">
        <w:rPr>
          <w:rStyle w:val="StyleBoldUnderline"/>
        </w:rPr>
        <w:t xml:space="preserve"> from Russian domination.</w:t>
      </w:r>
      <w:r w:rsidRPr="00FA6A51">
        <w:rPr>
          <w:sz w:val="16"/>
        </w:rPr>
        <w:t xml:space="preserve"> Does anyone for one minute believe that a German public that is now dogmatically anti-war and pro-EU would be willing to jeopardize the political arrangement they love and that gives them prosperity for a major military build-up that would require new sacrifices? Do they think member states of the EU want this? Think Poland and France will happily trust Germany with their security? The fact is this. </w:t>
      </w:r>
      <w:r w:rsidRPr="00CE5F75">
        <w:rPr>
          <w:rStyle w:val="StyleBoldUnderline"/>
        </w:rPr>
        <w:t xml:space="preserve">If EU member states want to keep their project, then </w:t>
      </w:r>
      <w:r w:rsidRPr="00FA6A51">
        <w:rPr>
          <w:rStyle w:val="StyleBoldUnderline"/>
          <w:highlight w:val="yellow"/>
        </w:rPr>
        <w:t>America must continue to be the underwriter of</w:t>
      </w:r>
      <w:r w:rsidRPr="00CE5F75">
        <w:rPr>
          <w:rStyle w:val="StyleBoldUnderline"/>
        </w:rPr>
        <w:t xml:space="preserve"> European </w:t>
      </w:r>
      <w:r w:rsidRPr="00FA6A51">
        <w:rPr>
          <w:rStyle w:val="StyleBoldUnderline"/>
          <w:highlight w:val="yellow"/>
        </w:rPr>
        <w:t>order</w:t>
      </w:r>
      <w:r w:rsidRPr="00CE5F75">
        <w:rPr>
          <w:rStyle w:val="StyleBoldUnderline"/>
        </w:rPr>
        <w:t>. The two go together.</w:t>
      </w:r>
      <w:r w:rsidRPr="00FA6A51">
        <w:rPr>
          <w:sz w:val="16"/>
        </w:rPr>
        <w:t xml:space="preserve"> Some Europeans have the good sense to look further afield for new leadership. In the Irish Times, the usually sharp Fintan O’Toole writes that the withdrawal from the Paris climate agreement, “defines the US as a rogue nation.” He then looks to the future. “The Chinese, who understand the idea of the long term, have seen the opportunity to take the high ground and place themselves at the forefront of an epic battle for planetary survival.” An afternoon in any Chinese city would disabuse O’Toole of this notion. If EU member states want to keep their project, then America must continue to be the underwriter of European order. China is a notorious liar when it comes to pollution. When scientists measured the awful air quality in China from a U.S. Embassy and found it filled with the most harmful airborne particles, the Chinese vice minister for environmental protection issued a statement protesting that the United States had violated international conventions. Since the Paris accords were signed, China has systematically underreported its coal consumption. This is O’Toole’s far-sighted, planetary savior? O’Toole claims — I won’t say he believes — that pulling out of the agreement means that the U.S. has lost the edge on science, at least symbolically. Want a real measure on science? Look to the education systems. All the best Chinese students in science (and many from Europe) come to study in American universities. That was true even when America stood outside of the Kyoto protocols. It will remain true for a good long while. O’Toole likely knows better, but he can’t let respect for himself and his readers get in the way of a free kick on Trump. (A respectable Irish Times man has to give himself cover for his occasional heresies on rule of Ireland by Brussels.) </w:t>
      </w:r>
      <w:r w:rsidRPr="00FA6A51">
        <w:rPr>
          <w:rStyle w:val="StyleBoldUnderline"/>
          <w:highlight w:val="yellow"/>
        </w:rPr>
        <w:t>There is a frantic, almost panicked desire to see dramatic declines in U.S. power and prestige because its people elected</w:t>
      </w:r>
      <w:r w:rsidRPr="00FA6A51">
        <w:rPr>
          <w:rStyle w:val="StyleBoldUnderline"/>
        </w:rPr>
        <w:t xml:space="preserve"> Donald </w:t>
      </w:r>
      <w:r w:rsidRPr="00FA6A51">
        <w:rPr>
          <w:rStyle w:val="StyleBoldUnderline"/>
          <w:highlight w:val="yellow"/>
        </w:rPr>
        <w:t>Trump.</w:t>
      </w:r>
      <w:r w:rsidRPr="00FA6A51">
        <w:rPr>
          <w:rStyle w:val="StyleBoldUnderline"/>
        </w:rPr>
        <w:t xml:space="preserve"> The people have to learn their lesson, after all. But </w:t>
      </w:r>
      <w:r w:rsidRPr="00FA6A51">
        <w:rPr>
          <w:rStyle w:val="StyleBoldUnderline"/>
          <w:highlight w:val="yellow"/>
        </w:rPr>
        <w:t>the</w:t>
      </w:r>
      <w:r w:rsidRPr="00FA6A51">
        <w:rPr>
          <w:rStyle w:val="StyleBoldUnderline"/>
        </w:rPr>
        <w:t xml:space="preserve"> reality-based </w:t>
      </w:r>
      <w:r w:rsidRPr="00FA6A51">
        <w:rPr>
          <w:rStyle w:val="StyleBoldUnderline"/>
          <w:highlight w:val="yellow"/>
        </w:rPr>
        <w:t>community has lost touch with the real world. America remains a hegemonic force</w:t>
      </w:r>
      <w:r w:rsidRPr="00FA6A51">
        <w:rPr>
          <w:rStyle w:val="StyleBoldUnderline"/>
        </w:rPr>
        <w:t>:</w:t>
      </w:r>
      <w:r w:rsidRPr="00FA6A51">
        <w:rPr>
          <w:sz w:val="16"/>
        </w:rPr>
        <w:t xml:space="preserve"> It has the largest and best equipped military that secures peace and prosperity from Europe to the South China Sea, the most prestigious university system, the largest consumer market, and it remains the source of so much innovation. </w:t>
      </w:r>
      <w:r w:rsidRPr="00FA6A51">
        <w:rPr>
          <w:rStyle w:val="StyleBoldUnderline"/>
          <w:highlight w:val="yellow"/>
        </w:rPr>
        <w:t>The most powerful</w:t>
      </w:r>
      <w:r w:rsidRPr="00FA6A51">
        <w:rPr>
          <w:rStyle w:val="StyleBoldUnderline"/>
        </w:rPr>
        <w:t xml:space="preserve"> and important </w:t>
      </w:r>
      <w:r w:rsidRPr="00FA6A51">
        <w:rPr>
          <w:rStyle w:val="StyleBoldUnderline"/>
          <w:highlight w:val="yellow"/>
        </w:rPr>
        <w:t>country on earth is led by</w:t>
      </w:r>
      <w:r w:rsidRPr="00FA6A51">
        <w:rPr>
          <w:rStyle w:val="StyleBoldUnderline"/>
        </w:rPr>
        <w:t xml:space="preserve"> Donald </w:t>
      </w:r>
      <w:r w:rsidRPr="00FA6A51">
        <w:rPr>
          <w:rStyle w:val="StyleBoldUnderline"/>
          <w:highlight w:val="yellow"/>
        </w:rPr>
        <w:t>Trump.</w:t>
      </w:r>
      <w:r w:rsidRPr="00FA6A51">
        <w:rPr>
          <w:rStyle w:val="StyleBoldUnderline"/>
        </w:rPr>
        <w:t xml:space="preserve"> This may be unpleasant, uncomfortable, and a little scary. The world may hate it. Most days, I do. But </w:t>
      </w:r>
      <w:r w:rsidRPr="00FA6A51">
        <w:rPr>
          <w:rStyle w:val="StyleBoldUnderline"/>
          <w:highlight w:val="yellow"/>
        </w:rPr>
        <w:t>it does not mean that the U</w:t>
      </w:r>
      <w:r w:rsidRPr="00FA6A51">
        <w:rPr>
          <w:rStyle w:val="StyleBoldUnderline"/>
        </w:rPr>
        <w:t xml:space="preserve">nited </w:t>
      </w:r>
      <w:r w:rsidRPr="00FA6A51">
        <w:rPr>
          <w:rStyle w:val="StyleBoldUnderline"/>
          <w:highlight w:val="yellow"/>
        </w:rPr>
        <w:t>S</w:t>
      </w:r>
      <w:r w:rsidRPr="00FA6A51">
        <w:rPr>
          <w:rStyle w:val="StyleBoldUnderline"/>
        </w:rPr>
        <w:t xml:space="preserve">tates </w:t>
      </w:r>
      <w:r w:rsidRPr="00FA6A51">
        <w:rPr>
          <w:rStyle w:val="StyleBoldUnderline"/>
          <w:highlight w:val="yellow"/>
        </w:rPr>
        <w:t>ceases to be</w:t>
      </w:r>
      <w:r w:rsidRPr="00FA6A51">
        <w:rPr>
          <w:rStyle w:val="StyleBoldUnderline"/>
        </w:rPr>
        <w:t xml:space="preserve"> powerful and </w:t>
      </w:r>
      <w:r w:rsidRPr="00FA6A51">
        <w:rPr>
          <w:rStyle w:val="StyleBoldUnderline"/>
          <w:highlight w:val="yellow"/>
        </w:rPr>
        <w:t>important. An American-led world order might feel queasy with Donald Trump at the helm. But the deckhand doesn’t prove the captain is nuts by chopping down the main mast himself, or declaring the ship sunk at the first gust of hot air.</w:t>
      </w:r>
    </w:p>
    <w:p w:rsidR="00A913AE" w:rsidRPr="00A913AE" w:rsidRDefault="00A913AE" w:rsidP="00A913AE"/>
    <w:p w:rsidR="00A913AE" w:rsidRPr="00D74CF4" w:rsidRDefault="00A913AE" w:rsidP="00A913AE">
      <w:pPr>
        <w:pStyle w:val="Heading4"/>
        <w:rPr>
          <w:rFonts w:eastAsia="Times New Roman" w:cs="Times New Roman"/>
          <w:sz w:val="28"/>
          <w:szCs w:val="28"/>
        </w:rPr>
      </w:pPr>
      <w:r w:rsidRPr="00D74CF4">
        <w:rPr>
          <w:rFonts w:eastAsia="Times New Roman" w:cs="Times New Roman"/>
          <w:sz w:val="28"/>
          <w:szCs w:val="28"/>
        </w:rPr>
        <w:t>U.S. power will remain stable under Trump</w:t>
      </w:r>
    </w:p>
    <w:p w:rsidR="00A913AE" w:rsidRPr="00D74CF4" w:rsidRDefault="00A913AE" w:rsidP="00A913AE">
      <w:pPr>
        <w:rPr>
          <w:rStyle w:val="StyleStyleBold12pt"/>
        </w:rPr>
      </w:pPr>
      <w:r w:rsidRPr="00D74CF4">
        <w:rPr>
          <w:rStyle w:val="StyleStyleBold12pt"/>
          <w:i/>
        </w:rPr>
        <w:t xml:space="preserve"> </w:t>
      </w:r>
      <w:r w:rsidRPr="00D74CF4">
        <w:rPr>
          <w:rStyle w:val="StyleStyleBold12pt"/>
          <w:i/>
          <w:sz w:val="18"/>
          <w:szCs w:val="18"/>
        </w:rPr>
        <w:t>The</w:t>
      </w:r>
      <w:r w:rsidRPr="00D74CF4">
        <w:rPr>
          <w:rStyle w:val="StyleStyleBold12pt"/>
          <w:i/>
        </w:rPr>
        <w:t xml:space="preserve"> AI</w:t>
      </w:r>
      <w:r w:rsidRPr="00D74CF4">
        <w:rPr>
          <w:rStyle w:val="StyleStyleBold12pt"/>
        </w:rPr>
        <w:t xml:space="preserve"> 17 , </w:t>
      </w:r>
      <w:r w:rsidRPr="00D74CF4">
        <w:rPr>
          <w:rStyle w:val="dropcap1"/>
          <w:bCs/>
          <w:color w:val="111111"/>
          <w:sz w:val="18"/>
          <w:szCs w:val="18"/>
          <w:shd w:val="clear" w:color="auto" w:fill="FFFFFF"/>
        </w:rPr>
        <w:t>T</w:t>
      </w:r>
      <w:r w:rsidRPr="00D74CF4">
        <w:rPr>
          <w:color w:val="111111"/>
          <w:sz w:val="18"/>
          <w:szCs w:val="18"/>
          <w:shd w:val="clear" w:color="auto" w:fill="FFFFFF"/>
        </w:rPr>
        <w:t>he </w:t>
      </w:r>
      <w:r w:rsidRPr="00D74CF4">
        <w:rPr>
          <w:i/>
          <w:iCs/>
          <w:color w:val="111111"/>
          <w:sz w:val="18"/>
          <w:szCs w:val="18"/>
          <w:shd w:val="clear" w:color="auto" w:fill="FFFFFF"/>
        </w:rPr>
        <w:t>American Interest (AI)</w:t>
      </w:r>
      <w:r w:rsidRPr="00D74CF4">
        <w:rPr>
          <w:color w:val="111111"/>
          <w:sz w:val="18"/>
          <w:szCs w:val="18"/>
          <w:shd w:val="clear" w:color="auto" w:fill="FFFFFF"/>
        </w:rPr>
        <w:t xml:space="preserve"> is a new and independent voice devoted to the broad theme of “America in the world.”, </w:t>
      </w:r>
      <w:r w:rsidRPr="00D74CF4">
        <w:rPr>
          <w:iCs/>
          <w:color w:val="000000" w:themeColor="text1"/>
          <w:sz w:val="18"/>
          <w:szCs w:val="18"/>
          <w:shd w:val="clear" w:color="auto" w:fill="FFFFFF"/>
        </w:rPr>
        <w:t>Posted: </w:t>
      </w:r>
      <w:r w:rsidRPr="00D74CF4">
        <w:rPr>
          <w:rStyle w:val="moment-date"/>
          <w:iCs/>
          <w:color w:val="000000" w:themeColor="text1"/>
          <w:sz w:val="18"/>
          <w:szCs w:val="18"/>
          <w:shd w:val="clear" w:color="auto" w:fill="FFFFFF"/>
        </w:rPr>
        <w:t xml:space="preserve">Jan 9, 2017 11:29 AM, </w:t>
      </w:r>
      <w:r w:rsidRPr="00D74CF4">
        <w:rPr>
          <w:color w:val="111111"/>
          <w:sz w:val="18"/>
          <w:szCs w:val="18"/>
          <w:shd w:val="clear" w:color="auto" w:fill="FFFFFF"/>
        </w:rPr>
        <w:t xml:space="preserve"> “</w:t>
      </w:r>
      <w:r w:rsidRPr="00D74CF4">
        <w:rPr>
          <w:bCs/>
          <w:color w:val="111111"/>
          <w:sz w:val="16"/>
          <w:szCs w:val="16"/>
          <w:shd w:val="clear" w:color="auto" w:fill="FFFFFF"/>
        </w:rPr>
        <w:t>Trump’s Plan For World Order”</w:t>
      </w:r>
      <w:r w:rsidRPr="00D74CF4">
        <w:rPr>
          <w:rStyle w:val="moment-date"/>
          <w:b/>
          <w:i/>
          <w:iCs/>
          <w:color w:val="000000" w:themeColor="text1"/>
          <w:sz w:val="18"/>
          <w:szCs w:val="18"/>
          <w:shd w:val="clear" w:color="auto" w:fill="FFFFFF"/>
        </w:rPr>
        <w:t xml:space="preserve"> </w:t>
      </w:r>
      <w:r w:rsidRPr="00D74CF4">
        <w:rPr>
          <w:rStyle w:val="StyleStyleBold12pt"/>
          <w:color w:val="000000" w:themeColor="text1"/>
          <w:sz w:val="18"/>
          <w:szCs w:val="18"/>
        </w:rPr>
        <w:t>https://www.the-american-interest.com/2017/01/09/trumps-plan-for-world-order/</w:t>
      </w:r>
    </w:p>
    <w:p w:rsidR="00A913AE" w:rsidRPr="00A913AE" w:rsidRDefault="00A913AE" w:rsidP="00A913AE">
      <w:pPr>
        <w:shd w:val="clear" w:color="auto" w:fill="FFFFFF"/>
        <w:spacing w:before="150" w:after="240"/>
        <w:rPr>
          <w:rFonts w:eastAsia="Times New Roman"/>
          <w:color w:val="111111"/>
          <w:szCs w:val="20"/>
        </w:rPr>
      </w:pPr>
      <w:r w:rsidRPr="00A913AE">
        <w:rPr>
          <w:rFonts w:eastAsia="Times New Roman"/>
          <w:color w:val="111111"/>
          <w:szCs w:val="20"/>
          <w:highlight w:val="yellow"/>
          <w:u w:val="single"/>
        </w:rPr>
        <w:t>The conversation about whether</w:t>
      </w:r>
      <w:r w:rsidRPr="00A913AE">
        <w:rPr>
          <w:rFonts w:eastAsia="Times New Roman"/>
          <w:color w:val="111111"/>
          <w:szCs w:val="20"/>
          <w:u w:val="single"/>
        </w:rPr>
        <w:t> </w:t>
      </w:r>
      <w:r w:rsidRPr="00A913AE">
        <w:rPr>
          <w:rFonts w:eastAsia="Times New Roman"/>
          <w:color w:val="111111"/>
          <w:szCs w:val="20"/>
          <w:highlight w:val="yellow"/>
          <w:u w:val="single"/>
        </w:rPr>
        <w:t>Trump is going to subordinate America’s security and global power</w:t>
      </w:r>
      <w:r w:rsidRPr="00A913AE">
        <w:rPr>
          <w:rFonts w:eastAsia="Times New Roman"/>
          <w:color w:val="111111"/>
          <w:szCs w:val="20"/>
        </w:rPr>
        <w:t xml:space="preserve"> to his narrow business interests </w:t>
      </w:r>
      <w:r w:rsidRPr="00A913AE">
        <w:rPr>
          <w:rFonts w:eastAsia="Times New Roman"/>
          <w:color w:val="111111"/>
          <w:szCs w:val="20"/>
          <w:highlight w:val="yellow"/>
          <w:u w:val="single"/>
        </w:rPr>
        <w:t>would benefit from acknowledging his plans to</w:t>
      </w:r>
      <w:r w:rsidRPr="00A913AE">
        <w:rPr>
          <w:rFonts w:eastAsia="Times New Roman"/>
          <w:color w:val="111111"/>
          <w:szCs w:val="20"/>
        </w:rPr>
        <w:t xml:space="preserve"> enlarge and </w:t>
      </w:r>
      <w:r w:rsidRPr="00A913AE">
        <w:rPr>
          <w:rFonts w:eastAsia="Times New Roman"/>
          <w:color w:val="111111"/>
          <w:szCs w:val="20"/>
          <w:highlight w:val="yellow"/>
          <w:u w:val="single"/>
        </w:rPr>
        <w:t>strengthen the military</w:t>
      </w:r>
      <w:r w:rsidRPr="00A913AE">
        <w:rPr>
          <w:rFonts w:eastAsia="Times New Roman"/>
          <w:color w:val="111111"/>
          <w:szCs w:val="20"/>
        </w:rPr>
        <w:t xml:space="preserve">. Assuming Trump goes ahead with it, this naval build-up would be a clear signal that </w:t>
      </w:r>
      <w:r w:rsidRPr="00A913AE">
        <w:rPr>
          <w:rFonts w:eastAsia="Times New Roman"/>
          <w:color w:val="111111"/>
          <w:szCs w:val="20"/>
          <w:highlight w:val="yellow"/>
          <w:u w:val="single"/>
        </w:rPr>
        <w:t>he understands U.S. power in global terms</w:t>
      </w:r>
      <w:r w:rsidRPr="00A913AE">
        <w:rPr>
          <w:rFonts w:eastAsia="Times New Roman"/>
          <w:color w:val="111111"/>
          <w:szCs w:val="20"/>
        </w:rPr>
        <w:t xml:space="preserve">. This is not a Fortress America policy of retreat; </w:t>
      </w:r>
      <w:r w:rsidRPr="00A913AE">
        <w:rPr>
          <w:rFonts w:eastAsia="Times New Roman"/>
          <w:color w:val="111111"/>
          <w:szCs w:val="20"/>
          <w:highlight w:val="yellow"/>
          <w:u w:val="single"/>
        </w:rPr>
        <w:t>the strength of the U.S</w:t>
      </w:r>
      <w:r w:rsidRPr="00A913AE">
        <w:rPr>
          <w:rFonts w:eastAsia="Times New Roman"/>
          <w:color w:val="111111"/>
          <w:szCs w:val="20"/>
        </w:rPr>
        <w:t xml:space="preserve">. Navy </w:t>
      </w:r>
      <w:r w:rsidRPr="00A913AE">
        <w:rPr>
          <w:rFonts w:eastAsia="Times New Roman"/>
          <w:color w:val="111111"/>
          <w:szCs w:val="20"/>
          <w:highlight w:val="yellow"/>
          <w:u w:val="single"/>
        </w:rPr>
        <w:t>will determine our ability to continue</w:t>
      </w:r>
      <w:r w:rsidRPr="00A913AE">
        <w:rPr>
          <w:rFonts w:eastAsia="Times New Roman"/>
          <w:color w:val="111111"/>
          <w:szCs w:val="20"/>
        </w:rPr>
        <w:t xml:space="preserve"> missions like promoting </w:t>
      </w:r>
      <w:r w:rsidRPr="00A913AE">
        <w:rPr>
          <w:rFonts w:eastAsia="Times New Roman"/>
          <w:color w:val="111111"/>
          <w:szCs w:val="20"/>
          <w:highlight w:val="yellow"/>
          <w:u w:val="single"/>
        </w:rPr>
        <w:t>the safety and freedom</w:t>
      </w:r>
      <w:r w:rsidRPr="00A913AE">
        <w:rPr>
          <w:rFonts w:eastAsia="Times New Roman"/>
          <w:color w:val="111111"/>
          <w:szCs w:val="20"/>
        </w:rPr>
        <w:t xml:space="preserve"> of the seas for the commerce </w:t>
      </w:r>
      <w:r w:rsidRPr="00A913AE">
        <w:rPr>
          <w:rFonts w:eastAsia="Times New Roman"/>
          <w:color w:val="111111"/>
          <w:szCs w:val="20"/>
          <w:highlight w:val="yellow"/>
          <w:u w:val="single"/>
        </w:rPr>
        <w:t>of all nations</w:t>
      </w:r>
      <w:r w:rsidRPr="00A913AE">
        <w:rPr>
          <w:rFonts w:eastAsia="Times New Roman"/>
          <w:color w:val="111111"/>
          <w:szCs w:val="20"/>
        </w:rPr>
        <w:t>. It’s a bigger deal than most of the headlines America’s top newspapers are running with these days.</w:t>
      </w:r>
    </w:p>
    <w:p w:rsidR="00A913AE" w:rsidRDefault="00A913AE" w:rsidP="00A913AE">
      <w:pPr>
        <w:pStyle w:val="Heading4"/>
        <w:rPr>
          <w:sz w:val="32"/>
          <w:szCs w:val="32"/>
        </w:rPr>
      </w:pPr>
      <w:r>
        <w:rPr>
          <w:sz w:val="32"/>
          <w:szCs w:val="32"/>
        </w:rPr>
        <w:t>The US will remain has the most powerful actor in world politics</w:t>
      </w:r>
    </w:p>
    <w:p w:rsidR="00A913AE" w:rsidRPr="00A913AE" w:rsidRDefault="00A913AE" w:rsidP="00A913AE">
      <w:pPr>
        <w:pStyle w:val="Heading4"/>
        <w:rPr>
          <w:b w:val="0"/>
          <w:bCs w:val="0"/>
        </w:rPr>
      </w:pPr>
      <w:r w:rsidRPr="00266937">
        <w:rPr>
          <w:sz w:val="32"/>
          <w:szCs w:val="32"/>
        </w:rPr>
        <w:t>Drezner’17</w:t>
      </w:r>
      <w:r>
        <w:t xml:space="preserve"> </w:t>
      </w:r>
      <w:r w:rsidRPr="00266937">
        <w:rPr>
          <w:rStyle w:val="StyleStyleBold12pt"/>
        </w:rPr>
        <w:t xml:space="preserve">(Daniel W. Drezner, a professor of international politics at the Fletcher School of Law and Diplomacy at Tufts University and a regular contributor to Post Everything, “Can America lead in the age of Trump,” [The Washington Post], June 5 2017, accessed July 15 2017, </w:t>
      </w:r>
      <w:hyperlink r:id="rId21" w:history="1">
        <w:r w:rsidRPr="00266937">
          <w:rPr>
            <w:rStyle w:val="StyleStyleBold12pt"/>
          </w:rPr>
          <w:t>https://www.washingtonpost.com/posteverything/wp/2017/06/05/can-america-lead-in-the-age-of-trump/?utm_term=.19a18c08e9e9</w:t>
        </w:r>
      </w:hyperlink>
      <w:r w:rsidRPr="00266937">
        <w:rPr>
          <w:rStyle w:val="StyleStyleBold12pt"/>
        </w:rPr>
        <w:t xml:space="preserve"> )</w:t>
      </w:r>
    </w:p>
    <w:p w:rsidR="00A913AE" w:rsidRPr="00266937" w:rsidRDefault="00A913AE" w:rsidP="00A913AE">
      <w:pPr>
        <w:rPr>
          <w:u w:val="single"/>
        </w:rPr>
      </w:pPr>
      <w:r w:rsidRPr="00266937">
        <w:t>This worrying, in turn, has triggered some pushback by conservatives who are decidedly not clowns. They may not love Trump, but they argue that</w:t>
      </w:r>
      <w:r w:rsidRPr="00266937">
        <w:rPr>
          <w:b/>
          <w:bCs/>
        </w:rPr>
        <w:t xml:space="preserve"> </w:t>
      </w:r>
      <w:r w:rsidRPr="00266937">
        <w:rPr>
          <w:b/>
          <w:bCs/>
          <w:highlight w:val="yellow"/>
          <w:u w:val="single"/>
        </w:rPr>
        <w:t>American</w:t>
      </w:r>
      <w:r w:rsidRPr="00266937">
        <w:rPr>
          <w:b/>
          <w:bCs/>
          <w:u w:val="single"/>
        </w:rPr>
        <w:t xml:space="preserve"> </w:t>
      </w:r>
      <w:r w:rsidRPr="00266937">
        <w:rPr>
          <w:b/>
          <w:bCs/>
          <w:highlight w:val="yellow"/>
          <w:u w:val="single"/>
        </w:rPr>
        <w:t>power</w:t>
      </w:r>
      <w:r w:rsidRPr="00266937">
        <w:rPr>
          <w:b/>
          <w:bCs/>
          <w:u w:val="single"/>
        </w:rPr>
        <w:t xml:space="preserve"> </w:t>
      </w:r>
      <w:r w:rsidRPr="00266937">
        <w:rPr>
          <w:b/>
          <w:bCs/>
          <w:highlight w:val="yellow"/>
          <w:u w:val="single"/>
        </w:rPr>
        <w:t>and</w:t>
      </w:r>
      <w:r w:rsidRPr="00266937">
        <w:rPr>
          <w:b/>
          <w:bCs/>
          <w:u w:val="single"/>
        </w:rPr>
        <w:t xml:space="preserve"> </w:t>
      </w:r>
      <w:r w:rsidRPr="00266937">
        <w:rPr>
          <w:b/>
          <w:bCs/>
          <w:highlight w:val="yellow"/>
          <w:u w:val="single"/>
        </w:rPr>
        <w:t>leadership</w:t>
      </w:r>
      <w:r w:rsidRPr="00266937">
        <w:rPr>
          <w:b/>
          <w:bCs/>
          <w:u w:val="single"/>
        </w:rPr>
        <w:t xml:space="preserve"> </w:t>
      </w:r>
      <w:r w:rsidRPr="00266937">
        <w:rPr>
          <w:b/>
          <w:bCs/>
          <w:highlight w:val="yellow"/>
          <w:u w:val="single"/>
        </w:rPr>
        <w:t>have not changed</w:t>
      </w:r>
      <w:r w:rsidRPr="00266937">
        <w:rPr>
          <w:u w:val="single"/>
        </w:rPr>
        <w:t xml:space="preserve"> all that much.</w:t>
      </w:r>
      <w:r w:rsidRPr="00266937">
        <w:t xml:space="preserve"> Consider two recent essays in the National Review by some pretty sharp conservatives. David </w:t>
      </w:r>
      <w:r w:rsidRPr="00266937">
        <w:rPr>
          <w:highlight w:val="yellow"/>
          <w:u w:val="single"/>
        </w:rPr>
        <w:t>French</w:t>
      </w:r>
      <w:r w:rsidRPr="00266937">
        <w:t xml:space="preserve"> </w:t>
      </w:r>
      <w:r w:rsidRPr="00266937">
        <w:rPr>
          <w:highlight w:val="yellow"/>
          <w:u w:val="single"/>
        </w:rPr>
        <w:t>argues that none of Trump’s contretemps alters the fundamental realities of the United States’ relationship with its allies</w:t>
      </w:r>
      <w:r w:rsidRPr="00266937">
        <w:rPr>
          <w:u w:val="single"/>
        </w:rPr>
        <w:t>:</w:t>
      </w:r>
      <w:r w:rsidRPr="00266937">
        <w:t xml:space="preserve"> Decades of national choices have left Trump’s political opponents with no real option other than feeble protest and symbolic gestures. America is indispensable to the national security of every single one of its allies. America is arguably even indispensable to the economy of every single one of its allies</w:t>
      </w:r>
      <w:r w:rsidRPr="00266937">
        <w:rPr>
          <w:u w:val="single"/>
        </w:rPr>
        <w:t xml:space="preserve">. </w:t>
      </w:r>
      <w:r w:rsidRPr="00266937">
        <w:rPr>
          <w:highlight w:val="yellow"/>
          <w:u w:val="single"/>
        </w:rPr>
        <w:t>So long as America remains in NATO</w:t>
      </w:r>
      <w:r w:rsidRPr="00266937">
        <w:rPr>
          <w:u w:val="single"/>
        </w:rPr>
        <w:t xml:space="preserve">, </w:t>
      </w:r>
      <w:r w:rsidRPr="00266937">
        <w:rPr>
          <w:highlight w:val="yellow"/>
          <w:u w:val="single"/>
        </w:rPr>
        <w:t>keeps its treaty obligations</w:t>
      </w:r>
      <w:r w:rsidRPr="00266937">
        <w:rPr>
          <w:u w:val="single"/>
        </w:rPr>
        <w:t xml:space="preserve"> elsewhere, </w:t>
      </w:r>
      <w:r w:rsidRPr="00266937">
        <w:rPr>
          <w:highlight w:val="yellow"/>
          <w:u w:val="single"/>
        </w:rPr>
        <w:t>and</w:t>
      </w:r>
      <w:r w:rsidRPr="00266937">
        <w:rPr>
          <w:u w:val="single"/>
        </w:rPr>
        <w:t xml:space="preserve"> </w:t>
      </w:r>
      <w:r w:rsidRPr="00266937">
        <w:rPr>
          <w:highlight w:val="yellow"/>
          <w:u w:val="single"/>
        </w:rPr>
        <w:t>maintains its economic strength</w:t>
      </w:r>
      <w:r w:rsidRPr="00266937">
        <w:rPr>
          <w:u w:val="single"/>
        </w:rPr>
        <w:t xml:space="preserve">, </w:t>
      </w:r>
      <w:r w:rsidRPr="00266937">
        <w:rPr>
          <w:highlight w:val="yellow"/>
          <w:u w:val="single"/>
        </w:rPr>
        <w:t>it</w:t>
      </w:r>
      <w:r w:rsidRPr="00266937">
        <w:rPr>
          <w:u w:val="single"/>
        </w:rPr>
        <w:t xml:space="preserve"> is and </w:t>
      </w:r>
      <w:r w:rsidRPr="00266937">
        <w:rPr>
          <w:highlight w:val="yellow"/>
          <w:u w:val="single"/>
        </w:rPr>
        <w:t xml:space="preserve">will be </w:t>
      </w:r>
      <w:r w:rsidRPr="00266937">
        <w:rPr>
          <w:b/>
          <w:bCs/>
          <w:highlight w:val="yellow"/>
          <w:u w:val="single"/>
        </w:rPr>
        <w:t>the leader of the free world</w:t>
      </w:r>
      <w:r w:rsidRPr="00266937">
        <w:rPr>
          <w:u w:val="single"/>
        </w:rPr>
        <w:t xml:space="preserve">, </w:t>
      </w:r>
      <w:r w:rsidRPr="00266937">
        <w:rPr>
          <w:highlight w:val="yellow"/>
          <w:u w:val="single"/>
        </w:rPr>
        <w:t xml:space="preserve">and the </w:t>
      </w:r>
      <w:r w:rsidRPr="00266937">
        <w:rPr>
          <w:b/>
          <w:bCs/>
          <w:highlight w:val="yellow"/>
          <w:u w:val="single"/>
        </w:rPr>
        <w:lastRenderedPageBreak/>
        <w:t>world’s dominant global power</w:t>
      </w:r>
      <w:r w:rsidRPr="00266937">
        <w:t xml:space="preserve">. Also in the National Review, Michael Brendan </w:t>
      </w:r>
      <w:r w:rsidRPr="00266937">
        <w:rPr>
          <w:highlight w:val="yellow"/>
          <w:u w:val="single"/>
        </w:rPr>
        <w:t>Dougherty</w:t>
      </w:r>
      <w:r w:rsidRPr="00266937">
        <w:t xml:space="preserve"> </w:t>
      </w:r>
      <w:r w:rsidRPr="00266937">
        <w:rPr>
          <w:u w:val="single"/>
        </w:rPr>
        <w:t xml:space="preserve">goes further, </w:t>
      </w:r>
      <w:r w:rsidRPr="00266937">
        <w:rPr>
          <w:highlight w:val="yellow"/>
          <w:u w:val="single"/>
        </w:rPr>
        <w:t>conclud</w:t>
      </w:r>
      <w:r w:rsidRPr="00266937">
        <w:rPr>
          <w:u w:val="single"/>
        </w:rPr>
        <w:t xml:space="preserve">ing </w:t>
      </w:r>
      <w:r w:rsidRPr="00266937">
        <w:rPr>
          <w:highlight w:val="yellow"/>
          <w:u w:val="single"/>
        </w:rPr>
        <w:t>that</w:t>
      </w:r>
      <w:r w:rsidRPr="00266937">
        <w:rPr>
          <w:u w:val="single"/>
        </w:rPr>
        <w:t xml:space="preserve"> four </w:t>
      </w:r>
      <w:r w:rsidRPr="00266937">
        <w:rPr>
          <w:highlight w:val="yellow"/>
          <w:u w:val="single"/>
        </w:rPr>
        <w:t>months</w:t>
      </w:r>
      <w:r w:rsidRPr="00266937">
        <w:rPr>
          <w:u w:val="single"/>
        </w:rPr>
        <w:t xml:space="preserve"> of </w:t>
      </w:r>
      <w:r w:rsidRPr="00266937">
        <w:rPr>
          <w:highlight w:val="yellow"/>
          <w:u w:val="single"/>
        </w:rPr>
        <w:t>Trump</w:t>
      </w:r>
      <w:r w:rsidRPr="00266937">
        <w:rPr>
          <w:u w:val="single"/>
        </w:rPr>
        <w:t xml:space="preserve"> </w:t>
      </w:r>
      <w:r w:rsidRPr="00266937">
        <w:rPr>
          <w:highlight w:val="yellow"/>
          <w:u w:val="single"/>
        </w:rPr>
        <w:t>haven’t</w:t>
      </w:r>
      <w:r w:rsidRPr="00266937">
        <w:rPr>
          <w:u w:val="single"/>
        </w:rPr>
        <w:t xml:space="preserve"> fundamentally </w:t>
      </w:r>
      <w:r w:rsidRPr="00266937">
        <w:rPr>
          <w:highlight w:val="yellow"/>
          <w:u w:val="single"/>
        </w:rPr>
        <w:t>altered the distribution of power</w:t>
      </w:r>
      <w:r w:rsidRPr="00266937">
        <w:rPr>
          <w:u w:val="single"/>
        </w:rPr>
        <w:t xml:space="preserve"> in the world</w:t>
      </w:r>
      <w:r w:rsidRPr="00266937">
        <w:t xml:space="preserve">: </w:t>
      </w:r>
      <w:r w:rsidRPr="00266937">
        <w:rPr>
          <w:u w:val="single"/>
        </w:rPr>
        <w:t>There is a frantic, almost panicked desire to see dramatic declines in U.S. power and prestige because its people elected Donald Trump. The people have to learn their lesson, after all</w:t>
      </w:r>
      <w:r w:rsidRPr="00266937">
        <w:t xml:space="preserve">. But the reality-based community has lost touch with the real world. </w:t>
      </w:r>
      <w:r w:rsidRPr="00266937">
        <w:rPr>
          <w:highlight w:val="yellow"/>
          <w:u w:val="single"/>
        </w:rPr>
        <w:t>America</w:t>
      </w:r>
      <w:r w:rsidRPr="00266937">
        <w:rPr>
          <w:u w:val="single"/>
        </w:rPr>
        <w:t xml:space="preserve"> </w:t>
      </w:r>
      <w:r w:rsidRPr="00266937">
        <w:rPr>
          <w:highlight w:val="yellow"/>
          <w:u w:val="single"/>
        </w:rPr>
        <w:t>remains a hegemonic force: It has the largest</w:t>
      </w:r>
      <w:r w:rsidRPr="00266937">
        <w:rPr>
          <w:u w:val="single"/>
        </w:rPr>
        <w:t xml:space="preserve"> </w:t>
      </w:r>
      <w:r w:rsidRPr="00266937">
        <w:rPr>
          <w:highlight w:val="yellow"/>
          <w:u w:val="single"/>
        </w:rPr>
        <w:t>and</w:t>
      </w:r>
      <w:r w:rsidRPr="00266937">
        <w:rPr>
          <w:u w:val="single"/>
        </w:rPr>
        <w:t xml:space="preserve"> </w:t>
      </w:r>
      <w:r w:rsidRPr="00266937">
        <w:rPr>
          <w:highlight w:val="yellow"/>
          <w:u w:val="single"/>
        </w:rPr>
        <w:t>best</w:t>
      </w:r>
      <w:r w:rsidRPr="00266937">
        <w:rPr>
          <w:u w:val="single"/>
        </w:rPr>
        <w:t xml:space="preserve"> equipped </w:t>
      </w:r>
      <w:r w:rsidRPr="00266937">
        <w:rPr>
          <w:b/>
          <w:bCs/>
          <w:highlight w:val="yellow"/>
          <w:u w:val="single"/>
        </w:rPr>
        <w:t>military</w:t>
      </w:r>
      <w:r w:rsidRPr="00266937">
        <w:rPr>
          <w:b/>
          <w:bCs/>
          <w:u w:val="single"/>
        </w:rPr>
        <w:t xml:space="preserve"> </w:t>
      </w:r>
      <w:r w:rsidRPr="00266937">
        <w:rPr>
          <w:b/>
          <w:bCs/>
          <w:highlight w:val="yellow"/>
          <w:u w:val="single"/>
        </w:rPr>
        <w:t>that secures peace and prosperity</w:t>
      </w:r>
      <w:r w:rsidRPr="00266937">
        <w:rPr>
          <w:u w:val="single"/>
        </w:rPr>
        <w:t xml:space="preserve"> from Europe to the South China Sea, </w:t>
      </w:r>
      <w:r w:rsidRPr="00885C54">
        <w:t>the most prestigious university system,</w:t>
      </w:r>
      <w:r w:rsidRPr="00885C54">
        <w:rPr>
          <w:u w:val="single"/>
        </w:rPr>
        <w:t xml:space="preserve"> </w:t>
      </w:r>
      <w:r w:rsidRPr="00266937">
        <w:rPr>
          <w:highlight w:val="yellow"/>
          <w:u w:val="single"/>
        </w:rPr>
        <w:t xml:space="preserve">the </w:t>
      </w:r>
      <w:r w:rsidRPr="00266937">
        <w:rPr>
          <w:b/>
          <w:bCs/>
          <w:highlight w:val="yellow"/>
          <w:u w:val="single"/>
        </w:rPr>
        <w:t xml:space="preserve">largest consumer </w:t>
      </w:r>
      <w:r w:rsidRPr="00885C54">
        <w:rPr>
          <w:b/>
          <w:bCs/>
          <w:highlight w:val="yellow"/>
          <w:u w:val="single"/>
        </w:rPr>
        <w:t>market</w:t>
      </w:r>
      <w:r w:rsidRPr="00885C54">
        <w:t>, and it remains the source of so much innovation. These arguments have their merits</w:t>
      </w:r>
      <w:r w:rsidRPr="00885C54">
        <w:rPr>
          <w:u w:val="single"/>
        </w:rPr>
        <w:t>.</w:t>
      </w:r>
      <w:r w:rsidRPr="00885C54">
        <w:t xml:space="preserve"> </w:t>
      </w:r>
      <w:r w:rsidRPr="00885C54">
        <w:rPr>
          <w:u w:val="single"/>
        </w:rPr>
        <w:t>The United States remains the most powerful actor</w:t>
      </w:r>
      <w:r w:rsidRPr="00266937">
        <w:rPr>
          <w:u w:val="single"/>
        </w:rPr>
        <w:t xml:space="preserve"> in world politics</w:t>
      </w:r>
      <w:r w:rsidRPr="00266937">
        <w:t xml:space="preserve">. Hell, I wrote a book in which that observation played a pivotal role. </w:t>
      </w:r>
      <w:r w:rsidRPr="00266937">
        <w:rPr>
          <w:u w:val="single"/>
        </w:rPr>
        <w:t>And I don’t think the economic or military foundations of American power have changed so significantly from, say, a year ago, when the United States seemed in a pretty good position</w:t>
      </w:r>
      <w:r w:rsidRPr="00266937">
        <w:t xml:space="preserve">. From a hard-power perspective, </w:t>
      </w:r>
      <w:r w:rsidRPr="00266937">
        <w:rPr>
          <w:u w:val="single"/>
        </w:rPr>
        <w:t>the United States is still in decent shape</w:t>
      </w:r>
      <w:r w:rsidRPr="00266937">
        <w:t xml:space="preserve">, although China is catching up. </w:t>
      </w:r>
    </w:p>
    <w:p w:rsidR="00A913AE" w:rsidRDefault="00A913AE" w:rsidP="00A913AE"/>
    <w:p w:rsidR="00A913AE" w:rsidRDefault="00A913AE" w:rsidP="00A913AE">
      <w:pPr>
        <w:pStyle w:val="Heading4"/>
      </w:pPr>
      <w:r>
        <w:t xml:space="preserve">Trump has no impact on US heg; continues stable Obama policies </w:t>
      </w:r>
    </w:p>
    <w:p w:rsidR="00A913AE" w:rsidRDefault="00A913AE" w:rsidP="00A913AE">
      <w:r>
        <w:t xml:space="preserve">Jonathan </w:t>
      </w:r>
      <w:r w:rsidRPr="00FC4CBE">
        <w:rPr>
          <w:rStyle w:val="StyleStyleBold12pt"/>
        </w:rPr>
        <w:t xml:space="preserve">Pollack </w:t>
      </w:r>
      <w:r>
        <w:t>20</w:t>
      </w:r>
      <w:r w:rsidRPr="00FC4CBE">
        <w:rPr>
          <w:rStyle w:val="StyleStyleBold12pt"/>
        </w:rPr>
        <w:t>17</w:t>
      </w:r>
      <w:r>
        <w:t xml:space="preserve">, Senior Fellow and Interim SK-Korea Foundation Chair in Korea Studies, 3/10/2017, “Donald Trump and the Future of U.S. Leadership: Some Observations on International Order, East Asia, and the Korean Peninsula,” </w:t>
      </w:r>
      <w:hyperlink r:id="rId22" w:history="1">
        <w:r w:rsidRPr="00F3339E">
          <w:rPr>
            <w:rStyle w:val="Hyperlink"/>
          </w:rPr>
          <w:t>https://www.brookings.edu/wp-content/uploads/2017/03/fp_20170208_jonathan_pollack_krins.pdf</w:t>
        </w:r>
      </w:hyperlink>
      <w:r>
        <w:t>, Accessed 7/15/2017</w:t>
      </w:r>
    </w:p>
    <w:p w:rsidR="00A913AE" w:rsidRPr="00FC4CBE" w:rsidRDefault="00A913AE" w:rsidP="00A913AE">
      <w:pPr>
        <w:rPr>
          <w:rStyle w:val="StyleBoldUnderline"/>
        </w:rPr>
      </w:pPr>
      <w:r w:rsidRPr="00FC4CBE">
        <w:rPr>
          <w:sz w:val="16"/>
        </w:rPr>
        <w:t>Despite criticism from both left and right, President</w:t>
      </w:r>
      <w:r w:rsidRPr="00FC4CBE">
        <w:rPr>
          <w:rStyle w:val="StyleBoldUnderline"/>
        </w:rPr>
        <w:t xml:space="preserve"> </w:t>
      </w:r>
      <w:r w:rsidRPr="00FC4CBE">
        <w:rPr>
          <w:rStyle w:val="StyleBoldUnderline"/>
          <w:highlight w:val="yellow"/>
        </w:rPr>
        <w:t>Obama pursued a consistent, multiple track policy</w:t>
      </w:r>
      <w:r w:rsidRPr="00FC4CBE">
        <w:rPr>
          <w:rStyle w:val="StyleBoldUnderline"/>
        </w:rPr>
        <w:t xml:space="preserve"> </w:t>
      </w:r>
      <w:r w:rsidRPr="00FC4CBE">
        <w:rPr>
          <w:sz w:val="16"/>
        </w:rPr>
        <w:t xml:space="preserve">over the course of his administration. He sought to deny Pyongyang any claims to nuclear weapons status, to impose economic and political sanctions on North Korea for its weapons programs, and to appreciably heighten its security commitments to the ROK. Though these policies did not compel Pyongyang to shift course, </w:t>
      </w:r>
      <w:r w:rsidRPr="00FC4CBE">
        <w:rPr>
          <w:rStyle w:val="StyleBoldUnderline"/>
          <w:highlight w:val="yellow"/>
        </w:rPr>
        <w:t>they enabled the United States to build an international coalition</w:t>
      </w:r>
      <w:r w:rsidRPr="00FC4CBE">
        <w:rPr>
          <w:sz w:val="16"/>
        </w:rPr>
        <w:t xml:space="preserve"> that is wholly unwilling to accept the North’s claims to nuclear weapons status, while the administration has also advanced more coercive options should deterrence not prove ironclad. All experts agree that Pyongyang now possesses an appreciably larger nuclear force than it possessed at the outset of the Obama administration. Its nuclear inventory is generally estimated at between 10 to 20 weapons, and some analysts believe the size of the force could grow significantly in the next few years. On approximately two dozen occasions during 2016, North Korea launched a wide array of ballistic missiles that included failures as well as successes, with several presumably envisioned as candidate means of delivery for a nuclear warhead. North Korea undertook four nuclear weapons tests over the course of the Obama administration, including two in 2016. Pyongyang claims that the two most recent tests were of a hydrogen bomb (viewed by most experts as a boosted fission device rather than a thermonuclear device), with the latest test (in September) supposedly a successful test of a nuclear warhead. Absent an observable atmospheric test and a demonstrated ability to successfully launch a warhead from a missile—singular international norms upheld for 36 years that even Pyongyang has not violated—definitive proof of the North’s capabilities remains lacking. But North Korea clearly wants the United States and other powers to believe that it possesses such enhanced capabilities. The threat to launch an ICBM is one more part of this strategy, though there is little reason to believe that the Trump administration (any more than the Obama administration) would be prepared to validate North Korea’s claims to standing as a nuclear weapons state. A central element in U.S. strategy must therefore be to deny North Korea the means to exploit perceived or actual capabilities for coercive advantage. Donald Trump will be the fifth U.S. president since the end of the Cold War to address North Korea’s nuclear and missile activities and programs. In his confirmation testimony to the Senate Foreign Relations Committee, Rex Tillerson stated that North Korea and Iran posed “grave threats” to international security. He also chastised China’s “empty promises,” saying: “It has not been a reliable partner in using its full influence to curb North Korea.” He claimed that China’s unwillingness to enforce sanctions to the satisfaction of the United States “must end,” without specifying how this admonition would be carried out. But finger wagging at Beijing has never proven an effective strategy to elicit Chinese cooperation. Tillerson’s mid-March visit to Beijing (following stops in Tokyo and Seoul) will purportedly focus heavily on inducing more active Chinese cooperation on the nuclear issue, and will afford an opportunity to engage in serious discussions over this pressing issue. </w:t>
      </w:r>
      <w:r w:rsidRPr="00FC4CBE">
        <w:rPr>
          <w:rStyle w:val="StyleBoldUnderline"/>
          <w:highlight w:val="yellow"/>
        </w:rPr>
        <w:t>Do the new administration’s policy options look appreciably different from Obama’s? This seems doubtful</w:t>
      </w:r>
      <w:r w:rsidRPr="00FC4CBE">
        <w:rPr>
          <w:rStyle w:val="StyleBoldUnderline"/>
        </w:rPr>
        <w:t>.</w:t>
      </w:r>
      <w:r w:rsidRPr="00FC4CBE">
        <w:rPr>
          <w:sz w:val="16"/>
        </w:rPr>
        <w:t xml:space="preserve"> The Obama administration patiently and persistently sought to work with China on imposing additional costs on North Korea for its nuclear and missile pursuits. Even though China objects strongly to the impending deployment of a U.S. THAAD ballistic missile battery in South Korea, China is an increasing participant in strengthened U.N. Security Council sanctions against North Korea, and played a central role in drafting the new sanctions resolutions. As North Korea’s nuclear and missile programs accelerated, American officials warned Beijing that if China was not prepared to heighten cooperation, the United States (along with Seoul and Tokyo) would act separately to protect its core national interests. An amply strengthened sanctions regime and heightened deterrence measures have been the result. At the same time, Beijing increasingly concedes that the North’s weapons programs are a danger to all the states of Northeast Asia, including China. </w:t>
      </w:r>
      <w:r w:rsidRPr="00FC4CBE">
        <w:rPr>
          <w:rStyle w:val="StyleBoldUnderline"/>
        </w:rPr>
        <w:t xml:space="preserve">President </w:t>
      </w:r>
      <w:r w:rsidRPr="00FC4CBE">
        <w:rPr>
          <w:rStyle w:val="StyleBoldUnderline"/>
          <w:highlight w:val="yellow"/>
        </w:rPr>
        <w:t>Trump’s national security team seems well aware of the risks</w:t>
      </w:r>
      <w:r w:rsidRPr="00FC4CBE">
        <w:rPr>
          <w:sz w:val="16"/>
        </w:rPr>
        <w:t xml:space="preserve"> Pyongyang poses on the Korean Peninsula and beyond, and of the need to defend against and mitigate these risks, if at all possible short of war. In his meeting with Kim Kwan-jin, then National Security Adviser Flynn reaffirmed the U.S. decision to proceed as expeditiously as possible with the THAAD deployment and to ensure that deterrence and robust sanctions would be sustained under the Trump administration. These steps represent important correctives to Trump’s decidedly unhelpful campaign statements that accused South Korea of free riding on U.S. security commitments, when Seoul’s contributions to the alliance and its own level of defense effort amply surpass virtually all other U.S. allies. None of these measures guarantee that a severe crisis will be avoided on the peninsula, but they leave the new administration far better prepared to cope with one. Its approach to crisis prevention and risk mitigation draws directly on the Obama administration’s enhanced security commitments to the ROK, including new procedures to strengthen extended deterrence between the two countries. Diligent, intensive security consultations and careful policy deliberation, not impulsive tweets, are essential for imparting to Pyongyang and to Beijing that the United States fully intends to uphold its security commitments in Northeast Asia. </w:t>
      </w:r>
      <w:r w:rsidRPr="00FC4CBE">
        <w:rPr>
          <w:rStyle w:val="StyleBoldUnderline"/>
        </w:rPr>
        <w:t xml:space="preserve">Though not explicitly acknowledged by the Trump administration, </w:t>
      </w:r>
      <w:r w:rsidRPr="00FC4CBE">
        <w:rPr>
          <w:rStyle w:val="StyleBoldUnderline"/>
          <w:highlight w:val="yellow"/>
        </w:rPr>
        <w:t>the President’s</w:t>
      </w:r>
      <w:r w:rsidRPr="00FC4CBE">
        <w:rPr>
          <w:rStyle w:val="StyleBoldUnderline"/>
        </w:rPr>
        <w:t xml:space="preserve"> national </w:t>
      </w:r>
      <w:r w:rsidRPr="00FC4CBE">
        <w:rPr>
          <w:rStyle w:val="StyleBoldUnderline"/>
          <w:highlight w:val="yellow"/>
        </w:rPr>
        <w:t>security leadership is drawing heavily on the tools and practices</w:t>
      </w:r>
      <w:r w:rsidRPr="00FC4CBE">
        <w:rPr>
          <w:rStyle w:val="StyleBoldUnderline"/>
        </w:rPr>
        <w:t xml:space="preserve"> the </w:t>
      </w:r>
      <w:r w:rsidRPr="00FC4CBE">
        <w:rPr>
          <w:rStyle w:val="StyleBoldUnderline"/>
          <w:highlight w:val="yellow"/>
        </w:rPr>
        <w:t>Obama</w:t>
      </w:r>
      <w:r w:rsidRPr="00FC4CBE">
        <w:rPr>
          <w:rStyle w:val="StyleBoldUnderline"/>
        </w:rPr>
        <w:t xml:space="preserve"> administration </w:t>
      </w:r>
      <w:r w:rsidRPr="00FC4CBE">
        <w:rPr>
          <w:rStyle w:val="StyleBoldUnderline"/>
          <w:highlight w:val="yellow"/>
        </w:rPr>
        <w:t>left behind. They</w:t>
      </w:r>
      <w:r w:rsidRPr="00FC4CBE">
        <w:rPr>
          <w:rStyle w:val="StyleBoldUnderline"/>
        </w:rPr>
        <w:t xml:space="preserve"> represent useful </w:t>
      </w:r>
      <w:r w:rsidRPr="00FC4CBE">
        <w:rPr>
          <w:rStyle w:val="StyleBoldUnderline"/>
          <w:highlight w:val="yellow"/>
        </w:rPr>
        <w:t>remind</w:t>
      </w:r>
      <w:r w:rsidRPr="00FC4CBE">
        <w:rPr>
          <w:rStyle w:val="StyleBoldUnderline"/>
        </w:rPr>
        <w:t xml:space="preserve">ers </w:t>
      </w:r>
      <w:r w:rsidRPr="00FC4CBE">
        <w:rPr>
          <w:rStyle w:val="StyleBoldUnderline"/>
          <w:highlight w:val="yellow"/>
        </w:rPr>
        <w:t>that no administration begins with a blank slate</w:t>
      </w:r>
      <w:r w:rsidRPr="00FC4CBE">
        <w:rPr>
          <w:rStyle w:val="StyleBoldUnderline"/>
        </w:rPr>
        <w:t xml:space="preserve">, and that it should not lightly discard what its predecessors put in place. Whether President </w:t>
      </w:r>
      <w:r w:rsidRPr="00FC4CBE">
        <w:rPr>
          <w:rStyle w:val="StyleBoldUnderline"/>
        </w:rPr>
        <w:lastRenderedPageBreak/>
        <w:t xml:space="preserve">Trump continues to adhere to this advice will be among the principal tests of American leadership during his presidency, and </w:t>
      </w:r>
      <w:r w:rsidRPr="00FC4CBE">
        <w:rPr>
          <w:rStyle w:val="StyleBoldUnderline"/>
          <w:highlight w:val="yellow"/>
        </w:rPr>
        <w:t>it provides a cautionary, slightly more optimistic note at a very</w:t>
      </w:r>
      <w:r w:rsidRPr="00FC4CBE">
        <w:rPr>
          <w:rStyle w:val="StyleBoldUnderline"/>
        </w:rPr>
        <w:t xml:space="preserve"> troubled and </w:t>
      </w:r>
      <w:r w:rsidRPr="00FC4CBE">
        <w:rPr>
          <w:rStyle w:val="StyleBoldUnderline"/>
          <w:highlight w:val="yellow"/>
        </w:rPr>
        <w:t>uncertain time.</w:t>
      </w:r>
      <w:r w:rsidRPr="00FC4CBE">
        <w:rPr>
          <w:rStyle w:val="StyleBoldUnderline"/>
        </w:rPr>
        <w:t xml:space="preserve"> </w:t>
      </w:r>
    </w:p>
    <w:p w:rsidR="00A913AE" w:rsidRDefault="00A913AE" w:rsidP="00A913AE"/>
    <w:p w:rsidR="00A913AE" w:rsidRDefault="00A913AE" w:rsidP="00A913AE">
      <w:pPr>
        <w:pStyle w:val="Heading4"/>
      </w:pPr>
      <w:r>
        <w:t>Trump trip sends signals of U.S. Hegemony</w:t>
      </w:r>
    </w:p>
    <w:p w:rsidR="00A913AE" w:rsidRPr="00916DBE" w:rsidRDefault="009C2858" w:rsidP="00A913AE">
      <w:hyperlink r:id="rId23" w:history="1">
        <w:r w:rsidR="00A913AE" w:rsidRPr="00916DBE">
          <w:rPr>
            <w:rStyle w:val="Hyperlink"/>
          </w:rPr>
          <w:t xml:space="preserve">Helle </w:t>
        </w:r>
        <w:r w:rsidR="00A913AE" w:rsidRPr="00916DBE">
          <w:rPr>
            <w:rStyle w:val="Hyperlink"/>
            <w:b/>
            <w:sz w:val="26"/>
            <w:szCs w:val="26"/>
          </w:rPr>
          <w:t>Dale</w:t>
        </w:r>
        <w:r w:rsidR="00A913AE" w:rsidRPr="00916DBE">
          <w:rPr>
            <w:rStyle w:val="Hyperlink"/>
          </w:rPr>
          <w:t xml:space="preserve"> </w:t>
        </w:r>
      </w:hyperlink>
      <w:r w:rsidR="00A913AE" w:rsidRPr="00916DBE">
        <w:t>/, 5-25-20</w:t>
      </w:r>
      <w:r w:rsidR="00A913AE" w:rsidRPr="00916DBE">
        <w:rPr>
          <w:b/>
          <w:sz w:val="26"/>
          <w:szCs w:val="26"/>
        </w:rPr>
        <w:t>17</w:t>
      </w:r>
      <w:r w:rsidR="00A913AE" w:rsidRPr="00916DBE">
        <w:t>, the Heritage Foundation's senior fellow in public diplomacy,"Trump’s Foreign Trip Sends Strong Message That American Leadership Is Back," Daily Signal, http://dailysignal.com/2017/05/25/trumps-foreign-trip-sends-strong-message-american-leadership-back/</w:t>
      </w:r>
    </w:p>
    <w:p w:rsidR="00A913AE" w:rsidRPr="00916DBE" w:rsidRDefault="00A913AE" w:rsidP="00A913AE">
      <w:pPr>
        <w:rPr>
          <w:sz w:val="14"/>
        </w:rPr>
      </w:pPr>
      <w:r w:rsidRPr="00916DBE">
        <w:rPr>
          <w:sz w:val="14"/>
        </w:rPr>
        <w:t xml:space="preserve">however, </w:t>
      </w:r>
      <w:r w:rsidRPr="0055589B">
        <w:rPr>
          <w:rStyle w:val="StyleBoldUnderline"/>
        </w:rPr>
        <w:t>in Saudi Arabia and in Israel—two allies who suffered great decline in their relations with the U.S. during the Obama years—</w:t>
      </w:r>
      <w:hyperlink r:id="rId24" w:history="1">
        <w:r w:rsidRPr="00916DBE">
          <w:rPr>
            <w:rStyle w:val="StyleBoldUnderline"/>
            <w:highlight w:val="cyan"/>
          </w:rPr>
          <w:t>Trump’s message</w:t>
        </w:r>
      </w:hyperlink>
      <w:r w:rsidRPr="00916DBE">
        <w:rPr>
          <w:rStyle w:val="StyleBoldUnderline"/>
          <w:highlight w:val="cyan"/>
        </w:rPr>
        <w:t xml:space="preserve"> of cooperation and solidarity in the face of terror</w:t>
      </w:r>
      <w:r w:rsidRPr="0055589B">
        <w:rPr>
          <w:rStyle w:val="StyleBoldUnderline"/>
        </w:rPr>
        <w:t xml:space="preserve">ism was tremendously well received. </w:t>
      </w:r>
      <w:r w:rsidRPr="00916DBE">
        <w:rPr>
          <w:rStyle w:val="StyleBoldUnderline"/>
          <w:highlight w:val="cyan"/>
        </w:rPr>
        <w:t>From a</w:t>
      </w:r>
      <w:r w:rsidRPr="0055589B">
        <w:rPr>
          <w:rStyle w:val="StyleBoldUnderline"/>
        </w:rPr>
        <w:t xml:space="preserve"> public </w:t>
      </w:r>
      <w:r w:rsidRPr="00916DBE">
        <w:rPr>
          <w:rStyle w:val="StyleBoldUnderline"/>
          <w:highlight w:val="cyan"/>
        </w:rPr>
        <w:t>diplomacy</w:t>
      </w:r>
      <w:r w:rsidRPr="0055589B">
        <w:rPr>
          <w:rStyle w:val="StyleBoldUnderline"/>
        </w:rPr>
        <w:t xml:space="preserve"> point of </w:t>
      </w:r>
      <w:r w:rsidRPr="00916DBE">
        <w:rPr>
          <w:rStyle w:val="StyleBoldUnderline"/>
          <w:highlight w:val="cyan"/>
        </w:rPr>
        <w:t>view</w:t>
      </w:r>
      <w:r w:rsidRPr="0055589B">
        <w:rPr>
          <w:rStyle w:val="StyleBoldUnderline"/>
        </w:rPr>
        <w:t>, the absence of appointments and strategic public diplomacy directives from within the State Department</w:t>
      </w:r>
      <w:r w:rsidRPr="00916DBE">
        <w:rPr>
          <w:sz w:val="14"/>
        </w:rPr>
        <w:t xml:space="preserve"> to reach foreign publics has observers scratching their heads. Yet if you take a step back, whether facing friends or skeptics, </w:t>
      </w:r>
      <w:r w:rsidRPr="00916DBE">
        <w:rPr>
          <w:rStyle w:val="StyleBoldUnderline"/>
        </w:rPr>
        <w:t xml:space="preserve">Trump </w:t>
      </w:r>
      <w:r w:rsidRPr="00916DBE">
        <w:rPr>
          <w:rStyle w:val="StyleBoldUnderline"/>
          <w:highlight w:val="cyan"/>
        </w:rPr>
        <w:t>is engaging in a classic public diplomacy exercise,</w:t>
      </w:r>
      <w:r w:rsidRPr="00916DBE">
        <w:rPr>
          <w:rStyle w:val="StyleBoldUnderline"/>
        </w:rPr>
        <w:t xml:space="preserve"> whereby </w:t>
      </w:r>
      <w:r w:rsidRPr="00916DBE">
        <w:rPr>
          <w:rStyle w:val="StyleBoldUnderline"/>
          <w:highlight w:val="cyan"/>
        </w:rPr>
        <w:t>his</w:t>
      </w:r>
      <w:r w:rsidRPr="00916DBE">
        <w:rPr>
          <w:rStyle w:val="StyleBoldUnderline"/>
        </w:rPr>
        <w:t xml:space="preserve"> public </w:t>
      </w:r>
      <w:r w:rsidRPr="00916DBE">
        <w:rPr>
          <w:rStyle w:val="StyleBoldUnderline"/>
          <w:highlight w:val="cyan"/>
        </w:rPr>
        <w:t>actions signal and advance his policy intentions</w:t>
      </w:r>
      <w:r w:rsidRPr="00916DBE">
        <w:rPr>
          <w:rStyle w:val="StyleBoldUnderline"/>
        </w:rPr>
        <w:t>.</w:t>
      </w:r>
      <w:r w:rsidRPr="00916DBE">
        <w:rPr>
          <w:sz w:val="14"/>
        </w:rPr>
        <w:t xml:space="preserve"> &gt;&gt;&gt; </w:t>
      </w:r>
      <w:hyperlink r:id="rId25" w:history="1">
        <w:r w:rsidRPr="00916DBE">
          <w:rPr>
            <w:rStyle w:val="StyleBoldUnderline"/>
          </w:rPr>
          <w:t>For Bigger Defense Commitments, Bring NATO Finance Ministers to the Table</w:t>
        </w:r>
      </w:hyperlink>
      <w:r w:rsidRPr="00916DBE">
        <w:rPr>
          <w:rStyle w:val="StyleBoldUnderline"/>
        </w:rPr>
        <w:t xml:space="preserve"> The symbolism of Trump’s trip matches with the priorities he has consistently articulated since his presidential campaign. </w:t>
      </w:r>
      <w:r w:rsidRPr="00916DBE">
        <w:rPr>
          <w:sz w:val="14"/>
        </w:rPr>
        <w:t xml:space="preserve">His choice of countries for </w:t>
      </w:r>
      <w:r w:rsidRPr="00916DBE">
        <w:rPr>
          <w:rStyle w:val="StyleBoldUnderline"/>
          <w:highlight w:val="cyan"/>
        </w:rPr>
        <w:t>his</w:t>
      </w:r>
      <w:r w:rsidRPr="00916DBE">
        <w:rPr>
          <w:rStyle w:val="StyleBoldUnderline"/>
        </w:rPr>
        <w:t xml:space="preserve"> first </w:t>
      </w:r>
      <w:r w:rsidRPr="00916DBE">
        <w:rPr>
          <w:rStyle w:val="StyleBoldUnderline"/>
          <w:highlight w:val="cyan"/>
        </w:rPr>
        <w:t>foreign trip</w:t>
      </w:r>
      <w:r w:rsidRPr="00916DBE">
        <w:rPr>
          <w:rStyle w:val="StyleBoldUnderline"/>
        </w:rPr>
        <w:t xml:space="preserve"> is bold and </w:t>
      </w:r>
      <w:r w:rsidRPr="00916DBE">
        <w:rPr>
          <w:rStyle w:val="StyleBoldUnderline"/>
          <w:highlight w:val="cyan"/>
        </w:rPr>
        <w:t>displays his top concerns of reaching out to longstanding U.S. allies and of building coalitions against the greatest security threats</w:t>
      </w:r>
      <w:r w:rsidRPr="00916DBE">
        <w:rPr>
          <w:rStyle w:val="StyleBoldUnderline"/>
        </w:rPr>
        <w:t>, against “fanatical violence,” and a potentially nuclear-armed Iran. The horrific bombing of an Ariana Grande concert in Manchester, United Kingdom, on Monday underscored the urgency of the president’s anti-terrorist foreign agenda</w:t>
      </w:r>
      <w:r w:rsidRPr="00916DBE">
        <w:rPr>
          <w:sz w:val="14"/>
        </w:rPr>
        <w:t xml:space="preserve">. “There is still much work to be done,” </w:t>
      </w:r>
      <w:hyperlink r:id="rId26" w:history="1">
        <w:r w:rsidRPr="00916DBE">
          <w:rPr>
            <w:rStyle w:val="Hyperlink"/>
            <w:sz w:val="14"/>
          </w:rPr>
          <w:t>Trump told</w:t>
        </w:r>
      </w:hyperlink>
      <w:r w:rsidRPr="00916DBE">
        <w:rPr>
          <w:sz w:val="14"/>
        </w:rPr>
        <w:t xml:space="preserve"> an unprecedented gathering of 50 Muslim-Arab leaders at the opening of the Saudi Global Center for Combating Extremist Ideology. “That means honestly confronting the crisis of Islamist extremism and the Islamists and the Islamic terror of all kinds. We must stop what they are doing to inspire, because they do nothing to inspire but kill, and we are having a very profound effect if you look at what has happened recently.” Trump continued: “It means standing together against the murder of innocent Muslims, the oppression of women, the persecution of Jews, and the slaughter of Christians.” &gt;&gt;&gt; </w:t>
      </w:r>
      <w:hyperlink r:id="rId27" w:history="1">
        <w:r w:rsidRPr="00916DBE">
          <w:rPr>
            <w:rStyle w:val="Hyperlink"/>
            <w:sz w:val="14"/>
          </w:rPr>
          <w:t>Trump Is Not Pro-Russia, Despite What the Media Says</w:t>
        </w:r>
      </w:hyperlink>
      <w:r w:rsidRPr="00916DBE">
        <w:rPr>
          <w:sz w:val="14"/>
        </w:rPr>
        <w:t xml:space="preserve"> In Europe, Trump is signaling his seriousness about enlisting in this endeavor some of his most ardent critics, </w:t>
      </w:r>
      <w:r w:rsidRPr="00916DBE">
        <w:rPr>
          <w:rStyle w:val="StyleBoldUnderline"/>
        </w:rPr>
        <w:t>from Pope Francis to newly elected French President Emmanuel Macron, to leaders of NATO, the European Union, and the G-7. Europeans have been apoplectic about Trump since his election. This is in part because he is pressing them to live up to their NATO budget commitments, which makes them very nervous—</w:t>
      </w:r>
      <w:r w:rsidRPr="00916DBE">
        <w:rPr>
          <w:sz w:val="14"/>
        </w:rPr>
        <w:t xml:space="preserve">but also simply because of who he is, much in the way the American left has reacted. Yet, the message </w:t>
      </w:r>
      <w:r w:rsidRPr="00916DBE">
        <w:rPr>
          <w:rStyle w:val="StyleBoldUnderline"/>
          <w:highlight w:val="cyan"/>
        </w:rPr>
        <w:t>Trump has</w:t>
      </w:r>
      <w:r w:rsidRPr="00916DBE">
        <w:rPr>
          <w:rStyle w:val="StyleBoldUnderline"/>
        </w:rPr>
        <w:t xml:space="preserve"> consistently </w:t>
      </w:r>
      <w:r w:rsidRPr="00916DBE">
        <w:rPr>
          <w:rStyle w:val="StyleBoldUnderline"/>
          <w:highlight w:val="cyan"/>
        </w:rPr>
        <w:t>delivered</w:t>
      </w:r>
      <w:r w:rsidRPr="00916DBE">
        <w:rPr>
          <w:rStyle w:val="StyleBoldUnderline"/>
        </w:rPr>
        <w:t xml:space="preserve"> at every stop is </w:t>
      </w:r>
      <w:r w:rsidRPr="00916DBE">
        <w:rPr>
          <w:rStyle w:val="StyleBoldUnderline"/>
          <w:highlight w:val="cyan"/>
        </w:rPr>
        <w:t>that American leadership is back</w:t>
      </w:r>
      <w:r w:rsidRPr="00916DBE">
        <w:rPr>
          <w:rStyle w:val="StyleBoldUnderline"/>
        </w:rPr>
        <w:t xml:space="preserve"> and ready to assert itself in the fight against the scourge of international terrorism</w:t>
      </w:r>
      <w:r w:rsidRPr="00916DBE">
        <w:rPr>
          <w:sz w:val="14"/>
        </w:rPr>
        <w:t xml:space="preserve">. Taking a break from Washington has allowed the president to get that message out. </w:t>
      </w:r>
    </w:p>
    <w:p w:rsidR="00A913AE" w:rsidRDefault="00A913AE" w:rsidP="00A913AE"/>
    <w:p w:rsidR="00A913AE" w:rsidRDefault="00A913AE" w:rsidP="00A913AE">
      <w:pPr>
        <w:pStyle w:val="Heading4"/>
      </w:pPr>
      <w:r>
        <w:t>Paris withdrawal doesn’t undermine leadership</w:t>
      </w:r>
    </w:p>
    <w:p w:rsidR="00A913AE" w:rsidRDefault="00A913AE" w:rsidP="00A913AE">
      <w:r w:rsidRPr="00C65AD7">
        <w:rPr>
          <w:rStyle w:val="StyleStyleBold12pt"/>
        </w:rPr>
        <w:t>Shi</w:t>
      </w:r>
      <w:r>
        <w:t xml:space="preserve"> Zhiqin </w:t>
      </w:r>
      <w:r w:rsidRPr="00C65AD7">
        <w:rPr>
          <w:rStyle w:val="StyleStyleBold12pt"/>
        </w:rPr>
        <w:t>17</w:t>
      </w:r>
      <w:r>
        <w:t>, Resident scholar at the Carnegie–Tsinghua Center for Global Policy, 6/2/17, “Judy Asks: Is This the End of U.S. Leadership?,” http://carnegieeurope.eu/strategiceurope/70152</w:t>
      </w:r>
    </w:p>
    <w:p w:rsidR="00A913AE" w:rsidRDefault="00A913AE" w:rsidP="00A913AE">
      <w:pPr>
        <w:rPr>
          <w:sz w:val="16"/>
        </w:rPr>
      </w:pPr>
      <w:r w:rsidRPr="00C65AD7">
        <w:rPr>
          <w:sz w:val="16"/>
        </w:rPr>
        <w:t xml:space="preserve">U.S. President Donald </w:t>
      </w:r>
      <w:r w:rsidRPr="00C65AD7">
        <w:rPr>
          <w:rStyle w:val="StyleBoldUnderline"/>
          <w:highlight w:val="yellow"/>
        </w:rPr>
        <w:t>Trump’s announcement</w:t>
      </w:r>
      <w:r w:rsidRPr="00C65AD7">
        <w:rPr>
          <w:sz w:val="16"/>
        </w:rPr>
        <w:t xml:space="preserve"> that </w:t>
      </w:r>
      <w:r w:rsidRPr="00C65AD7">
        <w:rPr>
          <w:rStyle w:val="StyleBoldUnderline"/>
          <w:highlight w:val="yellow"/>
        </w:rPr>
        <w:t>he will withdraw</w:t>
      </w:r>
      <w:r w:rsidRPr="00C65AD7">
        <w:rPr>
          <w:rStyle w:val="StyleBoldUnderline"/>
        </w:rPr>
        <w:t xml:space="preserve"> the U</w:t>
      </w:r>
      <w:r w:rsidRPr="00C65AD7">
        <w:rPr>
          <w:sz w:val="16"/>
        </w:rPr>
        <w:t xml:space="preserve">nited </w:t>
      </w:r>
      <w:r w:rsidRPr="00C65AD7">
        <w:rPr>
          <w:rStyle w:val="StyleBoldUnderline"/>
        </w:rPr>
        <w:t>S</w:t>
      </w:r>
      <w:r w:rsidRPr="00C65AD7">
        <w:rPr>
          <w:sz w:val="16"/>
        </w:rPr>
        <w:t xml:space="preserve">tates </w:t>
      </w:r>
      <w:r w:rsidRPr="00C65AD7">
        <w:rPr>
          <w:rStyle w:val="StyleBoldUnderline"/>
          <w:highlight w:val="yellow"/>
        </w:rPr>
        <w:t>from</w:t>
      </w:r>
      <w:r w:rsidRPr="00C65AD7">
        <w:rPr>
          <w:sz w:val="16"/>
        </w:rPr>
        <w:t xml:space="preserve"> the </w:t>
      </w:r>
      <w:r w:rsidRPr="00C65AD7">
        <w:rPr>
          <w:rStyle w:val="StyleBoldUnderline"/>
          <w:highlight w:val="yellow"/>
        </w:rPr>
        <w:t>Paris</w:t>
      </w:r>
      <w:r w:rsidRPr="00C65AD7">
        <w:rPr>
          <w:sz w:val="16"/>
        </w:rPr>
        <w:t xml:space="preserve"> climate agreement </w:t>
      </w:r>
      <w:r w:rsidRPr="00C65AD7">
        <w:rPr>
          <w:rStyle w:val="Emphasis"/>
          <w:sz w:val="24"/>
          <w:highlight w:val="yellow"/>
        </w:rPr>
        <w:t>does not mean</w:t>
      </w:r>
      <w:r w:rsidRPr="00C65AD7">
        <w:rPr>
          <w:sz w:val="16"/>
        </w:rPr>
        <w:t xml:space="preserve"> that </w:t>
      </w:r>
      <w:r w:rsidRPr="00C65AD7">
        <w:rPr>
          <w:rStyle w:val="StyleBoldUnderline"/>
          <w:highlight w:val="yellow"/>
        </w:rPr>
        <w:t>U.S. leadership</w:t>
      </w:r>
      <w:r w:rsidRPr="00C65AD7">
        <w:rPr>
          <w:rStyle w:val="StyleBoldUnderline"/>
        </w:rPr>
        <w:t xml:space="preserve"> in global affairs </w:t>
      </w:r>
      <w:r w:rsidRPr="00C65AD7">
        <w:rPr>
          <w:rStyle w:val="StyleBoldUnderline"/>
          <w:highlight w:val="yellow"/>
        </w:rPr>
        <w:t xml:space="preserve">is coming to an end. On </w:t>
      </w:r>
      <w:r w:rsidRPr="00C65AD7">
        <w:rPr>
          <w:rStyle w:val="Emphasis"/>
          <w:highlight w:val="yellow"/>
        </w:rPr>
        <w:t>many</w:t>
      </w:r>
      <w:r w:rsidRPr="00C65AD7">
        <w:rPr>
          <w:rStyle w:val="Emphasis"/>
        </w:rPr>
        <w:t xml:space="preserve"> global </w:t>
      </w:r>
      <w:r w:rsidRPr="00C65AD7">
        <w:rPr>
          <w:rStyle w:val="Emphasis"/>
          <w:highlight w:val="yellow"/>
        </w:rPr>
        <w:t>issues</w:t>
      </w:r>
      <w:r w:rsidRPr="00C65AD7">
        <w:rPr>
          <w:rStyle w:val="StyleBoldUnderline"/>
          <w:highlight w:val="yellow"/>
        </w:rPr>
        <w:t xml:space="preserve">, U.S. leadership is </w:t>
      </w:r>
      <w:r w:rsidRPr="00C65AD7">
        <w:rPr>
          <w:rStyle w:val="Emphasis"/>
          <w:sz w:val="24"/>
          <w:highlight w:val="yellow"/>
        </w:rPr>
        <w:t>not wavering</w:t>
      </w:r>
      <w:r w:rsidRPr="00C65AD7">
        <w:rPr>
          <w:sz w:val="16"/>
        </w:rPr>
        <w:t xml:space="preserve">. Besides, </w:t>
      </w:r>
      <w:r w:rsidRPr="00C65AD7">
        <w:rPr>
          <w:rStyle w:val="StyleBoldUnderline"/>
          <w:highlight w:val="yellow"/>
        </w:rPr>
        <w:t>this is not the first time a</w:t>
      </w:r>
      <w:r w:rsidRPr="00C65AD7">
        <w:rPr>
          <w:rStyle w:val="StyleBoldUnderline"/>
        </w:rPr>
        <w:t xml:space="preserve"> U.S. </w:t>
      </w:r>
      <w:r w:rsidRPr="00C65AD7">
        <w:rPr>
          <w:rStyle w:val="StyleBoldUnderline"/>
          <w:sz w:val="18"/>
          <w:highlight w:val="yellow"/>
        </w:rPr>
        <w:t>president</w:t>
      </w:r>
      <w:r w:rsidRPr="00C65AD7">
        <w:rPr>
          <w:rStyle w:val="StyleBoldUnderline"/>
          <w:sz w:val="18"/>
        </w:rPr>
        <w:t xml:space="preserve"> </w:t>
      </w:r>
      <w:r w:rsidRPr="00C65AD7">
        <w:rPr>
          <w:rStyle w:val="StyleBoldUnderline"/>
        </w:rPr>
        <w:t xml:space="preserve">has </w:t>
      </w:r>
      <w:r w:rsidRPr="00C65AD7">
        <w:rPr>
          <w:rStyle w:val="StyleBoldUnderline"/>
          <w:highlight w:val="yellow"/>
        </w:rPr>
        <w:t>overlooked climate</w:t>
      </w:r>
      <w:r w:rsidRPr="00C65AD7">
        <w:rPr>
          <w:rStyle w:val="StyleBoldUnderline"/>
        </w:rPr>
        <w:t xml:space="preserve"> change</w:t>
      </w:r>
      <w:r w:rsidRPr="00C65AD7">
        <w:rPr>
          <w:sz w:val="16"/>
        </w:rPr>
        <w:t xml:space="preserve">. George W. </w:t>
      </w:r>
      <w:r w:rsidRPr="00C65AD7">
        <w:rPr>
          <w:rStyle w:val="StyleBoldUnderline"/>
          <w:highlight w:val="yellow"/>
        </w:rPr>
        <w:t>Bush</w:t>
      </w:r>
      <w:r w:rsidRPr="00C65AD7">
        <w:rPr>
          <w:rStyle w:val="StyleBoldUnderline"/>
        </w:rPr>
        <w:t xml:space="preserve"> wasn’t</w:t>
      </w:r>
      <w:r w:rsidRPr="00C65AD7">
        <w:rPr>
          <w:sz w:val="16"/>
        </w:rPr>
        <w:t xml:space="preserve"> exactly </w:t>
      </w:r>
      <w:r w:rsidRPr="00C65AD7">
        <w:rPr>
          <w:rStyle w:val="StyleBoldUnderline"/>
        </w:rPr>
        <w:t>forward looking on this issue</w:t>
      </w:r>
      <w:r w:rsidRPr="00C65AD7">
        <w:rPr>
          <w:sz w:val="16"/>
        </w:rPr>
        <w:t xml:space="preserve"> when he was in office, </w:t>
      </w:r>
      <w:r w:rsidRPr="00C65AD7">
        <w:rPr>
          <w:rStyle w:val="StyleBoldUnderline"/>
        </w:rPr>
        <w:t xml:space="preserve">having </w:t>
      </w:r>
      <w:r w:rsidRPr="00C65AD7">
        <w:rPr>
          <w:rStyle w:val="StyleBoldUnderline"/>
          <w:highlight w:val="yellow"/>
        </w:rPr>
        <w:t>abandoned</w:t>
      </w:r>
      <w:r w:rsidRPr="00C65AD7">
        <w:rPr>
          <w:sz w:val="16"/>
        </w:rPr>
        <w:t xml:space="preserve"> the </w:t>
      </w:r>
      <w:r w:rsidRPr="00C65AD7">
        <w:rPr>
          <w:rStyle w:val="StyleBoldUnderline"/>
          <w:highlight w:val="yellow"/>
        </w:rPr>
        <w:t>Kyoto</w:t>
      </w:r>
      <w:r w:rsidRPr="00C65AD7">
        <w:rPr>
          <w:sz w:val="16"/>
        </w:rPr>
        <w:t xml:space="preserve"> Protocol in 2001. Trump believes that complying with the Paris agreement will have an impact on all aspects of U.S. interests, especially economic interests. This also highlights Trump’s focus on the America First doctrine.</w:t>
      </w:r>
    </w:p>
    <w:p w:rsidR="00A913AE" w:rsidRDefault="00A913AE" w:rsidP="00A913AE">
      <w:pPr>
        <w:rPr>
          <w:sz w:val="16"/>
        </w:rPr>
      </w:pPr>
    </w:p>
    <w:p w:rsidR="00A913AE" w:rsidRDefault="00A913AE" w:rsidP="00A913AE">
      <w:pPr>
        <w:pStyle w:val="Heading4"/>
      </w:pPr>
      <w:r>
        <w:t xml:space="preserve">Trump doesn’t undermine the </w:t>
      </w:r>
      <w:r>
        <w:rPr>
          <w:u w:val="single"/>
        </w:rPr>
        <w:t>tangible foundations</w:t>
      </w:r>
      <w:r>
        <w:t xml:space="preserve"> of U.S. leadership, but our internal link </w:t>
      </w:r>
      <w:r>
        <w:rPr>
          <w:u w:val="single"/>
        </w:rPr>
        <w:t>does access them</w:t>
      </w:r>
      <w:r>
        <w:t xml:space="preserve"> </w:t>
      </w:r>
    </w:p>
    <w:p w:rsidR="00A913AE" w:rsidRDefault="00A913AE" w:rsidP="00A913AE">
      <w:r>
        <w:t xml:space="preserve">Noah </w:t>
      </w:r>
      <w:r w:rsidRPr="004163B4">
        <w:rPr>
          <w:rStyle w:val="StyleStyleBold12pt"/>
        </w:rPr>
        <w:t>Rothman 17</w:t>
      </w:r>
      <w:r>
        <w:t>, the Associate Editor of Commentary Magazine, 6/2/17, “Paris Hysteria: American Leadership Endures,” https://www.commentarymagazine.com/politics-ideas/worst-argument-for-paris-accords/</w:t>
      </w:r>
    </w:p>
    <w:p w:rsidR="00A913AE" w:rsidRPr="004163B4" w:rsidRDefault="00A913AE" w:rsidP="00A913AE">
      <w:pPr>
        <w:rPr>
          <w:sz w:val="16"/>
        </w:rPr>
      </w:pPr>
      <w:r w:rsidRPr="004163B4">
        <w:rPr>
          <w:rStyle w:val="StyleBoldUnderline"/>
        </w:rPr>
        <w:t>America may be ceding</w:t>
      </w:r>
      <w:r w:rsidRPr="004163B4">
        <w:rPr>
          <w:sz w:val="16"/>
        </w:rPr>
        <w:t xml:space="preserve"> undeserved </w:t>
      </w:r>
      <w:r w:rsidRPr="004163B4">
        <w:rPr>
          <w:rStyle w:val="Emphasis"/>
        </w:rPr>
        <w:t>leverage</w:t>
      </w:r>
      <w:r w:rsidRPr="004163B4">
        <w:rPr>
          <w:rStyle w:val="StyleBoldUnderline"/>
        </w:rPr>
        <w:t xml:space="preserve"> to China but it will be </w:t>
      </w:r>
      <w:r w:rsidRPr="004163B4">
        <w:rPr>
          <w:rStyle w:val="Emphasis"/>
        </w:rPr>
        <w:t>some time</w:t>
      </w:r>
      <w:r w:rsidRPr="004163B4">
        <w:rPr>
          <w:rStyle w:val="StyleBoldUnderline"/>
        </w:rPr>
        <w:t xml:space="preserve"> before the U</w:t>
      </w:r>
      <w:r w:rsidRPr="004163B4">
        <w:rPr>
          <w:sz w:val="16"/>
        </w:rPr>
        <w:t xml:space="preserve">nited </w:t>
      </w:r>
      <w:r w:rsidRPr="004163B4">
        <w:rPr>
          <w:rStyle w:val="StyleBoldUnderline"/>
        </w:rPr>
        <w:t>S</w:t>
      </w:r>
      <w:r w:rsidRPr="004163B4">
        <w:rPr>
          <w:sz w:val="16"/>
        </w:rPr>
        <w:t xml:space="preserve">tates </w:t>
      </w:r>
      <w:r w:rsidRPr="004163B4">
        <w:rPr>
          <w:rStyle w:val="StyleBoldUnderline"/>
        </w:rPr>
        <w:t>loses its global leadership</w:t>
      </w:r>
      <w:r w:rsidRPr="004163B4">
        <w:rPr>
          <w:sz w:val="16"/>
        </w:rPr>
        <w:t xml:space="preserve"> role. </w:t>
      </w:r>
      <w:r w:rsidRPr="004163B4">
        <w:rPr>
          <w:rStyle w:val="StyleBoldUnderline"/>
        </w:rPr>
        <w:t>The U</w:t>
      </w:r>
      <w:r w:rsidRPr="004163B4">
        <w:rPr>
          <w:sz w:val="16"/>
        </w:rPr>
        <w:t xml:space="preserve">nited </w:t>
      </w:r>
      <w:r w:rsidRPr="004163B4">
        <w:rPr>
          <w:rStyle w:val="StyleBoldUnderline"/>
        </w:rPr>
        <w:t>S</w:t>
      </w:r>
      <w:r w:rsidRPr="004163B4">
        <w:rPr>
          <w:sz w:val="16"/>
        </w:rPr>
        <w:t xml:space="preserve">tates </w:t>
      </w:r>
      <w:r w:rsidRPr="004163B4">
        <w:rPr>
          <w:rStyle w:val="StyleBoldUnderline"/>
        </w:rPr>
        <w:t xml:space="preserve">remains the nation </w:t>
      </w:r>
      <w:r w:rsidRPr="004163B4">
        <w:rPr>
          <w:rStyle w:val="Emphasis"/>
        </w:rPr>
        <w:t>most capable of force projection</w:t>
      </w:r>
      <w:r w:rsidRPr="004163B4">
        <w:rPr>
          <w:sz w:val="16"/>
        </w:rPr>
        <w:t xml:space="preserve"> abroad. </w:t>
      </w:r>
      <w:r w:rsidRPr="004163B4">
        <w:rPr>
          <w:rStyle w:val="StyleBoldUnderline"/>
        </w:rPr>
        <w:t>It has more basing agreements, forward-deployed military, and</w:t>
      </w:r>
      <w:r w:rsidRPr="004163B4">
        <w:rPr>
          <w:sz w:val="16"/>
        </w:rPr>
        <w:t xml:space="preserve"> mission-ready blue-water </w:t>
      </w:r>
      <w:r w:rsidRPr="004163B4">
        <w:rPr>
          <w:rStyle w:val="StyleBoldUnderline"/>
        </w:rPr>
        <w:t>naval assets than any other country</w:t>
      </w:r>
      <w:r w:rsidRPr="004163B4">
        <w:rPr>
          <w:sz w:val="16"/>
        </w:rPr>
        <w:t xml:space="preserve"> on earth, and vastly more than any other aspiring competitor. That fact alone ensures America’s prohibitive global dominance will continue in the absence of a kinetic military challenge by another state. All the inked agreements on earth could be torn to shreds, and America would maintain that dominance, no matter how visibly irritated that makes so-called “soft power” advocates.</w:t>
      </w:r>
    </w:p>
    <w:p w:rsidR="00A913AE" w:rsidRPr="004163B4" w:rsidRDefault="00A913AE" w:rsidP="00A913AE">
      <w:pPr>
        <w:rPr>
          <w:sz w:val="16"/>
        </w:rPr>
      </w:pPr>
      <w:r w:rsidRPr="004163B4">
        <w:rPr>
          <w:sz w:val="16"/>
        </w:rPr>
        <w:t xml:space="preserve">Moreover, </w:t>
      </w:r>
      <w:r w:rsidRPr="004163B4">
        <w:rPr>
          <w:rStyle w:val="StyleBoldUnderline"/>
        </w:rPr>
        <w:t xml:space="preserve">there is </w:t>
      </w:r>
      <w:r w:rsidRPr="004163B4">
        <w:rPr>
          <w:rStyle w:val="Emphasis"/>
        </w:rPr>
        <w:t>no substitute for access to the American market</w:t>
      </w:r>
      <w:r w:rsidRPr="004163B4">
        <w:rPr>
          <w:sz w:val="16"/>
        </w:rPr>
        <w:t xml:space="preserve"> or the global reserve currency, the U.S. Dollar. Even as it became clear the U.S. would withdraw from the Paris Accord, a seething Juncker told his European compatriots that his Commission would do its best to block bilateral trade agreements between EU member states and the U.S. The implied alternative, then, is the formation of an EU-U.S. free trade agreement. That confirms Commerce Secretary Wilbur Ross’s assertion this week that the proposed Transatlantic Trade and Investment Partnership (TTIP) free trade agreement remains a viable option. This is not what marginalization looks like. </w:t>
      </w:r>
    </w:p>
    <w:p w:rsidR="00A913AE" w:rsidRPr="004163B4" w:rsidRDefault="00A913AE" w:rsidP="00A913AE">
      <w:r w:rsidRPr="004163B4">
        <w:rPr>
          <w:rStyle w:val="StyleBoldUnderline"/>
        </w:rPr>
        <w:t>Even on</w:t>
      </w:r>
      <w:r w:rsidRPr="004163B4">
        <w:rPr>
          <w:sz w:val="16"/>
        </w:rPr>
        <w:t xml:space="preserve"> the matter of </w:t>
      </w:r>
      <w:r w:rsidRPr="004163B4">
        <w:rPr>
          <w:rStyle w:val="StyleBoldUnderline"/>
        </w:rPr>
        <w:t>environmental regulation, the U</w:t>
      </w:r>
      <w:r w:rsidRPr="004163B4">
        <w:rPr>
          <w:sz w:val="16"/>
        </w:rPr>
        <w:t xml:space="preserve">nited </w:t>
      </w:r>
      <w:r w:rsidRPr="004163B4">
        <w:rPr>
          <w:rStyle w:val="StyleBoldUnderline"/>
        </w:rPr>
        <w:t>S</w:t>
      </w:r>
      <w:r w:rsidRPr="004163B4">
        <w:rPr>
          <w:sz w:val="16"/>
        </w:rPr>
        <w:t xml:space="preserve">tates </w:t>
      </w:r>
      <w:r w:rsidRPr="004163B4">
        <w:rPr>
          <w:rStyle w:val="StyleBoldUnderline"/>
        </w:rPr>
        <w:t>has hardly broken with tradition</w:t>
      </w:r>
      <w:r w:rsidRPr="004163B4">
        <w:rPr>
          <w:sz w:val="16"/>
        </w:rPr>
        <w:t xml:space="preserve">. The United States failed to ratify the 1997 Kyoto Protocol and did not fully implement the framework it agreed to at the 2012 Earth Summit in Rio de Janeiro. </w:t>
      </w:r>
      <w:r w:rsidRPr="004163B4">
        <w:rPr>
          <w:rStyle w:val="StyleBoldUnderline"/>
        </w:rPr>
        <w:t xml:space="preserve">And yet, </w:t>
      </w:r>
      <w:r w:rsidRPr="004163B4">
        <w:rPr>
          <w:rStyle w:val="StyleBoldUnderline"/>
        </w:rPr>
        <w:lastRenderedPageBreak/>
        <w:t xml:space="preserve">somehow, America’s prohibitive military, diplomatic, and </w:t>
      </w:r>
      <w:r w:rsidRPr="004163B4">
        <w:rPr>
          <w:rStyle w:val="Emphasis"/>
        </w:rPr>
        <w:t>commercial dominance</w:t>
      </w:r>
      <w:r w:rsidRPr="004163B4">
        <w:rPr>
          <w:rStyle w:val="StyleBoldUnderline"/>
        </w:rPr>
        <w:t xml:space="preserve"> persisted</w:t>
      </w:r>
      <w:r w:rsidRPr="004163B4">
        <w:rPr>
          <w:sz w:val="16"/>
        </w:rPr>
        <w:t xml:space="preserve">. The Paris agreement was only the most recent accord that set no legally binding limitations on emissions, thus ensuring the giddy participation of virtually every nation on the planet. As of 2012, the UN Environment Programme was complaining of “treaty congestion.” </w:t>
      </w:r>
      <w:r w:rsidRPr="004163B4">
        <w:rPr>
          <w:rStyle w:val="StyleBoldUnderline"/>
        </w:rPr>
        <w:t>World leaders are happy to affix their signatures to toothless climate pacts</w:t>
      </w:r>
      <w:r w:rsidRPr="004163B4">
        <w:rPr>
          <w:sz w:val="16"/>
        </w:rPr>
        <w:t xml:space="preserve">;  more than 500 environmental treaties were crafted in the last 50 years. </w:t>
      </w:r>
      <w:r w:rsidRPr="004163B4">
        <w:rPr>
          <w:rStyle w:val="StyleBoldUnderline"/>
        </w:rPr>
        <w:t>The problem isn’t the number of treaties but the fact that real polluters rarely observe them</w:t>
      </w:r>
      <w:r>
        <w:t>.</w:t>
      </w:r>
    </w:p>
    <w:p w:rsidR="00A913AE" w:rsidRDefault="00A913AE" w:rsidP="00A913AE"/>
    <w:p w:rsidR="00A913AE" w:rsidRDefault="00A913AE" w:rsidP="00A913AE">
      <w:pPr>
        <w:pStyle w:val="Heading4"/>
      </w:pPr>
      <w:r>
        <w:t xml:space="preserve">Competitiveness is declining and Trump is a warrant </w:t>
      </w:r>
      <w:r>
        <w:rPr>
          <w:u w:val="single"/>
        </w:rPr>
        <w:t>for us</w:t>
      </w:r>
      <w:r>
        <w:t xml:space="preserve">---uncertainty over </w:t>
      </w:r>
      <w:r>
        <w:rPr>
          <w:u w:val="single"/>
        </w:rPr>
        <w:t>his policies</w:t>
      </w:r>
      <w:r>
        <w:t xml:space="preserve"> rather than </w:t>
      </w:r>
      <w:r>
        <w:rPr>
          <w:u w:val="single"/>
        </w:rPr>
        <w:t>him as a person</w:t>
      </w:r>
      <w:r>
        <w:t xml:space="preserve"> is driving a decline in U.S. leadership---means it’s </w:t>
      </w:r>
      <w:r>
        <w:rPr>
          <w:u w:val="single"/>
        </w:rPr>
        <w:t>reversible</w:t>
      </w:r>
      <w:r>
        <w:t xml:space="preserve"> with the </w:t>
      </w:r>
      <w:r>
        <w:rPr>
          <w:u w:val="single"/>
        </w:rPr>
        <w:t>plan</w:t>
      </w:r>
    </w:p>
    <w:p w:rsidR="00A913AE" w:rsidRPr="00607467" w:rsidRDefault="00A913AE" w:rsidP="00A913AE">
      <w:r>
        <w:t xml:space="preserve">Karsten </w:t>
      </w:r>
      <w:r w:rsidRPr="00607467">
        <w:rPr>
          <w:rStyle w:val="StyleStyleBold12pt"/>
        </w:rPr>
        <w:t>Strauss 17</w:t>
      </w:r>
      <w:r>
        <w:t>, journalist and staff writer for Forbes Magazine and Forbes.com covering leadership, 5/31/17, “The World's Most Competitive Countries In 2017: The U.S. Feels The Trump Effect,” https://www.forbes.com/sites/karstenstrauss/2017/05/31/the-worlds-most-competitive-countries-in-2017-the-u-s-feels-the-trump-effect/#689a8d94b65b</w:t>
      </w:r>
    </w:p>
    <w:p w:rsidR="00A913AE" w:rsidRPr="00607467" w:rsidRDefault="00A913AE" w:rsidP="00A913AE">
      <w:pPr>
        <w:rPr>
          <w:sz w:val="16"/>
        </w:rPr>
      </w:pPr>
      <w:r w:rsidRPr="00607467">
        <w:rPr>
          <w:sz w:val="16"/>
        </w:rPr>
        <w:t xml:space="preserve">When it comes to doing business </w:t>
      </w:r>
      <w:r w:rsidRPr="00607467">
        <w:rPr>
          <w:rStyle w:val="StyleBoldUnderline"/>
        </w:rPr>
        <w:t>on a global scale, nations must display</w:t>
      </w:r>
      <w:r w:rsidRPr="00607467">
        <w:rPr>
          <w:sz w:val="16"/>
        </w:rPr>
        <w:t xml:space="preserve"> excellence and </w:t>
      </w:r>
      <w:r w:rsidRPr="00607467">
        <w:rPr>
          <w:rStyle w:val="StyleBoldUnderline"/>
        </w:rPr>
        <w:t>efficiency in economics, government, business and infrastructure. Strengths</w:t>
      </w:r>
      <w:r w:rsidRPr="00607467">
        <w:rPr>
          <w:sz w:val="16"/>
        </w:rPr>
        <w:t xml:space="preserve"> in these categories </w:t>
      </w:r>
      <w:r w:rsidRPr="00607467">
        <w:rPr>
          <w:rStyle w:val="StyleBoldUnderline"/>
        </w:rPr>
        <w:t xml:space="preserve">lead to a </w:t>
      </w:r>
      <w:r w:rsidRPr="00607467">
        <w:rPr>
          <w:rStyle w:val="Emphasis"/>
        </w:rPr>
        <w:t>greater level of competitiveness</w:t>
      </w:r>
      <w:r w:rsidRPr="00607467">
        <w:rPr>
          <w:rStyle w:val="StyleBoldUnderline"/>
        </w:rPr>
        <w:t xml:space="preserve"> on the world’s economic stage</w:t>
      </w:r>
      <w:r w:rsidRPr="00607467">
        <w:rPr>
          <w:sz w:val="16"/>
        </w:rPr>
        <w:t>.</w:t>
      </w:r>
    </w:p>
    <w:p w:rsidR="00A913AE" w:rsidRPr="00607467" w:rsidRDefault="00A913AE" w:rsidP="00A913AE">
      <w:pPr>
        <w:rPr>
          <w:sz w:val="16"/>
        </w:rPr>
      </w:pPr>
      <w:r w:rsidRPr="00607467">
        <w:rPr>
          <w:rStyle w:val="StyleBoldUnderline"/>
        </w:rPr>
        <w:t>A recently released report analyzing which countries are best equipped to compete showed</w:t>
      </w:r>
      <w:r w:rsidRPr="00607467">
        <w:rPr>
          <w:sz w:val="16"/>
        </w:rPr>
        <w:t xml:space="preserve"> us that Hong Kong is king, Switzerland is stable, China is on the rise and </w:t>
      </w:r>
      <w:r w:rsidRPr="00607467">
        <w:rPr>
          <w:rStyle w:val="Emphasis"/>
        </w:rPr>
        <w:t>the U.S. is mired in uncertainty</w:t>
      </w:r>
      <w:r w:rsidRPr="00607467">
        <w:rPr>
          <w:sz w:val="16"/>
        </w:rPr>
        <w:t xml:space="preserve"> due to the ascension of new government leadership.</w:t>
      </w:r>
    </w:p>
    <w:p w:rsidR="00A913AE" w:rsidRPr="00607467" w:rsidRDefault="00A913AE" w:rsidP="00A913AE">
      <w:pPr>
        <w:rPr>
          <w:sz w:val="16"/>
        </w:rPr>
      </w:pPr>
      <w:r w:rsidRPr="00607467">
        <w:rPr>
          <w:sz w:val="16"/>
        </w:rPr>
        <w:t>The annual evaluation in question is published by the International Institute for Management Development (IMD), a Switzerland-based private business school whose World Competitiveness Center research group has ranked nations on their competitiveness on the global business stage since 1989.</w:t>
      </w:r>
    </w:p>
    <w:p w:rsidR="00A913AE" w:rsidRPr="00607467" w:rsidRDefault="00A913AE" w:rsidP="00A913AE">
      <w:pPr>
        <w:rPr>
          <w:sz w:val="16"/>
        </w:rPr>
      </w:pPr>
      <w:r w:rsidRPr="00607467">
        <w:rPr>
          <w:sz w:val="16"/>
        </w:rPr>
        <w:t>For a look at the Top-12 countries on the World Competitiveness ranking, check out our slideshow below, complete with a snapshot of where on the list those nations found themselves ranked last year as well.</w:t>
      </w:r>
    </w:p>
    <w:p w:rsidR="00A913AE" w:rsidRPr="00607467" w:rsidRDefault="00A913AE" w:rsidP="00A913AE">
      <w:pPr>
        <w:rPr>
          <w:sz w:val="16"/>
        </w:rPr>
      </w:pPr>
      <w:r w:rsidRPr="00607467">
        <w:rPr>
          <w:sz w:val="16"/>
        </w:rPr>
        <w:t>The top of the list held its ground when compared to 2016’s results, according to this latest report. Hong Kong SAR (Special Administrative Region) — an autonomous territory in China — holds the top spot for the second year in a row (the Chinese mainland came in 18th place). In the second position we find Switzerland — a historically strong environment for international business transactions — whose placement is unchanged from last year.</w:t>
      </w:r>
    </w:p>
    <w:p w:rsidR="00A913AE" w:rsidRPr="00607467" w:rsidRDefault="00A913AE" w:rsidP="00A913AE">
      <w:pPr>
        <w:rPr>
          <w:sz w:val="16"/>
        </w:rPr>
      </w:pPr>
      <w:r w:rsidRPr="00607467">
        <w:rPr>
          <w:sz w:val="16"/>
        </w:rPr>
        <w:t>Breaking down Hong Kong’s dominance, we see that the region ranked number one in the categories of Government Efficiency and Business Efficiency, according to IMD’s analysis. It ranked 11th overall in Economic Performance and 20th in Infrastructure. Hong Kong acts as a business gateway to the rest of China and is a major economic capital of Asia with a strong regulatory system.</w:t>
      </w:r>
    </w:p>
    <w:p w:rsidR="00A913AE" w:rsidRPr="00607467" w:rsidRDefault="00A913AE" w:rsidP="00A913AE">
      <w:pPr>
        <w:rPr>
          <w:sz w:val="16"/>
        </w:rPr>
      </w:pPr>
      <w:r w:rsidRPr="00607467">
        <w:rPr>
          <w:sz w:val="16"/>
        </w:rPr>
        <w:t>Switzerland ranked first in Infrastructure, second in Government Efficiency, fifth in Business Efficiency and 15th in Economic Performance.</w:t>
      </w:r>
    </w:p>
    <w:p w:rsidR="00A913AE" w:rsidRPr="00607467" w:rsidRDefault="00A913AE" w:rsidP="00A913AE">
      <w:pPr>
        <w:rPr>
          <w:sz w:val="16"/>
        </w:rPr>
      </w:pPr>
      <w:r w:rsidRPr="00607467">
        <w:rPr>
          <w:sz w:val="16"/>
        </w:rPr>
        <w:t>Singapore, which ranked third, jumps up from its fourth place birth in 2016, while the United States — which ranked first in Economic Performance and second in Infrastructure — dropped one position overall to take fourth place, due to a 14th place showing in Business Efficiency and a 27th place rank in Government Efficiency. The Netherlands rounds out the top five, having climbed a few spots from eighth place last year.</w:t>
      </w:r>
    </w:p>
    <w:p w:rsidR="00A913AE" w:rsidRPr="00607467" w:rsidRDefault="00A913AE" w:rsidP="00A913AE">
      <w:pPr>
        <w:rPr>
          <w:sz w:val="16"/>
        </w:rPr>
      </w:pPr>
      <w:r w:rsidRPr="00607467">
        <w:rPr>
          <w:rStyle w:val="StyleBoldUnderline"/>
        </w:rPr>
        <w:t>The dip by the U</w:t>
      </w:r>
      <w:r w:rsidRPr="00607467">
        <w:rPr>
          <w:sz w:val="16"/>
        </w:rPr>
        <w:t xml:space="preserve">nited </w:t>
      </w:r>
      <w:r w:rsidRPr="00607467">
        <w:rPr>
          <w:rStyle w:val="StyleBoldUnderline"/>
        </w:rPr>
        <w:t>S</w:t>
      </w:r>
      <w:r w:rsidRPr="00607467">
        <w:rPr>
          <w:sz w:val="16"/>
        </w:rPr>
        <w:t xml:space="preserve">tates </w:t>
      </w:r>
      <w:r w:rsidRPr="00607467">
        <w:rPr>
          <w:rStyle w:val="StyleBoldUnderline"/>
        </w:rPr>
        <w:t xml:space="preserve">is one of the </w:t>
      </w:r>
      <w:r w:rsidRPr="00607467">
        <w:rPr>
          <w:rStyle w:val="Emphasis"/>
        </w:rPr>
        <w:t>notable points</w:t>
      </w:r>
      <w:r w:rsidRPr="00607467">
        <w:rPr>
          <w:rStyle w:val="StyleBoldUnderline"/>
        </w:rPr>
        <w:t xml:space="preserve"> in this year’s results</w:t>
      </w:r>
      <w:r w:rsidRPr="00607467">
        <w:rPr>
          <w:sz w:val="16"/>
        </w:rPr>
        <w:t xml:space="preserve">, says Prof. Arturo Bris, director of the World Competitiveness Center, and </w:t>
      </w:r>
      <w:r w:rsidRPr="00607467">
        <w:rPr>
          <w:rStyle w:val="StyleBoldUnderline"/>
        </w:rPr>
        <w:t>it stems from governmental changes at the top</w:t>
      </w:r>
      <w:r w:rsidRPr="00607467">
        <w:rPr>
          <w:sz w:val="16"/>
        </w:rPr>
        <w:t>, with surveys of executives in the U.S. showing negative sentiments in key areas. “</w:t>
      </w:r>
      <w:r w:rsidRPr="00607467">
        <w:rPr>
          <w:rStyle w:val="StyleBoldUnderline"/>
        </w:rPr>
        <w:t>In the</w:t>
      </w:r>
      <w:r w:rsidRPr="00607467">
        <w:rPr>
          <w:sz w:val="16"/>
        </w:rPr>
        <w:t xml:space="preserve"> case of the </w:t>
      </w:r>
      <w:r w:rsidRPr="00607467">
        <w:rPr>
          <w:rStyle w:val="StyleBoldUnderline"/>
        </w:rPr>
        <w:t xml:space="preserve">U.S., I would </w:t>
      </w:r>
      <w:r w:rsidRPr="00607467">
        <w:rPr>
          <w:rStyle w:val="Emphasis"/>
          <w:sz w:val="24"/>
        </w:rPr>
        <w:t>not say it’s a negative sentiment regarding the presidency</w:t>
      </w:r>
      <w:r w:rsidRPr="00607467">
        <w:rPr>
          <w:sz w:val="16"/>
        </w:rPr>
        <w:t>,</w:t>
      </w:r>
      <w:r w:rsidRPr="00607467">
        <w:rPr>
          <w:rStyle w:val="StyleBoldUnderline"/>
        </w:rPr>
        <w:t xml:space="preserve"> but certainly there is a lot of uncertainty</w:t>
      </w:r>
      <w:r w:rsidRPr="00607467">
        <w:rPr>
          <w:sz w:val="16"/>
        </w:rPr>
        <w:t xml:space="preserve"> going on,” says Bris. “For example, </w:t>
      </w:r>
      <w:r w:rsidRPr="00607467">
        <w:rPr>
          <w:rStyle w:val="StyleBoldUnderline"/>
        </w:rPr>
        <w:t>we have indicators of</w:t>
      </w:r>
      <w:r w:rsidRPr="00607467">
        <w:rPr>
          <w:sz w:val="16"/>
        </w:rPr>
        <w:t xml:space="preserve">... protectionism, openness of the country to trade, even </w:t>
      </w:r>
      <w:r w:rsidRPr="00607467">
        <w:rPr>
          <w:rStyle w:val="Emphasis"/>
        </w:rPr>
        <w:t>social cohesion</w:t>
      </w:r>
      <w:r w:rsidRPr="00607467">
        <w:rPr>
          <w:rStyle w:val="StyleBoldUnderline"/>
        </w:rPr>
        <w:t xml:space="preserve"> that have deteriorated significantly</w:t>
      </w:r>
      <w:r w:rsidRPr="00607467">
        <w:rPr>
          <w:sz w:val="16"/>
        </w:rPr>
        <w:t xml:space="preserve"> in the U.S.”</w:t>
      </w:r>
    </w:p>
    <w:p w:rsidR="00A913AE" w:rsidRDefault="00A913AE" w:rsidP="00A913AE">
      <w:r w:rsidRPr="00607467">
        <w:rPr>
          <w:sz w:val="16"/>
        </w:rPr>
        <w:t xml:space="preserve">When IMD asked business executives their opinion on </w:t>
      </w:r>
      <w:r w:rsidRPr="00607467">
        <w:rPr>
          <w:rStyle w:val="StyleBoldUnderline"/>
        </w:rPr>
        <w:t>the image of the U</w:t>
      </w:r>
      <w:r w:rsidRPr="00607467">
        <w:rPr>
          <w:sz w:val="16"/>
        </w:rPr>
        <w:t xml:space="preserve">nited </w:t>
      </w:r>
      <w:r w:rsidRPr="00607467">
        <w:rPr>
          <w:rStyle w:val="StyleBoldUnderline"/>
        </w:rPr>
        <w:t>S</w:t>
      </w:r>
      <w:r w:rsidRPr="00607467">
        <w:rPr>
          <w:sz w:val="16"/>
        </w:rPr>
        <w:t xml:space="preserve">tates </w:t>
      </w:r>
      <w:r w:rsidRPr="00607467">
        <w:rPr>
          <w:rStyle w:val="StyleBoldUnderline"/>
        </w:rPr>
        <w:t>abroad</w:t>
      </w:r>
      <w:r w:rsidRPr="00607467">
        <w:rPr>
          <w:sz w:val="16"/>
        </w:rPr>
        <w:t xml:space="preserve">, they said it </w:t>
      </w:r>
      <w:r w:rsidRPr="00607467">
        <w:rPr>
          <w:rStyle w:val="StyleBoldUnderline"/>
        </w:rPr>
        <w:t>was also deteriorating</w:t>
      </w:r>
      <w:r w:rsidRPr="00607467">
        <w:rPr>
          <w:sz w:val="16"/>
        </w:rPr>
        <w:t xml:space="preserve">. Says Bris: “This is because of the new presidency, increasing protectionism, the fact that we don’t know what is going to happen.” </w:t>
      </w:r>
      <w:r w:rsidRPr="00607467">
        <w:rPr>
          <w:rStyle w:val="StyleBoldUnderline"/>
        </w:rPr>
        <w:t>The wary outlook</w:t>
      </w:r>
      <w:r w:rsidRPr="00607467">
        <w:rPr>
          <w:sz w:val="16"/>
        </w:rPr>
        <w:t xml:space="preserve">, he explained, </w:t>
      </w:r>
      <w:r w:rsidRPr="00607467">
        <w:rPr>
          <w:rStyle w:val="StyleBoldUnderline"/>
        </w:rPr>
        <w:t xml:space="preserve">is </w:t>
      </w:r>
      <w:r w:rsidRPr="00607467">
        <w:rPr>
          <w:rStyle w:val="Emphasis"/>
        </w:rPr>
        <w:t>not a reaction to any specific policies</w:t>
      </w:r>
      <w:r w:rsidRPr="00607467">
        <w:rPr>
          <w:sz w:val="16"/>
        </w:rPr>
        <w:t xml:space="preserve"> put forward by President Donald Trump’s administration, </w:t>
      </w:r>
      <w:r w:rsidRPr="00607467">
        <w:rPr>
          <w:rStyle w:val="StyleBoldUnderline"/>
        </w:rPr>
        <w:t xml:space="preserve">rather the uncertainty about </w:t>
      </w:r>
      <w:r w:rsidRPr="00607467">
        <w:rPr>
          <w:rStyle w:val="Emphasis"/>
        </w:rPr>
        <w:t>what policies could be on the way</w:t>
      </w:r>
      <w:r w:rsidRPr="00607467">
        <w:rPr>
          <w:rStyle w:val="StyleBoldUnderline"/>
        </w:rPr>
        <w:t xml:space="preserve"> and their potential effects</w:t>
      </w:r>
      <w:r>
        <w:t>.</w:t>
      </w:r>
    </w:p>
    <w:p w:rsidR="00A913AE" w:rsidRDefault="00A913AE" w:rsidP="00A913AE"/>
    <w:p w:rsidR="00A913AE" w:rsidRDefault="00A913AE" w:rsidP="00A913AE">
      <w:pPr>
        <w:pStyle w:val="Heading4"/>
      </w:pPr>
      <w:r>
        <w:t xml:space="preserve">Continued U.S. global leadership’s vital to avoid global nuclear conflict---the </w:t>
      </w:r>
      <w:r>
        <w:rPr>
          <w:u w:val="single"/>
        </w:rPr>
        <w:t>foundations</w:t>
      </w:r>
      <w:r>
        <w:t xml:space="preserve"> for effective hegemony are all in place, it’s just a matter of </w:t>
      </w:r>
      <w:r>
        <w:rPr>
          <w:u w:val="single"/>
        </w:rPr>
        <w:t>utilizing</w:t>
      </w:r>
      <w:r>
        <w:t xml:space="preserve"> them  </w:t>
      </w:r>
    </w:p>
    <w:p w:rsidR="00A913AE" w:rsidRDefault="00A913AE" w:rsidP="00A913AE">
      <w:r>
        <w:t xml:space="preserve">Gen. David H. </w:t>
      </w:r>
      <w:r w:rsidRPr="002F7686">
        <w:rPr>
          <w:rStyle w:val="StyleStyleBold12pt"/>
        </w:rPr>
        <w:t>Petraeus 17</w:t>
      </w:r>
      <w:r>
        <w:t>, U.S. Army, retired, former director of the Central Intelligence Agency and former head of CENTCOM, 2/7/17, “America Must Stand Tall,” http://www.politico.com/magazine/story/2017/02/america-stand-tall-214748</w:t>
      </w:r>
    </w:p>
    <w:p w:rsidR="00A913AE" w:rsidRPr="00C253FB" w:rsidRDefault="00A913AE" w:rsidP="00A913AE">
      <w:pPr>
        <w:rPr>
          <w:sz w:val="16"/>
        </w:rPr>
      </w:pPr>
      <w:r w:rsidRPr="00C253FB">
        <w:rPr>
          <w:sz w:val="16"/>
        </w:rPr>
        <w:t>A little more than a century ago, at the dawn of the 20th century, Americans had reason to be hopeful. The great powers were at peace. Economic interdependence among nations was increasing. Miraculous new technologies were appearing with dizzying speed.</w:t>
      </w:r>
    </w:p>
    <w:p w:rsidR="00A913AE" w:rsidRPr="00C253FB" w:rsidRDefault="00A913AE" w:rsidP="00A913AE">
      <w:pPr>
        <w:rPr>
          <w:sz w:val="16"/>
        </w:rPr>
      </w:pPr>
      <w:r w:rsidRPr="00C253FB">
        <w:rPr>
          <w:sz w:val="16"/>
        </w:rPr>
        <w:t xml:space="preserve">Yet this optimistic vision would soon fall to pieces. The first half of </w:t>
      </w:r>
      <w:r w:rsidRPr="00C253FB">
        <w:rPr>
          <w:rStyle w:val="StyleBoldUnderline"/>
          <w:highlight w:val="yellow"/>
        </w:rPr>
        <w:t>the 20th century would prove</w:t>
      </w:r>
      <w:r w:rsidRPr="00C253FB">
        <w:rPr>
          <w:sz w:val="16"/>
        </w:rPr>
        <w:t xml:space="preserve"> to be </w:t>
      </w:r>
      <w:r w:rsidRPr="002F7686">
        <w:rPr>
          <w:rStyle w:val="StyleBoldUnderline"/>
        </w:rPr>
        <w:t xml:space="preserve">the </w:t>
      </w:r>
      <w:r w:rsidRPr="00C253FB">
        <w:rPr>
          <w:rStyle w:val="StyleBoldUnderline"/>
          <w:highlight w:val="yellow"/>
        </w:rPr>
        <w:t>bloodiest</w:t>
      </w:r>
      <w:r w:rsidRPr="00C253FB">
        <w:rPr>
          <w:sz w:val="16"/>
        </w:rPr>
        <w:t xml:space="preserve">, most devastating period </w:t>
      </w:r>
      <w:r w:rsidRPr="002F7686">
        <w:rPr>
          <w:rStyle w:val="StyleBoldUnderline"/>
        </w:rPr>
        <w:t>in human history</w:t>
      </w:r>
      <w:r w:rsidRPr="00C253FB">
        <w:rPr>
          <w:sz w:val="16"/>
        </w:rPr>
        <w:t xml:space="preserve">, </w:t>
      </w:r>
      <w:r w:rsidRPr="00C253FB">
        <w:rPr>
          <w:rStyle w:val="StyleBoldUnderline"/>
          <w:highlight w:val="yellow"/>
        </w:rPr>
        <w:t>with the</w:t>
      </w:r>
      <w:r w:rsidRPr="002F7686">
        <w:rPr>
          <w:rStyle w:val="StyleBoldUnderline"/>
        </w:rPr>
        <w:t xml:space="preserve"> two </w:t>
      </w:r>
      <w:r w:rsidRPr="00C253FB">
        <w:rPr>
          <w:rStyle w:val="Emphasis"/>
          <w:highlight w:val="yellow"/>
        </w:rPr>
        <w:t>most destructive wars</w:t>
      </w:r>
      <w:r w:rsidRPr="00C253FB">
        <w:rPr>
          <w:sz w:val="16"/>
        </w:rPr>
        <w:t xml:space="preserve"> in history; </w:t>
      </w:r>
      <w:r w:rsidRPr="002F7686">
        <w:rPr>
          <w:rStyle w:val="StyleBoldUnderline"/>
        </w:rPr>
        <w:t xml:space="preserve">the </w:t>
      </w:r>
      <w:r w:rsidRPr="00C253FB">
        <w:rPr>
          <w:rStyle w:val="Emphasis"/>
          <w:highlight w:val="yellow"/>
        </w:rPr>
        <w:t>worst economic collapse</w:t>
      </w:r>
      <w:r w:rsidRPr="00C253FB">
        <w:rPr>
          <w:sz w:val="16"/>
        </w:rPr>
        <w:t xml:space="preserve"> in history; </w:t>
      </w:r>
      <w:r w:rsidRPr="002F7686">
        <w:rPr>
          <w:rStyle w:val="StyleBoldUnderline"/>
        </w:rPr>
        <w:t>and</w:t>
      </w:r>
      <w:r w:rsidRPr="00C253FB">
        <w:rPr>
          <w:sz w:val="16"/>
        </w:rPr>
        <w:t xml:space="preserve"> the </w:t>
      </w:r>
      <w:r w:rsidRPr="00C253FB">
        <w:rPr>
          <w:rStyle w:val="StyleBoldUnderline"/>
          <w:highlight w:val="yellow"/>
        </w:rPr>
        <w:t>near-takeover of the planet by</w:t>
      </w:r>
      <w:r w:rsidRPr="00C253FB">
        <w:rPr>
          <w:sz w:val="16"/>
        </w:rPr>
        <w:t xml:space="preserve"> an alliance of </w:t>
      </w:r>
      <w:r w:rsidRPr="00C253FB">
        <w:rPr>
          <w:rStyle w:val="Emphasis"/>
          <w:highlight w:val="yellow"/>
        </w:rPr>
        <w:t>dictatorships</w:t>
      </w:r>
      <w:r w:rsidRPr="00C253FB">
        <w:rPr>
          <w:sz w:val="16"/>
        </w:rPr>
        <w:t xml:space="preserve"> responsible for the worst crimes against humanity in history.</w:t>
      </w:r>
    </w:p>
    <w:p w:rsidR="00A913AE" w:rsidRPr="00C253FB" w:rsidRDefault="00A913AE" w:rsidP="00A913AE">
      <w:pPr>
        <w:rPr>
          <w:sz w:val="16"/>
        </w:rPr>
      </w:pPr>
      <w:r w:rsidRPr="00C253FB">
        <w:rPr>
          <w:rStyle w:val="StyleBoldUnderline"/>
          <w:highlight w:val="yellow"/>
        </w:rPr>
        <w:t>The U</w:t>
      </w:r>
      <w:r w:rsidRPr="00C253FB">
        <w:rPr>
          <w:sz w:val="16"/>
        </w:rPr>
        <w:t xml:space="preserve">nited </w:t>
      </w:r>
      <w:r w:rsidRPr="00C253FB">
        <w:rPr>
          <w:rStyle w:val="StyleBoldUnderline"/>
          <w:highlight w:val="yellow"/>
        </w:rPr>
        <w:t>S</w:t>
      </w:r>
      <w:r w:rsidRPr="00C253FB">
        <w:rPr>
          <w:sz w:val="16"/>
        </w:rPr>
        <w:t xml:space="preserve">tates came of age </w:t>
      </w:r>
      <w:r w:rsidRPr="002F7686">
        <w:rPr>
          <w:rStyle w:val="StyleBoldUnderline"/>
        </w:rPr>
        <w:t>as a world power</w:t>
      </w:r>
      <w:r w:rsidRPr="00C253FB">
        <w:rPr>
          <w:sz w:val="16"/>
        </w:rPr>
        <w:t xml:space="preserve"> amid the rubble left by this succession of calamities—and resolved, in the wake of the most devastating conflict the world has ever known, to try to prevent them from ever happening again.</w:t>
      </w:r>
    </w:p>
    <w:p w:rsidR="00A913AE" w:rsidRPr="00C253FB" w:rsidRDefault="00A913AE" w:rsidP="00A913AE">
      <w:pPr>
        <w:rPr>
          <w:sz w:val="16"/>
        </w:rPr>
      </w:pPr>
      <w:r w:rsidRPr="00C253FB">
        <w:rPr>
          <w:rStyle w:val="StyleBoldUnderline"/>
          <w:highlight w:val="yellow"/>
        </w:rPr>
        <w:lastRenderedPageBreak/>
        <w:t>To keep</w:t>
      </w:r>
      <w:r w:rsidRPr="00C253FB">
        <w:rPr>
          <w:sz w:val="16"/>
        </w:rPr>
        <w:t xml:space="preserve"> the </w:t>
      </w:r>
      <w:r w:rsidRPr="00C253FB">
        <w:rPr>
          <w:rStyle w:val="StyleBoldUnderline"/>
          <w:highlight w:val="yellow"/>
        </w:rPr>
        <w:t>peace</w:t>
      </w:r>
      <w:r w:rsidRPr="00C253FB">
        <w:rPr>
          <w:sz w:val="16"/>
        </w:rPr>
        <w:t xml:space="preserve">, we </w:t>
      </w:r>
      <w:r w:rsidRPr="00C253FB">
        <w:rPr>
          <w:rStyle w:val="StyleBoldUnderline"/>
          <w:highlight w:val="yellow"/>
        </w:rPr>
        <w:t>led</w:t>
      </w:r>
      <w:r w:rsidRPr="002F7686">
        <w:rPr>
          <w:rStyle w:val="StyleBoldUnderline"/>
        </w:rPr>
        <w:t xml:space="preserve"> an effort to establish</w:t>
      </w:r>
      <w:r w:rsidRPr="00C253FB">
        <w:rPr>
          <w:sz w:val="16"/>
        </w:rPr>
        <w:t xml:space="preserve"> a system of </w:t>
      </w:r>
      <w:r w:rsidRPr="00C253FB">
        <w:rPr>
          <w:rStyle w:val="StyleBoldUnderline"/>
          <w:highlight w:val="yellow"/>
        </w:rPr>
        <w:t>global alliances and security commitments</w:t>
      </w:r>
      <w:r w:rsidRPr="002F7686">
        <w:rPr>
          <w:rStyle w:val="StyleBoldUnderline"/>
        </w:rPr>
        <w:t>, underwritten by U.S. military power</w:t>
      </w:r>
      <w:r w:rsidRPr="00C253FB">
        <w:rPr>
          <w:sz w:val="16"/>
        </w:rPr>
        <w:t xml:space="preserve"> and the deployment of our forces to bases in Europe and Asia.</w:t>
      </w:r>
    </w:p>
    <w:p w:rsidR="00A913AE" w:rsidRPr="00C253FB" w:rsidRDefault="00A913AE" w:rsidP="00A913AE">
      <w:pPr>
        <w:rPr>
          <w:sz w:val="16"/>
        </w:rPr>
      </w:pPr>
      <w:r w:rsidRPr="00C253FB">
        <w:rPr>
          <w:sz w:val="16"/>
        </w:rPr>
        <w:t xml:space="preserve">To create a foundation for prosperity, </w:t>
      </w:r>
      <w:r w:rsidRPr="002F7686">
        <w:rPr>
          <w:rStyle w:val="StyleBoldUnderline"/>
        </w:rPr>
        <w:t>we put in place an open, free and rules-based international economic order</w:t>
      </w:r>
      <w:r w:rsidRPr="00C253FB">
        <w:rPr>
          <w:sz w:val="16"/>
        </w:rPr>
        <w:t xml:space="preserve"> intended to safeguard against the spiral of protectionism that produced the impoverishment and radicalization of the 1930s.</w:t>
      </w:r>
    </w:p>
    <w:p w:rsidR="00A913AE" w:rsidRPr="00C253FB" w:rsidRDefault="00A913AE" w:rsidP="00A913AE">
      <w:pPr>
        <w:rPr>
          <w:sz w:val="16"/>
        </w:rPr>
      </w:pPr>
      <w:r w:rsidRPr="00C253FB">
        <w:rPr>
          <w:sz w:val="16"/>
        </w:rPr>
        <w:t>And to protect freedom here at home, we adopted a foreign policy that sought to protect and, where possible, promote freedom abroad, along with human rights and rule of law.</w:t>
      </w:r>
    </w:p>
    <w:p w:rsidR="00A913AE" w:rsidRPr="00C253FB" w:rsidRDefault="00A913AE" w:rsidP="00A913AE">
      <w:pPr>
        <w:rPr>
          <w:sz w:val="16"/>
        </w:rPr>
      </w:pPr>
      <w:r w:rsidRPr="00C253FB">
        <w:rPr>
          <w:sz w:val="16"/>
        </w:rPr>
        <w:t xml:space="preserve">These were the bipartisan </w:t>
      </w:r>
      <w:r w:rsidRPr="00C253FB">
        <w:rPr>
          <w:rStyle w:val="StyleBoldUnderline"/>
          <w:highlight w:val="yellow"/>
        </w:rPr>
        <w:t>foundations for</w:t>
      </w:r>
      <w:r w:rsidRPr="002F7686">
        <w:rPr>
          <w:rStyle w:val="StyleBoldUnderline"/>
        </w:rPr>
        <w:t xml:space="preserve"> the </w:t>
      </w:r>
      <w:r w:rsidRPr="00C253FB">
        <w:rPr>
          <w:rStyle w:val="StyleBoldUnderline"/>
          <w:highlight w:val="yellow"/>
        </w:rPr>
        <w:t>international order</w:t>
      </w:r>
      <w:r w:rsidRPr="00C253FB">
        <w:rPr>
          <w:sz w:val="16"/>
        </w:rPr>
        <w:t xml:space="preserve"> that emerged after World War II. They </w:t>
      </w:r>
      <w:r w:rsidRPr="00C253FB">
        <w:rPr>
          <w:rStyle w:val="StyleBoldUnderline"/>
          <w:highlight w:val="yellow"/>
        </w:rPr>
        <w:t>were</w:t>
      </w:r>
      <w:r w:rsidRPr="002F7686">
        <w:rPr>
          <w:rStyle w:val="StyleBoldUnderline"/>
        </w:rPr>
        <w:t xml:space="preserve"> the </w:t>
      </w:r>
      <w:r w:rsidRPr="00C253FB">
        <w:rPr>
          <w:rStyle w:val="Emphasis"/>
          <w:highlight w:val="yellow"/>
        </w:rPr>
        <w:t>product of American leadership</w:t>
      </w:r>
      <w:r w:rsidRPr="00C253FB">
        <w:rPr>
          <w:sz w:val="16"/>
        </w:rPr>
        <w:t>, American power and American values. And while imperfect, on balance they succeeded.</w:t>
      </w:r>
    </w:p>
    <w:p w:rsidR="00A913AE" w:rsidRPr="00C253FB" w:rsidRDefault="00A913AE" w:rsidP="00A913AE">
      <w:pPr>
        <w:rPr>
          <w:sz w:val="16"/>
        </w:rPr>
      </w:pPr>
      <w:r w:rsidRPr="00C253FB">
        <w:rPr>
          <w:sz w:val="16"/>
        </w:rPr>
        <w:t xml:space="preserve">The extent of that success can be seen when we compare the first half of the 20th century with </w:t>
      </w:r>
      <w:r w:rsidRPr="00C253FB">
        <w:rPr>
          <w:rStyle w:val="StyleBoldUnderline"/>
          <w:highlight w:val="yellow"/>
        </w:rPr>
        <w:t>the second half</w:t>
      </w:r>
      <w:r w:rsidRPr="002F7686">
        <w:rPr>
          <w:rStyle w:val="StyleBoldUnderline"/>
        </w:rPr>
        <w:t xml:space="preserve"> of that century</w:t>
      </w:r>
      <w:r w:rsidRPr="00C253FB">
        <w:rPr>
          <w:sz w:val="16"/>
        </w:rPr>
        <w:t xml:space="preserve">—a period that </w:t>
      </w:r>
      <w:r w:rsidRPr="00C253FB">
        <w:rPr>
          <w:rStyle w:val="StyleBoldUnderline"/>
          <w:highlight w:val="yellow"/>
        </w:rPr>
        <w:t>witnessed the longest stretch without</w:t>
      </w:r>
      <w:r w:rsidRPr="002F7686">
        <w:rPr>
          <w:rStyle w:val="StyleBoldUnderline"/>
        </w:rPr>
        <w:t xml:space="preserve"> a </w:t>
      </w:r>
      <w:r w:rsidRPr="00C253FB">
        <w:rPr>
          <w:rStyle w:val="StyleBoldUnderline"/>
          <w:highlight w:val="yellow"/>
        </w:rPr>
        <w:t>great-power war</w:t>
      </w:r>
      <w:r w:rsidRPr="002F7686">
        <w:rPr>
          <w:rStyle w:val="StyleBoldUnderline"/>
        </w:rPr>
        <w:t xml:space="preserve"> in centuries; the </w:t>
      </w:r>
      <w:r w:rsidRPr="00C253FB">
        <w:rPr>
          <w:rStyle w:val="StyleBoldUnderline"/>
          <w:highlight w:val="yellow"/>
        </w:rPr>
        <w:t>most dramatic expansion of</w:t>
      </w:r>
      <w:r w:rsidRPr="002F7686">
        <w:rPr>
          <w:rStyle w:val="StyleBoldUnderline"/>
        </w:rPr>
        <w:t xml:space="preserve"> human </w:t>
      </w:r>
      <w:r w:rsidRPr="00C253FB">
        <w:rPr>
          <w:rStyle w:val="StyleBoldUnderline"/>
          <w:highlight w:val="yellow"/>
        </w:rPr>
        <w:t>prosperity in history</w:t>
      </w:r>
      <w:r w:rsidRPr="002F7686">
        <w:rPr>
          <w:rStyle w:val="StyleBoldUnderline"/>
        </w:rPr>
        <w:t>; and the spread of democracy to every inhabited continent</w:t>
      </w:r>
      <w:r w:rsidRPr="00C253FB">
        <w:rPr>
          <w:sz w:val="16"/>
        </w:rPr>
        <w:t xml:space="preserve"> on the planet.</w:t>
      </w:r>
    </w:p>
    <w:p w:rsidR="00A913AE" w:rsidRPr="00C253FB" w:rsidRDefault="00A913AE" w:rsidP="00A913AE">
      <w:pPr>
        <w:rPr>
          <w:sz w:val="16"/>
        </w:rPr>
      </w:pPr>
      <w:r w:rsidRPr="00C253FB">
        <w:rPr>
          <w:sz w:val="16"/>
        </w:rPr>
        <w:t xml:space="preserve">To borrow a phrase from the historian Robert Kagan, </w:t>
      </w:r>
      <w:r w:rsidRPr="002F7686">
        <w:rPr>
          <w:rStyle w:val="StyleBoldUnderline"/>
        </w:rPr>
        <w:t xml:space="preserve">this is </w:t>
      </w:r>
      <w:r w:rsidRPr="00C253FB">
        <w:rPr>
          <w:rStyle w:val="StyleBoldUnderline"/>
          <w:highlight w:val="yellow"/>
        </w:rPr>
        <w:t>the world</w:t>
      </w:r>
      <w:r w:rsidRPr="00C253FB">
        <w:rPr>
          <w:sz w:val="16"/>
        </w:rPr>
        <w:t xml:space="preserve"> that </w:t>
      </w:r>
      <w:r w:rsidRPr="00C253FB">
        <w:rPr>
          <w:rStyle w:val="StyleBoldUnderline"/>
          <w:highlight w:val="yellow"/>
        </w:rPr>
        <w:t>America made</w:t>
      </w:r>
      <w:r w:rsidRPr="00C253FB">
        <w:rPr>
          <w:sz w:val="16"/>
        </w:rPr>
        <w:t>.</w:t>
      </w:r>
    </w:p>
    <w:p w:rsidR="00A913AE" w:rsidRPr="00C253FB" w:rsidRDefault="00A913AE" w:rsidP="00A913AE">
      <w:pPr>
        <w:rPr>
          <w:sz w:val="16"/>
        </w:rPr>
      </w:pPr>
      <w:r w:rsidRPr="00C253FB">
        <w:rPr>
          <w:sz w:val="16"/>
        </w:rPr>
        <w:t xml:space="preserve">It is </w:t>
      </w:r>
      <w:r w:rsidRPr="002F7686">
        <w:rPr>
          <w:rStyle w:val="StyleBoldUnderline"/>
        </w:rPr>
        <w:t>also</w:t>
      </w:r>
      <w:r w:rsidRPr="00C253FB">
        <w:rPr>
          <w:sz w:val="16"/>
        </w:rPr>
        <w:t xml:space="preserve"> the world that, I fear, </w:t>
      </w:r>
      <w:r w:rsidRPr="00C253FB">
        <w:rPr>
          <w:rStyle w:val="StyleBoldUnderline"/>
          <w:highlight w:val="yellow"/>
        </w:rPr>
        <w:t xml:space="preserve">is now </w:t>
      </w:r>
      <w:r w:rsidRPr="00C253FB">
        <w:rPr>
          <w:rStyle w:val="Emphasis"/>
          <w:highlight w:val="yellow"/>
        </w:rPr>
        <w:t>in danger of being unmade</w:t>
      </w:r>
      <w:r w:rsidRPr="002F7686">
        <w:rPr>
          <w:rStyle w:val="StyleBoldUnderline"/>
        </w:rPr>
        <w:t xml:space="preserve">. The </w:t>
      </w:r>
      <w:r w:rsidRPr="00C253FB">
        <w:rPr>
          <w:rStyle w:val="StyleBoldUnderline"/>
          <w:highlight w:val="yellow"/>
        </w:rPr>
        <w:t>international order</w:t>
      </w:r>
      <w:r w:rsidRPr="00C253FB">
        <w:rPr>
          <w:sz w:val="16"/>
        </w:rPr>
        <w:t xml:space="preserve"> that America created </w:t>
      </w:r>
      <w:r w:rsidRPr="00C253FB">
        <w:rPr>
          <w:rStyle w:val="StyleBoldUnderline"/>
          <w:highlight w:val="yellow"/>
        </w:rPr>
        <w:t>is</w:t>
      </w:r>
      <w:r w:rsidRPr="00C253FB">
        <w:rPr>
          <w:sz w:val="16"/>
        </w:rPr>
        <w:t xml:space="preserve"> now </w:t>
      </w:r>
      <w:r w:rsidRPr="00C253FB">
        <w:rPr>
          <w:rStyle w:val="StyleBoldUnderline"/>
          <w:highlight w:val="yellow"/>
        </w:rPr>
        <w:t>under</w:t>
      </w:r>
      <w:r w:rsidRPr="002F7686">
        <w:rPr>
          <w:rStyle w:val="StyleBoldUnderline"/>
        </w:rPr>
        <w:t xml:space="preserve"> unprecedented </w:t>
      </w:r>
      <w:r w:rsidRPr="00C253FB">
        <w:rPr>
          <w:rStyle w:val="StyleBoldUnderline"/>
          <w:highlight w:val="yellow"/>
        </w:rPr>
        <w:t>threat</w:t>
      </w:r>
      <w:r w:rsidRPr="00C253FB">
        <w:rPr>
          <w:sz w:val="16"/>
        </w:rPr>
        <w:t xml:space="preserve"> from multiple directions, including </w:t>
      </w:r>
      <w:r w:rsidRPr="00C253FB">
        <w:rPr>
          <w:rStyle w:val="StyleBoldUnderline"/>
          <w:highlight w:val="yellow"/>
        </w:rPr>
        <w:t>by</w:t>
      </w:r>
      <w:r w:rsidRPr="002F7686">
        <w:rPr>
          <w:rStyle w:val="StyleBoldUnderline"/>
        </w:rPr>
        <w:t xml:space="preserve"> </w:t>
      </w:r>
      <w:r w:rsidRPr="002F7686">
        <w:rPr>
          <w:rStyle w:val="Emphasis"/>
        </w:rPr>
        <w:t xml:space="preserve">increasingly </w:t>
      </w:r>
      <w:r w:rsidRPr="00C253FB">
        <w:rPr>
          <w:rStyle w:val="Emphasis"/>
          <w:highlight w:val="yellow"/>
        </w:rPr>
        <w:t>capable revisionist powers</w:t>
      </w:r>
      <w:r w:rsidRPr="00C253FB">
        <w:rPr>
          <w:sz w:val="16"/>
        </w:rPr>
        <w:t>—that is, countries dissatisfied with the status quo, by Islamic extremist organizations that want to destroy our way of life, and by technologies and tactics that are reducing America’s capacity to defend ourselves and our interests.</w:t>
      </w:r>
    </w:p>
    <w:p w:rsidR="00A913AE" w:rsidRPr="00C253FB" w:rsidRDefault="00A913AE" w:rsidP="00A913AE">
      <w:pPr>
        <w:rPr>
          <w:sz w:val="16"/>
        </w:rPr>
      </w:pPr>
      <w:r w:rsidRPr="00C253FB">
        <w:rPr>
          <w:sz w:val="16"/>
        </w:rPr>
        <w:t>As important as those various threats are, however, the world order has also been undermined by something perhaps even more pernicious—a loss of self-confidence, resolve and strategic clarity on America’s part about our vital interest in preserving and protecting the system we sacrificed so much to bring into being and have sacrificed so much to preserve.</w:t>
      </w:r>
    </w:p>
    <w:p w:rsidR="00A913AE" w:rsidRPr="00C253FB" w:rsidRDefault="00A913AE" w:rsidP="00A913AE">
      <w:pPr>
        <w:rPr>
          <w:sz w:val="16"/>
        </w:rPr>
      </w:pPr>
      <w:r w:rsidRPr="00C253FB">
        <w:rPr>
          <w:sz w:val="16"/>
        </w:rPr>
        <w:t xml:space="preserve">The major challenge to the U.S.-led international order—the rise of a set of revisionist powers—is a development Americans have recognized but been reluctant to confront. Since the end of the Cold War, </w:t>
      </w:r>
      <w:r w:rsidRPr="00C253FB">
        <w:rPr>
          <w:rStyle w:val="StyleBoldUnderline"/>
          <w:highlight w:val="yellow"/>
        </w:rPr>
        <w:t>our</w:t>
      </w:r>
      <w:r w:rsidRPr="002F7686">
        <w:rPr>
          <w:rStyle w:val="StyleBoldUnderline"/>
        </w:rPr>
        <w:t xml:space="preserve"> hopeful </w:t>
      </w:r>
      <w:r w:rsidRPr="00C253FB">
        <w:rPr>
          <w:rStyle w:val="StyleBoldUnderline"/>
          <w:highlight w:val="yellow"/>
        </w:rPr>
        <w:t>assumption has been</w:t>
      </w:r>
      <w:r w:rsidRPr="00C253FB">
        <w:rPr>
          <w:sz w:val="16"/>
        </w:rPr>
        <w:t xml:space="preserve"> that </w:t>
      </w:r>
      <w:r w:rsidRPr="00C253FB">
        <w:rPr>
          <w:rStyle w:val="StyleBoldUnderline"/>
          <w:highlight w:val="yellow"/>
        </w:rPr>
        <w:t>mutual self-interest could provide</w:t>
      </w:r>
      <w:r w:rsidRPr="002F7686">
        <w:rPr>
          <w:rStyle w:val="StyleBoldUnderline"/>
        </w:rPr>
        <w:t xml:space="preserve"> a pathway for </w:t>
      </w:r>
      <w:r w:rsidRPr="00C253FB">
        <w:rPr>
          <w:rStyle w:val="StyleBoldUnderline"/>
          <w:highlight w:val="yellow"/>
        </w:rPr>
        <w:t>deepening partnership among</w:t>
      </w:r>
      <w:r w:rsidRPr="002F7686">
        <w:rPr>
          <w:rStyle w:val="StyleBoldUnderline"/>
        </w:rPr>
        <w:t xml:space="preserve"> the </w:t>
      </w:r>
      <w:r w:rsidRPr="00C253FB">
        <w:rPr>
          <w:rStyle w:val="StyleBoldUnderline"/>
          <w:highlight w:val="yellow"/>
        </w:rPr>
        <w:t>major powers</w:t>
      </w:r>
      <w:r w:rsidRPr="00C253FB">
        <w:rPr>
          <w:sz w:val="16"/>
        </w:rPr>
        <w:t>, while globalization would gradually liberalize the internal politics of all countries.</w:t>
      </w:r>
    </w:p>
    <w:p w:rsidR="00A913AE" w:rsidRPr="00C253FB" w:rsidRDefault="00A913AE" w:rsidP="00A913AE">
      <w:pPr>
        <w:rPr>
          <w:sz w:val="16"/>
        </w:rPr>
      </w:pPr>
      <w:r w:rsidRPr="00C253FB">
        <w:rPr>
          <w:sz w:val="16"/>
        </w:rPr>
        <w:t xml:space="preserve">What we have seen instead, unfortunately, is that, </w:t>
      </w:r>
      <w:r w:rsidRPr="00C253FB">
        <w:rPr>
          <w:rStyle w:val="StyleBoldUnderline"/>
          <w:highlight w:val="yellow"/>
        </w:rPr>
        <w:t>as</w:t>
      </w:r>
      <w:r w:rsidRPr="002F7686">
        <w:rPr>
          <w:rStyle w:val="StyleBoldUnderline"/>
        </w:rPr>
        <w:t xml:space="preserve"> certain </w:t>
      </w:r>
      <w:r w:rsidRPr="00C253FB">
        <w:rPr>
          <w:rStyle w:val="StyleBoldUnderline"/>
          <w:highlight w:val="yellow"/>
        </w:rPr>
        <w:t>countries have grown</w:t>
      </w:r>
      <w:r w:rsidRPr="002F7686">
        <w:rPr>
          <w:rStyle w:val="StyleBoldUnderline"/>
        </w:rPr>
        <w:t xml:space="preserve"> more </w:t>
      </w:r>
      <w:r w:rsidRPr="00C253FB">
        <w:rPr>
          <w:rStyle w:val="StyleBoldUnderline"/>
          <w:highlight w:val="yellow"/>
        </w:rPr>
        <w:t>powerful, so</w:t>
      </w:r>
      <w:r w:rsidRPr="00C253FB">
        <w:rPr>
          <w:sz w:val="16"/>
        </w:rPr>
        <w:t xml:space="preserve"> too </w:t>
      </w:r>
      <w:r w:rsidRPr="00C253FB">
        <w:rPr>
          <w:rStyle w:val="StyleBoldUnderline"/>
          <w:highlight w:val="yellow"/>
        </w:rPr>
        <w:t>has</w:t>
      </w:r>
      <w:r w:rsidRPr="002F7686">
        <w:rPr>
          <w:rStyle w:val="StyleBoldUnderline"/>
        </w:rPr>
        <w:t xml:space="preserve"> their </w:t>
      </w:r>
      <w:r w:rsidRPr="00C253FB">
        <w:rPr>
          <w:rStyle w:val="StyleBoldUnderline"/>
          <w:highlight w:val="yellow"/>
        </w:rPr>
        <w:t xml:space="preserve">desire to </w:t>
      </w:r>
      <w:r w:rsidRPr="00C253FB">
        <w:rPr>
          <w:rStyle w:val="Emphasis"/>
          <w:highlight w:val="yellow"/>
        </w:rPr>
        <w:t>challenge</w:t>
      </w:r>
      <w:r w:rsidRPr="00C253FB">
        <w:rPr>
          <w:sz w:val="16"/>
        </w:rPr>
        <w:t xml:space="preserve"> at least some elements of </w:t>
      </w:r>
      <w:r w:rsidRPr="00C253FB">
        <w:rPr>
          <w:rStyle w:val="Emphasis"/>
          <w:highlight w:val="yellow"/>
        </w:rPr>
        <w:t>the status quo</w:t>
      </w:r>
      <w:r w:rsidRPr="00C253FB">
        <w:rPr>
          <w:sz w:val="16"/>
        </w:rPr>
        <w:t xml:space="preserve">, while domestically, their authoritarianism has grown both more entrenched and yet also more insecure. In particular, </w:t>
      </w:r>
      <w:r w:rsidRPr="002F7686">
        <w:rPr>
          <w:rStyle w:val="StyleBoldUnderline"/>
        </w:rPr>
        <w:t xml:space="preserve">we see several countries—including </w:t>
      </w:r>
      <w:r w:rsidRPr="00C253FB">
        <w:rPr>
          <w:rStyle w:val="StyleBoldUnderline"/>
          <w:highlight w:val="yellow"/>
        </w:rPr>
        <w:t>China, Iran and Russia</w:t>
      </w:r>
      <w:r w:rsidRPr="00C253FB">
        <w:rPr>
          <w:sz w:val="16"/>
        </w:rPr>
        <w:t xml:space="preserve">—now </w:t>
      </w:r>
      <w:r w:rsidRPr="00C253FB">
        <w:rPr>
          <w:rStyle w:val="StyleBoldUnderline"/>
          <w:highlight w:val="yellow"/>
        </w:rPr>
        <w:t>working to establish</w:t>
      </w:r>
      <w:r w:rsidRPr="002F7686">
        <w:rPr>
          <w:rStyle w:val="StyleBoldUnderline"/>
        </w:rPr>
        <w:t xml:space="preserve"> a</w:t>
      </w:r>
      <w:r w:rsidRPr="00C253FB">
        <w:rPr>
          <w:sz w:val="16"/>
        </w:rPr>
        <w:t xml:space="preserve"> kind of </w:t>
      </w:r>
      <w:r w:rsidRPr="002F7686">
        <w:rPr>
          <w:rStyle w:val="StyleBoldUnderline"/>
        </w:rPr>
        <w:t xml:space="preserve">sphere of </w:t>
      </w:r>
      <w:r w:rsidRPr="00C253FB">
        <w:rPr>
          <w:rStyle w:val="StyleBoldUnderline"/>
          <w:highlight w:val="yellow"/>
        </w:rPr>
        <w:t>influence</w:t>
      </w:r>
      <w:r w:rsidRPr="002F7686">
        <w:rPr>
          <w:rStyle w:val="StyleBoldUnderline"/>
        </w:rPr>
        <w:t xml:space="preserve"> over their</w:t>
      </w:r>
      <w:r w:rsidRPr="00C253FB">
        <w:rPr>
          <w:sz w:val="16"/>
        </w:rPr>
        <w:t xml:space="preserve"> respective </w:t>
      </w:r>
      <w:r w:rsidRPr="002F7686">
        <w:rPr>
          <w:rStyle w:val="StyleBoldUnderline"/>
        </w:rPr>
        <w:t>near-abroads, which include areas of vital strategic importance to the U.S.,</w:t>
      </w:r>
      <w:r w:rsidRPr="00C253FB">
        <w:rPr>
          <w:sz w:val="16"/>
        </w:rPr>
        <w:t xml:space="preserve"> and where we have allies and partners to whom we are bound by shared interests and values.</w:t>
      </w:r>
    </w:p>
    <w:p w:rsidR="00A913AE" w:rsidRPr="00C253FB" w:rsidRDefault="00A913AE" w:rsidP="00A913AE">
      <w:pPr>
        <w:rPr>
          <w:sz w:val="16"/>
        </w:rPr>
      </w:pPr>
      <w:r w:rsidRPr="00C253FB">
        <w:rPr>
          <w:sz w:val="16"/>
        </w:rPr>
        <w:t xml:space="preserve">To be sure, </w:t>
      </w:r>
      <w:r w:rsidRPr="002F7686">
        <w:rPr>
          <w:rStyle w:val="StyleBoldUnderline"/>
        </w:rPr>
        <w:t>each of the revisionist powers requires a very different approach</w:t>
      </w:r>
      <w:r w:rsidRPr="00C253FB">
        <w:rPr>
          <w:sz w:val="16"/>
        </w:rPr>
        <w:t xml:space="preserve"> on America’s part. </w:t>
      </w:r>
      <w:r w:rsidRPr="002F7686">
        <w:rPr>
          <w:rStyle w:val="StyleBoldUnderline"/>
        </w:rPr>
        <w:t>China</w:t>
      </w:r>
      <w:r w:rsidRPr="00C253FB">
        <w:rPr>
          <w:sz w:val="16"/>
        </w:rPr>
        <w:t xml:space="preserve">, for example, is not just a rising great power and strategic competitor; it </w:t>
      </w:r>
      <w:r w:rsidRPr="002F7686">
        <w:rPr>
          <w:rStyle w:val="StyleBoldUnderline"/>
        </w:rPr>
        <w:t>is also our No. 1 trading partner</w:t>
      </w:r>
      <w:r w:rsidRPr="00C253FB">
        <w:rPr>
          <w:sz w:val="16"/>
        </w:rPr>
        <w:t xml:space="preserve">, and our relationship with it is the most important relationship in the world. In fact, in each case our relationship inevitably combines some aspects of intensifying rivalry with other aspects of shared interest, including the need to develop some concept of mutual restraint and respect. </w:t>
      </w:r>
      <w:r w:rsidRPr="002F7686">
        <w:rPr>
          <w:rStyle w:val="StyleBoldUnderline"/>
        </w:rPr>
        <w:t>The challenge for the U.S. is to find the</w:t>
      </w:r>
      <w:r w:rsidRPr="00C253FB">
        <w:rPr>
          <w:sz w:val="16"/>
        </w:rPr>
        <w:t xml:space="preserve"> often elusive </w:t>
      </w:r>
      <w:r w:rsidRPr="002F7686">
        <w:rPr>
          <w:rStyle w:val="StyleBoldUnderline"/>
        </w:rPr>
        <w:t>equilibrium</w:t>
      </w:r>
      <w:r w:rsidRPr="00C253FB">
        <w:rPr>
          <w:sz w:val="16"/>
        </w:rPr>
        <w:t xml:space="preserve">—something that is </w:t>
      </w:r>
      <w:r w:rsidRPr="002F7686">
        <w:rPr>
          <w:rStyle w:val="StyleBoldUnderline"/>
        </w:rPr>
        <w:t>likely to occur only if we combine hard-headed diplomacy with</w:t>
      </w:r>
      <w:r w:rsidRPr="00C253FB">
        <w:rPr>
          <w:sz w:val="16"/>
        </w:rPr>
        <w:t xml:space="preserve"> an equally </w:t>
      </w:r>
      <w:r w:rsidRPr="002F7686">
        <w:rPr>
          <w:rStyle w:val="StyleBoldUnderline"/>
        </w:rPr>
        <w:t>hard-headed reinvestment in shoring up</w:t>
      </w:r>
      <w:r w:rsidRPr="00C253FB">
        <w:rPr>
          <w:sz w:val="16"/>
        </w:rPr>
        <w:t xml:space="preserve"> what has been </w:t>
      </w:r>
      <w:r w:rsidRPr="002F7686">
        <w:rPr>
          <w:rStyle w:val="StyleBoldUnderline"/>
        </w:rPr>
        <w:t>a deteriorating balance of power</w:t>
      </w:r>
      <w:r w:rsidRPr="00C253FB">
        <w:rPr>
          <w:sz w:val="16"/>
        </w:rPr>
        <w:t>.</w:t>
      </w:r>
    </w:p>
    <w:p w:rsidR="00A913AE" w:rsidRPr="00C253FB" w:rsidRDefault="00A913AE" w:rsidP="00A913AE">
      <w:pPr>
        <w:rPr>
          <w:sz w:val="16"/>
        </w:rPr>
      </w:pPr>
      <w:r w:rsidRPr="00C253FB">
        <w:rPr>
          <w:sz w:val="16"/>
        </w:rPr>
        <w:t>A very different, far more radical revisionist force threatening the international order is Islamic extremism—the ideology that animates the Islamic State and Al Qaeda. The greatest weakness of Islamic extremism is also its greatest strength—which is its protean ability to exist and indeed thrive without inhabiting a conventional nation-state. What it lacks in traditional power terms, it compensates for in conviction, resilience, resourcefulness and ferocity. And in its hydra-like qualities, it is unlike any adversary we have faced before. What is still missing in many cases is a truly comprehensive approach to combating these extremists, though, to be fair, there has been progress in recent years developing an approach that enables local partners and allows us to achieve a sustainable strategy—with sustainability being measured in blood and treasure, and being an essential quality given the likely duration of the struggle in which we are engaged.</w:t>
      </w:r>
    </w:p>
    <w:p w:rsidR="00A913AE" w:rsidRPr="00C253FB" w:rsidRDefault="00A913AE" w:rsidP="00A913AE">
      <w:pPr>
        <w:rPr>
          <w:sz w:val="16"/>
        </w:rPr>
      </w:pPr>
      <w:r w:rsidRPr="00C253FB">
        <w:rPr>
          <w:sz w:val="16"/>
        </w:rPr>
        <w:t>The defeat of Islamic extremist groups does, of course, require a vital military component. But even if we succeed militarily, as I believe we will, in metaphorically putting a stake through the heart of ISIS and its allies in Iraq and Syria, that success will be fleeting unless the underlying conflicts in those countries and the greater Middle East that enabled ISIS’ rise are addressed and resolved. We must also recognize that long-term success in this conflict requires that the ideology of Islamic extremism is itself discredited. And contending with the ideological caliphate in cyberspace will undoubtedly prove more challenging than taking away the rest of what is now a shrinking physical caliphate on the ground in Iraq and Syria.</w:t>
      </w:r>
    </w:p>
    <w:p w:rsidR="00A913AE" w:rsidRPr="00C253FB" w:rsidRDefault="00A913AE" w:rsidP="00A913AE">
      <w:pPr>
        <w:rPr>
          <w:sz w:val="16"/>
        </w:rPr>
      </w:pPr>
      <w:r w:rsidRPr="00C253FB">
        <w:rPr>
          <w:sz w:val="16"/>
        </w:rPr>
        <w:t>Here I should note that our most important ally in this war is the overwhelming majority of Muslims who reject Al Qaeda, ISIS and their fanatical, barbaric worldview. Indeed, it is millions of Muslims who are fighting and dying in the greatest numbers on the front lines of this war—including Arab and Kurdish fighters bravely battling ISIS in Mosul; Gulf Arab forces taking the fight to Al Qaeda’s franchise in Yemen; Afghans courageously struggling against a resurgent Taliban and a nascent Islamic State affiliate; Somali forces confronting Al Shabab; and the Libyan elements that recently drove another Islamic State entity from the enclave it had seized on the North African coast.</w:t>
      </w:r>
    </w:p>
    <w:p w:rsidR="00A913AE" w:rsidRPr="00C253FB" w:rsidRDefault="00A913AE" w:rsidP="00A913AE">
      <w:pPr>
        <w:rPr>
          <w:sz w:val="16"/>
        </w:rPr>
      </w:pPr>
      <w:r w:rsidRPr="00C253FB">
        <w:rPr>
          <w:sz w:val="16"/>
        </w:rPr>
        <w:t>We must also remember that Islamic extremists want to portray this fight as a clash of civilizations, with America at war against Islam. We must not let them do that; indeed, we must be very sensitive to actions that might give them ammunition to use in such an effort.</w:t>
      </w:r>
    </w:p>
    <w:p w:rsidR="00A913AE" w:rsidRPr="00C253FB" w:rsidRDefault="00A913AE" w:rsidP="00A913AE">
      <w:pPr>
        <w:rPr>
          <w:sz w:val="16"/>
        </w:rPr>
      </w:pPr>
      <w:r w:rsidRPr="00C253FB">
        <w:rPr>
          <w:rStyle w:val="StyleBoldUnderline"/>
          <w:highlight w:val="yellow"/>
        </w:rPr>
        <w:t>Compounding</w:t>
      </w:r>
      <w:r w:rsidRPr="00C253FB">
        <w:rPr>
          <w:rStyle w:val="StyleBoldUnderline"/>
        </w:rPr>
        <w:t xml:space="preserve"> the </w:t>
      </w:r>
      <w:r w:rsidRPr="00C253FB">
        <w:rPr>
          <w:rStyle w:val="StyleBoldUnderline"/>
          <w:highlight w:val="yellow"/>
        </w:rPr>
        <w:t>danger posed by revisionist forces</w:t>
      </w:r>
      <w:r w:rsidRPr="00C253FB">
        <w:rPr>
          <w:sz w:val="16"/>
        </w:rPr>
        <w:t xml:space="preserve"> are technologies that are eroding America’s conventional military edge. In this respect, the wars of the post-9/11 period were, in some respects, a preview of the future. While the U.S. deployed forces into Iraq and Afghanistan that were superbly constructed for rapid decisive operations of the kind that we waged during the Gulf War in 1991, our adversaries responded with strategies that, for a fraction of the cost, nullified many of our advantages.</w:t>
      </w:r>
    </w:p>
    <w:p w:rsidR="00A913AE" w:rsidRPr="00C253FB" w:rsidRDefault="00A913AE" w:rsidP="00A913AE">
      <w:pPr>
        <w:rPr>
          <w:sz w:val="16"/>
        </w:rPr>
      </w:pPr>
      <w:r w:rsidRPr="00C253FB">
        <w:rPr>
          <w:sz w:val="16"/>
        </w:rPr>
        <w:t xml:space="preserve">What Islamic extremists demonstrated through insurgency and terrorism, revisionist powers </w:t>
      </w:r>
      <w:r w:rsidRPr="00C253FB">
        <w:rPr>
          <w:rStyle w:val="StyleBoldUnderline"/>
        </w:rPr>
        <w:t>like China, Iran and Russia</w:t>
      </w:r>
      <w:r w:rsidRPr="00C253FB">
        <w:rPr>
          <w:sz w:val="16"/>
        </w:rPr>
        <w:t xml:space="preserve"> promise to take to a whole new level of sophistication. Among the fast-developing tools in their arsenals </w:t>
      </w:r>
      <w:r w:rsidRPr="00C253FB">
        <w:rPr>
          <w:rStyle w:val="StyleBoldUnderline"/>
          <w:highlight w:val="yellow"/>
        </w:rPr>
        <w:t xml:space="preserve">are </w:t>
      </w:r>
      <w:r w:rsidRPr="00C253FB">
        <w:rPr>
          <w:rStyle w:val="Emphasis"/>
          <w:highlight w:val="yellow"/>
        </w:rPr>
        <w:t>anti-access</w:t>
      </w:r>
      <w:r w:rsidRPr="00C253FB">
        <w:rPr>
          <w:rStyle w:val="Emphasis"/>
        </w:rPr>
        <w:t xml:space="preserve"> area denial </w:t>
      </w:r>
      <w:r w:rsidRPr="00C253FB">
        <w:rPr>
          <w:rStyle w:val="Emphasis"/>
          <w:highlight w:val="yellow"/>
        </w:rPr>
        <w:t>weapons</w:t>
      </w:r>
      <w:r w:rsidRPr="00C253FB">
        <w:rPr>
          <w:rStyle w:val="StyleBoldUnderline"/>
          <w:highlight w:val="yellow"/>
        </w:rPr>
        <w:t xml:space="preserve"> that</w:t>
      </w:r>
      <w:r w:rsidRPr="00C253FB">
        <w:rPr>
          <w:rStyle w:val="StyleBoldUnderline"/>
        </w:rPr>
        <w:t xml:space="preserve"> will </w:t>
      </w:r>
      <w:r w:rsidRPr="00C253FB">
        <w:rPr>
          <w:rStyle w:val="StyleBoldUnderline"/>
          <w:highlight w:val="yellow"/>
        </w:rPr>
        <w:t>complicate</w:t>
      </w:r>
      <w:r w:rsidRPr="00C253FB">
        <w:rPr>
          <w:rStyle w:val="StyleBoldUnderline"/>
        </w:rPr>
        <w:t xml:space="preserve"> our </w:t>
      </w:r>
      <w:r w:rsidRPr="00C253FB">
        <w:rPr>
          <w:rStyle w:val="StyleBoldUnderline"/>
          <w:highlight w:val="yellow"/>
        </w:rPr>
        <w:t>ability to project power</w:t>
      </w:r>
      <w:r w:rsidRPr="00C253FB">
        <w:rPr>
          <w:sz w:val="16"/>
        </w:rPr>
        <w:t xml:space="preserve"> into vital regions and uphold our security commitments; </w:t>
      </w:r>
      <w:r w:rsidRPr="00C253FB">
        <w:rPr>
          <w:rStyle w:val="StyleBoldUnderline"/>
        </w:rPr>
        <w:t xml:space="preserve">increasingly complex </w:t>
      </w:r>
      <w:r w:rsidRPr="00C253FB">
        <w:rPr>
          <w:rStyle w:val="Emphasis"/>
          <w:highlight w:val="yellow"/>
        </w:rPr>
        <w:t>cyberweapons</w:t>
      </w:r>
      <w:r w:rsidRPr="00C253FB">
        <w:rPr>
          <w:sz w:val="16"/>
        </w:rPr>
        <w:t xml:space="preserve"> for employment alone in attacks on infrastructure or in influence campaigns, or in supporting conventional and unconventional </w:t>
      </w:r>
      <w:r w:rsidRPr="00C253FB">
        <w:rPr>
          <w:sz w:val="16"/>
        </w:rPr>
        <w:lastRenderedPageBreak/>
        <w:t xml:space="preserve">force operations, including so-called hybrid warfare; </w:t>
      </w:r>
      <w:r w:rsidRPr="00C253FB">
        <w:rPr>
          <w:rStyle w:val="StyleBoldUnderline"/>
        </w:rPr>
        <w:t xml:space="preserve">a </w:t>
      </w:r>
      <w:r w:rsidRPr="00C253FB">
        <w:rPr>
          <w:rStyle w:val="Emphasis"/>
          <w:sz w:val="24"/>
          <w:highlight w:val="yellow"/>
        </w:rPr>
        <w:t>renewed emphasis on nuclear weapons</w:t>
      </w:r>
      <w:r w:rsidRPr="00C253FB">
        <w:rPr>
          <w:rStyle w:val="StyleBoldUnderline"/>
        </w:rPr>
        <w:t xml:space="preserve">; and </w:t>
      </w:r>
      <w:r w:rsidRPr="00C253FB">
        <w:rPr>
          <w:rStyle w:val="StyleBoldUnderline"/>
          <w:highlight w:val="yellow"/>
        </w:rPr>
        <w:t xml:space="preserve">threats to U.S. primacy in </w:t>
      </w:r>
      <w:r w:rsidRPr="00C253FB">
        <w:rPr>
          <w:rStyle w:val="Emphasis"/>
          <w:highlight w:val="yellow"/>
        </w:rPr>
        <w:t>space</w:t>
      </w:r>
      <w:r w:rsidRPr="00C253FB">
        <w:rPr>
          <w:sz w:val="16"/>
        </w:rPr>
        <w:t>—a vital sanctuary for U.S. military power that is increasingly contested. These are all serious threats.</w:t>
      </w:r>
    </w:p>
    <w:p w:rsidR="00A913AE" w:rsidRPr="00C253FB" w:rsidRDefault="00A913AE" w:rsidP="00A913AE">
      <w:pPr>
        <w:rPr>
          <w:sz w:val="16"/>
        </w:rPr>
      </w:pPr>
      <w:r w:rsidRPr="00C253FB">
        <w:rPr>
          <w:rStyle w:val="Emphasis"/>
          <w:highlight w:val="yellow"/>
        </w:rPr>
        <w:t>Despite</w:t>
      </w:r>
      <w:r w:rsidRPr="00C253FB">
        <w:rPr>
          <w:rStyle w:val="Emphasis"/>
        </w:rPr>
        <w:t xml:space="preserve"> these </w:t>
      </w:r>
      <w:r w:rsidRPr="00C253FB">
        <w:rPr>
          <w:rStyle w:val="Emphasis"/>
          <w:highlight w:val="yellow"/>
        </w:rPr>
        <w:t>challenges</w:t>
      </w:r>
      <w:r w:rsidRPr="00C253FB">
        <w:rPr>
          <w:sz w:val="16"/>
        </w:rPr>
        <w:t xml:space="preserve">, I believe </w:t>
      </w:r>
      <w:r w:rsidRPr="00C253FB">
        <w:rPr>
          <w:rStyle w:val="StyleBoldUnderline"/>
          <w:highlight w:val="yellow"/>
        </w:rPr>
        <w:t>America is in a</w:t>
      </w:r>
      <w:r w:rsidRPr="00C253FB">
        <w:rPr>
          <w:rStyle w:val="StyleBoldUnderline"/>
        </w:rPr>
        <w:t xml:space="preserve"> commanding </w:t>
      </w:r>
      <w:r w:rsidRPr="00C253FB">
        <w:rPr>
          <w:rStyle w:val="StyleBoldUnderline"/>
          <w:highlight w:val="yellow"/>
        </w:rPr>
        <w:t>position to sustain and</w:t>
      </w:r>
      <w:r w:rsidRPr="00C253FB">
        <w:rPr>
          <w:sz w:val="16"/>
        </w:rPr>
        <w:t xml:space="preserve"> indeed </w:t>
      </w:r>
      <w:r w:rsidRPr="00C253FB">
        <w:rPr>
          <w:rStyle w:val="StyleBoldUnderline"/>
          <w:highlight w:val="yellow"/>
        </w:rPr>
        <w:t>bolster</w:t>
      </w:r>
      <w:r w:rsidRPr="00C253FB">
        <w:rPr>
          <w:rStyle w:val="StyleBoldUnderline"/>
        </w:rPr>
        <w:t xml:space="preserve"> the </w:t>
      </w:r>
      <w:r w:rsidRPr="00C253FB">
        <w:rPr>
          <w:rStyle w:val="StyleBoldUnderline"/>
          <w:highlight w:val="yellow"/>
        </w:rPr>
        <w:t>international order</w:t>
      </w:r>
      <w:r w:rsidRPr="00C253FB">
        <w:rPr>
          <w:rStyle w:val="StyleBoldUnderline"/>
        </w:rPr>
        <w:t xml:space="preserve"> that has served us</w:t>
      </w:r>
      <w:r w:rsidRPr="00C253FB">
        <w:rPr>
          <w:sz w:val="16"/>
        </w:rPr>
        <w:t>—and, paradoxically, some of those seeking to change it—</w:t>
      </w:r>
      <w:r w:rsidRPr="00C253FB">
        <w:rPr>
          <w:rStyle w:val="StyleBoldUnderline"/>
        </w:rPr>
        <w:t>so well</w:t>
      </w:r>
      <w:r w:rsidRPr="00C253FB">
        <w:rPr>
          <w:sz w:val="16"/>
        </w:rPr>
        <w:t xml:space="preserve">. </w:t>
      </w:r>
      <w:r w:rsidRPr="00C253FB">
        <w:rPr>
          <w:rStyle w:val="StyleBoldUnderline"/>
        </w:rPr>
        <w:t xml:space="preserve">We have an extraordinary network of </w:t>
      </w:r>
      <w:r w:rsidRPr="00C253FB">
        <w:rPr>
          <w:rStyle w:val="Emphasis"/>
          <w:highlight w:val="yellow"/>
        </w:rPr>
        <w:t>partners</w:t>
      </w:r>
      <w:r w:rsidRPr="00C253FB">
        <w:rPr>
          <w:rStyle w:val="StyleBoldUnderline"/>
        </w:rPr>
        <w:t xml:space="preserve"> who </w:t>
      </w:r>
      <w:r w:rsidRPr="00C253FB">
        <w:rPr>
          <w:rStyle w:val="StyleBoldUnderline"/>
          <w:highlight w:val="yellow"/>
        </w:rPr>
        <w:t>are stakeholders in the</w:t>
      </w:r>
      <w:r w:rsidRPr="00C253FB">
        <w:rPr>
          <w:rStyle w:val="StyleBoldUnderline"/>
        </w:rPr>
        <w:t xml:space="preserve"> current </w:t>
      </w:r>
      <w:r w:rsidRPr="00C253FB">
        <w:rPr>
          <w:rStyle w:val="StyleBoldUnderline"/>
          <w:highlight w:val="yellow"/>
        </w:rPr>
        <w:t>order and can be mobilized</w:t>
      </w:r>
      <w:r w:rsidRPr="00C253FB">
        <w:rPr>
          <w:rStyle w:val="StyleBoldUnderline"/>
        </w:rPr>
        <w:t xml:space="preserve"> far more effectively </w:t>
      </w:r>
      <w:r w:rsidRPr="00C253FB">
        <w:rPr>
          <w:rStyle w:val="StyleBoldUnderline"/>
          <w:highlight w:val="yellow"/>
        </w:rPr>
        <w:t>in</w:t>
      </w:r>
      <w:r w:rsidRPr="00C253FB">
        <w:rPr>
          <w:rStyle w:val="StyleBoldUnderline"/>
        </w:rPr>
        <w:t xml:space="preserve"> its </w:t>
      </w:r>
      <w:r w:rsidRPr="00C253FB">
        <w:rPr>
          <w:rStyle w:val="StyleBoldUnderline"/>
          <w:highlight w:val="yellow"/>
        </w:rPr>
        <w:t>defense</w:t>
      </w:r>
      <w:r w:rsidRPr="00C253FB">
        <w:rPr>
          <w:sz w:val="16"/>
          <w:highlight w:val="yellow"/>
        </w:rPr>
        <w:t xml:space="preserve">. </w:t>
      </w:r>
      <w:r w:rsidRPr="00C253FB">
        <w:rPr>
          <w:rStyle w:val="StyleBoldUnderline"/>
          <w:highlight w:val="yellow"/>
        </w:rPr>
        <w:t xml:space="preserve">Our </w:t>
      </w:r>
      <w:r w:rsidRPr="00C253FB">
        <w:rPr>
          <w:rStyle w:val="Emphasis"/>
          <w:highlight w:val="yellow"/>
        </w:rPr>
        <w:t>economy</w:t>
      </w:r>
      <w:r w:rsidRPr="00C253FB">
        <w:rPr>
          <w:rStyle w:val="StyleBoldUnderline"/>
          <w:highlight w:val="yellow"/>
        </w:rPr>
        <w:t xml:space="preserve"> remains the largest</w:t>
      </w:r>
      <w:r w:rsidRPr="00C253FB">
        <w:rPr>
          <w:rStyle w:val="StyleBoldUnderline"/>
        </w:rPr>
        <w:t xml:space="preserve"> in the world and an engine of unsurpassed innovation</w:t>
      </w:r>
      <w:r w:rsidRPr="00C253FB">
        <w:rPr>
          <w:sz w:val="16"/>
        </w:rPr>
        <w:t>. And as a result of America’s values—political pluralism, rule of law, a free and open society—we can recruit the best and the brightest from every corner of the planet, a strategic advantage that none of our competitors can match.</w:t>
      </w:r>
    </w:p>
    <w:p w:rsidR="00A913AE" w:rsidRPr="00C253FB" w:rsidRDefault="00A913AE" w:rsidP="00A913AE">
      <w:pPr>
        <w:rPr>
          <w:sz w:val="16"/>
        </w:rPr>
      </w:pPr>
      <w:r w:rsidRPr="00C253FB">
        <w:rPr>
          <w:sz w:val="16"/>
        </w:rPr>
        <w:t>The paradox of the moment is that, just as the threats to the world order we created have grown ever more apparent, American resolve about its defense has become somewhat ambivalent.</w:t>
      </w:r>
    </w:p>
    <w:p w:rsidR="00A913AE" w:rsidRPr="00C253FB" w:rsidRDefault="00A913AE" w:rsidP="00A913AE">
      <w:pPr>
        <w:rPr>
          <w:sz w:val="16"/>
        </w:rPr>
      </w:pPr>
      <w:r w:rsidRPr="00C253FB">
        <w:rPr>
          <w:sz w:val="16"/>
        </w:rPr>
        <w:t>To be clear, America cannot do everything, everywhere. Indeed, no one understands that better than the individual who was privileged to command the surge in Iraq and the surge in Afghanistan. But when the most egregious violations of the most basic principles of the international order we helped shape are tolerated or excused, that lack of action undermines the entire system—and is an invitation to further challenges.</w:t>
      </w:r>
    </w:p>
    <w:p w:rsidR="00A913AE" w:rsidRPr="00C253FB" w:rsidRDefault="00A913AE" w:rsidP="00A913AE">
      <w:pPr>
        <w:rPr>
          <w:sz w:val="16"/>
        </w:rPr>
      </w:pPr>
      <w:r w:rsidRPr="00C253FB">
        <w:rPr>
          <w:rStyle w:val="StyleBoldUnderline"/>
          <w:highlight w:val="yellow"/>
        </w:rPr>
        <w:t>Americans should not take</w:t>
      </w:r>
      <w:r w:rsidRPr="00C253FB">
        <w:rPr>
          <w:rStyle w:val="StyleBoldUnderline"/>
        </w:rPr>
        <w:t xml:space="preserve"> the current international </w:t>
      </w:r>
      <w:r w:rsidRPr="00C253FB">
        <w:rPr>
          <w:rStyle w:val="StyleBoldUnderline"/>
          <w:highlight w:val="yellow"/>
        </w:rPr>
        <w:t>order for granted</w:t>
      </w:r>
      <w:r w:rsidRPr="00C253FB">
        <w:rPr>
          <w:sz w:val="16"/>
        </w:rPr>
        <w:t xml:space="preserve">. It did not will itself into existence. We created it. Likewise, </w:t>
      </w:r>
      <w:r w:rsidRPr="00C253FB">
        <w:rPr>
          <w:rStyle w:val="Emphasis"/>
        </w:rPr>
        <w:t>it is not naturally self-sustaining</w:t>
      </w:r>
      <w:r w:rsidRPr="00C253FB">
        <w:rPr>
          <w:rStyle w:val="StyleBoldUnderline"/>
        </w:rPr>
        <w:t xml:space="preserve">. </w:t>
      </w:r>
      <w:r w:rsidRPr="00C253FB">
        <w:rPr>
          <w:rStyle w:val="StyleBoldUnderline"/>
          <w:highlight w:val="yellow"/>
        </w:rPr>
        <w:t>We</w:t>
      </w:r>
      <w:r w:rsidRPr="00C253FB">
        <w:rPr>
          <w:rStyle w:val="StyleBoldUnderline"/>
        </w:rPr>
        <w:t xml:space="preserve"> have </w:t>
      </w:r>
      <w:r w:rsidRPr="00C253FB">
        <w:rPr>
          <w:rStyle w:val="StyleBoldUnderline"/>
          <w:highlight w:val="yellow"/>
        </w:rPr>
        <w:t>sustained it. If we stop</w:t>
      </w:r>
      <w:r w:rsidRPr="00C253FB">
        <w:rPr>
          <w:rStyle w:val="StyleBoldUnderline"/>
        </w:rPr>
        <w:t xml:space="preserve"> doing so, </w:t>
      </w:r>
      <w:r w:rsidRPr="00C253FB">
        <w:rPr>
          <w:rStyle w:val="StyleBoldUnderline"/>
          <w:highlight w:val="yellow"/>
        </w:rPr>
        <w:t>it will</w:t>
      </w:r>
      <w:r w:rsidRPr="00C253FB">
        <w:rPr>
          <w:sz w:val="16"/>
        </w:rPr>
        <w:t xml:space="preserve"> fray and, eventually, </w:t>
      </w:r>
      <w:r w:rsidRPr="00C253FB">
        <w:rPr>
          <w:rStyle w:val="Emphasis"/>
          <w:highlight w:val="yellow"/>
        </w:rPr>
        <w:t>collapse</w:t>
      </w:r>
      <w:r w:rsidRPr="00C253FB">
        <w:rPr>
          <w:sz w:val="16"/>
        </w:rPr>
        <w:t>.</w:t>
      </w:r>
    </w:p>
    <w:p w:rsidR="00A913AE" w:rsidRPr="00C253FB" w:rsidRDefault="00A913AE" w:rsidP="00A913AE">
      <w:pPr>
        <w:rPr>
          <w:sz w:val="16"/>
        </w:rPr>
      </w:pPr>
      <w:r w:rsidRPr="00C253FB">
        <w:rPr>
          <w:rStyle w:val="StyleBoldUnderline"/>
        </w:rPr>
        <w:t xml:space="preserve">This is </w:t>
      </w:r>
      <w:r w:rsidRPr="00C253FB">
        <w:rPr>
          <w:rStyle w:val="Emphasis"/>
        </w:rPr>
        <w:t>precisely</w:t>
      </w:r>
      <w:r w:rsidRPr="00C253FB">
        <w:rPr>
          <w:rStyle w:val="StyleBoldUnderline"/>
        </w:rPr>
        <w:t xml:space="preserve"> what</w:t>
      </w:r>
      <w:r w:rsidRPr="00C253FB">
        <w:rPr>
          <w:sz w:val="16"/>
        </w:rPr>
        <w:t xml:space="preserve"> some of </w:t>
      </w:r>
      <w:r w:rsidRPr="00C253FB">
        <w:rPr>
          <w:rStyle w:val="StyleBoldUnderline"/>
        </w:rPr>
        <w:t>our adversaries seek to encourage</w:t>
      </w:r>
      <w:r w:rsidRPr="00C253FB">
        <w:rPr>
          <w:sz w:val="16"/>
        </w:rPr>
        <w:t>. Russian President Vladimir Putin, for instance, understands that while conventional aggression may occasionally enable Russia to grab a bit of land on its periphery, the real center of gravity is the political will of the major democratic powers to defend Euro-Atlantic institutions like NATO and the European Union. That is why Russia is tenaciously working to sow doubt about the legitimacy of these institutions and our entire democratic way of life. Perhaps because Russian civilization has a foot in the West, Russia as a great power has always been well-positioned—in a way that China and Iran are not—to wage ideological warfare that eats at the Euro-Atlantic world from within.</w:t>
      </w:r>
    </w:p>
    <w:p w:rsidR="00A913AE" w:rsidRDefault="00A913AE" w:rsidP="00A913AE"/>
    <w:p w:rsidR="00A913AE" w:rsidRPr="00F87FD5" w:rsidRDefault="00A913AE" w:rsidP="00A913AE"/>
    <w:p w:rsidR="00A913AE" w:rsidRPr="00A913AE" w:rsidRDefault="00A913AE" w:rsidP="00A913AE"/>
    <w:sectPr w:rsidR="00A913AE" w:rsidRPr="00A913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2556" w:rsidRDefault="00792556" w:rsidP="005F5576">
      <w:r>
        <w:separator/>
      </w:r>
    </w:p>
  </w:endnote>
  <w:endnote w:type="continuationSeparator" w:id="0">
    <w:p w:rsidR="00792556" w:rsidRDefault="0079255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00000001" w:usb1="08070000" w:usb2="00000010" w:usb3="00000000" w:csb0="00020000"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2556" w:rsidRDefault="00792556" w:rsidP="005F5576">
      <w:r>
        <w:separator/>
      </w:r>
    </w:p>
  </w:footnote>
  <w:footnote w:type="continuationSeparator" w:id="0">
    <w:p w:rsidR="00792556" w:rsidRDefault="0079255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3AE"/>
    <w:rsid w:val="00000A64"/>
    <w:rsid w:val="000022F2"/>
    <w:rsid w:val="0000459F"/>
    <w:rsid w:val="00004EB4"/>
    <w:rsid w:val="0002196C"/>
    <w:rsid w:val="00021F29"/>
    <w:rsid w:val="0002329F"/>
    <w:rsid w:val="00027EED"/>
    <w:rsid w:val="0003041D"/>
    <w:rsid w:val="00031157"/>
    <w:rsid w:val="00033028"/>
    <w:rsid w:val="000360A7"/>
    <w:rsid w:val="000412A2"/>
    <w:rsid w:val="00052A1D"/>
    <w:rsid w:val="00055E12"/>
    <w:rsid w:val="00064A59"/>
    <w:rsid w:val="0007162E"/>
    <w:rsid w:val="00073B9A"/>
    <w:rsid w:val="00090287"/>
    <w:rsid w:val="00090BA2"/>
    <w:rsid w:val="000978A3"/>
    <w:rsid w:val="00097D7E"/>
    <w:rsid w:val="000A1D39"/>
    <w:rsid w:val="000A4FA5"/>
    <w:rsid w:val="000B61C8"/>
    <w:rsid w:val="000C5970"/>
    <w:rsid w:val="000C767D"/>
    <w:rsid w:val="000D0B76"/>
    <w:rsid w:val="000D2AE5"/>
    <w:rsid w:val="000D3A26"/>
    <w:rsid w:val="000D3D8D"/>
    <w:rsid w:val="000E41A3"/>
    <w:rsid w:val="000F37E7"/>
    <w:rsid w:val="000F4559"/>
    <w:rsid w:val="00113C68"/>
    <w:rsid w:val="00114663"/>
    <w:rsid w:val="001153F2"/>
    <w:rsid w:val="0012057B"/>
    <w:rsid w:val="00126D92"/>
    <w:rsid w:val="001301AC"/>
    <w:rsid w:val="001304DF"/>
    <w:rsid w:val="00140397"/>
    <w:rsid w:val="0014072D"/>
    <w:rsid w:val="00141F7D"/>
    <w:rsid w:val="00141FBF"/>
    <w:rsid w:val="001421B6"/>
    <w:rsid w:val="0016509D"/>
    <w:rsid w:val="0016711C"/>
    <w:rsid w:val="00167A9F"/>
    <w:rsid w:val="001711E1"/>
    <w:rsid w:val="00175018"/>
    <w:rsid w:val="00177828"/>
    <w:rsid w:val="00177A1E"/>
    <w:rsid w:val="00182D51"/>
    <w:rsid w:val="0018565A"/>
    <w:rsid w:val="0019587B"/>
    <w:rsid w:val="001A0004"/>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3803"/>
    <w:rsid w:val="002E4DD9"/>
    <w:rsid w:val="002E6D8C"/>
    <w:rsid w:val="002F0314"/>
    <w:rsid w:val="0031182D"/>
    <w:rsid w:val="00314B9D"/>
    <w:rsid w:val="00315CA2"/>
    <w:rsid w:val="00316FEB"/>
    <w:rsid w:val="00326EEB"/>
    <w:rsid w:val="0033078A"/>
    <w:rsid w:val="00331559"/>
    <w:rsid w:val="00334533"/>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A4C44"/>
    <w:rsid w:val="003B024E"/>
    <w:rsid w:val="003B0C84"/>
    <w:rsid w:val="003B183E"/>
    <w:rsid w:val="003B2F3E"/>
    <w:rsid w:val="003B55B7"/>
    <w:rsid w:val="003C756E"/>
    <w:rsid w:val="003D2C33"/>
    <w:rsid w:val="003D2FB5"/>
    <w:rsid w:val="003E4831"/>
    <w:rsid w:val="003E48DE"/>
    <w:rsid w:val="003E7E8B"/>
    <w:rsid w:val="003F3030"/>
    <w:rsid w:val="003F47AE"/>
    <w:rsid w:val="00403971"/>
    <w:rsid w:val="00407386"/>
    <w:rsid w:val="004138EF"/>
    <w:rsid w:val="004319DE"/>
    <w:rsid w:val="00435232"/>
    <w:rsid w:val="004361F9"/>
    <w:rsid w:val="004400EA"/>
    <w:rsid w:val="00450882"/>
    <w:rsid w:val="00451C20"/>
    <w:rsid w:val="00452001"/>
    <w:rsid w:val="0045442E"/>
    <w:rsid w:val="004564E2"/>
    <w:rsid w:val="004567C6"/>
    <w:rsid w:val="00456E22"/>
    <w:rsid w:val="004609A1"/>
    <w:rsid w:val="00462418"/>
    <w:rsid w:val="00471A70"/>
    <w:rsid w:val="00473A79"/>
    <w:rsid w:val="00475E03"/>
    <w:rsid w:val="00476723"/>
    <w:rsid w:val="0047798D"/>
    <w:rsid w:val="00483F18"/>
    <w:rsid w:val="00484346"/>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0FD"/>
    <w:rsid w:val="004F33F3"/>
    <w:rsid w:val="004F45B0"/>
    <w:rsid w:val="005020C3"/>
    <w:rsid w:val="005111F8"/>
    <w:rsid w:val="00513FA2"/>
    <w:rsid w:val="00514387"/>
    <w:rsid w:val="00516459"/>
    <w:rsid w:val="00520153"/>
    <w:rsid w:val="005349E1"/>
    <w:rsid w:val="00537EF5"/>
    <w:rsid w:val="005420CC"/>
    <w:rsid w:val="00542FCA"/>
    <w:rsid w:val="005434D0"/>
    <w:rsid w:val="0054437C"/>
    <w:rsid w:val="00546D61"/>
    <w:rsid w:val="005579BF"/>
    <w:rsid w:val="00560C3E"/>
    <w:rsid w:val="00563468"/>
    <w:rsid w:val="00564EC2"/>
    <w:rsid w:val="00565EAE"/>
    <w:rsid w:val="00573677"/>
    <w:rsid w:val="00575F7D"/>
    <w:rsid w:val="00580383"/>
    <w:rsid w:val="00580E40"/>
    <w:rsid w:val="00590731"/>
    <w:rsid w:val="0059634E"/>
    <w:rsid w:val="005A4213"/>
    <w:rsid w:val="005A4895"/>
    <w:rsid w:val="005A506B"/>
    <w:rsid w:val="005A69BB"/>
    <w:rsid w:val="005A701C"/>
    <w:rsid w:val="005B2444"/>
    <w:rsid w:val="005B2D14"/>
    <w:rsid w:val="005B3140"/>
    <w:rsid w:val="005C0B05"/>
    <w:rsid w:val="005C1E36"/>
    <w:rsid w:val="005C5B4F"/>
    <w:rsid w:val="005D1156"/>
    <w:rsid w:val="005E0681"/>
    <w:rsid w:val="005E3B08"/>
    <w:rsid w:val="005E3FE4"/>
    <w:rsid w:val="005E572E"/>
    <w:rsid w:val="005F32F4"/>
    <w:rsid w:val="005F4626"/>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B4CF6"/>
    <w:rsid w:val="006C64D4"/>
    <w:rsid w:val="006E53F0"/>
    <w:rsid w:val="006F46C3"/>
    <w:rsid w:val="006F7CDF"/>
    <w:rsid w:val="00700BDB"/>
    <w:rsid w:val="0070121B"/>
    <w:rsid w:val="00701E73"/>
    <w:rsid w:val="00711FE2"/>
    <w:rsid w:val="00712649"/>
    <w:rsid w:val="00714BC9"/>
    <w:rsid w:val="00717BCD"/>
    <w:rsid w:val="00723F91"/>
    <w:rsid w:val="00725623"/>
    <w:rsid w:val="00741C75"/>
    <w:rsid w:val="00743059"/>
    <w:rsid w:val="00744F58"/>
    <w:rsid w:val="00750CED"/>
    <w:rsid w:val="007525AB"/>
    <w:rsid w:val="0075591E"/>
    <w:rsid w:val="00757F28"/>
    <w:rsid w:val="00760A29"/>
    <w:rsid w:val="00771E18"/>
    <w:rsid w:val="007739F1"/>
    <w:rsid w:val="007745C6"/>
    <w:rsid w:val="007755F6"/>
    <w:rsid w:val="007761AD"/>
    <w:rsid w:val="00777387"/>
    <w:rsid w:val="007815E5"/>
    <w:rsid w:val="00787343"/>
    <w:rsid w:val="00790BFA"/>
    <w:rsid w:val="00791121"/>
    <w:rsid w:val="00791C88"/>
    <w:rsid w:val="00792556"/>
    <w:rsid w:val="00797B76"/>
    <w:rsid w:val="007A3D06"/>
    <w:rsid w:val="007B383B"/>
    <w:rsid w:val="007C350D"/>
    <w:rsid w:val="007C3689"/>
    <w:rsid w:val="007C3C9B"/>
    <w:rsid w:val="007D3012"/>
    <w:rsid w:val="007D65A7"/>
    <w:rsid w:val="007E3F59"/>
    <w:rsid w:val="007E5043"/>
    <w:rsid w:val="007E5183"/>
    <w:rsid w:val="008133F9"/>
    <w:rsid w:val="008150AF"/>
    <w:rsid w:val="00821FD1"/>
    <w:rsid w:val="00823AAC"/>
    <w:rsid w:val="00836D1A"/>
    <w:rsid w:val="00851BAC"/>
    <w:rsid w:val="00854C66"/>
    <w:rsid w:val="008553E1"/>
    <w:rsid w:val="0087643B"/>
    <w:rsid w:val="00877669"/>
    <w:rsid w:val="008848A0"/>
    <w:rsid w:val="00897F92"/>
    <w:rsid w:val="008A187D"/>
    <w:rsid w:val="008A64C9"/>
    <w:rsid w:val="008B180A"/>
    <w:rsid w:val="008B24B7"/>
    <w:rsid w:val="008B4EF3"/>
    <w:rsid w:val="008C2CD8"/>
    <w:rsid w:val="008C5743"/>
    <w:rsid w:val="008C68EE"/>
    <w:rsid w:val="008C7F44"/>
    <w:rsid w:val="008D224E"/>
    <w:rsid w:val="008D4273"/>
    <w:rsid w:val="008D4EF3"/>
    <w:rsid w:val="008D78CB"/>
    <w:rsid w:val="008E0E4F"/>
    <w:rsid w:val="008E1FD5"/>
    <w:rsid w:val="008E4139"/>
    <w:rsid w:val="008F322F"/>
    <w:rsid w:val="008F6246"/>
    <w:rsid w:val="00907DFE"/>
    <w:rsid w:val="00914596"/>
    <w:rsid w:val="009146BF"/>
    <w:rsid w:val="00915AD4"/>
    <w:rsid w:val="00915EF1"/>
    <w:rsid w:val="00924C08"/>
    <w:rsid w:val="00925D30"/>
    <w:rsid w:val="00927D88"/>
    <w:rsid w:val="00930D1F"/>
    <w:rsid w:val="00935127"/>
    <w:rsid w:val="0094025E"/>
    <w:rsid w:val="0094256C"/>
    <w:rsid w:val="0094734F"/>
    <w:rsid w:val="00953F11"/>
    <w:rsid w:val="00955028"/>
    <w:rsid w:val="009647CA"/>
    <w:rsid w:val="009673F7"/>
    <w:rsid w:val="009706C1"/>
    <w:rsid w:val="009718A9"/>
    <w:rsid w:val="00976675"/>
    <w:rsid w:val="00976FBF"/>
    <w:rsid w:val="009842CA"/>
    <w:rsid w:val="00984B38"/>
    <w:rsid w:val="00990ED4"/>
    <w:rsid w:val="00995CF8"/>
    <w:rsid w:val="009A0636"/>
    <w:rsid w:val="009A6FF5"/>
    <w:rsid w:val="009B2B47"/>
    <w:rsid w:val="009B35DB"/>
    <w:rsid w:val="009C2858"/>
    <w:rsid w:val="009C4298"/>
    <w:rsid w:val="009D318C"/>
    <w:rsid w:val="009D6EB8"/>
    <w:rsid w:val="009E1A68"/>
    <w:rsid w:val="00A10B8B"/>
    <w:rsid w:val="00A12998"/>
    <w:rsid w:val="00A20D78"/>
    <w:rsid w:val="00A2174A"/>
    <w:rsid w:val="00A26733"/>
    <w:rsid w:val="00A3595E"/>
    <w:rsid w:val="00A46C7F"/>
    <w:rsid w:val="00A509B5"/>
    <w:rsid w:val="00A73245"/>
    <w:rsid w:val="00A77145"/>
    <w:rsid w:val="00A82989"/>
    <w:rsid w:val="00A904FE"/>
    <w:rsid w:val="00A913AE"/>
    <w:rsid w:val="00A9262C"/>
    <w:rsid w:val="00A92A7E"/>
    <w:rsid w:val="00AB3B76"/>
    <w:rsid w:val="00AB61DD"/>
    <w:rsid w:val="00AC222F"/>
    <w:rsid w:val="00AC2CC7"/>
    <w:rsid w:val="00AC7B3B"/>
    <w:rsid w:val="00AD3CE6"/>
    <w:rsid w:val="00AE0E8C"/>
    <w:rsid w:val="00AE1307"/>
    <w:rsid w:val="00AE7586"/>
    <w:rsid w:val="00AF7A65"/>
    <w:rsid w:val="00B06710"/>
    <w:rsid w:val="00B07EBF"/>
    <w:rsid w:val="00B166CB"/>
    <w:rsid w:val="00B235E1"/>
    <w:rsid w:val="00B272CF"/>
    <w:rsid w:val="00B3145D"/>
    <w:rsid w:val="00B357BA"/>
    <w:rsid w:val="00B45D0B"/>
    <w:rsid w:val="00B54387"/>
    <w:rsid w:val="00B564DB"/>
    <w:rsid w:val="00B768B6"/>
    <w:rsid w:val="00B816A3"/>
    <w:rsid w:val="00B908D1"/>
    <w:rsid w:val="00B940D1"/>
    <w:rsid w:val="00BB2A6E"/>
    <w:rsid w:val="00BB372D"/>
    <w:rsid w:val="00BB58BD"/>
    <w:rsid w:val="00BB6A26"/>
    <w:rsid w:val="00BC1034"/>
    <w:rsid w:val="00BD035D"/>
    <w:rsid w:val="00BE2408"/>
    <w:rsid w:val="00BE3EC6"/>
    <w:rsid w:val="00BE5BEB"/>
    <w:rsid w:val="00BE6528"/>
    <w:rsid w:val="00C0087A"/>
    <w:rsid w:val="00C05F9D"/>
    <w:rsid w:val="00C23012"/>
    <w:rsid w:val="00C27212"/>
    <w:rsid w:val="00C34185"/>
    <w:rsid w:val="00C42DD6"/>
    <w:rsid w:val="00C532B6"/>
    <w:rsid w:val="00C545E7"/>
    <w:rsid w:val="00C5695C"/>
    <w:rsid w:val="00C66858"/>
    <w:rsid w:val="00C72E69"/>
    <w:rsid w:val="00C7411E"/>
    <w:rsid w:val="00C76782"/>
    <w:rsid w:val="00C84988"/>
    <w:rsid w:val="00C86948"/>
    <w:rsid w:val="00CA4AF6"/>
    <w:rsid w:val="00CA59CA"/>
    <w:rsid w:val="00CB2356"/>
    <w:rsid w:val="00CB4075"/>
    <w:rsid w:val="00CB4E6D"/>
    <w:rsid w:val="00CC23DE"/>
    <w:rsid w:val="00CD28FB"/>
    <w:rsid w:val="00CD3E3A"/>
    <w:rsid w:val="00CD6A5B"/>
    <w:rsid w:val="00CD7459"/>
    <w:rsid w:val="00CE1203"/>
    <w:rsid w:val="00CE559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67E6D"/>
    <w:rsid w:val="00D71CFC"/>
    <w:rsid w:val="00D75637"/>
    <w:rsid w:val="00D86024"/>
    <w:rsid w:val="00D94CA3"/>
    <w:rsid w:val="00D96595"/>
    <w:rsid w:val="00DA018C"/>
    <w:rsid w:val="00DA3C9D"/>
    <w:rsid w:val="00DB0F7E"/>
    <w:rsid w:val="00DB5489"/>
    <w:rsid w:val="00DB6C98"/>
    <w:rsid w:val="00DC68FF"/>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419E"/>
    <w:rsid w:val="00E674DB"/>
    <w:rsid w:val="00E70912"/>
    <w:rsid w:val="00E75F28"/>
    <w:rsid w:val="00E90AA6"/>
    <w:rsid w:val="00E977B8"/>
    <w:rsid w:val="00E97AD1"/>
    <w:rsid w:val="00EA109B"/>
    <w:rsid w:val="00EA15A8"/>
    <w:rsid w:val="00EA2926"/>
    <w:rsid w:val="00EB2CDE"/>
    <w:rsid w:val="00EB3171"/>
    <w:rsid w:val="00EC1A81"/>
    <w:rsid w:val="00EC7E5C"/>
    <w:rsid w:val="00ED54AA"/>
    <w:rsid w:val="00ED78F1"/>
    <w:rsid w:val="00EE4DCA"/>
    <w:rsid w:val="00EF0F62"/>
    <w:rsid w:val="00F007E1"/>
    <w:rsid w:val="00F0134E"/>
    <w:rsid w:val="00F057C6"/>
    <w:rsid w:val="00F1506A"/>
    <w:rsid w:val="00F17D96"/>
    <w:rsid w:val="00F22565"/>
    <w:rsid w:val="00F3380E"/>
    <w:rsid w:val="00F40837"/>
    <w:rsid w:val="00F41FA3"/>
    <w:rsid w:val="00F42F79"/>
    <w:rsid w:val="00F47773"/>
    <w:rsid w:val="00F5019D"/>
    <w:rsid w:val="00F5105D"/>
    <w:rsid w:val="00F56308"/>
    <w:rsid w:val="00F62D4D"/>
    <w:rsid w:val="00F634D6"/>
    <w:rsid w:val="00F64385"/>
    <w:rsid w:val="00F6473F"/>
    <w:rsid w:val="00F76366"/>
    <w:rsid w:val="00F805C0"/>
    <w:rsid w:val="00F87FD5"/>
    <w:rsid w:val="00F94F36"/>
    <w:rsid w:val="00FB4261"/>
    <w:rsid w:val="00FB43B1"/>
    <w:rsid w:val="00FC0608"/>
    <w:rsid w:val="00FC2155"/>
    <w:rsid w:val="00FC41A7"/>
    <w:rsid w:val="00FD675B"/>
    <w:rsid w:val="00FD7483"/>
    <w:rsid w:val="00FE352F"/>
    <w:rsid w:val="00FE380E"/>
    <w:rsid w:val="00FE4404"/>
    <w:rsid w:val="00FF3D19"/>
    <w:rsid w:val="00FF4D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6" w:unhideWhenUsed="0" w:qFormat="1"/>
    <w:lsdException w:name="Normal Table" w:semiHidden="0" w:unhideWhenUsed="0"/>
    <w:lsdException w:name="Table Web 1" w:semiHidden="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62D4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ody,Big card,Normal Tag,heading 2, Ch,small text,No Spacing1,No Spacing11,No Spacing111,No Spacing112,No Spacing1121,No Spacing2,Debate Text,Read stuff,No Spacing4,No Spacing21,CD - Cite,Heading 2 Char2 Char,Heading 2 Char1 Char Char,TAG"/>
    <w:basedOn w:val="Normal"/>
    <w:next w:val="Normal"/>
    <w:link w:val="Heading4Char"/>
    <w:uiPriority w:val="4"/>
    <w:qFormat/>
    <w:rsid w:val="00F62D4D"/>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6"/>
    <w:qFormat/>
    <w:rsid w:val="004609A1"/>
    <w:rPr>
      <w:rFonts w:ascii="Times New Roman" w:hAnsi="Times New Roman" w:cs="Times New Roman"/>
      <w:b w:val="0"/>
      <w:i w:val="0"/>
      <w:iCs/>
      <w:sz w:val="20"/>
      <w:u w:val="single"/>
      <w:bdr w:val="single" w:sz="4"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Style Underline,Intense Emphasis1,apple-style-span + 6 pt,Bold,Kern at 16 pt,Intense Emphasis11,Intense Emphasis2,HHeading 3 + 12 pt,Cards + Font: 12 pt Char,Style,Title Char,Bold Cite Char,ci,Underline Char,c,cite,Bo"/>
    <w:basedOn w:val="DefaultParagraphFont"/>
    <w:uiPriority w:val="5"/>
    <w:qFormat/>
    <w:rsid w:val="00F62D4D"/>
    <w:rPr>
      <w:b w:val="0"/>
      <w:bCs/>
      <w:sz w:val="20"/>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StyleBold"/>
    <w:uiPriority w:val="5"/>
    <w:qFormat/>
    <w:rsid w:val="00F62D4D"/>
    <w:rPr>
      <w:b/>
      <w:bCs/>
      <w:sz w:val="24"/>
      <w:u w:val="none"/>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 w:type="character" w:customStyle="1" w:styleId="moment-date">
    <w:name w:val="moment-date"/>
    <w:basedOn w:val="DefaultParagraphFont"/>
    <w:rsid w:val="00A913AE"/>
  </w:style>
  <w:style w:type="character" w:customStyle="1" w:styleId="dropcap1">
    <w:name w:val="dropcap1"/>
    <w:basedOn w:val="DefaultParagraphFont"/>
    <w:rsid w:val="00A913AE"/>
  </w:style>
  <w:style w:type="paragraph" w:customStyle="1" w:styleId="textbold">
    <w:name w:val="text bold"/>
    <w:basedOn w:val="Normal"/>
    <w:link w:val="Emphasis"/>
    <w:uiPriority w:val="6"/>
    <w:qFormat/>
    <w:rsid w:val="00A913AE"/>
    <w:pPr>
      <w:ind w:left="720"/>
      <w:jc w:val="both"/>
    </w:pPr>
    <w:rPr>
      <w:iCs/>
      <w:u w:val="single"/>
      <w:bdr w:val="single" w:sz="4" w:space="0" w:color="auto"/>
    </w:rPr>
  </w:style>
  <w:style w:type="paragraph" w:styleId="DocumentMap">
    <w:name w:val="Document Map"/>
    <w:basedOn w:val="Normal"/>
    <w:link w:val="DocumentMapChar"/>
    <w:uiPriority w:val="99"/>
    <w:semiHidden/>
    <w:unhideWhenUsed/>
    <w:rsid w:val="009C285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C2858"/>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6" w:unhideWhenUsed="0" w:qFormat="1"/>
    <w:lsdException w:name="Normal Table" w:semiHidden="0" w:unhideWhenUsed="0"/>
    <w:lsdException w:name="Table Web 1" w:semiHidden="0" w:unhideWhenUsed="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F62D4D"/>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484346"/>
    <w:pPr>
      <w:keepNext/>
      <w:keepLines/>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4346"/>
    <w:pPr>
      <w:keepNext/>
      <w:keepLines/>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4346"/>
    <w:pPr>
      <w:keepNext/>
      <w:keepLines/>
      <w:spacing w:before="200" w:after="120"/>
      <w:jc w:val="center"/>
      <w:outlineLvl w:val="2"/>
    </w:pPr>
    <w:rPr>
      <w:rFonts w:ascii="Georgia" w:eastAsiaTheme="majorEastAsia" w:hAnsi="Georgia" w:cstheme="majorBidi"/>
      <w:b/>
      <w:bCs/>
      <w:sz w:val="28"/>
      <w:u w:val="single"/>
    </w:rPr>
  </w:style>
  <w:style w:type="paragraph" w:styleId="Heading4">
    <w:name w:val="heading 4"/>
    <w:aliases w:val="Tag,body,Big card,Normal Tag,heading 2, Ch,small text,No Spacing1,No Spacing11,No Spacing111,No Spacing112,No Spacing1121,No Spacing2,Debate Text,Read stuff,No Spacing4,No Spacing21,CD - Cite,Heading 2 Char2 Char,Heading 2 Char1 Char Char,TAG"/>
    <w:basedOn w:val="Normal"/>
    <w:next w:val="Normal"/>
    <w:link w:val="Heading4Char"/>
    <w:uiPriority w:val="4"/>
    <w:qFormat/>
    <w:rsid w:val="00F62D4D"/>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84346"/>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84346"/>
    <w:rPr>
      <w:rFonts w:ascii="Times New Roman" w:eastAsiaTheme="majorEastAsia" w:hAnsi="Times New Roman"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6"/>
    <w:qFormat/>
    <w:rsid w:val="004609A1"/>
    <w:rPr>
      <w:rFonts w:ascii="Times New Roman" w:hAnsi="Times New Roman" w:cs="Times New Roman"/>
      <w:b w:val="0"/>
      <w:i w:val="0"/>
      <w:iCs/>
      <w:sz w:val="20"/>
      <w:u w:val="single"/>
      <w:bdr w:val="single" w:sz="4" w:space="0" w:color="auto"/>
    </w:rPr>
  </w:style>
  <w:style w:type="character" w:customStyle="1" w:styleId="StyleBold">
    <w:name w:val="Style Bold"/>
    <w:basedOn w:val="DefaultParagraphFont"/>
    <w:uiPriority w:val="9"/>
    <w:semiHidden/>
    <w:rsid w:val="00F62D4D"/>
    <w:rPr>
      <w:b/>
      <w:bCs/>
    </w:rPr>
  </w:style>
  <w:style w:type="character" w:customStyle="1" w:styleId="Heading3Char">
    <w:name w:val="Heading 3 Char"/>
    <w:aliases w:val="Block Char"/>
    <w:basedOn w:val="DefaultParagraphFont"/>
    <w:link w:val="Heading3"/>
    <w:uiPriority w:val="3"/>
    <w:rsid w:val="00484346"/>
    <w:rPr>
      <w:rFonts w:ascii="Georgia" w:eastAsiaTheme="majorEastAsia" w:hAnsi="Georgia" w:cstheme="majorBidi"/>
      <w:b/>
      <w:bCs/>
      <w:sz w:val="28"/>
      <w:u w:val="single"/>
    </w:rPr>
  </w:style>
  <w:style w:type="character" w:customStyle="1" w:styleId="StyleBoldUnderline">
    <w:name w:val="Style Bold Underline"/>
    <w:aliases w:val="Underline,Style Underline,Intense Emphasis1,apple-style-span + 6 pt,Bold,Kern at 16 pt,Intense Emphasis11,Intense Emphasis2,HHeading 3 + 12 pt,Cards + Font: 12 pt Char,Style,Title Char,Bold Cite Char,ci,Underline Char,c,cite,Bo"/>
    <w:basedOn w:val="DefaultParagraphFont"/>
    <w:uiPriority w:val="5"/>
    <w:qFormat/>
    <w:rsid w:val="00F62D4D"/>
    <w:rPr>
      <w:b w:val="0"/>
      <w:bCs/>
      <w:sz w:val="20"/>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StyleBold"/>
    <w:uiPriority w:val="5"/>
    <w:qFormat/>
    <w:rsid w:val="00F62D4D"/>
    <w:rPr>
      <w:b/>
      <w:bCs/>
      <w:sz w:val="24"/>
      <w:u w:val="none"/>
    </w:rPr>
  </w:style>
  <w:style w:type="paragraph" w:styleId="Header">
    <w:name w:val="header"/>
    <w:basedOn w:val="Normal"/>
    <w:link w:val="HeaderChar"/>
    <w:uiPriority w:val="99"/>
    <w:semiHidden/>
    <w:rsid w:val="00F62D4D"/>
    <w:pPr>
      <w:tabs>
        <w:tab w:val="center" w:pos="4680"/>
        <w:tab w:val="right" w:pos="9360"/>
      </w:tabs>
    </w:pPr>
  </w:style>
  <w:style w:type="character" w:customStyle="1" w:styleId="HeaderChar">
    <w:name w:val="Header Char"/>
    <w:basedOn w:val="DefaultParagraphFont"/>
    <w:link w:val="Header"/>
    <w:uiPriority w:val="99"/>
    <w:semiHidden/>
    <w:rsid w:val="00F62D4D"/>
    <w:rPr>
      <w:rFonts w:ascii="Times New Roman" w:hAnsi="Times New Roman" w:cs="Times New Roman"/>
      <w:sz w:val="20"/>
    </w:rPr>
  </w:style>
  <w:style w:type="paragraph" w:styleId="Footer">
    <w:name w:val="footer"/>
    <w:basedOn w:val="Normal"/>
    <w:link w:val="FooterChar"/>
    <w:uiPriority w:val="99"/>
    <w:semiHidden/>
    <w:rsid w:val="00F62D4D"/>
    <w:pPr>
      <w:tabs>
        <w:tab w:val="center" w:pos="4680"/>
        <w:tab w:val="right" w:pos="9360"/>
      </w:tabs>
    </w:pPr>
  </w:style>
  <w:style w:type="character" w:customStyle="1" w:styleId="FooterChar">
    <w:name w:val="Footer Char"/>
    <w:basedOn w:val="DefaultParagraphFont"/>
    <w:link w:val="Footer"/>
    <w:uiPriority w:val="99"/>
    <w:semiHidden/>
    <w:rsid w:val="00F62D4D"/>
    <w:rPr>
      <w:rFonts w:ascii="Times New Roman" w:hAnsi="Times New Roman" w:cs="Times New Roman"/>
      <w:sz w:val="20"/>
    </w:rPr>
  </w:style>
  <w:style w:type="character" w:styleId="Hyperlink">
    <w:name w:val="Hyperlink"/>
    <w:basedOn w:val="DefaultParagraphFont"/>
    <w:uiPriority w:val="99"/>
    <w:rsid w:val="00F62D4D"/>
    <w:rPr>
      <w:color w:val="auto"/>
      <w:u w:val="none"/>
    </w:rPr>
  </w:style>
  <w:style w:type="character" w:styleId="FollowedHyperlink">
    <w:name w:val="FollowedHyperlink"/>
    <w:basedOn w:val="DefaultParagraphFont"/>
    <w:uiPriority w:val="99"/>
    <w:semiHidden/>
    <w:rsid w:val="00F62D4D"/>
    <w:rPr>
      <w:color w:val="auto"/>
      <w:u w:val="none"/>
    </w:rPr>
  </w:style>
  <w:style w:type="character" w:customStyle="1" w:styleId="Heading4Char">
    <w:name w:val="Heading 4 Char"/>
    <w:aliases w:val="Tag Char,body Char,Big card Char,Normal Tag Char,heading 2 Char, Ch Char,small text Char,No Spacing1 Char,No Spacing11 Char,No Spacing111 Char,No Spacing112 Char,No Spacing1121 Char,No Spacing2 Char,Debate Text Char,Read stuff Char"/>
    <w:basedOn w:val="DefaultParagraphFont"/>
    <w:link w:val="Heading4"/>
    <w:uiPriority w:val="4"/>
    <w:rsid w:val="00F62D4D"/>
    <w:rPr>
      <w:rFonts w:ascii="Times New Roman" w:eastAsiaTheme="majorEastAsia" w:hAnsi="Times New Roman" w:cstheme="majorBidi"/>
      <w:b/>
      <w:bCs/>
      <w:iCs/>
      <w:sz w:val="24"/>
    </w:rPr>
  </w:style>
  <w:style w:type="paragraph" w:customStyle="1" w:styleId="cardtext">
    <w:name w:val="card text"/>
    <w:basedOn w:val="Normal"/>
    <w:link w:val="cardtextChar"/>
    <w:qFormat/>
    <w:rsid w:val="00F62D4D"/>
    <w:pPr>
      <w:ind w:left="288" w:right="288"/>
    </w:pPr>
    <w:rPr>
      <w:rFonts w:cstheme="minorBidi"/>
    </w:rPr>
  </w:style>
  <w:style w:type="character" w:customStyle="1" w:styleId="cardtextChar">
    <w:name w:val="card text Char"/>
    <w:basedOn w:val="DefaultParagraphFont"/>
    <w:link w:val="cardtext"/>
    <w:rsid w:val="00F62D4D"/>
    <w:rPr>
      <w:rFonts w:ascii="Times New Roman" w:hAnsi="Times New Roman"/>
      <w:sz w:val="20"/>
    </w:rPr>
  </w:style>
  <w:style w:type="character" w:customStyle="1" w:styleId="moment-date">
    <w:name w:val="moment-date"/>
    <w:basedOn w:val="DefaultParagraphFont"/>
    <w:rsid w:val="00A913AE"/>
  </w:style>
  <w:style w:type="character" w:customStyle="1" w:styleId="dropcap1">
    <w:name w:val="dropcap1"/>
    <w:basedOn w:val="DefaultParagraphFont"/>
    <w:rsid w:val="00A913AE"/>
  </w:style>
  <w:style w:type="paragraph" w:customStyle="1" w:styleId="textbold">
    <w:name w:val="text bold"/>
    <w:basedOn w:val="Normal"/>
    <w:link w:val="Emphasis"/>
    <w:uiPriority w:val="6"/>
    <w:qFormat/>
    <w:rsid w:val="00A913AE"/>
    <w:pPr>
      <w:ind w:left="720"/>
      <w:jc w:val="both"/>
    </w:pPr>
    <w:rPr>
      <w:iCs/>
      <w:u w:val="single"/>
      <w:bdr w:val="single" w:sz="4" w:space="0" w:color="auto"/>
    </w:rPr>
  </w:style>
  <w:style w:type="paragraph" w:styleId="DocumentMap">
    <w:name w:val="Document Map"/>
    <w:basedOn w:val="Normal"/>
    <w:link w:val="DocumentMapChar"/>
    <w:uiPriority w:val="99"/>
    <w:semiHidden/>
    <w:unhideWhenUsed/>
    <w:rsid w:val="009C2858"/>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9C2858"/>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endnotes" Target="endnotes.xml"/><Relationship Id="rId20" Type="http://schemas.openxmlformats.org/officeDocument/2006/relationships/hyperlink" Target="http://www.nationalreview.com/author/michael-brendan-dougherty" TargetMode="External"/><Relationship Id="rId21" Type="http://schemas.openxmlformats.org/officeDocument/2006/relationships/hyperlink" Target="https://www.washingtonpost.com/posteverything/wp/2017/06/05/can-america-lead-in-the-age-of-trump/?utm_term=.19a18c08e9e9" TargetMode="External"/><Relationship Id="rId22" Type="http://schemas.openxmlformats.org/officeDocument/2006/relationships/hyperlink" Target="https://www.brookings.edu/wp-content/uploads/2017/03/fp_20170208_jonathan_pollack_krins.pdf" TargetMode="External"/><Relationship Id="rId23" Type="http://schemas.openxmlformats.org/officeDocument/2006/relationships/hyperlink" Target="http://dailysignal.com/author/hdale/" TargetMode="External"/><Relationship Id="rId24" Type="http://schemas.openxmlformats.org/officeDocument/2006/relationships/hyperlink" Target="http://www.cnn.com/2017/05/21/politics/trump-saudi-speech-transcript/" TargetMode="External"/><Relationship Id="rId25" Type="http://schemas.openxmlformats.org/officeDocument/2006/relationships/hyperlink" Target="http://dailysignal.com/2017/05/23/for-bigger-defense-commitments-bring-nato-finance-ministers-to-the-table/" TargetMode="External"/><Relationship Id="rId26" Type="http://schemas.openxmlformats.org/officeDocument/2006/relationships/hyperlink" Target="http://www.cnn.com/2017/05/21/politics/trump-saudi-speech-transcript/" TargetMode="External"/><Relationship Id="rId27" Type="http://schemas.openxmlformats.org/officeDocument/2006/relationships/hyperlink" Target="http://dailysignal.com/2017/05/24/trump-not-pro-russia-despite-media-says/" TargetMode="External"/><Relationship Id="rId28" Type="http://schemas.openxmlformats.org/officeDocument/2006/relationships/fontTable" Target="fontTable.xml"/><Relationship Id="rId29" Type="http://schemas.openxmlformats.org/officeDocument/2006/relationships/theme" Target="theme/theme1.xml"/><Relationship Id="rId10" Type="http://schemas.openxmlformats.org/officeDocument/2006/relationships/hyperlink" Target="https://www.ecoliteracy.org/sites/default/files/uploads/rethinking_school_lunch_guide.pdf" TargetMode="External"/><Relationship Id="rId11" Type="http://schemas.openxmlformats.org/officeDocument/2006/relationships/hyperlink" Target="https://blog.ed.gov/2017/07/student-chefs-cook-up-nutrition-and-great-taste-at-ed/" TargetMode="External"/><Relationship Id="rId12" Type="http://schemas.openxmlformats.org/officeDocument/2006/relationships/hyperlink" Target="https://blog.ed.gov/" TargetMode="External"/><Relationship Id="rId13" Type="http://schemas.openxmlformats.org/officeDocument/2006/relationships/hyperlink" Target="http://www.usatoday.com/staff/2055/gregory-korte/" TargetMode="External"/><Relationship Id="rId14" Type="http://schemas.openxmlformats.org/officeDocument/2006/relationships/hyperlink" Target="https://www.usatoday.com/story/news/politics/2015/11/06/obama-reject-keystone-pipeline/75293270/" TargetMode="External"/><Relationship Id="rId15" Type="http://schemas.openxmlformats.org/officeDocument/2006/relationships/hyperlink" Target="https://www.usatoday.com/story/news/politics/2017/01/24/trump-signs-five-more-orders-pipelines-steel-and-environment/96988428/" TargetMode="External"/><Relationship Id="rId16" Type="http://schemas.openxmlformats.org/officeDocument/2006/relationships/hyperlink" Target="https://www.usatoday.com/story/money/2017/03/24/transcanada-keystone-pipeline-permit/99572692/" TargetMode="External"/><Relationship Id="rId17" Type="http://schemas.openxmlformats.org/officeDocument/2006/relationships/hyperlink" Target="https://www.usatoday.com/story/news/politics/onpolitics/2017/03/04/president-trump-keystone-pipeline-american-steel/98734238/" TargetMode="External"/><Relationship Id="rId18" Type="http://schemas.openxmlformats.org/officeDocument/2006/relationships/hyperlink" Target="https://keystonepipeline-xl.state.gov/documents/organization/269323.pdf" TargetMode="External"/><Relationship Id="rId19" Type="http://schemas.openxmlformats.org/officeDocument/2006/relationships/hyperlink" Target="http://www.oregonlive.com/opinion/index.ssf/2017/03/mattis_and_tillerson_secretari.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ntin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\Users\buntinjp\AppData\Roaming\Microsoft\Templates\Debate.dotm</Template>
  <TotalTime>0</TotalTime>
  <Pages>9</Pages>
  <Words>7667</Words>
  <Characters>43703</Characters>
  <Application>Microsoft Macintosh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51268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buntinjp</dc:creator>
  <cp:keywords/>
  <dc:description/>
  <cp:lastModifiedBy>Christina Tallungan</cp:lastModifiedBy>
  <cp:revision>2</cp:revision>
  <dcterms:created xsi:type="dcterms:W3CDTF">2017-07-23T16:15:00Z</dcterms:created>
  <dcterms:modified xsi:type="dcterms:W3CDTF">2017-07-23T16:15:00Z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